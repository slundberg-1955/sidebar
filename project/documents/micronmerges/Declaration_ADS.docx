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576"/>
      </w:tblGrid>
      <w:tr w:rsidR="00F9325D" w:rsidRPr="001054D4" w14:paraId="641CB927" w14:textId="77777777" w:rsidTr="00BD5602">
        <w:trPr>
          <w:trHeight w:hRule="exact" w:val="12861"/>
        </w:trPr>
        <w:tc>
          <w:tcPr>
            <w:tcW w:w="9576" w:type="dxa"/>
          </w:tcPr>
          <w:tbl>
            <w:tblPr>
              <w:tblW w:w="9288" w:type="dxa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619"/>
              <w:gridCol w:w="2619"/>
              <w:gridCol w:w="4050"/>
            </w:tblGrid>
            <w:tr w:rsidR="00B46589" w:rsidRPr="001054D4" w14:paraId="27DE2A1E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12" w:space="0" w:color="auto"/>
                    <w:left w:val="single" w:sz="12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CACD408" w14:textId="77777777" w:rsidR="00B46589" w:rsidRPr="001054D4" w:rsidRDefault="00B46589" w:rsidP="009B16D5">
                  <w:pPr>
                    <w:overflowPunct w:val="0"/>
                    <w:textAlignment w:val="baseline"/>
                    <w:rPr>
                      <w:sz w:val="24"/>
                      <w:szCs w:val="20"/>
                    </w:rPr>
                  </w:pPr>
                  <w:r w:rsidRPr="001054D4">
                    <w:rPr>
                      <w:sz w:val="24"/>
                      <w:szCs w:val="20"/>
                    </w:rPr>
                    <w:t xml:space="preserve">First Named Inventor </w:t>
                  </w:r>
                </w:p>
              </w:tc>
              <w:tc>
                <w:tcPr>
                  <w:tcW w:w="2619" w:type="dxa"/>
                  <w:tcBorders>
                    <w:top w:val="single" w:sz="12" w:space="0" w:color="auto"/>
                    <w:left w:val="single" w:sz="6" w:space="0" w:color="auto"/>
                    <w:bottom w:val="single" w:sz="6" w:space="0" w:color="auto"/>
                    <w:right w:val="single" w:sz="12" w:space="0" w:color="auto"/>
                  </w:tcBorders>
                </w:tcPr>
                <w:p w14:paraId="4D4F0069" w14:textId="77777777" w:rsidR="00B46589" w:rsidRPr="001054D4" w:rsidRDefault="00300EE0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300EE0">
                    <w:rPr>
                      <w:sz w:val="24"/>
                    </w:rPr>
                    <w:t>&lt;&lt;firstInventor&gt;&gt;</w:t>
                  </w:r>
                </w:p>
              </w:tc>
              <w:tc>
                <w:tcPr>
                  <w:tcW w:w="4050" w:type="dxa"/>
                  <w:vMerge w:val="restart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6ACF9D40" w14:textId="77777777" w:rsidR="00AD1D12" w:rsidRPr="001054D4" w:rsidRDefault="00AD1D12" w:rsidP="00AD1D12">
                  <w:pPr>
                    <w:overflowPunct w:val="0"/>
                    <w:jc w:val="center"/>
                    <w:textAlignment w:val="baseline"/>
                    <w:rPr>
                      <w:b/>
                      <w:sz w:val="28"/>
                      <w:szCs w:val="28"/>
                    </w:rPr>
                  </w:pPr>
                  <w:r w:rsidRPr="001054D4">
                    <w:rPr>
                      <w:b/>
                      <w:sz w:val="28"/>
                      <w:szCs w:val="28"/>
                    </w:rPr>
                    <w:t xml:space="preserve">DECLARATION FOR UTILITY PATENT APPLICATION </w:t>
                  </w:r>
                </w:p>
                <w:p w14:paraId="39D089AD" w14:textId="77777777" w:rsidR="00AD1D12" w:rsidRPr="001054D4" w:rsidRDefault="00AD1D12" w:rsidP="00AD1D12">
                  <w:pPr>
                    <w:overflowPunct w:val="0"/>
                    <w:jc w:val="center"/>
                    <w:textAlignment w:val="baseline"/>
                    <w:rPr>
                      <w:b/>
                      <w:sz w:val="28"/>
                      <w:szCs w:val="28"/>
                    </w:rPr>
                  </w:pPr>
                  <w:r w:rsidRPr="001054D4">
                    <w:rPr>
                      <w:b/>
                      <w:sz w:val="28"/>
                      <w:szCs w:val="28"/>
                    </w:rPr>
                    <w:t xml:space="preserve">(37 CFR § 1.63) </w:t>
                  </w:r>
                </w:p>
                <w:p w14:paraId="103E7B35" w14:textId="77777777" w:rsidR="00AD1D12" w:rsidRPr="001054D4" w:rsidRDefault="00AD1D12" w:rsidP="00AD1D12">
                  <w:pPr>
                    <w:overflowPunct w:val="0"/>
                    <w:jc w:val="center"/>
                    <w:textAlignment w:val="baseline"/>
                    <w:rPr>
                      <w:b/>
                      <w:sz w:val="28"/>
                      <w:szCs w:val="28"/>
                    </w:rPr>
                  </w:pPr>
                  <w:r w:rsidRPr="001054D4">
                    <w:rPr>
                      <w:b/>
                      <w:sz w:val="28"/>
                      <w:szCs w:val="28"/>
                    </w:rPr>
                    <w:t xml:space="preserve">USING AN APPLICATION DATA SHEET </w:t>
                  </w:r>
                </w:p>
                <w:p w14:paraId="48094D10" w14:textId="77777777" w:rsidR="00B46589" w:rsidRPr="001054D4" w:rsidRDefault="00AD1D12" w:rsidP="00AD1D12">
                  <w:pPr>
                    <w:overflowPunct w:val="0"/>
                    <w:jc w:val="center"/>
                    <w:textAlignment w:val="baseline"/>
                    <w:rPr>
                      <w:b/>
                      <w:sz w:val="32"/>
                      <w:szCs w:val="20"/>
                    </w:rPr>
                  </w:pPr>
                  <w:r w:rsidRPr="001054D4">
                    <w:rPr>
                      <w:b/>
                      <w:sz w:val="28"/>
                      <w:szCs w:val="28"/>
                    </w:rPr>
                    <w:t>(37 CFR § 1.76)</w:t>
                  </w:r>
                </w:p>
              </w:tc>
            </w:tr>
            <w:tr w:rsidR="00B46589" w:rsidRPr="001054D4" w14:paraId="20088A74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6" w:space="0" w:color="auto"/>
                    <w:left w:val="single" w:sz="12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102896F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rFonts w:ascii="Helvetica" w:hAnsi="Helvetica"/>
                      <w:sz w:val="24"/>
                    </w:rPr>
                  </w:pPr>
                  <w:r w:rsidRPr="001054D4">
                    <w:rPr>
                      <w:sz w:val="24"/>
                    </w:rPr>
                    <w:t>Serial No.</w:t>
                  </w:r>
                </w:p>
              </w:tc>
              <w:tc>
                <w:tcPr>
                  <w:tcW w:w="26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12" w:space="0" w:color="auto"/>
                  </w:tcBorders>
                </w:tcPr>
                <w:p w14:paraId="295F1435" w14:textId="77777777" w:rsidR="00B46589" w:rsidRPr="001054D4" w:rsidRDefault="00300EE0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300EE0">
                    <w:rPr>
                      <w:sz w:val="24"/>
                    </w:rPr>
                    <w:t>&lt;&lt;serialNo&gt;&gt;</w:t>
                  </w:r>
                </w:p>
              </w:tc>
              <w:tc>
                <w:tcPr>
                  <w:tcW w:w="4050" w:type="dxa"/>
                  <w:vMerge/>
                  <w:tcBorders>
                    <w:top w:val="nil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3F970787" w14:textId="77777777" w:rsidR="00B46589" w:rsidRPr="001054D4" w:rsidRDefault="00B46589" w:rsidP="009B16D5">
                  <w:pPr>
                    <w:autoSpaceDE/>
                    <w:autoSpaceDN/>
                    <w:adjustRightInd/>
                    <w:jc w:val="center"/>
                    <w:rPr>
                      <w:b/>
                      <w:sz w:val="24"/>
                    </w:rPr>
                  </w:pPr>
                </w:p>
              </w:tc>
            </w:tr>
            <w:tr w:rsidR="00B46589" w:rsidRPr="001054D4" w14:paraId="75423FAC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6" w:space="0" w:color="auto"/>
                    <w:left w:val="single" w:sz="12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2B457C4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rFonts w:ascii="Helvetica" w:hAnsi="Helvetica"/>
                      <w:sz w:val="24"/>
                    </w:rPr>
                  </w:pPr>
                  <w:r w:rsidRPr="001054D4">
                    <w:rPr>
                      <w:sz w:val="24"/>
                    </w:rPr>
                    <w:t>Filing Date</w:t>
                  </w:r>
                </w:p>
              </w:tc>
              <w:tc>
                <w:tcPr>
                  <w:tcW w:w="26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12" w:space="0" w:color="auto"/>
                  </w:tcBorders>
                </w:tcPr>
                <w:p w14:paraId="5B97A297" w14:textId="77777777" w:rsidR="00B46589" w:rsidRPr="001054D4" w:rsidRDefault="00300EE0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300EE0">
                    <w:rPr>
                      <w:sz w:val="24"/>
                    </w:rPr>
                    <w:t>&lt;&lt;filedDate&gt;&gt;</w:t>
                  </w:r>
                </w:p>
              </w:tc>
              <w:tc>
                <w:tcPr>
                  <w:tcW w:w="4050" w:type="dxa"/>
                  <w:vMerge/>
                  <w:tcBorders>
                    <w:top w:val="nil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63455106" w14:textId="77777777" w:rsidR="00B46589" w:rsidRPr="001054D4" w:rsidRDefault="00B46589" w:rsidP="009B16D5">
                  <w:pPr>
                    <w:autoSpaceDE/>
                    <w:autoSpaceDN/>
                    <w:adjustRightInd/>
                    <w:jc w:val="center"/>
                    <w:rPr>
                      <w:b/>
                      <w:sz w:val="24"/>
                    </w:rPr>
                  </w:pPr>
                </w:p>
              </w:tc>
            </w:tr>
            <w:tr w:rsidR="00B46589" w:rsidRPr="001054D4" w14:paraId="774FF78C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6" w:space="0" w:color="auto"/>
                    <w:left w:val="single" w:sz="12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991AA4A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rFonts w:ascii="Helvetica" w:hAnsi="Helvetica"/>
                      <w:sz w:val="24"/>
                    </w:rPr>
                  </w:pPr>
                  <w:r w:rsidRPr="001054D4">
                    <w:rPr>
                      <w:sz w:val="24"/>
                    </w:rPr>
                    <w:t>Group Art Unit</w:t>
                  </w:r>
                </w:p>
              </w:tc>
              <w:tc>
                <w:tcPr>
                  <w:tcW w:w="26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12" w:space="0" w:color="auto"/>
                  </w:tcBorders>
                </w:tcPr>
                <w:p w14:paraId="343E95A7" w14:textId="77777777" w:rsidR="00B46589" w:rsidRPr="001054D4" w:rsidRDefault="00300EE0" w:rsidP="00300EE0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300EE0">
                    <w:rPr>
                      <w:sz w:val="24"/>
                    </w:rPr>
                    <w:t>&lt;&lt;artUnit&gt;&gt;</w:t>
                  </w:r>
                </w:p>
              </w:tc>
              <w:tc>
                <w:tcPr>
                  <w:tcW w:w="4050" w:type="dxa"/>
                  <w:vMerge/>
                  <w:tcBorders>
                    <w:top w:val="nil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5FFFE70E" w14:textId="77777777" w:rsidR="00B46589" w:rsidRPr="001054D4" w:rsidRDefault="00B46589" w:rsidP="009B16D5">
                  <w:pPr>
                    <w:autoSpaceDE/>
                    <w:autoSpaceDN/>
                    <w:adjustRightInd/>
                    <w:jc w:val="center"/>
                    <w:rPr>
                      <w:b/>
                      <w:sz w:val="24"/>
                    </w:rPr>
                  </w:pPr>
                </w:p>
              </w:tc>
            </w:tr>
            <w:tr w:rsidR="00B46589" w:rsidRPr="001054D4" w14:paraId="71D29062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6" w:space="0" w:color="auto"/>
                    <w:left w:val="single" w:sz="12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1D8B28A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rFonts w:ascii="Helvetica" w:hAnsi="Helvetica"/>
                      <w:sz w:val="24"/>
                    </w:rPr>
                  </w:pPr>
                  <w:r w:rsidRPr="001054D4">
                    <w:rPr>
                      <w:sz w:val="24"/>
                    </w:rPr>
                    <w:t>Examiner Name</w:t>
                  </w:r>
                </w:p>
              </w:tc>
              <w:tc>
                <w:tcPr>
                  <w:tcW w:w="26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12" w:space="0" w:color="auto"/>
                  </w:tcBorders>
                </w:tcPr>
                <w:p w14:paraId="01463B91" w14:textId="77777777" w:rsidR="00B46589" w:rsidRPr="001054D4" w:rsidRDefault="00300EE0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300EE0">
                    <w:rPr>
                      <w:sz w:val="24"/>
                    </w:rPr>
                    <w:t>&lt;&lt;examinerName&gt;&gt;</w:t>
                  </w:r>
                </w:p>
              </w:tc>
              <w:tc>
                <w:tcPr>
                  <w:tcW w:w="4050" w:type="dxa"/>
                  <w:vMerge/>
                  <w:tcBorders>
                    <w:top w:val="nil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7E67DE92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</w:p>
              </w:tc>
            </w:tr>
            <w:tr w:rsidR="00B46589" w:rsidRPr="001054D4" w14:paraId="2E8046A7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6" w:space="0" w:color="auto"/>
                    <w:left w:val="single" w:sz="12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5F9E308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1054D4">
                    <w:rPr>
                      <w:sz w:val="24"/>
                    </w:rPr>
                    <w:t>Confirmation No.</w:t>
                  </w:r>
                </w:p>
              </w:tc>
              <w:tc>
                <w:tcPr>
                  <w:tcW w:w="26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12" w:space="0" w:color="auto"/>
                  </w:tcBorders>
                </w:tcPr>
                <w:p w14:paraId="4E87853E" w14:textId="77777777" w:rsidR="00B46589" w:rsidRPr="001054D4" w:rsidRDefault="00300EE0" w:rsidP="00DE5CC3">
                  <w:pPr>
                    <w:widowControl/>
                    <w:autoSpaceDE/>
                    <w:autoSpaceDN/>
                    <w:adjustRightInd/>
                    <w:rPr>
                      <w:sz w:val="24"/>
                    </w:rPr>
                  </w:pPr>
                  <w:r w:rsidRPr="00300EE0">
                    <w:rPr>
                      <w:sz w:val="24"/>
                    </w:rPr>
                    <w:t>&lt;&lt;confirmNo&gt;&gt;</w:t>
                  </w:r>
                </w:p>
              </w:tc>
              <w:tc>
                <w:tcPr>
                  <w:tcW w:w="4050" w:type="dxa"/>
                  <w:vMerge/>
                  <w:tcBorders>
                    <w:top w:val="nil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400F8579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</w:p>
              </w:tc>
            </w:tr>
            <w:tr w:rsidR="00B46589" w:rsidRPr="001054D4" w14:paraId="35F418FD" w14:textId="77777777" w:rsidTr="009B16D5">
              <w:trPr>
                <w:cantSplit/>
                <w:trHeight w:val="415"/>
              </w:trPr>
              <w:tc>
                <w:tcPr>
                  <w:tcW w:w="2619" w:type="dxa"/>
                  <w:tcBorders>
                    <w:top w:val="single" w:sz="6" w:space="0" w:color="auto"/>
                    <w:left w:val="single" w:sz="12" w:space="0" w:color="auto"/>
                    <w:bottom w:val="single" w:sz="12" w:space="0" w:color="auto"/>
                    <w:right w:val="single" w:sz="6" w:space="0" w:color="auto"/>
                  </w:tcBorders>
                </w:tcPr>
                <w:p w14:paraId="0A234A64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rFonts w:ascii="Helvetica" w:hAnsi="Helvetica"/>
                      <w:sz w:val="24"/>
                    </w:rPr>
                  </w:pPr>
                  <w:r w:rsidRPr="001054D4">
                    <w:rPr>
                      <w:sz w:val="24"/>
                    </w:rPr>
                    <w:t>Attorney Docket No.</w:t>
                  </w:r>
                </w:p>
              </w:tc>
              <w:tc>
                <w:tcPr>
                  <w:tcW w:w="2619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12" w:space="0" w:color="auto"/>
                  </w:tcBorders>
                </w:tcPr>
                <w:p w14:paraId="06E98A04" w14:textId="77777777" w:rsidR="00B46589" w:rsidRPr="001054D4" w:rsidRDefault="00CE2695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  <w:r w:rsidRPr="00CE2695">
                    <w:rPr>
                      <w:sz w:val="24"/>
                    </w:rPr>
                    <w:t>&lt;&lt;matterNo&gt;&gt;</w:t>
                  </w:r>
                </w:p>
              </w:tc>
              <w:tc>
                <w:tcPr>
                  <w:tcW w:w="4050" w:type="dxa"/>
                  <w:vMerge/>
                  <w:tcBorders>
                    <w:top w:val="nil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48606AF5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</w:p>
              </w:tc>
            </w:tr>
            <w:tr w:rsidR="00B46589" w:rsidRPr="001054D4" w14:paraId="49240A85" w14:textId="77777777" w:rsidTr="009B16D5">
              <w:trPr>
                <w:cantSplit/>
                <w:trHeight w:val="386"/>
              </w:trPr>
              <w:tc>
                <w:tcPr>
                  <w:tcW w:w="9288" w:type="dxa"/>
                  <w:gridSpan w:val="3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14:paraId="706F6F89" w14:textId="77777777" w:rsidR="00B46589" w:rsidRPr="001054D4" w:rsidRDefault="00B46589" w:rsidP="009B16D5">
                  <w:pPr>
                    <w:autoSpaceDE/>
                    <w:autoSpaceDN/>
                    <w:adjustRightInd/>
                    <w:rPr>
                      <w:sz w:val="24"/>
                    </w:rPr>
                  </w:pPr>
                </w:p>
                <w:p w14:paraId="7E16BB80" w14:textId="77777777" w:rsidR="00B46589" w:rsidRPr="001054D4" w:rsidRDefault="00B46589" w:rsidP="00DE5CC3">
                  <w:pPr>
                    <w:autoSpaceDE/>
                    <w:autoSpaceDN/>
                    <w:adjustRightInd/>
                    <w:ind w:left="720" w:hanging="720"/>
                    <w:rPr>
                      <w:sz w:val="24"/>
                    </w:rPr>
                  </w:pPr>
                  <w:r w:rsidRPr="001054D4">
                    <w:rPr>
                      <w:sz w:val="24"/>
                    </w:rPr>
                    <w:t>Title:</w:t>
                  </w:r>
                  <w:r w:rsidRPr="001054D4">
                    <w:rPr>
                      <w:sz w:val="24"/>
                    </w:rPr>
                    <w:tab/>
                  </w:r>
                  <w:r w:rsidR="00CE2695" w:rsidRPr="00CE2695">
                    <w:rPr>
                      <w:b/>
                      <w:bCs/>
                      <w:sz w:val="24"/>
                    </w:rPr>
                    <w:t>&lt;&lt;title&gt;&gt;</w:t>
                  </w:r>
                </w:p>
              </w:tc>
            </w:tr>
          </w:tbl>
          <w:p w14:paraId="06B47540" w14:textId="77777777" w:rsidR="00B46589" w:rsidRDefault="00B46589" w:rsidP="00B46589">
            <w:pPr>
              <w:autoSpaceDE/>
              <w:autoSpaceDN/>
              <w:adjustRightInd/>
              <w:rPr>
                <w:sz w:val="22"/>
              </w:rPr>
            </w:pPr>
          </w:p>
          <w:p w14:paraId="5402BF10" w14:textId="77777777" w:rsidR="00E271DA" w:rsidRPr="00DF1F3F" w:rsidRDefault="00C264E2" w:rsidP="00D425D0">
            <w:pPr>
              <w:autoSpaceDE/>
              <w:autoSpaceDN/>
              <w:adjustRightInd/>
              <w:rPr>
                <w:b/>
                <w:sz w:val="24"/>
              </w:rPr>
            </w:pPr>
            <w:r>
              <w:rPr>
                <w:b/>
                <w:bCs/>
                <w:noProof/>
                <w:sz w:val="24"/>
              </w:rPr>
              <w:t xml:space="preserve">Micron Ref. No. </w:t>
            </w:r>
            <w:r w:rsidR="00CE2695" w:rsidRPr="00CE2695">
              <w:rPr>
                <w:b/>
                <w:bCs/>
                <w:noProof/>
                <w:sz w:val="24"/>
              </w:rPr>
              <w:t>&lt;&lt;</w:t>
            </w:r>
            <w:r w:rsidR="00BB539E">
              <w:rPr>
                <w:b/>
                <w:bCs/>
                <w:noProof/>
                <w:sz w:val="24"/>
              </w:rPr>
              <w:t>RefNo</w:t>
            </w:r>
            <w:r w:rsidR="00CE2695" w:rsidRPr="00CE2695">
              <w:rPr>
                <w:b/>
                <w:bCs/>
                <w:noProof/>
                <w:sz w:val="24"/>
              </w:rPr>
              <w:t>&gt;&gt;</w:t>
            </w:r>
          </w:p>
          <w:p w14:paraId="0868A61A" w14:textId="77777777" w:rsidR="003735B1" w:rsidRPr="00DF1F3F" w:rsidRDefault="003735B1" w:rsidP="003735B1">
            <w:pPr>
              <w:widowControl/>
              <w:autoSpaceDE/>
              <w:autoSpaceDN/>
              <w:adjustRightInd/>
              <w:rPr>
                <w:sz w:val="24"/>
              </w:rPr>
            </w:pPr>
          </w:p>
          <w:p w14:paraId="31B8EC64" w14:textId="77777777" w:rsidR="00164080" w:rsidRPr="001054D4" w:rsidRDefault="00B46589" w:rsidP="00164080">
            <w:pPr>
              <w:widowControl/>
              <w:suppressAutoHyphens/>
              <w:autoSpaceDE/>
              <w:autoSpaceDN/>
              <w:adjustRightInd/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As a below named inventor, I hereby declare that</w:t>
            </w:r>
            <w:r w:rsidR="00164080" w:rsidRPr="001054D4">
              <w:rPr>
                <w:sz w:val="24"/>
                <w:szCs w:val="20"/>
              </w:rPr>
              <w:t xml:space="preserve"> t</w:t>
            </w:r>
            <w:r w:rsidRPr="001054D4">
              <w:rPr>
                <w:sz w:val="24"/>
                <w:szCs w:val="20"/>
              </w:rPr>
              <w:t>his declaration is directed to</w:t>
            </w:r>
            <w:r w:rsidR="00164080" w:rsidRPr="001054D4">
              <w:rPr>
                <w:sz w:val="24"/>
                <w:szCs w:val="20"/>
              </w:rPr>
              <w:t xml:space="preserve"> the application identified by Attorney Docket No. </w:t>
            </w:r>
            <w:r w:rsidR="00CE2695" w:rsidRPr="00CE2695">
              <w:rPr>
                <w:sz w:val="24"/>
              </w:rPr>
              <w:t>&lt;&lt;matterNo&gt;&gt;</w:t>
            </w:r>
            <w:r w:rsidR="00164080" w:rsidRPr="001054D4">
              <w:rPr>
                <w:sz w:val="24"/>
                <w:szCs w:val="20"/>
              </w:rPr>
              <w:t xml:space="preserve"> filed in the name of the following inventors:</w:t>
            </w:r>
          </w:p>
          <w:p w14:paraId="1E5193F8" w14:textId="77777777" w:rsidR="00CA224C" w:rsidRPr="00CA224C" w:rsidRDefault="00CA224C" w:rsidP="00CA224C">
            <w:pPr>
              <w:widowControl/>
              <w:rPr>
                <w:szCs w:val="14"/>
              </w:rPr>
            </w:pPr>
          </w:p>
          <w:p w14:paraId="3AA64A31" w14:textId="77777777" w:rsidR="00846E2E" w:rsidRDefault="00300EE0" w:rsidP="00846E2E">
            <w:pPr>
              <w:widowControl/>
              <w:suppressAutoHyphens/>
              <w:autoSpaceDE/>
              <w:autoSpaceDN/>
              <w:adjustRightInd/>
              <w:rPr>
                <w:sz w:val="24"/>
              </w:rPr>
            </w:pPr>
            <w:r w:rsidRPr="00300EE0">
              <w:rPr>
                <w:sz w:val="24"/>
              </w:rPr>
              <w:t>&lt;&lt;inventorList&gt;&gt;</w:t>
            </w:r>
          </w:p>
          <w:p w14:paraId="1878FD04" w14:textId="77777777" w:rsidR="00300EE0" w:rsidRPr="001054D4" w:rsidRDefault="00300EE0" w:rsidP="00846E2E">
            <w:pPr>
              <w:widowControl/>
              <w:suppressAutoHyphens/>
              <w:autoSpaceDE/>
              <w:autoSpaceDN/>
              <w:adjustRightInd/>
              <w:rPr>
                <w:sz w:val="24"/>
                <w:szCs w:val="20"/>
              </w:rPr>
            </w:pPr>
          </w:p>
          <w:p w14:paraId="748F334E" w14:textId="77777777" w:rsidR="00B46589" w:rsidRPr="001054D4" w:rsidRDefault="00B46589" w:rsidP="00B46589">
            <w:pPr>
              <w:widowControl/>
              <w:tabs>
                <w:tab w:val="left" w:pos="720"/>
              </w:tabs>
              <w:autoSpaceDE/>
              <w:autoSpaceDN/>
              <w:adjustRightInd/>
              <w:spacing w:after="240"/>
              <w:ind w:left="720" w:hanging="720"/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The above-identified application was made or authorized to be made by me.</w:t>
            </w:r>
          </w:p>
          <w:p w14:paraId="34B021A9" w14:textId="77777777" w:rsidR="00B46589" w:rsidRPr="001054D4" w:rsidRDefault="00B46589" w:rsidP="00B46589">
            <w:pPr>
              <w:widowControl/>
              <w:autoSpaceDE/>
              <w:autoSpaceDN/>
              <w:adjustRightInd/>
              <w:spacing w:after="240"/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I believe I am the original inventor or an original joint inventor of a claimed invention in the application.</w:t>
            </w:r>
          </w:p>
          <w:p w14:paraId="640820A4" w14:textId="77777777" w:rsidR="00B46589" w:rsidRPr="001054D4" w:rsidRDefault="00B46589" w:rsidP="00B46589">
            <w:pPr>
              <w:widowControl/>
              <w:autoSpaceDE/>
              <w:autoSpaceDN/>
              <w:adjustRightInd/>
              <w:spacing w:after="240"/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 xml:space="preserve">I hereby acknowledge that any willful false statement made in this declaration is punishable under 18 U.S.C. 1001 by fine or imprisonment of not more than five (5) years, or both. </w:t>
            </w:r>
          </w:p>
          <w:p w14:paraId="26D92206" w14:textId="77777777" w:rsidR="00B46589" w:rsidRPr="001054D4" w:rsidRDefault="00B46589" w:rsidP="00B46589">
            <w:pPr>
              <w:widowControl/>
              <w:autoSpaceDE/>
              <w:autoSpaceDN/>
              <w:adjustRightInd/>
              <w:spacing w:after="240"/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Direct all correspondence to the address associated with Customer N</w:t>
            </w:r>
            <w:r w:rsidR="005B4C7D" w:rsidRPr="001054D4">
              <w:rPr>
                <w:sz w:val="24"/>
                <w:szCs w:val="20"/>
              </w:rPr>
              <w:t>o.</w:t>
            </w:r>
            <w:r w:rsidRPr="001054D4">
              <w:rPr>
                <w:b/>
                <w:sz w:val="24"/>
                <w:szCs w:val="20"/>
              </w:rPr>
              <w:t xml:space="preserve"> </w:t>
            </w:r>
            <w:r w:rsidR="00711BF6">
              <w:rPr>
                <w:b/>
                <w:sz w:val="28"/>
                <w:szCs w:val="28"/>
              </w:rPr>
              <w:t>73115</w:t>
            </w:r>
            <w:r w:rsidR="006B6ECD" w:rsidRPr="001054D4">
              <w:rPr>
                <w:sz w:val="24"/>
              </w:rPr>
              <w:t>.</w:t>
            </w:r>
          </w:p>
          <w:p w14:paraId="72FB0FFA" w14:textId="77777777" w:rsidR="00F35BC4" w:rsidRPr="001054D4" w:rsidRDefault="00F35BC4" w:rsidP="00B46589">
            <w:pPr>
              <w:widowControl/>
              <w:autoSpaceDE/>
              <w:autoSpaceDN/>
              <w:adjustRightInd/>
              <w:spacing w:after="240"/>
              <w:rPr>
                <w:sz w:val="24"/>
                <w:szCs w:val="20"/>
              </w:rPr>
            </w:pPr>
          </w:p>
          <w:p w14:paraId="24A0D4D2" w14:textId="77777777" w:rsidR="00DC2F13" w:rsidRPr="001054D4" w:rsidRDefault="00DC2F13" w:rsidP="00296ADE">
            <w:pPr>
              <w:widowControl/>
              <w:tabs>
                <w:tab w:val="left" w:pos="2880"/>
                <w:tab w:val="left" w:pos="4770"/>
                <w:tab w:val="left" w:pos="5776"/>
                <w:tab w:val="left" w:pos="9090"/>
              </w:tabs>
              <w:autoSpaceDE/>
              <w:autoSpaceDN/>
              <w:adjustRightInd/>
              <w:spacing w:after="240"/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Signature:</w:t>
            </w:r>
            <w:r w:rsidRPr="001054D4">
              <w:t xml:space="preserve"> </w:t>
            </w:r>
            <w:r w:rsidR="00BD5602" w:rsidRPr="001054D4">
              <w:t xml:space="preserve"> </w:t>
            </w:r>
            <w:r w:rsidR="00BD5602" w:rsidRPr="001054D4">
              <w:rPr>
                <w:sz w:val="24"/>
                <w:szCs w:val="20"/>
                <w:u w:val="single"/>
              </w:rPr>
              <w:tab/>
            </w:r>
            <w:r w:rsidR="00BD5602" w:rsidRPr="001054D4">
              <w:rPr>
                <w:sz w:val="24"/>
                <w:szCs w:val="20"/>
                <w:u w:val="single"/>
              </w:rPr>
              <w:tab/>
            </w:r>
            <w:r w:rsidR="00BD5602" w:rsidRPr="001054D4">
              <w:rPr>
                <w:sz w:val="24"/>
                <w:szCs w:val="20"/>
              </w:rPr>
              <w:tab/>
              <w:t xml:space="preserve">Date:  </w:t>
            </w:r>
            <w:r w:rsidR="00BD5602" w:rsidRPr="001054D4">
              <w:rPr>
                <w:sz w:val="24"/>
                <w:szCs w:val="20"/>
                <w:u w:val="single"/>
              </w:rPr>
              <w:tab/>
            </w:r>
          </w:p>
          <w:p w14:paraId="49113E73" w14:textId="77777777" w:rsidR="00F9325D" w:rsidRPr="001054D4" w:rsidRDefault="00F9325D" w:rsidP="00BD5602">
            <w:pPr>
              <w:keepNext/>
              <w:keepLines/>
              <w:tabs>
                <w:tab w:val="left" w:pos="2880"/>
              </w:tabs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Full Name of inventor:</w:t>
            </w:r>
            <w:r w:rsidRPr="001054D4">
              <w:rPr>
                <w:sz w:val="24"/>
                <w:szCs w:val="20"/>
              </w:rPr>
              <w:tab/>
            </w:r>
            <w:r w:rsidR="00300EE0">
              <w:rPr>
                <w:sz w:val="24"/>
                <w:szCs w:val="20"/>
              </w:rPr>
              <w:t>&lt;&lt;inventorName&gt;&gt;</w:t>
            </w:r>
          </w:p>
          <w:p w14:paraId="3595AA87" w14:textId="77777777" w:rsidR="00F9325D" w:rsidRPr="001054D4" w:rsidRDefault="0027697E" w:rsidP="00DC2F13">
            <w:pPr>
              <w:pStyle w:val="Heading3"/>
              <w:tabs>
                <w:tab w:val="left" w:pos="2880"/>
              </w:tabs>
              <w:ind w:left="0" w:firstLine="0"/>
            </w:pPr>
            <w:r>
              <w:t>Mailing Address:</w:t>
            </w:r>
            <w:r w:rsidR="00F9325D" w:rsidRPr="001054D4">
              <w:tab/>
            </w:r>
            <w:r w:rsidR="00300EE0" w:rsidRPr="00300EE0">
              <w:t>&lt;&lt;</w:t>
            </w:r>
            <w:r w:rsidR="00210B58">
              <w:t>inventorAddress</w:t>
            </w:r>
            <w:r w:rsidR="00300EE0" w:rsidRPr="00300EE0">
              <w:t>&gt;&gt;</w:t>
            </w:r>
          </w:p>
          <w:p w14:paraId="49BBD456" w14:textId="77777777" w:rsidR="00F9325D" w:rsidRPr="001054D4" w:rsidRDefault="00F9325D" w:rsidP="00DC2F13">
            <w:pPr>
              <w:keepNext/>
              <w:keepLines/>
              <w:tabs>
                <w:tab w:val="left" w:pos="2880"/>
              </w:tabs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>Residence:</w:t>
            </w:r>
            <w:r w:rsidRPr="001054D4">
              <w:rPr>
                <w:sz w:val="24"/>
                <w:szCs w:val="20"/>
              </w:rPr>
              <w:tab/>
            </w:r>
            <w:r w:rsidR="00210B58">
              <w:rPr>
                <w:sz w:val="24"/>
                <w:szCs w:val="20"/>
              </w:rPr>
              <w:t>&lt;&lt;inventorResidence&gt;&gt;</w:t>
            </w:r>
          </w:p>
          <w:p w14:paraId="45CDB22C" w14:textId="77777777" w:rsidR="00F9325D" w:rsidRPr="001054D4" w:rsidRDefault="00F9325D" w:rsidP="00DC2F13">
            <w:pPr>
              <w:keepNext/>
              <w:keepLines/>
              <w:tabs>
                <w:tab w:val="left" w:pos="2880"/>
              </w:tabs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ab/>
            </w:r>
          </w:p>
          <w:p w14:paraId="7F390E08" w14:textId="77777777" w:rsidR="00F9325D" w:rsidRPr="001054D4" w:rsidRDefault="00F9325D" w:rsidP="00DC2F13">
            <w:pPr>
              <w:keepNext/>
              <w:keepLines/>
              <w:tabs>
                <w:tab w:val="left" w:pos="2880"/>
              </w:tabs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ab/>
            </w:r>
          </w:p>
          <w:p w14:paraId="4ADC571F" w14:textId="77777777" w:rsidR="00F9325D" w:rsidRPr="001054D4" w:rsidRDefault="00F9325D" w:rsidP="00DC2F13">
            <w:pPr>
              <w:keepNext/>
              <w:keepLines/>
              <w:tabs>
                <w:tab w:val="left" w:pos="2880"/>
              </w:tabs>
              <w:rPr>
                <w:sz w:val="24"/>
                <w:szCs w:val="20"/>
              </w:rPr>
            </w:pPr>
            <w:r w:rsidRPr="001054D4">
              <w:rPr>
                <w:sz w:val="24"/>
                <w:szCs w:val="20"/>
              </w:rPr>
              <w:tab/>
            </w:r>
          </w:p>
          <w:p w14:paraId="020710D0" w14:textId="77777777" w:rsidR="00F9325D" w:rsidRPr="001054D4" w:rsidRDefault="00F9325D" w:rsidP="0001482D">
            <w:pPr>
              <w:keepNext/>
              <w:keepLines/>
              <w:tabs>
                <w:tab w:val="left" w:pos="2880"/>
              </w:tabs>
              <w:rPr>
                <w:sz w:val="24"/>
                <w:szCs w:val="20"/>
              </w:rPr>
            </w:pPr>
          </w:p>
        </w:tc>
      </w:tr>
    </w:tbl>
    <w:p w14:paraId="3CF7F2D9" w14:textId="77777777" w:rsidR="00F9325D" w:rsidRPr="005B4C7D" w:rsidRDefault="00F9325D" w:rsidP="00346D77">
      <w:pPr>
        <w:keepNext/>
        <w:keepLines/>
        <w:rPr>
          <w:szCs w:val="20"/>
        </w:rPr>
      </w:pPr>
    </w:p>
    <w:sectPr w:rsidR="00F9325D" w:rsidRPr="005B4C7D" w:rsidSect="00BD56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 w:code="1"/>
      <w:pgMar w:top="1008" w:right="1440" w:bottom="1008" w:left="1440" w:header="28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DDB5C" w14:textId="77777777" w:rsidR="00420107" w:rsidRDefault="00420107">
      <w:r>
        <w:separator/>
      </w:r>
    </w:p>
  </w:endnote>
  <w:endnote w:type="continuationSeparator" w:id="0">
    <w:p w14:paraId="1B1EE7D7" w14:textId="77777777" w:rsidR="00420107" w:rsidRDefault="00420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5A17E" w14:textId="77777777" w:rsidR="00C264E2" w:rsidRDefault="00C264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3BF31" w14:textId="77777777" w:rsidR="005B4C7D" w:rsidRPr="00564BCD" w:rsidRDefault="005B4C7D" w:rsidP="008348BA">
    <w:pPr>
      <w:pStyle w:val="Footer"/>
      <w:spacing w:line="20" w:lineRule="exact"/>
      <w:rPr>
        <w:color w:val="FFFFFF"/>
        <w:sz w:val="16"/>
        <w:szCs w:val="16"/>
      </w:rPr>
    </w:pPr>
    <w:r w:rsidRPr="00564BCD">
      <w:rPr>
        <w:b/>
        <w:bCs/>
        <w:color w:val="FFFFFF"/>
        <w:sz w:val="16"/>
        <w:szCs w:val="16"/>
      </w:rPr>
      <w:t>DECLARATION</w:t>
    </w:r>
    <w:r w:rsidRPr="00564BCD">
      <w:rPr>
        <w:color w:val="FFFFFF"/>
        <w:sz w:val="16"/>
        <w:szCs w:val="16"/>
      </w:rPr>
      <w:tab/>
    </w:r>
    <w:r w:rsidRPr="00564BCD">
      <w:rPr>
        <w:color w:val="FFFFFF"/>
        <w:sz w:val="16"/>
        <w:szCs w:val="16"/>
      </w:rPr>
      <w:tab/>
      <w:t xml:space="preserve">Atty. Docket </w:t>
    </w:r>
    <w:r w:rsidR="00C264E2">
      <w:rPr>
        <w:color w:val="FFFFFF"/>
        <w:sz w:val="16"/>
        <w:szCs w:val="16"/>
      </w:rPr>
      <w:t>400.824US01</w:t>
    </w:r>
    <w:r w:rsidRPr="00564BCD">
      <w:rPr>
        <w:color w:val="FFFFFF"/>
        <w:sz w:val="16"/>
        <w:szCs w:val="16"/>
      </w:rPr>
      <w:tab/>
    </w:r>
  </w:p>
  <w:p w14:paraId="264A9564" w14:textId="77777777" w:rsidR="005B4C7D" w:rsidRPr="00564BCD" w:rsidRDefault="005B4C7D" w:rsidP="008348BA">
    <w:pPr>
      <w:pStyle w:val="Footer"/>
      <w:spacing w:line="20" w:lineRule="exact"/>
      <w:rPr>
        <w:color w:val="FFFFFF"/>
        <w:sz w:val="16"/>
        <w:szCs w:val="16"/>
      </w:rPr>
    </w:pPr>
    <w:r w:rsidRPr="00564BCD">
      <w:rPr>
        <w:color w:val="FFFFFF"/>
        <w:sz w:val="16"/>
        <w:szCs w:val="16"/>
      </w:rPr>
      <w:t xml:space="preserve">Serial No.:  </w:t>
    </w:r>
    <w:r w:rsidR="00C264E2">
      <w:rPr>
        <w:color w:val="FFFFFF"/>
        <w:sz w:val="16"/>
        <w:szCs w:val="16"/>
      </w:rPr>
      <w:t>13/780,626</w:t>
    </w:r>
    <w:r w:rsidRPr="00564BCD">
      <w:rPr>
        <w:color w:val="FFFFFF"/>
        <w:sz w:val="16"/>
        <w:szCs w:val="16"/>
      </w:rPr>
      <w:tab/>
    </w:r>
    <w:r w:rsidRPr="00564BCD">
      <w:rPr>
        <w:color w:val="FFFFFF"/>
        <w:sz w:val="16"/>
        <w:szCs w:val="16"/>
      </w:rPr>
      <w:tab/>
      <w:t xml:space="preserve">Filed:  </w:t>
    </w:r>
    <w:r w:rsidR="00C264E2">
      <w:rPr>
        <w:color w:val="FFFFFF"/>
        <w:sz w:val="16"/>
        <w:szCs w:val="16"/>
      </w:rPr>
      <w:t>February 28, 2013</w:t>
    </w:r>
  </w:p>
  <w:p w14:paraId="1651E7F6" w14:textId="77777777" w:rsidR="005B4C7D" w:rsidRPr="00564BCD" w:rsidRDefault="005B4C7D" w:rsidP="008348BA">
    <w:pPr>
      <w:pStyle w:val="Footer"/>
      <w:spacing w:line="20" w:lineRule="exact"/>
      <w:rPr>
        <w:b/>
        <w:bCs/>
        <w:color w:val="FFFFFF"/>
        <w:sz w:val="16"/>
        <w:szCs w:val="16"/>
        <w:u w:val="single"/>
      </w:rPr>
    </w:pPr>
    <w:r w:rsidRPr="00564BCD">
      <w:rPr>
        <w:color w:val="FFFFFF"/>
        <w:sz w:val="16"/>
        <w:szCs w:val="16"/>
      </w:rPr>
      <w:t xml:space="preserve">Title:  </w:t>
    </w:r>
    <w:r w:rsidR="00C264E2">
      <w:rPr>
        <w:color w:val="FFFFFF"/>
        <w:sz w:val="16"/>
        <w:szCs w:val="16"/>
      </w:rPr>
      <w:t>LOADING TRIM ADDRESS AND TRIM DATA PAIRS</w:t>
    </w:r>
  </w:p>
  <w:p w14:paraId="5F3C788B" w14:textId="77777777" w:rsidR="005B4C7D" w:rsidRPr="00564BCD" w:rsidRDefault="005B4C7D" w:rsidP="008348BA">
    <w:pPr>
      <w:pStyle w:val="Footer"/>
      <w:spacing w:line="20" w:lineRule="exact"/>
      <w:rPr>
        <w:b/>
        <w:bCs/>
        <w:color w:val="FFFFFF"/>
        <w:sz w:val="16"/>
        <w:szCs w:val="16"/>
      </w:rPr>
    </w:pPr>
    <w:r w:rsidRPr="00564BCD">
      <w:rPr>
        <w:color w:val="FFFFFF"/>
        <w:sz w:val="16"/>
        <w:szCs w:val="16"/>
      </w:rPr>
      <w:tab/>
    </w:r>
    <w:r w:rsidRPr="00564BCD">
      <w:rPr>
        <w:rStyle w:val="PageNumber"/>
        <w:color w:val="FFFFFF"/>
        <w:sz w:val="16"/>
        <w:szCs w:val="16"/>
      </w:rPr>
      <w:t xml:space="preserve">Page </w:t>
    </w:r>
    <w:r w:rsidRPr="00564BCD">
      <w:rPr>
        <w:rStyle w:val="PageNumber"/>
        <w:color w:val="FFFFFF"/>
        <w:sz w:val="16"/>
        <w:szCs w:val="16"/>
      </w:rPr>
      <w:fldChar w:fldCharType="begin"/>
    </w:r>
    <w:r w:rsidRPr="00564BCD">
      <w:rPr>
        <w:rStyle w:val="PageNumber"/>
        <w:color w:val="FFFFFF"/>
        <w:sz w:val="16"/>
        <w:szCs w:val="16"/>
      </w:rPr>
      <w:instrText xml:space="preserve"> PAGE </w:instrText>
    </w:r>
    <w:r w:rsidRPr="00564BCD">
      <w:rPr>
        <w:rStyle w:val="PageNumber"/>
        <w:color w:val="FFFFFF"/>
        <w:sz w:val="16"/>
        <w:szCs w:val="16"/>
      </w:rPr>
      <w:fldChar w:fldCharType="separate"/>
    </w:r>
    <w:r w:rsidR="0027697E">
      <w:rPr>
        <w:rStyle w:val="PageNumber"/>
        <w:noProof/>
        <w:color w:val="FFFFFF"/>
        <w:sz w:val="16"/>
        <w:szCs w:val="16"/>
      </w:rPr>
      <w:t>1</w:t>
    </w:r>
    <w:r w:rsidRPr="00564BCD">
      <w:rPr>
        <w:rStyle w:val="PageNumber"/>
        <w:color w:val="FFFFFF"/>
        <w:sz w:val="16"/>
        <w:szCs w:val="16"/>
      </w:rPr>
      <w:fldChar w:fldCharType="end"/>
    </w:r>
    <w:r w:rsidRPr="00564BCD">
      <w:rPr>
        <w:rStyle w:val="PageNumber"/>
        <w:color w:val="FFFFFF"/>
        <w:sz w:val="16"/>
        <w:szCs w:val="16"/>
      </w:rPr>
      <w:t xml:space="preserve"> of </w:t>
    </w:r>
    <w:r w:rsidRPr="00564BCD">
      <w:rPr>
        <w:rStyle w:val="PageNumber"/>
        <w:color w:val="FFFFFF"/>
        <w:sz w:val="16"/>
        <w:szCs w:val="16"/>
      </w:rPr>
      <w:fldChar w:fldCharType="begin"/>
    </w:r>
    <w:r w:rsidRPr="00564BCD">
      <w:rPr>
        <w:rStyle w:val="PageNumber"/>
        <w:color w:val="FFFFFF"/>
        <w:sz w:val="16"/>
        <w:szCs w:val="16"/>
      </w:rPr>
      <w:instrText xml:space="preserve"> NUMPAGES </w:instrText>
    </w:r>
    <w:r w:rsidRPr="00564BCD">
      <w:rPr>
        <w:rStyle w:val="PageNumber"/>
        <w:color w:val="FFFFFF"/>
        <w:sz w:val="16"/>
        <w:szCs w:val="16"/>
      </w:rPr>
      <w:fldChar w:fldCharType="separate"/>
    </w:r>
    <w:r w:rsidR="0027697E">
      <w:rPr>
        <w:rStyle w:val="PageNumber"/>
        <w:noProof/>
        <w:color w:val="FFFFFF"/>
        <w:sz w:val="16"/>
        <w:szCs w:val="16"/>
      </w:rPr>
      <w:t>1</w:t>
    </w:r>
    <w:r w:rsidRPr="00564BCD">
      <w:rPr>
        <w:rStyle w:val="PageNumber"/>
        <w:color w:val="FFFFF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44DCE" w14:textId="77777777" w:rsidR="00C264E2" w:rsidRDefault="00C264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C4BF9" w14:textId="77777777" w:rsidR="00420107" w:rsidRDefault="00420107">
      <w:r>
        <w:separator/>
      </w:r>
    </w:p>
  </w:footnote>
  <w:footnote w:type="continuationSeparator" w:id="0">
    <w:p w14:paraId="79AECB1B" w14:textId="77777777" w:rsidR="00420107" w:rsidRDefault="00420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BF793" w14:textId="77777777" w:rsidR="00C264E2" w:rsidRDefault="00C264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F9DA" w14:textId="77777777" w:rsidR="0084234A" w:rsidRPr="00614481" w:rsidRDefault="00C264E2" w:rsidP="0084234A">
    <w:pPr>
      <w:widowControl/>
      <w:tabs>
        <w:tab w:val="center" w:pos="4320"/>
        <w:tab w:val="right" w:pos="8640"/>
      </w:tabs>
      <w:autoSpaceDE/>
      <w:autoSpaceDN/>
      <w:adjustRightInd/>
      <w:rPr>
        <w:color w:val="FFFFFF"/>
        <w:sz w:val="22"/>
      </w:rPr>
    </w:pPr>
    <w:r>
      <w:rPr>
        <w:color w:val="FFFFFF"/>
        <w:sz w:val="22"/>
      </w:rPr>
      <w:t>Mark Hawes, et al.</w:t>
    </w:r>
  </w:p>
  <w:p w14:paraId="4209298A" w14:textId="77777777" w:rsidR="0084234A" w:rsidRPr="00614481" w:rsidRDefault="00C264E2" w:rsidP="0084234A">
    <w:pPr>
      <w:widowControl/>
      <w:tabs>
        <w:tab w:val="center" w:pos="4320"/>
        <w:tab w:val="right" w:pos="8640"/>
      </w:tabs>
      <w:autoSpaceDE/>
      <w:autoSpaceDN/>
      <w:adjustRightInd/>
      <w:rPr>
        <w:color w:val="FFFFFF"/>
        <w:sz w:val="22"/>
      </w:rPr>
    </w:pPr>
    <w:r>
      <w:rPr>
        <w:color w:val="FFFFFF"/>
        <w:sz w:val="22"/>
      </w:rPr>
      <w:t>September 5, 2013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0E47" w14:textId="77777777" w:rsidR="00C264E2" w:rsidRDefault="00C264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9217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address1" w:val=" "/>
    <w:docVar w:name="address2" w:val=" "/>
    <w:docVar w:name="address3" w:val=" "/>
    <w:docVar w:name="address4" w:val=" "/>
    <w:docVar w:name="addressee" w:val="Mark Hawes, et al."/>
    <w:docVar w:name="appcountry" w:val="U.S. "/>
    <w:docVar w:name="AppNumber" w:val="13/780,626"/>
    <w:docVar w:name="AppTitle" w:val="LOADING TRIM ADDRESS AND TRIM DATA PAIRS"/>
    <w:docVar w:name="ArtUnit" w:val="Unknown"/>
    <w:docVar w:name="AttyEmail" w:val="tleffert@ljp-iplaw.com"/>
    <w:docVar w:name="AttyInit" w:val="TWL"/>
    <w:docVar w:name="AttyName" w:val="Thomas W. Leffert"/>
    <w:docVar w:name="AttyPhone" w:val="(612) 312-2204"/>
    <w:docVar w:name="AttyTitle" w:val="Attorney"/>
    <w:docVar w:name="boise" w:val="Yes"/>
    <w:docVar w:name="ccline" w:val="Kelli Maculley, Patent Assistant"/>
    <w:docVar w:name="citystzip" w:val=" "/>
    <w:docVar w:name="clientdkt" w:val="Micron Ref. No. 2012-0673.00/US"/>
    <w:docVar w:name="ClientNo" w:val="400"/>
    <w:docVar w:name="company" w:val="Micron Technology, Inc."/>
    <w:docVar w:name="ConfirmNo" w:val="6451"/>
    <w:docVar w:name="country" w:val=" "/>
    <w:docVar w:name="DocCreator" w:val="twl"/>
    <w:docVar w:name="DocketNo" w:val="400.824US01"/>
    <w:docVar w:name="Entity" w:val="LARGE"/>
    <w:docVar w:name="Examiner" w:val="Unknown"/>
    <w:docVar w:name="FilDate" w:val="February 28, 2013"/>
    <w:docVar w:name="FirstInventor" w:val="Mark Hawes"/>
    <w:docVar w:name="FirstName" w:val="Tom"/>
    <w:docVar w:name="IssueDate" w:val=" "/>
    <w:docVar w:name="letterdt" w:val="September 5, 2013"/>
    <w:docVar w:name="ParaEmail" w:val="sdonovan@ljp-iplaw.com"/>
    <w:docVar w:name="ParaInit" w:val="SWD"/>
    <w:docVar w:name="ParaName" w:val="Susan W. Donovan"/>
    <w:docVar w:name="ParaPhone" w:val="(612) 312-2232"/>
    <w:docVar w:name="ParaTitle" w:val="Sr. Paralegal"/>
    <w:docVar w:name="PatNumber" w:val=" "/>
    <w:docVar w:name="RegNo" w:val="40,697"/>
    <w:docVar w:name="scolon" w:val="s:"/>
    <w:docVar w:name="UserName" w:val="Thomas W. Leffert"/>
    <w:docVar w:name="UserTitle" w:val="Attorney"/>
  </w:docVars>
  <w:rsids>
    <w:rsidRoot w:val="00C264E2"/>
    <w:rsid w:val="00007006"/>
    <w:rsid w:val="0001482D"/>
    <w:rsid w:val="00041170"/>
    <w:rsid w:val="000B43F3"/>
    <w:rsid w:val="000C461E"/>
    <w:rsid w:val="000D1C2D"/>
    <w:rsid w:val="001054D4"/>
    <w:rsid w:val="00143E8F"/>
    <w:rsid w:val="00164080"/>
    <w:rsid w:val="001C702C"/>
    <w:rsid w:val="00210B58"/>
    <w:rsid w:val="002133E0"/>
    <w:rsid w:val="00255E16"/>
    <w:rsid w:val="0027697E"/>
    <w:rsid w:val="002821EE"/>
    <w:rsid w:val="00291E6B"/>
    <w:rsid w:val="00296ADE"/>
    <w:rsid w:val="002C7BFB"/>
    <w:rsid w:val="002E571B"/>
    <w:rsid w:val="002F5E43"/>
    <w:rsid w:val="00300EE0"/>
    <w:rsid w:val="003021DF"/>
    <w:rsid w:val="00336274"/>
    <w:rsid w:val="00346D77"/>
    <w:rsid w:val="00361B33"/>
    <w:rsid w:val="00364A6E"/>
    <w:rsid w:val="00367EA1"/>
    <w:rsid w:val="003735B1"/>
    <w:rsid w:val="003A7C21"/>
    <w:rsid w:val="003D2296"/>
    <w:rsid w:val="00420107"/>
    <w:rsid w:val="00432D1C"/>
    <w:rsid w:val="0044433A"/>
    <w:rsid w:val="00496182"/>
    <w:rsid w:val="004F013E"/>
    <w:rsid w:val="00510BC0"/>
    <w:rsid w:val="00534499"/>
    <w:rsid w:val="00564BCD"/>
    <w:rsid w:val="005B1B86"/>
    <w:rsid w:val="005B4C7D"/>
    <w:rsid w:val="00606308"/>
    <w:rsid w:val="00614481"/>
    <w:rsid w:val="006A0386"/>
    <w:rsid w:val="006B6ECD"/>
    <w:rsid w:val="006F62D1"/>
    <w:rsid w:val="00711BF6"/>
    <w:rsid w:val="0074588D"/>
    <w:rsid w:val="007B730C"/>
    <w:rsid w:val="007C0839"/>
    <w:rsid w:val="007C3BAB"/>
    <w:rsid w:val="00833D1F"/>
    <w:rsid w:val="008348BA"/>
    <w:rsid w:val="0084234A"/>
    <w:rsid w:val="00846201"/>
    <w:rsid w:val="00846E2E"/>
    <w:rsid w:val="00856EF6"/>
    <w:rsid w:val="00942E0F"/>
    <w:rsid w:val="00943CC8"/>
    <w:rsid w:val="00960CEB"/>
    <w:rsid w:val="00972AC3"/>
    <w:rsid w:val="00991F0C"/>
    <w:rsid w:val="009B16D5"/>
    <w:rsid w:val="009D356A"/>
    <w:rsid w:val="00A114EA"/>
    <w:rsid w:val="00A77FDC"/>
    <w:rsid w:val="00A86A36"/>
    <w:rsid w:val="00AD1D12"/>
    <w:rsid w:val="00AE18D6"/>
    <w:rsid w:val="00B46589"/>
    <w:rsid w:val="00B47BF4"/>
    <w:rsid w:val="00B95A2E"/>
    <w:rsid w:val="00BB539E"/>
    <w:rsid w:val="00BD5602"/>
    <w:rsid w:val="00BF6A38"/>
    <w:rsid w:val="00C04E44"/>
    <w:rsid w:val="00C264E2"/>
    <w:rsid w:val="00C448A9"/>
    <w:rsid w:val="00C87BE4"/>
    <w:rsid w:val="00CA224C"/>
    <w:rsid w:val="00CC0094"/>
    <w:rsid w:val="00CC78A1"/>
    <w:rsid w:val="00CE2695"/>
    <w:rsid w:val="00D1408C"/>
    <w:rsid w:val="00D32EC1"/>
    <w:rsid w:val="00D425D0"/>
    <w:rsid w:val="00D80FB7"/>
    <w:rsid w:val="00DA28B2"/>
    <w:rsid w:val="00DB32E1"/>
    <w:rsid w:val="00DC2F13"/>
    <w:rsid w:val="00DE038B"/>
    <w:rsid w:val="00DE5CC3"/>
    <w:rsid w:val="00DF1F3F"/>
    <w:rsid w:val="00E15F0D"/>
    <w:rsid w:val="00E271DA"/>
    <w:rsid w:val="00E62228"/>
    <w:rsid w:val="00F25E79"/>
    <w:rsid w:val="00F31622"/>
    <w:rsid w:val="00F3375C"/>
    <w:rsid w:val="00F35BC4"/>
    <w:rsid w:val="00F67955"/>
    <w:rsid w:val="00F7644F"/>
    <w:rsid w:val="00F9325D"/>
    <w:rsid w:val="00FB42F0"/>
    <w:rsid w:val="00FC2CAF"/>
    <w:rsid w:val="00FC2D9D"/>
    <w:rsid w:val="00FE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61B36829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autoSpaceDE/>
      <w:autoSpaceDN/>
      <w:adjustRightInd/>
      <w:outlineLvl w:val="0"/>
    </w:pPr>
    <w:rPr>
      <w:rFonts w:ascii="Times" w:hAnsi="Times"/>
      <w:b/>
      <w:bCs/>
      <w:snapToGrid w:val="0"/>
      <w:szCs w:val="20"/>
    </w:rPr>
  </w:style>
  <w:style w:type="paragraph" w:styleId="Heading2">
    <w:name w:val="heading 2"/>
    <w:basedOn w:val="Normal"/>
    <w:next w:val="Normal"/>
    <w:qFormat/>
    <w:pPr>
      <w:keepNext/>
      <w:tabs>
        <w:tab w:val="center" w:pos="4680"/>
      </w:tabs>
      <w:outlineLvl w:val="1"/>
    </w:pPr>
    <w:rPr>
      <w:b/>
      <w:bCs/>
      <w:snapToGrid w:val="0"/>
      <w:sz w:val="24"/>
    </w:rPr>
  </w:style>
  <w:style w:type="paragraph" w:styleId="Heading3">
    <w:name w:val="heading 3"/>
    <w:basedOn w:val="Normal"/>
    <w:next w:val="Normal"/>
    <w:qFormat/>
    <w:pPr>
      <w:keepNext/>
      <w:keepLines/>
      <w:ind w:left="2880" w:hanging="2880"/>
      <w:outlineLvl w:val="2"/>
    </w:pPr>
    <w:rPr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autoSpaceDE/>
      <w:autoSpaceDN/>
      <w:adjustRightInd/>
      <w:jc w:val="center"/>
    </w:pPr>
    <w:rPr>
      <w:rFonts w:ascii="Times" w:hAnsi="Times"/>
      <w:b/>
      <w:snapToGrid w:val="0"/>
      <w:sz w:val="36"/>
      <w:szCs w:val="20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snapToGrid w:val="0"/>
      <w:sz w:val="24"/>
    </w:rPr>
  </w:style>
  <w:style w:type="paragraph" w:styleId="BodyTextIndent">
    <w:name w:val="Body Text Indent"/>
    <w:basedOn w:val="Normal"/>
    <w:pPr>
      <w:widowControl/>
      <w:tabs>
        <w:tab w:val="left" w:pos="720"/>
      </w:tabs>
      <w:autoSpaceDE/>
      <w:autoSpaceDN/>
      <w:adjustRightInd/>
      <w:ind w:left="1440" w:hanging="1440"/>
    </w:pPr>
    <w:rPr>
      <w:sz w:val="24"/>
    </w:rPr>
  </w:style>
  <w:style w:type="paragraph" w:styleId="BodyText2">
    <w:name w:val="Body Text 2"/>
    <w:basedOn w:val="Normal"/>
    <w:pPr>
      <w:jc w:val="both"/>
    </w:pPr>
    <w:rPr>
      <w:snapToGrid w:val="0"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rsid w:val="0001482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1482D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01482D"/>
  </w:style>
  <w:style w:type="paragraph" w:styleId="CommentSubject">
    <w:name w:val="annotation subject"/>
    <w:basedOn w:val="CommentText"/>
    <w:next w:val="CommentText"/>
    <w:link w:val="CommentSubjectChar"/>
    <w:rsid w:val="0001482D"/>
    <w:rPr>
      <w:b/>
      <w:bCs/>
    </w:rPr>
  </w:style>
  <w:style w:type="character" w:customStyle="1" w:styleId="CommentSubjectChar">
    <w:name w:val="Comment Subject Char"/>
    <w:link w:val="CommentSubject"/>
    <w:rsid w:val="0001482D"/>
    <w:rPr>
      <w:b/>
      <w:bCs/>
    </w:rPr>
  </w:style>
  <w:style w:type="paragraph" w:styleId="BalloonText">
    <w:name w:val="Balloon Text"/>
    <w:basedOn w:val="Normal"/>
    <w:link w:val="BalloonTextChar"/>
    <w:rsid w:val="00014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148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A0C4A-3958-4171-9E16-496F061E1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Declaration_ADS.dotx</Template>
  <TotalTime>0</TotalTime>
  <Pages>1</Pages>
  <Words>175</Words>
  <Characters>1002</Characters>
  <Application>Microsoft Office Word</Application>
  <DocSecurity>0</DocSecurity>
  <PresentationFormat>11|.DOC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Declaration using an ADS.DOC</vt:lpstr>
    </vt:vector>
  </TitlesOfParts>
  <Company>Dell Computer Corporation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using an ADS.DOC</dc:title>
  <dc:creator>Thomas W. Leffert</dc:creator>
  <cp:lastModifiedBy>Jacob Burns</cp:lastModifiedBy>
  <cp:revision>2</cp:revision>
  <cp:lastPrinted>2014-06-19T19:57:00Z</cp:lastPrinted>
  <dcterms:created xsi:type="dcterms:W3CDTF">2024-06-03T23:50:00Z</dcterms:created>
  <dcterms:modified xsi:type="dcterms:W3CDTF">2024-06-03T23:50:00Z</dcterms:modified>
</cp:coreProperties>
</file>