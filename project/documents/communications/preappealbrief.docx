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C0D01" w14:textId="77777777" w:rsidR="00EE0619" w:rsidRDefault="00EE0619" w:rsidP="00EE0619">
      <w:pPr>
        <w:tabs>
          <w:tab w:val="right" w:pos="9360"/>
        </w:tabs>
        <w:spacing w:line="300" w:lineRule="auto"/>
      </w:pPr>
      <w:r>
        <w:rPr>
          <w:b/>
          <w:bCs/>
          <w:u w:val="single"/>
        </w:rPr>
        <w:t xml:space="preserve">S/N </w:t>
      </w:r>
      <w:r w:rsidRPr="00D727D3">
        <w:rPr>
          <w:b/>
          <w:bCs/>
          <w:u w:val="single"/>
        </w:rPr>
        <w:t>&lt;&lt;serialNo&gt;&gt;</w:t>
      </w:r>
      <w:r>
        <w:tab/>
      </w:r>
      <w:r>
        <w:rPr>
          <w:b/>
          <w:bCs/>
          <w:u w:val="single"/>
        </w:rPr>
        <w:t>PATENT</w:t>
      </w:r>
    </w:p>
    <w:p w14:paraId="779BCB8F" w14:textId="77777777" w:rsidR="00EE0619" w:rsidRDefault="00EE0619" w:rsidP="00EE0619">
      <w:pPr>
        <w:tabs>
          <w:tab w:val="center" w:pos="4680"/>
        </w:tabs>
        <w:spacing w:line="300" w:lineRule="auto"/>
      </w:pPr>
      <w:r>
        <w:tab/>
      </w:r>
      <w:r>
        <w:rPr>
          <w:b/>
          <w:bCs/>
          <w:u w:val="single"/>
        </w:rPr>
        <w:t>IN THE UNITED STATES PATENT AND TRADEMARK OFFICE</w:t>
      </w:r>
    </w:p>
    <w:p w14:paraId="2EDD11E1" w14:textId="77777777" w:rsidR="00EE0619" w:rsidRPr="00D727D3" w:rsidRDefault="003C3906" w:rsidP="004A7419">
      <w:pPr>
        <w:tabs>
          <w:tab w:val="left" w:pos="2430"/>
          <w:tab w:val="left" w:pos="5760"/>
        </w:tabs>
        <w:spacing w:line="300" w:lineRule="auto"/>
      </w:pPr>
      <w:r w:rsidRPr="003C3906">
        <w:t>Inventor(s): </w:t>
      </w:r>
      <w:r>
        <w:t xml:space="preserve">                   </w:t>
      </w:r>
      <w:r w:rsidRPr="003C3906">
        <w:t xml:space="preserve"> &lt;&lt;inventorEtal&gt;&gt;</w:t>
      </w:r>
      <w:r w:rsidR="00EE0619">
        <w:tab/>
      </w:r>
      <w:r w:rsidR="00EE0619" w:rsidRPr="00D727D3">
        <w:t>Examiner:  &lt;&lt;examinerName&gt;&gt;</w:t>
      </w:r>
    </w:p>
    <w:p w14:paraId="7203B1FD" w14:textId="77777777" w:rsidR="00EE0619" w:rsidRPr="00D727D3" w:rsidRDefault="00EE0619" w:rsidP="004A7419">
      <w:pPr>
        <w:tabs>
          <w:tab w:val="left" w:pos="2430"/>
          <w:tab w:val="left" w:pos="5760"/>
        </w:tabs>
        <w:spacing w:line="300" w:lineRule="auto"/>
      </w:pPr>
      <w:r w:rsidRPr="00D727D3">
        <w:t>Serial No.:</w:t>
      </w:r>
      <w:r w:rsidRPr="00D727D3">
        <w:tab/>
        <w:t>&lt;&lt;serialNo&gt;&gt;</w:t>
      </w:r>
      <w:r>
        <w:tab/>
      </w:r>
      <w:r w:rsidRPr="00D727D3">
        <w:t>Group Art Unit:  &lt;&lt;artUnit&gt;&gt;</w:t>
      </w:r>
    </w:p>
    <w:p w14:paraId="12D01B2B" w14:textId="77777777" w:rsidR="00EE0619" w:rsidRPr="00D727D3" w:rsidRDefault="00EE0619" w:rsidP="004A7419">
      <w:pPr>
        <w:tabs>
          <w:tab w:val="left" w:pos="2430"/>
          <w:tab w:val="left" w:pos="5760"/>
        </w:tabs>
        <w:spacing w:line="300" w:lineRule="auto"/>
      </w:pPr>
      <w:r>
        <w:t>Filed:</w:t>
      </w:r>
      <w:r>
        <w:tab/>
      </w:r>
      <w:r w:rsidRPr="00D727D3">
        <w:t>&lt;&lt;filedDate&gt;&gt;</w:t>
      </w:r>
      <w:r>
        <w:tab/>
      </w:r>
      <w:r w:rsidRPr="00D727D3">
        <w:t>Docket:  &lt;&lt;matterNo&gt;&gt;</w:t>
      </w:r>
    </w:p>
    <w:p w14:paraId="54AEF598" w14:textId="77777777" w:rsidR="00EE0619" w:rsidRPr="00D727D3" w:rsidRDefault="00EE0619" w:rsidP="004A7419">
      <w:pPr>
        <w:tabs>
          <w:tab w:val="left" w:pos="2430"/>
          <w:tab w:val="left" w:pos="5760"/>
        </w:tabs>
        <w:spacing w:line="300" w:lineRule="auto"/>
      </w:pPr>
      <w:r w:rsidRPr="00D727D3">
        <w:t>Customer No.</w:t>
      </w:r>
      <w:r w:rsidRPr="00D727D3">
        <w:tab/>
      </w:r>
      <w:r w:rsidRPr="004D622D">
        <w:t>&lt;&lt;custNoCorresp&gt;&gt;</w:t>
      </w:r>
      <w:r>
        <w:tab/>
      </w:r>
      <w:r w:rsidRPr="004D622D">
        <w:t>Confirmation No.: &lt;&lt;confirmNo&gt;&gt;</w:t>
      </w:r>
    </w:p>
    <w:p w14:paraId="5710B22B" w14:textId="77777777" w:rsidR="005A3CA2" w:rsidRDefault="004A7419" w:rsidP="004775F4">
      <w:pPr>
        <w:tabs>
          <w:tab w:val="left" w:pos="2430"/>
          <w:tab w:val="left" w:pos="5760"/>
        </w:tabs>
        <w:spacing w:line="300" w:lineRule="auto"/>
        <w:ind w:left="2430" w:hanging="2430"/>
        <w:rPr>
          <w:szCs w:val="16"/>
        </w:rPr>
      </w:pPr>
      <w:r>
        <w:t>Title:</w:t>
      </w:r>
      <w:r>
        <w:tab/>
      </w:r>
      <w:r w:rsidR="00EE0619" w:rsidRPr="00D727D3">
        <w:t>&lt;&lt;title&gt;&gt;</w:t>
      </w:r>
    </w:p>
    <w:p w14:paraId="368FEF51" w14:textId="77777777" w:rsidR="005A3CA2" w:rsidRDefault="005A3CA2" w:rsidP="005A3CA2">
      <w:pPr>
        <w:spacing w:line="19" w:lineRule="exact"/>
        <w:rPr>
          <w:sz w:val="16"/>
          <w:szCs w:val="16"/>
        </w:rPr>
      </w:pPr>
    </w:p>
    <w:p w14:paraId="4ADCCC25" w14:textId="77777777" w:rsidR="005A3CA2" w:rsidRDefault="005A3CA2" w:rsidP="005A3CA2">
      <w:pPr>
        <w:spacing w:line="19" w:lineRule="exact"/>
      </w:pPr>
      <w:r>
        <w:rPr>
          <w:noProof/>
        </w:rPr>
        <w:pict w14:anchorId="4D5F1C6F">
          <v:rect id="_x0000_s2050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1390797E" w14:textId="77777777" w:rsidR="005A3CA2" w:rsidRDefault="005A3CA2" w:rsidP="005A3CA2">
      <w:pPr>
        <w:ind w:firstLine="2880"/>
      </w:pPr>
    </w:p>
    <w:p w14:paraId="28918648" w14:textId="77777777" w:rsidR="00480D81" w:rsidRPr="006602BC" w:rsidRDefault="00480D81" w:rsidP="00480D81">
      <w:pPr>
        <w:widowControl w:val="0"/>
        <w:tabs>
          <w:tab w:val="center" w:pos="4680"/>
        </w:tabs>
        <w:autoSpaceDE w:val="0"/>
        <w:autoSpaceDN w:val="0"/>
        <w:adjustRightInd w:val="0"/>
        <w:jc w:val="center"/>
        <w:rPr>
          <w:b/>
          <w:u w:val="single"/>
        </w:rPr>
      </w:pPr>
      <w:r w:rsidRPr="006602BC">
        <w:rPr>
          <w:b/>
          <w:u w:val="single"/>
        </w:rPr>
        <w:t>PRE-APPEAL BRIEF REQUEST FOR REVIEW</w:t>
      </w:r>
    </w:p>
    <w:p w14:paraId="71D931C6" w14:textId="77777777" w:rsidR="00EE0619" w:rsidRDefault="00EE0619" w:rsidP="005A3CA2"/>
    <w:p w14:paraId="34576CEB" w14:textId="77777777" w:rsidR="005A3CA2" w:rsidRDefault="005A3CA2" w:rsidP="005A3CA2">
      <w:r>
        <w:t>Mail Stop AF</w:t>
      </w:r>
    </w:p>
    <w:p w14:paraId="18FA541B" w14:textId="77777777" w:rsidR="005A3CA2" w:rsidRDefault="005A3CA2" w:rsidP="005A3CA2">
      <w:pPr>
        <w:tabs>
          <w:tab w:val="left" w:pos="-1440"/>
        </w:tabs>
        <w:autoSpaceDE w:val="0"/>
        <w:autoSpaceDN w:val="0"/>
        <w:adjustRightInd w:val="0"/>
      </w:pPr>
      <w:r>
        <w:t>Commissioner for Patents</w:t>
      </w:r>
    </w:p>
    <w:p w14:paraId="56795664" w14:textId="77777777" w:rsidR="005A3CA2" w:rsidRDefault="005A3CA2" w:rsidP="005A3CA2">
      <w:pPr>
        <w:tabs>
          <w:tab w:val="left" w:pos="-1440"/>
        </w:tabs>
        <w:autoSpaceDE w:val="0"/>
        <w:autoSpaceDN w:val="0"/>
        <w:adjustRightInd w:val="0"/>
      </w:pPr>
      <w:smartTag w:uri="urn:schemas-microsoft-com:office:smarttags" w:element="address">
        <w:smartTag w:uri="urn:schemas-microsoft-com:office:smarttags" w:element="Street">
          <w:r>
            <w:t>P.O. Box</w:t>
          </w:r>
        </w:smartTag>
        <w:r>
          <w:t xml:space="preserve"> 1450</w:t>
        </w:r>
      </w:smartTag>
    </w:p>
    <w:p w14:paraId="07F41838" w14:textId="77777777" w:rsidR="005A3CA2" w:rsidRDefault="005A3CA2" w:rsidP="005A3CA2">
      <w:pPr>
        <w:tabs>
          <w:tab w:val="left" w:pos="-1440"/>
        </w:tabs>
        <w:autoSpaceDE w:val="0"/>
        <w:autoSpaceDN w:val="0"/>
        <w:adjustRightInd w:val="0"/>
      </w:pPr>
      <w:smartTag w:uri="urn:schemas-microsoft-com:office:smarttags" w:element="place">
        <w:smartTag w:uri="urn:schemas-microsoft-com:office:smarttags" w:element="City">
          <w:r>
            <w:t>Alexandria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PostalCode">
          <w:r>
            <w:t>22313-1450</w:t>
          </w:r>
        </w:smartTag>
      </w:smartTag>
    </w:p>
    <w:p w14:paraId="3A51C04F" w14:textId="77777777" w:rsidR="005A3CA2" w:rsidRDefault="005A3CA2" w:rsidP="005A3CA2"/>
    <w:p w14:paraId="6D4B77BB" w14:textId="77777777" w:rsidR="005A3CA2" w:rsidRDefault="00EC7A73" w:rsidP="00EC7A73">
      <w:pPr>
        <w:widowControl w:val="0"/>
        <w:autoSpaceDE w:val="0"/>
        <w:autoSpaceDN w:val="0"/>
        <w:adjustRightInd w:val="0"/>
        <w:spacing w:line="360" w:lineRule="auto"/>
        <w:ind w:firstLine="720"/>
      </w:pPr>
      <w:r w:rsidRPr="00AE26F5">
        <w:t>&lt;&lt;properApplicant&gt;&gt;</w:t>
      </w:r>
      <w:r w:rsidR="00480D81">
        <w:t xml:space="preserve"> </w:t>
      </w:r>
      <w:r>
        <w:t>&lt;&lt;</w:t>
      </w:r>
      <w:r w:rsidR="00480D81">
        <w:t>request</w:t>
      </w:r>
      <w:r>
        <w:t>Text&gt;&gt;</w:t>
      </w:r>
      <w:r w:rsidR="00480D81">
        <w:t xml:space="preserve"> review of the f</w:t>
      </w:r>
      <w:r w:rsidR="00480D81" w:rsidRPr="00457D31">
        <w:t xml:space="preserve">inal rejection in the above-identified application </w:t>
      </w:r>
      <w:r w:rsidR="00480D81">
        <w:t xml:space="preserve">in </w:t>
      </w:r>
      <w:r w:rsidR="00D1542F">
        <w:t xml:space="preserve">the </w:t>
      </w:r>
      <w:r w:rsidR="006E0397">
        <w:t>&lt;&lt;oaType&gt;&gt;</w:t>
      </w:r>
      <w:r w:rsidR="00480D81">
        <w:t xml:space="preserve"> Action mailed </w:t>
      </w:r>
      <w:r w:rsidR="006E0397">
        <w:t>&lt;&lt;mailDate&gt;&gt;</w:t>
      </w:r>
      <w:r w:rsidR="00480D81" w:rsidRPr="00026AA2">
        <w:t xml:space="preserve">. </w:t>
      </w:r>
      <w:r w:rsidR="00480D81">
        <w:t xml:space="preserve"> </w:t>
      </w:r>
      <w:r w:rsidR="00480D81" w:rsidRPr="00457D31">
        <w:t>No amendments are being filed with this request.  This request is being filed with a Notice of Appeal.  The review is requested for the reasons stated below:</w:t>
      </w:r>
    </w:p>
    <w:p w14:paraId="033D2365" w14:textId="77777777" w:rsidR="0072637F" w:rsidRDefault="00942E14" w:rsidP="00942E14">
      <w:pPr>
        <w:spacing w:line="360" w:lineRule="auto"/>
        <w:ind w:firstLine="720"/>
        <w:rPr>
          <w:b/>
          <w:iCs/>
        </w:rPr>
      </w:pPr>
      <w:r>
        <w:rPr>
          <w:b/>
          <w:bCs/>
        </w:rPr>
        <w:t>[PARALEGAL: insert rejections from last Office Action]</w:t>
      </w:r>
    </w:p>
    <w:p w14:paraId="5B8380E1" w14:textId="77777777" w:rsidR="00942E14" w:rsidRPr="00942E14" w:rsidRDefault="00942E14" w:rsidP="00942E14">
      <w:pPr>
        <w:spacing w:line="360" w:lineRule="auto"/>
        <w:ind w:firstLine="720"/>
        <w:rPr>
          <w:b/>
          <w:iCs/>
        </w:rPr>
      </w:pPr>
      <w:r>
        <w:rPr>
          <w:b/>
        </w:rPr>
        <w:t>[ATTORNEY:  Pre-Appeal Brief Request must not exceed 5 pgs. total]</w:t>
      </w:r>
    </w:p>
    <w:p w14:paraId="5EF41181" w14:textId="77777777" w:rsidR="005A3CA2" w:rsidRPr="0088426F" w:rsidRDefault="00EE0619" w:rsidP="005A3CA2">
      <w:pPr>
        <w:tabs>
          <w:tab w:val="left" w:pos="630"/>
        </w:tabs>
        <w:spacing w:line="360" w:lineRule="auto"/>
      </w:pPr>
      <w:r>
        <w:br w:type="page"/>
      </w:r>
    </w:p>
    <w:p w14:paraId="54506392" w14:textId="77777777" w:rsidR="005A3CA2" w:rsidRDefault="005A3CA2" w:rsidP="005A3CA2">
      <w:pPr>
        <w:spacing w:line="360" w:lineRule="auto"/>
        <w:jc w:val="center"/>
        <w:rPr>
          <w:b/>
        </w:rPr>
      </w:pPr>
      <w:r>
        <w:rPr>
          <w:b/>
          <w:iCs/>
          <w:u w:val="single"/>
        </w:rPr>
        <w:t>CONCLUSION</w:t>
      </w:r>
    </w:p>
    <w:p w14:paraId="2B08AC7C" w14:textId="77777777" w:rsidR="005A3CA2" w:rsidRDefault="003F3230" w:rsidP="005A3CA2">
      <w:pPr>
        <w:spacing w:line="360" w:lineRule="auto"/>
        <w:ind w:firstLine="720"/>
      </w:pPr>
      <w:r w:rsidRPr="003F3230">
        <w:t>&lt;&lt;properApplicant&gt;&gt;</w:t>
      </w:r>
      <w:r>
        <w:t xml:space="preserve"> respectfully </w:t>
      </w:r>
      <w:r w:rsidRPr="003F3230">
        <w:t>&lt;&lt;submitText&gt;&gt;</w:t>
      </w:r>
      <w:r w:rsidR="005A3CA2">
        <w:t xml:space="preserve"> that the claims are in condition for allowance and notification to that effect is earnestly requested.  The Examiner is invited to telephone </w:t>
      </w:r>
      <w:r w:rsidR="00EC7A73">
        <w:t>the undersigned</w:t>
      </w:r>
      <w:r w:rsidR="005A3CA2">
        <w:t xml:space="preserve"> at </w:t>
      </w:r>
      <w:r w:rsidR="00EC7A73">
        <w:t>&lt;&lt;SAPhone&gt;&gt;</w:t>
      </w:r>
      <w:r w:rsidR="005A3CA2">
        <w:t xml:space="preserve"> to facilitate prosecution of this application.</w:t>
      </w:r>
    </w:p>
    <w:p w14:paraId="06CDDFBA" w14:textId="77777777" w:rsidR="005A3CA2" w:rsidRDefault="005A3CA2" w:rsidP="005A3CA2">
      <w:pPr>
        <w:spacing w:line="360" w:lineRule="auto"/>
        <w:ind w:firstLine="720"/>
      </w:pPr>
      <w:r>
        <w:t>If necessary, please charge any additional fees or credit overpayment to Deposit Account No. 19-0743.</w:t>
      </w:r>
    </w:p>
    <w:p w14:paraId="230C8B69" w14:textId="77777777" w:rsidR="005A3CA2" w:rsidRDefault="005A3CA2" w:rsidP="005A3CA2">
      <w:pPr>
        <w:spacing w:line="360" w:lineRule="auto"/>
        <w:ind w:firstLine="720"/>
      </w:pPr>
    </w:p>
    <w:p w14:paraId="334CEE66" w14:textId="77777777" w:rsidR="005A3CA2" w:rsidRDefault="005A3CA2" w:rsidP="005A3CA2">
      <w:pPr>
        <w:tabs>
          <w:tab w:val="left" w:pos="3600"/>
        </w:tabs>
      </w:pPr>
      <w:r>
        <w:tab/>
        <w:t>Respectfully submitted,</w:t>
      </w:r>
    </w:p>
    <w:p w14:paraId="29627BD3" w14:textId="77777777" w:rsidR="005A3CA2" w:rsidRDefault="005A3CA2" w:rsidP="005A3CA2">
      <w:pPr>
        <w:tabs>
          <w:tab w:val="left" w:pos="3600"/>
        </w:tabs>
      </w:pPr>
    </w:p>
    <w:p w14:paraId="42350D0B" w14:textId="77777777" w:rsidR="00EC7A73" w:rsidRDefault="00EC7A73" w:rsidP="00EC7A73">
      <w:pPr>
        <w:ind w:firstLine="3600"/>
      </w:pPr>
      <w:r>
        <w:rPr>
          <w:sz w:val="22"/>
          <w:szCs w:val="22"/>
        </w:rPr>
        <w:t>&lt;&lt;upperFirmName&gt;&gt;</w:t>
      </w:r>
    </w:p>
    <w:p w14:paraId="08422C1A" w14:textId="77777777" w:rsidR="00EC7A73" w:rsidRDefault="00EC7A73" w:rsidP="00EC7A73">
      <w:pPr>
        <w:ind w:firstLine="3600"/>
      </w:pPr>
      <w:r>
        <w:t>&lt;&lt;firmPoBox&gt;&gt;</w:t>
      </w:r>
    </w:p>
    <w:p w14:paraId="6DA29166" w14:textId="77777777" w:rsidR="00EC7A73" w:rsidRDefault="00EC7A73" w:rsidP="00EC7A73">
      <w:pPr>
        <w:ind w:firstLine="3600"/>
      </w:pPr>
      <w:r>
        <w:t>&lt;&lt;firmCityStZip&gt;&gt;</w:t>
      </w:r>
    </w:p>
    <w:p w14:paraId="10B0D97D" w14:textId="77777777" w:rsidR="00EC7A73" w:rsidRDefault="00EC7A73" w:rsidP="00EC7A73">
      <w:pPr>
        <w:ind w:firstLine="3600"/>
      </w:pPr>
      <w:r>
        <w:t>&lt;&lt;SAPhone&gt;&gt;</w:t>
      </w:r>
    </w:p>
    <w:p w14:paraId="6B944562" w14:textId="77777777" w:rsidR="005A3CA2" w:rsidRDefault="005A3CA2" w:rsidP="005A3CA2">
      <w:pPr>
        <w:tabs>
          <w:tab w:val="left" w:pos="3600"/>
        </w:tabs>
      </w:pPr>
    </w:p>
    <w:p w14:paraId="3236AA8D" w14:textId="77777777" w:rsidR="005A3CA2" w:rsidRDefault="00A27302" w:rsidP="005A3CA2">
      <w:pPr>
        <w:tabs>
          <w:tab w:val="left" w:pos="3600"/>
        </w:tabs>
      </w:pPr>
      <w:r>
        <w:t xml:space="preserve">         </w:t>
      </w:r>
      <w:r w:rsidR="00E56ABF">
        <w:t xml:space="preserve">  </w:t>
      </w:r>
      <w:r w:rsidRPr="005122AA">
        <w:t>&lt;&lt;signatureDate&gt;&gt;</w:t>
      </w:r>
      <w:r>
        <w:tab/>
      </w:r>
      <w:r>
        <w:tab/>
        <w:t xml:space="preserve"> </w:t>
      </w:r>
      <w:r w:rsidR="00E56ABF">
        <w:t xml:space="preserve">       </w:t>
      </w:r>
      <w:r w:rsidRPr="005122AA">
        <w:t>&lt;&lt;echoSignature&gt;&gt;</w:t>
      </w:r>
    </w:p>
    <w:p w14:paraId="7639B710" w14:textId="77777777" w:rsidR="005A3CA2" w:rsidRDefault="005A3CA2" w:rsidP="00A27302">
      <w:pPr>
        <w:tabs>
          <w:tab w:val="left" w:pos="1875"/>
          <w:tab w:val="left" w:pos="2880"/>
        </w:tabs>
      </w:pPr>
      <w:r>
        <w:t xml:space="preserve">Date </w:t>
      </w:r>
      <w:r w:rsidR="00EC7A73">
        <w:rPr>
          <w:u w:val="single"/>
        </w:rPr>
        <w:tab/>
      </w:r>
      <w:r w:rsidR="00A27302">
        <w:rPr>
          <w:u w:val="single"/>
        </w:rPr>
        <w:t xml:space="preserve">                 </w:t>
      </w:r>
      <w:r w:rsidR="00A27302">
        <w:rPr>
          <w:u w:val="single"/>
        </w:rPr>
        <w:tab/>
      </w:r>
      <w:r>
        <w:tab/>
        <w:t xml:space="preserve">By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F30EAD5" w14:textId="77777777" w:rsidR="005A3CA2" w:rsidRDefault="005A3CA2" w:rsidP="005A3CA2">
      <w:r>
        <w:tab/>
      </w:r>
      <w:r>
        <w:tab/>
      </w:r>
      <w:r>
        <w:tab/>
      </w:r>
      <w:r>
        <w:tab/>
      </w:r>
      <w:r>
        <w:tab/>
      </w:r>
      <w:r>
        <w:tab/>
      </w:r>
      <w:r w:rsidR="00E56ABF">
        <w:tab/>
      </w:r>
      <w:r w:rsidR="00EC7A73">
        <w:rPr>
          <w:rFonts w:cs="Arial"/>
          <w:szCs w:val="17"/>
        </w:rPr>
        <w:t>&lt;&lt;SAName&gt;&gt;</w:t>
      </w:r>
    </w:p>
    <w:p w14:paraId="32ADB756" w14:textId="77777777" w:rsidR="0011163B" w:rsidRDefault="005A3CA2" w:rsidP="00561093">
      <w:r>
        <w:tab/>
      </w:r>
      <w:r>
        <w:tab/>
      </w:r>
      <w:r>
        <w:tab/>
      </w:r>
      <w:r>
        <w:tab/>
      </w:r>
      <w:r>
        <w:tab/>
      </w:r>
      <w:r>
        <w:tab/>
      </w:r>
      <w:r w:rsidR="00E56ABF">
        <w:tab/>
      </w:r>
      <w:r>
        <w:t xml:space="preserve">Reg. No. </w:t>
      </w:r>
      <w:r w:rsidR="00EC7A73">
        <w:rPr>
          <w:rFonts w:cs="Arial"/>
          <w:szCs w:val="17"/>
        </w:rPr>
        <w:t>&lt;&lt;SARegNo&gt;&gt;</w:t>
      </w:r>
    </w:p>
    <w:sectPr w:rsidR="0011163B" w:rsidSect="00561093">
      <w:headerReference w:type="default" r:id="rId8"/>
      <w:pgSz w:w="12240" w:h="15840" w:code="1"/>
      <w:pgMar w:top="1080" w:right="1440" w:bottom="1080" w:left="1440" w:header="1080" w:footer="1080" w:gutter="0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91DBF9" w14:textId="77777777" w:rsidR="00E02845" w:rsidRDefault="00E02845">
      <w:r>
        <w:separator/>
      </w:r>
    </w:p>
  </w:endnote>
  <w:endnote w:type="continuationSeparator" w:id="0">
    <w:p w14:paraId="4AF60181" w14:textId="77777777" w:rsidR="00E02845" w:rsidRDefault="00E02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29F05" w14:textId="77777777" w:rsidR="00E02845" w:rsidRDefault="00E02845">
      <w:r>
        <w:separator/>
      </w:r>
    </w:p>
  </w:footnote>
  <w:footnote w:type="continuationSeparator" w:id="0">
    <w:p w14:paraId="31292131" w14:textId="77777777" w:rsidR="00E02845" w:rsidRDefault="00E02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E7380" w14:textId="77777777" w:rsidR="001A6A28" w:rsidRPr="001A6A28" w:rsidRDefault="001A6A28" w:rsidP="001A6A28">
    <w:pPr>
      <w:pStyle w:val="Header"/>
      <w:rPr>
        <w:noProof/>
        <w:sz w:val="16"/>
        <w:szCs w:val="16"/>
      </w:rPr>
    </w:pPr>
    <w:r w:rsidRPr="001A6A28">
      <w:rPr>
        <w:sz w:val="16"/>
        <w:szCs w:val="16"/>
      </w:rPr>
      <w:t xml:space="preserve">PRE-APPEAL BRIEF REQUEST FOR REVIEW                                                                                        </w:t>
    </w:r>
    <w:r>
      <w:rPr>
        <w:sz w:val="16"/>
        <w:szCs w:val="16"/>
      </w:rPr>
      <w:t xml:space="preserve">                                    </w:t>
    </w:r>
    <w:r w:rsidRPr="001A6A28">
      <w:rPr>
        <w:sz w:val="16"/>
        <w:szCs w:val="16"/>
      </w:rPr>
      <w:t xml:space="preserve">Page </w:t>
    </w:r>
    <w:r w:rsidRPr="001A6A28">
      <w:rPr>
        <w:sz w:val="16"/>
        <w:szCs w:val="16"/>
      </w:rPr>
      <w:fldChar w:fldCharType="begin"/>
    </w:r>
    <w:r w:rsidRPr="001A6A28">
      <w:rPr>
        <w:sz w:val="16"/>
        <w:szCs w:val="16"/>
      </w:rPr>
      <w:instrText xml:space="preserve"> PAGE   \* MERGEFORMAT </w:instrText>
    </w:r>
    <w:r w:rsidRPr="001A6A28">
      <w:rPr>
        <w:sz w:val="16"/>
        <w:szCs w:val="16"/>
      </w:rPr>
      <w:fldChar w:fldCharType="separate"/>
    </w:r>
    <w:r w:rsidR="003C3906">
      <w:rPr>
        <w:noProof/>
        <w:sz w:val="16"/>
        <w:szCs w:val="16"/>
      </w:rPr>
      <w:t>2</w:t>
    </w:r>
    <w:r w:rsidRPr="001A6A28">
      <w:rPr>
        <w:noProof/>
        <w:sz w:val="16"/>
        <w:szCs w:val="16"/>
      </w:rPr>
      <w:fldChar w:fldCharType="end"/>
    </w:r>
  </w:p>
  <w:p w14:paraId="4961EF2F" w14:textId="77777777" w:rsidR="001A6A28" w:rsidRPr="005F5538" w:rsidRDefault="001A6A28" w:rsidP="001A6A28">
    <w:pPr>
      <w:pStyle w:val="Header"/>
      <w:rPr>
        <w:sz w:val="16"/>
        <w:szCs w:val="16"/>
      </w:rPr>
    </w:pPr>
    <w:r w:rsidRPr="005F5538">
      <w:rPr>
        <w:sz w:val="16"/>
        <w:szCs w:val="16"/>
      </w:rPr>
      <w:t>Serial Number: &lt;&lt;serialNo&gt;&gt;</w:t>
    </w:r>
    <w:r w:rsidRPr="005F5538">
      <w:rPr>
        <w:sz w:val="16"/>
        <w:szCs w:val="16"/>
      </w:rPr>
      <w:tab/>
    </w:r>
    <w:r w:rsidRPr="005F5538">
      <w:rPr>
        <w:sz w:val="16"/>
        <w:szCs w:val="16"/>
      </w:rPr>
      <w:tab/>
      <w:t xml:space="preserve"> Dkt: &lt;&lt;matterNo&gt;&gt;</w:t>
    </w:r>
  </w:p>
  <w:p w14:paraId="4D21B750" w14:textId="77777777" w:rsidR="001A6A28" w:rsidRPr="005F5538" w:rsidRDefault="001A6A28" w:rsidP="001A6A28">
    <w:pPr>
      <w:pStyle w:val="Header"/>
      <w:rPr>
        <w:sz w:val="16"/>
        <w:szCs w:val="16"/>
      </w:rPr>
    </w:pPr>
    <w:r w:rsidRPr="005F5538">
      <w:rPr>
        <w:sz w:val="16"/>
        <w:szCs w:val="16"/>
      </w:rPr>
      <w:t>Filing Date: &lt;&lt;filedDate&gt;&gt;</w:t>
    </w:r>
  </w:p>
  <w:p w14:paraId="21825EB7" w14:textId="77777777" w:rsidR="001A6A28" w:rsidRDefault="001A6A28" w:rsidP="001A6A28">
    <w:pPr>
      <w:pStyle w:val="Header"/>
      <w:pBdr>
        <w:bottom w:val="single" w:sz="12" w:space="1" w:color="auto"/>
      </w:pBdr>
      <w:rPr>
        <w:sz w:val="16"/>
        <w:szCs w:val="16"/>
      </w:rPr>
    </w:pPr>
    <w:r w:rsidRPr="005F5538">
      <w:rPr>
        <w:sz w:val="16"/>
        <w:szCs w:val="16"/>
      </w:rPr>
      <w:t>Title: &lt;&lt;title&gt;&gt;</w:t>
    </w:r>
  </w:p>
  <w:p w14:paraId="2178667A" w14:textId="77777777" w:rsidR="001A6A28" w:rsidRDefault="001A6A28">
    <w:pPr>
      <w:pStyle w:val="Header"/>
      <w:jc w:val="right"/>
    </w:pPr>
  </w:p>
  <w:p w14:paraId="2300218D" w14:textId="77777777" w:rsidR="00D87A73" w:rsidRPr="005F5538" w:rsidRDefault="00D87A73">
    <w:pPr>
      <w:pStyle w:val="Header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1093"/>
    <w:rsid w:val="000D4976"/>
    <w:rsid w:val="0011163B"/>
    <w:rsid w:val="0016459D"/>
    <w:rsid w:val="001A6A28"/>
    <w:rsid w:val="001D339E"/>
    <w:rsid w:val="001E7AB4"/>
    <w:rsid w:val="0026578B"/>
    <w:rsid w:val="00274DB9"/>
    <w:rsid w:val="002A13F1"/>
    <w:rsid w:val="003C12F0"/>
    <w:rsid w:val="003C3906"/>
    <w:rsid w:val="003F3230"/>
    <w:rsid w:val="00411895"/>
    <w:rsid w:val="004775F4"/>
    <w:rsid w:val="00480D81"/>
    <w:rsid w:val="004A7419"/>
    <w:rsid w:val="004B12E9"/>
    <w:rsid w:val="004C6217"/>
    <w:rsid w:val="00561093"/>
    <w:rsid w:val="00580576"/>
    <w:rsid w:val="005A3CA2"/>
    <w:rsid w:val="005F5538"/>
    <w:rsid w:val="00634B8D"/>
    <w:rsid w:val="006B4E99"/>
    <w:rsid w:val="006E0397"/>
    <w:rsid w:val="0072637F"/>
    <w:rsid w:val="007E06CF"/>
    <w:rsid w:val="0080698F"/>
    <w:rsid w:val="008958C9"/>
    <w:rsid w:val="00942E14"/>
    <w:rsid w:val="00A27302"/>
    <w:rsid w:val="00B24736"/>
    <w:rsid w:val="00B919CA"/>
    <w:rsid w:val="00C3141A"/>
    <w:rsid w:val="00C34786"/>
    <w:rsid w:val="00C71314"/>
    <w:rsid w:val="00C8385F"/>
    <w:rsid w:val="00D1542F"/>
    <w:rsid w:val="00D81441"/>
    <w:rsid w:val="00D87361"/>
    <w:rsid w:val="00D87A73"/>
    <w:rsid w:val="00E02845"/>
    <w:rsid w:val="00E56ABF"/>
    <w:rsid w:val="00EC7A73"/>
    <w:rsid w:val="00EE0619"/>
    <w:rsid w:val="00EF5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3074"/>
    <o:shapelayout v:ext="edit">
      <o:idmap v:ext="edit" data="2"/>
    </o:shapelayout>
  </w:shapeDefaults>
  <w:decimalSymbol w:val="."/>
  <w:listSeparator w:val=","/>
  <w14:docId w14:val="2BF81238"/>
  <w15:chartTrackingRefBased/>
  <w15:docId w15:val="{08099AEA-A126-426F-9365-CC6DA3E0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5A3CA2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  <w:rPr>
      <w:sz w:val="20"/>
    </w:rPr>
  </w:style>
  <w:style w:type="character" w:styleId="PageNumber">
    <w:name w:val="page number"/>
    <w:rsid w:val="005A3CA2"/>
    <w:rPr>
      <w:rFonts w:cs="Times New Roman"/>
    </w:rPr>
  </w:style>
  <w:style w:type="paragraph" w:styleId="Footer">
    <w:name w:val="footer"/>
    <w:basedOn w:val="Normal"/>
    <w:rsid w:val="005A3CA2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5A3CA2"/>
    <w:pPr>
      <w:tabs>
        <w:tab w:val="right" w:pos="9360"/>
      </w:tabs>
      <w:jc w:val="center"/>
    </w:pPr>
    <w:rPr>
      <w:b/>
      <w:bCs/>
    </w:rPr>
  </w:style>
  <w:style w:type="paragraph" w:customStyle="1" w:styleId="LetterParagraph">
    <w:name w:val="Letter Paragraph"/>
    <w:basedOn w:val="Normal"/>
    <w:rsid w:val="005A3CA2"/>
    <w:pPr>
      <w:ind w:firstLine="720"/>
    </w:pPr>
    <w:rPr>
      <w:rFonts w:ascii="Palatino" w:hAnsi="Palatino"/>
      <w:szCs w:val="20"/>
    </w:rPr>
  </w:style>
  <w:style w:type="paragraph" w:styleId="FootnoteText">
    <w:name w:val="footnote text"/>
    <w:basedOn w:val="Normal"/>
    <w:semiHidden/>
    <w:rsid w:val="005A3CA2"/>
    <w:rPr>
      <w:sz w:val="20"/>
      <w:szCs w:val="20"/>
    </w:rPr>
  </w:style>
  <w:style w:type="character" w:styleId="FootnoteReference">
    <w:name w:val="footnote reference"/>
    <w:semiHidden/>
    <w:rsid w:val="005A3CA2"/>
    <w:rPr>
      <w:rFonts w:cs="Times New Roman"/>
      <w:vertAlign w:val="superscript"/>
    </w:rPr>
  </w:style>
  <w:style w:type="table" w:styleId="TableElegant">
    <w:name w:val="Table Elegant"/>
    <w:basedOn w:val="TableNormal"/>
    <w:rsid w:val="005A3CA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semiHidden/>
    <w:rsid w:val="00B919CA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942E14"/>
    <w:rPr>
      <w:sz w:val="16"/>
      <w:szCs w:val="16"/>
    </w:rPr>
  </w:style>
  <w:style w:type="paragraph" w:styleId="CommentText">
    <w:name w:val="annotation text"/>
    <w:basedOn w:val="Normal"/>
    <w:semiHidden/>
    <w:rsid w:val="00942E14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42E14"/>
    <w:rPr>
      <w:b/>
      <w:bCs/>
    </w:rPr>
  </w:style>
  <w:style w:type="paragraph" w:customStyle="1" w:styleId="PreAppealBlockQuote2">
    <w:name w:val="PreAppeal Block Quote 2"/>
    <w:basedOn w:val="Normal"/>
    <w:link w:val="PreAppealBlockQuote2Char"/>
    <w:qFormat/>
    <w:rsid w:val="00C8385F"/>
    <w:pPr>
      <w:spacing w:after="120"/>
      <w:ind w:left="990" w:right="1080"/>
      <w:jc w:val="both"/>
    </w:pPr>
    <w:rPr>
      <w:iCs/>
      <w:color w:val="000000"/>
    </w:rPr>
  </w:style>
  <w:style w:type="character" w:customStyle="1" w:styleId="PreAppealBlockQuote2Char">
    <w:name w:val="PreAppeal Block Quote 2 Char"/>
    <w:link w:val="PreAppealBlockQuote2"/>
    <w:rsid w:val="00C8385F"/>
    <w:rPr>
      <w:iCs/>
      <w:color w:val="000000"/>
      <w:sz w:val="24"/>
      <w:szCs w:val="24"/>
    </w:rPr>
  </w:style>
  <w:style w:type="character" w:customStyle="1" w:styleId="HeaderChar">
    <w:name w:val="Header Char"/>
    <w:link w:val="Header"/>
    <w:uiPriority w:val="99"/>
    <w:rsid w:val="005F5538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1ADE0-B51D-44C6-91FC-FED8A96F0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preappealbrief.dot</Template>
  <TotalTime>0</TotalTime>
  <Pages>2</Pages>
  <Words>222</Words>
  <Characters>1266</Characters>
  <Application>Microsoft Office Word</Application>
  <DocSecurity>0</DocSecurity>
  <PresentationFormat/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preappealbrief.DOT</vt:lpstr>
    </vt:vector>
  </TitlesOfParts>
  <Company>SLWK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preappealbrief.dot</dc:title>
  <dc:subject/>
  <dc:creator>Lynn Jurrens</dc:creator>
  <cp:keywords/>
  <cp:lastModifiedBy>Jacob Burns</cp:lastModifiedBy>
  <cp:revision>2</cp:revision>
  <cp:lastPrinted>2008-04-10T17:01:00Z</cp:lastPrinted>
  <dcterms:created xsi:type="dcterms:W3CDTF">2024-06-03T23:47:00Z</dcterms:created>
  <dcterms:modified xsi:type="dcterms:W3CDTF">2024-06-03T23:47:00Z</dcterms:modified>
</cp:coreProperties>
</file>