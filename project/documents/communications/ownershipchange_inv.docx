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CFE7" w14:textId="77777777" w:rsidR="006A2C3F" w:rsidRDefault="0018552C" w:rsidP="004516B9">
      <w:pPr>
        <w:widowControl/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Inventor(s)</w:t>
      </w:r>
      <w:r w:rsidR="00DA0FFA">
        <w:rPr>
          <w:rFonts w:ascii="Times New Roman" w:hAnsi="Times New Roman"/>
          <w:sz w:val="24"/>
        </w:rPr>
        <w:t xml:space="preserve">:  </w:t>
      </w:r>
      <w:r w:rsidR="006A2C3F" w:rsidRPr="006A2C3F">
        <w:rPr>
          <w:rFonts w:ascii="Times New Roman" w:hAnsi="Times New Roman"/>
          <w:sz w:val="24"/>
        </w:rPr>
        <w:t>&lt;&lt;inventorEtal&gt;&gt;</w:t>
      </w:r>
      <w:r w:rsidR="00CD570B">
        <w:rPr>
          <w:rFonts w:ascii="Times New Roman" w:hAnsi="Times New Roman"/>
          <w:sz w:val="24"/>
        </w:rPr>
        <w:tab/>
      </w:r>
      <w:r w:rsidR="00663333">
        <w:rPr>
          <w:rFonts w:ascii="Times New Roman" w:hAnsi="Times New Roman"/>
          <w:sz w:val="24"/>
        </w:rPr>
        <w:tab/>
      </w:r>
    </w:p>
    <w:p w14:paraId="36397077" w14:textId="77777777" w:rsidR="004516B9" w:rsidRDefault="00CD570B" w:rsidP="004516B9">
      <w:pPr>
        <w:widowControl/>
        <w:spacing w:line="300" w:lineRule="auto"/>
        <w:rPr>
          <w:rFonts w:ascii="Times New Roman" w:hAnsi="Times New Roman"/>
          <w:sz w:val="24"/>
        </w:rPr>
      </w:pPr>
      <w:r w:rsidRPr="00CD570B">
        <w:rPr>
          <w:rFonts w:ascii="Times New Roman" w:hAnsi="Times New Roman"/>
          <w:sz w:val="24"/>
        </w:rPr>
        <w:t>Docket No.  &lt;&lt;matterNo&gt;&gt;</w:t>
      </w:r>
    </w:p>
    <w:p w14:paraId="549C61C3" w14:textId="77777777" w:rsidR="00764736" w:rsidRDefault="00DA0FFA" w:rsidP="004516B9">
      <w:pPr>
        <w:widowControl/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Int'l. Appln. No.  </w:t>
      </w:r>
      <w:r w:rsidR="00B8672C" w:rsidRPr="00E77541">
        <w:rPr>
          <w:rFonts w:ascii="Times New Roman" w:hAnsi="Times New Roman"/>
          <w:sz w:val="24"/>
        </w:rPr>
        <w:t>&lt;&lt;serialNo&gt;&gt;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AB49F1">
        <w:rPr>
          <w:rFonts w:ascii="Times New Roman" w:hAnsi="Times New Roman"/>
          <w:sz w:val="24"/>
        </w:rPr>
        <w:tab/>
      </w:r>
    </w:p>
    <w:p w14:paraId="0E5F548D" w14:textId="77777777" w:rsidR="004516B9" w:rsidRDefault="00DA0FFA" w:rsidP="004516B9">
      <w:pPr>
        <w:widowControl/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Int'l. Filing Date:  </w:t>
      </w:r>
      <w:r w:rsidR="00B8672C" w:rsidRPr="00E77541">
        <w:rPr>
          <w:rFonts w:ascii="Times New Roman" w:hAnsi="Times New Roman"/>
          <w:sz w:val="24"/>
        </w:rPr>
        <w:t>&lt;&lt;filedDate&gt;&gt;</w:t>
      </w:r>
    </w:p>
    <w:p w14:paraId="7A3B6F79" w14:textId="77777777" w:rsidR="004516B9" w:rsidRPr="00E77541" w:rsidRDefault="00DA0FFA" w:rsidP="00663333">
      <w:pPr>
        <w:widowControl/>
        <w:pBdr>
          <w:bottom w:val="single" w:sz="12" w:space="1" w:color="auto"/>
        </w:pBdr>
        <w:spacing w:line="30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Title:  </w:t>
      </w:r>
      <w:r w:rsidR="00B8672C" w:rsidRPr="00E77541">
        <w:rPr>
          <w:rFonts w:ascii="Times New Roman" w:hAnsi="Times New Roman"/>
          <w:sz w:val="24"/>
        </w:rPr>
        <w:t>&lt;&lt;title&gt;&gt;</w:t>
      </w:r>
    </w:p>
    <w:p w14:paraId="55307562" w14:textId="77777777" w:rsidR="00663333" w:rsidRDefault="00663333" w:rsidP="0049747F">
      <w:pPr>
        <w:widowControl/>
        <w:tabs>
          <w:tab w:val="center" w:pos="4081"/>
        </w:tabs>
        <w:jc w:val="center"/>
        <w:rPr>
          <w:rFonts w:ascii="Times New Roman" w:hAnsi="Times New Roman"/>
          <w:b/>
          <w:sz w:val="24"/>
          <w:u w:val="single"/>
        </w:rPr>
      </w:pPr>
    </w:p>
    <w:p w14:paraId="3F141754" w14:textId="77777777" w:rsidR="00953D68" w:rsidRPr="00905D12" w:rsidRDefault="0049747F" w:rsidP="00953D68">
      <w:pPr>
        <w:widowControl/>
        <w:tabs>
          <w:tab w:val="center" w:pos="4081"/>
        </w:tabs>
        <w:jc w:val="center"/>
        <w:rPr>
          <w:rFonts w:ascii="Times New Roman Bold" w:hAnsi="Times New Roman Bold"/>
          <w:b/>
          <w:caps/>
          <w:sz w:val="24"/>
          <w:u w:val="single"/>
        </w:rPr>
      </w:pPr>
      <w:r w:rsidRPr="00905D12">
        <w:rPr>
          <w:rFonts w:ascii="Times New Roman" w:hAnsi="Times New Roman"/>
          <w:b/>
          <w:sz w:val="24"/>
          <w:u w:val="single"/>
        </w:rPr>
        <w:t xml:space="preserve">COMMUNICATION REGARDING </w:t>
      </w:r>
    </w:p>
    <w:p w14:paraId="00CFCC7C" w14:textId="77777777" w:rsidR="0049747F" w:rsidRPr="00EB61D9" w:rsidRDefault="0049747F" w:rsidP="00EB61D9">
      <w:pPr>
        <w:widowControl/>
        <w:tabs>
          <w:tab w:val="center" w:pos="4081"/>
        </w:tabs>
        <w:jc w:val="center"/>
        <w:rPr>
          <w:rFonts w:ascii="Times New Roman Bold" w:hAnsi="Times New Roman Bold"/>
          <w:b/>
          <w:caps/>
          <w:sz w:val="24"/>
          <w:u w:val="single"/>
        </w:rPr>
      </w:pPr>
      <w:r w:rsidRPr="00905D12">
        <w:rPr>
          <w:rFonts w:ascii="Times New Roman Bold" w:hAnsi="Times New Roman Bold"/>
          <w:b/>
          <w:caps/>
          <w:sz w:val="24"/>
          <w:u w:val="single"/>
        </w:rPr>
        <w:t>change in Designation</w:t>
      </w:r>
      <w:r w:rsidRPr="00905D12">
        <w:rPr>
          <w:rFonts w:ascii="Times New Roman" w:hAnsi="Times New Roman"/>
          <w:b/>
          <w:sz w:val="24"/>
          <w:u w:val="single"/>
        </w:rPr>
        <w:t xml:space="preserve"> UNDER RULE 92</w:t>
      </w:r>
      <w:r w:rsidRPr="00905D12">
        <w:rPr>
          <w:rFonts w:ascii="Times New Roman" w:hAnsi="Times New Roman"/>
          <w:b/>
          <w:i/>
          <w:sz w:val="24"/>
          <w:u w:val="single"/>
        </w:rPr>
        <w:t>bis</w:t>
      </w:r>
    </w:p>
    <w:p w14:paraId="3EE451CA" w14:textId="77777777" w:rsidR="00E77541" w:rsidRPr="00905D12" w:rsidRDefault="00E77541" w:rsidP="0049747F">
      <w:pPr>
        <w:widowControl/>
        <w:tabs>
          <w:tab w:val="center" w:pos="4081"/>
        </w:tabs>
        <w:jc w:val="center"/>
        <w:rPr>
          <w:rFonts w:ascii="Times New Roman" w:hAnsi="Times New Roman"/>
          <w:sz w:val="24"/>
        </w:rPr>
      </w:pPr>
    </w:p>
    <w:p w14:paraId="58229AAF" w14:textId="77777777" w:rsidR="00E77541" w:rsidRPr="00905D12" w:rsidRDefault="00E77541" w:rsidP="005E7EA7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The International Bureau of WIPO</w:t>
      </w:r>
    </w:p>
    <w:p w14:paraId="42950AE2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34, chemin des Colombettes</w:t>
      </w:r>
    </w:p>
    <w:p w14:paraId="6ACF5BBD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 xml:space="preserve">1211 </w:t>
      </w:r>
      <w:smartTag w:uri="urn:schemas-microsoft-com:office:smarttags" w:element="City">
        <w:smartTag w:uri="urn:schemas-microsoft-com:office:smarttags" w:element="place">
          <w:r w:rsidRPr="00905D12">
            <w:rPr>
              <w:rFonts w:ascii="Times New Roman" w:hAnsi="Times New Roman"/>
              <w:sz w:val="24"/>
            </w:rPr>
            <w:t>Geneva</w:t>
          </w:r>
        </w:smartTag>
      </w:smartTag>
      <w:r w:rsidRPr="00905D12">
        <w:rPr>
          <w:rFonts w:ascii="Times New Roman" w:hAnsi="Times New Roman"/>
          <w:sz w:val="24"/>
        </w:rPr>
        <w:t xml:space="preserve"> 20</w:t>
      </w:r>
    </w:p>
    <w:p w14:paraId="2FFF411F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SWITZERLAND</w:t>
      </w:r>
    </w:p>
    <w:p w14:paraId="6E72059F" w14:textId="77777777" w:rsidR="00E77541" w:rsidRPr="00905D12" w:rsidRDefault="00E77541">
      <w:pPr>
        <w:widowControl/>
        <w:rPr>
          <w:rFonts w:ascii="Times New Roman" w:hAnsi="Times New Roman"/>
          <w:sz w:val="24"/>
        </w:rPr>
      </w:pPr>
    </w:p>
    <w:p w14:paraId="274E89EB" w14:textId="77777777" w:rsidR="0049747F" w:rsidRPr="00905D12" w:rsidRDefault="0049747F" w:rsidP="0049747F">
      <w:pPr>
        <w:spacing w:line="360" w:lineRule="auto"/>
        <w:ind w:firstLine="720"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>This com</w:t>
      </w:r>
      <w:r w:rsidR="004D620E" w:rsidRPr="00905D12">
        <w:rPr>
          <w:rFonts w:ascii="Times New Roman" w:hAnsi="Times New Roman"/>
          <w:sz w:val="24"/>
        </w:rPr>
        <w:t>munication constitutes a request</w:t>
      </w:r>
      <w:r w:rsidRPr="00905D12">
        <w:rPr>
          <w:rFonts w:ascii="Times New Roman" w:hAnsi="Times New Roman"/>
          <w:sz w:val="24"/>
        </w:rPr>
        <w:t xml:space="preserve"> under Rule 92</w:t>
      </w:r>
      <w:r w:rsidRPr="00905D12">
        <w:rPr>
          <w:rFonts w:ascii="Times New Roman" w:hAnsi="Times New Roman"/>
          <w:i/>
          <w:iCs/>
          <w:sz w:val="24"/>
        </w:rPr>
        <w:t>bis</w:t>
      </w:r>
      <w:r w:rsidR="002C719F">
        <w:rPr>
          <w:rFonts w:ascii="Times New Roman" w:hAnsi="Times New Roman"/>
          <w:sz w:val="24"/>
        </w:rPr>
        <w:t xml:space="preserve"> to</w:t>
      </w:r>
      <w:r w:rsidR="00953D68">
        <w:rPr>
          <w:rFonts w:ascii="Times New Roman" w:hAnsi="Times New Roman"/>
          <w:sz w:val="24"/>
        </w:rPr>
        <w:t xml:space="preserve"> </w:t>
      </w:r>
      <w:r w:rsidRPr="00905D12">
        <w:rPr>
          <w:rFonts w:ascii="Times New Roman" w:hAnsi="Times New Roman"/>
          <w:sz w:val="24"/>
        </w:rPr>
        <w:t>change the designation of one or more previously-named applicant</w:t>
      </w:r>
      <w:r w:rsidR="0050144B">
        <w:rPr>
          <w:rFonts w:ascii="Times New Roman" w:hAnsi="Times New Roman"/>
          <w:sz w:val="24"/>
        </w:rPr>
        <w:t>/inventors</w:t>
      </w:r>
      <w:r w:rsidRPr="00905D12">
        <w:rPr>
          <w:rFonts w:ascii="Times New Roman" w:hAnsi="Times New Roman"/>
          <w:sz w:val="24"/>
        </w:rPr>
        <w:t xml:space="preserve"> in the international application.</w:t>
      </w:r>
    </w:p>
    <w:p w14:paraId="0B0DB83E" w14:textId="77777777" w:rsidR="00C32901" w:rsidRPr="00905D12" w:rsidRDefault="00C32901" w:rsidP="00E91839">
      <w:pPr>
        <w:widowControl/>
        <w:rPr>
          <w:rFonts w:ascii="Times New Roman" w:hAnsi="Times New Roman"/>
          <w:b/>
          <w:sz w:val="24"/>
        </w:rPr>
      </w:pPr>
    </w:p>
    <w:p w14:paraId="2861DB05" w14:textId="77777777" w:rsidR="0049747F" w:rsidRPr="00905D12" w:rsidRDefault="0049747F" w:rsidP="005E7EA7">
      <w:pPr>
        <w:widowControl/>
        <w:spacing w:line="360" w:lineRule="auto"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b/>
          <w:sz w:val="24"/>
          <w:u w:val="single"/>
        </w:rPr>
        <w:t>Regarding Changes in</w:t>
      </w:r>
      <w:r w:rsidR="00C32901" w:rsidRPr="00905D12">
        <w:rPr>
          <w:rFonts w:ascii="Times New Roman" w:hAnsi="Times New Roman"/>
          <w:b/>
          <w:sz w:val="24"/>
          <w:u w:val="single"/>
        </w:rPr>
        <w:t xml:space="preserve"> </w:t>
      </w:r>
      <w:r w:rsidRPr="00905D12">
        <w:rPr>
          <w:rFonts w:ascii="Times New Roman" w:hAnsi="Times New Roman"/>
          <w:b/>
          <w:sz w:val="24"/>
          <w:u w:val="single"/>
        </w:rPr>
        <w:t>Designation</w:t>
      </w:r>
    </w:p>
    <w:p w14:paraId="4D1C2702" w14:textId="77777777" w:rsidR="006E3894" w:rsidRDefault="00E77541" w:rsidP="006E3894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 w:rsidRPr="00905D12">
        <w:rPr>
          <w:rFonts w:ascii="Times New Roman" w:hAnsi="Times New Roman"/>
          <w:sz w:val="24"/>
        </w:rPr>
        <w:t xml:space="preserve">It is respectfully submitted that the rights of ownership of the above-identified application </w:t>
      </w:r>
      <w:r w:rsidR="0049747F" w:rsidRPr="00905D12">
        <w:rPr>
          <w:rFonts w:ascii="Times New Roman" w:hAnsi="Times New Roman"/>
          <w:sz w:val="24"/>
        </w:rPr>
        <w:t xml:space="preserve">have transferred from </w:t>
      </w:r>
      <w:r w:rsidR="00AE6F3A" w:rsidRPr="00905D12">
        <w:rPr>
          <w:rFonts w:ascii="Times New Roman" w:hAnsi="Times New Roman"/>
          <w:sz w:val="24"/>
        </w:rPr>
        <w:t xml:space="preserve">the </w:t>
      </w:r>
      <w:r w:rsidR="0049747F" w:rsidRPr="00905D12">
        <w:rPr>
          <w:rFonts w:ascii="Times New Roman" w:hAnsi="Times New Roman"/>
          <w:sz w:val="24"/>
        </w:rPr>
        <w:t>applicant</w:t>
      </w:r>
      <w:r w:rsidRPr="00905D12">
        <w:rPr>
          <w:rFonts w:ascii="Times New Roman" w:hAnsi="Times New Roman"/>
          <w:sz w:val="24"/>
        </w:rPr>
        <w:t xml:space="preserve">/inventors </w:t>
      </w:r>
      <w:r w:rsidR="00081BF3" w:rsidRPr="00081BF3">
        <w:rPr>
          <w:rFonts w:ascii="Times New Roman" w:hAnsi="Times New Roman"/>
          <w:b/>
          <w:sz w:val="24"/>
        </w:rPr>
        <w:t>&lt;&lt;inventorList&gt;&gt;</w:t>
      </w:r>
      <w:r w:rsidR="00081BF3" w:rsidRPr="00081BF3">
        <w:rPr>
          <w:rFonts w:ascii="Times New Roman" w:hAnsi="Times New Roman"/>
          <w:sz w:val="24"/>
        </w:rPr>
        <w:t xml:space="preserve"> to </w:t>
      </w:r>
      <w:r w:rsidR="00081BF3" w:rsidRPr="00081BF3">
        <w:rPr>
          <w:rFonts w:ascii="Times New Roman" w:hAnsi="Times New Roman"/>
          <w:b/>
          <w:sz w:val="24"/>
        </w:rPr>
        <w:t>&lt;&lt;assignee&gt;&gt;</w:t>
      </w:r>
      <w:r w:rsidR="00081BF3" w:rsidRPr="00081BF3">
        <w:rPr>
          <w:rFonts w:ascii="Times New Roman" w:hAnsi="Times New Roman"/>
          <w:sz w:val="24"/>
        </w:rPr>
        <w:t xml:space="preserve"> </w:t>
      </w:r>
      <w:r w:rsidR="0049747F" w:rsidRPr="00905D12">
        <w:rPr>
          <w:rFonts w:ascii="Times New Roman" w:hAnsi="Times New Roman"/>
          <w:sz w:val="24"/>
        </w:rPr>
        <w:t>by way of one or more</w:t>
      </w:r>
      <w:r w:rsidRPr="00905D12">
        <w:rPr>
          <w:rFonts w:ascii="Times New Roman" w:hAnsi="Times New Roman"/>
          <w:sz w:val="24"/>
        </w:rPr>
        <w:t xml:space="preserve"> Assignment document</w:t>
      </w:r>
      <w:r w:rsidR="00C22430" w:rsidRPr="00905D12">
        <w:rPr>
          <w:rFonts w:ascii="Times New Roman" w:hAnsi="Times New Roman"/>
          <w:sz w:val="24"/>
        </w:rPr>
        <w:t>s</w:t>
      </w:r>
      <w:r w:rsidRPr="00905D12">
        <w:rPr>
          <w:rFonts w:ascii="Times New Roman" w:hAnsi="Times New Roman"/>
          <w:sz w:val="24"/>
        </w:rPr>
        <w:t xml:space="preserve">.  Therefore, it is respectfully requested that the designation </w:t>
      </w:r>
      <w:r w:rsidR="0049747F" w:rsidRPr="00905D12">
        <w:rPr>
          <w:rFonts w:ascii="Times New Roman" w:hAnsi="Times New Roman"/>
          <w:sz w:val="24"/>
        </w:rPr>
        <w:t>for each of</w:t>
      </w:r>
      <w:r w:rsidRPr="00905D12">
        <w:rPr>
          <w:rFonts w:ascii="Times New Roman" w:hAnsi="Times New Roman"/>
          <w:sz w:val="24"/>
        </w:rPr>
        <w:t xml:space="preserve"> </w:t>
      </w:r>
      <w:r w:rsidR="00081BF3" w:rsidRPr="00081BF3">
        <w:rPr>
          <w:rFonts w:ascii="Times New Roman" w:hAnsi="Times New Roman"/>
          <w:b/>
          <w:sz w:val="24"/>
        </w:rPr>
        <w:t>&lt;&lt;inventorList&gt;&gt;</w:t>
      </w:r>
      <w:r w:rsidR="00081BF3">
        <w:rPr>
          <w:rFonts w:ascii="Times New Roman" w:hAnsi="Times New Roman"/>
          <w:b/>
          <w:sz w:val="24"/>
        </w:rPr>
        <w:t xml:space="preserve"> </w:t>
      </w:r>
      <w:r w:rsidR="006E3894" w:rsidRPr="006E3894">
        <w:rPr>
          <w:rFonts w:ascii="Times New Roman" w:hAnsi="Times New Roman"/>
          <w:sz w:val="24"/>
        </w:rPr>
        <w:t xml:space="preserve">be changed to </w:t>
      </w:r>
      <w:r w:rsidR="00723D68">
        <w:rPr>
          <w:rFonts w:ascii="Times New Roman" w:hAnsi="Times New Roman"/>
          <w:b/>
          <w:sz w:val="24"/>
        </w:rPr>
        <w:t>“Inventor only.”</w:t>
      </w:r>
      <w:r w:rsidRPr="00E77541">
        <w:rPr>
          <w:rFonts w:ascii="Times New Roman" w:hAnsi="Times New Roman"/>
          <w:sz w:val="24"/>
        </w:rPr>
        <w:tab/>
      </w:r>
    </w:p>
    <w:p w14:paraId="4C11498C" w14:textId="77777777" w:rsidR="00E77541" w:rsidRPr="00E77541" w:rsidRDefault="00E77541" w:rsidP="006E3894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 w:rsidRPr="00E77541">
        <w:rPr>
          <w:rFonts w:ascii="Times New Roman" w:hAnsi="Times New Roman"/>
          <w:sz w:val="24"/>
        </w:rPr>
        <w:t>We look forward to receipt of Form PCT/IB/306</w:t>
      </w:r>
      <w:r w:rsidR="00D95C5E">
        <w:rPr>
          <w:rFonts w:ascii="Times New Roman" w:hAnsi="Times New Roman"/>
          <w:sz w:val="24"/>
        </w:rPr>
        <w:t xml:space="preserve"> confirming this </w:t>
      </w:r>
      <w:r w:rsidRPr="00E77541">
        <w:rPr>
          <w:rFonts w:ascii="Times New Roman" w:hAnsi="Times New Roman"/>
          <w:sz w:val="24"/>
        </w:rPr>
        <w:t>Communication.</w:t>
      </w:r>
      <w:r w:rsidR="00AE6F3A">
        <w:rPr>
          <w:rFonts w:ascii="Times New Roman" w:hAnsi="Times New Roman"/>
          <w:sz w:val="24"/>
        </w:rPr>
        <w:t xml:space="preserve">  </w:t>
      </w:r>
      <w:r w:rsidRPr="00E77541">
        <w:rPr>
          <w:rFonts w:ascii="Times New Roman" w:hAnsi="Times New Roman"/>
          <w:sz w:val="24"/>
        </w:rPr>
        <w:t>Please direct any inquiry regarding this matter to the undersigned at the below-identified address.</w:t>
      </w:r>
    </w:p>
    <w:p w14:paraId="4E3F672F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</w:p>
    <w:p w14:paraId="7166626B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  <w:r w:rsidRPr="00E77541">
        <w:rPr>
          <w:rFonts w:ascii="Times New Roman" w:hAnsi="Times New Roman"/>
          <w:sz w:val="24"/>
        </w:rPr>
        <w:t>Respectfully submitted,</w:t>
      </w:r>
    </w:p>
    <w:p w14:paraId="7FDA95BC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</w:p>
    <w:p w14:paraId="7FAF38AA" w14:textId="77777777" w:rsidR="00E77541" w:rsidRPr="00E77541" w:rsidRDefault="00817254" w:rsidP="005E7EA7">
      <w:pPr>
        <w:widowControl/>
        <w:ind w:firstLine="288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SCHWEGMAN </w:t>
      </w:r>
      <w:r w:rsidR="00E77541" w:rsidRPr="00E77541">
        <w:rPr>
          <w:rFonts w:ascii="Times New Roman" w:hAnsi="Times New Roman"/>
          <w:sz w:val="24"/>
        </w:rPr>
        <w:t>LUNDBERG &amp; WOESSNER</w:t>
      </w:r>
      <w:r w:rsidR="00E70F8A">
        <w:rPr>
          <w:rFonts w:ascii="Times New Roman" w:hAnsi="Times New Roman"/>
          <w:sz w:val="24"/>
        </w:rPr>
        <w:t>, P.A.</w:t>
      </w:r>
    </w:p>
    <w:p w14:paraId="001DDD34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  <w:smartTag w:uri="urn:schemas-microsoft-com:office:smarttags" w:element="address">
        <w:smartTag w:uri="urn:schemas-microsoft-com:office:smarttags" w:element="Street">
          <w:r w:rsidRPr="00E77541">
            <w:rPr>
              <w:rFonts w:ascii="Times New Roman" w:hAnsi="Times New Roman"/>
              <w:sz w:val="24"/>
            </w:rPr>
            <w:t>P.O. Box</w:t>
          </w:r>
        </w:smartTag>
        <w:r w:rsidRPr="00E77541">
          <w:rPr>
            <w:rFonts w:ascii="Times New Roman" w:hAnsi="Times New Roman"/>
            <w:sz w:val="24"/>
          </w:rPr>
          <w:t xml:space="preserve"> 2938</w:t>
        </w:r>
      </w:smartTag>
    </w:p>
    <w:p w14:paraId="14BBC8B8" w14:textId="77777777" w:rsidR="00E77541" w:rsidRPr="00E77541" w:rsidRDefault="00E77541" w:rsidP="005E7EA7">
      <w:pPr>
        <w:widowControl/>
        <w:ind w:firstLine="2880"/>
        <w:rPr>
          <w:rFonts w:ascii="Times New Roman" w:hAnsi="Times New Roman"/>
          <w:sz w:val="24"/>
        </w:rPr>
      </w:pPr>
      <w:smartTag w:uri="urn:schemas-microsoft-com:office:smarttags" w:element="place">
        <w:smartTag w:uri="urn:schemas-microsoft-com:office:smarttags" w:element="City">
          <w:r w:rsidRPr="00E77541">
            <w:rPr>
              <w:rFonts w:ascii="Times New Roman" w:hAnsi="Times New Roman"/>
              <w:sz w:val="24"/>
            </w:rPr>
            <w:t>Minneapolis</w:t>
          </w:r>
        </w:smartTag>
        <w:r w:rsidRPr="00E77541">
          <w:rPr>
            <w:rFonts w:ascii="Times New Roman" w:hAnsi="Times New Roman"/>
            <w:sz w:val="24"/>
          </w:rPr>
          <w:t xml:space="preserve">, </w:t>
        </w:r>
        <w:smartTag w:uri="urn:schemas-microsoft-com:office:smarttags" w:element="State">
          <w:r w:rsidRPr="00E77541">
            <w:rPr>
              <w:rFonts w:ascii="Times New Roman" w:hAnsi="Times New Roman"/>
              <w:sz w:val="24"/>
            </w:rPr>
            <w:t>Minnesota</w:t>
          </w:r>
        </w:smartTag>
        <w:r w:rsidRPr="00E77541">
          <w:rPr>
            <w:rFonts w:ascii="Times New Roman" w:hAnsi="Times New Roman"/>
            <w:sz w:val="24"/>
          </w:rPr>
          <w:t xml:space="preserve"> </w:t>
        </w:r>
        <w:smartTag w:uri="urn:schemas-microsoft-com:office:smarttags" w:element="PostalCode">
          <w:r w:rsidRPr="00E77541">
            <w:rPr>
              <w:rFonts w:ascii="Times New Roman" w:hAnsi="Times New Roman"/>
              <w:sz w:val="24"/>
            </w:rPr>
            <w:t>55402</w:t>
          </w:r>
        </w:smartTag>
      </w:smartTag>
    </w:p>
    <w:p w14:paraId="030FF07F" w14:textId="77777777" w:rsidR="00C54111" w:rsidRDefault="0066604D" w:rsidP="00E11CCE">
      <w:pPr>
        <w:widowControl/>
        <w:ind w:left="720" w:firstLine="2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&lt;&lt;SAPhone&gt;&gt;</w:t>
      </w:r>
    </w:p>
    <w:p w14:paraId="1589FC15" w14:textId="77777777" w:rsidR="00E77541" w:rsidRPr="00E77541" w:rsidRDefault="00E77541">
      <w:pPr>
        <w:widowControl/>
        <w:rPr>
          <w:rFonts w:ascii="Times New Roman" w:hAnsi="Times New Roman"/>
          <w:sz w:val="24"/>
        </w:rPr>
      </w:pPr>
    </w:p>
    <w:p w14:paraId="6998634A" w14:textId="77777777" w:rsidR="00E77541" w:rsidRPr="00E77541" w:rsidRDefault="00D935DE">
      <w:pPr>
        <w:widowControl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r w:rsidRPr="005122AA">
        <w:rPr>
          <w:rFonts w:ascii="Times New Roman" w:hAnsi="Times New Roman"/>
          <w:sz w:val="24"/>
        </w:rPr>
        <w:t>&lt;&lt;signatureDate&gt;&gt;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5122AA">
        <w:rPr>
          <w:rFonts w:ascii="Times New Roman" w:hAnsi="Times New Roman"/>
          <w:sz w:val="24"/>
        </w:rPr>
        <w:t>&lt;&lt;echoSignature&gt;&gt;</w:t>
      </w:r>
    </w:p>
    <w:p w14:paraId="1625F09F" w14:textId="77777777" w:rsidR="00E77541" w:rsidRPr="00E77541" w:rsidRDefault="00E77541" w:rsidP="006A2C3F">
      <w:pPr>
        <w:widowControl/>
        <w:rPr>
          <w:rFonts w:ascii="Times New Roman" w:hAnsi="Times New Roman"/>
          <w:sz w:val="24"/>
        </w:rPr>
      </w:pPr>
      <w:r w:rsidRPr="00E77541">
        <w:rPr>
          <w:rFonts w:ascii="Times New Roman" w:hAnsi="Times New Roman"/>
          <w:sz w:val="24"/>
        </w:rPr>
        <w:t>Date__________________</w:t>
      </w:r>
      <w:r w:rsidR="00E51F5B">
        <w:rPr>
          <w:rFonts w:ascii="Times New Roman" w:hAnsi="Times New Roman"/>
          <w:sz w:val="24"/>
        </w:rPr>
        <w:t>_______</w:t>
      </w:r>
      <w:r w:rsidR="006A2C3F">
        <w:rPr>
          <w:rFonts w:ascii="Times New Roman" w:hAnsi="Times New Roman"/>
          <w:sz w:val="24"/>
        </w:rPr>
        <w:t xml:space="preserve"> </w:t>
      </w:r>
      <w:r w:rsidRPr="00E77541">
        <w:rPr>
          <w:rFonts w:ascii="Times New Roman" w:hAnsi="Times New Roman"/>
          <w:sz w:val="24"/>
        </w:rPr>
        <w:t>By______________________________________</w:t>
      </w:r>
    </w:p>
    <w:p w14:paraId="488CCE8A" w14:textId="77777777" w:rsidR="00DB5F4A" w:rsidRDefault="00DB5F4A" w:rsidP="006A2C3F">
      <w:pPr>
        <w:widowControl/>
        <w:ind w:left="3600" w:firstLine="720"/>
        <w:rPr>
          <w:rFonts w:ascii="Times New Roman" w:hAnsi="Times New Roman"/>
          <w:sz w:val="24"/>
        </w:rPr>
      </w:pPr>
      <w:bookmarkStart w:id="0" w:name="OLE_LINK1"/>
      <w:r w:rsidRPr="00DB5F4A">
        <w:rPr>
          <w:rFonts w:ascii="Times New Roman" w:hAnsi="Times New Roman"/>
          <w:sz w:val="24"/>
        </w:rPr>
        <w:t>&lt;&lt;</w:t>
      </w:r>
      <w:r w:rsidR="00E036B0" w:rsidRPr="00E036B0">
        <w:rPr>
          <w:rFonts w:ascii="Times New Roman" w:hAnsi="Times New Roman"/>
          <w:sz w:val="24"/>
        </w:rPr>
        <w:t>SAName</w:t>
      </w:r>
      <w:r w:rsidRPr="00DB5F4A">
        <w:rPr>
          <w:rFonts w:ascii="Times New Roman" w:hAnsi="Times New Roman"/>
          <w:sz w:val="24"/>
        </w:rPr>
        <w:t>&gt;&gt;</w:t>
      </w:r>
    </w:p>
    <w:bookmarkEnd w:id="0"/>
    <w:p w14:paraId="5CDC689C" w14:textId="77777777" w:rsidR="00E77541" w:rsidRPr="00E77541" w:rsidRDefault="00255C4F" w:rsidP="006A2C3F">
      <w:pPr>
        <w:widowControl/>
        <w:ind w:left="360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USPTO </w:t>
      </w:r>
      <w:r w:rsidR="003D29C0">
        <w:rPr>
          <w:rFonts w:ascii="Times New Roman" w:hAnsi="Times New Roman"/>
          <w:sz w:val="24"/>
        </w:rPr>
        <w:t xml:space="preserve">Reg. No. </w:t>
      </w:r>
      <w:r w:rsidR="00DB5F4A" w:rsidRPr="00DB5F4A">
        <w:rPr>
          <w:rFonts w:ascii="Times New Roman" w:hAnsi="Times New Roman"/>
          <w:sz w:val="24"/>
        </w:rPr>
        <w:t>&lt;&lt;</w:t>
      </w:r>
      <w:r w:rsidR="00E036B0">
        <w:rPr>
          <w:rFonts w:ascii="Times New Roman" w:hAnsi="Times New Roman"/>
          <w:sz w:val="24"/>
        </w:rPr>
        <w:t>SARegNo</w:t>
      </w:r>
      <w:r w:rsidR="00DB5F4A" w:rsidRPr="00DB5F4A">
        <w:rPr>
          <w:rFonts w:ascii="Times New Roman" w:hAnsi="Times New Roman"/>
          <w:sz w:val="24"/>
        </w:rPr>
        <w:t>&gt;&gt;</w:t>
      </w:r>
    </w:p>
    <w:p w14:paraId="0EA618C5" w14:textId="77777777" w:rsidR="002754BF" w:rsidRPr="00E77541" w:rsidRDefault="002754BF">
      <w:pPr>
        <w:widowControl/>
        <w:rPr>
          <w:rFonts w:ascii="Times New Roman" w:hAnsi="Times New Roman"/>
          <w:sz w:val="24"/>
        </w:rPr>
      </w:pPr>
    </w:p>
    <w:sectPr w:rsidR="002754BF" w:rsidRPr="00E77541" w:rsidSect="0073533E">
      <w:headerReference w:type="default" r:id="rId7"/>
      <w:endnotePr>
        <w:numFmt w:val="decimal"/>
      </w:endnotePr>
      <w:pgSz w:w="11906" w:h="16838" w:code="9"/>
      <w:pgMar w:top="1080" w:right="1440" w:bottom="1080" w:left="1440" w:header="144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64BC" w14:textId="77777777" w:rsidR="007D5DF4" w:rsidRDefault="007D5DF4">
      <w:r>
        <w:separator/>
      </w:r>
    </w:p>
  </w:endnote>
  <w:endnote w:type="continuationSeparator" w:id="0">
    <w:p w14:paraId="2B550392" w14:textId="77777777" w:rsidR="007D5DF4" w:rsidRDefault="007D5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07FA3" w14:textId="77777777" w:rsidR="007D5DF4" w:rsidRDefault="007D5DF4">
      <w:r>
        <w:separator/>
      </w:r>
    </w:p>
  </w:footnote>
  <w:footnote w:type="continuationSeparator" w:id="0">
    <w:p w14:paraId="32F5FCCC" w14:textId="77777777" w:rsidR="007D5DF4" w:rsidRDefault="007D5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998A" w14:textId="77777777" w:rsidR="0049747F" w:rsidRPr="006A2C3F" w:rsidRDefault="0049747F" w:rsidP="00E72DD3">
    <w:pPr>
      <w:widowControl/>
      <w:tabs>
        <w:tab w:val="left" w:pos="4050"/>
        <w:tab w:val="left" w:pos="9000"/>
      </w:tabs>
      <w:rPr>
        <w:rFonts w:ascii="Times New Roman" w:hAnsi="Times New Roman"/>
        <w:sz w:val="16"/>
        <w:szCs w:val="16"/>
        <w:u w:val="single"/>
      </w:rPr>
    </w:pPr>
    <w:r w:rsidRPr="006A2C3F">
      <w:rPr>
        <w:rFonts w:ascii="Times New Roman" w:hAnsi="Times New Roman"/>
        <w:sz w:val="16"/>
        <w:szCs w:val="16"/>
        <w:u w:val="single"/>
      </w:rPr>
      <w:t xml:space="preserve">COMMUNICATION REGARDING </w:t>
    </w:r>
    <w:r w:rsidR="00E70F8A" w:rsidRPr="006A2C3F">
      <w:rPr>
        <w:rFonts w:ascii="Times New Roman" w:hAnsi="Times New Roman"/>
        <w:sz w:val="16"/>
        <w:szCs w:val="16"/>
        <w:u w:val="single"/>
      </w:rPr>
      <w:t xml:space="preserve">(1) </w:t>
    </w:r>
    <w:r w:rsidRPr="006A2C3F">
      <w:rPr>
        <w:rFonts w:ascii="Times New Roman" w:hAnsi="Times New Roman"/>
        <w:sz w:val="16"/>
        <w:szCs w:val="16"/>
        <w:u w:val="single"/>
      </w:rPr>
      <w:t>ADDITION</w:t>
    </w:r>
    <w:r w:rsidR="00C32901" w:rsidRPr="006A2C3F">
      <w:rPr>
        <w:rFonts w:ascii="Times New Roman" w:hAnsi="Times New Roman"/>
        <w:sz w:val="16"/>
        <w:szCs w:val="16"/>
        <w:u w:val="single"/>
      </w:rPr>
      <w:t xml:space="preserve"> </w:t>
    </w:r>
    <w:r w:rsidRPr="006A2C3F">
      <w:rPr>
        <w:rFonts w:ascii="Times New Roman" w:hAnsi="Times New Roman"/>
        <w:sz w:val="16"/>
        <w:szCs w:val="16"/>
        <w:u w:val="single"/>
      </w:rPr>
      <w:t>OF APPLICANT</w:t>
    </w:r>
    <w:r w:rsidR="006A2C3F">
      <w:rPr>
        <w:rFonts w:ascii="Times New Roman" w:hAnsi="Times New Roman"/>
        <w:sz w:val="16"/>
        <w:szCs w:val="16"/>
        <w:u w:val="single"/>
      </w:rPr>
      <w:t xml:space="preserve"> AND (2) CHANGES IN DESIGNATION </w:t>
    </w:r>
    <w:r w:rsidRPr="006A2C3F">
      <w:rPr>
        <w:rFonts w:ascii="Times New Roman" w:hAnsi="Times New Roman"/>
        <w:sz w:val="16"/>
        <w:szCs w:val="16"/>
        <w:u w:val="single"/>
      </w:rPr>
      <w:t>UNDER RULE 92bis</w:t>
    </w:r>
  </w:p>
  <w:p w14:paraId="0CA333D4" w14:textId="77777777" w:rsidR="004516B9" w:rsidRDefault="00081BF3" w:rsidP="004516B9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 w:rsidRPr="007E2187">
      <w:rPr>
        <w:rFonts w:ascii="Times New Roman" w:hAnsi="Times New Roman"/>
        <w:sz w:val="16"/>
        <w:szCs w:val="16"/>
      </w:rPr>
      <w:t>Int'</w:t>
    </w:r>
    <w:r w:rsidR="005E3A93">
      <w:rPr>
        <w:rFonts w:ascii="Times New Roman" w:hAnsi="Times New Roman"/>
        <w:sz w:val="16"/>
        <w:szCs w:val="16"/>
      </w:rPr>
      <w:t>l. Appln. N</w:t>
    </w:r>
    <w:r w:rsidR="00DA0FFA">
      <w:rPr>
        <w:rFonts w:ascii="Times New Roman" w:hAnsi="Times New Roman"/>
        <w:sz w:val="16"/>
        <w:szCs w:val="16"/>
      </w:rPr>
      <w:t xml:space="preserve">o.:  </w:t>
    </w:r>
    <w:r w:rsidR="004516B9">
      <w:rPr>
        <w:rFonts w:ascii="Times New Roman" w:hAnsi="Times New Roman"/>
        <w:sz w:val="16"/>
        <w:szCs w:val="16"/>
      </w:rPr>
      <w:t>&lt;&lt;serialNo&gt;&gt;</w:t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Pr="007E2187">
      <w:rPr>
        <w:rFonts w:ascii="Times New Roman" w:hAnsi="Times New Roman"/>
        <w:sz w:val="16"/>
        <w:szCs w:val="16"/>
      </w:rPr>
      <w:t>Docket No.:  &lt;&lt;matterNo&gt;&gt;</w:t>
    </w:r>
  </w:p>
  <w:p w14:paraId="6C0806AF" w14:textId="77777777" w:rsidR="004516B9" w:rsidRDefault="00081BF3" w:rsidP="004516B9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 w:rsidRPr="007E2187">
      <w:rPr>
        <w:rFonts w:ascii="Times New Roman" w:hAnsi="Times New Roman"/>
        <w:sz w:val="16"/>
        <w:szCs w:val="16"/>
      </w:rPr>
      <w:t>In</w:t>
    </w:r>
    <w:r w:rsidR="005E3A93">
      <w:rPr>
        <w:rFonts w:ascii="Times New Roman" w:hAnsi="Times New Roman"/>
        <w:sz w:val="16"/>
        <w:szCs w:val="16"/>
      </w:rPr>
      <w:t xml:space="preserve">t'l. Filing </w:t>
    </w:r>
    <w:r w:rsidR="00DA0FFA">
      <w:rPr>
        <w:rFonts w:ascii="Times New Roman" w:hAnsi="Times New Roman"/>
        <w:sz w:val="16"/>
        <w:szCs w:val="16"/>
      </w:rPr>
      <w:t xml:space="preserve">Date:  </w:t>
    </w:r>
    <w:r w:rsidR="004516B9">
      <w:rPr>
        <w:rFonts w:ascii="Times New Roman" w:hAnsi="Times New Roman"/>
        <w:sz w:val="16"/>
        <w:szCs w:val="16"/>
      </w:rPr>
      <w:t>&lt;&lt;filedDate&gt;&gt;</w:t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4516B9">
      <w:rPr>
        <w:rFonts w:ascii="Times New Roman" w:hAnsi="Times New Roman"/>
        <w:sz w:val="16"/>
        <w:szCs w:val="16"/>
      </w:rPr>
      <w:tab/>
    </w:r>
    <w:r w:rsidR="00DA0FFA">
      <w:rPr>
        <w:rFonts w:ascii="Times New Roman" w:hAnsi="Times New Roman"/>
        <w:sz w:val="16"/>
        <w:szCs w:val="16"/>
      </w:rPr>
      <w:t xml:space="preserve">               </w:t>
    </w:r>
    <w:r w:rsidRPr="007E2187">
      <w:rPr>
        <w:rFonts w:ascii="Times New Roman" w:hAnsi="Times New Roman"/>
        <w:sz w:val="16"/>
        <w:szCs w:val="16"/>
      </w:rPr>
      <w:t>Page 2</w:t>
    </w:r>
  </w:p>
  <w:p w14:paraId="0AF54A09" w14:textId="77777777" w:rsidR="0055109B" w:rsidRDefault="004516B9" w:rsidP="00940810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>Title:</w:t>
    </w:r>
    <w:r w:rsidR="00E70F8A">
      <w:rPr>
        <w:rFonts w:ascii="Times New Roman" w:hAnsi="Times New Roman"/>
        <w:sz w:val="16"/>
        <w:szCs w:val="16"/>
      </w:rPr>
      <w:t xml:space="preserve"> </w:t>
    </w:r>
    <w:r w:rsidR="00081BF3" w:rsidRPr="007E2187">
      <w:rPr>
        <w:rFonts w:ascii="Times New Roman" w:hAnsi="Times New Roman"/>
        <w:sz w:val="16"/>
        <w:szCs w:val="16"/>
      </w:rPr>
      <w:t>&lt;&lt;title&gt;&gt;</w:t>
    </w:r>
  </w:p>
  <w:p w14:paraId="7F25E274" w14:textId="77777777" w:rsidR="00940810" w:rsidRDefault="00940810" w:rsidP="00940810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40CCC4" wp14:editId="46FC6D78">
              <wp:simplePos x="0" y="0"/>
              <wp:positionH relativeFrom="column">
                <wp:posOffset>0</wp:posOffset>
              </wp:positionH>
              <wp:positionV relativeFrom="paragraph">
                <wp:posOffset>45720</wp:posOffset>
              </wp:positionV>
              <wp:extent cx="554355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3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CF90F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6pt" to="436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" strokecolor="black [3040]"/>
          </w:pict>
        </mc:Fallback>
      </mc:AlternateContent>
    </w:r>
  </w:p>
  <w:p w14:paraId="6B6D7C44" w14:textId="77777777" w:rsidR="00940810" w:rsidRDefault="00940810" w:rsidP="00940810">
    <w:pPr>
      <w:widowControl/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01"/>
    <w:rsid w:val="000130CF"/>
    <w:rsid w:val="000819BC"/>
    <w:rsid w:val="00081BF3"/>
    <w:rsid w:val="001235AF"/>
    <w:rsid w:val="00150A92"/>
    <w:rsid w:val="001543AF"/>
    <w:rsid w:val="001668A8"/>
    <w:rsid w:val="0018552C"/>
    <w:rsid w:val="001F1ECB"/>
    <w:rsid w:val="002237F2"/>
    <w:rsid w:val="00225614"/>
    <w:rsid w:val="00255C4F"/>
    <w:rsid w:val="002754BF"/>
    <w:rsid w:val="00291C15"/>
    <w:rsid w:val="002C719F"/>
    <w:rsid w:val="002D0C70"/>
    <w:rsid w:val="002E6FE0"/>
    <w:rsid w:val="003D29C0"/>
    <w:rsid w:val="00442919"/>
    <w:rsid w:val="004516B9"/>
    <w:rsid w:val="00471B80"/>
    <w:rsid w:val="00490FFC"/>
    <w:rsid w:val="0049747F"/>
    <w:rsid w:val="00497683"/>
    <w:rsid w:val="00497728"/>
    <w:rsid w:val="004D620E"/>
    <w:rsid w:val="004D6EE0"/>
    <w:rsid w:val="0050144B"/>
    <w:rsid w:val="00521AAF"/>
    <w:rsid w:val="0055109B"/>
    <w:rsid w:val="005C146D"/>
    <w:rsid w:val="005C2601"/>
    <w:rsid w:val="005C4E49"/>
    <w:rsid w:val="005E38FE"/>
    <w:rsid w:val="005E3A93"/>
    <w:rsid w:val="005E7EA7"/>
    <w:rsid w:val="00663333"/>
    <w:rsid w:val="0066604D"/>
    <w:rsid w:val="00675A54"/>
    <w:rsid w:val="00681D9D"/>
    <w:rsid w:val="00692268"/>
    <w:rsid w:val="006A2C3F"/>
    <w:rsid w:val="006B5D96"/>
    <w:rsid w:val="006D43AA"/>
    <w:rsid w:val="006E3894"/>
    <w:rsid w:val="006F6B01"/>
    <w:rsid w:val="00723D68"/>
    <w:rsid w:val="007245F6"/>
    <w:rsid w:val="0073533E"/>
    <w:rsid w:val="00764736"/>
    <w:rsid w:val="007824B1"/>
    <w:rsid w:val="007D0594"/>
    <w:rsid w:val="007D5DF4"/>
    <w:rsid w:val="007E2187"/>
    <w:rsid w:val="00817254"/>
    <w:rsid w:val="00833EC8"/>
    <w:rsid w:val="008368BE"/>
    <w:rsid w:val="0087264F"/>
    <w:rsid w:val="008C47E3"/>
    <w:rsid w:val="00905D12"/>
    <w:rsid w:val="00940810"/>
    <w:rsid w:val="00953D68"/>
    <w:rsid w:val="00990DCA"/>
    <w:rsid w:val="009A397C"/>
    <w:rsid w:val="009A4C79"/>
    <w:rsid w:val="009B00E9"/>
    <w:rsid w:val="009C0A8C"/>
    <w:rsid w:val="009C34E5"/>
    <w:rsid w:val="00A17328"/>
    <w:rsid w:val="00A2487B"/>
    <w:rsid w:val="00A3517E"/>
    <w:rsid w:val="00A450A1"/>
    <w:rsid w:val="00A53F97"/>
    <w:rsid w:val="00A76DFE"/>
    <w:rsid w:val="00AB49F1"/>
    <w:rsid w:val="00AE6F3A"/>
    <w:rsid w:val="00B04EC7"/>
    <w:rsid w:val="00B8672C"/>
    <w:rsid w:val="00BB0455"/>
    <w:rsid w:val="00BC35A3"/>
    <w:rsid w:val="00C22430"/>
    <w:rsid w:val="00C32901"/>
    <w:rsid w:val="00C34672"/>
    <w:rsid w:val="00C54111"/>
    <w:rsid w:val="00C619F2"/>
    <w:rsid w:val="00C85434"/>
    <w:rsid w:val="00CB105C"/>
    <w:rsid w:val="00CB58D9"/>
    <w:rsid w:val="00CD570B"/>
    <w:rsid w:val="00D340CD"/>
    <w:rsid w:val="00D5576B"/>
    <w:rsid w:val="00D6158C"/>
    <w:rsid w:val="00D6388F"/>
    <w:rsid w:val="00D665EC"/>
    <w:rsid w:val="00D81296"/>
    <w:rsid w:val="00D935DE"/>
    <w:rsid w:val="00D95C5E"/>
    <w:rsid w:val="00DA0FFA"/>
    <w:rsid w:val="00DB5F4A"/>
    <w:rsid w:val="00DC66C1"/>
    <w:rsid w:val="00DF793D"/>
    <w:rsid w:val="00E036B0"/>
    <w:rsid w:val="00E11CCE"/>
    <w:rsid w:val="00E1627D"/>
    <w:rsid w:val="00E37F9A"/>
    <w:rsid w:val="00E411C7"/>
    <w:rsid w:val="00E51F5B"/>
    <w:rsid w:val="00E54915"/>
    <w:rsid w:val="00E70F8A"/>
    <w:rsid w:val="00E72DD3"/>
    <w:rsid w:val="00E77541"/>
    <w:rsid w:val="00E855EB"/>
    <w:rsid w:val="00E91839"/>
    <w:rsid w:val="00EB61D9"/>
    <w:rsid w:val="00EC3CD0"/>
    <w:rsid w:val="00F902CD"/>
    <w:rsid w:val="00F97A1E"/>
    <w:rsid w:val="00FC4B32"/>
    <w:rsid w:val="00FE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749F29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/>
      <w:autoSpaceDE/>
      <w:autoSpaceDN/>
      <w:adjustRightInd/>
    </w:pPr>
    <w:rPr>
      <w:rFonts w:ascii="Times New Roman" w:hAnsi="Times New Roman"/>
      <w:sz w:val="13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E77541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Communications\ownershipchange_invento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1A5D7-C095-49E1-B48C-2D39C61BC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ownershipchange_inventor.dotx</Template>
  <TotalTime>0</TotalTime>
  <Pages>1</Pages>
  <Words>193</Words>
  <Characters>1102</Characters>
  <Application>Microsoft Office Word</Application>
  <DocSecurity>0</DocSecurity>
  <PresentationFormat>14|.DOTX</PresentationFormat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92bis Form Letter.DOCX</vt:lpstr>
    </vt:vector>
  </TitlesOfParts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92bis Form Letter.DOCX</dc:title>
  <dc:creator/>
  <cp:lastModifiedBy/>
  <cp:revision>1</cp:revision>
  <dcterms:created xsi:type="dcterms:W3CDTF">2026-01-05T17:09:00Z</dcterms:created>
  <dcterms:modified xsi:type="dcterms:W3CDTF">2026-01-05T17:10:00Z</dcterms:modified>
</cp:coreProperties>
</file>