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BA870" w14:textId="77777777" w:rsidR="00D8749C" w:rsidRDefault="00D8749C" w:rsidP="00165C68">
      <w:pPr>
        <w:widowControl/>
        <w:spacing w:line="300" w:lineRule="auto"/>
        <w:ind w:right="116"/>
      </w:pPr>
      <w:r w:rsidRPr="00D8749C">
        <w:t xml:space="preserve">Inventor(s):  </w:t>
      </w:r>
      <w:r>
        <w:t xml:space="preserve">                           </w:t>
      </w:r>
      <w:r w:rsidRPr="00D8749C">
        <w:t>&lt;&lt;inventorEtal&gt;&gt;</w:t>
      </w:r>
    </w:p>
    <w:p w14:paraId="1C79B2D9" w14:textId="77777777" w:rsidR="00165C68" w:rsidRDefault="00165C68" w:rsidP="00165C68">
      <w:pPr>
        <w:widowControl/>
        <w:spacing w:line="300" w:lineRule="auto"/>
        <w:ind w:right="116"/>
      </w:pPr>
      <w:r>
        <w:t>Int'l. Appln. No.</w:t>
      </w:r>
      <w:r>
        <w:tab/>
      </w:r>
      <w:r>
        <w:tab/>
      </w:r>
      <w:r w:rsidR="008A60BF">
        <w:t>&lt;&lt;serialNo&gt;&gt;</w:t>
      </w:r>
    </w:p>
    <w:p w14:paraId="03CEE05D" w14:textId="77777777" w:rsidR="00165C68" w:rsidRDefault="00165C68" w:rsidP="00165C68">
      <w:pPr>
        <w:widowControl/>
        <w:spacing w:line="300" w:lineRule="auto"/>
        <w:ind w:right="116"/>
      </w:pPr>
      <w:r>
        <w:t>Int'l. Filing Date:</w:t>
      </w:r>
      <w:r>
        <w:tab/>
      </w:r>
      <w:r>
        <w:tab/>
      </w:r>
      <w:r w:rsidR="008A60BF" w:rsidRPr="004F2890">
        <w:t>&lt;&lt;filedDate&gt;&gt;</w:t>
      </w:r>
    </w:p>
    <w:p w14:paraId="328205BC" w14:textId="77777777" w:rsidR="00165C68" w:rsidRDefault="00165C68" w:rsidP="00165C68">
      <w:pPr>
        <w:widowControl/>
        <w:tabs>
          <w:tab w:val="left" w:pos="-1440"/>
        </w:tabs>
        <w:spacing w:line="300" w:lineRule="auto"/>
        <w:ind w:left="2880" w:right="116" w:hanging="2880"/>
      </w:pPr>
      <w:r>
        <w:t>Title:</w:t>
      </w:r>
      <w:r>
        <w:tab/>
      </w:r>
      <w:r>
        <w:tab/>
      </w:r>
      <w:r>
        <w:tab/>
      </w:r>
      <w:r>
        <w:tab/>
        <w:t>&lt;&lt;title&gt;&gt;</w:t>
      </w:r>
    </w:p>
    <w:p w14:paraId="4122CEBF" w14:textId="77777777" w:rsidR="00165C68" w:rsidRDefault="00165C68" w:rsidP="00165C68">
      <w:pPr>
        <w:widowControl/>
        <w:pBdr>
          <w:bottom w:val="single" w:sz="4" w:space="1" w:color="auto"/>
        </w:pBdr>
        <w:spacing w:line="300" w:lineRule="auto"/>
      </w:pPr>
      <w:r>
        <w:t>Docket No.</w:t>
      </w:r>
      <w:r>
        <w:tab/>
      </w:r>
      <w:r>
        <w:tab/>
      </w:r>
      <w:r>
        <w:tab/>
        <w:t>&lt;&lt;matterNo&gt;&gt;</w:t>
      </w:r>
    </w:p>
    <w:p w14:paraId="6F6239DE" w14:textId="77777777" w:rsidR="00165C68" w:rsidRDefault="00165C68" w:rsidP="00165C68">
      <w:pPr>
        <w:widowControl/>
      </w:pPr>
    </w:p>
    <w:p w14:paraId="2652FA9A" w14:textId="77777777" w:rsidR="007D72D0" w:rsidRPr="00165C68" w:rsidRDefault="007D72D0" w:rsidP="007D72D0">
      <w:pPr>
        <w:pStyle w:val="Heading2"/>
        <w:rPr>
          <w:b/>
        </w:rPr>
      </w:pPr>
      <w:r w:rsidRPr="00165C68">
        <w:rPr>
          <w:b/>
        </w:rPr>
        <w:t>COMMUNICATION REGARDING SEQUENCE LISTING</w:t>
      </w:r>
    </w:p>
    <w:p w14:paraId="5864B0A6" w14:textId="77777777" w:rsidR="007D72D0" w:rsidRDefault="007D72D0" w:rsidP="007D72D0">
      <w:pPr>
        <w:widowControl/>
        <w:tabs>
          <w:tab w:val="left" w:pos="-1440"/>
        </w:tabs>
        <w:ind w:left="1440" w:hanging="1440"/>
        <w:rPr>
          <w:noProof/>
        </w:rPr>
      </w:pPr>
    </w:p>
    <w:p w14:paraId="29D9ADD1" w14:textId="77777777" w:rsidR="007D72D0" w:rsidRDefault="007D72D0" w:rsidP="007D72D0">
      <w:pPr>
        <w:widowControl/>
        <w:tabs>
          <w:tab w:val="left" w:pos="-1440"/>
        </w:tabs>
        <w:ind w:left="1440" w:hanging="1440"/>
        <w:rPr>
          <w:noProof/>
        </w:rPr>
      </w:pPr>
      <w:r>
        <w:rPr>
          <w:noProof/>
        </w:rPr>
        <w:t>Mail Stop PCT</w:t>
      </w:r>
    </w:p>
    <w:p w14:paraId="1EEDF8C7" w14:textId="77777777" w:rsidR="007D72D0" w:rsidRDefault="007D72D0">
      <w:pPr>
        <w:widowControl/>
        <w:tabs>
          <w:tab w:val="left" w:pos="-1440"/>
        </w:tabs>
        <w:rPr>
          <w:noProof/>
        </w:rPr>
      </w:pPr>
      <w:r>
        <w:rPr>
          <w:noProof/>
        </w:rPr>
        <w:t>Commissioner for Patents</w:t>
      </w:r>
    </w:p>
    <w:p w14:paraId="2A6DB992" w14:textId="77777777" w:rsidR="007D72D0" w:rsidRDefault="007D72D0">
      <w:pPr>
        <w:widowControl/>
        <w:tabs>
          <w:tab w:val="left" w:pos="-1440"/>
        </w:tabs>
        <w:rPr>
          <w:noProof/>
        </w:rPr>
      </w:pPr>
      <w:r>
        <w:rPr>
          <w:noProof/>
        </w:rPr>
        <w:t>P.O. Box 1450</w:t>
      </w:r>
    </w:p>
    <w:p w14:paraId="4E74D042" w14:textId="77777777" w:rsidR="007D72D0" w:rsidRDefault="007D72D0">
      <w:pPr>
        <w:widowControl/>
        <w:tabs>
          <w:tab w:val="left" w:pos="-1440"/>
        </w:tabs>
        <w:rPr>
          <w:noProof/>
        </w:rPr>
      </w:pPr>
      <w:r>
        <w:rPr>
          <w:noProof/>
        </w:rPr>
        <w:t>Alexandria, VA 22313-1450</w:t>
      </w:r>
    </w:p>
    <w:p w14:paraId="726652FC" w14:textId="77777777" w:rsidR="007D72D0" w:rsidRDefault="007D72D0">
      <w:pPr>
        <w:widowControl/>
        <w:tabs>
          <w:tab w:val="left" w:pos="-1440"/>
        </w:tabs>
        <w:rPr>
          <w:noProof/>
        </w:rPr>
      </w:pPr>
    </w:p>
    <w:p w14:paraId="5A8A73AC" w14:textId="77777777" w:rsidR="007D72D0" w:rsidRDefault="007D72D0" w:rsidP="007D72D0">
      <w:pPr>
        <w:pStyle w:val="BodyTextIndent"/>
        <w:widowControl w:val="0"/>
        <w:tabs>
          <w:tab w:val="clear" w:pos="-1440"/>
        </w:tabs>
      </w:pPr>
      <w:r>
        <w:t>In accordance with Rule 1.821(e) and in compliance with WIPO Standard ST.25, submitted herewith is a copy of the SEQUENCE LISTING in written form and computer readable form (ASCII DOS TEXT).  It is respectfully submitted that the contents of the paper form of the SEQUENCE LISTING and the computer readable f</w:t>
      </w:r>
      <w:r w:rsidR="00DD4B1B">
        <w:t>orm of the same are identical.</w:t>
      </w:r>
    </w:p>
    <w:p w14:paraId="0C847D81" w14:textId="77777777" w:rsidR="007D72D0" w:rsidRDefault="007D72D0" w:rsidP="007D72D0">
      <w:pPr>
        <w:pStyle w:val="BodyTextIndent"/>
        <w:widowControl w:val="0"/>
        <w:tabs>
          <w:tab w:val="clear" w:pos="-1440"/>
        </w:tabs>
      </w:pPr>
      <w:r>
        <w:t xml:space="preserve">Please direct any inquiry to the </w:t>
      </w:r>
      <w:r w:rsidR="00546266">
        <w:t>undersigned</w:t>
      </w:r>
      <w:r>
        <w:t xml:space="preserve"> at </w:t>
      </w:r>
      <w:r w:rsidR="008A60BF" w:rsidRPr="00135169">
        <w:t>&lt;&lt;</w:t>
      </w:r>
      <w:r w:rsidR="00A73F10">
        <w:t>sel</w:t>
      </w:r>
      <w:r w:rsidR="008A60BF" w:rsidRPr="00135169">
        <w:t>SAPhone&gt;&gt;</w:t>
      </w:r>
      <w:r>
        <w:t>.</w:t>
      </w:r>
    </w:p>
    <w:p w14:paraId="51CF868B" w14:textId="77777777" w:rsidR="00165C68" w:rsidRDefault="00165C68" w:rsidP="00165C68">
      <w:pPr>
        <w:widowControl/>
        <w:rPr>
          <w:noProof/>
          <w:color w:val="000000"/>
        </w:rPr>
      </w:pPr>
    </w:p>
    <w:p w14:paraId="216963AE" w14:textId="77777777" w:rsidR="00165C68" w:rsidRDefault="00165C68" w:rsidP="00165C68">
      <w:pPr>
        <w:widowControl/>
        <w:ind w:left="2880"/>
        <w:rPr>
          <w:noProof/>
          <w:color w:val="000000"/>
        </w:rPr>
      </w:pPr>
      <w:r>
        <w:rPr>
          <w:noProof/>
          <w:color w:val="000000"/>
        </w:rPr>
        <w:t>Respectfully submitted,</w:t>
      </w:r>
    </w:p>
    <w:p w14:paraId="6321D43D" w14:textId="77777777" w:rsidR="00165C68" w:rsidRDefault="00165C68" w:rsidP="00165C68">
      <w:pPr>
        <w:widowControl/>
        <w:ind w:left="2880"/>
        <w:rPr>
          <w:noProof/>
          <w:color w:val="000000"/>
        </w:rPr>
      </w:pPr>
    </w:p>
    <w:p w14:paraId="23D813AF" w14:textId="77777777" w:rsidR="008A60BF" w:rsidRPr="00135169" w:rsidRDefault="008A60BF" w:rsidP="008A60BF">
      <w:pPr>
        <w:ind w:firstLine="2880"/>
      </w:pPr>
      <w:r w:rsidRPr="00135169">
        <w:t>&lt;&lt;upperFirmName&gt;&gt;</w:t>
      </w:r>
    </w:p>
    <w:p w14:paraId="3377ED27" w14:textId="77777777" w:rsidR="008A60BF" w:rsidRPr="00135169" w:rsidRDefault="008A60BF" w:rsidP="008A60BF">
      <w:pPr>
        <w:ind w:firstLine="2880"/>
      </w:pPr>
      <w:r w:rsidRPr="00135169">
        <w:t>&lt;&lt;firmPoBox&gt;&gt;</w:t>
      </w:r>
    </w:p>
    <w:p w14:paraId="1AD1BD13" w14:textId="77777777" w:rsidR="008A60BF" w:rsidRPr="00135169" w:rsidRDefault="008A60BF" w:rsidP="008A60BF">
      <w:pPr>
        <w:ind w:firstLine="2880"/>
      </w:pPr>
      <w:r w:rsidRPr="00135169">
        <w:t>&lt;&lt;firmCityStZip&gt;&gt;</w:t>
      </w:r>
    </w:p>
    <w:p w14:paraId="7B4F3573" w14:textId="77777777" w:rsidR="00165C68" w:rsidRDefault="008A60BF" w:rsidP="008A60BF">
      <w:pPr>
        <w:widowControl/>
        <w:ind w:left="2880"/>
        <w:rPr>
          <w:noProof/>
          <w:color w:val="000000"/>
        </w:rPr>
      </w:pPr>
      <w:r w:rsidRPr="00135169">
        <w:t>&lt;&lt;</w:t>
      </w:r>
      <w:r w:rsidR="00A73F10">
        <w:t>sel</w:t>
      </w:r>
      <w:r w:rsidRPr="00135169">
        <w:t>SAPhone&gt;&gt;</w:t>
      </w:r>
    </w:p>
    <w:p w14:paraId="28C27BC8" w14:textId="77777777" w:rsidR="00165C68" w:rsidRDefault="00165C68" w:rsidP="00165C68">
      <w:pPr>
        <w:widowControl/>
        <w:tabs>
          <w:tab w:val="left" w:pos="-1440"/>
        </w:tabs>
        <w:rPr>
          <w:noProof/>
        </w:rPr>
      </w:pPr>
    </w:p>
    <w:p w14:paraId="48137D00" w14:textId="77777777" w:rsidR="00165C68" w:rsidRDefault="00165C68" w:rsidP="00165C68">
      <w:pPr>
        <w:widowControl/>
        <w:tabs>
          <w:tab w:val="left" w:pos="-1440"/>
        </w:tabs>
        <w:rPr>
          <w:noProof/>
        </w:rPr>
      </w:pPr>
    </w:p>
    <w:p w14:paraId="2EAF3E92" w14:textId="77777777" w:rsidR="008A60BF" w:rsidRDefault="007E461C" w:rsidP="00165C68">
      <w:pPr>
        <w:widowControl/>
        <w:tabs>
          <w:tab w:val="left" w:pos="-1440"/>
        </w:tabs>
        <w:rPr>
          <w:noProof/>
        </w:rPr>
      </w:pPr>
      <w:r>
        <w:rPr>
          <w:noProof/>
        </w:rPr>
        <w:t xml:space="preserve">       </w:t>
      </w:r>
      <w:r w:rsidR="007E37ED">
        <w:rPr>
          <w:noProof/>
        </w:rPr>
        <w:t xml:space="preserve">   </w:t>
      </w:r>
      <w:r w:rsidR="008155B0" w:rsidRPr="005122AA">
        <w:t>&lt;&lt;signatureDate&gt;&gt;</w:t>
      </w:r>
      <w:r w:rsidR="008155B0">
        <w:tab/>
        <w:t xml:space="preserve">  </w:t>
      </w:r>
      <w:r>
        <w:t xml:space="preserve">            </w:t>
      </w:r>
      <w:r w:rsidR="008155B0" w:rsidRPr="005122AA">
        <w:t>&lt;&lt;echoSignature&gt;&gt;</w:t>
      </w:r>
    </w:p>
    <w:p w14:paraId="14002B27" w14:textId="77777777" w:rsidR="00165C68" w:rsidRDefault="00165C68" w:rsidP="00165C68">
      <w:pPr>
        <w:widowControl/>
        <w:tabs>
          <w:tab w:val="left" w:pos="-1440"/>
        </w:tabs>
        <w:rPr>
          <w:noProof/>
        </w:rPr>
      </w:pPr>
      <w:r>
        <w:rPr>
          <w:noProof/>
        </w:rPr>
        <w:t xml:space="preserve">Date  </w:t>
      </w:r>
      <w:r>
        <w:rPr>
          <w:noProof/>
          <w:u w:val="single"/>
        </w:rPr>
        <w:t>__________</w:t>
      </w:r>
      <w:r w:rsidR="008155B0">
        <w:rPr>
          <w:noProof/>
          <w:u w:val="single"/>
        </w:rPr>
        <w:t xml:space="preserve">  </w:t>
      </w:r>
      <w:r>
        <w:rPr>
          <w:noProof/>
          <w:u w:val="single"/>
        </w:rPr>
        <w:t>____</w:t>
      </w:r>
      <w:r w:rsidR="007E461C">
        <w:rPr>
          <w:noProof/>
          <w:u w:val="single"/>
        </w:rPr>
        <w:t xml:space="preserve">    </w:t>
      </w:r>
      <w:r>
        <w:rPr>
          <w:noProof/>
          <w:u w:val="single"/>
        </w:rPr>
        <w:t>__</w:t>
      </w:r>
      <w:r w:rsidR="007E461C">
        <w:rPr>
          <w:noProof/>
          <w:u w:val="single"/>
        </w:rPr>
        <w:t xml:space="preserve">     </w:t>
      </w:r>
      <w:r>
        <w:rPr>
          <w:noProof/>
          <w:u w:val="single"/>
        </w:rPr>
        <w:t>_</w:t>
      </w:r>
      <w:r>
        <w:rPr>
          <w:noProof/>
        </w:rPr>
        <w:tab/>
      </w:r>
      <w:r w:rsidR="008155B0">
        <w:rPr>
          <w:noProof/>
        </w:rPr>
        <w:t xml:space="preserve">  </w:t>
      </w:r>
      <w:r>
        <w:rPr>
          <w:noProof/>
        </w:rPr>
        <w:t>By  ___________________________________</w:t>
      </w:r>
    </w:p>
    <w:p w14:paraId="65842EEA" w14:textId="77777777" w:rsidR="00165C68" w:rsidRDefault="007E461C" w:rsidP="00165C68">
      <w:pPr>
        <w:widowControl/>
        <w:tabs>
          <w:tab w:val="left" w:pos="-1440"/>
        </w:tabs>
        <w:ind w:firstLine="3690"/>
        <w:rPr>
          <w:noProof/>
        </w:rPr>
      </w:pPr>
      <w:r>
        <w:tab/>
      </w:r>
      <w:r w:rsidR="008A60BF" w:rsidRPr="00135169">
        <w:t>&lt;&lt;</w:t>
      </w:r>
      <w:r w:rsidR="00A73F10">
        <w:t>sel</w:t>
      </w:r>
      <w:r w:rsidR="008A60BF" w:rsidRPr="00135169">
        <w:t>SAName&gt;&gt;</w:t>
      </w:r>
    </w:p>
    <w:p w14:paraId="1B08A63F" w14:textId="77777777" w:rsidR="00165C68" w:rsidRDefault="007E461C" w:rsidP="00165C68">
      <w:pPr>
        <w:widowControl/>
        <w:tabs>
          <w:tab w:val="left" w:pos="-1440"/>
        </w:tabs>
        <w:ind w:firstLine="3690"/>
        <w:rPr>
          <w:noProof/>
        </w:rPr>
      </w:pPr>
      <w:r>
        <w:tab/>
      </w:r>
      <w:r w:rsidR="00341462">
        <w:t xml:space="preserve">USPTO </w:t>
      </w:r>
      <w:r w:rsidR="008A60BF" w:rsidRPr="00135169">
        <w:t>Reg. No. &lt;&lt;</w:t>
      </w:r>
      <w:r w:rsidR="00A73F10">
        <w:t>sel</w:t>
      </w:r>
      <w:r w:rsidR="008A60BF" w:rsidRPr="00135169">
        <w:t>SARegNo&gt;&gt;</w:t>
      </w:r>
    </w:p>
    <w:p w14:paraId="35DE6D31" w14:textId="77777777" w:rsidR="00165C68" w:rsidRDefault="00165C68" w:rsidP="00165C68">
      <w:pPr>
        <w:widowControl/>
        <w:tabs>
          <w:tab w:val="left" w:pos="-1440"/>
        </w:tabs>
        <w:rPr>
          <w:noProof/>
        </w:rPr>
      </w:pPr>
    </w:p>
    <w:sectPr w:rsidR="00165C68" w:rsidSect="00165C68">
      <w:headerReference w:type="even" r:id="rId8"/>
      <w:headerReference w:type="default" r:id="rId9"/>
      <w:footerReference w:type="even" r:id="rId10"/>
      <w:footerReference w:type="default" r:id="rId11"/>
      <w:headerReference w:type="first" r:id="rId12"/>
      <w:footerReference w:type="first" r:id="rId13"/>
      <w:pgSz w:w="11909" w:h="16834" w:code="9"/>
      <w:pgMar w:top="1080" w:right="1440" w:bottom="1080" w:left="1440" w:header="720" w:footer="720" w:gutter="0"/>
      <w:paperSrc w:first="7" w:other="7"/>
      <w:cols w:space="720"/>
      <w:noEndnote/>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E188E" w14:textId="77777777" w:rsidR="009D1739" w:rsidRDefault="009D1739">
      <w:r>
        <w:separator/>
      </w:r>
    </w:p>
  </w:endnote>
  <w:endnote w:type="continuationSeparator" w:id="0">
    <w:p w14:paraId="42C0A657" w14:textId="77777777" w:rsidR="009D1739" w:rsidRDefault="009D1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FA38F" w14:textId="77777777" w:rsidR="007D72D0" w:rsidRDefault="007D72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4F5F2" w14:textId="77777777" w:rsidR="007D72D0" w:rsidRDefault="007D72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C0DDE" w14:textId="77777777" w:rsidR="007D72D0" w:rsidRDefault="007D7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FD462" w14:textId="77777777" w:rsidR="009D1739" w:rsidRDefault="009D1739">
      <w:r>
        <w:separator/>
      </w:r>
    </w:p>
  </w:footnote>
  <w:footnote w:type="continuationSeparator" w:id="0">
    <w:p w14:paraId="67F3816C" w14:textId="77777777" w:rsidR="009D1739" w:rsidRDefault="009D1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44748" w14:textId="77777777" w:rsidR="007D72D0" w:rsidRDefault="007D72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D26C5" w14:textId="77777777" w:rsidR="007D72D0" w:rsidRDefault="007D72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AC0B4" w14:textId="77777777" w:rsidR="007D72D0" w:rsidRDefault="007D72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2E26"/>
    <w:multiLevelType w:val="hybridMultilevel"/>
    <w:tmpl w:val="550892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817D40"/>
    <w:multiLevelType w:val="hybridMultilevel"/>
    <w:tmpl w:val="B9AA2A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41032064">
    <w:abstractNumId w:val="0"/>
  </w:num>
  <w:num w:numId="2" w16cid:durableId="502091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3F10"/>
    <w:rsid w:val="00165C68"/>
    <w:rsid w:val="002445C1"/>
    <w:rsid w:val="00341462"/>
    <w:rsid w:val="00546266"/>
    <w:rsid w:val="006645E0"/>
    <w:rsid w:val="00736F2A"/>
    <w:rsid w:val="007D72D0"/>
    <w:rsid w:val="007E37ED"/>
    <w:rsid w:val="007E461C"/>
    <w:rsid w:val="008155B0"/>
    <w:rsid w:val="008A60BF"/>
    <w:rsid w:val="009435DB"/>
    <w:rsid w:val="009D1739"/>
    <w:rsid w:val="009F1796"/>
    <w:rsid w:val="00A73F10"/>
    <w:rsid w:val="00B21829"/>
    <w:rsid w:val="00C43751"/>
    <w:rsid w:val="00D8749C"/>
    <w:rsid w:val="00D95C9E"/>
    <w:rsid w:val="00DC21B1"/>
    <w:rsid w:val="00DD4B1B"/>
    <w:rsid w:val="00E8273F"/>
    <w:rsid w:val="00F51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33216BA9"/>
  <w15:chartTrackingRefBased/>
  <w15:docId w15:val="{D22127E2-E5F8-49E5-8E69-D461B3EAF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5C68"/>
    <w:pPr>
      <w:widowControl w:val="0"/>
      <w:autoSpaceDE w:val="0"/>
      <w:autoSpaceDN w:val="0"/>
      <w:adjustRightInd w:val="0"/>
    </w:pPr>
    <w:rPr>
      <w:sz w:val="24"/>
      <w:szCs w:val="24"/>
    </w:rPr>
  </w:style>
  <w:style w:type="paragraph" w:styleId="Heading1">
    <w:name w:val="heading 1"/>
    <w:basedOn w:val="Normal"/>
    <w:next w:val="Normal"/>
    <w:qFormat/>
    <w:pPr>
      <w:keepNext/>
      <w:widowControl/>
      <w:tabs>
        <w:tab w:val="left" w:pos="-1440"/>
      </w:tabs>
      <w:jc w:val="center"/>
      <w:outlineLvl w:val="0"/>
    </w:pPr>
    <w:rPr>
      <w:noProof/>
      <w:u w:val="single"/>
    </w:rPr>
  </w:style>
  <w:style w:type="paragraph" w:styleId="Heading2">
    <w:name w:val="heading 2"/>
    <w:basedOn w:val="Normal"/>
    <w:next w:val="Normal"/>
    <w:qFormat/>
    <w:pPr>
      <w:keepNext/>
      <w:widowControl/>
      <w:tabs>
        <w:tab w:val="left" w:pos="-1440"/>
      </w:tabs>
      <w:ind w:left="1440" w:hanging="1440"/>
      <w:jc w:val="center"/>
      <w:outlineLvl w:val="1"/>
    </w:pPr>
    <w:rPr>
      <w:noProof/>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Indent">
    <w:name w:val="Body Text Indent"/>
    <w:basedOn w:val="Normal"/>
    <w:pPr>
      <w:widowControl/>
      <w:tabs>
        <w:tab w:val="left" w:pos="-1440"/>
      </w:tabs>
      <w:spacing w:line="360" w:lineRule="auto"/>
      <w:ind w:firstLine="720"/>
    </w:pPr>
    <w:rPr>
      <w:noProof/>
    </w:rPr>
  </w:style>
  <w:style w:type="paragraph" w:styleId="BodyTextIndent2">
    <w:name w:val="Body Text Indent 2"/>
    <w:basedOn w:val="Normal"/>
    <w:pPr>
      <w:widowControl/>
      <w:spacing w:line="360" w:lineRule="auto"/>
      <w:ind w:firstLine="720"/>
    </w:pPr>
    <w:rPr>
      <w:noProof/>
      <w:color w:val="000000"/>
    </w:rPr>
  </w:style>
  <w:style w:type="paragraph" w:styleId="Header">
    <w:name w:val="header"/>
    <w:basedOn w:val="Normal"/>
    <w:rsid w:val="007D72D0"/>
    <w:pPr>
      <w:tabs>
        <w:tab w:val="center" w:pos="4320"/>
        <w:tab w:val="right" w:pos="8640"/>
      </w:tabs>
    </w:pPr>
  </w:style>
  <w:style w:type="paragraph" w:styleId="Footer">
    <w:name w:val="footer"/>
    <w:basedOn w:val="Normal"/>
    <w:rsid w:val="007D72D0"/>
    <w:pPr>
      <w:tabs>
        <w:tab w:val="center" w:pos="4320"/>
        <w:tab w:val="right" w:pos="8640"/>
      </w:tabs>
    </w:pPr>
  </w:style>
  <w:style w:type="character" w:styleId="CommentReference">
    <w:name w:val="annotation reference"/>
    <w:semiHidden/>
    <w:rsid w:val="00C43751"/>
    <w:rPr>
      <w:sz w:val="16"/>
      <w:szCs w:val="16"/>
    </w:rPr>
  </w:style>
  <w:style w:type="paragraph" w:styleId="CommentText">
    <w:name w:val="annotation text"/>
    <w:basedOn w:val="Normal"/>
    <w:semiHidden/>
    <w:rsid w:val="00C43751"/>
    <w:rPr>
      <w:sz w:val="20"/>
      <w:szCs w:val="20"/>
    </w:rPr>
  </w:style>
  <w:style w:type="paragraph" w:styleId="CommentSubject">
    <w:name w:val="annotation subject"/>
    <w:basedOn w:val="CommentText"/>
    <w:next w:val="CommentText"/>
    <w:semiHidden/>
    <w:rsid w:val="00C43751"/>
    <w:rPr>
      <w:b/>
      <w:bCs/>
    </w:rPr>
  </w:style>
  <w:style w:type="paragraph" w:styleId="BalloonText">
    <w:name w:val="Balloon Text"/>
    <w:basedOn w:val="Normal"/>
    <w:semiHidden/>
    <w:rsid w:val="00C437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PctCommReSeqListing.dot</Template>
  <TotalTime>0</TotalTime>
  <Pages>1</Pages>
  <Words>145</Words>
  <Characters>829</Characters>
  <Application>Microsoft Office Word</Application>
  <DocSecurity>0</DocSecurity>
  <PresentationFormat/>
  <Lines>6</Lines>
  <Paragraphs>1</Paragraphs>
  <ScaleCrop>false</ScaleCrop>
  <HeadingPairs>
    <vt:vector size="2" baseType="variant">
      <vt:variant>
        <vt:lpstr>Title</vt:lpstr>
      </vt:variant>
      <vt:variant>
        <vt:i4>1</vt:i4>
      </vt:variant>
    </vt:vector>
  </HeadingPairs>
  <TitlesOfParts>
    <vt:vector size="1" baseType="lpstr">
      <vt:lpstr>PctCommReSeqListing.DOT</vt:lpstr>
    </vt:vector>
  </TitlesOfParts>
  <Company>SLWK</Company>
  <LinksUpToDate>false</LinksUpToDate>
  <CharactersWithSpaces>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PctCommReSeqListing.dot</dc:title>
  <dc:subject/>
  <dc:creator>Lynn Jurrens</dc:creator>
  <cp:keywords/>
  <cp:lastModifiedBy>Jacob Burns</cp:lastModifiedBy>
  <cp:revision>2</cp:revision>
  <cp:lastPrinted>1601-01-01T00:00:00Z</cp:lastPrinted>
  <dcterms:created xsi:type="dcterms:W3CDTF">2024-06-03T23:47:00Z</dcterms:created>
  <dcterms:modified xsi:type="dcterms:W3CDTF">2024-06-03T23:47:00Z</dcterms:modified>
</cp:coreProperties>
</file>