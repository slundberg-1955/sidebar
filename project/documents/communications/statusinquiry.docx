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17A30" w14:textId="77777777" w:rsidR="00AA724A" w:rsidRPr="00AA724A" w:rsidRDefault="00AA724A" w:rsidP="00AA724A">
      <w:pPr>
        <w:widowControl w:val="0"/>
        <w:tabs>
          <w:tab w:val="right" w:pos="9360"/>
        </w:tabs>
        <w:rPr>
          <w:szCs w:val="20"/>
        </w:rPr>
      </w:pPr>
      <w:r w:rsidRPr="00AA724A">
        <w:rPr>
          <w:szCs w:val="20"/>
        </w:rPr>
        <w:fldChar w:fldCharType="begin"/>
      </w:r>
      <w:r w:rsidRPr="00AA724A">
        <w:rPr>
          <w:szCs w:val="20"/>
        </w:rPr>
        <w:instrText xml:space="preserve"> SEQ CHAPTER \h \r 1</w:instrText>
      </w:r>
      <w:r w:rsidRPr="00AA724A">
        <w:rPr>
          <w:szCs w:val="20"/>
        </w:rPr>
        <w:fldChar w:fldCharType="end"/>
      </w:r>
      <w:r w:rsidRPr="00AA724A">
        <w:rPr>
          <w:b/>
          <w:szCs w:val="20"/>
          <w:u w:val="single"/>
        </w:rPr>
        <w:t xml:space="preserve">S/N </w:t>
      </w:r>
      <w:r w:rsidR="00EC6C64">
        <w:rPr>
          <w:b/>
          <w:bCs/>
          <w:szCs w:val="20"/>
          <w:u w:val="single"/>
        </w:rPr>
        <w:t>&lt;&lt;serialNo&gt;&gt;</w:t>
      </w:r>
      <w:r w:rsidRPr="00AA724A">
        <w:rPr>
          <w:szCs w:val="20"/>
        </w:rPr>
        <w:tab/>
      </w:r>
      <w:r w:rsidRPr="00AA724A">
        <w:rPr>
          <w:b/>
          <w:szCs w:val="20"/>
          <w:u w:val="single"/>
        </w:rPr>
        <w:t>PATENT</w:t>
      </w:r>
    </w:p>
    <w:p w14:paraId="281933B1" w14:textId="77777777" w:rsidR="00AA724A" w:rsidRPr="00AA724A" w:rsidRDefault="00AA724A" w:rsidP="00AA724A">
      <w:pPr>
        <w:widowControl w:val="0"/>
        <w:tabs>
          <w:tab w:val="center" w:pos="4680"/>
        </w:tabs>
        <w:spacing w:line="300" w:lineRule="auto"/>
        <w:rPr>
          <w:szCs w:val="20"/>
        </w:rPr>
      </w:pPr>
      <w:r w:rsidRPr="00AA724A">
        <w:rPr>
          <w:szCs w:val="20"/>
        </w:rPr>
        <w:tab/>
      </w:r>
      <w:r w:rsidRPr="00AA724A">
        <w:rPr>
          <w:b/>
          <w:szCs w:val="20"/>
          <w:u w:val="single"/>
        </w:rPr>
        <w:t>IN THE UNITED STATES PATENT AND TRADEMARK OFFICE</w:t>
      </w:r>
    </w:p>
    <w:p w14:paraId="69E0E63D" w14:textId="77777777" w:rsidR="00EC6C64" w:rsidRPr="00C83EB6" w:rsidRDefault="00EF4BD2" w:rsidP="00EC6C64">
      <w:pPr>
        <w:tabs>
          <w:tab w:val="left" w:pos="1440"/>
          <w:tab w:val="left" w:pos="5400"/>
        </w:tabs>
        <w:spacing w:line="300" w:lineRule="auto"/>
      </w:pPr>
      <w:r w:rsidRPr="00EF4BD2">
        <w:t xml:space="preserve">Inventor(s):  </w:t>
      </w:r>
      <w:r>
        <w:t xml:space="preserve">   </w:t>
      </w:r>
      <w:r w:rsidRPr="00EF4BD2">
        <w:t>&lt;&lt;inventorEtal&gt;&gt;</w:t>
      </w:r>
      <w:r w:rsidR="00EC6C64" w:rsidRPr="008A2989">
        <w:tab/>
      </w:r>
      <w:r w:rsidR="00EC6C64" w:rsidRPr="00C83EB6">
        <w:t xml:space="preserve">Examiner:  </w:t>
      </w:r>
      <w:r w:rsidR="00EC6C64">
        <w:t>&lt;&lt;examinerName&gt;&gt;</w:t>
      </w:r>
    </w:p>
    <w:p w14:paraId="73EDA34D" w14:textId="77777777" w:rsidR="00EC6C64" w:rsidRPr="00C83EB6" w:rsidRDefault="00EC6C64" w:rsidP="00EC6C64">
      <w:pPr>
        <w:tabs>
          <w:tab w:val="left" w:pos="1440"/>
          <w:tab w:val="left" w:pos="5400"/>
        </w:tabs>
        <w:spacing w:line="300" w:lineRule="auto"/>
      </w:pPr>
      <w:r w:rsidRPr="00C83EB6">
        <w:t>Serial No.:</w:t>
      </w:r>
      <w:r w:rsidRPr="00C83EB6">
        <w:tab/>
      </w:r>
      <w:r>
        <w:t>&lt;&lt;serialNo&gt;&gt;</w:t>
      </w:r>
      <w:r w:rsidRPr="00C83EB6">
        <w:tab/>
        <w:t xml:space="preserve">Group Art Unit:  </w:t>
      </w:r>
      <w:r>
        <w:t>&lt;&lt;artUnit&gt;&gt;</w:t>
      </w:r>
    </w:p>
    <w:p w14:paraId="7E9EA573" w14:textId="77777777" w:rsidR="00EC6C64" w:rsidRPr="00C83EB6" w:rsidRDefault="00EC6C64" w:rsidP="00EC6C64">
      <w:pPr>
        <w:tabs>
          <w:tab w:val="left" w:pos="1440"/>
          <w:tab w:val="left" w:pos="5400"/>
        </w:tabs>
        <w:spacing w:line="300" w:lineRule="auto"/>
      </w:pPr>
      <w:r w:rsidRPr="00C83EB6">
        <w:t>Filed:</w:t>
      </w:r>
      <w:r w:rsidRPr="00C83EB6">
        <w:tab/>
      </w:r>
      <w:r>
        <w:t>&lt;&lt;filedDate&gt;&gt;</w:t>
      </w:r>
      <w:r w:rsidRPr="00C83EB6">
        <w:tab/>
        <w:t xml:space="preserve">Docket:  </w:t>
      </w:r>
      <w:r>
        <w:t>&lt;&lt;matterNo&gt;&gt;</w:t>
      </w:r>
    </w:p>
    <w:p w14:paraId="273E1CF2" w14:textId="77777777" w:rsidR="00AA724A" w:rsidRPr="00AA724A" w:rsidRDefault="00AA724A" w:rsidP="00AA724A">
      <w:pPr>
        <w:widowControl w:val="0"/>
        <w:ind w:left="1440" w:hanging="1440"/>
        <w:rPr>
          <w:szCs w:val="20"/>
        </w:rPr>
      </w:pPr>
      <w:r w:rsidRPr="00AA724A">
        <w:rPr>
          <w:szCs w:val="20"/>
        </w:rPr>
        <w:t>Title:</w:t>
      </w:r>
      <w:r w:rsidRPr="00AA724A">
        <w:rPr>
          <w:szCs w:val="20"/>
        </w:rPr>
        <w:tab/>
      </w:r>
      <w:r w:rsidR="00EC6C64">
        <w:rPr>
          <w:szCs w:val="20"/>
        </w:rPr>
        <w:t>&lt;&lt;title&gt;&gt;</w:t>
      </w:r>
    </w:p>
    <w:p w14:paraId="14E9469C" w14:textId="77777777" w:rsidR="00AA724A" w:rsidRPr="00AA724A" w:rsidRDefault="00AA724A" w:rsidP="00AA724A">
      <w:pPr>
        <w:widowControl w:val="0"/>
        <w:rPr>
          <w:szCs w:val="20"/>
        </w:rPr>
      </w:pPr>
      <w:r w:rsidRPr="00AA724A">
        <w:rPr>
          <w:noProof/>
          <w:szCs w:val="20"/>
        </w:rPr>
        <w:pict w14:anchorId="73DDADC6">
          <v:line id="_x0000_s1026" style="position:absolute;z-index:251657728" from=".6pt,.35pt" to="475.35pt,.35pt"/>
        </w:pict>
      </w:r>
    </w:p>
    <w:p w14:paraId="54468837" w14:textId="77777777" w:rsidR="00AA724A" w:rsidRPr="00AA724A" w:rsidRDefault="00AA724A" w:rsidP="00AA724A">
      <w:pPr>
        <w:widowControl w:val="0"/>
        <w:tabs>
          <w:tab w:val="center" w:pos="4680"/>
        </w:tabs>
        <w:rPr>
          <w:szCs w:val="20"/>
        </w:rPr>
      </w:pPr>
      <w:r w:rsidRPr="00AA724A">
        <w:rPr>
          <w:szCs w:val="20"/>
        </w:rPr>
        <w:tab/>
      </w:r>
      <w:r w:rsidRPr="00AA724A">
        <w:rPr>
          <w:b/>
          <w:szCs w:val="20"/>
          <w:u w:val="single"/>
        </w:rPr>
        <w:t xml:space="preserve">STATUS INQUIRY </w:t>
      </w:r>
    </w:p>
    <w:p w14:paraId="30E49301" w14:textId="77777777" w:rsidR="00AA724A" w:rsidRPr="00AA724A" w:rsidRDefault="00AA724A" w:rsidP="00AA724A">
      <w:pPr>
        <w:widowControl w:val="0"/>
        <w:rPr>
          <w:szCs w:val="20"/>
        </w:rPr>
      </w:pPr>
    </w:p>
    <w:p w14:paraId="4BE84BDA" w14:textId="77777777" w:rsidR="00AA724A" w:rsidRPr="00AA724A" w:rsidRDefault="00AA724A" w:rsidP="00AA724A">
      <w:pPr>
        <w:widowControl w:val="0"/>
        <w:rPr>
          <w:szCs w:val="20"/>
        </w:rPr>
      </w:pPr>
      <w:r w:rsidRPr="00AA724A">
        <w:rPr>
          <w:szCs w:val="20"/>
        </w:rPr>
        <w:t>Commissioner for Patents</w:t>
      </w:r>
    </w:p>
    <w:p w14:paraId="29B2D6C5" w14:textId="77777777" w:rsidR="00AA724A" w:rsidRDefault="00AA724A" w:rsidP="00AA724A">
      <w:smartTag w:uri="urn:schemas-microsoft-com:office:smarttags" w:element="address">
        <w:smartTag w:uri="urn:schemas-microsoft-com:office:smarttags" w:element="Street">
          <w:r w:rsidRPr="00AA724A">
            <w:rPr>
              <w:szCs w:val="20"/>
            </w:rPr>
            <w:t>P.O. Box</w:t>
          </w:r>
        </w:smartTag>
        <w:r w:rsidRPr="00AA724A">
          <w:rPr>
            <w:szCs w:val="20"/>
          </w:rPr>
          <w:t xml:space="preserve"> 1450</w:t>
        </w:r>
      </w:smartTag>
    </w:p>
    <w:p w14:paraId="4CE5FE9C" w14:textId="77777777" w:rsidR="00AA724A" w:rsidRPr="00AA724A" w:rsidRDefault="00AA724A" w:rsidP="00AA724A">
      <w:pPr>
        <w:widowControl w:val="0"/>
        <w:rPr>
          <w:szCs w:val="20"/>
        </w:rPr>
      </w:pPr>
      <w:smartTag w:uri="urn:schemas-microsoft-com:office:smarttags" w:element="place">
        <w:smartTag w:uri="urn:schemas-microsoft-com:office:smarttags" w:element="City">
          <w:r w:rsidRPr="00AA724A">
            <w:rPr>
              <w:szCs w:val="20"/>
            </w:rPr>
            <w:t>Alexandria</w:t>
          </w:r>
        </w:smartTag>
        <w:r w:rsidRPr="00AA724A">
          <w:rPr>
            <w:szCs w:val="20"/>
          </w:rPr>
          <w:t xml:space="preserve">, </w:t>
        </w:r>
        <w:smartTag w:uri="urn:schemas-microsoft-com:office:smarttags" w:element="State">
          <w:r w:rsidRPr="00AA724A">
            <w:rPr>
              <w:szCs w:val="20"/>
            </w:rPr>
            <w:t>VA</w:t>
          </w:r>
        </w:smartTag>
        <w:r w:rsidRPr="00AA724A">
          <w:rPr>
            <w:szCs w:val="20"/>
          </w:rPr>
          <w:t xml:space="preserve"> </w:t>
        </w:r>
        <w:smartTag w:uri="urn:schemas-microsoft-com:office:smarttags" w:element="PostalCode">
          <w:r w:rsidRPr="00AA724A">
            <w:rPr>
              <w:szCs w:val="20"/>
            </w:rPr>
            <w:t>22313-1450</w:t>
          </w:r>
        </w:smartTag>
      </w:smartTag>
    </w:p>
    <w:p w14:paraId="2E65859B" w14:textId="77777777" w:rsidR="00AA724A" w:rsidRPr="00AA724A" w:rsidRDefault="00AA724A" w:rsidP="00AA724A">
      <w:pPr>
        <w:widowControl w:val="0"/>
        <w:spacing w:line="360" w:lineRule="auto"/>
        <w:rPr>
          <w:szCs w:val="20"/>
        </w:rPr>
      </w:pPr>
    </w:p>
    <w:p w14:paraId="07C36A79" w14:textId="77777777" w:rsidR="00AA724A" w:rsidRPr="00AA724A" w:rsidRDefault="00AA724A" w:rsidP="00AA724A">
      <w:pPr>
        <w:widowControl w:val="0"/>
        <w:spacing w:line="360" w:lineRule="auto"/>
        <w:rPr>
          <w:szCs w:val="20"/>
        </w:rPr>
      </w:pPr>
      <w:r w:rsidRPr="00AA724A">
        <w:rPr>
          <w:szCs w:val="20"/>
        </w:rPr>
        <w:t>Dear Sir:</w:t>
      </w:r>
    </w:p>
    <w:p w14:paraId="6ED84B4B" w14:textId="77777777" w:rsidR="00AA724A" w:rsidRPr="00AA724A" w:rsidRDefault="00AA724A" w:rsidP="00AA724A">
      <w:pPr>
        <w:widowControl w:val="0"/>
        <w:spacing w:line="360" w:lineRule="auto"/>
        <w:rPr>
          <w:szCs w:val="20"/>
        </w:rPr>
      </w:pPr>
      <w:r w:rsidRPr="00AA724A">
        <w:rPr>
          <w:szCs w:val="20"/>
        </w:rPr>
        <w:tab/>
        <w:t xml:space="preserve">The above-identified patent application was filed on </w:t>
      </w:r>
      <w:r w:rsidR="00EC6C64">
        <w:rPr>
          <w:szCs w:val="20"/>
        </w:rPr>
        <w:t>&lt;&lt;filedDate&gt;&gt;</w:t>
      </w:r>
      <w:r w:rsidRPr="00AA724A">
        <w:rPr>
          <w:szCs w:val="20"/>
        </w:rPr>
        <w:t xml:space="preserve">.  </w:t>
      </w:r>
      <w:r w:rsidR="00EC6C64">
        <w:rPr>
          <w:szCs w:val="20"/>
        </w:rPr>
        <w:t>Applicant’s</w:t>
      </w:r>
      <w:r w:rsidRPr="00AA724A">
        <w:rPr>
          <w:szCs w:val="20"/>
        </w:rPr>
        <w:t xml:space="preserve"> last communication from the Patent Office was</w:t>
      </w:r>
      <w:r w:rsidR="002F6EE3">
        <w:rPr>
          <w:szCs w:val="20"/>
        </w:rPr>
        <w:t xml:space="preserve"> the</w:t>
      </w:r>
      <w:r w:rsidRPr="00AA724A">
        <w:rPr>
          <w:szCs w:val="20"/>
        </w:rPr>
        <w:t xml:space="preserve"> </w:t>
      </w:r>
      <w:r w:rsidR="00EC6C64">
        <w:rPr>
          <w:szCs w:val="20"/>
        </w:rPr>
        <w:t>&lt;&lt;lastAction&gt;&gt;</w:t>
      </w:r>
      <w:r w:rsidRPr="00AA724A">
        <w:rPr>
          <w:szCs w:val="20"/>
        </w:rPr>
        <w:t xml:space="preserve"> dated </w:t>
      </w:r>
      <w:r w:rsidR="00EC6C64">
        <w:rPr>
          <w:szCs w:val="20"/>
        </w:rPr>
        <w:t>&lt;&lt;lastDate&gt;&gt;</w:t>
      </w:r>
      <w:r w:rsidRPr="00AA724A">
        <w:rPr>
          <w:szCs w:val="20"/>
        </w:rPr>
        <w:t>.</w:t>
      </w:r>
    </w:p>
    <w:p w14:paraId="7ACD63F2" w14:textId="77777777" w:rsidR="00AA724A" w:rsidRPr="00AA724A" w:rsidRDefault="00AA724A" w:rsidP="00AA724A">
      <w:pPr>
        <w:widowControl w:val="0"/>
        <w:spacing w:line="360" w:lineRule="auto"/>
        <w:rPr>
          <w:szCs w:val="20"/>
        </w:rPr>
      </w:pPr>
      <w:r w:rsidRPr="00AA724A">
        <w:rPr>
          <w:szCs w:val="20"/>
        </w:rPr>
        <w:tab/>
        <w:t>Kindly inform us as to the status of this application, directing such notice to the attention of the below-signed attorney for Applicants.</w:t>
      </w: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</w:p>
    <w:p w14:paraId="348023BD" w14:textId="77777777" w:rsidR="00AA724A" w:rsidRPr="00AA724A" w:rsidRDefault="00AA724A" w:rsidP="00AA724A">
      <w:pPr>
        <w:widowControl w:val="0"/>
        <w:rPr>
          <w:szCs w:val="20"/>
        </w:rPr>
      </w:pPr>
    </w:p>
    <w:p w14:paraId="32E7E7FF" w14:textId="77777777" w:rsidR="00AA724A" w:rsidRPr="00AA724A" w:rsidRDefault="00AA724A" w:rsidP="00AA724A">
      <w:pPr>
        <w:widowControl w:val="0"/>
        <w:rPr>
          <w:szCs w:val="20"/>
        </w:rPr>
      </w:pP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  <w:t>Respectfully submitted,</w:t>
      </w:r>
    </w:p>
    <w:p w14:paraId="05BBEF6B" w14:textId="77777777" w:rsidR="00AA724A" w:rsidRPr="00AA724A" w:rsidRDefault="00AA724A" w:rsidP="00AA724A">
      <w:pPr>
        <w:widowControl w:val="0"/>
        <w:rPr>
          <w:szCs w:val="20"/>
        </w:rPr>
      </w:pPr>
    </w:p>
    <w:p w14:paraId="15DC7DD1" w14:textId="77777777" w:rsidR="00AA724A" w:rsidRPr="00AA724A" w:rsidRDefault="00AA724A" w:rsidP="00AA724A">
      <w:pPr>
        <w:widowControl w:val="0"/>
        <w:rPr>
          <w:sz w:val="22"/>
          <w:szCs w:val="20"/>
        </w:rPr>
      </w:pP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 w:val="22"/>
          <w:szCs w:val="20"/>
        </w:rPr>
        <w:t>SCHWEGMAN, LUNDBERG &amp; WOESSNER, P.A.</w:t>
      </w:r>
    </w:p>
    <w:p w14:paraId="46D37944" w14:textId="77777777" w:rsidR="00AA724A" w:rsidRPr="00AA724A" w:rsidRDefault="00AA724A" w:rsidP="00AA724A">
      <w:pPr>
        <w:widowControl w:val="0"/>
        <w:rPr>
          <w:szCs w:val="20"/>
        </w:rPr>
      </w:pPr>
      <w:r w:rsidRPr="00AA724A">
        <w:rPr>
          <w:sz w:val="22"/>
          <w:szCs w:val="20"/>
        </w:rPr>
        <w:tab/>
      </w:r>
      <w:r w:rsidRPr="00AA724A">
        <w:rPr>
          <w:sz w:val="22"/>
          <w:szCs w:val="20"/>
        </w:rPr>
        <w:tab/>
      </w:r>
      <w:r w:rsidRPr="00AA724A">
        <w:rPr>
          <w:sz w:val="22"/>
          <w:szCs w:val="20"/>
        </w:rPr>
        <w:tab/>
      </w:r>
      <w:r w:rsidRPr="00AA724A">
        <w:rPr>
          <w:sz w:val="22"/>
          <w:szCs w:val="20"/>
        </w:rPr>
        <w:tab/>
      </w:r>
      <w:r w:rsidRPr="00AA724A">
        <w:rPr>
          <w:sz w:val="22"/>
          <w:szCs w:val="20"/>
        </w:rPr>
        <w:tab/>
      </w:r>
      <w:smartTag w:uri="urn:schemas-microsoft-com:office:smarttags" w:element="address">
        <w:smartTag w:uri="urn:schemas-microsoft-com:office:smarttags" w:element="Street">
          <w:r w:rsidRPr="00AA724A">
            <w:rPr>
              <w:szCs w:val="20"/>
            </w:rPr>
            <w:t>P.O. Box</w:t>
          </w:r>
        </w:smartTag>
        <w:r w:rsidRPr="00AA724A">
          <w:rPr>
            <w:szCs w:val="20"/>
          </w:rPr>
          <w:t xml:space="preserve"> 2938</w:t>
        </w:r>
      </w:smartTag>
    </w:p>
    <w:p w14:paraId="39E00457" w14:textId="77777777" w:rsidR="00AA724A" w:rsidRPr="00AA724A" w:rsidRDefault="00AA724A" w:rsidP="00AA724A">
      <w:pPr>
        <w:widowControl w:val="0"/>
        <w:rPr>
          <w:szCs w:val="20"/>
        </w:rPr>
      </w:pP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  <w:smartTag w:uri="urn:schemas-microsoft-com:office:smarttags" w:element="place">
        <w:smartTag w:uri="urn:schemas-microsoft-com:office:smarttags" w:element="City">
          <w:r w:rsidRPr="00AA724A">
            <w:rPr>
              <w:szCs w:val="20"/>
            </w:rPr>
            <w:t>Minneapolis</w:t>
          </w:r>
        </w:smartTag>
        <w:r w:rsidRPr="00AA724A">
          <w:rPr>
            <w:szCs w:val="20"/>
          </w:rPr>
          <w:t xml:space="preserve">, </w:t>
        </w:r>
        <w:smartTag w:uri="urn:schemas-microsoft-com:office:smarttags" w:element="State">
          <w:r w:rsidRPr="00AA724A">
            <w:rPr>
              <w:szCs w:val="20"/>
            </w:rPr>
            <w:t>MN</w:t>
          </w:r>
        </w:smartTag>
        <w:r w:rsidRPr="00AA724A">
          <w:rPr>
            <w:szCs w:val="20"/>
          </w:rPr>
          <w:t xml:space="preserve">  </w:t>
        </w:r>
        <w:smartTag w:uri="urn:schemas-microsoft-com:office:smarttags" w:element="PostalCode">
          <w:r w:rsidRPr="00AA724A">
            <w:rPr>
              <w:szCs w:val="20"/>
            </w:rPr>
            <w:t>55402</w:t>
          </w:r>
        </w:smartTag>
      </w:smartTag>
    </w:p>
    <w:p w14:paraId="621340E4" w14:textId="77777777" w:rsidR="00AA724A" w:rsidRPr="00AA724A" w:rsidRDefault="00AA724A" w:rsidP="00AA724A">
      <w:pPr>
        <w:widowControl w:val="0"/>
        <w:rPr>
          <w:szCs w:val="20"/>
        </w:rPr>
      </w:pP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</w:r>
      <w:r w:rsidRPr="00AA724A">
        <w:rPr>
          <w:szCs w:val="20"/>
        </w:rPr>
        <w:tab/>
        <w:t>(612) 373-6900</w:t>
      </w:r>
    </w:p>
    <w:p w14:paraId="17AD4904" w14:textId="77777777" w:rsidR="00AA724A" w:rsidRPr="00AA724A" w:rsidRDefault="00AA724A" w:rsidP="00AA724A">
      <w:pPr>
        <w:widowControl w:val="0"/>
        <w:rPr>
          <w:szCs w:val="20"/>
        </w:rPr>
      </w:pPr>
    </w:p>
    <w:p w14:paraId="6DD6DE4A" w14:textId="77777777" w:rsidR="00AA724A" w:rsidRPr="00AA724A" w:rsidRDefault="002F0BC6" w:rsidP="00AA724A">
      <w:pPr>
        <w:widowControl w:val="0"/>
        <w:rPr>
          <w:szCs w:val="20"/>
        </w:rPr>
      </w:pPr>
      <w:r>
        <w:rPr>
          <w:szCs w:val="20"/>
        </w:rPr>
        <w:tab/>
      </w:r>
      <w:r w:rsidRPr="005122AA">
        <w:t>&lt;&lt;signatureDate&gt;&gt;</w:t>
      </w:r>
      <w:r>
        <w:tab/>
      </w:r>
      <w:r>
        <w:tab/>
      </w:r>
      <w:r w:rsidRPr="005122AA">
        <w:t>&lt;&lt;echoSignature&gt;&gt;</w:t>
      </w:r>
    </w:p>
    <w:p w14:paraId="671AB3CB" w14:textId="77777777" w:rsidR="00AA724A" w:rsidRPr="00AA724A" w:rsidRDefault="00AA724A" w:rsidP="00AA724A">
      <w:pPr>
        <w:widowControl w:val="0"/>
        <w:rPr>
          <w:szCs w:val="20"/>
        </w:rPr>
      </w:pPr>
      <w:r w:rsidRPr="00AA724A">
        <w:rPr>
          <w:szCs w:val="20"/>
        </w:rPr>
        <w:t xml:space="preserve">Date   </w:t>
      </w:r>
      <w:r w:rsidR="00BB545E">
        <w:rPr>
          <w:szCs w:val="20"/>
        </w:rPr>
        <w:t>______________________</w:t>
      </w:r>
      <w:r w:rsidRPr="00AA724A">
        <w:rPr>
          <w:szCs w:val="20"/>
        </w:rPr>
        <w:t xml:space="preserve">     </w:t>
      </w:r>
      <w:r w:rsidRPr="00AA724A">
        <w:rPr>
          <w:szCs w:val="20"/>
        </w:rPr>
        <w:fldChar w:fldCharType="begin"/>
      </w:r>
      <w:r w:rsidRPr="00AA724A">
        <w:rPr>
          <w:szCs w:val="20"/>
        </w:rPr>
        <w:instrText xml:space="preserve"> ADVANCE \x 180</w:instrText>
      </w:r>
      <w:r w:rsidRPr="00AA724A">
        <w:rPr>
          <w:szCs w:val="20"/>
        </w:rPr>
        <w:fldChar w:fldCharType="end"/>
      </w:r>
      <w:r w:rsidRPr="00AA724A">
        <w:rPr>
          <w:szCs w:val="20"/>
        </w:rPr>
        <w:t>By ___________</w:t>
      </w:r>
      <w:r w:rsidR="00EC6C64">
        <w:rPr>
          <w:szCs w:val="20"/>
        </w:rPr>
        <w:t>_______________________________</w:t>
      </w:r>
    </w:p>
    <w:p w14:paraId="067056C7" w14:textId="77777777" w:rsidR="00AA724A" w:rsidRPr="00AA724A" w:rsidRDefault="00AA724A" w:rsidP="00AA724A">
      <w:pPr>
        <w:widowControl w:val="0"/>
        <w:rPr>
          <w:szCs w:val="20"/>
        </w:rPr>
      </w:pPr>
      <w:r w:rsidRPr="00AA724A">
        <w:rPr>
          <w:szCs w:val="20"/>
        </w:rPr>
        <w:fldChar w:fldCharType="begin"/>
      </w:r>
      <w:r w:rsidRPr="00AA724A">
        <w:rPr>
          <w:szCs w:val="20"/>
        </w:rPr>
        <w:instrText xml:space="preserve"> ADVANCE \x 200</w:instrText>
      </w:r>
      <w:r w:rsidRPr="00AA724A">
        <w:rPr>
          <w:szCs w:val="20"/>
        </w:rPr>
        <w:fldChar w:fldCharType="end"/>
      </w:r>
      <w:r w:rsidRPr="00AA724A">
        <w:rPr>
          <w:szCs w:val="20"/>
        </w:rPr>
        <w:t xml:space="preserve">              </w:t>
      </w:r>
      <w:r w:rsidR="00EC6C64">
        <w:rPr>
          <w:szCs w:val="20"/>
        </w:rPr>
        <w:t>&lt;&lt;SAName&gt;&gt;</w:t>
      </w:r>
    </w:p>
    <w:p w14:paraId="1EBDD694" w14:textId="77777777" w:rsidR="00AA724A" w:rsidRPr="00A153D6" w:rsidRDefault="00AA724A" w:rsidP="00A153D6">
      <w:pPr>
        <w:widowControl w:val="0"/>
        <w:rPr>
          <w:szCs w:val="20"/>
        </w:rPr>
      </w:pPr>
      <w:r w:rsidRPr="00AA724A">
        <w:rPr>
          <w:szCs w:val="20"/>
        </w:rPr>
        <w:fldChar w:fldCharType="begin"/>
      </w:r>
      <w:r w:rsidRPr="00AA724A">
        <w:rPr>
          <w:szCs w:val="20"/>
        </w:rPr>
        <w:instrText xml:space="preserve"> ADVANCE \x 200</w:instrText>
      </w:r>
      <w:r w:rsidRPr="00AA724A">
        <w:rPr>
          <w:szCs w:val="20"/>
        </w:rPr>
        <w:fldChar w:fldCharType="end"/>
      </w:r>
      <w:r w:rsidRPr="00AA724A">
        <w:rPr>
          <w:szCs w:val="20"/>
        </w:rPr>
        <w:t xml:space="preserve">              Reg. No. </w:t>
      </w:r>
      <w:r w:rsidR="00EC6C64">
        <w:rPr>
          <w:szCs w:val="20"/>
        </w:rPr>
        <w:t>&lt;&lt;SARegNo&gt;&gt;</w:t>
      </w:r>
    </w:p>
    <w:sectPr w:rsidR="00AA724A" w:rsidRPr="00A153D6" w:rsidSect="00AA72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Fmt w:val="lowerLetter"/>
      </w:footnotePr>
      <w:endnotePr>
        <w:numFmt w:val="lowerLetter"/>
      </w:endnotePr>
      <w:pgSz w:w="12240" w:h="15840" w:code="1"/>
      <w:pgMar w:top="1080" w:right="1440" w:bottom="1080" w:left="1440" w:header="1080" w:footer="1080" w:gutter="0"/>
      <w:paperSrc w:first="15" w:other="15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C9D41" w14:textId="77777777" w:rsidR="00C05A2A" w:rsidRDefault="00C05A2A">
      <w:r>
        <w:separator/>
      </w:r>
    </w:p>
  </w:endnote>
  <w:endnote w:type="continuationSeparator" w:id="0">
    <w:p w14:paraId="2E236A93" w14:textId="77777777" w:rsidR="00C05A2A" w:rsidRDefault="00C05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3C645" w14:textId="77777777" w:rsidR="00AA724A" w:rsidRDefault="00AA724A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5537D" w14:textId="77777777" w:rsidR="00AA724A" w:rsidRDefault="00AA724A">
    <w:pPr>
      <w:widowControl w:val="0"/>
      <w:spacing w:line="240" w:lineRule="atLea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960D1" w14:textId="77777777" w:rsidR="00AA724A" w:rsidRDefault="00AA72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0861C" w14:textId="77777777" w:rsidR="00C05A2A" w:rsidRDefault="00C05A2A">
      <w:r>
        <w:separator/>
      </w:r>
    </w:p>
  </w:footnote>
  <w:footnote w:type="continuationSeparator" w:id="0">
    <w:p w14:paraId="65D88F25" w14:textId="77777777" w:rsidR="00C05A2A" w:rsidRDefault="00C05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299EC" w14:textId="77777777" w:rsidR="00AA724A" w:rsidRDefault="00AA724A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D5145" w14:textId="77777777" w:rsidR="00AA724A" w:rsidRDefault="00AA724A">
    <w:pPr>
      <w:widowControl w:val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C113A" w14:textId="77777777" w:rsidR="00AA724A" w:rsidRDefault="00AA72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numFmt w:val="lowerLetter"/>
    <w:footnote w:id="-1"/>
    <w:footnote w:id="0"/>
  </w:footnotePr>
  <w:endnotePr>
    <w:numFmt w:val="lowerLetter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53D6"/>
    <w:rsid w:val="00004F7A"/>
    <w:rsid w:val="000E5A5C"/>
    <w:rsid w:val="00170C7C"/>
    <w:rsid w:val="00174917"/>
    <w:rsid w:val="002F0BC6"/>
    <w:rsid w:val="002F6EE3"/>
    <w:rsid w:val="006C7CB8"/>
    <w:rsid w:val="00743411"/>
    <w:rsid w:val="007518FD"/>
    <w:rsid w:val="00A153D6"/>
    <w:rsid w:val="00A60F9E"/>
    <w:rsid w:val="00AA724A"/>
    <w:rsid w:val="00BB545E"/>
    <w:rsid w:val="00C05A2A"/>
    <w:rsid w:val="00C51885"/>
    <w:rsid w:val="00CC11B1"/>
    <w:rsid w:val="00EC6C64"/>
    <w:rsid w:val="00EF4BD2"/>
    <w:rsid w:val="00F7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1"/>
    </o:shapelayout>
  </w:shapeDefaults>
  <w:decimalSymbol w:val="."/>
  <w:listSeparator w:val=","/>
  <w14:docId w14:val="62ADCD6E"/>
  <w15:chartTrackingRefBased/>
  <w15:docId w15:val="{62E35256-2656-495B-A69B-D2E00800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AA724A"/>
    <w:pPr>
      <w:tabs>
        <w:tab w:val="center" w:pos="4320"/>
        <w:tab w:val="right" w:pos="8640"/>
      </w:tabs>
    </w:pPr>
    <w:rPr>
      <w:szCs w:val="20"/>
    </w:rPr>
  </w:style>
  <w:style w:type="paragraph" w:styleId="Footer">
    <w:name w:val="footer"/>
    <w:basedOn w:val="Normal"/>
    <w:rsid w:val="00AA724A"/>
    <w:pPr>
      <w:tabs>
        <w:tab w:val="center" w:pos="4320"/>
        <w:tab w:val="right" w:pos="8640"/>
      </w:tabs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statusinquiry.dot</Template>
  <TotalTime>0</TotalTime>
  <Pages>1</Pages>
  <Words>156</Words>
  <Characters>893</Characters>
  <Application>Microsoft Office Word</Application>
  <DocSecurity>0</DocSecurity>
  <PresentationFormat/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statusinquiry.DOT</vt:lpstr>
    </vt:vector>
  </TitlesOfParts>
  <Company>SLWK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statusinquiry.dot</dc:title>
  <dc:subject/>
  <dc:creator>Lynn Jurrens</dc:creator>
  <cp:keywords/>
  <cp:lastModifiedBy>Jacob Burns</cp:lastModifiedBy>
  <cp:revision>2</cp:revision>
  <dcterms:created xsi:type="dcterms:W3CDTF">2024-06-03T23:48:00Z</dcterms:created>
  <dcterms:modified xsi:type="dcterms:W3CDTF">2024-06-03T23:48:00Z</dcterms:modified>
</cp:coreProperties>
</file>