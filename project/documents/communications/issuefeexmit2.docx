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9CA9" w14:textId="77777777" w:rsidR="006D6A12" w:rsidRDefault="006D6A12" w:rsidP="00DA548F">
      <w:pPr>
        <w:tabs>
          <w:tab w:val="right" w:pos="9360"/>
        </w:tabs>
        <w:autoSpaceDE w:val="0"/>
        <w:autoSpaceDN w:val="0"/>
        <w:adjustRightInd w:val="0"/>
        <w:spacing w:line="300" w:lineRule="auto"/>
        <w:rPr>
          <w:b/>
          <w:bCs/>
          <w:noProof/>
          <w:sz w:val="24"/>
          <w:u w:val="single"/>
        </w:rPr>
      </w:pPr>
      <w:r>
        <w:rPr>
          <w:b/>
          <w:bCs/>
          <w:noProof/>
          <w:sz w:val="24"/>
          <w:u w:val="single"/>
        </w:rPr>
        <w:t xml:space="preserve">S/N </w:t>
      </w:r>
      <w:r w:rsidR="00713964">
        <w:rPr>
          <w:b/>
          <w:bCs/>
          <w:noProof/>
          <w:sz w:val="24"/>
          <w:u w:val="single"/>
        </w:rPr>
        <w:t>&lt;&lt;serialNo&gt;&gt;</w:t>
      </w:r>
      <w:r>
        <w:rPr>
          <w:b/>
          <w:bCs/>
          <w:noProof/>
          <w:sz w:val="24"/>
        </w:rPr>
        <w:tab/>
      </w:r>
      <w:r>
        <w:rPr>
          <w:b/>
          <w:bCs/>
          <w:noProof/>
          <w:sz w:val="24"/>
          <w:u w:val="single"/>
        </w:rPr>
        <w:t>PATENT</w:t>
      </w:r>
    </w:p>
    <w:p w14:paraId="6CDCB09F" w14:textId="77777777" w:rsidR="006D6A12" w:rsidRDefault="006D6A12" w:rsidP="00DA548F">
      <w:pPr>
        <w:pStyle w:val="Heading5"/>
        <w:keepNext w:val="0"/>
        <w:spacing w:line="300" w:lineRule="auto"/>
        <w:rPr>
          <w:noProof/>
        </w:rPr>
      </w:pPr>
      <w:r>
        <w:rPr>
          <w:noProof/>
        </w:rPr>
        <w:t>IN THE UNITED STATES PATENT AND TRADEMARK OFFICE</w:t>
      </w:r>
    </w:p>
    <w:p w14:paraId="6970AA90" w14:textId="77777777" w:rsidR="006D6A12" w:rsidRPr="00CF152A" w:rsidRDefault="008E0B52" w:rsidP="00DA548F">
      <w:pPr>
        <w:tabs>
          <w:tab w:val="left" w:pos="-1440"/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 w:rsidRPr="008E0B52">
        <w:rPr>
          <w:noProof/>
          <w:sz w:val="24"/>
        </w:rPr>
        <w:t>Inventor(s):     &lt;&lt;inventorEtal&gt;&gt;</w:t>
      </w:r>
      <w:r w:rsidR="006D6A12" w:rsidRPr="003141DC">
        <w:rPr>
          <w:noProof/>
          <w:sz w:val="24"/>
          <w:lang w:val="fr-FR"/>
        </w:rPr>
        <w:tab/>
      </w:r>
      <w:r w:rsidR="006D6A12">
        <w:rPr>
          <w:noProof/>
          <w:sz w:val="24"/>
        </w:rPr>
        <w:t xml:space="preserve">Examiner: </w:t>
      </w:r>
      <w:r w:rsidR="00B03CFC" w:rsidRPr="0016653C">
        <w:rPr>
          <w:sz w:val="24"/>
          <w:szCs w:val="24"/>
        </w:rPr>
        <w:t>&lt;&lt;</w:t>
      </w:r>
      <w:proofErr w:type="spellStart"/>
      <w:r w:rsidR="00B03CFC" w:rsidRPr="0016653C">
        <w:rPr>
          <w:sz w:val="24"/>
          <w:szCs w:val="24"/>
        </w:rPr>
        <w:t>examinerName</w:t>
      </w:r>
      <w:proofErr w:type="spellEnd"/>
      <w:r w:rsidR="00B03CFC" w:rsidRPr="0016653C">
        <w:rPr>
          <w:sz w:val="24"/>
          <w:szCs w:val="24"/>
        </w:rPr>
        <w:t>&gt;&gt;</w:t>
      </w:r>
    </w:p>
    <w:p w14:paraId="224C383F" w14:textId="77777777" w:rsidR="006D6A12" w:rsidRDefault="006D6A12" w:rsidP="00DA548F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>
        <w:rPr>
          <w:noProof/>
          <w:sz w:val="24"/>
        </w:rPr>
        <w:t xml:space="preserve">Serial No.: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&lt;&lt;serialNo&gt;&gt;</w:t>
      </w:r>
      <w:r>
        <w:rPr>
          <w:noProof/>
          <w:sz w:val="24"/>
        </w:rPr>
        <w:tab/>
        <w:t xml:space="preserve">Group Art Unit: </w:t>
      </w:r>
      <w:r w:rsidR="00B03CFC" w:rsidRPr="0016653C">
        <w:rPr>
          <w:sz w:val="24"/>
          <w:szCs w:val="24"/>
        </w:rPr>
        <w:t>&lt;&lt;</w:t>
      </w:r>
      <w:proofErr w:type="spellStart"/>
      <w:r w:rsidR="00B03CFC" w:rsidRPr="0016653C">
        <w:rPr>
          <w:sz w:val="24"/>
          <w:szCs w:val="24"/>
        </w:rPr>
        <w:t>artUnit</w:t>
      </w:r>
      <w:proofErr w:type="spellEnd"/>
      <w:r w:rsidR="00B03CFC" w:rsidRPr="0016653C">
        <w:rPr>
          <w:sz w:val="24"/>
          <w:szCs w:val="24"/>
        </w:rPr>
        <w:t>&gt;&gt;</w:t>
      </w:r>
    </w:p>
    <w:p w14:paraId="61168BDF" w14:textId="77777777" w:rsidR="006D6A12" w:rsidRPr="00656109" w:rsidRDefault="006D6A12" w:rsidP="00DA548F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  <w:szCs w:val="24"/>
        </w:rPr>
      </w:pPr>
      <w:r>
        <w:rPr>
          <w:noProof/>
          <w:sz w:val="24"/>
        </w:rPr>
        <w:t xml:space="preserve">Filed: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&lt;&lt;filedDate&gt;&gt;</w:t>
      </w:r>
      <w:r>
        <w:rPr>
          <w:noProof/>
          <w:sz w:val="24"/>
        </w:rPr>
        <w:tab/>
        <w:t xml:space="preserve">Docket No.: </w:t>
      </w:r>
      <w:r w:rsidR="00713964">
        <w:rPr>
          <w:noProof/>
          <w:sz w:val="24"/>
        </w:rPr>
        <w:t>&lt;&lt;matterNo&gt;&gt;</w:t>
      </w:r>
    </w:p>
    <w:p w14:paraId="3900D2B0" w14:textId="77777777" w:rsidR="00656109" w:rsidRPr="00656109" w:rsidRDefault="00656109" w:rsidP="00DA548F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  <w:szCs w:val="24"/>
        </w:rPr>
      </w:pPr>
      <w:r w:rsidRPr="00656109">
        <w:rPr>
          <w:sz w:val="24"/>
          <w:szCs w:val="24"/>
        </w:rPr>
        <w:t xml:space="preserve">Customer No.: </w:t>
      </w:r>
      <w:r w:rsidR="00C7587B">
        <w:rPr>
          <w:sz w:val="24"/>
        </w:rPr>
        <w:t>&lt;&lt;</w:t>
      </w:r>
      <w:proofErr w:type="spellStart"/>
      <w:r w:rsidR="00C7587B">
        <w:rPr>
          <w:sz w:val="24"/>
        </w:rPr>
        <w:t>custNoCorresp</w:t>
      </w:r>
      <w:proofErr w:type="spellEnd"/>
      <w:r w:rsidR="00C7587B">
        <w:rPr>
          <w:sz w:val="24"/>
        </w:rPr>
        <w:t>&gt;&gt;</w:t>
      </w:r>
      <w:r w:rsidR="00C7587B">
        <w:rPr>
          <w:sz w:val="24"/>
        </w:rPr>
        <w:tab/>
      </w:r>
      <w:r w:rsidRPr="00656109">
        <w:rPr>
          <w:sz w:val="24"/>
          <w:szCs w:val="24"/>
        </w:rPr>
        <w:t xml:space="preserve">Confirmation No.: </w:t>
      </w:r>
      <w:r w:rsidR="00FF51B1">
        <w:rPr>
          <w:sz w:val="24"/>
        </w:rPr>
        <w:t>&lt;&lt;</w:t>
      </w:r>
      <w:proofErr w:type="spellStart"/>
      <w:r w:rsidR="00FF51B1">
        <w:rPr>
          <w:sz w:val="24"/>
        </w:rPr>
        <w:t>confirmNo</w:t>
      </w:r>
      <w:proofErr w:type="spellEnd"/>
      <w:r w:rsidR="00FF51B1">
        <w:rPr>
          <w:sz w:val="24"/>
        </w:rPr>
        <w:t>&gt;&gt;</w:t>
      </w:r>
    </w:p>
    <w:p w14:paraId="6F9F7A42" w14:textId="77777777" w:rsidR="006D6A12" w:rsidRDefault="006D6A12" w:rsidP="00DA548F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noProof/>
          <w:sz w:val="24"/>
        </w:rPr>
      </w:pPr>
      <w:r w:rsidRPr="00656109">
        <w:rPr>
          <w:noProof/>
          <w:sz w:val="24"/>
          <w:szCs w:val="24"/>
        </w:rPr>
        <w:t>Title:</w:t>
      </w:r>
      <w:r w:rsidRPr="00656109">
        <w:rPr>
          <w:noProof/>
          <w:sz w:val="24"/>
          <w:szCs w:val="24"/>
        </w:rPr>
        <w:tab/>
      </w:r>
      <w:r w:rsidR="00713964">
        <w:rPr>
          <w:noProof/>
          <w:sz w:val="24"/>
          <w:szCs w:val="24"/>
        </w:rPr>
        <w:t>&lt;&lt;title&gt;&gt;</w:t>
      </w:r>
    </w:p>
    <w:p w14:paraId="54222B63" w14:textId="77777777" w:rsidR="006D6A12" w:rsidRPr="00656109" w:rsidRDefault="006D6A12" w:rsidP="006D6A12">
      <w:pPr>
        <w:spacing w:line="300" w:lineRule="auto"/>
        <w:rPr>
          <w:noProof/>
        </w:rPr>
      </w:pPr>
    </w:p>
    <w:p w14:paraId="3DE76715" w14:textId="77777777" w:rsidR="006D6A12" w:rsidRPr="006D6A12" w:rsidRDefault="006D6A12" w:rsidP="006D6A12">
      <w:pPr>
        <w:pStyle w:val="Heading5"/>
        <w:keepNext w:val="0"/>
        <w:rPr>
          <w:rFonts w:ascii="Times New Roman" w:hAnsi="Times New Roman"/>
          <w:bCs w:val="0"/>
          <w:noProof/>
        </w:rPr>
      </w:pPr>
      <w:r w:rsidRPr="006D6A12">
        <w:rPr>
          <w:noProof/>
          <w:szCs w:val="22"/>
        </w:rPr>
        <w:t>REQUEST TO APPLY PREVIOUSLY PAID ISSUE FEE</w:t>
      </w:r>
    </w:p>
    <w:p w14:paraId="716A5C9A" w14:textId="77777777" w:rsidR="006D6A12" w:rsidRDefault="006D6A12" w:rsidP="006D6A12">
      <w:pPr>
        <w:rPr>
          <w:noProof/>
        </w:rPr>
      </w:pPr>
    </w:p>
    <w:p w14:paraId="186F8732" w14:textId="77777777" w:rsidR="006D6A12" w:rsidRDefault="006D6A12" w:rsidP="006D6A12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Mail Stop Issue Fee</w:t>
      </w:r>
    </w:p>
    <w:p w14:paraId="09A23766" w14:textId="77777777" w:rsidR="006D6A12" w:rsidRDefault="006D6A12" w:rsidP="006D6A12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Commissioner for Patents</w:t>
      </w:r>
    </w:p>
    <w:p w14:paraId="2F33FA4E" w14:textId="77777777" w:rsidR="006D6A12" w:rsidRDefault="006D6A12" w:rsidP="006D6A12">
      <w:pPr>
        <w:autoSpaceDE w:val="0"/>
        <w:autoSpaceDN w:val="0"/>
        <w:adjustRightInd w:val="0"/>
        <w:rPr>
          <w:noProof/>
          <w:sz w:val="24"/>
          <w:szCs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noProof/>
              <w:sz w:val="24"/>
              <w:szCs w:val="24"/>
            </w:rPr>
            <w:t>P.O.Box</w:t>
          </w:r>
        </w:smartTag>
        <w:r>
          <w:rPr>
            <w:noProof/>
            <w:sz w:val="24"/>
            <w:szCs w:val="24"/>
          </w:rPr>
          <w:t xml:space="preserve"> 1450</w:t>
        </w:r>
      </w:smartTag>
    </w:p>
    <w:p w14:paraId="7816494A" w14:textId="77777777" w:rsidR="006D6A12" w:rsidRDefault="006D6A12" w:rsidP="006D6A12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Alexandria, VA 22313-1450</w:t>
      </w:r>
    </w:p>
    <w:p w14:paraId="0A069C9D" w14:textId="77777777" w:rsidR="006D6A12" w:rsidRPr="00656109" w:rsidRDefault="006D6A12" w:rsidP="006D6A12">
      <w:pPr>
        <w:autoSpaceDE w:val="0"/>
        <w:autoSpaceDN w:val="0"/>
        <w:adjustRightInd w:val="0"/>
        <w:rPr>
          <w:noProof/>
        </w:rPr>
      </w:pPr>
    </w:p>
    <w:p w14:paraId="3AB2E8E9" w14:textId="77777777" w:rsidR="006D6A12" w:rsidRDefault="006D6A12" w:rsidP="00B97303">
      <w:pPr>
        <w:pStyle w:val="BodyTextIndent"/>
        <w:spacing w:line="300" w:lineRule="auto"/>
        <w:ind w:left="0" w:firstLine="734"/>
        <w:rPr>
          <w:noProof/>
        </w:rPr>
      </w:pPr>
      <w:r>
        <w:rPr>
          <w:noProof/>
        </w:rPr>
        <w:t xml:space="preserve">An issue fee for the above-identified application was previously paid on </w:t>
      </w:r>
      <w:r w:rsidR="00E47047">
        <w:rPr>
          <w:noProof/>
        </w:rPr>
        <w:t>&lt;&lt;</w:t>
      </w:r>
      <w:r w:rsidR="00882EF3">
        <w:rPr>
          <w:noProof/>
        </w:rPr>
        <w:t>date</w:t>
      </w:r>
      <w:r w:rsidR="005B0500">
        <w:rPr>
          <w:noProof/>
        </w:rPr>
        <w:t>IssueFee</w:t>
      </w:r>
      <w:r w:rsidR="00E47047">
        <w:rPr>
          <w:noProof/>
        </w:rPr>
        <w:t>&gt;&gt;</w:t>
      </w:r>
      <w:r w:rsidR="00747622">
        <w:rPr>
          <w:noProof/>
        </w:rPr>
        <w:t xml:space="preserve">.  </w:t>
      </w:r>
      <w:r w:rsidR="00BA7F60">
        <w:rPr>
          <w:noProof/>
        </w:rPr>
        <w:t>&lt;&lt;withDrawText&gt;&gt;</w:t>
      </w:r>
    </w:p>
    <w:p w14:paraId="7C9DFD1F" w14:textId="77777777" w:rsidR="006D6A12" w:rsidRDefault="006D6A12" w:rsidP="00B97303">
      <w:pPr>
        <w:spacing w:line="30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>Applicant respectfully requests that the above-identified previously-p</w:t>
      </w:r>
      <w:r w:rsidR="00B97303">
        <w:rPr>
          <w:noProof/>
          <w:sz w:val="24"/>
          <w:szCs w:val="22"/>
        </w:rPr>
        <w:t>aid issue fee be applied toward</w:t>
      </w:r>
      <w:r>
        <w:rPr>
          <w:noProof/>
          <w:sz w:val="24"/>
          <w:szCs w:val="22"/>
        </w:rPr>
        <w:t xml:space="preserve"> the fee required by the new Notice of Allowance dated </w:t>
      </w:r>
      <w:r w:rsidR="00E66EA4">
        <w:rPr>
          <w:noProof/>
          <w:sz w:val="24"/>
          <w:szCs w:val="22"/>
        </w:rPr>
        <w:t>&lt;&lt;dateNOAR&gt;&gt;.</w:t>
      </w:r>
      <w:r w:rsidR="00747622">
        <w:rPr>
          <w:noProof/>
          <w:sz w:val="24"/>
          <w:szCs w:val="22"/>
        </w:rPr>
        <w:t xml:space="preserve">  </w:t>
      </w:r>
      <w:r w:rsidR="00E47047">
        <w:rPr>
          <w:noProof/>
          <w:sz w:val="24"/>
          <w:szCs w:val="22"/>
        </w:rPr>
        <w:t>&lt;&lt;increaseText&gt;&gt;</w:t>
      </w:r>
    </w:p>
    <w:p w14:paraId="54047D3B" w14:textId="77777777" w:rsidR="006D6A12" w:rsidRDefault="006D6A12" w:rsidP="00B97303">
      <w:pPr>
        <w:spacing w:line="300" w:lineRule="auto"/>
        <w:ind w:firstLine="720"/>
        <w:rPr>
          <w:noProof/>
          <w:sz w:val="24"/>
          <w:szCs w:val="24"/>
        </w:rPr>
      </w:pPr>
      <w:r>
        <w:rPr>
          <w:noProof/>
          <w:sz w:val="24"/>
          <w:szCs w:val="22"/>
        </w:rPr>
        <w:t xml:space="preserve">This request is being submitted </w:t>
      </w:r>
      <w:r w:rsidR="00077D7A">
        <w:rPr>
          <w:noProof/>
          <w:sz w:val="24"/>
          <w:szCs w:val="22"/>
        </w:rPr>
        <w:t xml:space="preserve">together </w:t>
      </w:r>
      <w:r>
        <w:rPr>
          <w:noProof/>
          <w:sz w:val="24"/>
          <w:szCs w:val="22"/>
        </w:rPr>
        <w:t>with the new Issue Fee Transmittal Form PTOL</w:t>
      </w:r>
      <w:r w:rsidR="00B97303">
        <w:rPr>
          <w:noProof/>
          <w:sz w:val="24"/>
          <w:szCs w:val="22"/>
        </w:rPr>
        <w:noBreakHyphen/>
      </w:r>
      <w:r>
        <w:rPr>
          <w:noProof/>
          <w:sz w:val="24"/>
          <w:szCs w:val="22"/>
        </w:rPr>
        <w:t>85</w:t>
      </w:r>
      <w:r w:rsidR="00E47047">
        <w:rPr>
          <w:noProof/>
          <w:sz w:val="24"/>
          <w:szCs w:val="22"/>
        </w:rPr>
        <w:t>&lt;&lt;withdrawCopyText&gt;&gt;</w:t>
      </w:r>
      <w:r>
        <w:rPr>
          <w:noProof/>
          <w:sz w:val="24"/>
          <w:szCs w:val="22"/>
        </w:rPr>
        <w:t xml:space="preserve">  </w:t>
      </w:r>
      <w:r w:rsidR="00077D7A" w:rsidRPr="00077D7A">
        <w:rPr>
          <w:bCs/>
          <w:noProof/>
          <w:sz w:val="24"/>
          <w:szCs w:val="22"/>
        </w:rPr>
        <w:t>Please charge any additio</w:t>
      </w:r>
      <w:r w:rsidR="00077D7A">
        <w:rPr>
          <w:bCs/>
          <w:noProof/>
          <w:sz w:val="24"/>
          <w:szCs w:val="22"/>
        </w:rPr>
        <w:t xml:space="preserve">nal required fees </w:t>
      </w:r>
      <w:r w:rsidR="00077D7A" w:rsidRPr="00077D7A">
        <w:rPr>
          <w:bCs/>
          <w:noProof/>
          <w:sz w:val="24"/>
          <w:szCs w:val="22"/>
        </w:rPr>
        <w:t xml:space="preserve">or credit overpayment to Deposit Account No. </w:t>
      </w:r>
      <w:r w:rsidR="00E47047">
        <w:rPr>
          <w:bCs/>
          <w:noProof/>
          <w:sz w:val="24"/>
        </w:rPr>
        <w:t>&lt;&lt;depAccount&gt;&gt;</w:t>
      </w:r>
      <w:r w:rsidR="00077D7A" w:rsidRPr="00077D7A">
        <w:rPr>
          <w:noProof/>
          <w:sz w:val="24"/>
        </w:rPr>
        <w:t xml:space="preserve">.  </w:t>
      </w:r>
      <w:r>
        <w:rPr>
          <w:noProof/>
          <w:sz w:val="24"/>
          <w:szCs w:val="24"/>
        </w:rPr>
        <w:t xml:space="preserve">Please direct any inquiries to the undersigned attorney at </w:t>
      </w:r>
      <w:r w:rsidR="00713964">
        <w:rPr>
          <w:noProof/>
          <w:sz w:val="24"/>
          <w:szCs w:val="24"/>
        </w:rPr>
        <w:t>&lt;&lt;SAPhone&gt;&gt;.</w:t>
      </w:r>
    </w:p>
    <w:p w14:paraId="4B451AB9" w14:textId="77777777" w:rsidR="006D6A12" w:rsidRPr="00656109" w:rsidRDefault="006D6A12" w:rsidP="00B97303">
      <w:pPr>
        <w:autoSpaceDE w:val="0"/>
        <w:autoSpaceDN w:val="0"/>
        <w:adjustRightInd w:val="0"/>
        <w:rPr>
          <w:noProof/>
        </w:rPr>
      </w:pPr>
    </w:p>
    <w:p w14:paraId="351F0054" w14:textId="77777777" w:rsidR="006D6A12" w:rsidRDefault="006D6A12" w:rsidP="00B97303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Respectfully submitted,</w:t>
      </w:r>
    </w:p>
    <w:p w14:paraId="015C572F" w14:textId="77777777" w:rsidR="006D6A12" w:rsidRPr="00077D7A" w:rsidRDefault="006D6A12" w:rsidP="00B97303">
      <w:pPr>
        <w:autoSpaceDE w:val="0"/>
        <w:autoSpaceDN w:val="0"/>
        <w:adjustRightInd w:val="0"/>
        <w:rPr>
          <w:noProof/>
          <w:sz w:val="16"/>
          <w:szCs w:val="16"/>
        </w:rPr>
      </w:pPr>
    </w:p>
    <w:p w14:paraId="4E89502F" w14:textId="77777777" w:rsidR="006D6A12" w:rsidRDefault="00E47047" w:rsidP="00B97303">
      <w:pPr>
        <w:autoSpaceDE w:val="0"/>
        <w:autoSpaceDN w:val="0"/>
        <w:adjustRightInd w:val="0"/>
        <w:ind w:left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&lt;&lt;</w:t>
      </w:r>
      <w:r w:rsidR="00DA548F">
        <w:rPr>
          <w:noProof/>
          <w:sz w:val="22"/>
          <w:szCs w:val="22"/>
        </w:rPr>
        <w:t>upperF</w:t>
      </w:r>
      <w:r>
        <w:rPr>
          <w:noProof/>
          <w:sz w:val="22"/>
          <w:szCs w:val="22"/>
        </w:rPr>
        <w:t>irmName&gt;&gt;</w:t>
      </w:r>
    </w:p>
    <w:p w14:paraId="04D5F811" w14:textId="77777777" w:rsidR="006D6A12" w:rsidRDefault="006D6A12" w:rsidP="00B97303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smartTag w:uri="urn:schemas-microsoft-com:office:smarttags" w:element="country-region">
        <w:smartTag w:uri="urn:schemas-microsoft-com:office:smarttags" w:element="place">
          <w:r>
            <w:rPr>
              <w:noProof/>
              <w:sz w:val="24"/>
              <w:szCs w:val="24"/>
            </w:rPr>
            <w:t>P.O. Box</w:t>
          </w:r>
        </w:smartTag>
        <w:r>
          <w:rPr>
            <w:noProof/>
            <w:sz w:val="24"/>
            <w:szCs w:val="24"/>
          </w:rPr>
          <w:t xml:space="preserve"> 2938</w:t>
        </w:r>
      </w:smartTag>
    </w:p>
    <w:p w14:paraId="1F9A4CB7" w14:textId="77777777" w:rsidR="006D6A12" w:rsidRDefault="006D6A12" w:rsidP="00B97303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Minneapolis, MN 55402</w:t>
      </w:r>
    </w:p>
    <w:p w14:paraId="7D7DC638" w14:textId="77777777" w:rsidR="006D6A12" w:rsidRDefault="00713964" w:rsidP="00B97303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&lt;&lt;SAPhone&gt;&gt;</w:t>
      </w:r>
    </w:p>
    <w:p w14:paraId="5D2A45F5" w14:textId="77777777" w:rsidR="006D6A12" w:rsidRDefault="006D6A12" w:rsidP="00B97303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39CAAC55" w14:textId="77777777" w:rsidR="005F3C8B" w:rsidRPr="005F3C8B" w:rsidRDefault="005F3C8B" w:rsidP="005F3C8B">
      <w:pPr>
        <w:tabs>
          <w:tab w:val="left" w:pos="720"/>
          <w:tab w:val="left" w:pos="4050"/>
        </w:tabs>
        <w:rPr>
          <w:sz w:val="24"/>
          <w:szCs w:val="24"/>
        </w:rPr>
      </w:pPr>
      <w:r w:rsidRPr="005F3C8B">
        <w:rPr>
          <w:sz w:val="24"/>
          <w:szCs w:val="24"/>
        </w:rPr>
        <w:tab/>
        <w:t>&lt;&lt;</w:t>
      </w:r>
      <w:proofErr w:type="spellStart"/>
      <w:r w:rsidRPr="005F3C8B">
        <w:rPr>
          <w:sz w:val="24"/>
          <w:szCs w:val="24"/>
        </w:rPr>
        <w:t>signatureDate</w:t>
      </w:r>
      <w:proofErr w:type="spellEnd"/>
      <w:r w:rsidRPr="005F3C8B">
        <w:rPr>
          <w:sz w:val="24"/>
          <w:szCs w:val="24"/>
        </w:rPr>
        <w:t>&gt;&gt;</w:t>
      </w:r>
      <w:r w:rsidRPr="005F3C8B"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 w:rsidR="00700D0E">
        <w:rPr>
          <w:sz w:val="24"/>
          <w:szCs w:val="24"/>
        </w:rPr>
        <w:t xml:space="preserve">  </w:t>
      </w:r>
      <w:r w:rsidRPr="00700D0E">
        <w:rPr>
          <w:sz w:val="32"/>
          <w:szCs w:val="32"/>
        </w:rPr>
        <w:t>&lt;&lt;</w:t>
      </w:r>
      <w:proofErr w:type="spellStart"/>
      <w:r w:rsidRPr="00700D0E">
        <w:rPr>
          <w:sz w:val="32"/>
          <w:szCs w:val="32"/>
        </w:rPr>
        <w:t>echoSignature</w:t>
      </w:r>
      <w:proofErr w:type="spellEnd"/>
      <w:r w:rsidRPr="00700D0E">
        <w:rPr>
          <w:sz w:val="32"/>
          <w:szCs w:val="32"/>
        </w:rPr>
        <w:t>&gt;&gt;</w:t>
      </w:r>
    </w:p>
    <w:p w14:paraId="2F421B09" w14:textId="77777777" w:rsidR="00D87BCB" w:rsidRDefault="00D87BCB" w:rsidP="00D87BCB">
      <w:pPr>
        <w:pStyle w:val="Heading6"/>
        <w:keepNext w:val="0"/>
        <w:tabs>
          <w:tab w:val="left" w:pos="3960"/>
        </w:tabs>
        <w:rPr>
          <w:rFonts w:ascii="Times New Roman" w:hAnsi="Times New Roman"/>
          <w:noProof/>
          <w:u w:val="none"/>
        </w:rPr>
      </w:pPr>
      <w:r>
        <w:rPr>
          <w:rFonts w:ascii="Times New Roman" w:hAnsi="Times New Roman"/>
          <w:noProof/>
          <w:u w:val="none"/>
        </w:rPr>
        <w:t>Date __________________________</w:t>
      </w:r>
      <w:r>
        <w:rPr>
          <w:rFonts w:ascii="Times New Roman" w:hAnsi="Times New Roman"/>
          <w:noProof/>
          <w:u w:val="none"/>
        </w:rPr>
        <w:tab/>
        <w:t>By _______________________________________</w:t>
      </w:r>
    </w:p>
    <w:p w14:paraId="1614002A" w14:textId="77777777" w:rsid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ab/>
      </w:r>
      <w:r w:rsidR="00713964">
        <w:rPr>
          <w:rFonts w:ascii="Times New Roman" w:hAnsi="Times New Roman"/>
          <w:noProof/>
        </w:rPr>
        <w:t>&lt;&lt;SAName&gt;&gt;</w:t>
      </w:r>
    </w:p>
    <w:p w14:paraId="18570135" w14:textId="5AF369A2" w:rsidR="00D87BCB" w:rsidRP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tab/>
      </w:r>
      <w:r>
        <w:rPr>
          <w:rFonts w:ascii="Times New Roman" w:hAnsi="Times New Roman" w:cs="Times New Roman TUR"/>
          <w:noProof/>
          <w:szCs w:val="16"/>
        </w:rPr>
        <w:t xml:space="preserve">Reg. No. </w:t>
      </w:r>
      <w:r w:rsidR="00B03CFC" w:rsidRPr="0016653C">
        <w:t>&lt;&lt;</w:t>
      </w:r>
      <w:proofErr w:type="spellStart"/>
      <w:r w:rsidR="00B03CFC" w:rsidRPr="0016653C">
        <w:t>SARegNo</w:t>
      </w:r>
      <w:proofErr w:type="spellEnd"/>
      <w:r w:rsidR="00B03CFC" w:rsidRPr="0016653C">
        <w:t>&gt;&gt;</w:t>
      </w:r>
    </w:p>
    <w:p w14:paraId="5CD61FB3" w14:textId="77777777" w:rsidR="006D6A12" w:rsidRPr="00656109" w:rsidRDefault="006D6A12" w:rsidP="006D6A12">
      <w:pPr>
        <w:rPr>
          <w:sz w:val="16"/>
          <w:szCs w:val="16"/>
        </w:rPr>
      </w:pPr>
    </w:p>
    <w:p w14:paraId="1D8B00E1" w14:textId="77777777" w:rsidR="006D6A12" w:rsidRPr="004B2778" w:rsidRDefault="006D6A12" w:rsidP="006D6A12">
      <w:pPr>
        <w:tabs>
          <w:tab w:val="left" w:pos="4320"/>
        </w:tabs>
        <w:jc w:val="both"/>
        <w:rPr>
          <w:noProof/>
          <w:sz w:val="18"/>
          <w:szCs w:val="18"/>
        </w:rPr>
      </w:pPr>
    </w:p>
    <w:sectPr w:rsidR="006D6A12" w:rsidRPr="004B2778" w:rsidSect="00B82350">
      <w:pgSz w:w="12240" w:h="15840" w:code="1"/>
      <w:pgMar w:top="1080" w:right="1440" w:bottom="1080" w:left="1440" w:header="1080" w:footer="360" w:gutter="0"/>
      <w:paperSrc w:first="11" w:other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2595A" w14:textId="77777777" w:rsidR="00B4307F" w:rsidRDefault="00B4307F">
      <w:r>
        <w:separator/>
      </w:r>
    </w:p>
  </w:endnote>
  <w:endnote w:type="continuationSeparator" w:id="0">
    <w:p w14:paraId="7B99A401" w14:textId="77777777" w:rsidR="00B4307F" w:rsidRDefault="00B43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99DC" w14:textId="77777777" w:rsidR="00B4307F" w:rsidRDefault="00B4307F">
      <w:r>
        <w:separator/>
      </w:r>
    </w:p>
  </w:footnote>
  <w:footnote w:type="continuationSeparator" w:id="0">
    <w:p w14:paraId="0412133B" w14:textId="77777777" w:rsidR="00B4307F" w:rsidRDefault="00B43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2A7"/>
    <w:rsid w:val="000207E9"/>
    <w:rsid w:val="000372D4"/>
    <w:rsid w:val="0006573A"/>
    <w:rsid w:val="00077D7A"/>
    <w:rsid w:val="00087FC3"/>
    <w:rsid w:val="000D4CE7"/>
    <w:rsid w:val="00102451"/>
    <w:rsid w:val="0025352E"/>
    <w:rsid w:val="00261711"/>
    <w:rsid w:val="00273EE4"/>
    <w:rsid w:val="002A693B"/>
    <w:rsid w:val="002C5B9B"/>
    <w:rsid w:val="003141DC"/>
    <w:rsid w:val="00376428"/>
    <w:rsid w:val="00382A74"/>
    <w:rsid w:val="003C0CDE"/>
    <w:rsid w:val="00410BEC"/>
    <w:rsid w:val="00416C45"/>
    <w:rsid w:val="004309E6"/>
    <w:rsid w:val="00443BDE"/>
    <w:rsid w:val="004B2778"/>
    <w:rsid w:val="004E6078"/>
    <w:rsid w:val="00586D51"/>
    <w:rsid w:val="005B0500"/>
    <w:rsid w:val="005D2648"/>
    <w:rsid w:val="005F3C8B"/>
    <w:rsid w:val="00641539"/>
    <w:rsid w:val="00642727"/>
    <w:rsid w:val="00656109"/>
    <w:rsid w:val="006D6A12"/>
    <w:rsid w:val="00700D0E"/>
    <w:rsid w:val="00712060"/>
    <w:rsid w:val="00713964"/>
    <w:rsid w:val="00747622"/>
    <w:rsid w:val="00772A52"/>
    <w:rsid w:val="00795084"/>
    <w:rsid w:val="007C097C"/>
    <w:rsid w:val="0080261D"/>
    <w:rsid w:val="00882EF3"/>
    <w:rsid w:val="008E0B52"/>
    <w:rsid w:val="00945519"/>
    <w:rsid w:val="0097617B"/>
    <w:rsid w:val="00A13D0E"/>
    <w:rsid w:val="00A32DD2"/>
    <w:rsid w:val="00A965C0"/>
    <w:rsid w:val="00B016A3"/>
    <w:rsid w:val="00B03CFC"/>
    <w:rsid w:val="00B108E7"/>
    <w:rsid w:val="00B4307F"/>
    <w:rsid w:val="00B568BF"/>
    <w:rsid w:val="00B76470"/>
    <w:rsid w:val="00B82350"/>
    <w:rsid w:val="00B97303"/>
    <w:rsid w:val="00BA7F60"/>
    <w:rsid w:val="00C7587B"/>
    <w:rsid w:val="00C80654"/>
    <w:rsid w:val="00CF152A"/>
    <w:rsid w:val="00D41720"/>
    <w:rsid w:val="00D520D4"/>
    <w:rsid w:val="00D608A7"/>
    <w:rsid w:val="00D67BBD"/>
    <w:rsid w:val="00D87BCB"/>
    <w:rsid w:val="00DA32A7"/>
    <w:rsid w:val="00DA548F"/>
    <w:rsid w:val="00E1768E"/>
    <w:rsid w:val="00E47047"/>
    <w:rsid w:val="00E66EA4"/>
    <w:rsid w:val="00F65EE9"/>
    <w:rsid w:val="00FF4EF6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address"/>
  <w:smartTagType w:namespaceuri="urn:schemas-microsoft-com:office:smarttags" w:name="Street"/>
  <w:shapeDefaults>
    <o:shapedefaults v:ext="edit" spidmax="1026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705C73C3"/>
  <w15:chartTrackingRefBased/>
  <w15:docId w15:val="{CCBAC2A6-12D8-4746-A2B3-EDC3F66B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issuefeexmi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issuefeexmit_2.dotx</Template>
  <TotalTime>1</TotalTime>
  <Pages>1</Pages>
  <Words>191</Words>
  <Characters>1089</Characters>
  <Application>Microsoft Office Word</Application>
  <DocSecurity>0</DocSecurity>
  <PresentationFormat>11|.DOC</PresentationFormat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issuefeexmit_2.DOC</vt:lpstr>
    </vt:vector>
  </TitlesOfParts>
  <Company>Contata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issuefeexmit_2.DOC</dc:title>
  <dc:subject/>
  <dc:creator>Jacob Burns</dc:creator>
  <cp:keywords/>
  <dc:description/>
  <cp:lastModifiedBy>Jacob Burns</cp:lastModifiedBy>
  <cp:revision>2</cp:revision>
  <cp:lastPrinted>1900-01-01T06:00:00Z</cp:lastPrinted>
  <dcterms:created xsi:type="dcterms:W3CDTF">2024-07-10T18:42:00Z</dcterms:created>
  <dcterms:modified xsi:type="dcterms:W3CDTF">2025-12-09T14:42:00Z</dcterms:modified>
</cp:coreProperties>
</file>