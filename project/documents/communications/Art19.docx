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0FCBF" w14:textId="1D848F6F" w:rsidR="00C73A3F" w:rsidRPr="00514F4C" w:rsidRDefault="00C73A3F" w:rsidP="00C73A3F">
      <w:pPr>
        <w:widowControl/>
        <w:spacing w:line="300" w:lineRule="auto"/>
        <w:ind w:left="2880" w:hanging="2880"/>
      </w:pPr>
      <w:r w:rsidRPr="00514F4C">
        <w:t>In re Application of:</w:t>
      </w:r>
      <w:r w:rsidR="005A2B9D">
        <w:t xml:space="preserve">   </w:t>
      </w:r>
      <w:r w:rsidRPr="00514F4C">
        <w:t>&lt;&lt;assignee&gt;&gt;</w:t>
      </w:r>
    </w:p>
    <w:p w14:paraId="2D9D273F" w14:textId="77777777" w:rsidR="00C73A3F" w:rsidRPr="00514F4C" w:rsidRDefault="00C73A3F" w:rsidP="00C73A3F">
      <w:pPr>
        <w:widowControl/>
        <w:spacing w:line="300" w:lineRule="auto"/>
        <w:ind w:right="116"/>
      </w:pPr>
      <w:r w:rsidRPr="00514F4C">
        <w:t>Int'l. Appln. No.</w:t>
      </w:r>
      <w:r w:rsidRPr="00514F4C">
        <w:tab/>
        <w:t>&lt;&lt;serialNo&gt;&gt;</w:t>
      </w:r>
    </w:p>
    <w:p w14:paraId="00F7591B" w14:textId="77777777" w:rsidR="00C73A3F" w:rsidRPr="00514F4C" w:rsidRDefault="00C73A3F" w:rsidP="00C73A3F">
      <w:pPr>
        <w:widowControl/>
        <w:spacing w:line="300" w:lineRule="auto"/>
        <w:ind w:right="116"/>
      </w:pPr>
      <w:r w:rsidRPr="00514F4C">
        <w:t>Int'l. Filing Date:</w:t>
      </w:r>
      <w:r w:rsidRPr="00514F4C">
        <w:tab/>
        <w:t>&lt;&lt;filedDate&gt;&gt;</w:t>
      </w:r>
    </w:p>
    <w:p w14:paraId="2C2223A5" w14:textId="6051E7C6" w:rsidR="00C73A3F" w:rsidRPr="00514F4C" w:rsidRDefault="005F6D9A" w:rsidP="00C73A3F">
      <w:pPr>
        <w:widowControl/>
        <w:tabs>
          <w:tab w:val="left" w:pos="-1440"/>
        </w:tabs>
        <w:spacing w:line="300" w:lineRule="auto"/>
        <w:ind w:left="2160" w:right="116" w:hanging="2160"/>
      </w:pPr>
      <w:r>
        <w:t>Title:</w:t>
      </w:r>
      <w:r>
        <w:tab/>
      </w:r>
      <w:r w:rsidR="00C73A3F" w:rsidRPr="00514F4C">
        <w:t>&lt;&lt;title&gt;&gt;</w:t>
      </w:r>
    </w:p>
    <w:p w14:paraId="34BE4BAF" w14:textId="77777777" w:rsidR="003341B4" w:rsidRDefault="005F6D9A" w:rsidP="00C73A3F">
      <w:pPr>
        <w:tabs>
          <w:tab w:val="left" w:pos="-1440"/>
        </w:tabs>
        <w:spacing w:line="300" w:lineRule="auto"/>
        <w:ind w:left="2160" w:hanging="2160"/>
      </w:pPr>
      <w:r>
        <w:t>Docket No.</w:t>
      </w:r>
      <w:r>
        <w:tab/>
      </w:r>
      <w:r w:rsidR="00C73A3F" w:rsidRPr="00514F4C">
        <w:t>&lt;&lt;matterNo&gt;&gt;</w:t>
      </w:r>
    </w:p>
    <w:p w14:paraId="036A3648" w14:textId="77777777" w:rsidR="003341B4" w:rsidRDefault="003341B4">
      <w:pPr>
        <w:pBdr>
          <w:top w:val="single" w:sz="4" w:space="1" w:color="auto"/>
        </w:pBdr>
      </w:pPr>
    </w:p>
    <w:p w14:paraId="1CB11EBE" w14:textId="11514958" w:rsidR="003341B4" w:rsidRDefault="00B052D2">
      <w:pPr>
        <w:tabs>
          <w:tab w:val="center" w:pos="3902"/>
        </w:tabs>
        <w:jc w:val="center"/>
      </w:pPr>
      <w:r>
        <w:rPr>
          <w:u w:val="single"/>
        </w:rPr>
        <w:t>LETTER</w:t>
      </w:r>
      <w:r w:rsidR="003341B4">
        <w:rPr>
          <w:u w:val="single"/>
        </w:rPr>
        <w:t xml:space="preserve"> UNDER ARTICLE </w:t>
      </w:r>
      <w:r>
        <w:rPr>
          <w:u w:val="single"/>
        </w:rPr>
        <w:t xml:space="preserve">19(1) </w:t>
      </w:r>
      <w:r w:rsidR="003341B4">
        <w:rPr>
          <w:u w:val="single"/>
        </w:rPr>
        <w:t xml:space="preserve">BEFORE THE INTERNATIONAL </w:t>
      </w:r>
      <w:r>
        <w:rPr>
          <w:u w:val="single"/>
        </w:rPr>
        <w:t>BUREAU</w:t>
      </w:r>
    </w:p>
    <w:p w14:paraId="51F53228" w14:textId="77777777" w:rsidR="003341B4" w:rsidRDefault="003341B4">
      <w:pPr>
        <w:tabs>
          <w:tab w:val="center" w:pos="3902"/>
        </w:tabs>
      </w:pPr>
      <w:r>
        <w:tab/>
      </w:r>
    </w:p>
    <w:p w14:paraId="2EA22921" w14:textId="77777777" w:rsidR="00B052D2" w:rsidRDefault="00B052D2" w:rsidP="00B052D2">
      <w:pPr>
        <w:widowControl/>
      </w:pPr>
      <w:r>
        <w:t>The International Bureau of WIPO</w:t>
      </w:r>
    </w:p>
    <w:p w14:paraId="1E10A3DE" w14:textId="77777777" w:rsidR="00B052D2" w:rsidRDefault="00B052D2" w:rsidP="00B052D2">
      <w:pPr>
        <w:widowControl/>
      </w:pPr>
      <w:r>
        <w:t>34, chemin des Colombettes</w:t>
      </w:r>
    </w:p>
    <w:p w14:paraId="7F6B3D0F" w14:textId="77777777" w:rsidR="00B052D2" w:rsidRDefault="00B052D2" w:rsidP="00B052D2">
      <w:pPr>
        <w:widowControl/>
      </w:pPr>
      <w:r>
        <w:t>1211 Geneva 20</w:t>
      </w:r>
    </w:p>
    <w:p w14:paraId="5012583E" w14:textId="77777777" w:rsidR="00B052D2" w:rsidRDefault="00B052D2" w:rsidP="00B052D2">
      <w:pPr>
        <w:widowControl/>
      </w:pPr>
      <w:r>
        <w:t>SWITZERLAND</w:t>
      </w:r>
    </w:p>
    <w:p w14:paraId="6A9E5637" w14:textId="77777777" w:rsidR="00C73A3F" w:rsidRDefault="00C73A3F"/>
    <w:p w14:paraId="575E65B4" w14:textId="77777777" w:rsidR="00C73A3F" w:rsidRDefault="00C73A3F">
      <w:pPr>
        <w:sectPr w:rsidR="00C73A3F" w:rsidSect="00CA375B">
          <w:headerReference w:type="default" r:id="rId7"/>
          <w:type w:val="continuous"/>
          <w:pgSz w:w="11908" w:h="16833" w:code="9"/>
          <w:pgMar w:top="1080" w:right="1440" w:bottom="1080" w:left="1440" w:header="720" w:footer="720" w:gutter="0"/>
          <w:cols w:space="720"/>
          <w:noEndnote/>
        </w:sectPr>
      </w:pPr>
    </w:p>
    <w:p w14:paraId="5B708F8B" w14:textId="77777777" w:rsidR="003341B4" w:rsidRDefault="003341B4"/>
    <w:p w14:paraId="083FA995" w14:textId="59A0D1BA" w:rsidR="003341B4" w:rsidRDefault="003341B4">
      <w:pPr>
        <w:spacing w:line="360" w:lineRule="auto"/>
        <w:ind w:firstLine="720"/>
      </w:pPr>
      <w:r>
        <w:t>Applicant requests that the following amendments be made to the above-identified application.</w:t>
      </w:r>
    </w:p>
    <w:p w14:paraId="69B83AA2" w14:textId="77777777" w:rsidR="003341B4" w:rsidRDefault="003341B4">
      <w:pPr>
        <w:spacing w:line="360" w:lineRule="auto"/>
        <w:ind w:firstLine="720"/>
      </w:pPr>
      <w:r>
        <w:t xml:space="preserve">Please amend the claims by substituting the enclosed replacement pages _____ for corresponding pages </w:t>
      </w:r>
      <w:r w:rsidR="00C73A3F">
        <w:rPr>
          <w:noProof/>
        </w:rPr>
        <w:t xml:space="preserve">&lt;&lt;claimsPgs&gt;&gt; </w:t>
      </w:r>
      <w:r>
        <w:t>presently on file.  The new claims are related to the pending claims as follows:</w:t>
      </w:r>
    </w:p>
    <w:p w14:paraId="5BAE4100" w14:textId="77777777" w:rsidR="003341B4" w:rsidRDefault="003341B4"/>
    <w:tbl>
      <w:tblPr>
        <w:tblW w:w="9288" w:type="dxa"/>
        <w:tblLayout w:type="fixed"/>
        <w:tblLook w:val="01E0" w:firstRow="1" w:lastRow="1" w:firstColumn="1" w:lastColumn="1" w:noHBand="0" w:noVBand="0"/>
      </w:tblPr>
      <w:tblGrid>
        <w:gridCol w:w="3078"/>
        <w:gridCol w:w="2880"/>
        <w:gridCol w:w="3330"/>
      </w:tblGrid>
      <w:tr w:rsidR="00801CD0" w14:paraId="489197C1" w14:textId="77777777" w:rsidTr="00801CD0">
        <w:tc>
          <w:tcPr>
            <w:tcW w:w="3078" w:type="dxa"/>
          </w:tcPr>
          <w:p w14:paraId="47008945" w14:textId="76A6AACD" w:rsidR="00801CD0" w:rsidRPr="00801CD0" w:rsidRDefault="00801CD0" w:rsidP="009E164E">
            <w:pPr>
              <w:rPr>
                <w:u w:val="single"/>
              </w:rPr>
            </w:pPr>
            <w:r w:rsidRPr="00801CD0">
              <w:rPr>
                <w:u w:val="single"/>
              </w:rPr>
              <w:t xml:space="preserve">Claims Before </w:t>
            </w:r>
            <w:r w:rsidR="00B052D2">
              <w:rPr>
                <w:u w:val="single"/>
              </w:rPr>
              <w:t>Article 19(1) Amendment</w:t>
            </w:r>
          </w:p>
        </w:tc>
        <w:tc>
          <w:tcPr>
            <w:tcW w:w="2880" w:type="dxa"/>
          </w:tcPr>
          <w:p w14:paraId="7A9F07F6" w14:textId="1940D945" w:rsidR="00801CD0" w:rsidRPr="00801CD0" w:rsidRDefault="00801CD0" w:rsidP="009E164E">
            <w:pPr>
              <w:rPr>
                <w:u w:val="single"/>
              </w:rPr>
            </w:pPr>
            <w:r w:rsidRPr="00801CD0">
              <w:rPr>
                <w:u w:val="single"/>
              </w:rPr>
              <w:t xml:space="preserve">Claims After </w:t>
            </w:r>
            <w:r w:rsidR="00B052D2">
              <w:rPr>
                <w:u w:val="single"/>
              </w:rPr>
              <w:t>Article 19(1) Amendment</w:t>
            </w:r>
          </w:p>
        </w:tc>
        <w:tc>
          <w:tcPr>
            <w:tcW w:w="3330" w:type="dxa"/>
          </w:tcPr>
          <w:p w14:paraId="420157C9" w14:textId="77777777" w:rsidR="00801CD0" w:rsidRPr="00801CD0" w:rsidRDefault="00801CD0" w:rsidP="009E164E">
            <w:pPr>
              <w:rPr>
                <w:u w:val="single"/>
              </w:rPr>
            </w:pPr>
            <w:r w:rsidRPr="00801CD0">
              <w:rPr>
                <w:u w:val="single"/>
              </w:rPr>
              <w:t>Support</w:t>
            </w:r>
          </w:p>
        </w:tc>
      </w:tr>
      <w:tr w:rsidR="00801CD0" w14:paraId="53D7487E" w14:textId="77777777" w:rsidTr="00801CD0">
        <w:tc>
          <w:tcPr>
            <w:tcW w:w="3078" w:type="dxa"/>
          </w:tcPr>
          <w:p w14:paraId="1477A9DF" w14:textId="77777777" w:rsidR="00801CD0" w:rsidRDefault="00801CD0" w:rsidP="009E164E">
            <w:r>
              <w:t>&lt;&lt;clmNo&gt;&gt;</w:t>
            </w:r>
          </w:p>
        </w:tc>
        <w:tc>
          <w:tcPr>
            <w:tcW w:w="2880" w:type="dxa"/>
          </w:tcPr>
          <w:p w14:paraId="4DBC92EC" w14:textId="77777777" w:rsidR="00801CD0" w:rsidRDefault="00801CD0" w:rsidP="009E164E">
            <w:r>
              <w:t>=</w:t>
            </w:r>
          </w:p>
        </w:tc>
        <w:tc>
          <w:tcPr>
            <w:tcW w:w="3330" w:type="dxa"/>
          </w:tcPr>
          <w:p w14:paraId="565D4971" w14:textId="77777777" w:rsidR="00801CD0" w:rsidRDefault="00801CD0" w:rsidP="009E164E"/>
        </w:tc>
      </w:tr>
    </w:tbl>
    <w:p w14:paraId="0504FED1" w14:textId="77777777" w:rsidR="003341B4" w:rsidRDefault="003341B4"/>
    <w:p w14:paraId="2BB040C3" w14:textId="77777777" w:rsidR="00F843D2" w:rsidRDefault="00F843D2"/>
    <w:p w14:paraId="1117AFD2" w14:textId="77777777" w:rsidR="00C73A3F" w:rsidRDefault="00C73A3F">
      <w:pPr>
        <w:spacing w:line="360" w:lineRule="auto"/>
        <w:rPr>
          <w:b/>
          <w:bCs/>
        </w:rPr>
      </w:pPr>
    </w:p>
    <w:p w14:paraId="54C0D864" w14:textId="4C51E580" w:rsidR="00C73A3F" w:rsidRPr="00851DD9" w:rsidRDefault="003341B4" w:rsidP="002714DE">
      <w:pPr>
        <w:spacing w:line="360" w:lineRule="auto"/>
      </w:pPr>
      <w:r w:rsidRPr="005D616A">
        <w:rPr>
          <w:b/>
          <w:bCs/>
          <w:i/>
          <w:iCs/>
        </w:rPr>
        <w:t>ATTORNEY COMMENTS:</w:t>
      </w:r>
    </w:p>
    <w:p w14:paraId="7CDE4FE4" w14:textId="77ABC959" w:rsidR="00851DD9" w:rsidRPr="00851DD9" w:rsidRDefault="00851DD9" w:rsidP="002714DE">
      <w:pPr>
        <w:spacing w:line="360" w:lineRule="auto"/>
      </w:pPr>
    </w:p>
    <w:p w14:paraId="14584E5A" w14:textId="1AC27F48" w:rsidR="00851DD9" w:rsidRPr="00851DD9" w:rsidRDefault="00851DD9" w:rsidP="002714DE">
      <w:pPr>
        <w:spacing w:line="360" w:lineRule="auto"/>
      </w:pPr>
    </w:p>
    <w:p w14:paraId="3299A38E" w14:textId="4B24537B" w:rsidR="00851DD9" w:rsidRPr="00851DD9" w:rsidRDefault="00851DD9" w:rsidP="002714DE">
      <w:pPr>
        <w:spacing w:line="360" w:lineRule="auto"/>
      </w:pPr>
    </w:p>
    <w:p w14:paraId="4BA367CE" w14:textId="56D226AC" w:rsidR="00851DD9" w:rsidRPr="00851DD9" w:rsidRDefault="00851DD9" w:rsidP="002714DE">
      <w:pPr>
        <w:spacing w:line="360" w:lineRule="auto"/>
      </w:pPr>
    </w:p>
    <w:p w14:paraId="57227058" w14:textId="5F3CD455" w:rsidR="00851DD9" w:rsidRPr="00851DD9" w:rsidRDefault="00851DD9" w:rsidP="002714DE">
      <w:pPr>
        <w:spacing w:line="360" w:lineRule="auto"/>
      </w:pPr>
    </w:p>
    <w:p w14:paraId="3BAA9E17" w14:textId="1B7FB0B3" w:rsidR="00851DD9" w:rsidRPr="00851DD9" w:rsidRDefault="00851DD9" w:rsidP="002714DE">
      <w:pPr>
        <w:spacing w:line="360" w:lineRule="auto"/>
      </w:pPr>
    </w:p>
    <w:p w14:paraId="0CAA7C6D" w14:textId="03741A53" w:rsidR="00851DD9" w:rsidRPr="00851DD9" w:rsidRDefault="00851DD9" w:rsidP="002714DE">
      <w:pPr>
        <w:spacing w:line="360" w:lineRule="auto"/>
      </w:pPr>
    </w:p>
    <w:p w14:paraId="18228286" w14:textId="7EF61422" w:rsidR="00851DD9" w:rsidRPr="00851DD9" w:rsidRDefault="00851DD9" w:rsidP="002714DE">
      <w:pPr>
        <w:spacing w:line="360" w:lineRule="auto"/>
      </w:pPr>
    </w:p>
    <w:p w14:paraId="416F6B2A" w14:textId="6A6F0C30" w:rsidR="00851DD9" w:rsidRPr="00851DD9" w:rsidRDefault="00851DD9" w:rsidP="002714DE">
      <w:pPr>
        <w:spacing w:line="360" w:lineRule="auto"/>
      </w:pPr>
    </w:p>
    <w:p w14:paraId="413376C9" w14:textId="77777777" w:rsidR="00851DD9" w:rsidRPr="00851DD9" w:rsidRDefault="00851DD9" w:rsidP="002714DE">
      <w:pPr>
        <w:spacing w:line="360" w:lineRule="auto"/>
      </w:pPr>
    </w:p>
    <w:p w14:paraId="6268D7CA" w14:textId="6B2B43E3" w:rsidR="00CA375B" w:rsidRDefault="00CA375B" w:rsidP="002714DE">
      <w:pPr>
        <w:spacing w:line="360" w:lineRule="auto"/>
        <w:rPr>
          <w:b/>
          <w:bCs/>
        </w:rPr>
      </w:pPr>
    </w:p>
    <w:p w14:paraId="284E7F5F" w14:textId="77777777" w:rsidR="00C73A3F" w:rsidRDefault="00C73A3F">
      <w:pPr>
        <w:ind w:firstLine="2880"/>
      </w:pPr>
    </w:p>
    <w:p w14:paraId="66793AC6" w14:textId="77777777" w:rsidR="003341B4" w:rsidRDefault="003341B4">
      <w:pPr>
        <w:ind w:firstLine="2880"/>
      </w:pPr>
      <w:r>
        <w:t>Respectfully submitted,</w:t>
      </w:r>
    </w:p>
    <w:p w14:paraId="53D0A0E9" w14:textId="77777777" w:rsidR="003341B4" w:rsidRDefault="003341B4"/>
    <w:p w14:paraId="05B9E277" w14:textId="77777777" w:rsidR="003341B4" w:rsidRDefault="003341B4" w:rsidP="003341B4">
      <w:pPr>
        <w:ind w:left="2880"/>
      </w:pPr>
      <w:r>
        <w:t>SCHWEGMAN, LUNDBERG &amp; WOESSNER, P.A.</w:t>
      </w:r>
    </w:p>
    <w:p w14:paraId="47319E36" w14:textId="77777777" w:rsidR="003341B4" w:rsidRDefault="003341B4">
      <w:pPr>
        <w:ind w:firstLine="2880"/>
      </w:pPr>
      <w:r>
        <w:lastRenderedPageBreak/>
        <w:t>P.O. Box 2938</w:t>
      </w:r>
    </w:p>
    <w:p w14:paraId="558F532F" w14:textId="77777777" w:rsidR="003341B4" w:rsidRDefault="003341B4">
      <w:pPr>
        <w:ind w:firstLine="2880"/>
      </w:pPr>
      <w:r>
        <w:t>Minneapolis, Minnesota 55402</w:t>
      </w:r>
    </w:p>
    <w:p w14:paraId="76771C8B" w14:textId="77777777" w:rsidR="003341B4" w:rsidRDefault="003341B4">
      <w:pPr>
        <w:ind w:firstLine="2880"/>
      </w:pPr>
      <w:r>
        <w:t>(612) 373-6900</w:t>
      </w:r>
    </w:p>
    <w:p w14:paraId="528F04F8" w14:textId="77777777" w:rsidR="003341B4" w:rsidRDefault="003341B4"/>
    <w:p w14:paraId="53BE7D54" w14:textId="68E1989C" w:rsidR="003341B4" w:rsidRDefault="00CD1CF4" w:rsidP="00CD1CF4">
      <w:r>
        <w:t xml:space="preserve">         </w:t>
      </w:r>
      <w:r w:rsidRPr="005122AA">
        <w:t>&lt;&lt;signatureDate&gt;&gt;</w:t>
      </w:r>
      <w:r>
        <w:tab/>
      </w:r>
      <w:r>
        <w:tab/>
      </w:r>
      <w:r w:rsidRPr="005122AA">
        <w:t>&lt;&lt;echoSignature&gt;&gt;</w:t>
      </w:r>
    </w:p>
    <w:p w14:paraId="4DDAD42F" w14:textId="4787908D" w:rsidR="00C73A3F" w:rsidRDefault="00C73A3F" w:rsidP="00C73A3F">
      <w:pPr>
        <w:widowControl/>
      </w:pPr>
      <w:r>
        <w:t>Date</w:t>
      </w:r>
      <w:bookmarkStart w:id="0" w:name="_Hlk103932150"/>
      <w:r w:rsidR="0079665D">
        <w:t xml:space="preserve"> </w:t>
      </w:r>
      <w:r>
        <w:t>_____________________</w:t>
      </w:r>
      <w:bookmarkEnd w:id="0"/>
      <w:r>
        <w:tab/>
        <w:t>By______________________________________</w:t>
      </w:r>
    </w:p>
    <w:p w14:paraId="5F0AF2A7" w14:textId="77777777" w:rsidR="00C73A3F" w:rsidRPr="00514F4C" w:rsidRDefault="00B77448" w:rsidP="00C73A3F">
      <w:pPr>
        <w:widowControl/>
        <w:ind w:firstLine="3870"/>
        <w:rPr>
          <w:color w:val="000000"/>
        </w:rPr>
      </w:pPr>
      <w:r>
        <w:t>&lt;&lt;SA</w:t>
      </w:r>
      <w:r w:rsidR="00C73A3F" w:rsidRPr="00514F4C">
        <w:t>Name&gt;&gt;</w:t>
      </w:r>
    </w:p>
    <w:p w14:paraId="420BD9DE" w14:textId="77777777" w:rsidR="00C73A3F" w:rsidRPr="00514F4C" w:rsidRDefault="00C73A3F" w:rsidP="00C73A3F">
      <w:pPr>
        <w:widowControl/>
        <w:ind w:firstLine="3870"/>
      </w:pPr>
      <w:r w:rsidRPr="00514F4C">
        <w:t xml:space="preserve">USPTO Reg. No. </w:t>
      </w:r>
      <w:r w:rsidR="00B77448">
        <w:t>&lt;&lt;SA</w:t>
      </w:r>
      <w:r w:rsidRPr="00514F4C">
        <w:t>RegNo&gt;&gt;</w:t>
      </w:r>
    </w:p>
    <w:p w14:paraId="5BB1F463" w14:textId="77777777" w:rsidR="003341B4" w:rsidRDefault="003341B4" w:rsidP="00C73A3F"/>
    <w:sectPr w:rsidR="003341B4" w:rsidSect="00CA375B">
      <w:headerReference w:type="default" r:id="rId8"/>
      <w:type w:val="continuous"/>
      <w:pgSz w:w="11908" w:h="16833" w:code="9"/>
      <w:pgMar w:top="1440" w:right="1440" w:bottom="1296" w:left="1440" w:header="1440" w:footer="129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B4E9C" w14:textId="77777777" w:rsidR="00B052D2" w:rsidRDefault="00B052D2">
      <w:r>
        <w:separator/>
      </w:r>
    </w:p>
  </w:endnote>
  <w:endnote w:type="continuationSeparator" w:id="0">
    <w:p w14:paraId="11E8D4BD" w14:textId="77777777" w:rsidR="00B052D2" w:rsidRDefault="00B0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95287" w14:textId="77777777" w:rsidR="00B052D2" w:rsidRDefault="00B052D2">
      <w:r>
        <w:separator/>
      </w:r>
    </w:p>
  </w:footnote>
  <w:footnote w:type="continuationSeparator" w:id="0">
    <w:p w14:paraId="5A7B6779" w14:textId="77777777" w:rsidR="00B052D2" w:rsidRDefault="00B05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066B" w14:textId="77777777" w:rsidR="003341B4" w:rsidRDefault="003341B4">
    <w:pPr>
      <w:ind w:left="-864" w:right="-360"/>
    </w:pPr>
  </w:p>
  <w:p w14:paraId="265FFC2F" w14:textId="77777777" w:rsidR="003341B4" w:rsidRDefault="003341B4">
    <w:pPr>
      <w:spacing w:line="24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4AA2F" w14:textId="77777777" w:rsidR="003341B4" w:rsidRDefault="003341B4">
    <w:pPr>
      <w:framePr w:w="7805" w:wrap="notBeside" w:vAnchor="text" w:hAnchor="text" w:x="1" w:y="1"/>
      <w:jc w:val="center"/>
    </w:pPr>
  </w:p>
  <w:p w14:paraId="5C25F13D" w14:textId="260C4498" w:rsidR="00CA375B" w:rsidRPr="00EC5157" w:rsidRDefault="00CA375B" w:rsidP="00CA375B">
    <w:pPr>
      <w:widowControl/>
      <w:tabs>
        <w:tab w:val="center" w:pos="4081"/>
      </w:tabs>
      <w:rPr>
        <w:b/>
        <w:sz w:val="16"/>
        <w:szCs w:val="16"/>
      </w:rPr>
    </w:pPr>
    <w:r>
      <w:rPr>
        <w:b/>
        <w:sz w:val="16"/>
        <w:szCs w:val="16"/>
      </w:rPr>
      <w:t>LETTER UNDER ARTICLE 19(1) BEFORE THE INTERNATIONAL BUREAU</w:t>
    </w:r>
  </w:p>
  <w:p w14:paraId="36A4927E" w14:textId="77777777" w:rsidR="00CA375B" w:rsidRPr="00EC5157" w:rsidRDefault="00CA375B" w:rsidP="00CA375B">
    <w:pPr>
      <w:widowControl/>
      <w:tabs>
        <w:tab w:val="left" w:pos="1620"/>
        <w:tab w:val="right" w:pos="9000"/>
      </w:tabs>
      <w:ind w:right="26"/>
      <w:rPr>
        <w:b/>
        <w:sz w:val="16"/>
        <w:szCs w:val="16"/>
      </w:rPr>
    </w:pPr>
    <w:r w:rsidRPr="00EC5157">
      <w:rPr>
        <w:b/>
        <w:sz w:val="16"/>
        <w:szCs w:val="16"/>
      </w:rPr>
      <w:t>Int'l. Appln. No.</w:t>
    </w:r>
    <w:r w:rsidRPr="00EC5157">
      <w:rPr>
        <w:b/>
        <w:sz w:val="16"/>
        <w:szCs w:val="16"/>
      </w:rPr>
      <w:tab/>
      <w:t>&lt;&lt;serialNo&gt;&gt;</w:t>
    </w:r>
    <w:r w:rsidRPr="00EC5157">
      <w:rPr>
        <w:b/>
        <w:sz w:val="16"/>
        <w:szCs w:val="16"/>
      </w:rPr>
      <w:tab/>
      <w:t>Docket No.:  &lt;&lt;matterNo&gt;&gt;</w:t>
    </w:r>
  </w:p>
  <w:p w14:paraId="6294C3BD" w14:textId="77777777" w:rsidR="00CA375B" w:rsidRPr="00EC5157" w:rsidRDefault="00CA375B" w:rsidP="00CA375B">
    <w:pPr>
      <w:widowControl/>
      <w:tabs>
        <w:tab w:val="left" w:pos="1620"/>
        <w:tab w:val="right" w:pos="9000"/>
      </w:tabs>
      <w:ind w:right="26"/>
      <w:rPr>
        <w:b/>
        <w:sz w:val="16"/>
        <w:szCs w:val="16"/>
      </w:rPr>
    </w:pPr>
    <w:r w:rsidRPr="00EC5157">
      <w:rPr>
        <w:b/>
        <w:sz w:val="16"/>
        <w:szCs w:val="16"/>
      </w:rPr>
      <w:t>Int'l. Filing Date:</w:t>
    </w:r>
    <w:r w:rsidRPr="00EC5157">
      <w:rPr>
        <w:b/>
        <w:sz w:val="16"/>
        <w:szCs w:val="16"/>
      </w:rPr>
      <w:tab/>
      <w:t>&lt;&lt;filedDate&gt;&gt;</w:t>
    </w:r>
    <w:r w:rsidRPr="00EC5157">
      <w:rPr>
        <w:b/>
        <w:sz w:val="16"/>
        <w:szCs w:val="16"/>
      </w:rPr>
      <w:tab/>
      <w:t>Page 2</w:t>
    </w:r>
  </w:p>
  <w:p w14:paraId="00260CF2" w14:textId="77777777" w:rsidR="00CA375B" w:rsidRPr="00EC5157" w:rsidRDefault="00CA375B" w:rsidP="00CA375B">
    <w:pPr>
      <w:widowControl/>
      <w:pBdr>
        <w:bottom w:val="single" w:sz="4" w:space="1" w:color="auto"/>
      </w:pBdr>
      <w:tabs>
        <w:tab w:val="left" w:pos="-1440"/>
        <w:tab w:val="left" w:pos="1620"/>
      </w:tabs>
      <w:ind w:left="2880" w:right="26" w:hanging="2880"/>
      <w:rPr>
        <w:sz w:val="18"/>
        <w:szCs w:val="18"/>
      </w:rPr>
    </w:pPr>
    <w:r w:rsidRPr="00EC5157">
      <w:rPr>
        <w:b/>
        <w:sz w:val="16"/>
        <w:szCs w:val="16"/>
      </w:rPr>
      <w:t>Title:</w:t>
    </w:r>
    <w:r w:rsidRPr="00EC5157">
      <w:rPr>
        <w:b/>
        <w:sz w:val="16"/>
        <w:szCs w:val="16"/>
      </w:rPr>
      <w:tab/>
      <w:t>&lt;&lt;title&gt;&gt;</w:t>
    </w:r>
  </w:p>
  <w:p w14:paraId="4ECB46E0" w14:textId="77777777" w:rsidR="00CA375B" w:rsidRPr="000E0B33" w:rsidRDefault="00CA375B" w:rsidP="00CA375B">
    <w:pPr>
      <w:widowControl/>
      <w:tabs>
        <w:tab w:val="left" w:pos="-1440"/>
        <w:tab w:val="left" w:pos="1620"/>
      </w:tabs>
      <w:ind w:left="2880" w:right="26" w:hanging="2880"/>
      <w:rPr>
        <w:b/>
        <w:sz w:val="18"/>
        <w:szCs w:val="18"/>
      </w:rPr>
    </w:pPr>
  </w:p>
  <w:p w14:paraId="04D17923" w14:textId="77777777" w:rsidR="003341B4" w:rsidRDefault="003341B4">
    <w:pPr>
      <w:ind w:left="-864" w:right="-360"/>
    </w:pPr>
  </w:p>
  <w:p w14:paraId="7320DFB2" w14:textId="77777777" w:rsidR="003341B4" w:rsidRDefault="003341B4">
    <w:pPr>
      <w:spacing w:line="2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05EC"/>
    <w:multiLevelType w:val="hybridMultilevel"/>
    <w:tmpl w:val="714AB75E"/>
    <w:lvl w:ilvl="0" w:tplc="AB6E0B8C">
      <w:start w:val="2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2977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D2"/>
    <w:rsid w:val="00054A30"/>
    <w:rsid w:val="000B7214"/>
    <w:rsid w:val="00161A47"/>
    <w:rsid w:val="0017125D"/>
    <w:rsid w:val="00207A32"/>
    <w:rsid w:val="002714DE"/>
    <w:rsid w:val="00272EDA"/>
    <w:rsid w:val="0032024F"/>
    <w:rsid w:val="003341B4"/>
    <w:rsid w:val="0055495B"/>
    <w:rsid w:val="005A2B9D"/>
    <w:rsid w:val="005D616A"/>
    <w:rsid w:val="005F6D9A"/>
    <w:rsid w:val="006B6685"/>
    <w:rsid w:val="0079665D"/>
    <w:rsid w:val="007A7C33"/>
    <w:rsid w:val="007E0E29"/>
    <w:rsid w:val="00801CD0"/>
    <w:rsid w:val="00835EE5"/>
    <w:rsid w:val="00851DD9"/>
    <w:rsid w:val="00953E4B"/>
    <w:rsid w:val="009C691E"/>
    <w:rsid w:val="009E164E"/>
    <w:rsid w:val="00A0735E"/>
    <w:rsid w:val="00A479C6"/>
    <w:rsid w:val="00A92C48"/>
    <w:rsid w:val="00AB4CFA"/>
    <w:rsid w:val="00B052D2"/>
    <w:rsid w:val="00B77448"/>
    <w:rsid w:val="00C10ED1"/>
    <w:rsid w:val="00C73A3F"/>
    <w:rsid w:val="00CA375B"/>
    <w:rsid w:val="00CD1CF4"/>
    <w:rsid w:val="00D33947"/>
    <w:rsid w:val="00D75AF0"/>
    <w:rsid w:val="00DD3F7C"/>
    <w:rsid w:val="00ED4CFA"/>
    <w:rsid w:val="00EF5A8B"/>
    <w:rsid w:val="00F8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E779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3902"/>
      </w:tabs>
      <w:spacing w:line="360" w:lineRule="auto"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line="360" w:lineRule="auto"/>
      <w:ind w:firstLine="720"/>
    </w:pPr>
  </w:style>
  <w:style w:type="character" w:styleId="CommentReference">
    <w:name w:val="annotation reference"/>
    <w:rsid w:val="00C73A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3A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3A3F"/>
  </w:style>
  <w:style w:type="paragraph" w:styleId="CommentSubject">
    <w:name w:val="annotation subject"/>
    <w:basedOn w:val="CommentText"/>
    <w:next w:val="CommentText"/>
    <w:link w:val="CommentSubjectChar"/>
    <w:rsid w:val="00C73A3F"/>
    <w:rPr>
      <w:b/>
      <w:bCs/>
    </w:rPr>
  </w:style>
  <w:style w:type="character" w:customStyle="1" w:styleId="CommentSubjectChar">
    <w:name w:val="Comment Subject Char"/>
    <w:link w:val="CommentSubject"/>
    <w:rsid w:val="00C73A3F"/>
    <w:rPr>
      <w:b/>
      <w:bCs/>
    </w:rPr>
  </w:style>
  <w:style w:type="paragraph" w:styleId="BalloonText">
    <w:name w:val="Balloon Text"/>
    <w:basedOn w:val="Normal"/>
    <w:link w:val="BalloonTextChar"/>
    <w:rsid w:val="00C73A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3A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Art19.dotx</Template>
  <TotalTime>0</TotalTime>
  <Pages>2</Pages>
  <Words>148</Words>
  <Characters>844</Characters>
  <Application>Microsoft Office Word</Application>
  <DocSecurity>0</DocSecurity>
  <PresentationFormat/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Applicant:</vt:lpstr>
    </vt:vector>
  </TitlesOfParts>
  <Company>SLWK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19 template.docx</dc:title>
  <dc:subject/>
  <dc:creator>Emily Bates</dc:creator>
  <cp:keywords/>
  <dc:description/>
  <cp:lastModifiedBy>Jacob Burns</cp:lastModifiedBy>
  <cp:revision>2</cp:revision>
  <dcterms:created xsi:type="dcterms:W3CDTF">2024-06-03T23:47:00Z</dcterms:created>
  <dcterms:modified xsi:type="dcterms:W3CDTF">2024-06-03T23:47:00Z</dcterms:modified>
</cp:coreProperties>
</file>