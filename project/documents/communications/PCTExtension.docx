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E9C8" w14:textId="77777777" w:rsidR="00FF188A" w:rsidRPr="004F2890" w:rsidRDefault="00FF188A" w:rsidP="00FF188A">
      <w:pPr>
        <w:tabs>
          <w:tab w:val="right" w:pos="9028"/>
        </w:tabs>
        <w:spacing w:after="120"/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  <w:u w:val="single"/>
        </w:rPr>
        <w:t>&lt;&lt;</w:t>
      </w:r>
      <w:proofErr w:type="spellStart"/>
      <w:r w:rsidRPr="004F2890">
        <w:rPr>
          <w:rFonts w:ascii="Times New Roman" w:hAnsi="Times New Roman"/>
          <w:b/>
          <w:u w:val="single"/>
        </w:rPr>
        <w:t>serialNo</w:t>
      </w:r>
      <w:proofErr w:type="spellEnd"/>
      <w:r w:rsidRPr="004F2890">
        <w:rPr>
          <w:rFonts w:ascii="Times New Roman" w:hAnsi="Times New Roman"/>
          <w:b/>
          <w:u w:val="single"/>
        </w:rPr>
        <w:t>&gt;&gt;</w:t>
      </w: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PATENT</w:t>
      </w:r>
    </w:p>
    <w:p w14:paraId="098A77A6" w14:textId="77777777" w:rsidR="00FF188A" w:rsidRPr="004F2890" w:rsidRDefault="00FF188A" w:rsidP="00FF188A">
      <w:pPr>
        <w:tabs>
          <w:tab w:val="center" w:pos="4514"/>
        </w:tabs>
        <w:spacing w:line="300" w:lineRule="auto"/>
        <w:jc w:val="center"/>
        <w:rPr>
          <w:rFonts w:ascii="Times New Roman" w:hAnsi="Times New Roman"/>
        </w:rPr>
      </w:pPr>
      <w:r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201CD48D" w14:textId="77777777" w:rsidR="00FF188A" w:rsidRPr="004F2890" w:rsidRDefault="007B2103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7B2103">
        <w:rPr>
          <w:rFonts w:ascii="Times New Roman" w:hAnsi="Times New Roman"/>
        </w:rPr>
        <w:t>Inventor(s):     &lt;&lt;</w:t>
      </w:r>
      <w:proofErr w:type="spellStart"/>
      <w:r w:rsidRPr="007B2103">
        <w:rPr>
          <w:rFonts w:ascii="Times New Roman" w:hAnsi="Times New Roman"/>
        </w:rPr>
        <w:t>inventorEtal</w:t>
      </w:r>
      <w:proofErr w:type="spellEnd"/>
      <w:r w:rsidRPr="007B2103">
        <w:rPr>
          <w:rFonts w:ascii="Times New Roman" w:hAnsi="Times New Roman"/>
        </w:rPr>
        <w:t>&gt;&gt;</w:t>
      </w:r>
      <w:r w:rsidR="00FF188A" w:rsidRPr="004F2890">
        <w:rPr>
          <w:rFonts w:ascii="Times New Roman" w:hAnsi="Times New Roman"/>
        </w:rPr>
        <w:tab/>
        <w:t>Docket:  &lt;&lt;</w:t>
      </w:r>
      <w:proofErr w:type="spellStart"/>
      <w:r w:rsidR="00FF188A" w:rsidRPr="004F2890">
        <w:rPr>
          <w:rFonts w:ascii="Times New Roman" w:hAnsi="Times New Roman"/>
        </w:rPr>
        <w:t>matterNo</w:t>
      </w:r>
      <w:proofErr w:type="spellEnd"/>
      <w:r w:rsidR="00FF188A" w:rsidRPr="004F2890">
        <w:rPr>
          <w:rFonts w:ascii="Times New Roman" w:hAnsi="Times New Roman"/>
        </w:rPr>
        <w:t>&gt;&gt;</w:t>
      </w:r>
    </w:p>
    <w:p w14:paraId="0D12F660" w14:textId="77777777" w:rsidR="00FF188A" w:rsidRPr="004F2890" w:rsidRDefault="00FF188A" w:rsidP="008E4E5F">
      <w:pPr>
        <w:tabs>
          <w:tab w:val="left" w:pos="1440"/>
          <w:tab w:val="left" w:pos="5760"/>
        </w:tabs>
        <w:spacing w:line="300" w:lineRule="auto"/>
        <w:rPr>
          <w:rFonts w:ascii="Times New Roman" w:hAnsi="Times New Roman"/>
        </w:rPr>
      </w:pPr>
      <w:r w:rsidRPr="004F2890">
        <w:rPr>
          <w:rFonts w:ascii="Times New Roman" w:hAnsi="Times New Roman"/>
        </w:rPr>
        <w:t>Serial No.:</w:t>
      </w:r>
      <w:r w:rsidRPr="004F2890">
        <w:rPr>
          <w:rFonts w:ascii="Times New Roman" w:hAnsi="Times New Roman"/>
        </w:rPr>
        <w:tab/>
        <w:t>&lt;&lt;</w:t>
      </w:r>
      <w:proofErr w:type="spellStart"/>
      <w:r w:rsidRPr="004F2890">
        <w:rPr>
          <w:rFonts w:ascii="Times New Roman" w:hAnsi="Times New Roman"/>
        </w:rPr>
        <w:t>serialNo</w:t>
      </w:r>
      <w:proofErr w:type="spellEnd"/>
      <w:r w:rsidRPr="004F2890">
        <w:rPr>
          <w:rFonts w:ascii="Times New Roman" w:hAnsi="Times New Roman"/>
        </w:rPr>
        <w:t>&gt;&gt;</w:t>
      </w:r>
      <w:r w:rsidRPr="004F2890">
        <w:rPr>
          <w:rFonts w:ascii="Times New Roman" w:hAnsi="Times New Roman"/>
        </w:rPr>
        <w:tab/>
        <w:t>Filed:</w:t>
      </w:r>
      <w:r w:rsidRPr="004F2890">
        <w:rPr>
          <w:rFonts w:ascii="Times New Roman" w:hAnsi="Times New Roman"/>
        </w:rPr>
        <w:tab/>
        <w:t>&lt;&lt;</w:t>
      </w:r>
      <w:proofErr w:type="spellStart"/>
      <w:r w:rsidRPr="004F2890">
        <w:rPr>
          <w:rFonts w:ascii="Times New Roman" w:hAnsi="Times New Roman"/>
        </w:rPr>
        <w:t>filedDate</w:t>
      </w:r>
      <w:proofErr w:type="spellEnd"/>
      <w:r w:rsidRPr="004F2890">
        <w:rPr>
          <w:rFonts w:ascii="Times New Roman" w:hAnsi="Times New Roman"/>
        </w:rPr>
        <w:t>&gt;&gt;</w:t>
      </w:r>
    </w:p>
    <w:p w14:paraId="2B82697D" w14:textId="77777777" w:rsidR="00FF188A" w:rsidRPr="004F2890" w:rsidRDefault="00FF188A" w:rsidP="008E4E5F">
      <w:pPr>
        <w:tabs>
          <w:tab w:val="left" w:pos="-1440"/>
          <w:tab w:val="left" w:pos="1440"/>
          <w:tab w:val="left" w:pos="5760"/>
        </w:tabs>
        <w:spacing w:line="300" w:lineRule="auto"/>
        <w:ind w:left="1440" w:hanging="1440"/>
        <w:rPr>
          <w:rFonts w:ascii="Times New Roman" w:hAnsi="Times New Roman"/>
        </w:rPr>
      </w:pPr>
      <w:r w:rsidRPr="004F2890">
        <w:rPr>
          <w:rFonts w:ascii="Times New Roman" w:hAnsi="Times New Roman"/>
        </w:rPr>
        <w:t>Title:</w:t>
      </w:r>
      <w:r w:rsidRPr="004F2890">
        <w:rPr>
          <w:rFonts w:ascii="Times New Roman" w:hAnsi="Times New Roman"/>
        </w:rPr>
        <w:tab/>
        <w:t>&lt;&lt;title&gt;&gt;</w:t>
      </w:r>
    </w:p>
    <w:p w14:paraId="4515A51F" w14:textId="77777777" w:rsidR="00FF188A" w:rsidRDefault="00000000" w:rsidP="00FF188A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29442066">
          <v:rect id="_x0000_s1026" style="position:absolute;margin-left:1in;margin-top:0;width:451.4pt;height:.95pt;z-index:-1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A6C5F64" w14:textId="77777777" w:rsidR="00FF188A" w:rsidRDefault="00FF188A" w:rsidP="00FF188A">
      <w:pPr>
        <w:rPr>
          <w:rFonts w:ascii="Times New Roman" w:hAnsi="Times New Roman"/>
        </w:rPr>
      </w:pPr>
    </w:p>
    <w:p w14:paraId="5A9463F5" w14:textId="77777777" w:rsidR="00C260C8" w:rsidRDefault="00C260C8">
      <w:pPr>
        <w:tabs>
          <w:tab w:val="center" w:pos="4514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u w:val="single"/>
        </w:rPr>
        <w:t xml:space="preserve">REQUEST FOR </w:t>
      </w:r>
      <w:r w:rsidR="00D749A5">
        <w:rPr>
          <w:rFonts w:ascii="Times New Roman" w:hAnsi="Times New Roman"/>
          <w:b/>
          <w:u w:val="single"/>
        </w:rPr>
        <w:t>&lt;&lt;</w:t>
      </w:r>
      <w:proofErr w:type="spellStart"/>
      <w:r w:rsidR="00D749A5">
        <w:rPr>
          <w:rFonts w:ascii="Times New Roman" w:hAnsi="Times New Roman"/>
          <w:b/>
          <w:u w:val="single"/>
        </w:rPr>
        <w:t>extensionLenText</w:t>
      </w:r>
      <w:r w:rsidR="00181D27">
        <w:rPr>
          <w:rFonts w:ascii="Times New Roman" w:hAnsi="Times New Roman"/>
          <w:b/>
          <w:u w:val="single"/>
        </w:rPr>
        <w:t>Hdr</w:t>
      </w:r>
      <w:proofErr w:type="spellEnd"/>
      <w:r w:rsidR="00D749A5" w:rsidRPr="00D749A5">
        <w:rPr>
          <w:rFonts w:ascii="Times New Roman" w:hAnsi="Times New Roman"/>
          <w:b/>
          <w:u w:val="single"/>
        </w:rPr>
        <w:t>&gt;&gt;</w:t>
      </w:r>
      <w:r>
        <w:rPr>
          <w:rFonts w:ascii="Times New Roman" w:hAnsi="Times New Roman"/>
          <w:b/>
          <w:bCs/>
          <w:u w:val="single"/>
        </w:rPr>
        <w:t>-MONTH EXTENSION OF TIME</w:t>
      </w:r>
    </w:p>
    <w:p w14:paraId="09CB85AC" w14:textId="77777777" w:rsidR="00C260C8" w:rsidRDefault="00C260C8">
      <w:pPr>
        <w:rPr>
          <w:rFonts w:ascii="Times New Roman" w:hAnsi="Times New Roman"/>
        </w:rPr>
      </w:pPr>
    </w:p>
    <w:p w14:paraId="5FD3DEE4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MS PCT</w:t>
      </w:r>
    </w:p>
    <w:p w14:paraId="5E1AAEA3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40AA8CF0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69EDB857" w14:textId="77777777" w:rsidR="00C260C8" w:rsidRDefault="00C260C8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5FC5C3AF" w14:textId="77777777" w:rsidR="00C260C8" w:rsidRDefault="00C260C8">
      <w:pPr>
        <w:rPr>
          <w:rFonts w:ascii="Times New Roman" w:hAnsi="Times New Roman"/>
        </w:rPr>
      </w:pPr>
    </w:p>
    <w:p w14:paraId="40F107DC" w14:textId="77777777" w:rsidR="00C260C8" w:rsidRDefault="00C260C8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the Form PCT/RO/106 </w:t>
      </w:r>
      <w:r w:rsidR="00FF188A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in the International Application mailed </w:t>
      </w:r>
      <w:r w:rsidR="00FF188A" w:rsidRPr="004F2890">
        <w:rPr>
          <w:rFonts w:ascii="Times New Roman" w:hAnsi="Times New Roman"/>
        </w:rPr>
        <w:t>&lt;&lt;</w:t>
      </w:r>
      <w:proofErr w:type="spellStart"/>
      <w:r w:rsidR="00FF188A" w:rsidRPr="004F2890">
        <w:rPr>
          <w:rFonts w:ascii="Times New Roman" w:hAnsi="Times New Roman"/>
        </w:rPr>
        <w:t>mailDate</w:t>
      </w:r>
      <w:proofErr w:type="spellEnd"/>
      <w:r w:rsidR="00FF188A" w:rsidRPr="004F2890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, </w:t>
      </w:r>
      <w:r w:rsidR="00FF188A" w:rsidRPr="004F2890">
        <w:rPr>
          <w:rFonts w:ascii="Times New Roman" w:hAnsi="Times New Roman"/>
        </w:rPr>
        <w:t>&lt;&lt;</w:t>
      </w:r>
      <w:proofErr w:type="spellStart"/>
      <w:r w:rsidR="00FF188A" w:rsidRPr="004F2890">
        <w:rPr>
          <w:rFonts w:ascii="Times New Roman" w:hAnsi="Times New Roman"/>
        </w:rPr>
        <w:t>properApplicant</w:t>
      </w:r>
      <w:proofErr w:type="spellEnd"/>
      <w:r w:rsidR="00FF188A" w:rsidRPr="004F2890">
        <w:rPr>
          <w:rFonts w:ascii="Times New Roman" w:hAnsi="Times New Roman"/>
        </w:rPr>
        <w:t>&gt;&gt;</w:t>
      </w:r>
      <w:r w:rsidR="00FF188A">
        <w:rPr>
          <w:rFonts w:ascii="Times New Roman" w:hAnsi="Times New Roman"/>
        </w:rPr>
        <w:t xml:space="preserve"> respectfully &lt;&lt;</w:t>
      </w:r>
      <w:proofErr w:type="spellStart"/>
      <w:r w:rsidR="00FF188A">
        <w:rPr>
          <w:rFonts w:ascii="Times New Roman" w:hAnsi="Times New Roman"/>
        </w:rPr>
        <w:t>requestText</w:t>
      </w:r>
      <w:proofErr w:type="spellEnd"/>
      <w:r w:rsidR="00FF188A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 a </w:t>
      </w:r>
      <w:r w:rsidR="00D749A5">
        <w:rPr>
          <w:rFonts w:ascii="Times New Roman" w:hAnsi="Times New Roman"/>
        </w:rPr>
        <w:t>&lt;&lt;</w:t>
      </w:r>
      <w:proofErr w:type="spellStart"/>
      <w:r w:rsidR="00D749A5">
        <w:rPr>
          <w:rFonts w:ascii="Times New Roman" w:hAnsi="Times New Roman"/>
        </w:rPr>
        <w:t>extensionLenText</w:t>
      </w:r>
      <w:proofErr w:type="spellEnd"/>
      <w:r w:rsidR="00410C9E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 month extension of time to comply with </w:t>
      </w:r>
      <w:r w:rsidR="00410C9E">
        <w:rPr>
          <w:rFonts w:ascii="Times New Roman" w:hAnsi="Times New Roman"/>
        </w:rPr>
        <w:t>&lt;&lt;</w:t>
      </w:r>
      <w:proofErr w:type="spellStart"/>
      <w:r w:rsidR="00410C9E">
        <w:rPr>
          <w:rFonts w:ascii="Times New Roman" w:hAnsi="Times New Roman"/>
        </w:rPr>
        <w:t>annexSelectText</w:t>
      </w:r>
      <w:proofErr w:type="spellEnd"/>
      <w:r w:rsidR="00410C9E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 of the Invitation, thereby extending the deadline to </w:t>
      </w:r>
      <w:r w:rsidR="00410C9E">
        <w:rPr>
          <w:rFonts w:ascii="Times New Roman" w:hAnsi="Times New Roman"/>
          <w:b/>
          <w:bCs/>
        </w:rPr>
        <w:t>&lt;&lt;</w:t>
      </w:r>
      <w:proofErr w:type="spellStart"/>
      <w:r w:rsidR="00410C9E" w:rsidRPr="00410C9E">
        <w:rPr>
          <w:rFonts w:ascii="Times New Roman" w:hAnsi="Times New Roman"/>
          <w:bCs/>
        </w:rPr>
        <w:t>requestDueDate</w:t>
      </w:r>
      <w:proofErr w:type="spellEnd"/>
      <w:r w:rsidR="00410C9E">
        <w:rPr>
          <w:rFonts w:ascii="Times New Roman" w:hAnsi="Times New Roman"/>
          <w:b/>
          <w:bCs/>
        </w:rPr>
        <w:t>&gt;&gt;</w:t>
      </w:r>
      <w:r>
        <w:rPr>
          <w:rFonts w:ascii="Times New Roman" w:hAnsi="Times New Roman"/>
        </w:rPr>
        <w:t>.</w:t>
      </w:r>
    </w:p>
    <w:p w14:paraId="79C7635A" w14:textId="77777777" w:rsidR="00FF188A" w:rsidRDefault="00FF188A" w:rsidP="00FF188A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undersigned at </w:t>
      </w: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SAPhone</w:t>
      </w:r>
      <w:proofErr w:type="spellEnd"/>
      <w:r w:rsidRPr="00135169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>.</w:t>
      </w:r>
    </w:p>
    <w:p w14:paraId="713B6B21" w14:textId="77777777" w:rsidR="00FF188A" w:rsidRDefault="00FF188A" w:rsidP="00FF188A">
      <w:pPr>
        <w:ind w:firstLine="3600"/>
        <w:rPr>
          <w:rFonts w:ascii="Times New Roman" w:hAnsi="Times New Roman"/>
        </w:rPr>
      </w:pPr>
    </w:p>
    <w:p w14:paraId="0F89BF83" w14:textId="77777777" w:rsidR="00FF188A" w:rsidRDefault="00FF188A" w:rsidP="00FF188A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3284B512" w14:textId="77777777" w:rsidR="00FF188A" w:rsidRPr="00135169" w:rsidRDefault="00FF188A" w:rsidP="00FF188A">
      <w:pPr>
        <w:rPr>
          <w:rFonts w:ascii="Times New Roman" w:hAnsi="Times New Roman"/>
        </w:rPr>
      </w:pPr>
    </w:p>
    <w:p w14:paraId="28233B06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upperFirmName</w:t>
      </w:r>
      <w:proofErr w:type="spellEnd"/>
      <w:r w:rsidRPr="00135169">
        <w:rPr>
          <w:rFonts w:ascii="Times New Roman" w:hAnsi="Times New Roman"/>
        </w:rPr>
        <w:t>&gt;&gt;</w:t>
      </w:r>
    </w:p>
    <w:p w14:paraId="6A9C1398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firmPoBox</w:t>
      </w:r>
      <w:proofErr w:type="spellEnd"/>
      <w:r w:rsidRPr="00135169">
        <w:rPr>
          <w:rFonts w:ascii="Times New Roman" w:hAnsi="Times New Roman"/>
        </w:rPr>
        <w:t>&gt;&gt;</w:t>
      </w:r>
    </w:p>
    <w:p w14:paraId="00A893D3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firmCityStZip</w:t>
      </w:r>
      <w:proofErr w:type="spellEnd"/>
      <w:r w:rsidRPr="00135169">
        <w:rPr>
          <w:rFonts w:ascii="Times New Roman" w:hAnsi="Times New Roman"/>
        </w:rPr>
        <w:t>&gt;&gt;</w:t>
      </w:r>
    </w:p>
    <w:p w14:paraId="5E3BC4D1" w14:textId="77777777" w:rsidR="00FF188A" w:rsidRPr="00135169" w:rsidRDefault="00FF188A" w:rsidP="00FF188A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SAPhone</w:t>
      </w:r>
      <w:proofErr w:type="spellEnd"/>
      <w:r w:rsidRPr="00135169">
        <w:rPr>
          <w:rFonts w:ascii="Times New Roman" w:hAnsi="Times New Roman"/>
        </w:rPr>
        <w:t>&gt;&gt;</w:t>
      </w:r>
    </w:p>
    <w:p w14:paraId="35FA647D" w14:textId="77777777" w:rsidR="00FF188A" w:rsidRPr="00135169" w:rsidRDefault="00FF188A" w:rsidP="00FF188A">
      <w:pPr>
        <w:rPr>
          <w:rFonts w:ascii="Times New Roman" w:hAnsi="Times New Roman"/>
        </w:rPr>
      </w:pPr>
    </w:p>
    <w:p w14:paraId="61EDD731" w14:textId="77777777" w:rsidR="00FF188A" w:rsidRPr="00135169" w:rsidRDefault="00EB7433" w:rsidP="00FF18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="00F408A1" w:rsidRPr="005122AA">
        <w:rPr>
          <w:rFonts w:ascii="Times New Roman" w:hAnsi="Times New Roman"/>
        </w:rPr>
        <w:t>&lt;&lt;</w:t>
      </w:r>
      <w:proofErr w:type="spellStart"/>
      <w:r w:rsidR="00F408A1" w:rsidRPr="005122AA">
        <w:rPr>
          <w:rFonts w:ascii="Times New Roman" w:hAnsi="Times New Roman"/>
        </w:rPr>
        <w:t>signatureDate</w:t>
      </w:r>
      <w:proofErr w:type="spellEnd"/>
      <w:r w:rsidR="00F408A1" w:rsidRPr="005122AA">
        <w:rPr>
          <w:rFonts w:ascii="Times New Roman" w:hAnsi="Times New Roman"/>
        </w:rPr>
        <w:t>&gt;&gt;</w:t>
      </w:r>
      <w:r w:rsidR="00F408A1">
        <w:rPr>
          <w:rFonts w:ascii="Times New Roman" w:hAnsi="Times New Roman"/>
        </w:rPr>
        <w:tab/>
      </w:r>
      <w:r w:rsidR="00F408A1">
        <w:rPr>
          <w:rFonts w:ascii="Times New Roman" w:hAnsi="Times New Roman"/>
        </w:rPr>
        <w:tab/>
        <w:t xml:space="preserve">    </w:t>
      </w:r>
      <w:r w:rsidR="00F408A1" w:rsidRPr="005122AA">
        <w:rPr>
          <w:rFonts w:ascii="Times New Roman" w:hAnsi="Times New Roman"/>
        </w:rPr>
        <w:t>&lt;&lt;</w:t>
      </w:r>
      <w:proofErr w:type="spellStart"/>
      <w:r w:rsidR="00F408A1" w:rsidRPr="005122AA">
        <w:rPr>
          <w:rFonts w:ascii="Times New Roman" w:hAnsi="Times New Roman"/>
        </w:rPr>
        <w:t>echoSignature</w:t>
      </w:r>
      <w:proofErr w:type="spellEnd"/>
      <w:r w:rsidR="00F408A1" w:rsidRPr="005122AA">
        <w:rPr>
          <w:rFonts w:ascii="Times New Roman" w:hAnsi="Times New Roman"/>
        </w:rPr>
        <w:t>&gt;&gt;</w:t>
      </w:r>
    </w:p>
    <w:p w14:paraId="7C654D16" w14:textId="77777777" w:rsidR="00FF188A" w:rsidRPr="00135169" w:rsidRDefault="00FF188A" w:rsidP="00EB7433">
      <w:pPr>
        <w:tabs>
          <w:tab w:val="left" w:pos="15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proofErr w:type="gramStart"/>
      <w:r w:rsidRPr="00135169">
        <w:rPr>
          <w:rFonts w:ascii="Times New Roman" w:hAnsi="Times New Roman"/>
          <w:u w:val="single"/>
        </w:rPr>
        <w:tab/>
      </w:r>
      <w:r w:rsidR="00EB7433">
        <w:rPr>
          <w:rFonts w:ascii="Times New Roman" w:hAnsi="Times New Roman"/>
          <w:u w:val="single"/>
        </w:rPr>
        <w:t xml:space="preserve">  </w:t>
      </w:r>
      <w:r w:rsidR="00EB7433">
        <w:rPr>
          <w:rFonts w:ascii="Times New Roman" w:hAnsi="Times New Roman"/>
          <w:u w:val="single"/>
        </w:rPr>
        <w:tab/>
      </w:r>
      <w:proofErr w:type="gramEnd"/>
      <w:r w:rsidR="00EB7433">
        <w:rPr>
          <w:rFonts w:ascii="Times New Roman" w:hAnsi="Times New Roman"/>
          <w:u w:val="single"/>
        </w:rPr>
        <w:t xml:space="preserve">     </w:t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554B4079" w14:textId="77777777" w:rsidR="00FF188A" w:rsidRPr="00135169" w:rsidRDefault="00FF188A" w:rsidP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  <w:t>&lt;&lt;</w:t>
      </w:r>
      <w:proofErr w:type="spellStart"/>
      <w:r w:rsidRPr="00135169">
        <w:rPr>
          <w:rFonts w:ascii="Times New Roman" w:hAnsi="Times New Roman"/>
        </w:rPr>
        <w:t>SAName</w:t>
      </w:r>
      <w:proofErr w:type="spellEnd"/>
      <w:r w:rsidRPr="00135169">
        <w:rPr>
          <w:rFonts w:ascii="Times New Roman" w:hAnsi="Times New Roman"/>
        </w:rPr>
        <w:t>&gt;&gt;</w:t>
      </w:r>
    </w:p>
    <w:p w14:paraId="03AD4531" w14:textId="70D73C31" w:rsidR="00C260C8" w:rsidRDefault="00FF188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D0078">
        <w:rPr>
          <w:rFonts w:ascii="Times New Roman" w:hAnsi="Times New Roman"/>
        </w:rPr>
        <w:t xml:space="preserve">USPTO </w:t>
      </w:r>
      <w:r w:rsidRPr="00135169">
        <w:rPr>
          <w:rFonts w:ascii="Times New Roman" w:hAnsi="Times New Roman"/>
        </w:rPr>
        <w:t>Reg. No. &lt;&lt;</w:t>
      </w:r>
      <w:proofErr w:type="spellStart"/>
      <w:r w:rsidRPr="00135169">
        <w:rPr>
          <w:rFonts w:ascii="Times New Roman" w:hAnsi="Times New Roman"/>
        </w:rPr>
        <w:t>SARegNo</w:t>
      </w:r>
      <w:proofErr w:type="spellEnd"/>
      <w:r w:rsidRPr="00135169">
        <w:rPr>
          <w:rFonts w:ascii="Times New Roman" w:hAnsi="Times New Roman"/>
        </w:rPr>
        <w:t>&gt;&gt;</w:t>
      </w:r>
    </w:p>
    <w:sectPr w:rsidR="00C260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8" w:h="16833" w:code="9"/>
      <w:pgMar w:top="1080" w:right="1440" w:bottom="1339" w:left="1440" w:header="1080" w:footer="360" w:gutter="0"/>
      <w:paperSrc w:first="258" w:other="258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5818" w14:textId="77777777" w:rsidR="00813126" w:rsidRDefault="00813126" w:rsidP="00B93D16">
      <w:r>
        <w:separator/>
      </w:r>
    </w:p>
  </w:endnote>
  <w:endnote w:type="continuationSeparator" w:id="0">
    <w:p w14:paraId="306FB88D" w14:textId="77777777" w:rsidR="00813126" w:rsidRDefault="00813126" w:rsidP="00B9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5D4F" w14:textId="77777777" w:rsidR="00D1213E" w:rsidRDefault="00D12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DC52" w14:textId="77777777" w:rsidR="00D1213E" w:rsidRDefault="00D121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4AA8" w14:textId="77777777" w:rsidR="00D1213E" w:rsidRDefault="00D12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0F7F" w14:textId="77777777" w:rsidR="00813126" w:rsidRDefault="00813126" w:rsidP="00B93D16">
      <w:r>
        <w:separator/>
      </w:r>
    </w:p>
  </w:footnote>
  <w:footnote w:type="continuationSeparator" w:id="0">
    <w:p w14:paraId="66345E99" w14:textId="77777777" w:rsidR="00813126" w:rsidRDefault="00813126" w:rsidP="00B93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89B2" w14:textId="77777777" w:rsidR="00D1213E" w:rsidRDefault="00D12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F9B5" w14:textId="77777777" w:rsidR="00D1213E" w:rsidRDefault="00D121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2B2A" w14:textId="77777777" w:rsidR="00D1213E" w:rsidRDefault="00D121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C65"/>
    <w:rsid w:val="00046270"/>
    <w:rsid w:val="00064650"/>
    <w:rsid w:val="00181D27"/>
    <w:rsid w:val="001B1D51"/>
    <w:rsid w:val="001D0078"/>
    <w:rsid w:val="001E1CC1"/>
    <w:rsid w:val="002053D6"/>
    <w:rsid w:val="002F5BE6"/>
    <w:rsid w:val="00353020"/>
    <w:rsid w:val="00410C9E"/>
    <w:rsid w:val="0044300A"/>
    <w:rsid w:val="004D1D5F"/>
    <w:rsid w:val="00545375"/>
    <w:rsid w:val="005868E4"/>
    <w:rsid w:val="005D63F8"/>
    <w:rsid w:val="006553CE"/>
    <w:rsid w:val="006557D8"/>
    <w:rsid w:val="006A26A7"/>
    <w:rsid w:val="007B2103"/>
    <w:rsid w:val="007F0BF2"/>
    <w:rsid w:val="00813126"/>
    <w:rsid w:val="008A31C2"/>
    <w:rsid w:val="008B17C5"/>
    <w:rsid w:val="008C6C2B"/>
    <w:rsid w:val="008D7171"/>
    <w:rsid w:val="008E4E5F"/>
    <w:rsid w:val="009A74A7"/>
    <w:rsid w:val="009C6575"/>
    <w:rsid w:val="009F0A71"/>
    <w:rsid w:val="00A04C65"/>
    <w:rsid w:val="00A65B67"/>
    <w:rsid w:val="00AB0D36"/>
    <w:rsid w:val="00B60284"/>
    <w:rsid w:val="00B93D16"/>
    <w:rsid w:val="00C260C8"/>
    <w:rsid w:val="00C43A17"/>
    <w:rsid w:val="00D1213E"/>
    <w:rsid w:val="00D749A5"/>
    <w:rsid w:val="00DD123E"/>
    <w:rsid w:val="00E31E46"/>
    <w:rsid w:val="00E82C00"/>
    <w:rsid w:val="00EA7B13"/>
    <w:rsid w:val="00EB7433"/>
    <w:rsid w:val="00F408A1"/>
    <w:rsid w:val="00F85904"/>
    <w:rsid w:val="00FE75C3"/>
    <w:rsid w:val="00FF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D8B78C3"/>
  <w15:chartTrackingRefBased/>
  <w15:docId w15:val="{4FD021BD-0FD6-4A78-9AA0-C4F363C7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tabs>
        <w:tab w:val="left" w:pos="-1440"/>
      </w:tabs>
      <w:spacing w:line="300" w:lineRule="auto"/>
      <w:ind w:left="1440" w:hanging="1440"/>
    </w:pPr>
  </w:style>
  <w:style w:type="paragraph" w:styleId="BalloonText">
    <w:name w:val="Balloon Text"/>
    <w:basedOn w:val="Normal"/>
    <w:link w:val="BalloonTextChar"/>
    <w:rsid w:val="00B93D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3D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93D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93D16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B93D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93D16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FF18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F188A"/>
    <w:rPr>
      <w:sz w:val="20"/>
      <w:szCs w:val="20"/>
    </w:rPr>
  </w:style>
  <w:style w:type="character" w:customStyle="1" w:styleId="CommentTextChar">
    <w:name w:val="Comment Text Char"/>
    <w:link w:val="CommentText"/>
    <w:rsid w:val="00FF188A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FF188A"/>
    <w:rPr>
      <w:b/>
      <w:bCs/>
    </w:rPr>
  </w:style>
  <w:style w:type="character" w:customStyle="1" w:styleId="CommentSubjectChar">
    <w:name w:val="Comment Subject Char"/>
    <w:link w:val="CommentSubject"/>
    <w:rsid w:val="00FF188A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9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PCTExten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PCTExtension.dot</Template>
  <TotalTime>2</TotalTime>
  <Pages>1</Pages>
  <Words>139</Words>
  <Characters>793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PCTExtension.DOT</vt:lpstr>
    </vt:vector>
  </TitlesOfParts>
  <Company>SLWK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PCTExtension.dot</dc:title>
  <dc:subject/>
  <dc:creator>Jacob Burns</dc:creator>
  <cp:keywords/>
  <dc:description/>
  <cp:lastModifiedBy>Jacob Burns</cp:lastModifiedBy>
  <cp:revision>2</cp:revision>
  <cp:lastPrinted>2010-08-02T18:05:00Z</cp:lastPrinted>
  <dcterms:created xsi:type="dcterms:W3CDTF">2024-08-07T19:57:00Z</dcterms:created>
  <dcterms:modified xsi:type="dcterms:W3CDTF">2025-11-13T20:33:00Z</dcterms:modified>
</cp:coreProperties>
</file>