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F8F7" w14:textId="77777777" w:rsidR="00F4640B" w:rsidRDefault="00F4640B" w:rsidP="000308A4">
      <w:pPr>
        <w:tabs>
          <w:tab w:val="center" w:pos="5400"/>
        </w:tabs>
        <w:jc w:val="center"/>
        <w:rPr>
          <w:sz w:val="24"/>
        </w:rPr>
      </w:pPr>
      <w:r>
        <w:rPr>
          <w:sz w:val="24"/>
          <w:u w:val="single"/>
        </w:rPr>
        <w:t>IN THE UNITED STATES PATENT AND TRADEMARK OFFICE</w:t>
      </w:r>
    </w:p>
    <w:p w14:paraId="3F28F678" w14:textId="77777777" w:rsidR="00F4640B" w:rsidRDefault="00F4640B">
      <w:pPr>
        <w:rPr>
          <w:sz w:val="24"/>
        </w:rPr>
      </w:pPr>
    </w:p>
    <w:p w14:paraId="21843229" w14:textId="77777777" w:rsidR="00D62711" w:rsidRDefault="00D62711" w:rsidP="000308A4">
      <w:pPr>
        <w:tabs>
          <w:tab w:val="left" w:pos="1260"/>
        </w:tabs>
        <w:ind w:left="1260" w:hanging="1260"/>
        <w:rPr>
          <w:sz w:val="24"/>
        </w:rPr>
      </w:pPr>
      <w:r w:rsidRPr="00D62711">
        <w:rPr>
          <w:sz w:val="24"/>
        </w:rPr>
        <w:t>Inventor(s):  &lt;&lt;inventorEtal&gt;&gt;</w:t>
      </w:r>
    </w:p>
    <w:p w14:paraId="67851D31" w14:textId="77777777" w:rsidR="00F4640B" w:rsidRDefault="00F4640B" w:rsidP="000308A4">
      <w:pPr>
        <w:tabs>
          <w:tab w:val="left" w:pos="1260"/>
        </w:tabs>
        <w:ind w:left="1260" w:hanging="126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602D59">
        <w:rPr>
          <w:sz w:val="24"/>
        </w:rPr>
        <w:t>&lt;&lt;title&gt;&gt;</w:t>
      </w:r>
    </w:p>
    <w:p w14:paraId="78BDD9E2" w14:textId="77777777" w:rsidR="00EF1369" w:rsidRDefault="00EF1369" w:rsidP="000308A4">
      <w:pPr>
        <w:rPr>
          <w:sz w:val="24"/>
        </w:rPr>
      </w:pPr>
    </w:p>
    <w:p w14:paraId="265CA153" w14:textId="77777777" w:rsidR="00F4640B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Docket No.:</w:t>
      </w:r>
      <w:r>
        <w:rPr>
          <w:sz w:val="24"/>
        </w:rPr>
        <w:tab/>
      </w:r>
      <w:r w:rsidR="00602D59">
        <w:rPr>
          <w:sz w:val="24"/>
        </w:rPr>
        <w:t>&lt;&lt;matterNo&gt;&gt;</w:t>
      </w:r>
      <w:r w:rsidR="00F4640B">
        <w:rPr>
          <w:sz w:val="24"/>
        </w:rPr>
        <w:tab/>
        <w:t>Serial No</w:t>
      </w:r>
      <w:r>
        <w:rPr>
          <w:sz w:val="24"/>
        </w:rPr>
        <w:t>.:</w:t>
      </w:r>
      <w:r>
        <w:rPr>
          <w:sz w:val="24"/>
        </w:rPr>
        <w:tab/>
      </w:r>
      <w:r w:rsidR="00602D59">
        <w:rPr>
          <w:sz w:val="24"/>
        </w:rPr>
        <w:t>&lt;&lt;serialNo&gt;&gt;</w:t>
      </w:r>
    </w:p>
    <w:p w14:paraId="4AA5A81F" w14:textId="77777777" w:rsidR="00F4640B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602D59">
        <w:rPr>
          <w:sz w:val="24"/>
        </w:rPr>
        <w:t>&lt;&lt;filedDate&gt;&gt;</w:t>
      </w:r>
      <w:r>
        <w:rPr>
          <w:sz w:val="24"/>
        </w:rPr>
        <w:tab/>
        <w:t>Due Date:</w:t>
      </w:r>
      <w:r>
        <w:rPr>
          <w:sz w:val="24"/>
        </w:rPr>
        <w:tab/>
      </w:r>
      <w:r w:rsidR="00FD7B40">
        <w:rPr>
          <w:sz w:val="24"/>
        </w:rPr>
        <w:t>&lt;&lt;dueDate&gt;&gt;</w:t>
      </w:r>
    </w:p>
    <w:p w14:paraId="502F853A" w14:textId="77777777" w:rsidR="00F4640B" w:rsidRPr="00EF1369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Examiner:</w:t>
      </w:r>
      <w:r>
        <w:rPr>
          <w:sz w:val="24"/>
        </w:rPr>
        <w:tab/>
      </w:r>
      <w:r w:rsidR="00C04223" w:rsidRPr="0016653C">
        <w:rPr>
          <w:sz w:val="24"/>
        </w:rPr>
        <w:t>&lt;&lt;examinerName&gt;&gt;</w:t>
      </w:r>
      <w:r w:rsidR="00F4640B">
        <w:rPr>
          <w:sz w:val="24"/>
        </w:rPr>
        <w:tab/>
        <w:t>Group Ar</w:t>
      </w:r>
      <w:r w:rsidR="00F4640B" w:rsidRPr="00EF1369">
        <w:rPr>
          <w:sz w:val="24"/>
        </w:rPr>
        <w:t xml:space="preserve">t Unit: </w:t>
      </w:r>
      <w:r>
        <w:rPr>
          <w:sz w:val="24"/>
        </w:rPr>
        <w:tab/>
      </w:r>
      <w:r w:rsidR="00C04223" w:rsidRPr="0016653C">
        <w:rPr>
          <w:sz w:val="24"/>
        </w:rPr>
        <w:t>&lt;&lt;artUnit&gt;&gt;</w:t>
      </w:r>
    </w:p>
    <w:p w14:paraId="4A16E55A" w14:textId="77777777" w:rsidR="00EF1369" w:rsidRPr="00EF1369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FD7B40">
        <w:rPr>
          <w:sz w:val="24"/>
        </w:rPr>
        <w:t>&lt;&lt;custNoCorresp&gt;&gt;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</w:r>
      <w:r w:rsidR="008335E5">
        <w:rPr>
          <w:sz w:val="24"/>
        </w:rPr>
        <w:t>&lt;&lt;confirmNo&gt;&gt;</w:t>
      </w:r>
    </w:p>
    <w:p w14:paraId="6B697B05" w14:textId="77777777" w:rsidR="00F4640B" w:rsidRDefault="00F4640B" w:rsidP="000308A4">
      <w:pPr>
        <w:rPr>
          <w:sz w:val="24"/>
        </w:rPr>
      </w:pPr>
    </w:p>
    <w:p w14:paraId="48A15A0A" w14:textId="77777777" w:rsidR="00F4640B" w:rsidRDefault="00F4640B" w:rsidP="000308A4">
      <w:pPr>
        <w:rPr>
          <w:sz w:val="24"/>
        </w:rPr>
      </w:pPr>
      <w:r>
        <w:rPr>
          <w:sz w:val="24"/>
        </w:rPr>
        <w:t>Mail Stop Missing Parts</w:t>
      </w:r>
    </w:p>
    <w:p w14:paraId="710808C6" w14:textId="77777777" w:rsidR="00F4640B" w:rsidRDefault="00F4640B" w:rsidP="000308A4">
      <w:pPr>
        <w:rPr>
          <w:sz w:val="24"/>
        </w:rPr>
      </w:pPr>
      <w:r>
        <w:rPr>
          <w:sz w:val="24"/>
        </w:rPr>
        <w:t>Commissioner for Patents</w:t>
      </w:r>
    </w:p>
    <w:p w14:paraId="5C457749" w14:textId="77777777" w:rsidR="00F4640B" w:rsidRPr="00EF1369" w:rsidRDefault="00F4640B" w:rsidP="000308A4">
      <w:pPr>
        <w:widowControl/>
        <w:rPr>
          <w:sz w:val="24"/>
        </w:rPr>
      </w:pPr>
      <w:r w:rsidRPr="00EF1369">
        <w:rPr>
          <w:sz w:val="24"/>
        </w:rPr>
        <w:t>P.O. Box 1450</w:t>
      </w:r>
    </w:p>
    <w:p w14:paraId="6FFDFFF6" w14:textId="77777777" w:rsidR="00F4640B" w:rsidRPr="00EF1369" w:rsidRDefault="00F4640B" w:rsidP="000308A4">
      <w:pPr>
        <w:rPr>
          <w:sz w:val="24"/>
        </w:rPr>
      </w:pPr>
      <w:r w:rsidRPr="00EF1369">
        <w:rPr>
          <w:sz w:val="24"/>
        </w:rPr>
        <w:t>Alexandria, VA 22313-1450</w:t>
      </w:r>
    </w:p>
    <w:p w14:paraId="7E517567" w14:textId="77777777" w:rsidR="00F4640B" w:rsidRPr="00EF1369" w:rsidRDefault="00F4640B" w:rsidP="000308A4">
      <w:pPr>
        <w:rPr>
          <w:sz w:val="24"/>
        </w:rPr>
      </w:pPr>
    </w:p>
    <w:p w14:paraId="1611E622" w14:textId="77777777" w:rsidR="00F4640B" w:rsidRDefault="00F4640B" w:rsidP="000308A4">
      <w:pPr>
        <w:pStyle w:val="BodyText"/>
      </w:pPr>
      <w:r>
        <w:t>We are transmitting herewith the attached:</w:t>
      </w:r>
    </w:p>
    <w:p w14:paraId="47B6679D" w14:textId="77777777" w:rsidR="00F4640B" w:rsidRDefault="00F4640B" w:rsidP="000308A4">
      <w:pPr>
        <w:rPr>
          <w:sz w:val="24"/>
        </w:rPr>
      </w:pPr>
    </w:p>
    <w:p w14:paraId="3BB1D3E4" w14:textId="77777777" w:rsidR="00FF701F" w:rsidRPr="00FF701F" w:rsidRDefault="00FF701F" w:rsidP="00FF701F">
      <w:pPr>
        <w:widowControl/>
        <w:tabs>
          <w:tab w:val="left" w:pos="720"/>
        </w:tabs>
        <w:rPr>
          <w:rFonts w:ascii="TimesNewRoman" w:hAnsi="TimesNewRoman"/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Communi</w:t>
      </w:r>
      <w:r w:rsidRPr="00FF701F">
        <w:rPr>
          <w:sz w:val="24"/>
        </w:rPr>
        <w:t>cation Re: Missing Parts (1 pg.).</w:t>
      </w:r>
    </w:p>
    <w:p w14:paraId="301AB436" w14:textId="77777777" w:rsidR="008242A2" w:rsidRDefault="00F4640B" w:rsidP="00FF701F">
      <w:pPr>
        <w:tabs>
          <w:tab w:val="left" w:pos="720"/>
        </w:tabs>
        <w:ind w:left="720" w:hanging="720"/>
        <w:rPr>
          <w:sz w:val="24"/>
        </w:rPr>
      </w:pPr>
      <w:r w:rsidRPr="00FF701F">
        <w:rPr>
          <w:sz w:val="24"/>
          <w:u w:val="single"/>
        </w:rPr>
        <w:t>X</w:t>
      </w:r>
      <w:r w:rsidRPr="00FF701F">
        <w:rPr>
          <w:sz w:val="24"/>
        </w:rPr>
        <w:tab/>
      </w:r>
      <w:r w:rsidR="008242A2">
        <w:rPr>
          <w:sz w:val="24"/>
        </w:rPr>
        <w:t>&lt;&lt;surchargeText&gt;&gt;</w:t>
      </w:r>
    </w:p>
    <w:p w14:paraId="0B80420E" w14:textId="77777777" w:rsidR="0036758D" w:rsidRPr="00B2794E" w:rsidRDefault="008242A2" w:rsidP="00FF701F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&lt;&lt;filingFeeX&gt;&gt;</w:t>
      </w:r>
      <w:r w:rsidRPr="00B2794E">
        <w:rPr>
          <w:noProof/>
          <w:sz w:val="24"/>
        </w:rPr>
        <w:t>&lt;&lt;filingFeeText&gt;&gt;</w:t>
      </w:r>
    </w:p>
    <w:p w14:paraId="5272BCAC" w14:textId="77777777" w:rsidR="003E72D3" w:rsidRDefault="008242A2" w:rsidP="003E72D3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&lt;&lt;extensionX&gt;&gt;</w:t>
      </w:r>
      <w:r>
        <w:rPr>
          <w:noProof/>
          <w:sz w:val="24"/>
        </w:rPr>
        <w:t>&lt;&lt;extensionText&gt;&gt;</w:t>
      </w:r>
    </w:p>
    <w:p w14:paraId="16BCE50F" w14:textId="77777777" w:rsidR="003E72D3" w:rsidRPr="00C8149A" w:rsidRDefault="008242A2" w:rsidP="003E72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&lt;&lt;extensionFee</w:t>
      </w:r>
      <w:r w:rsidR="003E72D3" w:rsidRPr="003E72D3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 w:rsidR="00C8149A" w:rsidRPr="00C8149A">
        <w:rPr>
          <w:noProof/>
          <w:sz w:val="24"/>
        </w:rPr>
        <w:t>&lt;&lt;extensionFeeText&gt;&gt;</w:t>
      </w:r>
    </w:p>
    <w:p w14:paraId="67AC2A5E" w14:textId="77777777" w:rsidR="00C8149A" w:rsidRPr="00C8149A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C8149A">
        <w:rPr>
          <w:noProof/>
          <w:sz w:val="24"/>
          <w:u w:val="single"/>
        </w:rPr>
        <w:t>&lt;&lt;combinedX&gt;&gt;</w:t>
      </w:r>
      <w:r w:rsidRPr="00C8149A">
        <w:rPr>
          <w:noProof/>
          <w:sz w:val="24"/>
        </w:rPr>
        <w:t>&lt;&lt;combinedText&gt;&gt;</w:t>
      </w:r>
    </w:p>
    <w:p w14:paraId="52E241A6" w14:textId="77777777" w:rsidR="00C8149A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&lt;&lt;declaration</w:t>
      </w:r>
      <w:r w:rsidR="003E6185" w:rsidRPr="003E72D3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&lt;&lt;declarationText&gt;&gt;</w:t>
      </w:r>
    </w:p>
    <w:p w14:paraId="4CFD4D8D" w14:textId="77777777" w:rsidR="003E6185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&lt;&lt;poa</w:t>
      </w:r>
      <w:r w:rsidR="003E6185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&lt;&lt;poaText&gt;&gt;</w:t>
      </w:r>
    </w:p>
    <w:p w14:paraId="2C9508AB" w14:textId="77777777" w:rsidR="00F9722A" w:rsidRDefault="00F9722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&lt;&lt;appDsX&gt;&gt;</w:t>
      </w:r>
      <w:r>
        <w:rPr>
          <w:noProof/>
          <w:sz w:val="24"/>
        </w:rPr>
        <w:t>&lt;&lt;appDsText&gt;&gt;</w:t>
      </w:r>
    </w:p>
    <w:p w14:paraId="6C7A57EB" w14:textId="77777777" w:rsidR="00DF16DB" w:rsidRDefault="00DF16DB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&lt;&lt;appUaX&gt;&gt;</w:t>
      </w:r>
      <w:r>
        <w:rPr>
          <w:noProof/>
          <w:sz w:val="24"/>
        </w:rPr>
        <w:t>&lt;&lt;appUaText&gt;&gt;</w:t>
      </w:r>
    </w:p>
    <w:p w14:paraId="2C8BBD5F" w14:textId="77777777" w:rsidR="00C8149A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&lt;&lt;filingReceipt</w:t>
      </w:r>
      <w:r w:rsidR="0032133F" w:rsidRPr="0032133F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&lt;&lt;filingReceiptText&gt;&gt;</w:t>
      </w:r>
    </w:p>
    <w:p w14:paraId="07ECA7AD" w14:textId="77777777" w:rsidR="0032133F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C8149A">
        <w:rPr>
          <w:noProof/>
          <w:sz w:val="24"/>
          <w:u w:val="single"/>
        </w:rPr>
        <w:t>&lt;&lt;filingCopy</w:t>
      </w:r>
      <w:r w:rsidR="0032133F" w:rsidRPr="00C8149A">
        <w:rPr>
          <w:noProof/>
          <w:sz w:val="24"/>
          <w:u w:val="single"/>
        </w:rPr>
        <w:t>X</w:t>
      </w:r>
      <w:r w:rsidRPr="00C8149A">
        <w:rPr>
          <w:noProof/>
          <w:sz w:val="24"/>
          <w:u w:val="single"/>
        </w:rPr>
        <w:t>&gt;&gt;</w:t>
      </w:r>
      <w:r>
        <w:rPr>
          <w:noProof/>
          <w:sz w:val="24"/>
        </w:rPr>
        <w:t>&lt;&lt;filingCopyText&gt;&gt;</w:t>
      </w:r>
    </w:p>
    <w:p w14:paraId="1CE95A3D" w14:textId="77777777" w:rsidR="00AC70B1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&lt;&lt;correctedPapers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&lt;&lt;correctedPapersText&gt;&gt;</w:t>
      </w:r>
    </w:p>
    <w:p w14:paraId="3F378717" w14:textId="77777777" w:rsidR="00C8149A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&lt;&lt;specification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&lt;&lt;specificationText&gt;&gt;</w:t>
      </w:r>
    </w:p>
    <w:p w14:paraId="50464848" w14:textId="77777777" w:rsidR="00C8149A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&lt;&lt;abstract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&lt;&lt;abstractText&gt;&gt;</w:t>
      </w:r>
    </w:p>
    <w:p w14:paraId="334FE493" w14:textId="77777777" w:rsidR="00AC70B1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&lt;&lt;sequence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&lt;&lt;sequenceText&gt;&gt;</w:t>
      </w:r>
    </w:p>
    <w:p w14:paraId="1B009CE4" w14:textId="77777777" w:rsidR="00AC70B1" w:rsidRDefault="00C8149A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&lt;&lt;drawing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&lt;&lt;drawingText&gt;&gt;</w:t>
      </w:r>
    </w:p>
    <w:p w14:paraId="018FA73B" w14:textId="77777777" w:rsidR="0064078B" w:rsidRDefault="0064078B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&lt;&lt;pamdX&gt;&gt;</w:t>
      </w:r>
      <w:r>
        <w:rPr>
          <w:noProof/>
          <w:sz w:val="24"/>
        </w:rPr>
        <w:t>&lt;&lt;pamdText&gt;&gt;</w:t>
      </w:r>
    </w:p>
    <w:p w14:paraId="7F0F3216" w14:textId="305875DF" w:rsidR="00E30CF2" w:rsidRDefault="00E30CF2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&lt;&lt;n</w:t>
      </w:r>
      <w:r w:rsidR="00770D73">
        <w:rPr>
          <w:noProof/>
          <w:sz w:val="24"/>
          <w:u w:val="single"/>
        </w:rPr>
        <w:t>D</w:t>
      </w:r>
      <w:r>
        <w:rPr>
          <w:noProof/>
          <w:sz w:val="24"/>
          <w:u w:val="single"/>
        </w:rPr>
        <w:t>ocX&gt;&gt;</w:t>
      </w:r>
      <w:r>
        <w:rPr>
          <w:noProof/>
          <w:sz w:val="24"/>
        </w:rPr>
        <w:t>&lt;&lt;</w:t>
      </w:r>
      <w:r w:rsidR="000F2C28">
        <w:rPr>
          <w:noProof/>
          <w:sz w:val="24"/>
        </w:rPr>
        <w:t>nDo</w:t>
      </w:r>
      <w:r w:rsidR="004C413A">
        <w:rPr>
          <w:noProof/>
          <w:sz w:val="24"/>
        </w:rPr>
        <w:t>c</w:t>
      </w:r>
      <w:r w:rsidR="00704768">
        <w:rPr>
          <w:noProof/>
          <w:sz w:val="24"/>
        </w:rPr>
        <w:t>X</w:t>
      </w:r>
      <w:r w:rsidR="004C413A">
        <w:rPr>
          <w:noProof/>
          <w:sz w:val="24"/>
        </w:rPr>
        <w:t>T</w:t>
      </w:r>
      <w:r>
        <w:rPr>
          <w:noProof/>
          <w:sz w:val="24"/>
        </w:rPr>
        <w:t>ext&gt;&gt;</w:t>
      </w:r>
    </w:p>
    <w:p w14:paraId="050163EB" w14:textId="77777777" w:rsidR="00E30CF2" w:rsidRDefault="00E30CF2" w:rsidP="00FC37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&lt;&lt;ebdX&gt;&gt;</w:t>
      </w:r>
      <w:r>
        <w:rPr>
          <w:noProof/>
          <w:sz w:val="24"/>
        </w:rPr>
        <w:t>&lt;&lt;ebdText&gt;&gt;</w:t>
      </w:r>
    </w:p>
    <w:p w14:paraId="2162D902" w14:textId="1B50A676" w:rsidR="00E30CF2" w:rsidRPr="00925E26" w:rsidRDefault="00E30CF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</w:t>
      </w:r>
      <w:r w:rsidR="00533442" w:rsidRPr="00925E26">
        <w:rPr>
          <w:noProof/>
          <w:sz w:val="24"/>
          <w:u w:val="single"/>
        </w:rPr>
        <w:t>fee1X</w:t>
      </w:r>
      <w:r w:rsidRPr="00925E26">
        <w:rPr>
          <w:noProof/>
          <w:sz w:val="24"/>
          <w:u w:val="single"/>
        </w:rPr>
        <w:t>&gt;&gt;</w:t>
      </w:r>
      <w:r w:rsidR="00925E26" w:rsidRPr="00925E26">
        <w:rPr>
          <w:noProof/>
          <w:sz w:val="24"/>
        </w:rPr>
        <w:tab/>
      </w:r>
      <w:r w:rsidRPr="00925E26">
        <w:rPr>
          <w:noProof/>
          <w:sz w:val="24"/>
        </w:rPr>
        <w:t>&lt;&lt;</w:t>
      </w:r>
      <w:r w:rsidR="00533442" w:rsidRPr="00925E26">
        <w:rPr>
          <w:noProof/>
          <w:sz w:val="24"/>
        </w:rPr>
        <w:t>fee1Text</w:t>
      </w:r>
      <w:r w:rsidRPr="00925E26">
        <w:rPr>
          <w:noProof/>
          <w:sz w:val="24"/>
        </w:rPr>
        <w:t>&gt;&gt;</w:t>
      </w:r>
    </w:p>
    <w:p w14:paraId="682BE2C3" w14:textId="000EB644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&lt;&lt;fee2X&gt;&gt;</w:t>
      </w:r>
      <w:r w:rsidR="00925E26" w:rsidRPr="00925E26">
        <w:rPr>
          <w:noProof/>
          <w:sz w:val="24"/>
        </w:rPr>
        <w:tab/>
      </w:r>
      <w:r w:rsidRPr="00925E26">
        <w:rPr>
          <w:noProof/>
          <w:sz w:val="24"/>
        </w:rPr>
        <w:t>&lt;&lt;fee2Text&gt;&gt;</w:t>
      </w:r>
    </w:p>
    <w:p w14:paraId="76A74627" w14:textId="4F73076C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&lt;&lt;fee3X&gt;&gt;</w:t>
      </w:r>
      <w:r w:rsidR="00925E26" w:rsidRPr="00925E26">
        <w:rPr>
          <w:noProof/>
          <w:sz w:val="24"/>
        </w:rPr>
        <w:tab/>
      </w:r>
      <w:r w:rsidRPr="00925E26">
        <w:rPr>
          <w:noProof/>
          <w:sz w:val="24"/>
        </w:rPr>
        <w:t>&lt;&lt;fee3Text&gt;&gt;</w:t>
      </w:r>
    </w:p>
    <w:p w14:paraId="0A3B34EA" w14:textId="0AF0A756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&lt;&lt;fee4X&gt;&gt;</w:t>
      </w:r>
      <w:r w:rsidR="00925E26">
        <w:rPr>
          <w:noProof/>
          <w:sz w:val="24"/>
        </w:rPr>
        <w:tab/>
      </w:r>
      <w:r w:rsidRPr="00925E26">
        <w:rPr>
          <w:noProof/>
          <w:sz w:val="24"/>
        </w:rPr>
        <w:t>&lt;&lt;fee4Text&gt;&gt;</w:t>
      </w:r>
    </w:p>
    <w:p w14:paraId="1C69BA78" w14:textId="4D503AF9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&lt;&lt;fee5X&gt;&gt;</w:t>
      </w:r>
      <w:r w:rsidR="00925E26">
        <w:rPr>
          <w:noProof/>
          <w:sz w:val="24"/>
        </w:rPr>
        <w:tab/>
      </w:r>
      <w:r w:rsidRPr="00925E26">
        <w:rPr>
          <w:noProof/>
          <w:sz w:val="24"/>
        </w:rPr>
        <w:t>&lt;&lt;fee5Text&gt;&gt;</w:t>
      </w:r>
    </w:p>
    <w:p w14:paraId="1F234FAF" w14:textId="19F34D28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&lt;&lt;fee6X&gt;&gt;</w:t>
      </w:r>
      <w:r w:rsidR="00925E26">
        <w:rPr>
          <w:noProof/>
          <w:sz w:val="24"/>
        </w:rPr>
        <w:tab/>
      </w:r>
      <w:r w:rsidRPr="00925E26">
        <w:rPr>
          <w:noProof/>
          <w:sz w:val="24"/>
        </w:rPr>
        <w:t>&lt;&lt;fee6Text&gt;&gt;</w:t>
      </w:r>
    </w:p>
    <w:p w14:paraId="28B4A7FE" w14:textId="25E3C42F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&lt;&lt;fee7X&gt;&gt;</w:t>
      </w:r>
      <w:r w:rsidR="00925E26">
        <w:rPr>
          <w:noProof/>
          <w:sz w:val="24"/>
        </w:rPr>
        <w:tab/>
      </w:r>
      <w:r w:rsidRPr="00925E26">
        <w:rPr>
          <w:noProof/>
          <w:sz w:val="24"/>
        </w:rPr>
        <w:t>&lt;&lt;fee7Text&gt;&gt;</w:t>
      </w:r>
    </w:p>
    <w:p w14:paraId="359D96B0" w14:textId="2DEA11F2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&lt;&lt;fee8X&gt;&gt;</w:t>
      </w:r>
      <w:r w:rsidR="00925E26">
        <w:rPr>
          <w:noProof/>
          <w:sz w:val="24"/>
        </w:rPr>
        <w:tab/>
      </w:r>
      <w:r w:rsidRPr="00925E26">
        <w:rPr>
          <w:noProof/>
          <w:sz w:val="24"/>
        </w:rPr>
        <w:t>&lt;&lt;fee8Text&gt;&gt;</w:t>
      </w:r>
    </w:p>
    <w:p w14:paraId="79AAA87D" w14:textId="07BF46B6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&lt;&lt;fee9X&gt;&gt;</w:t>
      </w:r>
      <w:r w:rsidR="00925E26">
        <w:rPr>
          <w:noProof/>
          <w:sz w:val="24"/>
        </w:rPr>
        <w:tab/>
      </w:r>
      <w:r w:rsidRPr="00925E26">
        <w:rPr>
          <w:noProof/>
          <w:sz w:val="24"/>
        </w:rPr>
        <w:t>&lt;&lt;</w:t>
      </w:r>
      <w:r w:rsidRPr="00925E26">
        <w:rPr>
          <w:sz w:val="24"/>
        </w:rPr>
        <w:t>fee9Text</w:t>
      </w:r>
      <w:r w:rsidRPr="00925E26">
        <w:rPr>
          <w:noProof/>
          <w:sz w:val="24"/>
        </w:rPr>
        <w:t>&gt;&gt;</w:t>
      </w:r>
    </w:p>
    <w:p w14:paraId="230EB959" w14:textId="500866C5" w:rsidR="00533442" w:rsidRPr="00925E26" w:rsidRDefault="00533442" w:rsidP="00FC37D3">
      <w:pPr>
        <w:tabs>
          <w:tab w:val="left" w:pos="720"/>
        </w:tabs>
        <w:ind w:left="720" w:hanging="720"/>
        <w:rPr>
          <w:noProof/>
          <w:sz w:val="24"/>
        </w:rPr>
      </w:pPr>
      <w:r w:rsidRPr="00925E26">
        <w:rPr>
          <w:noProof/>
          <w:sz w:val="24"/>
          <w:u w:val="single"/>
        </w:rPr>
        <w:t>&lt;&lt;fee10X&gt;&gt;</w:t>
      </w:r>
      <w:r w:rsidR="00925E26">
        <w:rPr>
          <w:noProof/>
          <w:sz w:val="24"/>
        </w:rPr>
        <w:tab/>
      </w:r>
      <w:r w:rsidRPr="00925E26">
        <w:rPr>
          <w:noProof/>
          <w:sz w:val="24"/>
        </w:rPr>
        <w:t>&lt;&lt;</w:t>
      </w:r>
      <w:r w:rsidRPr="00925E26">
        <w:rPr>
          <w:sz w:val="24"/>
        </w:rPr>
        <w:t>fee10Text</w:t>
      </w:r>
      <w:r w:rsidRPr="00925E26">
        <w:rPr>
          <w:noProof/>
          <w:sz w:val="24"/>
        </w:rPr>
        <w:t>&gt;&gt;</w:t>
      </w:r>
    </w:p>
    <w:p w14:paraId="06E96194" w14:textId="77777777" w:rsidR="00533442" w:rsidRPr="0032133F" w:rsidRDefault="00533442" w:rsidP="0064078B">
      <w:pPr>
        <w:tabs>
          <w:tab w:val="left" w:pos="720"/>
        </w:tabs>
        <w:rPr>
          <w:sz w:val="24"/>
        </w:rPr>
      </w:pPr>
    </w:p>
    <w:p w14:paraId="425120DD" w14:textId="77777777" w:rsidR="00F4640B" w:rsidRDefault="00F4640B" w:rsidP="000308A4">
      <w:pPr>
        <w:rPr>
          <w:sz w:val="24"/>
        </w:rPr>
      </w:pPr>
    </w:p>
    <w:p w14:paraId="3D669DAB" w14:textId="77777777" w:rsidR="00F4640B" w:rsidRDefault="00F4640B" w:rsidP="000308A4">
      <w:pPr>
        <w:rPr>
          <w:szCs w:val="20"/>
        </w:rPr>
      </w:pPr>
      <w:r>
        <w:rPr>
          <w:b/>
          <w:bCs/>
          <w:szCs w:val="20"/>
        </w:rPr>
        <w:t>If not provided for in a separate paper filed herewith, please consider this a PETITION FOR EXTENSION OF TIME for sufficient number of months to enter these papers</w:t>
      </w:r>
      <w:r w:rsidR="00EF1369">
        <w:rPr>
          <w:b/>
          <w:bCs/>
          <w:szCs w:val="20"/>
        </w:rPr>
        <w:t>,</w:t>
      </w:r>
      <w:r>
        <w:rPr>
          <w:b/>
          <w:bCs/>
          <w:szCs w:val="20"/>
        </w:rPr>
        <w:t xml:space="preserve"> and please charge any additional required fees or credit overpayment to Deposit Account No. </w:t>
      </w:r>
      <w:r w:rsidR="00EA0477">
        <w:rPr>
          <w:b/>
          <w:bCs/>
          <w:szCs w:val="20"/>
        </w:rPr>
        <w:t>&lt;&lt;depAccount&gt;&gt;</w:t>
      </w:r>
      <w:r>
        <w:rPr>
          <w:b/>
          <w:bCs/>
          <w:szCs w:val="20"/>
        </w:rPr>
        <w:t>.</w:t>
      </w:r>
    </w:p>
    <w:p w14:paraId="24BB8BBB" w14:textId="77777777" w:rsidR="00F4640B" w:rsidRDefault="00493A2A" w:rsidP="000308A4">
      <w:pPr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49EC39E8" w14:textId="77777777" w:rsidR="00EF1369" w:rsidRDefault="00EA0477" w:rsidP="00EF1369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&lt;&lt;upperFirmName&gt;&gt;</w:t>
      </w:r>
      <w:r w:rsidR="00F4640B">
        <w:rPr>
          <w:sz w:val="16"/>
          <w:szCs w:val="20"/>
        </w:rPr>
        <w:tab/>
      </w:r>
      <w:r w:rsidR="00EF1369" w:rsidRPr="005D2648">
        <w:rPr>
          <w:sz w:val="24"/>
        </w:rPr>
        <w:t>By  _____________________________</w:t>
      </w:r>
      <w:r w:rsidR="00EF1369">
        <w:rPr>
          <w:sz w:val="24"/>
        </w:rPr>
        <w:t>____</w:t>
      </w:r>
      <w:r w:rsidR="00EF1369" w:rsidRPr="005D2648">
        <w:rPr>
          <w:sz w:val="24"/>
        </w:rPr>
        <w:t>_</w:t>
      </w:r>
      <w:r w:rsidR="00EF1369">
        <w:rPr>
          <w:sz w:val="24"/>
        </w:rPr>
        <w:t>____</w:t>
      </w:r>
    </w:p>
    <w:p w14:paraId="0676633C" w14:textId="77777777" w:rsidR="00F4640B" w:rsidRPr="00EF1369" w:rsidRDefault="003E72D3" w:rsidP="00EF1369">
      <w:pPr>
        <w:tabs>
          <w:tab w:val="left" w:pos="6300"/>
        </w:tabs>
        <w:rPr>
          <w:sz w:val="24"/>
        </w:rPr>
      </w:pPr>
      <w:r>
        <w:rPr>
          <w:sz w:val="24"/>
        </w:rPr>
        <w:t>Customer No.</w:t>
      </w:r>
      <w:r w:rsidR="00F4640B" w:rsidRPr="00EF1369">
        <w:rPr>
          <w:sz w:val="24"/>
        </w:rPr>
        <w:t xml:space="preserve">: </w:t>
      </w:r>
      <w:r w:rsidR="00FD7B40">
        <w:rPr>
          <w:sz w:val="24"/>
        </w:rPr>
        <w:t>&lt;&lt;custNoCorresp&gt;&gt;</w:t>
      </w:r>
      <w:r w:rsidR="00F4640B" w:rsidRPr="00EF1369">
        <w:rPr>
          <w:sz w:val="24"/>
        </w:rPr>
        <w:tab/>
      </w:r>
      <w:r w:rsidR="00602D59">
        <w:rPr>
          <w:sz w:val="24"/>
        </w:rPr>
        <w:t>&lt;&lt;SAName&gt;&gt;</w:t>
      </w:r>
    </w:p>
    <w:p w14:paraId="06C9A222" w14:textId="77777777" w:rsidR="00F4640B" w:rsidRPr="00EF1369" w:rsidRDefault="00D26250" w:rsidP="00EF1369">
      <w:pPr>
        <w:tabs>
          <w:tab w:val="left" w:pos="-720"/>
          <w:tab w:val="left" w:pos="6300"/>
        </w:tabs>
        <w:rPr>
          <w:sz w:val="24"/>
        </w:rPr>
      </w:pPr>
      <w:r>
        <w:rPr>
          <w:sz w:val="24"/>
        </w:rPr>
        <w:tab/>
      </w:r>
      <w:r w:rsidR="00F4640B" w:rsidRPr="00EF1369">
        <w:rPr>
          <w:sz w:val="24"/>
        </w:rPr>
        <w:t xml:space="preserve">Reg. No. </w:t>
      </w:r>
      <w:r w:rsidR="00C04223" w:rsidRPr="0016653C">
        <w:rPr>
          <w:sz w:val="24"/>
        </w:rPr>
        <w:t>&lt;&lt;SARegNo&gt;&gt;</w:t>
      </w:r>
    </w:p>
    <w:p w14:paraId="005DA1B6" w14:textId="77777777" w:rsidR="00F4640B" w:rsidRPr="00EF1369" w:rsidRDefault="00F4640B" w:rsidP="000308A4">
      <w:pPr>
        <w:rPr>
          <w:sz w:val="24"/>
        </w:rPr>
      </w:pPr>
    </w:p>
    <w:p w14:paraId="23116ECD" w14:textId="77777777" w:rsidR="00F4640B" w:rsidRDefault="00F4640B" w:rsidP="007215AA">
      <w:pPr>
        <w:tabs>
          <w:tab w:val="left" w:pos="5040"/>
        </w:tabs>
        <w:jc w:val="both"/>
      </w:pPr>
    </w:p>
    <w:sectPr w:rsidR="00F4640B" w:rsidSect="00D12A73">
      <w:endnotePr>
        <w:numFmt w:val="decimal"/>
      </w:endnotePr>
      <w:pgSz w:w="12240" w:h="15840" w:code="1"/>
      <w:pgMar w:top="720" w:right="720" w:bottom="720" w:left="720" w:header="907" w:footer="907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6D41C" w14:textId="77777777" w:rsidR="00D57255" w:rsidRDefault="00D57255">
      <w:r>
        <w:separator/>
      </w:r>
    </w:p>
  </w:endnote>
  <w:endnote w:type="continuationSeparator" w:id="0">
    <w:p w14:paraId="7406415C" w14:textId="77777777" w:rsidR="00D57255" w:rsidRDefault="00D57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BFB20" w14:textId="77777777" w:rsidR="00D57255" w:rsidRDefault="00D57255">
      <w:r>
        <w:separator/>
      </w:r>
    </w:p>
  </w:footnote>
  <w:footnote w:type="continuationSeparator" w:id="0">
    <w:p w14:paraId="052EF7C5" w14:textId="77777777" w:rsidR="00D57255" w:rsidRDefault="00D57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88"/>
    <w:rsid w:val="000308A4"/>
    <w:rsid w:val="00033A2F"/>
    <w:rsid w:val="000466B3"/>
    <w:rsid w:val="000670A4"/>
    <w:rsid w:val="000F2C28"/>
    <w:rsid w:val="0011481A"/>
    <w:rsid w:val="001813C0"/>
    <w:rsid w:val="00191F0A"/>
    <w:rsid w:val="001B1E9C"/>
    <w:rsid w:val="001E0639"/>
    <w:rsid w:val="00222B5D"/>
    <w:rsid w:val="002A073E"/>
    <w:rsid w:val="002B27C2"/>
    <w:rsid w:val="0032133F"/>
    <w:rsid w:val="00357F29"/>
    <w:rsid w:val="0036758D"/>
    <w:rsid w:val="003B7E42"/>
    <w:rsid w:val="003E6185"/>
    <w:rsid w:val="003E72D3"/>
    <w:rsid w:val="00462E57"/>
    <w:rsid w:val="0046710C"/>
    <w:rsid w:val="00493A2A"/>
    <w:rsid w:val="004C413A"/>
    <w:rsid w:val="004C4CE8"/>
    <w:rsid w:val="004D69A8"/>
    <w:rsid w:val="004E7FB4"/>
    <w:rsid w:val="005133D3"/>
    <w:rsid w:val="00514CE8"/>
    <w:rsid w:val="00517C9F"/>
    <w:rsid w:val="005212E7"/>
    <w:rsid w:val="00533442"/>
    <w:rsid w:val="005B6221"/>
    <w:rsid w:val="00602D59"/>
    <w:rsid w:val="006045AD"/>
    <w:rsid w:val="006076C8"/>
    <w:rsid w:val="0064078B"/>
    <w:rsid w:val="0066470F"/>
    <w:rsid w:val="006676F5"/>
    <w:rsid w:val="006A7B5A"/>
    <w:rsid w:val="006C188F"/>
    <w:rsid w:val="006E469F"/>
    <w:rsid w:val="006F1BAF"/>
    <w:rsid w:val="00704768"/>
    <w:rsid w:val="00705BCC"/>
    <w:rsid w:val="007215AA"/>
    <w:rsid w:val="00770D73"/>
    <w:rsid w:val="008242A2"/>
    <w:rsid w:val="008335E5"/>
    <w:rsid w:val="00896348"/>
    <w:rsid w:val="008B4FBD"/>
    <w:rsid w:val="00925E26"/>
    <w:rsid w:val="00934F76"/>
    <w:rsid w:val="009A4E88"/>
    <w:rsid w:val="009E5063"/>
    <w:rsid w:val="00A42850"/>
    <w:rsid w:val="00A81306"/>
    <w:rsid w:val="00AB6C74"/>
    <w:rsid w:val="00AC70B1"/>
    <w:rsid w:val="00AD1557"/>
    <w:rsid w:val="00AD4158"/>
    <w:rsid w:val="00B01DA7"/>
    <w:rsid w:val="00B129FF"/>
    <w:rsid w:val="00B21297"/>
    <w:rsid w:val="00B2794E"/>
    <w:rsid w:val="00B677F2"/>
    <w:rsid w:val="00BC1C0C"/>
    <w:rsid w:val="00C04223"/>
    <w:rsid w:val="00C76C44"/>
    <w:rsid w:val="00C8149A"/>
    <w:rsid w:val="00CF0985"/>
    <w:rsid w:val="00CF66BF"/>
    <w:rsid w:val="00D12A73"/>
    <w:rsid w:val="00D26250"/>
    <w:rsid w:val="00D57255"/>
    <w:rsid w:val="00D62711"/>
    <w:rsid w:val="00D72184"/>
    <w:rsid w:val="00D77443"/>
    <w:rsid w:val="00DD3A9F"/>
    <w:rsid w:val="00DF16DB"/>
    <w:rsid w:val="00E1473A"/>
    <w:rsid w:val="00E30CF2"/>
    <w:rsid w:val="00E37345"/>
    <w:rsid w:val="00E409AA"/>
    <w:rsid w:val="00E64AC8"/>
    <w:rsid w:val="00E8481B"/>
    <w:rsid w:val="00EA0477"/>
    <w:rsid w:val="00EA7966"/>
    <w:rsid w:val="00EC5B07"/>
    <w:rsid w:val="00EF1369"/>
    <w:rsid w:val="00EF2890"/>
    <w:rsid w:val="00F4640B"/>
    <w:rsid w:val="00F66D65"/>
    <w:rsid w:val="00F9722A"/>
    <w:rsid w:val="00FC37D3"/>
    <w:rsid w:val="00FD7B40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B95F1"/>
  <w15:chartTrackingRefBased/>
  <w15:docId w15:val="{E93ACA36-9D84-4526-9D93-05A55005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Communications\MissingPartsXmit_5_efi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MissingPartsXmit_5_efile.dotx</Template>
  <TotalTime>0</TotalTime>
  <Pages>2</Pages>
  <Words>256</Words>
  <Characters>1463</Characters>
  <Application>Microsoft Office Word</Application>
  <DocSecurity>0</DocSecurity>
  <PresentationFormat>11|.DOC</PresentationFormat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MissingPartsXmit_4_efile.DOC</vt:lpstr>
    </vt:vector>
  </TitlesOfParts>
  <Company>SLWK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MissingPartsXmit_4_efile.doc</dc:title>
  <dc:subject/>
  <dc:creator>Jill Young</dc:creator>
  <cp:keywords/>
  <dc:description/>
  <cp:lastModifiedBy>Jacob Burns</cp:lastModifiedBy>
  <cp:revision>2</cp:revision>
  <cp:lastPrinted>1900-01-01T06:00:00Z</cp:lastPrinted>
  <dcterms:created xsi:type="dcterms:W3CDTF">2025-10-02T13:30:00Z</dcterms:created>
  <dcterms:modified xsi:type="dcterms:W3CDTF">2025-10-02T13:30:00Z</dcterms:modified>
</cp:coreProperties>
</file>