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90A60" w14:textId="77777777" w:rsidR="00D33DB4" w:rsidRPr="00084C80" w:rsidRDefault="00D33DB4" w:rsidP="00D33DB4">
      <w:pPr>
        <w:tabs>
          <w:tab w:val="right" w:pos="9360"/>
        </w:tabs>
        <w:spacing w:line="300" w:lineRule="auto"/>
        <w:rPr>
          <w:sz w:val="24"/>
        </w:rPr>
      </w:pPr>
      <w:r w:rsidRPr="00084C80">
        <w:rPr>
          <w:b/>
          <w:bCs/>
          <w:sz w:val="24"/>
          <w:u w:val="single"/>
        </w:rPr>
        <w:t xml:space="preserve">S/N </w:t>
      </w:r>
      <w:r w:rsidRPr="00084C80">
        <w:rPr>
          <w:b/>
          <w:sz w:val="24"/>
          <w:u w:val="single"/>
        </w:rPr>
        <w:t>&lt;&lt;</w:t>
      </w:r>
      <w:r w:rsidRPr="00084C80">
        <w:rPr>
          <w:b/>
          <w:bCs/>
          <w:sz w:val="24"/>
          <w:u w:val="single"/>
        </w:rPr>
        <w:t>serialNo</w:t>
      </w:r>
      <w:r w:rsidRPr="00084C80">
        <w:rPr>
          <w:b/>
          <w:sz w:val="24"/>
          <w:u w:val="single"/>
        </w:rPr>
        <w:t>&gt;&gt;</w:t>
      </w:r>
      <w:r w:rsidRPr="00084C80">
        <w:rPr>
          <w:sz w:val="24"/>
        </w:rPr>
        <w:tab/>
      </w:r>
      <w:r w:rsidRPr="00084C80">
        <w:rPr>
          <w:b/>
          <w:bCs/>
          <w:sz w:val="24"/>
          <w:u w:val="single"/>
        </w:rPr>
        <w:t>PATENT</w:t>
      </w:r>
    </w:p>
    <w:p w14:paraId="6CFFC755" w14:textId="77777777" w:rsidR="00D33DB4" w:rsidRDefault="00D33DB4" w:rsidP="00D33DB4">
      <w:pPr>
        <w:tabs>
          <w:tab w:val="center" w:pos="4680"/>
        </w:tabs>
        <w:spacing w:line="300" w:lineRule="auto"/>
        <w:rPr>
          <w:b/>
          <w:bCs/>
          <w:sz w:val="24"/>
          <w:u w:val="single"/>
        </w:rPr>
      </w:pPr>
      <w:r w:rsidRPr="00084C80">
        <w:rPr>
          <w:sz w:val="24"/>
        </w:rPr>
        <w:tab/>
      </w:r>
      <w:r w:rsidRPr="00084C80">
        <w:rPr>
          <w:b/>
          <w:bCs/>
          <w:sz w:val="24"/>
          <w:u w:val="single"/>
        </w:rPr>
        <w:t>IN THE UNITED STATES PATENT AND TRADEMARK OFFICE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4F5167" w:rsidRPr="00FD2380" w14:paraId="7D048DA6" w14:textId="77777777" w:rsidTr="00DA4001">
        <w:trPr>
          <w:trHeight w:val="378"/>
        </w:trPr>
        <w:tc>
          <w:tcPr>
            <w:tcW w:w="4788" w:type="dxa"/>
            <w:shd w:val="clear" w:color="auto" w:fill="auto"/>
          </w:tcPr>
          <w:p w14:paraId="2B8F0C81" w14:textId="77777777" w:rsidR="004F5167" w:rsidRPr="000F6019" w:rsidRDefault="000F6019" w:rsidP="00DA4001">
            <w:pPr>
              <w:tabs>
                <w:tab w:val="left" w:pos="1440"/>
                <w:tab w:val="center" w:pos="4680"/>
              </w:tabs>
              <w:ind w:left="1440" w:hanging="1440"/>
              <w:rPr>
                <w:sz w:val="24"/>
              </w:rPr>
            </w:pPr>
            <w:r w:rsidRPr="000F6019">
              <w:rPr>
                <w:sz w:val="24"/>
              </w:rPr>
              <w:t>Inventor(s):  &lt;&lt;inventorEtal&gt;&gt;</w:t>
            </w:r>
          </w:p>
        </w:tc>
        <w:tc>
          <w:tcPr>
            <w:tcW w:w="4788" w:type="dxa"/>
            <w:shd w:val="clear" w:color="auto" w:fill="auto"/>
          </w:tcPr>
          <w:p w14:paraId="29DF77D2" w14:textId="77777777" w:rsidR="004F5167" w:rsidRPr="00FD2380" w:rsidRDefault="00C46DF7" w:rsidP="00DA4001">
            <w:pPr>
              <w:tabs>
                <w:tab w:val="left" w:pos="5400"/>
              </w:tabs>
              <w:rPr>
                <w:sz w:val="24"/>
              </w:rPr>
            </w:pPr>
            <w:r w:rsidRPr="00FD2380">
              <w:rPr>
                <w:sz w:val="24"/>
              </w:rPr>
              <w:t xml:space="preserve">Examiner:  </w:t>
            </w:r>
            <w:r w:rsidR="00287D11" w:rsidRPr="00FD2380">
              <w:rPr>
                <w:sz w:val="24"/>
              </w:rPr>
              <w:t>&lt;&lt;examinerName&gt;&gt;</w:t>
            </w:r>
          </w:p>
        </w:tc>
      </w:tr>
      <w:tr w:rsidR="004F5167" w:rsidRPr="00FD2380" w14:paraId="4AD1D689" w14:textId="77777777" w:rsidTr="00DA4001">
        <w:tc>
          <w:tcPr>
            <w:tcW w:w="4788" w:type="dxa"/>
            <w:shd w:val="clear" w:color="auto" w:fill="auto"/>
          </w:tcPr>
          <w:p w14:paraId="32BB1BC2" w14:textId="77777777" w:rsidR="004F5167" w:rsidRPr="00FD2380" w:rsidRDefault="00287D11" w:rsidP="00DA4001">
            <w:pPr>
              <w:tabs>
                <w:tab w:val="left" w:pos="1440"/>
                <w:tab w:val="center" w:pos="4680"/>
              </w:tabs>
              <w:spacing w:line="300" w:lineRule="auto"/>
              <w:rPr>
                <w:sz w:val="24"/>
              </w:rPr>
            </w:pPr>
            <w:r w:rsidRPr="00FD2380">
              <w:rPr>
                <w:sz w:val="24"/>
              </w:rPr>
              <w:t xml:space="preserve">Serial No.: </w:t>
            </w:r>
            <w:r w:rsidRPr="00FD2380">
              <w:rPr>
                <w:sz w:val="24"/>
              </w:rPr>
              <w:tab/>
              <w:t>&lt;&lt;serialNo&gt;&gt;</w:t>
            </w:r>
          </w:p>
        </w:tc>
        <w:tc>
          <w:tcPr>
            <w:tcW w:w="4788" w:type="dxa"/>
            <w:shd w:val="clear" w:color="auto" w:fill="auto"/>
          </w:tcPr>
          <w:p w14:paraId="4F249E18" w14:textId="77777777" w:rsidR="004F5167" w:rsidRPr="00FD2380" w:rsidRDefault="00C46DF7" w:rsidP="00DA4001">
            <w:pPr>
              <w:spacing w:line="300" w:lineRule="auto"/>
              <w:rPr>
                <w:sz w:val="24"/>
              </w:rPr>
            </w:pPr>
            <w:r w:rsidRPr="00FD2380">
              <w:rPr>
                <w:sz w:val="24"/>
              </w:rPr>
              <w:t>Group Art Unit:  &lt;&lt;artUnit&gt;&gt;</w:t>
            </w:r>
          </w:p>
        </w:tc>
      </w:tr>
      <w:tr w:rsidR="004F5167" w:rsidRPr="00FD2380" w14:paraId="1646B912" w14:textId="77777777" w:rsidTr="00DA4001">
        <w:tc>
          <w:tcPr>
            <w:tcW w:w="4788" w:type="dxa"/>
            <w:shd w:val="clear" w:color="auto" w:fill="auto"/>
          </w:tcPr>
          <w:p w14:paraId="6F201B1C" w14:textId="77777777" w:rsidR="004F5167" w:rsidRPr="00FD2380" w:rsidRDefault="00C46DF7" w:rsidP="00DA4001">
            <w:pPr>
              <w:tabs>
                <w:tab w:val="left" w:pos="1440"/>
                <w:tab w:val="center" w:pos="4680"/>
              </w:tabs>
              <w:spacing w:line="300" w:lineRule="auto"/>
              <w:rPr>
                <w:sz w:val="24"/>
              </w:rPr>
            </w:pPr>
            <w:r w:rsidRPr="00FD2380">
              <w:rPr>
                <w:sz w:val="24"/>
              </w:rPr>
              <w:t>Filed:</w:t>
            </w:r>
            <w:r w:rsidRPr="00FD2380">
              <w:rPr>
                <w:sz w:val="24"/>
              </w:rPr>
              <w:tab/>
              <w:t>&lt;&lt;filedDate&gt;&gt;</w:t>
            </w:r>
          </w:p>
        </w:tc>
        <w:tc>
          <w:tcPr>
            <w:tcW w:w="4788" w:type="dxa"/>
            <w:shd w:val="clear" w:color="auto" w:fill="auto"/>
          </w:tcPr>
          <w:p w14:paraId="3DBCFD1B" w14:textId="77777777" w:rsidR="004F5167" w:rsidRPr="00FD2380" w:rsidRDefault="00C46DF7" w:rsidP="00DA4001">
            <w:pPr>
              <w:tabs>
                <w:tab w:val="left" w:pos="5400"/>
              </w:tabs>
              <w:spacing w:line="300" w:lineRule="auto"/>
              <w:rPr>
                <w:sz w:val="24"/>
              </w:rPr>
            </w:pPr>
            <w:r w:rsidRPr="00FD2380">
              <w:rPr>
                <w:sz w:val="24"/>
              </w:rPr>
              <w:t>Docket:  &lt;&lt;matterNo&gt;&gt;</w:t>
            </w:r>
          </w:p>
        </w:tc>
      </w:tr>
      <w:tr w:rsidR="004F5167" w:rsidRPr="00FD2380" w14:paraId="7BF8BA71" w14:textId="77777777" w:rsidTr="00DA4001">
        <w:tc>
          <w:tcPr>
            <w:tcW w:w="4788" w:type="dxa"/>
            <w:shd w:val="clear" w:color="auto" w:fill="auto"/>
          </w:tcPr>
          <w:p w14:paraId="3236AD39" w14:textId="77777777" w:rsidR="004F5167" w:rsidRPr="00FD2380" w:rsidRDefault="00C46DF7" w:rsidP="00DA4001">
            <w:pPr>
              <w:tabs>
                <w:tab w:val="left" w:pos="1440"/>
                <w:tab w:val="center" w:pos="4680"/>
              </w:tabs>
              <w:spacing w:line="300" w:lineRule="auto"/>
              <w:rPr>
                <w:sz w:val="24"/>
              </w:rPr>
            </w:pPr>
            <w:r w:rsidRPr="00FD2380">
              <w:rPr>
                <w:sz w:val="24"/>
              </w:rPr>
              <w:t>Customer No.: &lt;&lt;custNoCorresp&gt;&gt;</w:t>
            </w:r>
          </w:p>
        </w:tc>
        <w:tc>
          <w:tcPr>
            <w:tcW w:w="4788" w:type="dxa"/>
            <w:shd w:val="clear" w:color="auto" w:fill="auto"/>
          </w:tcPr>
          <w:p w14:paraId="76A03AB2" w14:textId="77777777" w:rsidR="004F5167" w:rsidRPr="00FD2380" w:rsidRDefault="00C46DF7" w:rsidP="00DA4001">
            <w:pPr>
              <w:tabs>
                <w:tab w:val="left" w:pos="1440"/>
                <w:tab w:val="left" w:pos="5400"/>
              </w:tabs>
              <w:spacing w:line="300" w:lineRule="auto"/>
              <w:rPr>
                <w:sz w:val="24"/>
              </w:rPr>
            </w:pPr>
            <w:r w:rsidRPr="00FD2380">
              <w:rPr>
                <w:sz w:val="24"/>
              </w:rPr>
              <w:t>Confirmation No.: &lt;&lt;confirmNo&gt;&gt;</w:t>
            </w:r>
          </w:p>
        </w:tc>
      </w:tr>
      <w:tr w:rsidR="00C46DF7" w:rsidRPr="00FD2380" w14:paraId="2473E7B5" w14:textId="77777777" w:rsidTr="00DA4001">
        <w:tc>
          <w:tcPr>
            <w:tcW w:w="9576" w:type="dxa"/>
            <w:gridSpan w:val="2"/>
            <w:shd w:val="clear" w:color="auto" w:fill="auto"/>
          </w:tcPr>
          <w:p w14:paraId="101583F4" w14:textId="77777777" w:rsidR="00C46DF7" w:rsidRPr="00FD2380" w:rsidRDefault="00C46DF7" w:rsidP="00DA4001">
            <w:pPr>
              <w:tabs>
                <w:tab w:val="left" w:pos="1440"/>
              </w:tabs>
              <w:spacing w:line="300" w:lineRule="auto"/>
              <w:ind w:left="1440" w:hanging="1440"/>
              <w:rPr>
                <w:sz w:val="24"/>
              </w:rPr>
            </w:pPr>
            <w:r w:rsidRPr="00FD2380">
              <w:rPr>
                <w:sz w:val="24"/>
              </w:rPr>
              <w:t>Title:</w:t>
            </w:r>
            <w:r w:rsidRPr="00FD2380">
              <w:rPr>
                <w:sz w:val="24"/>
              </w:rPr>
              <w:tab/>
              <w:t>&lt;&lt;title&gt;&gt;</w:t>
            </w:r>
          </w:p>
        </w:tc>
      </w:tr>
    </w:tbl>
    <w:p w14:paraId="0D8CC9D9" w14:textId="77777777" w:rsidR="003D4C1E" w:rsidRPr="003D4C1E" w:rsidRDefault="003D4C1E" w:rsidP="003D4C1E">
      <w:pPr>
        <w:pBdr>
          <w:bottom w:val="single" w:sz="6" w:space="1" w:color="auto"/>
        </w:pBdr>
        <w:tabs>
          <w:tab w:val="left" w:pos="1440"/>
          <w:tab w:val="left" w:pos="6264"/>
        </w:tabs>
        <w:ind w:left="1440" w:hanging="1440"/>
        <w:rPr>
          <w:sz w:val="16"/>
          <w:szCs w:val="16"/>
        </w:rPr>
      </w:pPr>
    </w:p>
    <w:p w14:paraId="6D283B0F" w14:textId="77777777" w:rsidR="00C46DF7" w:rsidRDefault="00C46DF7" w:rsidP="003D4C1E">
      <w:pPr>
        <w:tabs>
          <w:tab w:val="center" w:pos="4680"/>
        </w:tabs>
        <w:jc w:val="center"/>
        <w:rPr>
          <w:b/>
          <w:bCs/>
          <w:noProof/>
          <w:sz w:val="24"/>
          <w:u w:val="single"/>
        </w:rPr>
      </w:pPr>
    </w:p>
    <w:p w14:paraId="3B6E9540" w14:textId="77777777" w:rsidR="00D33DB4" w:rsidRPr="00632727" w:rsidRDefault="00CC627E" w:rsidP="00D33DB4">
      <w:pPr>
        <w:tabs>
          <w:tab w:val="center" w:pos="4680"/>
        </w:tabs>
        <w:jc w:val="center"/>
        <w:rPr>
          <w:sz w:val="24"/>
          <w:u w:val="single"/>
        </w:rPr>
      </w:pPr>
      <w:r>
        <w:rPr>
          <w:b/>
          <w:bCs/>
          <w:noProof/>
          <w:sz w:val="24"/>
          <w:u w:val="single"/>
        </w:rPr>
        <w:t>&lt;&lt;supp</w:t>
      </w:r>
      <w:r w:rsidR="006E7F85">
        <w:rPr>
          <w:b/>
          <w:bCs/>
          <w:noProof/>
          <w:sz w:val="24"/>
          <w:u w:val="single"/>
        </w:rPr>
        <w:t>l</w:t>
      </w:r>
      <w:r w:rsidR="00F37BBF" w:rsidRPr="00632727">
        <w:rPr>
          <w:b/>
          <w:bCs/>
          <w:noProof/>
          <w:sz w:val="24"/>
          <w:u w:val="single"/>
        </w:rPr>
        <w:t>Text&gt;&gt;</w:t>
      </w:r>
      <w:r w:rsidR="00D33DB4" w:rsidRPr="00632727">
        <w:rPr>
          <w:b/>
          <w:bCs/>
          <w:noProof/>
          <w:sz w:val="24"/>
          <w:u w:val="single"/>
        </w:rPr>
        <w:t>INFORMATION DISCLOSURE STATEMENT</w:t>
      </w:r>
      <w:r w:rsidR="00DD105B">
        <w:rPr>
          <w:b/>
          <w:bCs/>
          <w:noProof/>
          <w:sz w:val="24"/>
          <w:u w:val="single"/>
        </w:rPr>
        <w:t xml:space="preserve"> </w:t>
      </w:r>
      <w:r>
        <w:rPr>
          <w:b/>
          <w:bCs/>
          <w:noProof/>
          <w:sz w:val="24"/>
          <w:u w:val="single"/>
        </w:rPr>
        <w:t>&lt;&lt;supplemental</w:t>
      </w:r>
      <w:r w:rsidR="00DD105B" w:rsidRPr="00632727">
        <w:rPr>
          <w:b/>
          <w:bCs/>
          <w:noProof/>
          <w:sz w:val="24"/>
          <w:u w:val="single"/>
        </w:rPr>
        <w:t>Text&gt;&gt;</w:t>
      </w:r>
    </w:p>
    <w:p w14:paraId="1C609A2F" w14:textId="77777777" w:rsidR="00D33DB4" w:rsidRDefault="00D33DB4" w:rsidP="00D33DB4">
      <w:pPr>
        <w:rPr>
          <w:sz w:val="24"/>
        </w:rPr>
      </w:pPr>
    </w:p>
    <w:p w14:paraId="4107C00F" w14:textId="77777777" w:rsidR="00D33DB4" w:rsidRDefault="00D33DB4" w:rsidP="00D33DB4">
      <w:pPr>
        <w:rPr>
          <w:sz w:val="24"/>
        </w:rPr>
      </w:pPr>
      <w:r>
        <w:rPr>
          <w:sz w:val="24"/>
        </w:rPr>
        <w:t>&lt;&lt;mailStopText&gt;&gt;</w:t>
      </w:r>
    </w:p>
    <w:p w14:paraId="615FE81F" w14:textId="77777777" w:rsidR="00D33DB4" w:rsidRDefault="00D33DB4" w:rsidP="00D33DB4">
      <w:pPr>
        <w:rPr>
          <w:sz w:val="24"/>
        </w:rPr>
      </w:pPr>
      <w:r>
        <w:rPr>
          <w:sz w:val="24"/>
        </w:rPr>
        <w:t>Commissioner for Patents</w:t>
      </w:r>
    </w:p>
    <w:p w14:paraId="3758E3F3" w14:textId="77777777" w:rsidR="00D33DB4" w:rsidRPr="005D2CF8" w:rsidRDefault="00D33DB4" w:rsidP="00D33DB4">
      <w:pPr>
        <w:widowControl/>
        <w:autoSpaceDE/>
        <w:autoSpaceDN/>
        <w:adjustRightInd/>
        <w:rPr>
          <w:sz w:val="24"/>
          <w:lang w:val="fr-FR"/>
        </w:rPr>
      </w:pPr>
      <w:r w:rsidRPr="005D2CF8">
        <w:rPr>
          <w:sz w:val="24"/>
          <w:lang w:val="fr-FR"/>
        </w:rPr>
        <w:t>P.O. Box 1450</w:t>
      </w:r>
    </w:p>
    <w:p w14:paraId="682DB053" w14:textId="77777777" w:rsidR="00D33DB4" w:rsidRPr="005D2CF8" w:rsidRDefault="00D33DB4" w:rsidP="00D33DB4">
      <w:pPr>
        <w:rPr>
          <w:sz w:val="24"/>
          <w:lang w:val="fr-FR"/>
        </w:rPr>
      </w:pPr>
      <w:r w:rsidRPr="005D2CF8">
        <w:rPr>
          <w:sz w:val="24"/>
          <w:lang w:val="fr-FR"/>
        </w:rPr>
        <w:t>Alexandria, VA 22313-1450</w:t>
      </w:r>
    </w:p>
    <w:p w14:paraId="3BD25232" w14:textId="77777777" w:rsidR="00D33DB4" w:rsidRPr="005D2CF8" w:rsidRDefault="00D33DB4" w:rsidP="00D33DB4">
      <w:pPr>
        <w:widowControl/>
        <w:autoSpaceDE/>
        <w:autoSpaceDN/>
        <w:adjustRightInd/>
        <w:rPr>
          <w:sz w:val="24"/>
          <w:lang w:val="fr-FR"/>
        </w:rPr>
      </w:pPr>
    </w:p>
    <w:p w14:paraId="0EA80D2D" w14:textId="77777777" w:rsidR="00D33DB4" w:rsidRPr="001022DB" w:rsidRDefault="00D33DB4" w:rsidP="00D33DB4">
      <w:pPr>
        <w:spacing w:line="360" w:lineRule="auto"/>
        <w:ind w:firstLine="720"/>
        <w:rPr>
          <w:noProof/>
          <w:sz w:val="24"/>
        </w:rPr>
      </w:pPr>
      <w:r>
        <w:rPr>
          <w:noProof/>
          <w:sz w:val="24"/>
        </w:rPr>
        <w:t xml:space="preserve">In compliance with the duty imposed by 37 C.F.R. § 1.56, and in accordance with 37 C.F.R. §§ 1.97 </w:t>
      </w:r>
      <w:r>
        <w:rPr>
          <w:i/>
          <w:iCs/>
          <w:noProof/>
          <w:sz w:val="24"/>
        </w:rPr>
        <w:t>et. seq</w:t>
      </w:r>
      <w:r>
        <w:rPr>
          <w:noProof/>
          <w:sz w:val="24"/>
        </w:rPr>
        <w:t>., the enclosed materials are brought to the attention of the Examiner for consideration in connection with the above-identified patent ap</w:t>
      </w:r>
      <w:r w:rsidR="00260EEC">
        <w:rPr>
          <w:noProof/>
          <w:sz w:val="24"/>
        </w:rPr>
        <w:t>plication.  &lt;&lt;properP1&gt;&gt;</w:t>
      </w:r>
    </w:p>
    <w:p w14:paraId="600E35FC" w14:textId="77777777" w:rsidR="00CD15B6" w:rsidRPr="001022DB" w:rsidRDefault="00CD15B6" w:rsidP="00CD15B6">
      <w:pPr>
        <w:pStyle w:val="BodyTextIndent"/>
        <w:spacing w:line="360" w:lineRule="auto"/>
        <w:jc w:val="left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&lt;&lt;foreignRefText&gt;&gt;</w:t>
      </w:r>
    </w:p>
    <w:p w14:paraId="1C39FF0F" w14:textId="77777777" w:rsidR="00184C5B" w:rsidRPr="001022DB" w:rsidRDefault="00184C5B" w:rsidP="00184C5B">
      <w:pPr>
        <w:pStyle w:val="BodyTextIndent"/>
        <w:spacing w:line="360" w:lineRule="auto"/>
        <w:jc w:val="left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>&lt;&lt;foreignRefPur&gt;&gt;</w:t>
      </w:r>
    </w:p>
    <w:p w14:paraId="77FA953F" w14:textId="77777777" w:rsidR="00891ADC" w:rsidRDefault="00891ADC" w:rsidP="00891ADC">
      <w:pPr>
        <w:pStyle w:val="BodyTextIndent"/>
        <w:spacing w:line="360" w:lineRule="auto"/>
        <w:jc w:val="left"/>
        <w:rPr>
          <w:rFonts w:ascii="Times New Roman" w:hAnsi="Times New Roman"/>
          <w:noProof/>
        </w:rPr>
      </w:pPr>
      <w:r w:rsidRPr="001022DB">
        <w:rPr>
          <w:rFonts w:ascii="Times New Roman" w:hAnsi="Times New Roman"/>
          <w:noProof/>
        </w:rPr>
        <w:t>&lt;&lt;</w:t>
      </w:r>
      <w:r>
        <w:rPr>
          <w:rFonts w:ascii="Times New Roman" w:hAnsi="Times New Roman"/>
          <w:noProof/>
        </w:rPr>
        <w:t>OfficeAction</w:t>
      </w:r>
      <w:r w:rsidRPr="001022DB">
        <w:rPr>
          <w:rFonts w:ascii="Times New Roman" w:hAnsi="Times New Roman"/>
          <w:noProof/>
        </w:rPr>
        <w:t>Text&gt;&gt;</w:t>
      </w:r>
    </w:p>
    <w:p w14:paraId="633C97EE" w14:textId="77777777" w:rsidR="00D33DB4" w:rsidRPr="001022DB" w:rsidRDefault="00D33DB4" w:rsidP="00D33DB4">
      <w:pPr>
        <w:pStyle w:val="BodyTextIndent"/>
        <w:spacing w:line="360" w:lineRule="auto"/>
        <w:jc w:val="left"/>
        <w:rPr>
          <w:rFonts w:ascii="Times New Roman" w:hAnsi="Times New Roman"/>
          <w:noProof/>
        </w:rPr>
      </w:pPr>
      <w:r w:rsidRPr="001022DB">
        <w:rPr>
          <w:rFonts w:ascii="Times New Roman" w:hAnsi="Times New Roman"/>
          <w:noProof/>
        </w:rPr>
        <w:t>&lt;&lt;pursuantUsParentText&gt;&gt;</w:t>
      </w:r>
    </w:p>
    <w:p w14:paraId="269D8404" w14:textId="77777777" w:rsidR="00D33DB4" w:rsidRPr="001022DB" w:rsidRDefault="00D33DB4" w:rsidP="00D33DB4">
      <w:pPr>
        <w:spacing w:line="360" w:lineRule="auto"/>
        <w:ind w:firstLine="720"/>
        <w:rPr>
          <w:noProof/>
          <w:sz w:val="24"/>
        </w:rPr>
      </w:pPr>
      <w:r w:rsidRPr="001022DB">
        <w:rPr>
          <w:noProof/>
          <w:sz w:val="24"/>
        </w:rPr>
        <w:t>&lt;&lt;mcKessonText&gt;&gt;</w:t>
      </w:r>
    </w:p>
    <w:p w14:paraId="03DE5F47" w14:textId="77777777" w:rsidR="00D33DB4" w:rsidRPr="001022DB" w:rsidRDefault="00D33DB4" w:rsidP="00D33DB4">
      <w:pPr>
        <w:spacing w:line="360" w:lineRule="auto"/>
        <w:rPr>
          <w:sz w:val="24"/>
        </w:rPr>
      </w:pPr>
      <w:r w:rsidRPr="001022DB">
        <w:rPr>
          <w:sz w:val="24"/>
        </w:rPr>
        <w:t>&lt;&lt;insertMcKesson&gt;&gt;</w:t>
      </w:r>
    </w:p>
    <w:p w14:paraId="04F9E7C2" w14:textId="77777777" w:rsidR="00D33DB4" w:rsidRDefault="00D33DB4" w:rsidP="00D33DB4">
      <w:pPr>
        <w:spacing w:line="360" w:lineRule="auto"/>
        <w:ind w:firstLine="720"/>
        <w:rPr>
          <w:sz w:val="24"/>
        </w:rPr>
      </w:pPr>
      <w:r>
        <w:rPr>
          <w:sz w:val="24"/>
        </w:rPr>
        <w:t xml:space="preserve">Pursuant to 37 C.F.R. </w:t>
      </w:r>
      <w:r>
        <w:rPr>
          <w:noProof/>
          <w:sz w:val="24"/>
        </w:rPr>
        <w:t>§</w:t>
      </w:r>
      <w:r>
        <w:rPr>
          <w:sz w:val="24"/>
        </w:rPr>
        <w:t xml:space="preserve"> 1.98(a)(2), copies of cited U.S. Patents and Published Applications, and Non-Published Applications identifiable by USPTO Serial Number, are no longer required to be provided to the Office.  &lt;&lt;properApplicant&gt;&gt; &lt;&lt;acknowledgeText&gt;&gt; the requirement to submit copies of foreign patent documents and non-patent literature in accordance with 37 C.F.R </w:t>
      </w:r>
      <w:r>
        <w:rPr>
          <w:noProof/>
          <w:sz w:val="24"/>
        </w:rPr>
        <w:t>§</w:t>
      </w:r>
      <w:r>
        <w:rPr>
          <w:sz w:val="24"/>
        </w:rPr>
        <w:t xml:space="preserve"> 1.98(a)(2). </w:t>
      </w:r>
      <w:r>
        <w:rPr>
          <w:sz w:val="24"/>
        </w:rPr>
        <w:br w:type="page"/>
      </w:r>
      <w:r>
        <w:rPr>
          <w:sz w:val="24"/>
        </w:rPr>
        <w:lastRenderedPageBreak/>
        <w:tab/>
      </w:r>
      <w:r>
        <w:rPr>
          <w:noProof/>
          <w:sz w:val="24"/>
        </w:rPr>
        <w:t xml:space="preserve">The Examiner is invited to contact the </w:t>
      </w:r>
      <w:r w:rsidR="0045528D">
        <w:rPr>
          <w:noProof/>
          <w:sz w:val="24"/>
        </w:rPr>
        <w:t>undersigned</w:t>
      </w:r>
      <w:r>
        <w:rPr>
          <w:noProof/>
          <w:sz w:val="24"/>
        </w:rPr>
        <w:t xml:space="preserve"> at the telephone number indicated if there are any questions regarding this communication.</w:t>
      </w:r>
    </w:p>
    <w:p w14:paraId="023CC377" w14:textId="77777777" w:rsidR="00D33DB4" w:rsidRPr="00084C80" w:rsidRDefault="00D33DB4" w:rsidP="00D33DB4">
      <w:pPr>
        <w:spacing w:line="360" w:lineRule="auto"/>
        <w:ind w:firstLine="720"/>
        <w:rPr>
          <w:sz w:val="24"/>
        </w:rPr>
      </w:pPr>
    </w:p>
    <w:p w14:paraId="7023525E" w14:textId="77777777" w:rsidR="00D33DB4" w:rsidRPr="00084C80" w:rsidRDefault="00D33DB4" w:rsidP="00D33DB4">
      <w:pPr>
        <w:ind w:left="2880" w:firstLine="720"/>
        <w:rPr>
          <w:sz w:val="24"/>
        </w:rPr>
      </w:pPr>
      <w:r w:rsidRPr="00084C80">
        <w:rPr>
          <w:sz w:val="24"/>
        </w:rPr>
        <w:t>Respectfully submitted,</w:t>
      </w:r>
    </w:p>
    <w:p w14:paraId="161BCB73" w14:textId="77777777" w:rsidR="00D33DB4" w:rsidRPr="00084C80" w:rsidRDefault="00D33DB4" w:rsidP="00D33DB4">
      <w:pPr>
        <w:rPr>
          <w:sz w:val="24"/>
        </w:rPr>
      </w:pPr>
    </w:p>
    <w:p w14:paraId="4358C987" w14:textId="77777777" w:rsidR="00D33DB4" w:rsidRPr="00084C80" w:rsidRDefault="00D33DB4" w:rsidP="00D33DB4">
      <w:pPr>
        <w:ind w:firstLine="3600"/>
        <w:rPr>
          <w:sz w:val="22"/>
          <w:szCs w:val="22"/>
        </w:rPr>
      </w:pPr>
      <w:r w:rsidRPr="00084C80">
        <w:rPr>
          <w:sz w:val="22"/>
          <w:szCs w:val="22"/>
        </w:rPr>
        <w:t>SCHWEGMAN, LUNDBERG</w:t>
      </w:r>
      <w:r>
        <w:rPr>
          <w:sz w:val="22"/>
          <w:szCs w:val="22"/>
        </w:rPr>
        <w:t xml:space="preserve"> &amp;</w:t>
      </w:r>
      <w:r w:rsidRPr="00084C80">
        <w:rPr>
          <w:sz w:val="22"/>
          <w:szCs w:val="22"/>
        </w:rPr>
        <w:t xml:space="preserve"> WOESSNER, P.A.</w:t>
      </w:r>
    </w:p>
    <w:p w14:paraId="40381636" w14:textId="77777777" w:rsidR="00D33DB4" w:rsidRPr="00084C80" w:rsidRDefault="00D33DB4" w:rsidP="00D33DB4">
      <w:pPr>
        <w:ind w:firstLine="3600"/>
        <w:rPr>
          <w:sz w:val="24"/>
        </w:rPr>
      </w:pPr>
      <w:r w:rsidRPr="00084C80">
        <w:rPr>
          <w:sz w:val="24"/>
        </w:rPr>
        <w:t>P.O. Box 2938</w:t>
      </w:r>
    </w:p>
    <w:p w14:paraId="42B8EB1C" w14:textId="77777777" w:rsidR="00D33DB4" w:rsidRPr="00084C80" w:rsidRDefault="00D33DB4" w:rsidP="00D33DB4">
      <w:pPr>
        <w:ind w:firstLine="3600"/>
        <w:rPr>
          <w:sz w:val="24"/>
        </w:rPr>
      </w:pPr>
      <w:r w:rsidRPr="00084C80">
        <w:rPr>
          <w:sz w:val="24"/>
        </w:rPr>
        <w:t>Minneapolis, MN  55402</w:t>
      </w:r>
    </w:p>
    <w:p w14:paraId="4B2074AD" w14:textId="77777777" w:rsidR="00D33DB4" w:rsidRPr="00084C80" w:rsidRDefault="00D33DB4" w:rsidP="00D33DB4">
      <w:pPr>
        <w:ind w:firstLine="3600"/>
        <w:rPr>
          <w:sz w:val="24"/>
        </w:rPr>
      </w:pPr>
      <w:r w:rsidRPr="00084C80">
        <w:rPr>
          <w:sz w:val="24"/>
        </w:rPr>
        <w:t>&lt;&lt;SAPhone&gt;&gt;</w:t>
      </w:r>
    </w:p>
    <w:p w14:paraId="3728F314" w14:textId="77777777" w:rsidR="00D33DB4" w:rsidRPr="00084C80" w:rsidRDefault="00D33DB4" w:rsidP="00D33DB4">
      <w:pPr>
        <w:rPr>
          <w:sz w:val="24"/>
        </w:rPr>
      </w:pPr>
    </w:p>
    <w:p w14:paraId="39022520" w14:textId="77777777" w:rsidR="00D33DB4" w:rsidRPr="00084C80" w:rsidRDefault="006867D7" w:rsidP="00D33DB4">
      <w:pPr>
        <w:rPr>
          <w:sz w:val="24"/>
        </w:rPr>
      </w:pPr>
      <w:r>
        <w:rPr>
          <w:sz w:val="24"/>
        </w:rPr>
        <w:tab/>
      </w:r>
      <w:r w:rsidRPr="005122AA">
        <w:rPr>
          <w:sz w:val="24"/>
        </w:rPr>
        <w:t>&lt;&lt;signatureDate&gt;&gt;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5122AA">
        <w:rPr>
          <w:sz w:val="24"/>
        </w:rPr>
        <w:t>&lt;&lt;echoSignature&gt;&gt;</w:t>
      </w:r>
    </w:p>
    <w:p w14:paraId="225714D1" w14:textId="77777777" w:rsidR="00D33DB4" w:rsidRPr="00084C80" w:rsidRDefault="00D33DB4" w:rsidP="00D33DB4">
      <w:pPr>
        <w:tabs>
          <w:tab w:val="left" w:pos="3600"/>
        </w:tabs>
        <w:rPr>
          <w:sz w:val="24"/>
        </w:rPr>
      </w:pPr>
      <w:r w:rsidRPr="00084C80">
        <w:rPr>
          <w:sz w:val="24"/>
        </w:rPr>
        <w:t>Date ___________________________  By  __________________________________________</w:t>
      </w:r>
    </w:p>
    <w:p w14:paraId="01C667C0" w14:textId="77777777" w:rsidR="00D33DB4" w:rsidRPr="00084C80" w:rsidRDefault="00D33DB4" w:rsidP="00D33DB4">
      <w:pPr>
        <w:tabs>
          <w:tab w:val="left" w:pos="4320"/>
        </w:tabs>
        <w:rPr>
          <w:sz w:val="24"/>
        </w:rPr>
      </w:pPr>
      <w:r w:rsidRPr="00084C80">
        <w:rPr>
          <w:sz w:val="24"/>
        </w:rPr>
        <w:tab/>
        <w:t>&lt;&lt;SAName&gt;&gt;</w:t>
      </w:r>
    </w:p>
    <w:p w14:paraId="3386F1B7" w14:textId="77777777" w:rsidR="00D33DB4" w:rsidRPr="00084C80" w:rsidRDefault="00D33DB4" w:rsidP="00D33DB4">
      <w:pPr>
        <w:tabs>
          <w:tab w:val="left" w:pos="4320"/>
        </w:tabs>
        <w:rPr>
          <w:sz w:val="24"/>
        </w:rPr>
      </w:pPr>
      <w:r w:rsidRPr="00084C80">
        <w:rPr>
          <w:sz w:val="24"/>
        </w:rPr>
        <w:t>&lt;&lt;nickSA&gt;&gt;:&lt;&lt;nickU&gt;&gt;</w:t>
      </w:r>
      <w:r w:rsidRPr="00084C80">
        <w:rPr>
          <w:sz w:val="24"/>
        </w:rPr>
        <w:tab/>
        <w:t>Reg. No. &lt;&lt;SARegNo&gt;&gt;</w:t>
      </w:r>
    </w:p>
    <w:p w14:paraId="5AF3BF77" w14:textId="77777777" w:rsidR="00D33DB4" w:rsidRDefault="00D33DB4" w:rsidP="00D33DB4">
      <w:pPr>
        <w:rPr>
          <w:sz w:val="18"/>
          <w:szCs w:val="18"/>
        </w:rPr>
      </w:pPr>
    </w:p>
    <w:p w14:paraId="54051BBC" w14:textId="77777777" w:rsidR="00DE4765" w:rsidRPr="006018DC" w:rsidRDefault="00DE4765" w:rsidP="00D33DB4">
      <w:pPr>
        <w:rPr>
          <w:sz w:val="18"/>
          <w:szCs w:val="18"/>
        </w:rPr>
      </w:pPr>
    </w:p>
    <w:p w14:paraId="6305DD87" w14:textId="77777777" w:rsidR="00D33DB4" w:rsidRPr="006018DC" w:rsidRDefault="00D33DB4" w:rsidP="00D33DB4">
      <w:pPr>
        <w:rPr>
          <w:sz w:val="18"/>
          <w:szCs w:val="18"/>
        </w:rPr>
      </w:pPr>
      <w:r>
        <w:rPr>
          <w:noProof/>
          <w:sz w:val="18"/>
          <w:szCs w:val="18"/>
        </w:rPr>
        <w:t>&lt;&lt;certificate</w:t>
      </w:r>
      <w:r w:rsidR="00C12279">
        <w:rPr>
          <w:noProof/>
          <w:sz w:val="18"/>
          <w:szCs w:val="18"/>
        </w:rPr>
        <w:t>CF</w:t>
      </w:r>
      <w:r>
        <w:rPr>
          <w:noProof/>
          <w:sz w:val="18"/>
          <w:szCs w:val="18"/>
        </w:rPr>
        <w:t>&gt;&gt;</w:t>
      </w:r>
    </w:p>
    <w:p w14:paraId="731062E6" w14:textId="77777777" w:rsidR="00D33DB4" w:rsidRPr="006018DC" w:rsidRDefault="00D33DB4" w:rsidP="00D33DB4">
      <w:pPr>
        <w:rPr>
          <w:sz w:val="18"/>
          <w:szCs w:val="18"/>
        </w:rPr>
      </w:pPr>
    </w:p>
    <w:p w14:paraId="56AF101C" w14:textId="77777777" w:rsidR="00D33DB4" w:rsidRDefault="00D33DB4" w:rsidP="00D33DB4">
      <w:pPr>
        <w:tabs>
          <w:tab w:val="left" w:pos="5040"/>
        </w:tabs>
        <w:rPr>
          <w:sz w:val="18"/>
          <w:szCs w:val="18"/>
        </w:rPr>
      </w:pPr>
    </w:p>
    <w:p w14:paraId="1509D412" w14:textId="77777777" w:rsidR="00DE4765" w:rsidRDefault="00DE4765" w:rsidP="00DE4765">
      <w:pPr>
        <w:tabs>
          <w:tab w:val="left" w:pos="5040"/>
        </w:tabs>
        <w:rPr>
          <w:sz w:val="18"/>
          <w:szCs w:val="18"/>
        </w:rPr>
      </w:pPr>
      <w:r>
        <w:rPr>
          <w:sz w:val="18"/>
          <w:szCs w:val="18"/>
        </w:rPr>
        <w:t>&lt;&lt;nameLine&gt;&gt;</w:t>
      </w:r>
      <w:r>
        <w:rPr>
          <w:sz w:val="18"/>
          <w:szCs w:val="18"/>
        </w:rPr>
        <w:tab/>
        <w:t>&lt;&lt;sigLine&gt;&gt;</w:t>
      </w:r>
    </w:p>
    <w:p w14:paraId="35197E79" w14:textId="77777777" w:rsidR="005D2CF8" w:rsidRPr="00DE4765" w:rsidRDefault="00DE4765" w:rsidP="00DE4765">
      <w:pPr>
        <w:tabs>
          <w:tab w:val="left" w:pos="5040"/>
        </w:tabs>
        <w:rPr>
          <w:sz w:val="18"/>
          <w:szCs w:val="18"/>
        </w:rPr>
      </w:pPr>
      <w:r>
        <w:rPr>
          <w:sz w:val="18"/>
          <w:szCs w:val="18"/>
        </w:rPr>
        <w:t>&lt;&lt;namName&gt;&gt;</w:t>
      </w:r>
      <w:r>
        <w:rPr>
          <w:sz w:val="18"/>
          <w:szCs w:val="18"/>
        </w:rPr>
        <w:tab/>
        <w:t>&lt;&lt;sigSignature&gt;&gt;</w:t>
      </w:r>
    </w:p>
    <w:sectPr w:rsidR="005D2CF8" w:rsidRPr="00DE4765" w:rsidSect="00C56888">
      <w:headerReference w:type="default" r:id="rId8"/>
      <w:endnotePr>
        <w:numFmt w:val="decimal"/>
      </w:endnotePr>
      <w:type w:val="continuous"/>
      <w:pgSz w:w="12240" w:h="15840" w:code="1"/>
      <w:pgMar w:top="1080" w:right="1440" w:bottom="1080" w:left="1440" w:header="1080" w:footer="1080" w:gutter="0"/>
      <w:paperSrc w:first="7" w:other="7"/>
      <w:cols w:space="720"/>
      <w:noEndnote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3642A" w14:textId="77777777" w:rsidR="00BC5298" w:rsidRDefault="00BC5298">
      <w:r>
        <w:separator/>
      </w:r>
    </w:p>
  </w:endnote>
  <w:endnote w:type="continuationSeparator" w:id="0">
    <w:p w14:paraId="3E7483E4" w14:textId="77777777" w:rsidR="00BC5298" w:rsidRDefault="00BC5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5A9D2" w14:textId="77777777" w:rsidR="00BC5298" w:rsidRDefault="00BC5298">
      <w:r>
        <w:separator/>
      </w:r>
    </w:p>
  </w:footnote>
  <w:footnote w:type="continuationSeparator" w:id="0">
    <w:p w14:paraId="502CF508" w14:textId="77777777" w:rsidR="00BC5298" w:rsidRDefault="00BC52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75A33" w14:textId="77777777" w:rsidR="003B52B0" w:rsidRDefault="003B52B0" w:rsidP="00C56888">
    <w:pPr>
      <w:pBdr>
        <w:bottom w:val="single" w:sz="4" w:space="1" w:color="auto"/>
      </w:pBdr>
      <w:tabs>
        <w:tab w:val="left" w:pos="6576"/>
        <w:tab w:val="right" w:pos="9360"/>
      </w:tabs>
      <w:jc w:val="both"/>
      <w:rPr>
        <w:sz w:val="16"/>
        <w:szCs w:val="16"/>
      </w:rPr>
    </w:pPr>
    <w:r>
      <w:rPr>
        <w:b/>
        <w:bCs/>
        <w:sz w:val="16"/>
        <w:szCs w:val="16"/>
      </w:rPr>
      <w:t>&lt;&lt;supplText&gt;&gt;</w:t>
    </w:r>
    <w:r>
      <w:rPr>
        <w:b/>
        <w:bCs/>
        <w:sz w:val="16"/>
        <w:szCs w:val="16"/>
      </w:rPr>
      <w:tab/>
    </w:r>
    <w:r>
      <w:rPr>
        <w:b/>
        <w:bCs/>
        <w:sz w:val="16"/>
        <w:szCs w:val="16"/>
      </w:rPr>
      <w:tab/>
      <w:t xml:space="preserve">Page </w:t>
    </w:r>
    <w:r>
      <w:rPr>
        <w:rStyle w:val="PageNumber"/>
        <w:b/>
        <w:bCs/>
        <w:sz w:val="16"/>
      </w:rPr>
      <w:fldChar w:fldCharType="begin"/>
    </w:r>
    <w:r>
      <w:rPr>
        <w:rStyle w:val="PageNumber"/>
        <w:b/>
        <w:bCs/>
        <w:sz w:val="16"/>
      </w:rPr>
      <w:instrText xml:space="preserve"> PAGE </w:instrText>
    </w:r>
    <w:r>
      <w:rPr>
        <w:rStyle w:val="PageNumber"/>
        <w:b/>
        <w:bCs/>
        <w:sz w:val="16"/>
      </w:rPr>
      <w:fldChar w:fldCharType="separate"/>
    </w:r>
    <w:r w:rsidR="000F6019">
      <w:rPr>
        <w:rStyle w:val="PageNumber"/>
        <w:b/>
        <w:bCs/>
        <w:noProof/>
        <w:sz w:val="16"/>
      </w:rPr>
      <w:t>2</w:t>
    </w:r>
    <w:r>
      <w:rPr>
        <w:rStyle w:val="PageNumber"/>
        <w:b/>
        <w:bCs/>
        <w:sz w:val="16"/>
      </w:rPr>
      <w:fldChar w:fldCharType="end"/>
    </w:r>
  </w:p>
  <w:p w14:paraId="666C1D8F" w14:textId="77777777" w:rsidR="003B52B0" w:rsidRDefault="003B52B0" w:rsidP="00C56888">
    <w:pPr>
      <w:pBdr>
        <w:bottom w:val="single" w:sz="4" w:space="1" w:color="auto"/>
      </w:pBdr>
      <w:tabs>
        <w:tab w:val="right" w:pos="9360"/>
      </w:tabs>
      <w:jc w:val="both"/>
      <w:rPr>
        <w:sz w:val="16"/>
        <w:szCs w:val="16"/>
      </w:rPr>
    </w:pPr>
    <w:r>
      <w:rPr>
        <w:sz w:val="16"/>
        <w:szCs w:val="16"/>
      </w:rPr>
      <w:t>Serial Number: &lt;&lt;serialNo&gt;&gt;</w:t>
    </w:r>
    <w:r>
      <w:rPr>
        <w:sz w:val="16"/>
        <w:szCs w:val="16"/>
      </w:rPr>
      <w:tab/>
      <w:t>Dkt: &lt;&lt;matterNo&gt;&gt;</w:t>
    </w:r>
  </w:p>
  <w:p w14:paraId="5CB6D848" w14:textId="77777777" w:rsidR="003B52B0" w:rsidRDefault="003B52B0" w:rsidP="00C56888">
    <w:pPr>
      <w:pBdr>
        <w:bottom w:val="single" w:sz="4" w:space="1" w:color="auto"/>
      </w:pBdr>
      <w:jc w:val="both"/>
      <w:rPr>
        <w:sz w:val="16"/>
        <w:szCs w:val="16"/>
      </w:rPr>
    </w:pPr>
    <w:r>
      <w:rPr>
        <w:sz w:val="16"/>
        <w:szCs w:val="16"/>
      </w:rPr>
      <w:t>Filing Date: &lt;&lt;filedDate&gt;&gt;</w:t>
    </w:r>
  </w:p>
  <w:p w14:paraId="6D941A1F" w14:textId="77777777" w:rsidR="003B52B0" w:rsidRDefault="003B52B0" w:rsidP="00C56888">
    <w:pPr>
      <w:pBdr>
        <w:bottom w:val="single" w:sz="4" w:space="1" w:color="auto"/>
      </w:pBdr>
      <w:tabs>
        <w:tab w:val="left" w:pos="-1440"/>
      </w:tabs>
      <w:ind w:left="403" w:hanging="403"/>
      <w:jc w:val="both"/>
      <w:rPr>
        <w:sz w:val="16"/>
      </w:rPr>
    </w:pPr>
    <w:r>
      <w:rPr>
        <w:sz w:val="16"/>
        <w:szCs w:val="16"/>
      </w:rPr>
      <w:t>Title: &lt;&lt;title&gt;&gt;</w:t>
    </w:r>
  </w:p>
  <w:p w14:paraId="65BAFA8A" w14:textId="77777777" w:rsidR="003B52B0" w:rsidRPr="00C56888" w:rsidRDefault="003B52B0" w:rsidP="00C56888">
    <w:pPr>
      <w:pStyle w:val="Header"/>
      <w:tabs>
        <w:tab w:val="clear" w:pos="8640"/>
        <w:tab w:val="right" w:pos="9360"/>
      </w:tabs>
    </w:pPr>
    <w:r>
      <w:rPr>
        <w:noProof/>
      </w:rPr>
      <w:pict w14:anchorId="5D74248C">
        <v:rect id="_x0000_s3726" style="position:absolute;margin-left:1in;margin-top:-.8pt;width:468pt;height:.7pt;z-index:-251658752;mso-position-horizontal-relative:page" fillcolor="black" stroked="f" strokeweight="0">
          <v:fill color2="black"/>
          <w10:wrap anchorx="page"/>
          <w10:anchorlock/>
        </v:rect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4098"/>
    <o:shapelayout v:ext="edit">
      <o:idmap v:ext="edit" data="1,3"/>
    </o:shapelayout>
  </w:hdrShapeDefaults>
  <w:footnotePr>
    <w:footnote w:id="-1"/>
    <w:footnote w:id="0"/>
  </w:footnotePr>
  <w:endnotePr>
    <w:numFmt w:val="decimal"/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4765"/>
    <w:rsid w:val="000215AC"/>
    <w:rsid w:val="00031AF2"/>
    <w:rsid w:val="00084C80"/>
    <w:rsid w:val="000A1E6D"/>
    <w:rsid w:val="000F2346"/>
    <w:rsid w:val="000F6019"/>
    <w:rsid w:val="001022DB"/>
    <w:rsid w:val="00135A86"/>
    <w:rsid w:val="001413F0"/>
    <w:rsid w:val="00150364"/>
    <w:rsid w:val="00184410"/>
    <w:rsid w:val="00184C5B"/>
    <w:rsid w:val="0019468E"/>
    <w:rsid w:val="001A2520"/>
    <w:rsid w:val="001A7CE0"/>
    <w:rsid w:val="001D675B"/>
    <w:rsid w:val="00241B20"/>
    <w:rsid w:val="00260EEC"/>
    <w:rsid w:val="00287D11"/>
    <w:rsid w:val="002B19FF"/>
    <w:rsid w:val="002E643B"/>
    <w:rsid w:val="00307932"/>
    <w:rsid w:val="00310C9B"/>
    <w:rsid w:val="003141DD"/>
    <w:rsid w:val="0032595D"/>
    <w:rsid w:val="00343077"/>
    <w:rsid w:val="003B4C16"/>
    <w:rsid w:val="003B52B0"/>
    <w:rsid w:val="003D4C1E"/>
    <w:rsid w:val="004033B0"/>
    <w:rsid w:val="004103B5"/>
    <w:rsid w:val="00411D82"/>
    <w:rsid w:val="00412CC3"/>
    <w:rsid w:val="0045528D"/>
    <w:rsid w:val="00463335"/>
    <w:rsid w:val="004A550F"/>
    <w:rsid w:val="004E7EF9"/>
    <w:rsid w:val="004F5167"/>
    <w:rsid w:val="005066D7"/>
    <w:rsid w:val="00510423"/>
    <w:rsid w:val="00535B64"/>
    <w:rsid w:val="00563FF2"/>
    <w:rsid w:val="0056456E"/>
    <w:rsid w:val="00567B1A"/>
    <w:rsid w:val="005B0D73"/>
    <w:rsid w:val="005B567D"/>
    <w:rsid w:val="005D2CF8"/>
    <w:rsid w:val="005E3353"/>
    <w:rsid w:val="006060E3"/>
    <w:rsid w:val="00632727"/>
    <w:rsid w:val="00654E13"/>
    <w:rsid w:val="006867D7"/>
    <w:rsid w:val="006A3663"/>
    <w:rsid w:val="006C2EFC"/>
    <w:rsid w:val="006C3232"/>
    <w:rsid w:val="006D7A17"/>
    <w:rsid w:val="006E7F85"/>
    <w:rsid w:val="007228A8"/>
    <w:rsid w:val="00763B00"/>
    <w:rsid w:val="00772577"/>
    <w:rsid w:val="00784A67"/>
    <w:rsid w:val="00793275"/>
    <w:rsid w:val="007D30B1"/>
    <w:rsid w:val="00840570"/>
    <w:rsid w:val="00877082"/>
    <w:rsid w:val="00891ADC"/>
    <w:rsid w:val="009102D9"/>
    <w:rsid w:val="009230CB"/>
    <w:rsid w:val="0092508E"/>
    <w:rsid w:val="00946B11"/>
    <w:rsid w:val="009573E4"/>
    <w:rsid w:val="009624EE"/>
    <w:rsid w:val="00970E7B"/>
    <w:rsid w:val="00971BF6"/>
    <w:rsid w:val="009A7ED2"/>
    <w:rsid w:val="009B18D8"/>
    <w:rsid w:val="009F4C3F"/>
    <w:rsid w:val="00A0395F"/>
    <w:rsid w:val="00A06121"/>
    <w:rsid w:val="00A1467D"/>
    <w:rsid w:val="00A8690E"/>
    <w:rsid w:val="00AA3B00"/>
    <w:rsid w:val="00AB40E0"/>
    <w:rsid w:val="00AB46FB"/>
    <w:rsid w:val="00AC19B3"/>
    <w:rsid w:val="00AE7CED"/>
    <w:rsid w:val="00B5070F"/>
    <w:rsid w:val="00B73906"/>
    <w:rsid w:val="00BA1A41"/>
    <w:rsid w:val="00BC5298"/>
    <w:rsid w:val="00C12279"/>
    <w:rsid w:val="00C44A7B"/>
    <w:rsid w:val="00C46DF7"/>
    <w:rsid w:val="00C56888"/>
    <w:rsid w:val="00C9342F"/>
    <w:rsid w:val="00CA3FD7"/>
    <w:rsid w:val="00CA7E6A"/>
    <w:rsid w:val="00CB7D89"/>
    <w:rsid w:val="00CC179C"/>
    <w:rsid w:val="00CC627E"/>
    <w:rsid w:val="00CD15B6"/>
    <w:rsid w:val="00CF628F"/>
    <w:rsid w:val="00D0708B"/>
    <w:rsid w:val="00D22CFD"/>
    <w:rsid w:val="00D33DB4"/>
    <w:rsid w:val="00D65C10"/>
    <w:rsid w:val="00D85A98"/>
    <w:rsid w:val="00DA4001"/>
    <w:rsid w:val="00DA6EEB"/>
    <w:rsid w:val="00DC0877"/>
    <w:rsid w:val="00DD105B"/>
    <w:rsid w:val="00DE08CD"/>
    <w:rsid w:val="00DE4765"/>
    <w:rsid w:val="00DF1A36"/>
    <w:rsid w:val="00E075F7"/>
    <w:rsid w:val="00E15A3E"/>
    <w:rsid w:val="00E26A39"/>
    <w:rsid w:val="00E37D21"/>
    <w:rsid w:val="00E42ED3"/>
    <w:rsid w:val="00E94163"/>
    <w:rsid w:val="00ED3801"/>
    <w:rsid w:val="00EF05E7"/>
    <w:rsid w:val="00F06253"/>
    <w:rsid w:val="00F37BBF"/>
    <w:rsid w:val="00F86274"/>
    <w:rsid w:val="00FA37FA"/>
    <w:rsid w:val="00FD0D27"/>
    <w:rsid w:val="00FD2380"/>
    <w:rsid w:val="00FE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2"/>
    </o:shapelayout>
  </w:shapeDefaults>
  <w:decimalSymbol w:val="."/>
  <w:listSeparator w:val=","/>
  <w14:docId w14:val="771E07A7"/>
  <w15:chartTrackingRefBased/>
  <w15:docId w15:val="{5AFC4BDA-F3D3-4033-A07C-2BA9A5B47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BodyTextIndent">
    <w:name w:val="Body Text Indent"/>
    <w:basedOn w:val="Normal"/>
    <w:pPr>
      <w:widowControl/>
      <w:ind w:firstLine="720"/>
      <w:jc w:val="both"/>
    </w:pPr>
    <w:rPr>
      <w:rFonts w:ascii="TimesNewRoman" w:hAnsi="TimesNewRoman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rPr>
      <w:sz w:val="16"/>
    </w:rPr>
  </w:style>
  <w:style w:type="character" w:styleId="CommentReference">
    <w:name w:val="annotation reference"/>
    <w:semiHidden/>
    <w:rsid w:val="00763B00"/>
    <w:rPr>
      <w:sz w:val="16"/>
      <w:szCs w:val="16"/>
    </w:rPr>
  </w:style>
  <w:style w:type="paragraph" w:styleId="CommentText">
    <w:name w:val="annotation text"/>
    <w:basedOn w:val="Normal"/>
    <w:semiHidden/>
    <w:rsid w:val="00763B00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763B00"/>
    <w:rPr>
      <w:b/>
      <w:bCs/>
    </w:rPr>
  </w:style>
  <w:style w:type="paragraph" w:styleId="BalloonText">
    <w:name w:val="Balloon Text"/>
    <w:basedOn w:val="Normal"/>
    <w:semiHidden/>
    <w:rsid w:val="00763B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F51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5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3B5D28-0A81-41BE-AA18-11B057F25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idscommunication3CFnew.dot</Template>
  <TotalTime>0</TotalTime>
  <Pages>2</Pages>
  <Words>260</Words>
  <Characters>1488</Characters>
  <Application>Microsoft Office Word</Application>
  <DocSecurity>0</DocSecurity>
  <PresentationFormat/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idscommunication3CFnew.DOT</vt:lpstr>
    </vt:vector>
  </TitlesOfParts>
  <Company>SLWK</Company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idscommunication3CFnew.DOT</dc:title>
  <dc:subject/>
  <dc:creator>Lynn Jurrens</dc:creator>
  <cp:keywords/>
  <cp:lastModifiedBy>Jacob Burns</cp:lastModifiedBy>
  <cp:revision>2</cp:revision>
  <cp:lastPrinted>2007-01-23T16:07:00Z</cp:lastPrinted>
  <dcterms:created xsi:type="dcterms:W3CDTF">2024-06-03T23:47:00Z</dcterms:created>
  <dcterms:modified xsi:type="dcterms:W3CDTF">2024-06-03T23:47:00Z</dcterms:modified>
</cp:coreProperties>
</file>