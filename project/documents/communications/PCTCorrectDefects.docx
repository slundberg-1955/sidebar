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29A56" w14:textId="77777777" w:rsidR="00CF0B66" w:rsidRPr="00CF0B66" w:rsidRDefault="00CF0B66" w:rsidP="00CF0B66">
      <w:pPr>
        <w:widowControl/>
        <w:rPr>
          <w:rFonts w:ascii="Times New Roman" w:hAnsi="Times New Roman"/>
        </w:rPr>
      </w:pPr>
    </w:p>
    <w:p w14:paraId="0A47AD96" w14:textId="77777777" w:rsidR="00713FE9" w:rsidRPr="00713FE9" w:rsidRDefault="00713FE9" w:rsidP="00713FE9">
      <w:pPr>
        <w:widowControl/>
        <w:tabs>
          <w:tab w:val="left" w:pos="2520"/>
        </w:tabs>
        <w:autoSpaceDE/>
        <w:autoSpaceDN/>
        <w:adjustRightInd/>
        <w:jc w:val="center"/>
        <w:rPr>
          <w:rFonts w:ascii="Times New Roman" w:hAnsi="Times New Roman"/>
          <w:bCs/>
          <w:u w:val="single"/>
        </w:rPr>
      </w:pPr>
      <w:r w:rsidRPr="00713FE9">
        <w:rPr>
          <w:rFonts w:ascii="Times New Roman" w:hAnsi="Times New Roman"/>
          <w:bCs/>
          <w:u w:val="single"/>
        </w:rPr>
        <w:t>IN THE UNITED STATES PATENT AND TRADEMARK OFFICE</w:t>
      </w:r>
    </w:p>
    <w:p w14:paraId="7ADB0CE2" w14:textId="77777777" w:rsidR="00713FE9" w:rsidRPr="00713FE9" w:rsidRDefault="00713FE9" w:rsidP="00713FE9">
      <w:pPr>
        <w:widowControl/>
        <w:autoSpaceDE/>
        <w:autoSpaceDN/>
        <w:adjustRightInd/>
        <w:jc w:val="center"/>
        <w:rPr>
          <w:rFonts w:ascii="Times New Roman" w:hAnsi="Times New Roman"/>
        </w:rPr>
      </w:pPr>
    </w:p>
    <w:p w14:paraId="408A3F8D" w14:textId="77777777" w:rsidR="00713FE9" w:rsidRPr="00713FE9" w:rsidRDefault="00713FE9" w:rsidP="00713FE9">
      <w:pPr>
        <w:widowControl/>
        <w:tabs>
          <w:tab w:val="left" w:pos="-1440"/>
        </w:tabs>
        <w:autoSpaceDE/>
        <w:autoSpaceDN/>
        <w:adjustRightInd/>
        <w:rPr>
          <w:rFonts w:ascii="Times New Roman" w:hAnsi="Times New Roman"/>
        </w:rPr>
      </w:pPr>
    </w:p>
    <w:p w14:paraId="12B4CB08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>Inventor(s): </w:t>
      </w:r>
      <w:r w:rsidRPr="00CF0B66">
        <w:rPr>
          <w:rFonts w:ascii="Times New Roman" w:hAnsi="Times New Roman"/>
        </w:rPr>
        <w:t>&lt;&lt;inventorEtal&gt;&gt;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CDDBE55" w14:textId="77777777" w:rsidR="00713FE9" w:rsidRPr="00CF0B66" w:rsidRDefault="00713FE9" w:rsidP="00713FE9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Title: </w:t>
      </w:r>
      <w:r w:rsidRPr="00CF0B66">
        <w:rPr>
          <w:rFonts w:ascii="Times New Roman" w:hAnsi="Times New Roman"/>
        </w:rPr>
        <w:t>&lt;&lt;title&gt;&gt;</w:t>
      </w:r>
    </w:p>
    <w:p w14:paraId="21DBA736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02AA7E6A" w14:textId="77777777" w:rsidR="00713FE9" w:rsidRPr="00CF0B66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Int'l. Appln. No. </w:t>
      </w:r>
      <w:r w:rsidRPr="00CF0B66">
        <w:rPr>
          <w:rFonts w:ascii="Times New Roman" w:hAnsi="Times New Roman"/>
        </w:rPr>
        <w:t>&lt;&lt;serialNo&gt;&gt;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F0B66">
        <w:rPr>
          <w:rFonts w:ascii="Times New Roman" w:hAnsi="Times New Roman"/>
        </w:rPr>
        <w:t>Int'l. Filing Date:</w:t>
      </w:r>
      <w:r>
        <w:rPr>
          <w:rFonts w:ascii="Times New Roman" w:hAnsi="Times New Roman"/>
        </w:rPr>
        <w:t xml:space="preserve"> </w:t>
      </w:r>
      <w:r w:rsidRPr="00CF0B66">
        <w:rPr>
          <w:rFonts w:ascii="Times New Roman" w:hAnsi="Times New Roman"/>
        </w:rPr>
        <w:t xml:space="preserve"> &lt;&lt;filedDate&gt;&gt;</w:t>
      </w:r>
    </w:p>
    <w:p w14:paraId="61C05A09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Docket No. </w:t>
      </w:r>
      <w:r w:rsidRPr="00CF0B66">
        <w:rPr>
          <w:rFonts w:ascii="Times New Roman" w:hAnsi="Times New Roman"/>
        </w:rPr>
        <w:t>&lt;&lt;matterNo&gt;&gt;</w:t>
      </w:r>
      <w:r>
        <w:rPr>
          <w:rFonts w:ascii="Times New Roman" w:hAnsi="Times New Roman"/>
        </w:rPr>
        <w:tab/>
      </w:r>
    </w:p>
    <w:p w14:paraId="2B4AE796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Cs/>
        </w:rPr>
      </w:pPr>
    </w:p>
    <w:p w14:paraId="73A32793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55323A8C" w14:textId="77777777" w:rsidR="00713FE9" w:rsidRPr="00CF0B66" w:rsidRDefault="00713FE9" w:rsidP="00713FE9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02FCE85A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3B6A6FDB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7D51F003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4B71908F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5EC3A653" w14:textId="77777777" w:rsidR="00713FE9" w:rsidRPr="00713FE9" w:rsidRDefault="00713FE9" w:rsidP="00713FE9">
      <w:pPr>
        <w:widowControl/>
        <w:autoSpaceDE/>
        <w:autoSpaceDN/>
        <w:adjustRightInd/>
        <w:jc w:val="both"/>
        <w:rPr>
          <w:rFonts w:ascii="Times New Roman" w:hAnsi="Times New Roman"/>
        </w:rPr>
      </w:pPr>
      <w:r w:rsidRPr="00713FE9">
        <w:rPr>
          <w:rFonts w:ascii="Times New Roman" w:hAnsi="Times New Roman"/>
        </w:rPr>
        <w:t>We are transmitting herewith the following attached items (as indicated with an “X”):</w:t>
      </w:r>
    </w:p>
    <w:p w14:paraId="12D098F8" w14:textId="77777777" w:rsidR="00713FE9" w:rsidRP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67891B43" w14:textId="77777777" w:rsidR="00713FE9" w:rsidRP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  <w:r w:rsidRPr="00713FE9">
        <w:rPr>
          <w:rFonts w:ascii="Times New Roman" w:hAnsi="Times New Roman"/>
          <w:color w:val="000000"/>
          <w:u w:val="single" w:color="000000"/>
        </w:rPr>
        <w:t>X</w:t>
      </w:r>
      <w:r w:rsidRPr="00713FE9">
        <w:rPr>
          <w:rFonts w:ascii="Times New Roman" w:hAnsi="Times New Roman"/>
        </w:rPr>
        <w:tab/>
        <w:t xml:space="preserve">Communication Re: </w:t>
      </w:r>
      <w:r>
        <w:rPr>
          <w:rFonts w:ascii="Times New Roman" w:hAnsi="Times New Roman"/>
        </w:rPr>
        <w:t>Response to Form PCT/RO/106</w:t>
      </w:r>
      <w:r w:rsidRPr="00713FE9">
        <w:rPr>
          <w:rFonts w:ascii="Times New Roman" w:hAnsi="Times New Roman"/>
        </w:rPr>
        <w:t xml:space="preserve"> (1 pg.)</w:t>
      </w:r>
    </w:p>
    <w:p w14:paraId="11E7C9E3" w14:textId="77777777" w:rsidR="00713FE9" w:rsidRPr="00713FE9" w:rsidRDefault="00713FE9" w:rsidP="00713FE9">
      <w:pPr>
        <w:widowControl/>
        <w:tabs>
          <w:tab w:val="left" w:pos="180"/>
        </w:tabs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0438B633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0EB286DE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 w:rsidRPr="00713FE9">
        <w:rPr>
          <w:rFonts w:ascii="Times New Roman" w:hAnsi="Times New Roman"/>
          <w:b/>
          <w:bCs/>
          <w:sz w:val="20"/>
        </w:rPr>
        <w:t>Please charge any additional required fees or credit overpayment to Deposit Account No. &lt;&lt;depAccount&gt;&gt;.</w:t>
      </w:r>
    </w:p>
    <w:p w14:paraId="71EC98EF" w14:textId="77777777" w:rsid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</w:p>
    <w:p w14:paraId="1CB40210" w14:textId="77777777" w:rsidR="00FF23C9" w:rsidRPr="00713FE9" w:rsidRDefault="00305FA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          </w:t>
      </w:r>
      <w:r w:rsidRPr="005122AA">
        <w:rPr>
          <w:rFonts w:ascii="Times New Roman" w:hAnsi="Times New Roman"/>
        </w:rPr>
        <w:t>&lt;&lt;echoSignature&gt;&gt;</w:t>
      </w:r>
    </w:p>
    <w:p w14:paraId="40BFCF64" w14:textId="77777777" w:rsidR="00713FE9" w:rsidRPr="00713FE9" w:rsidRDefault="00713FE9" w:rsidP="00713FE9">
      <w:pPr>
        <w:widowControl/>
        <w:tabs>
          <w:tab w:val="left" w:pos="594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2"/>
          <w:szCs w:val="22"/>
          <w:u w:val="single"/>
        </w:rPr>
        <w:t>SCHWEGMAN, LUNDBERG &amp; WOESSNER, P.A.</w:t>
      </w:r>
      <w:r w:rsidR="00792AF4">
        <w:rPr>
          <w:rFonts w:ascii="Times New Roman" w:hAnsi="Times New Roman"/>
        </w:rPr>
        <w:t xml:space="preserve">               </w:t>
      </w:r>
      <w:r w:rsidRPr="00713FE9">
        <w:rPr>
          <w:rFonts w:ascii="Times New Roman" w:hAnsi="Times New Roman"/>
        </w:rPr>
        <w:t>By: _____________________________________</w:t>
      </w:r>
    </w:p>
    <w:p w14:paraId="19841648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0"/>
        </w:rPr>
        <w:tab/>
      </w:r>
      <w:r w:rsidRPr="00713FE9">
        <w:rPr>
          <w:rFonts w:ascii="Times New Roman" w:hAnsi="Times New Roman"/>
        </w:rPr>
        <w:t>&lt;&lt;SAName&gt;&gt;</w:t>
      </w:r>
    </w:p>
    <w:p w14:paraId="7B5791A8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</w:rPr>
        <w:tab/>
      </w:r>
      <w:r w:rsidR="00464BA0">
        <w:rPr>
          <w:rFonts w:ascii="Times New Roman" w:hAnsi="Times New Roman"/>
        </w:rPr>
        <w:t xml:space="preserve">USPTO </w:t>
      </w:r>
      <w:r w:rsidRPr="00713FE9">
        <w:rPr>
          <w:rFonts w:ascii="Times New Roman" w:hAnsi="Times New Roman"/>
        </w:rPr>
        <w:t>Reg. No. &lt;&lt;SARegNo&gt;&gt;</w:t>
      </w:r>
    </w:p>
    <w:p w14:paraId="697BE180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b/>
          <w:bCs/>
          <w:szCs w:val="20"/>
        </w:rPr>
      </w:pPr>
    </w:p>
    <w:p w14:paraId="5086D4EC" w14:textId="77777777" w:rsid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5FA35160" w14:textId="77777777" w:rsidR="00AA0058" w:rsidRDefault="00AA0058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1775C271" w14:textId="77777777" w:rsidR="00AA0058" w:rsidRPr="00713FE9" w:rsidRDefault="00AA0058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1BB1387A" w14:textId="77777777" w:rsidR="00713FE9" w:rsidRDefault="00713FE9" w:rsidP="00713FE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&lt;&lt;</w:t>
      </w:r>
      <w:r w:rsidRPr="0076419D">
        <w:rPr>
          <w:rFonts w:ascii="Times New Roman" w:hAnsi="Times New Roman"/>
          <w:sz w:val="16"/>
          <w:szCs w:val="16"/>
        </w:rPr>
        <w:t>certificateForEmailPaperFilingStandard</w:t>
      </w:r>
      <w:r>
        <w:rPr>
          <w:rFonts w:ascii="Times New Roman" w:hAnsi="Times New Roman"/>
          <w:sz w:val="16"/>
          <w:szCs w:val="16"/>
        </w:rPr>
        <w:t>&gt;&gt;&lt;&lt;</w:t>
      </w:r>
      <w:r w:rsidRPr="0076419D">
        <w:rPr>
          <w:rFonts w:ascii="Times New Roman" w:hAnsi="Times New Roman"/>
          <w:sz w:val="16"/>
          <w:szCs w:val="16"/>
        </w:rPr>
        <w:t>certificateForPaperFilingExpressMail</w:t>
      </w:r>
      <w:r>
        <w:rPr>
          <w:rFonts w:ascii="Times New Roman" w:hAnsi="Times New Roman"/>
          <w:sz w:val="16"/>
          <w:szCs w:val="16"/>
        </w:rPr>
        <w:t>&gt;&gt;</w:t>
      </w:r>
    </w:p>
    <w:p w14:paraId="78D06879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18"/>
          <w:szCs w:val="18"/>
        </w:rPr>
      </w:pPr>
    </w:p>
    <w:p w14:paraId="6E44E716" w14:textId="77777777" w:rsidR="00713FE9" w:rsidRPr="00713FE9" w:rsidRDefault="00713FE9" w:rsidP="00713FE9">
      <w:pPr>
        <w:widowControl/>
        <w:tabs>
          <w:tab w:val="left" w:pos="5040"/>
        </w:tabs>
        <w:autoSpaceDE/>
        <w:autoSpaceDN/>
        <w:adjustRightInd/>
        <w:rPr>
          <w:rFonts w:ascii="Times New Roman" w:hAnsi="Times New Roman"/>
          <w:sz w:val="18"/>
          <w:szCs w:val="18"/>
        </w:rPr>
      </w:pPr>
      <w:r w:rsidRPr="00713FE9">
        <w:rPr>
          <w:rFonts w:ascii="Times New Roman" w:hAnsi="Times New Roman"/>
          <w:sz w:val="18"/>
          <w:szCs w:val="18"/>
          <w:u w:val="single"/>
        </w:rPr>
        <w:t xml:space="preserve">&lt;&lt;userName&gt;&gt;                                                                               </w:t>
      </w:r>
      <w:r w:rsidRPr="00713FE9">
        <w:rPr>
          <w:rFonts w:ascii="Times New Roman" w:hAnsi="Times New Roman"/>
          <w:sz w:val="18"/>
          <w:szCs w:val="18"/>
        </w:rPr>
        <w:tab/>
        <w:t xml:space="preserve">                         _______________________________________________</w:t>
      </w:r>
    </w:p>
    <w:p w14:paraId="64621E04" w14:textId="77777777" w:rsidR="00713FE9" w:rsidRPr="00713FE9" w:rsidRDefault="00713FE9" w:rsidP="00713FE9">
      <w:pPr>
        <w:widowControl/>
        <w:tabs>
          <w:tab w:val="left" w:pos="5040"/>
        </w:tabs>
        <w:autoSpaceDE/>
        <w:autoSpaceDN/>
        <w:adjustRightInd/>
        <w:jc w:val="both"/>
        <w:rPr>
          <w:rFonts w:ascii="Times New Roman" w:hAnsi="Times New Roman"/>
          <w:sz w:val="18"/>
          <w:szCs w:val="18"/>
        </w:rPr>
        <w:sectPr w:rsidR="00713FE9" w:rsidRPr="00713FE9" w:rsidSect="00792AF4">
          <w:pgSz w:w="11907" w:h="16839" w:code="9"/>
          <w:pgMar w:top="720" w:right="720" w:bottom="432" w:left="720" w:header="0" w:footer="0" w:gutter="0"/>
          <w:cols w:space="720"/>
          <w:docGrid w:linePitch="360"/>
        </w:sectPr>
      </w:pPr>
      <w:r w:rsidRPr="00713FE9">
        <w:rPr>
          <w:rFonts w:ascii="Times New Roman" w:hAnsi="Times New Roman"/>
          <w:sz w:val="18"/>
          <w:szCs w:val="18"/>
        </w:rPr>
        <w:t>Name</w:t>
      </w:r>
      <w:r w:rsidRPr="00713FE9">
        <w:rPr>
          <w:rFonts w:ascii="Times New Roman" w:hAnsi="Times New Roman"/>
          <w:sz w:val="18"/>
          <w:szCs w:val="18"/>
        </w:rPr>
        <w:tab/>
        <w:t xml:space="preserve">                         Signature</w:t>
      </w:r>
    </w:p>
    <w:p w14:paraId="2326765E" w14:textId="77777777" w:rsidR="00F5037E" w:rsidRPr="004F2890" w:rsidRDefault="00435356" w:rsidP="00435356">
      <w:pPr>
        <w:tabs>
          <w:tab w:val="center" w:pos="4514"/>
        </w:tabs>
        <w:spacing w:line="300" w:lineRule="auto"/>
        <w:rPr>
          <w:rFonts w:ascii="Times New Roman" w:hAnsi="Times New Roman"/>
        </w:rPr>
      </w:pPr>
      <w:r w:rsidRPr="00435356">
        <w:rPr>
          <w:rFonts w:ascii="Times New Roman" w:hAnsi="Times New Roman"/>
          <w:b/>
          <w:bCs/>
        </w:rPr>
        <w:lastRenderedPageBreak/>
        <w:t xml:space="preserve">                  </w:t>
      </w:r>
      <w:r w:rsidR="00F5037E"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1597B1BE" w14:textId="77777777" w:rsidR="00CF0B66" w:rsidRDefault="00CF0B66" w:rsidP="00CF0B66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778A8556" w14:textId="77777777" w:rsid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>Inventor(s): </w:t>
      </w:r>
      <w:r w:rsidR="00CF0B66" w:rsidRPr="00CF0B66">
        <w:rPr>
          <w:rFonts w:ascii="Times New Roman" w:hAnsi="Times New Roman"/>
        </w:rPr>
        <w:t>&lt;&lt;inventorEtal&gt;&gt;</w:t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</w:t>
      </w:r>
      <w:r w:rsidR="00CF0B66">
        <w:rPr>
          <w:rFonts w:ascii="Times New Roman" w:hAnsi="Times New Roman"/>
        </w:rPr>
        <w:t xml:space="preserve">Docket No. </w:t>
      </w:r>
      <w:r w:rsidR="00CF0B66" w:rsidRPr="00CF0B66">
        <w:rPr>
          <w:rFonts w:ascii="Times New Roman" w:hAnsi="Times New Roman"/>
        </w:rPr>
        <w:t>&lt;&lt;matterNo&gt;&gt;</w:t>
      </w:r>
      <w:r w:rsidR="00CF0B66">
        <w:rPr>
          <w:rFonts w:ascii="Times New Roman" w:hAnsi="Times New Roman"/>
        </w:rPr>
        <w:tab/>
      </w:r>
    </w:p>
    <w:p w14:paraId="182A20BE" w14:textId="77777777" w:rsidR="00CF0B66" w:rsidRP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Int'l. Appln. No. </w:t>
      </w:r>
      <w:r w:rsidR="00CF0B66" w:rsidRPr="00CF0B66">
        <w:rPr>
          <w:rFonts w:ascii="Times New Roman" w:hAnsi="Times New Roman"/>
        </w:rPr>
        <w:t>&lt;&lt;serialNo&gt;&gt;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0163">
        <w:rPr>
          <w:rFonts w:ascii="Times New Roman" w:hAnsi="Times New Roman"/>
        </w:rPr>
        <w:t xml:space="preserve">                   </w:t>
      </w:r>
      <w:r w:rsidR="00CF0B66" w:rsidRPr="00CF0B66">
        <w:rPr>
          <w:rFonts w:ascii="Times New Roman" w:hAnsi="Times New Roman"/>
        </w:rPr>
        <w:t>Int'l. Filing Date:</w:t>
      </w:r>
      <w:r w:rsidR="00CF0B66">
        <w:rPr>
          <w:rFonts w:ascii="Times New Roman" w:hAnsi="Times New Roman"/>
        </w:rPr>
        <w:t xml:space="preserve"> </w:t>
      </w:r>
      <w:r w:rsidR="00CF0B66" w:rsidRPr="00CF0B66">
        <w:rPr>
          <w:rFonts w:ascii="Times New Roman" w:hAnsi="Times New Roman"/>
        </w:rPr>
        <w:t xml:space="preserve"> &lt;&lt;filedDate&gt;&gt;</w:t>
      </w:r>
    </w:p>
    <w:p w14:paraId="2336CD1A" w14:textId="77777777" w:rsidR="00CF0B66" w:rsidRPr="00CF0B66" w:rsidRDefault="00CC324A" w:rsidP="00CF0B66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Title: </w:t>
      </w:r>
      <w:r w:rsidR="00CF0B66" w:rsidRPr="00CF0B66">
        <w:rPr>
          <w:rFonts w:ascii="Times New Roman" w:hAnsi="Times New Roman"/>
        </w:rPr>
        <w:t>&lt;&lt;title&gt;&gt;</w:t>
      </w:r>
    </w:p>
    <w:p w14:paraId="08671B24" w14:textId="77777777" w:rsidR="00F5037E" w:rsidRDefault="00F5037E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58E4C903">
          <v:rect id="_x0000_s1026" style="position:absolute;margin-left:1in;margin-top:0;width:451.4pt;height:.95pt;z-index:-251658752;mso-position-horizontal-relative:page" o:allowincell="f" fillcolor="black" strokeweight="0">
            <v:fill color2="black"/>
            <w10:wrap anchorx="page"/>
            <w10:anchorlock/>
          </v:rect>
        </w:pict>
      </w:r>
    </w:p>
    <w:p w14:paraId="7688EC7F" w14:textId="77777777" w:rsidR="00F5037E" w:rsidRDefault="00F5037E">
      <w:pPr>
        <w:rPr>
          <w:rFonts w:ascii="Times New Roman" w:hAnsi="Times New Roman"/>
        </w:rPr>
      </w:pPr>
    </w:p>
    <w:p w14:paraId="7DE5BBB8" w14:textId="77777777" w:rsidR="00F5037E" w:rsidRPr="004F2890" w:rsidRDefault="00F5037E">
      <w:pPr>
        <w:tabs>
          <w:tab w:val="center" w:pos="4514"/>
        </w:tabs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COMMUNICATION IN RESPONSE TO FORM PCT/RO/106</w:t>
      </w:r>
    </w:p>
    <w:p w14:paraId="715F7E26" w14:textId="77777777" w:rsidR="00F5037E" w:rsidRDefault="00F5037E">
      <w:pPr>
        <w:rPr>
          <w:rFonts w:ascii="Times New Roman" w:hAnsi="Times New Roman"/>
        </w:rPr>
      </w:pPr>
    </w:p>
    <w:p w14:paraId="77775ED4" w14:textId="77777777" w:rsidR="00CF0B66" w:rsidRPr="00CF0B66" w:rsidRDefault="00CF0B66" w:rsidP="00CF0B66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397DE1ED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2D512521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1D0A2946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29DE2471" w14:textId="77777777" w:rsidR="00F5037E" w:rsidRDefault="00F5037E">
      <w:pPr>
        <w:rPr>
          <w:rFonts w:ascii="Times New Roman" w:hAnsi="Times New Roman"/>
        </w:rPr>
      </w:pPr>
    </w:p>
    <w:p w14:paraId="4A28DDDD" w14:textId="77777777" w:rsidR="00135169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Form PCT/RO/106 </w:t>
      </w:r>
      <w:r w:rsidR="00DF2F77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mailed </w:t>
      </w:r>
      <w:r w:rsidR="004F2890" w:rsidRPr="004F2890">
        <w:rPr>
          <w:rFonts w:ascii="Times New Roman" w:hAnsi="Times New Roman"/>
        </w:rPr>
        <w:t>&lt;&lt;mailDate&gt;&gt;</w:t>
      </w:r>
      <w:r>
        <w:rPr>
          <w:rFonts w:ascii="Times New Roman" w:hAnsi="Times New Roman"/>
        </w:rPr>
        <w:t xml:space="preserve">, </w:t>
      </w:r>
      <w:r w:rsidR="004F2890" w:rsidRPr="004F2890">
        <w:rPr>
          <w:rFonts w:ascii="Times New Roman" w:hAnsi="Times New Roman"/>
        </w:rPr>
        <w:t>&lt;&lt;properApplicant&gt;&gt; &lt;&lt;encloseText&gt;&gt;</w:t>
      </w:r>
      <w:r>
        <w:rPr>
          <w:rFonts w:ascii="Times New Roman" w:hAnsi="Times New Roman"/>
        </w:rPr>
        <w:t xml:space="preserve"> </w:t>
      </w:r>
      <w:r w:rsidR="00135169">
        <w:rPr>
          <w:rFonts w:ascii="Times New Roman" w:hAnsi="Times New Roman"/>
        </w:rPr>
        <w:t xml:space="preserve">the following </w:t>
      </w:r>
      <w:r w:rsidR="00DF2F77">
        <w:rPr>
          <w:rFonts w:ascii="Times New Roman" w:hAnsi="Times New Roman"/>
        </w:rPr>
        <w:t xml:space="preserve">documents for filing in the above-referenced </w:t>
      </w:r>
      <w:r>
        <w:rPr>
          <w:rFonts w:ascii="Times New Roman" w:hAnsi="Times New Roman"/>
        </w:rPr>
        <w:t>international application</w:t>
      </w:r>
      <w:r w:rsidR="00DF2F77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1CD446D2" w14:textId="77777777" w:rsidR="004F2890" w:rsidRDefault="004F2890" w:rsidP="004F2890">
      <w:pPr>
        <w:spacing w:line="360" w:lineRule="auto"/>
        <w:ind w:firstLine="72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 w:rsidR="008300E7">
        <w:rPr>
          <w:rFonts w:ascii="Times New Roman" w:hAnsi="Times New Roman"/>
          <w:noProof/>
        </w:rPr>
        <w:t>nnexA</w:t>
      </w:r>
      <w:r w:rsidR="003655BF">
        <w:rPr>
          <w:rFonts w:ascii="Times New Roman" w:hAnsi="Times New Roman"/>
          <w:noProof/>
        </w:rPr>
        <w:t>Text</w:t>
      </w:r>
      <w:r w:rsidR="00315D18">
        <w:rPr>
          <w:rFonts w:ascii="Times New Roman" w:hAnsi="Times New Roman"/>
          <w:noProof/>
        </w:rPr>
        <w:t>&gt;&gt;</w:t>
      </w:r>
    </w:p>
    <w:p w14:paraId="16ADB079" w14:textId="77777777" w:rsidR="004F2890" w:rsidRDefault="000A67BD" w:rsidP="004F2890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>
        <w:rPr>
          <w:rFonts w:ascii="Times New Roman" w:hAnsi="Times New Roman"/>
          <w:noProof/>
        </w:rPr>
        <w:t>nnexB</w:t>
      </w:r>
      <w:r w:rsidR="003655BF">
        <w:rPr>
          <w:rFonts w:ascii="Times New Roman" w:hAnsi="Times New Roman"/>
          <w:noProof/>
        </w:rPr>
        <w:t>Text</w:t>
      </w:r>
      <w:r>
        <w:rPr>
          <w:rFonts w:ascii="Times New Roman" w:hAnsi="Times New Roman"/>
          <w:noProof/>
        </w:rPr>
        <w:t>&gt;&gt;</w:t>
      </w:r>
    </w:p>
    <w:p w14:paraId="2057BEB1" w14:textId="77777777" w:rsidR="003655BF" w:rsidRDefault="003655BF" w:rsidP="003655BF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&lt;&lt;cAnnexCText&gt;&gt;</w:t>
      </w:r>
    </w:p>
    <w:p w14:paraId="613B50A2" w14:textId="77777777" w:rsidR="00F5037E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</w:t>
      </w:r>
      <w:r w:rsidR="00135169">
        <w:rPr>
          <w:rFonts w:ascii="Times New Roman" w:hAnsi="Times New Roman"/>
        </w:rPr>
        <w:t>undersigned</w:t>
      </w:r>
      <w:r>
        <w:rPr>
          <w:rFonts w:ascii="Times New Roman" w:hAnsi="Times New Roman"/>
        </w:rPr>
        <w:t xml:space="preserve"> at </w:t>
      </w:r>
      <w:r w:rsidR="00135169" w:rsidRPr="00135169">
        <w:rPr>
          <w:rFonts w:ascii="Times New Roman" w:hAnsi="Times New Roman"/>
        </w:rPr>
        <w:t>&lt;&lt;SAPhone&gt;&gt;</w:t>
      </w:r>
      <w:r>
        <w:rPr>
          <w:rFonts w:ascii="Times New Roman" w:hAnsi="Times New Roman"/>
        </w:rPr>
        <w:t>.</w:t>
      </w:r>
    </w:p>
    <w:p w14:paraId="3B9149DE" w14:textId="77777777" w:rsidR="00135169" w:rsidRDefault="00135169">
      <w:pPr>
        <w:ind w:firstLine="3600"/>
        <w:rPr>
          <w:rFonts w:ascii="Times New Roman" w:hAnsi="Times New Roman"/>
        </w:rPr>
      </w:pPr>
    </w:p>
    <w:p w14:paraId="4FCB9C85" w14:textId="77777777" w:rsidR="00F5037E" w:rsidRDefault="00F5037E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5140701C" w14:textId="77777777" w:rsidR="00F5037E" w:rsidRPr="00135169" w:rsidRDefault="00F5037E">
      <w:pPr>
        <w:rPr>
          <w:rFonts w:ascii="Times New Roman" w:hAnsi="Times New Roman"/>
        </w:rPr>
      </w:pPr>
    </w:p>
    <w:p w14:paraId="3019BB30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&lt;&lt;upperFirmName&gt;&gt;</w:t>
      </w:r>
    </w:p>
    <w:p w14:paraId="662EF22F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&lt;&lt;firmPoBox&gt;&gt;</w:t>
      </w:r>
    </w:p>
    <w:p w14:paraId="320DD56F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&lt;&lt;firmCityStZip&gt;&gt;</w:t>
      </w:r>
    </w:p>
    <w:p w14:paraId="57C1CD6D" w14:textId="77777777" w:rsidR="00F5037E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&lt;&lt;SAPhone&gt;&gt;</w:t>
      </w:r>
    </w:p>
    <w:p w14:paraId="40F2C117" w14:textId="77777777" w:rsidR="00F5037E" w:rsidRPr="00135169" w:rsidRDefault="00F5037E">
      <w:pPr>
        <w:rPr>
          <w:rFonts w:ascii="Times New Roman" w:hAnsi="Times New Roman"/>
        </w:rPr>
      </w:pPr>
    </w:p>
    <w:p w14:paraId="3BE657D0" w14:textId="77777777" w:rsidR="00135169" w:rsidRPr="00135169" w:rsidRDefault="0012689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Pr="005122AA">
        <w:rPr>
          <w:rFonts w:ascii="Times New Roman" w:hAnsi="Times New Roman"/>
        </w:rPr>
        <w:t>&lt;&lt;signatureDate&gt;&gt;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</w:t>
      </w:r>
      <w:r w:rsidRPr="005122AA">
        <w:rPr>
          <w:rFonts w:ascii="Times New Roman" w:hAnsi="Times New Roman"/>
        </w:rPr>
        <w:t>&lt;&lt;echoSignature&gt;&gt;</w:t>
      </w:r>
    </w:p>
    <w:p w14:paraId="0EC392D8" w14:textId="77777777" w:rsidR="00135169" w:rsidRPr="00135169" w:rsidRDefault="00135169" w:rsidP="00126893">
      <w:pPr>
        <w:tabs>
          <w:tab w:val="left" w:pos="21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r w:rsidRPr="00135169">
        <w:rPr>
          <w:rFonts w:ascii="Times New Roman" w:hAnsi="Times New Roman"/>
          <w:u w:val="single"/>
        </w:rPr>
        <w:tab/>
      </w:r>
      <w:r w:rsidR="00126893">
        <w:rPr>
          <w:rFonts w:ascii="Times New Roman" w:hAnsi="Times New Roman"/>
          <w:u w:val="single"/>
        </w:rPr>
        <w:t xml:space="preserve">             </w:t>
      </w:r>
      <w:r w:rsidR="00126893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7FE5187F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&lt;&lt;SAName&gt;&gt;</w:t>
      </w:r>
    </w:p>
    <w:p w14:paraId="12E9AA8A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Reg. No. &lt;&lt;SARegNo&gt;&gt;</w:t>
      </w:r>
    </w:p>
    <w:p w14:paraId="294020EA" w14:textId="77777777" w:rsidR="00F5037E" w:rsidRDefault="00F5037E">
      <w:pPr>
        <w:rPr>
          <w:rFonts w:ascii="Times New Roman" w:hAnsi="Times New Roman"/>
        </w:rPr>
      </w:pPr>
    </w:p>
    <w:p w14:paraId="1C3B6E01" w14:textId="77777777" w:rsidR="00F6796A" w:rsidRDefault="00F6796A">
      <w:pPr>
        <w:rPr>
          <w:rFonts w:ascii="Times New Roman" w:hAnsi="Times New Roman"/>
        </w:rPr>
      </w:pPr>
    </w:p>
    <w:p w14:paraId="2EF7CA4C" w14:textId="77777777" w:rsidR="00F6796A" w:rsidRDefault="00F6796A">
      <w:pPr>
        <w:rPr>
          <w:rFonts w:ascii="Times New Roman" w:hAnsi="Times New Roman"/>
        </w:rPr>
      </w:pPr>
    </w:p>
    <w:p w14:paraId="73188658" w14:textId="77777777" w:rsidR="00AA0058" w:rsidRDefault="00AA0058">
      <w:pPr>
        <w:rPr>
          <w:rFonts w:ascii="Times New Roman" w:hAnsi="Times New Roman"/>
        </w:rPr>
      </w:pPr>
    </w:p>
    <w:p w14:paraId="0EE6DBC7" w14:textId="77777777" w:rsidR="00092EE0" w:rsidRDefault="00092EE0" w:rsidP="0085632E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&lt;&lt;</w:t>
      </w:r>
      <w:r w:rsidR="0076419D" w:rsidRPr="0076419D">
        <w:rPr>
          <w:rFonts w:ascii="Times New Roman" w:hAnsi="Times New Roman"/>
          <w:sz w:val="16"/>
          <w:szCs w:val="16"/>
        </w:rPr>
        <w:t>certificateForEmailPaperFilingStandard</w:t>
      </w:r>
      <w:r>
        <w:rPr>
          <w:rFonts w:ascii="Times New Roman" w:hAnsi="Times New Roman"/>
          <w:sz w:val="16"/>
          <w:szCs w:val="16"/>
        </w:rPr>
        <w:t>&gt;&gt;&lt;&lt;</w:t>
      </w:r>
      <w:r w:rsidR="0076419D" w:rsidRPr="0076419D">
        <w:rPr>
          <w:rFonts w:ascii="Times New Roman" w:hAnsi="Times New Roman"/>
          <w:sz w:val="16"/>
          <w:szCs w:val="16"/>
        </w:rPr>
        <w:t>certificateForPaperFilingExpressMail</w:t>
      </w:r>
      <w:r>
        <w:rPr>
          <w:rFonts w:ascii="Times New Roman" w:hAnsi="Times New Roman"/>
          <w:sz w:val="16"/>
          <w:szCs w:val="16"/>
        </w:rPr>
        <w:t>&gt;&gt;</w:t>
      </w:r>
    </w:p>
    <w:p w14:paraId="498A13DF" w14:textId="77777777" w:rsidR="00870B6C" w:rsidRPr="009E4F01" w:rsidRDefault="00870B6C" w:rsidP="00870B6C">
      <w:pPr>
        <w:rPr>
          <w:rFonts w:ascii="Times New Roman" w:hAnsi="Times New Roman"/>
          <w:sz w:val="18"/>
          <w:szCs w:val="18"/>
        </w:rPr>
      </w:pPr>
    </w:p>
    <w:p w14:paraId="51291CCA" w14:textId="77777777" w:rsidR="00F6796A" w:rsidRPr="00713FE9" w:rsidRDefault="00F6796A" w:rsidP="00F6796A">
      <w:pPr>
        <w:widowControl/>
        <w:tabs>
          <w:tab w:val="left" w:pos="5040"/>
        </w:tabs>
        <w:autoSpaceDE/>
        <w:autoSpaceDN/>
        <w:adjustRightInd/>
        <w:rPr>
          <w:rFonts w:ascii="Times New Roman" w:hAnsi="Times New Roman"/>
          <w:sz w:val="18"/>
          <w:szCs w:val="18"/>
        </w:rPr>
      </w:pPr>
      <w:r w:rsidRPr="00713FE9">
        <w:rPr>
          <w:rFonts w:ascii="Times New Roman" w:hAnsi="Times New Roman"/>
          <w:sz w:val="18"/>
          <w:szCs w:val="18"/>
          <w:u w:val="single"/>
        </w:rPr>
        <w:t xml:space="preserve">&lt;&lt;userName&gt;&gt;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ab/>
        <w:t xml:space="preserve">           </w:t>
      </w:r>
      <w:r w:rsidRPr="00713FE9">
        <w:rPr>
          <w:rFonts w:ascii="Times New Roman" w:hAnsi="Times New Roman"/>
          <w:sz w:val="18"/>
          <w:szCs w:val="18"/>
        </w:rPr>
        <w:t>_______________________________________________</w:t>
      </w:r>
    </w:p>
    <w:p w14:paraId="314255DD" w14:textId="77777777" w:rsidR="00F5037E" w:rsidRDefault="00F6796A" w:rsidP="00F6796A">
      <w:pPr>
        <w:rPr>
          <w:rFonts w:ascii="Times New Roman" w:hAnsi="Times New Roman"/>
          <w:sz w:val="16"/>
        </w:rPr>
      </w:pPr>
      <w:r w:rsidRPr="00713FE9">
        <w:rPr>
          <w:rFonts w:ascii="Times New Roman" w:hAnsi="Times New Roman"/>
          <w:sz w:val="18"/>
          <w:szCs w:val="18"/>
        </w:rPr>
        <w:t>Name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</w:t>
      </w:r>
      <w:r w:rsidRPr="00713FE9"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</w:t>
      </w:r>
      <w:r w:rsidRPr="00713FE9">
        <w:rPr>
          <w:rFonts w:ascii="Times New Roman" w:hAnsi="Times New Roman"/>
          <w:sz w:val="18"/>
          <w:szCs w:val="18"/>
        </w:rPr>
        <w:t xml:space="preserve">                         Signature</w:t>
      </w:r>
    </w:p>
    <w:sectPr w:rsidR="00F5037E" w:rsidSect="00F6796A">
      <w:pgSz w:w="11908" w:h="16833" w:code="9"/>
      <w:pgMar w:top="1080" w:right="568" w:bottom="1339" w:left="1260" w:header="1080" w:footer="1080" w:gutter="0"/>
      <w:paperSrc w:first="14" w:other="14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A46BF" w14:textId="77777777" w:rsidR="00470600" w:rsidRDefault="00470600" w:rsidP="004F2890">
      <w:r>
        <w:separator/>
      </w:r>
    </w:p>
  </w:endnote>
  <w:endnote w:type="continuationSeparator" w:id="0">
    <w:p w14:paraId="698CA290" w14:textId="77777777" w:rsidR="00470600" w:rsidRDefault="00470600" w:rsidP="004F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06E1A" w14:textId="77777777" w:rsidR="00470600" w:rsidRDefault="00470600" w:rsidP="004F2890">
      <w:r>
        <w:separator/>
      </w:r>
    </w:p>
  </w:footnote>
  <w:footnote w:type="continuationSeparator" w:id="0">
    <w:p w14:paraId="0C8F1DA2" w14:textId="77777777" w:rsidR="00470600" w:rsidRDefault="00470600" w:rsidP="004F2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38D4"/>
    <w:rsid w:val="00044964"/>
    <w:rsid w:val="00092EE0"/>
    <w:rsid w:val="000A67BD"/>
    <w:rsid w:val="000F21D1"/>
    <w:rsid w:val="00126893"/>
    <w:rsid w:val="00135169"/>
    <w:rsid w:val="0025186B"/>
    <w:rsid w:val="00291FF3"/>
    <w:rsid w:val="002B7501"/>
    <w:rsid w:val="002F2AEB"/>
    <w:rsid w:val="0030343C"/>
    <w:rsid w:val="00305FA9"/>
    <w:rsid w:val="00315D18"/>
    <w:rsid w:val="003655BF"/>
    <w:rsid w:val="00397BED"/>
    <w:rsid w:val="0041348B"/>
    <w:rsid w:val="00435356"/>
    <w:rsid w:val="00464BA0"/>
    <w:rsid w:val="00470600"/>
    <w:rsid w:val="004E1CBA"/>
    <w:rsid w:val="004F2890"/>
    <w:rsid w:val="005B1D14"/>
    <w:rsid w:val="005C4077"/>
    <w:rsid w:val="005D2763"/>
    <w:rsid w:val="00606A97"/>
    <w:rsid w:val="00661D68"/>
    <w:rsid w:val="006626BE"/>
    <w:rsid w:val="006B5747"/>
    <w:rsid w:val="00713FE9"/>
    <w:rsid w:val="007368A8"/>
    <w:rsid w:val="007619FC"/>
    <w:rsid w:val="0076419D"/>
    <w:rsid w:val="0078598A"/>
    <w:rsid w:val="00792AF4"/>
    <w:rsid w:val="007B640A"/>
    <w:rsid w:val="00807DE1"/>
    <w:rsid w:val="0081051F"/>
    <w:rsid w:val="008300E7"/>
    <w:rsid w:val="00855A75"/>
    <w:rsid w:val="0085632E"/>
    <w:rsid w:val="00870B6C"/>
    <w:rsid w:val="008938D6"/>
    <w:rsid w:val="008F2EAE"/>
    <w:rsid w:val="00950163"/>
    <w:rsid w:val="009A5F65"/>
    <w:rsid w:val="009E4F01"/>
    <w:rsid w:val="00A04C9D"/>
    <w:rsid w:val="00AA0058"/>
    <w:rsid w:val="00AC3464"/>
    <w:rsid w:val="00AC38D4"/>
    <w:rsid w:val="00AD0988"/>
    <w:rsid w:val="00AD296D"/>
    <w:rsid w:val="00AE3CF1"/>
    <w:rsid w:val="00AF7EF0"/>
    <w:rsid w:val="00B506A5"/>
    <w:rsid w:val="00B83FC9"/>
    <w:rsid w:val="00C1769D"/>
    <w:rsid w:val="00CC324A"/>
    <w:rsid w:val="00CE0B98"/>
    <w:rsid w:val="00CF0B66"/>
    <w:rsid w:val="00D31C4D"/>
    <w:rsid w:val="00D83B53"/>
    <w:rsid w:val="00DF2F77"/>
    <w:rsid w:val="00E61E63"/>
    <w:rsid w:val="00EA4607"/>
    <w:rsid w:val="00EB0C78"/>
    <w:rsid w:val="00F5037E"/>
    <w:rsid w:val="00F60486"/>
    <w:rsid w:val="00F6796A"/>
    <w:rsid w:val="00FD13BB"/>
    <w:rsid w:val="00FE1BDF"/>
    <w:rsid w:val="00F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14489C3"/>
  <w15:chartTrackingRefBased/>
  <w15:docId w15:val="{824AE392-0B41-47DA-A0A0-986AF05E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796A"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firstLine="720"/>
    </w:pPr>
  </w:style>
  <w:style w:type="paragraph" w:styleId="BalloonText">
    <w:name w:val="Balloon Text"/>
    <w:basedOn w:val="Normal"/>
    <w:link w:val="BalloonTextChar"/>
    <w:rsid w:val="004F2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2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F28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F2890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4F28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2890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E61E6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1E63"/>
    <w:rPr>
      <w:sz w:val="20"/>
      <w:szCs w:val="20"/>
    </w:rPr>
  </w:style>
  <w:style w:type="character" w:customStyle="1" w:styleId="CommentTextChar">
    <w:name w:val="Comment Text Char"/>
    <w:link w:val="CommentText"/>
    <w:rsid w:val="00E61E63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E61E63"/>
    <w:rPr>
      <w:b/>
      <w:bCs/>
    </w:rPr>
  </w:style>
  <w:style w:type="character" w:customStyle="1" w:styleId="CommentSubjectChar">
    <w:name w:val="Comment Subject Char"/>
    <w:link w:val="CommentSubject"/>
    <w:rsid w:val="00E61E63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PCTCorrectDefects.dot</Template>
  <TotalTime>0</TotalTime>
  <Pages>2</Pages>
  <Words>340</Words>
  <Characters>1941</Characters>
  <Application>Microsoft Office Word</Application>
  <DocSecurity>0</DocSecurity>
  <PresentationFormat/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PCTCorrectDefects.dot</vt:lpstr>
    </vt:vector>
  </TitlesOfParts>
  <Company>SLWK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PCTCorrectDefects.dot</dc:title>
  <dc:subject/>
  <dc:creator>John Feldbruegge</dc:creator>
  <cp:keywords/>
  <dc:description/>
  <cp:lastModifiedBy>Jacob Burns</cp:lastModifiedBy>
  <cp:revision>2</cp:revision>
  <dcterms:created xsi:type="dcterms:W3CDTF">2024-06-03T23:47:00Z</dcterms:created>
  <dcterms:modified xsi:type="dcterms:W3CDTF">2024-06-03T23:47:00Z</dcterms:modified>
</cp:coreProperties>
</file>