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17389" w14:textId="77777777" w:rsidR="00E06276" w:rsidRPr="00E06276" w:rsidRDefault="00E06276" w:rsidP="00E06276">
      <w:pPr>
        <w:widowControl/>
        <w:tabs>
          <w:tab w:val="left" w:pos="2520"/>
        </w:tabs>
        <w:autoSpaceDE/>
        <w:autoSpaceDN/>
        <w:adjustRightInd/>
        <w:jc w:val="center"/>
        <w:rPr>
          <w:bCs/>
          <w:u w:val="single"/>
        </w:rPr>
      </w:pPr>
      <w:r w:rsidRPr="00E06276">
        <w:rPr>
          <w:bCs/>
          <w:u w:val="single"/>
        </w:rPr>
        <w:t>IN THE UNITED STATES PATENT AND TRADEMARK OFFICE</w:t>
      </w:r>
    </w:p>
    <w:p w14:paraId="1E6A27F0" w14:textId="77777777" w:rsidR="00E06276" w:rsidRPr="00E06276" w:rsidRDefault="00E06276" w:rsidP="00E06276">
      <w:pPr>
        <w:widowControl/>
        <w:autoSpaceDE/>
        <w:autoSpaceDN/>
        <w:adjustRightInd/>
        <w:jc w:val="center"/>
      </w:pPr>
    </w:p>
    <w:p w14:paraId="698ADB81" w14:textId="77777777" w:rsidR="00E06276" w:rsidRPr="00E06276" w:rsidRDefault="00E06276" w:rsidP="00E06276">
      <w:pPr>
        <w:widowControl/>
        <w:tabs>
          <w:tab w:val="left" w:pos="-1440"/>
        </w:tabs>
        <w:autoSpaceDE/>
        <w:autoSpaceDN/>
        <w:adjustRightInd/>
        <w:ind w:left="720" w:hanging="720"/>
      </w:pPr>
      <w:r w:rsidRPr="00E06276">
        <w:t>Inventor(s):     &lt;&lt;inventorEtal&gt;&gt;</w:t>
      </w:r>
    </w:p>
    <w:p w14:paraId="0F13E258" w14:textId="77777777" w:rsidR="00E06276" w:rsidRPr="00E06276" w:rsidRDefault="00E06276" w:rsidP="00E06276">
      <w:pPr>
        <w:widowControl/>
        <w:tabs>
          <w:tab w:val="left" w:pos="-1440"/>
        </w:tabs>
        <w:autoSpaceDE/>
        <w:autoSpaceDN/>
        <w:adjustRightInd/>
        <w:ind w:left="720" w:hanging="720"/>
      </w:pPr>
      <w:r w:rsidRPr="00E06276">
        <w:t>Title:</w:t>
      </w:r>
      <w:r w:rsidRPr="00E06276">
        <w:tab/>
        <w:t>&lt;&lt;title&gt;&gt;</w:t>
      </w:r>
    </w:p>
    <w:p w14:paraId="08DF14D3" w14:textId="77777777" w:rsidR="00E06276" w:rsidRPr="00E06276" w:rsidRDefault="00E06276" w:rsidP="00E06276">
      <w:pPr>
        <w:widowControl/>
        <w:tabs>
          <w:tab w:val="left" w:pos="-1440"/>
        </w:tabs>
        <w:autoSpaceDE/>
        <w:autoSpaceDN/>
        <w:adjustRightInd/>
      </w:pPr>
    </w:p>
    <w:p w14:paraId="712EA7BC" w14:textId="77777777" w:rsidR="00E06276" w:rsidRPr="00E06276" w:rsidRDefault="00E06276" w:rsidP="00E06276">
      <w:pPr>
        <w:widowControl/>
        <w:tabs>
          <w:tab w:val="left" w:pos="1800"/>
          <w:tab w:val="left" w:pos="6120"/>
          <w:tab w:val="left" w:pos="8280"/>
        </w:tabs>
        <w:autoSpaceDE/>
        <w:autoSpaceDN/>
        <w:adjustRightInd/>
      </w:pPr>
      <w:r w:rsidRPr="00E06276">
        <w:t>Docket No.:</w:t>
      </w:r>
      <w:r w:rsidRPr="00E06276">
        <w:tab/>
        <w:t>&lt;&lt;matterNo&gt;&gt;</w:t>
      </w:r>
      <w:r w:rsidRPr="00E06276">
        <w:tab/>
        <w:t>Serial No.:</w:t>
      </w:r>
      <w:r w:rsidRPr="00E06276">
        <w:tab/>
        <w:t>&lt;&lt;serialNo&gt;&gt;</w:t>
      </w:r>
    </w:p>
    <w:p w14:paraId="25E5C345" w14:textId="77777777" w:rsidR="00E06276" w:rsidRPr="00E06276" w:rsidRDefault="00E06276" w:rsidP="00E06276">
      <w:pPr>
        <w:widowControl/>
        <w:tabs>
          <w:tab w:val="left" w:pos="1800"/>
          <w:tab w:val="left" w:pos="6120"/>
          <w:tab w:val="left" w:pos="8280"/>
        </w:tabs>
        <w:autoSpaceDE/>
        <w:autoSpaceDN/>
        <w:adjustRightInd/>
      </w:pPr>
      <w:r w:rsidRPr="00E06276">
        <w:t>Filed:</w:t>
      </w:r>
      <w:r w:rsidRPr="00E06276">
        <w:tab/>
        <w:t>&lt;&lt;filedDate&gt;&gt;</w:t>
      </w:r>
      <w:r w:rsidRPr="00E06276">
        <w:tab/>
        <w:t>Due Date:</w:t>
      </w:r>
      <w:r w:rsidRPr="00E06276">
        <w:tab/>
      </w:r>
      <w:r w:rsidR="00CC161C">
        <w:t>N/A</w:t>
      </w:r>
    </w:p>
    <w:p w14:paraId="7A80FE29" w14:textId="77777777" w:rsidR="00E06276" w:rsidRPr="00E06276" w:rsidRDefault="00E06276" w:rsidP="00E06276">
      <w:pPr>
        <w:widowControl/>
        <w:tabs>
          <w:tab w:val="left" w:pos="1800"/>
          <w:tab w:val="left" w:pos="6120"/>
          <w:tab w:val="left" w:pos="8280"/>
        </w:tabs>
        <w:autoSpaceDE/>
        <w:autoSpaceDN/>
        <w:adjustRightInd/>
      </w:pPr>
      <w:r w:rsidRPr="00E06276">
        <w:t>Examiner:</w:t>
      </w:r>
      <w:r w:rsidRPr="00E06276">
        <w:tab/>
        <w:t>&lt;&lt;examinerName&gt;&gt;</w:t>
      </w:r>
      <w:r w:rsidRPr="00E06276">
        <w:tab/>
        <w:t>Group Art Unit:</w:t>
      </w:r>
      <w:r w:rsidRPr="00E06276">
        <w:tab/>
        <w:t>&lt;&lt;artUnit&gt;&gt;</w:t>
      </w:r>
    </w:p>
    <w:p w14:paraId="41A371C4" w14:textId="77777777" w:rsidR="00E06276" w:rsidRPr="00E06276" w:rsidRDefault="00E06276" w:rsidP="00E06276">
      <w:pPr>
        <w:widowControl/>
        <w:tabs>
          <w:tab w:val="left" w:pos="1800"/>
          <w:tab w:val="left" w:pos="6120"/>
          <w:tab w:val="left" w:pos="8280"/>
        </w:tabs>
        <w:autoSpaceDE/>
        <w:autoSpaceDN/>
        <w:adjustRightInd/>
      </w:pPr>
      <w:r w:rsidRPr="00E06276">
        <w:t>Customer No.:</w:t>
      </w:r>
      <w:r w:rsidRPr="00E06276">
        <w:tab/>
        <w:t>&lt;&lt;custNoCorresp&gt;&gt;</w:t>
      </w:r>
      <w:r w:rsidRPr="00E06276">
        <w:tab/>
        <w:t>Confirmation No.:</w:t>
      </w:r>
      <w:r w:rsidRPr="00E06276">
        <w:tab/>
        <w:t>&lt;&lt;confirmNo&gt;&gt;</w:t>
      </w:r>
    </w:p>
    <w:p w14:paraId="3650443F" w14:textId="77777777" w:rsidR="00E06276" w:rsidRPr="00E06276" w:rsidRDefault="00E06276" w:rsidP="00E06276">
      <w:pPr>
        <w:widowControl/>
        <w:autoSpaceDE/>
        <w:autoSpaceDN/>
        <w:adjustRightInd/>
        <w:rPr>
          <w:bCs/>
        </w:rPr>
      </w:pPr>
    </w:p>
    <w:p w14:paraId="4056E8C6" w14:textId="77777777" w:rsidR="00E06276" w:rsidRPr="00E06276" w:rsidRDefault="00E06276" w:rsidP="00E06276">
      <w:pPr>
        <w:widowControl/>
        <w:autoSpaceDE/>
        <w:autoSpaceDN/>
        <w:adjustRightInd/>
      </w:pPr>
    </w:p>
    <w:p w14:paraId="612CBD22" w14:textId="77777777" w:rsidR="00E06276" w:rsidRPr="00E06276" w:rsidRDefault="00E06276" w:rsidP="00E06276">
      <w:pPr>
        <w:widowControl/>
        <w:autoSpaceDE/>
        <w:autoSpaceDN/>
        <w:adjustRightInd/>
      </w:pPr>
      <w:r w:rsidRPr="00E06276">
        <w:t>Commissioner for Patents</w:t>
      </w:r>
    </w:p>
    <w:p w14:paraId="0C60ACF4" w14:textId="77777777" w:rsidR="00E06276" w:rsidRPr="00E06276" w:rsidRDefault="00E06276" w:rsidP="00E06276">
      <w:pPr>
        <w:widowControl/>
        <w:autoSpaceDE/>
        <w:autoSpaceDN/>
        <w:adjustRightInd/>
      </w:pPr>
      <w:r w:rsidRPr="00E06276">
        <w:t>P.O. Box 1450</w:t>
      </w:r>
    </w:p>
    <w:p w14:paraId="73D7B9D2" w14:textId="77777777" w:rsidR="00E06276" w:rsidRPr="00E06276" w:rsidRDefault="00E06276" w:rsidP="00E06276">
      <w:pPr>
        <w:widowControl/>
        <w:autoSpaceDE/>
        <w:autoSpaceDN/>
        <w:adjustRightInd/>
      </w:pPr>
      <w:r w:rsidRPr="00E06276">
        <w:t>Alexandria, VA 22313-1450</w:t>
      </w:r>
    </w:p>
    <w:p w14:paraId="36009B6F" w14:textId="77777777" w:rsidR="00E06276" w:rsidRPr="00E06276" w:rsidRDefault="00E06276" w:rsidP="00E06276">
      <w:pPr>
        <w:widowControl/>
        <w:autoSpaceDE/>
        <w:autoSpaceDN/>
        <w:adjustRightInd/>
      </w:pPr>
    </w:p>
    <w:p w14:paraId="5057CBC3" w14:textId="77777777" w:rsidR="00E06276" w:rsidRPr="00E06276" w:rsidRDefault="00E06276" w:rsidP="00E06276">
      <w:pPr>
        <w:widowControl/>
        <w:autoSpaceDE/>
        <w:autoSpaceDN/>
        <w:adjustRightInd/>
        <w:jc w:val="both"/>
      </w:pPr>
      <w:r w:rsidRPr="00E06276">
        <w:t>We are transmitting herewith the following attached items (as indicated with an “X”):</w:t>
      </w:r>
    </w:p>
    <w:p w14:paraId="5330DAE5" w14:textId="77777777" w:rsidR="00E06276" w:rsidRPr="00E06276" w:rsidRDefault="00E06276" w:rsidP="00E06276">
      <w:pPr>
        <w:widowControl/>
        <w:tabs>
          <w:tab w:val="left" w:pos="490"/>
        </w:tabs>
        <w:autoSpaceDE/>
        <w:autoSpaceDN/>
        <w:adjustRightInd/>
        <w:ind w:left="490" w:hanging="490"/>
      </w:pPr>
    </w:p>
    <w:p w14:paraId="144A61FB" w14:textId="77777777" w:rsidR="00E06276" w:rsidRPr="00E06276" w:rsidRDefault="00E06276" w:rsidP="00E06276">
      <w:pPr>
        <w:widowControl/>
        <w:tabs>
          <w:tab w:val="left" w:pos="490"/>
        </w:tabs>
        <w:autoSpaceDE/>
        <w:autoSpaceDN/>
        <w:adjustRightInd/>
        <w:ind w:left="490" w:hanging="490"/>
      </w:pPr>
      <w:r w:rsidRPr="00E06276">
        <w:rPr>
          <w:color w:val="000000"/>
          <w:u w:val="single" w:color="000000"/>
        </w:rPr>
        <w:t>X</w:t>
      </w:r>
      <w:r w:rsidRPr="00E06276">
        <w:tab/>
        <w:t>Communication Re: Filing of Priority Document (1 pg.)</w:t>
      </w:r>
    </w:p>
    <w:p w14:paraId="049D850C" w14:textId="77777777" w:rsidR="00E06276" w:rsidRPr="00E06276" w:rsidRDefault="00E06276" w:rsidP="00E06276">
      <w:pPr>
        <w:widowControl/>
        <w:tabs>
          <w:tab w:val="left" w:pos="490"/>
        </w:tabs>
        <w:autoSpaceDE/>
        <w:autoSpaceDN/>
        <w:adjustRightInd/>
        <w:ind w:left="490" w:hanging="490"/>
        <w:rPr>
          <w:bCs/>
        </w:rPr>
      </w:pPr>
      <w:r w:rsidRPr="00E06276">
        <w:rPr>
          <w:bCs/>
          <w:u w:val="single"/>
        </w:rPr>
        <w:t>X</w:t>
      </w:r>
      <w:r w:rsidRPr="00E06276">
        <w:rPr>
          <w:bCs/>
        </w:rPr>
        <w:tab/>
        <w:t>One (1) Certified Copy of &lt;&lt;foreignCntry&gt;&gt; Priority Application No. &lt;&lt;foreignNo&gt;&gt;</w:t>
      </w:r>
    </w:p>
    <w:p w14:paraId="2A05CCF1" w14:textId="77777777" w:rsidR="00E06276" w:rsidRPr="00E06276" w:rsidRDefault="00E06276" w:rsidP="00E06276">
      <w:pPr>
        <w:widowControl/>
        <w:tabs>
          <w:tab w:val="left" w:pos="490"/>
        </w:tabs>
        <w:autoSpaceDE/>
        <w:autoSpaceDN/>
        <w:adjustRightInd/>
        <w:ind w:left="490" w:hanging="490"/>
      </w:pPr>
      <w:r w:rsidRPr="00E06276">
        <w:rPr>
          <w:u w:val="single"/>
        </w:rPr>
        <w:t>X</w:t>
      </w:r>
      <w:r w:rsidRPr="00E06276">
        <w:tab/>
        <w:t>Return Postcard</w:t>
      </w:r>
    </w:p>
    <w:p w14:paraId="3B93FA24" w14:textId="77777777" w:rsidR="00E06276" w:rsidRPr="00E06276" w:rsidRDefault="00E06276" w:rsidP="00E06276">
      <w:pPr>
        <w:widowControl/>
        <w:tabs>
          <w:tab w:val="left" w:pos="180"/>
        </w:tabs>
        <w:autoSpaceDE/>
        <w:autoSpaceDN/>
        <w:adjustRightInd/>
        <w:rPr>
          <w:b/>
          <w:bCs/>
          <w:noProof/>
          <w:sz w:val="20"/>
        </w:rPr>
      </w:pPr>
    </w:p>
    <w:p w14:paraId="36F00095" w14:textId="77777777" w:rsidR="00E06276" w:rsidRPr="00E06276" w:rsidRDefault="00E06276" w:rsidP="00E06276">
      <w:pPr>
        <w:widowControl/>
        <w:autoSpaceDE/>
        <w:autoSpaceDN/>
        <w:adjustRightInd/>
        <w:rPr>
          <w:b/>
          <w:bCs/>
          <w:noProof/>
          <w:sz w:val="20"/>
        </w:rPr>
      </w:pPr>
    </w:p>
    <w:p w14:paraId="3053353D" w14:textId="77777777" w:rsidR="00E06276" w:rsidRPr="00E06276" w:rsidRDefault="00E06276" w:rsidP="00E06276">
      <w:pPr>
        <w:widowControl/>
        <w:autoSpaceDE/>
        <w:autoSpaceDN/>
        <w:adjustRightInd/>
        <w:rPr>
          <w:b/>
          <w:bCs/>
          <w:sz w:val="20"/>
        </w:rPr>
      </w:pPr>
      <w:r w:rsidRPr="00E06276">
        <w:rPr>
          <w:b/>
          <w:bCs/>
          <w:sz w:val="20"/>
        </w:rPr>
        <w:t>If not provided for in a separate paper filed herewith, please consider this a PETITION FOR EXTENSION OF TIME for sufficient number of months to enter these papers and please charge any additional fees or credit overpayment to Deposit Account No. 19-0743.</w:t>
      </w:r>
    </w:p>
    <w:p w14:paraId="032E283A" w14:textId="77777777" w:rsidR="00E06276" w:rsidRPr="00E06276" w:rsidRDefault="00E06276" w:rsidP="00E06276">
      <w:pPr>
        <w:widowControl/>
        <w:autoSpaceDE/>
        <w:autoSpaceDN/>
        <w:adjustRightInd/>
        <w:rPr>
          <w:sz w:val="20"/>
        </w:rPr>
      </w:pPr>
    </w:p>
    <w:p w14:paraId="1CC9DBFD" w14:textId="77777777" w:rsidR="00E06276" w:rsidRPr="00E06276" w:rsidRDefault="00E86A02" w:rsidP="00E06276">
      <w:pPr>
        <w:widowControl/>
        <w:autoSpaceDE/>
        <w:autoSpaceDN/>
        <w:adjustRightInd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Pr="005122AA">
        <w:t>&lt;&lt;echoSignature&gt;&gt;</w:t>
      </w:r>
    </w:p>
    <w:p w14:paraId="0709451E" w14:textId="77777777" w:rsidR="00E06276" w:rsidRPr="00E06276" w:rsidRDefault="00E06276" w:rsidP="00E06276">
      <w:pPr>
        <w:widowControl/>
        <w:tabs>
          <w:tab w:val="left" w:pos="5940"/>
          <w:tab w:val="left" w:pos="10080"/>
        </w:tabs>
        <w:autoSpaceDE/>
        <w:autoSpaceDN/>
        <w:adjustRightInd/>
        <w:rPr>
          <w:u w:val="single"/>
        </w:rPr>
      </w:pPr>
      <w:r w:rsidRPr="00E06276">
        <w:rPr>
          <w:sz w:val="22"/>
          <w:szCs w:val="22"/>
          <w:u w:val="single"/>
        </w:rPr>
        <w:t>SCHWEGMAN, LUNDBERG &amp; WOESSNER, P.A.</w:t>
      </w:r>
      <w:r>
        <w:t xml:space="preserve">                   </w:t>
      </w:r>
      <w:r w:rsidRPr="00E06276">
        <w:t>By: _____________________________________</w:t>
      </w:r>
    </w:p>
    <w:p w14:paraId="09AD4FF7" w14:textId="77777777" w:rsidR="00E06276" w:rsidRPr="00E06276" w:rsidRDefault="00E06276" w:rsidP="00E06276">
      <w:pPr>
        <w:widowControl/>
        <w:tabs>
          <w:tab w:val="left" w:pos="6480"/>
          <w:tab w:val="left" w:pos="10080"/>
        </w:tabs>
        <w:autoSpaceDE/>
        <w:autoSpaceDN/>
        <w:adjustRightInd/>
        <w:rPr>
          <w:u w:val="single"/>
        </w:rPr>
      </w:pPr>
      <w:r w:rsidRPr="00E06276">
        <w:t>Customer No.: &lt;&lt;custNoCorresp&gt;&gt;</w:t>
      </w:r>
      <w:r w:rsidRPr="00E06276">
        <w:rPr>
          <w:sz w:val="20"/>
        </w:rPr>
        <w:tab/>
      </w:r>
      <w:r w:rsidRPr="00E06276">
        <w:t>&lt;&lt;SAName&gt;&gt;</w:t>
      </w:r>
    </w:p>
    <w:p w14:paraId="58E175D2" w14:textId="77777777" w:rsidR="00E06276" w:rsidRPr="00E06276" w:rsidRDefault="00E06276" w:rsidP="00E06276">
      <w:pPr>
        <w:widowControl/>
        <w:tabs>
          <w:tab w:val="left" w:pos="6480"/>
          <w:tab w:val="left" w:pos="10080"/>
        </w:tabs>
        <w:autoSpaceDE/>
        <w:autoSpaceDN/>
        <w:adjustRightInd/>
        <w:rPr>
          <w:u w:val="single"/>
        </w:rPr>
      </w:pPr>
      <w:r w:rsidRPr="00E06276">
        <w:tab/>
        <w:t>Reg. No. &lt;&lt;SARegNo&gt;&gt;</w:t>
      </w:r>
    </w:p>
    <w:p w14:paraId="5C71D0E1" w14:textId="77777777" w:rsidR="00E06276" w:rsidRPr="00E06276" w:rsidRDefault="00E06276" w:rsidP="00E06276">
      <w:pPr>
        <w:widowControl/>
        <w:tabs>
          <w:tab w:val="left" w:pos="6480"/>
          <w:tab w:val="left" w:pos="10080"/>
        </w:tabs>
        <w:autoSpaceDE/>
        <w:autoSpaceDN/>
        <w:adjustRightInd/>
        <w:rPr>
          <w:b/>
          <w:bCs/>
          <w:szCs w:val="20"/>
        </w:rPr>
      </w:pPr>
    </w:p>
    <w:p w14:paraId="15672E8B" w14:textId="77777777" w:rsidR="00E06276" w:rsidRPr="00E06276" w:rsidRDefault="00E06276" w:rsidP="00E06276">
      <w:pPr>
        <w:widowControl/>
        <w:autoSpaceDE/>
        <w:autoSpaceDN/>
        <w:adjustRightInd/>
        <w:rPr>
          <w:noProof/>
          <w:sz w:val="18"/>
          <w:szCs w:val="18"/>
          <w:u w:val="single"/>
        </w:rPr>
      </w:pPr>
    </w:p>
    <w:p w14:paraId="32714611" w14:textId="77777777" w:rsidR="00E06276" w:rsidRPr="00E06276" w:rsidRDefault="00E06276" w:rsidP="00E06276">
      <w:pPr>
        <w:widowControl/>
        <w:autoSpaceDE/>
        <w:autoSpaceDN/>
        <w:adjustRightInd/>
        <w:rPr>
          <w:noProof/>
          <w:sz w:val="18"/>
          <w:szCs w:val="18"/>
          <w:u w:val="single"/>
        </w:rPr>
      </w:pPr>
    </w:p>
    <w:p w14:paraId="3E99BD29" w14:textId="77777777" w:rsidR="00E06276" w:rsidRPr="00E06276" w:rsidRDefault="00E06276" w:rsidP="00E06276">
      <w:pPr>
        <w:widowControl/>
        <w:autoSpaceDE/>
        <w:autoSpaceDN/>
        <w:adjustRightInd/>
        <w:rPr>
          <w:noProof/>
          <w:sz w:val="18"/>
          <w:szCs w:val="18"/>
          <w:u w:val="single"/>
        </w:rPr>
      </w:pPr>
    </w:p>
    <w:p w14:paraId="2AFAB692" w14:textId="77777777" w:rsidR="00E06276" w:rsidRPr="00E06276" w:rsidRDefault="00E06276" w:rsidP="00E06276">
      <w:pPr>
        <w:widowControl/>
        <w:autoSpaceDE/>
        <w:autoSpaceDN/>
        <w:adjustRightInd/>
        <w:rPr>
          <w:noProof/>
          <w:sz w:val="18"/>
          <w:szCs w:val="18"/>
        </w:rPr>
      </w:pPr>
      <w:r w:rsidRPr="00E06276">
        <w:rPr>
          <w:noProof/>
          <w:sz w:val="18"/>
          <w:szCs w:val="18"/>
        </w:rPr>
        <w:t>CERTIFICATE UNDER 37 CFR 1.8:  The undersigned hereby certifies that this correspondence is deposited with the United States Postal Service with sufficient postage as first class mail, in an envelope addressed to: Mail Stop, Commissioner for Patents, P.O. Box 1450, Alexandria, VA 22313-1450 on this ________ day of &lt;&lt;currentMo&gt;&gt;, &lt;&lt;currentYr&gt;&gt;.</w:t>
      </w:r>
    </w:p>
    <w:p w14:paraId="6F3ACF5C" w14:textId="77777777" w:rsidR="00E06276" w:rsidRPr="00E06276" w:rsidRDefault="00E06276" w:rsidP="00E06276">
      <w:pPr>
        <w:widowControl/>
        <w:autoSpaceDE/>
        <w:autoSpaceDN/>
        <w:adjustRightInd/>
        <w:rPr>
          <w:sz w:val="18"/>
          <w:szCs w:val="18"/>
        </w:rPr>
      </w:pPr>
    </w:p>
    <w:p w14:paraId="3E31F1D6" w14:textId="77777777" w:rsidR="00E06276" w:rsidRPr="00E06276" w:rsidRDefault="00E06276" w:rsidP="00E06276">
      <w:pPr>
        <w:widowControl/>
        <w:autoSpaceDE/>
        <w:autoSpaceDN/>
        <w:adjustRightInd/>
        <w:rPr>
          <w:sz w:val="18"/>
          <w:szCs w:val="18"/>
        </w:rPr>
      </w:pPr>
    </w:p>
    <w:p w14:paraId="1D176A7F" w14:textId="77777777" w:rsidR="00E06276" w:rsidRPr="00E06276" w:rsidRDefault="0001714C" w:rsidP="00E06276">
      <w:pPr>
        <w:widowControl/>
        <w:tabs>
          <w:tab w:val="left" w:pos="5040"/>
        </w:tabs>
        <w:autoSpaceDE/>
        <w:autoSpaceDN/>
        <w:adjustRightInd/>
        <w:rPr>
          <w:sz w:val="18"/>
          <w:szCs w:val="18"/>
        </w:rPr>
      </w:pPr>
      <w:r w:rsidRPr="0001714C">
        <w:rPr>
          <w:sz w:val="18"/>
          <w:szCs w:val="18"/>
          <w:u w:val="single"/>
        </w:rPr>
        <w:t>&lt;&lt;userName&gt;&gt;</w:t>
      </w:r>
      <w:r w:rsidR="00A4684F">
        <w:rPr>
          <w:sz w:val="18"/>
          <w:szCs w:val="18"/>
          <w:u w:val="single"/>
        </w:rPr>
        <w:t xml:space="preserve">                                                                               </w:t>
      </w:r>
      <w:r w:rsidR="00E06276" w:rsidRPr="00E06276">
        <w:rPr>
          <w:sz w:val="18"/>
          <w:szCs w:val="18"/>
        </w:rPr>
        <w:tab/>
      </w:r>
      <w:r w:rsidR="003C189D">
        <w:rPr>
          <w:sz w:val="18"/>
          <w:szCs w:val="18"/>
        </w:rPr>
        <w:t xml:space="preserve">                         </w:t>
      </w:r>
      <w:r w:rsidR="00E06276" w:rsidRPr="00E06276">
        <w:rPr>
          <w:sz w:val="18"/>
          <w:szCs w:val="18"/>
        </w:rPr>
        <w:t>_______________________________________________</w:t>
      </w:r>
    </w:p>
    <w:p w14:paraId="265D561E" w14:textId="77777777" w:rsidR="00E06276" w:rsidRPr="00E06276" w:rsidRDefault="00E06276" w:rsidP="00E06276">
      <w:pPr>
        <w:widowControl/>
        <w:tabs>
          <w:tab w:val="left" w:pos="5040"/>
        </w:tabs>
        <w:autoSpaceDE/>
        <w:autoSpaceDN/>
        <w:adjustRightInd/>
        <w:jc w:val="both"/>
        <w:rPr>
          <w:sz w:val="18"/>
          <w:szCs w:val="18"/>
        </w:rPr>
        <w:sectPr w:rsidR="00E06276" w:rsidRPr="00E06276" w:rsidSect="00E0627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 w:code="1"/>
          <w:pgMar w:top="720" w:right="720" w:bottom="432" w:left="720" w:header="0" w:footer="0" w:gutter="0"/>
          <w:cols w:space="720"/>
          <w:docGrid w:linePitch="360"/>
        </w:sectPr>
      </w:pPr>
      <w:r w:rsidRPr="00E06276">
        <w:rPr>
          <w:sz w:val="18"/>
          <w:szCs w:val="18"/>
        </w:rPr>
        <w:t>Name</w:t>
      </w:r>
      <w:r w:rsidRPr="00E06276">
        <w:rPr>
          <w:sz w:val="18"/>
          <w:szCs w:val="18"/>
        </w:rPr>
        <w:tab/>
      </w:r>
      <w:r w:rsidR="003C189D">
        <w:rPr>
          <w:sz w:val="18"/>
          <w:szCs w:val="18"/>
        </w:rPr>
        <w:t xml:space="preserve">                         </w:t>
      </w:r>
      <w:r w:rsidRPr="00E06276">
        <w:rPr>
          <w:sz w:val="18"/>
          <w:szCs w:val="18"/>
        </w:rPr>
        <w:t>Signature</w:t>
      </w:r>
    </w:p>
    <w:p w14:paraId="65BD776A" w14:textId="77777777" w:rsidR="00E06276" w:rsidRDefault="00E06276" w:rsidP="00CD05A5">
      <w:pPr>
        <w:tabs>
          <w:tab w:val="right" w:pos="9360"/>
        </w:tabs>
        <w:spacing w:line="300" w:lineRule="auto"/>
        <w:rPr>
          <w:b/>
          <w:bCs/>
          <w:u w:val="single"/>
        </w:rPr>
      </w:pPr>
    </w:p>
    <w:p w14:paraId="309B1864" w14:textId="77777777" w:rsidR="00E06276" w:rsidRDefault="00E06276" w:rsidP="00E06276"/>
    <w:p w14:paraId="490389F9" w14:textId="77777777" w:rsidR="00E06276" w:rsidRPr="00E06276" w:rsidRDefault="00E06276" w:rsidP="00E06276">
      <w:pPr>
        <w:sectPr w:rsidR="00E06276" w:rsidRPr="00E06276" w:rsidSect="00E06276">
          <w:headerReference w:type="default" r:id="rId13"/>
          <w:endnotePr>
            <w:numFmt w:val="decimal"/>
          </w:endnotePr>
          <w:type w:val="continuous"/>
          <w:pgSz w:w="12240" w:h="15840" w:code="1"/>
          <w:pgMar w:top="1080" w:right="720" w:bottom="1080" w:left="810" w:header="720" w:footer="720" w:gutter="0"/>
          <w:paperSrc w:first="11" w:other="11"/>
          <w:cols w:space="720"/>
          <w:noEndnote/>
          <w:titlePg/>
        </w:sectPr>
      </w:pPr>
    </w:p>
    <w:p w14:paraId="27D0E089" w14:textId="77777777" w:rsidR="00CD05A5" w:rsidRPr="00C83EB6" w:rsidRDefault="00CD05A5" w:rsidP="00CD05A5">
      <w:pPr>
        <w:tabs>
          <w:tab w:val="right" w:pos="9360"/>
        </w:tabs>
        <w:spacing w:line="300" w:lineRule="auto"/>
      </w:pPr>
      <w:r w:rsidRPr="00C83EB6">
        <w:rPr>
          <w:b/>
          <w:bCs/>
          <w:u w:val="single"/>
        </w:rPr>
        <w:lastRenderedPageBreak/>
        <w:t xml:space="preserve">S/N </w:t>
      </w:r>
      <w:r w:rsidRPr="008D356B">
        <w:rPr>
          <w:b/>
          <w:u w:val="single"/>
        </w:rPr>
        <w:t>&lt;&lt;</w:t>
      </w:r>
      <w:r>
        <w:rPr>
          <w:b/>
          <w:bCs/>
          <w:u w:val="single"/>
        </w:rPr>
        <w:t>serialNo</w:t>
      </w:r>
      <w:r w:rsidRPr="008D356B">
        <w:rPr>
          <w:b/>
          <w:u w:val="single"/>
        </w:rPr>
        <w:t>&gt;&gt;</w:t>
      </w:r>
      <w:r w:rsidRPr="00C83EB6">
        <w:tab/>
      </w:r>
      <w:r w:rsidRPr="00C83EB6">
        <w:rPr>
          <w:b/>
          <w:bCs/>
          <w:u w:val="single"/>
        </w:rPr>
        <w:t>PATENT</w:t>
      </w:r>
    </w:p>
    <w:p w14:paraId="1342C1C3" w14:textId="77777777" w:rsidR="00CD05A5" w:rsidRPr="00C83EB6" w:rsidRDefault="00CD05A5" w:rsidP="00CD05A5">
      <w:pPr>
        <w:tabs>
          <w:tab w:val="center" w:pos="4680"/>
        </w:tabs>
        <w:spacing w:line="300" w:lineRule="auto"/>
      </w:pPr>
      <w:r w:rsidRPr="00C83EB6">
        <w:tab/>
      </w:r>
      <w:r w:rsidRPr="00C83EB6">
        <w:rPr>
          <w:b/>
          <w:bCs/>
          <w:u w:val="single"/>
        </w:rPr>
        <w:t>IN THE UNITED STATES PATENT AND TRADEMARK OFFICE</w:t>
      </w:r>
    </w:p>
    <w:p w14:paraId="03100F17" w14:textId="77777777" w:rsidR="00CD05A5" w:rsidRPr="00C83EB6" w:rsidRDefault="00EF2596" w:rsidP="00CD05A5">
      <w:pPr>
        <w:tabs>
          <w:tab w:val="left" w:pos="1440"/>
          <w:tab w:val="left" w:pos="5400"/>
        </w:tabs>
        <w:spacing w:line="300" w:lineRule="auto"/>
      </w:pPr>
      <w:r w:rsidRPr="00EF2596">
        <w:t>Inventor(s):     &lt;&lt;inventorEtal&gt;&gt;</w:t>
      </w:r>
      <w:r w:rsidR="00CD05A5" w:rsidRPr="008A2989">
        <w:tab/>
      </w:r>
      <w:r w:rsidR="00CD05A5" w:rsidRPr="00C83EB6">
        <w:t xml:space="preserve">Examiner:  </w:t>
      </w:r>
      <w:r w:rsidR="00CD05A5">
        <w:t>&lt;&lt;examinerName&gt;&gt;</w:t>
      </w:r>
    </w:p>
    <w:p w14:paraId="1A1F9024" w14:textId="77777777" w:rsidR="00CD05A5" w:rsidRPr="00C83EB6" w:rsidRDefault="00CD05A5" w:rsidP="00CD05A5">
      <w:pPr>
        <w:tabs>
          <w:tab w:val="left" w:pos="1440"/>
          <w:tab w:val="left" w:pos="5400"/>
        </w:tabs>
        <w:spacing w:line="300" w:lineRule="auto"/>
      </w:pPr>
      <w:r w:rsidRPr="00C83EB6">
        <w:t>Serial No.:</w:t>
      </w:r>
      <w:r w:rsidRPr="00C83EB6">
        <w:tab/>
      </w:r>
      <w:r>
        <w:t>&lt;&lt;serialNo&gt;&gt;</w:t>
      </w:r>
      <w:r w:rsidRPr="00C83EB6">
        <w:tab/>
        <w:t xml:space="preserve">Group Art Unit:  </w:t>
      </w:r>
      <w:r>
        <w:t>&lt;&lt;artUnit&gt;&gt;</w:t>
      </w:r>
    </w:p>
    <w:p w14:paraId="47E9840E" w14:textId="77777777" w:rsidR="00CD05A5" w:rsidRPr="00C83EB6" w:rsidRDefault="00CD05A5" w:rsidP="00CD05A5">
      <w:pPr>
        <w:tabs>
          <w:tab w:val="left" w:pos="1440"/>
          <w:tab w:val="left" w:pos="5400"/>
        </w:tabs>
        <w:spacing w:line="300" w:lineRule="auto"/>
      </w:pPr>
      <w:r w:rsidRPr="00C83EB6">
        <w:t>Filed:</w:t>
      </w:r>
      <w:r w:rsidRPr="00C83EB6">
        <w:tab/>
      </w:r>
      <w:r>
        <w:t>&lt;&lt;filedDate&gt;&gt;</w:t>
      </w:r>
      <w:r w:rsidRPr="00C83EB6">
        <w:tab/>
        <w:t xml:space="preserve">Docket:  </w:t>
      </w:r>
      <w:r>
        <w:t>&lt;&lt;matterNo&gt;&gt;</w:t>
      </w:r>
    </w:p>
    <w:p w14:paraId="647BE8CC" w14:textId="77777777" w:rsidR="00CD05A5" w:rsidRDefault="00CD05A5" w:rsidP="00CD05A5">
      <w:pPr>
        <w:tabs>
          <w:tab w:val="left" w:pos="1440"/>
          <w:tab w:val="left" w:pos="5400"/>
        </w:tabs>
        <w:spacing w:line="300" w:lineRule="auto"/>
      </w:pPr>
      <w:r w:rsidRPr="00C83EB6">
        <w:t>Customer No.:</w:t>
      </w:r>
      <w:r w:rsidRPr="002D0274">
        <w:t xml:space="preserve"> </w:t>
      </w:r>
      <w:r>
        <w:t>&lt;&lt;custNoCorresp&gt;&gt;</w:t>
      </w:r>
      <w:r>
        <w:tab/>
      </w:r>
      <w:r w:rsidRPr="00C83EB6">
        <w:t xml:space="preserve">Confirmation No.: </w:t>
      </w:r>
      <w:r>
        <w:t>&lt;&lt;confirmNo&gt;&gt;</w:t>
      </w:r>
    </w:p>
    <w:p w14:paraId="009EC08A" w14:textId="77777777" w:rsidR="00CD05A5" w:rsidRDefault="00CD05A5" w:rsidP="00CD05A5">
      <w:pPr>
        <w:tabs>
          <w:tab w:val="left" w:pos="1440"/>
          <w:tab w:val="left" w:pos="5400"/>
        </w:tabs>
        <w:spacing w:line="300" w:lineRule="auto"/>
        <w:ind w:left="1440" w:hanging="1440"/>
      </w:pPr>
      <w:r w:rsidRPr="00C83EB6">
        <w:t>Title:</w:t>
      </w:r>
      <w:r w:rsidRPr="00C83EB6">
        <w:tab/>
      </w:r>
      <w:r>
        <w:t>&lt;&lt;title&gt;&gt;</w:t>
      </w:r>
    </w:p>
    <w:p w14:paraId="654D2D38" w14:textId="3DDA2205" w:rsidR="00CD05A5" w:rsidRDefault="00BC54C9">
      <w:pPr>
        <w:spacing w:line="19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1" layoutInCell="0" allowOverlap="1" wp14:anchorId="6003EEE6" wp14:editId="6FC04313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5943600" cy="1206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5F97FD" id="Rectangle 2" o:spid="_x0000_s1026" style="position:absolute;margin-left:1in;margin-top:0;width:468pt;height:.9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14:paraId="5CCCBB4C" w14:textId="77777777" w:rsidR="00CD05A5" w:rsidRDefault="00CD05A5"/>
    <w:p w14:paraId="353A44E0" w14:textId="77777777" w:rsidR="00893C0C" w:rsidRPr="00A05E2B" w:rsidRDefault="00893C0C" w:rsidP="00893C0C">
      <w:pPr>
        <w:widowControl/>
        <w:jc w:val="center"/>
        <w:rPr>
          <w:b/>
          <w:bCs/>
          <w:color w:val="000000"/>
          <w:u w:val="single"/>
        </w:rPr>
      </w:pPr>
      <w:r w:rsidRPr="00A05E2B">
        <w:rPr>
          <w:b/>
          <w:bCs/>
          <w:color w:val="000000"/>
          <w:u w:val="single"/>
        </w:rPr>
        <w:t>COMMUNICATION REGARDING FILING OF PRIORITY DOCUMENT</w:t>
      </w:r>
    </w:p>
    <w:p w14:paraId="17711F4B" w14:textId="77777777" w:rsidR="00CD05A5" w:rsidRDefault="00CD05A5"/>
    <w:p w14:paraId="69CA3285" w14:textId="77777777" w:rsidR="00CD05A5" w:rsidRPr="00CD05A5" w:rsidRDefault="00FC5E97" w:rsidP="00CD05A5">
      <w:pPr>
        <w:pStyle w:val="Heading1"/>
        <w:keepNext w:val="0"/>
        <w:rPr>
          <w:b w:val="0"/>
        </w:rPr>
      </w:pPr>
      <w:r>
        <w:rPr>
          <w:b w:val="0"/>
        </w:rPr>
        <w:t>&lt;&lt;mailStopText&gt;&gt;</w:t>
      </w:r>
    </w:p>
    <w:p w14:paraId="0D0113F4" w14:textId="77777777" w:rsidR="00CD05A5" w:rsidRDefault="00CD05A5">
      <w:r>
        <w:t>Commissioner for Patents</w:t>
      </w:r>
    </w:p>
    <w:p w14:paraId="7D671FE0" w14:textId="77777777" w:rsidR="00CD05A5" w:rsidRDefault="00CD05A5">
      <w:r>
        <w:t>P.O. Box 1450</w:t>
      </w:r>
    </w:p>
    <w:p w14:paraId="783EC2F7" w14:textId="77777777" w:rsidR="00CD05A5" w:rsidRDefault="00CD05A5">
      <w:r>
        <w:t>Alexandria, VA 22313-1450</w:t>
      </w:r>
    </w:p>
    <w:p w14:paraId="1ACA81D5" w14:textId="77777777" w:rsidR="00CD05A5" w:rsidRDefault="00CD05A5"/>
    <w:p w14:paraId="65E384D8" w14:textId="77777777" w:rsidR="00CD05A5" w:rsidRDefault="00893C0C" w:rsidP="00893C0C">
      <w:pPr>
        <w:spacing w:line="360" w:lineRule="auto"/>
        <w:ind w:firstLine="720"/>
        <w:rPr>
          <w:color w:val="000000"/>
        </w:rPr>
      </w:pPr>
      <w:r w:rsidRPr="00A05E2B">
        <w:rPr>
          <w:color w:val="000000"/>
        </w:rPr>
        <w:t>In accordance with the requirements for claiming right of priority under 35 U.S.C. 119, enclosed for filing in connection with the above-identified application is a certified copy of Applicant’s prior application</w:t>
      </w:r>
      <w:r>
        <w:rPr>
          <w:color w:val="000000"/>
        </w:rPr>
        <w:t>(s) as detailed below:</w:t>
      </w:r>
    </w:p>
    <w:p w14:paraId="646C42B6" w14:textId="77777777" w:rsidR="00893C0C" w:rsidRDefault="00893C0C" w:rsidP="00CD05A5">
      <w:pPr>
        <w:ind w:firstLine="720"/>
        <w:rPr>
          <w:color w:val="000000"/>
        </w:rPr>
      </w:pPr>
    </w:p>
    <w:tbl>
      <w:tblPr>
        <w:tblW w:w="8803" w:type="dxa"/>
        <w:jc w:val="center"/>
        <w:tblLayout w:type="fixed"/>
        <w:tblLook w:val="0000" w:firstRow="0" w:lastRow="0" w:firstColumn="0" w:lastColumn="0" w:noHBand="0" w:noVBand="0"/>
      </w:tblPr>
      <w:tblGrid>
        <w:gridCol w:w="2863"/>
        <w:gridCol w:w="2160"/>
        <w:gridCol w:w="3780"/>
      </w:tblGrid>
      <w:tr w:rsidR="00893C0C" w:rsidRPr="00893C0C" w14:paraId="79B3CF98" w14:textId="77777777" w:rsidTr="00893C0C">
        <w:trPr>
          <w:jc w:val="center"/>
        </w:trPr>
        <w:tc>
          <w:tcPr>
            <w:tcW w:w="2863" w:type="dxa"/>
          </w:tcPr>
          <w:p w14:paraId="28481DB4" w14:textId="77777777" w:rsidR="00893C0C" w:rsidRPr="00893C0C" w:rsidRDefault="00893C0C" w:rsidP="008401AD">
            <w:pPr>
              <w:pStyle w:val="BodyText3"/>
              <w:rPr>
                <w:sz w:val="24"/>
                <w:szCs w:val="24"/>
                <w:u w:val="single"/>
              </w:rPr>
            </w:pPr>
            <w:r w:rsidRPr="00893C0C">
              <w:rPr>
                <w:sz w:val="24"/>
                <w:szCs w:val="24"/>
                <w:u w:val="single"/>
              </w:rPr>
              <w:t>Number</w:t>
            </w:r>
          </w:p>
        </w:tc>
        <w:tc>
          <w:tcPr>
            <w:tcW w:w="2160" w:type="dxa"/>
          </w:tcPr>
          <w:p w14:paraId="71A85735" w14:textId="77777777" w:rsidR="00893C0C" w:rsidRPr="00893C0C" w:rsidRDefault="00893C0C" w:rsidP="008401AD">
            <w:pPr>
              <w:pStyle w:val="BodyText3"/>
              <w:rPr>
                <w:sz w:val="24"/>
                <w:szCs w:val="24"/>
                <w:u w:val="single"/>
              </w:rPr>
            </w:pPr>
            <w:r w:rsidRPr="00893C0C">
              <w:rPr>
                <w:sz w:val="24"/>
                <w:szCs w:val="24"/>
                <w:u w:val="single"/>
              </w:rPr>
              <w:t>Country</w:t>
            </w:r>
          </w:p>
        </w:tc>
        <w:tc>
          <w:tcPr>
            <w:tcW w:w="3780" w:type="dxa"/>
          </w:tcPr>
          <w:p w14:paraId="62267DC5" w14:textId="77777777" w:rsidR="00893C0C" w:rsidRPr="00893C0C" w:rsidRDefault="00893C0C" w:rsidP="008401AD">
            <w:pPr>
              <w:pStyle w:val="BodyText3"/>
              <w:rPr>
                <w:sz w:val="24"/>
                <w:szCs w:val="24"/>
                <w:u w:val="single"/>
              </w:rPr>
            </w:pPr>
            <w:r w:rsidRPr="00893C0C">
              <w:rPr>
                <w:sz w:val="24"/>
                <w:szCs w:val="24"/>
                <w:u w:val="single"/>
              </w:rPr>
              <w:t>Day/Month/Year Filed</w:t>
            </w:r>
          </w:p>
        </w:tc>
      </w:tr>
      <w:tr w:rsidR="00893C0C" w:rsidRPr="000B0EEB" w14:paraId="2B9A71CE" w14:textId="77777777" w:rsidTr="00893C0C">
        <w:trPr>
          <w:jc w:val="center"/>
        </w:trPr>
        <w:tc>
          <w:tcPr>
            <w:tcW w:w="2863" w:type="dxa"/>
          </w:tcPr>
          <w:p w14:paraId="0230030B" w14:textId="77777777" w:rsidR="00893C0C" w:rsidRPr="000B0EEB" w:rsidRDefault="00893C0C" w:rsidP="008401AD">
            <w:pPr>
              <w:pStyle w:val="BodyText3"/>
              <w:rPr>
                <w:b/>
                <w:sz w:val="24"/>
                <w:szCs w:val="24"/>
              </w:rPr>
            </w:pPr>
            <w:r w:rsidRPr="000B0EEB">
              <w:rPr>
                <w:b/>
                <w:sz w:val="24"/>
                <w:szCs w:val="24"/>
              </w:rPr>
              <w:t>&lt;&lt;foreignNo&gt;&gt;</w:t>
            </w:r>
          </w:p>
        </w:tc>
        <w:tc>
          <w:tcPr>
            <w:tcW w:w="2160" w:type="dxa"/>
          </w:tcPr>
          <w:p w14:paraId="06F16430" w14:textId="77777777" w:rsidR="00893C0C" w:rsidRPr="000B0EEB" w:rsidRDefault="00893C0C" w:rsidP="008401AD">
            <w:pPr>
              <w:pStyle w:val="BodyText3"/>
              <w:rPr>
                <w:b/>
                <w:sz w:val="24"/>
                <w:szCs w:val="24"/>
              </w:rPr>
            </w:pPr>
            <w:r w:rsidRPr="000B0EEB">
              <w:rPr>
                <w:b/>
                <w:sz w:val="24"/>
                <w:szCs w:val="24"/>
              </w:rPr>
              <w:t>&lt;&lt;foreignCntry&gt;&gt;</w:t>
            </w:r>
          </w:p>
        </w:tc>
        <w:tc>
          <w:tcPr>
            <w:tcW w:w="3780" w:type="dxa"/>
          </w:tcPr>
          <w:p w14:paraId="759D38D6" w14:textId="77777777" w:rsidR="00893C0C" w:rsidRPr="000B0EEB" w:rsidRDefault="00893C0C" w:rsidP="008401AD">
            <w:pPr>
              <w:pStyle w:val="BodyText3"/>
              <w:rPr>
                <w:b/>
                <w:sz w:val="24"/>
                <w:szCs w:val="24"/>
              </w:rPr>
            </w:pPr>
            <w:r w:rsidRPr="000B0EEB">
              <w:rPr>
                <w:b/>
                <w:sz w:val="24"/>
                <w:szCs w:val="24"/>
              </w:rPr>
              <w:t>&lt;&lt;foreignFiledDate&gt;&gt;</w:t>
            </w:r>
          </w:p>
        </w:tc>
      </w:tr>
    </w:tbl>
    <w:p w14:paraId="5F0CB125" w14:textId="77777777" w:rsidR="00CD05A5" w:rsidRDefault="00893C0C" w:rsidP="00893C0C">
      <w:pPr>
        <w:spacing w:line="360" w:lineRule="auto"/>
        <w:ind w:firstLine="720"/>
      </w:pPr>
      <w:r w:rsidRPr="00A05E2B">
        <w:rPr>
          <w:color w:val="000000"/>
        </w:rPr>
        <w:t>If necessary, please charge any additional fees or credit overpayment to Deposit Account No. 19-0743.</w:t>
      </w:r>
    </w:p>
    <w:p w14:paraId="04F4B2F5" w14:textId="77777777" w:rsidR="00CD05A5" w:rsidRPr="00C83EB6" w:rsidRDefault="00CD05A5" w:rsidP="00CD05A5">
      <w:pPr>
        <w:ind w:left="2880" w:firstLine="720"/>
      </w:pPr>
      <w:r w:rsidRPr="00C83EB6">
        <w:t>Respectfully submitted,</w:t>
      </w:r>
    </w:p>
    <w:p w14:paraId="3A8224AA" w14:textId="77777777" w:rsidR="00CD05A5" w:rsidRPr="00893C0C" w:rsidRDefault="00CD05A5" w:rsidP="00CD05A5">
      <w:pPr>
        <w:rPr>
          <w:i/>
        </w:rPr>
      </w:pPr>
    </w:p>
    <w:p w14:paraId="2DC5686C" w14:textId="77777777" w:rsidR="00CD05A5" w:rsidRPr="00C83EB6" w:rsidRDefault="000D5EEC" w:rsidP="00CD05A5">
      <w:pPr>
        <w:ind w:firstLine="3600"/>
      </w:pPr>
      <w:r>
        <w:rPr>
          <w:sz w:val="22"/>
          <w:szCs w:val="22"/>
        </w:rPr>
        <w:t>SCHWEGMAN, LUNDBERG &amp;</w:t>
      </w:r>
      <w:r w:rsidR="00CD05A5" w:rsidRPr="00C83EB6">
        <w:rPr>
          <w:sz w:val="22"/>
          <w:szCs w:val="22"/>
        </w:rPr>
        <w:t xml:space="preserve"> WOESSNER, P.A.</w:t>
      </w:r>
    </w:p>
    <w:p w14:paraId="0943C8D6" w14:textId="77777777" w:rsidR="00CD05A5" w:rsidRPr="00C83EB6" w:rsidRDefault="00CD05A5" w:rsidP="00CD05A5">
      <w:pPr>
        <w:ind w:firstLine="3600"/>
      </w:pPr>
      <w:r w:rsidRPr="00C83EB6">
        <w:t>P.O. Box 2938</w:t>
      </w:r>
    </w:p>
    <w:p w14:paraId="087C65CE" w14:textId="77777777" w:rsidR="00CD05A5" w:rsidRPr="00C83EB6" w:rsidRDefault="00CD05A5" w:rsidP="00CD05A5">
      <w:pPr>
        <w:ind w:firstLine="3600"/>
      </w:pPr>
      <w:r w:rsidRPr="00C83EB6">
        <w:t>Minneapolis, MN  55402</w:t>
      </w:r>
    </w:p>
    <w:p w14:paraId="275A3BD2" w14:textId="77777777" w:rsidR="00CD05A5" w:rsidRPr="008D356B" w:rsidRDefault="00CD05A5" w:rsidP="00CD05A5">
      <w:pPr>
        <w:ind w:firstLine="3600"/>
      </w:pPr>
      <w:r>
        <w:t>&lt;&lt;SAPhone&gt;&gt;</w:t>
      </w:r>
    </w:p>
    <w:p w14:paraId="4BB5B2AB" w14:textId="77777777" w:rsidR="00CD05A5" w:rsidRPr="00C83EB6" w:rsidRDefault="00CD05A5" w:rsidP="00CD05A5"/>
    <w:p w14:paraId="1494199F" w14:textId="77777777" w:rsidR="00CD05A5" w:rsidRPr="00C83EB6" w:rsidRDefault="00E86A02" w:rsidP="00CD05A5">
      <w:r>
        <w:tab/>
      </w:r>
      <w:r w:rsidRPr="005122AA">
        <w:t>&lt;&lt;signatureDate&gt;&gt;</w:t>
      </w:r>
      <w:r>
        <w:tab/>
      </w:r>
      <w:r>
        <w:tab/>
        <w:t xml:space="preserve">  </w:t>
      </w:r>
      <w:r w:rsidRPr="005122AA">
        <w:t>&lt;&lt;echoSignature&gt;&gt;</w:t>
      </w:r>
    </w:p>
    <w:p w14:paraId="10A7B7E4" w14:textId="77777777" w:rsidR="00CD05A5" w:rsidRPr="00C83EB6" w:rsidRDefault="00CD05A5" w:rsidP="00CD05A5">
      <w:pPr>
        <w:tabs>
          <w:tab w:val="left" w:pos="3600"/>
        </w:tabs>
      </w:pPr>
      <w:r w:rsidRPr="00C83EB6">
        <w:t>Date ___________________________  By  __________________________________________</w:t>
      </w:r>
    </w:p>
    <w:p w14:paraId="0D46521D" w14:textId="77777777" w:rsidR="00CD05A5" w:rsidRDefault="00CD05A5" w:rsidP="00CD05A5">
      <w:pPr>
        <w:tabs>
          <w:tab w:val="left" w:pos="4320"/>
        </w:tabs>
      </w:pPr>
      <w:r>
        <w:tab/>
        <w:t>&lt;&lt;SAName&gt;&gt;</w:t>
      </w:r>
    </w:p>
    <w:p w14:paraId="5DC8E36C" w14:textId="77777777" w:rsidR="00CD05A5" w:rsidRPr="00C83EB6" w:rsidRDefault="00CD05A5" w:rsidP="00CD05A5">
      <w:pPr>
        <w:tabs>
          <w:tab w:val="left" w:pos="4320"/>
        </w:tabs>
      </w:pPr>
      <w:r>
        <w:tab/>
      </w:r>
      <w:r w:rsidRPr="00C83EB6">
        <w:t xml:space="preserve">Reg. No. </w:t>
      </w:r>
      <w:r>
        <w:t>&lt;&lt;SARegNo&gt;&gt;</w:t>
      </w:r>
    </w:p>
    <w:p w14:paraId="7EC98B9C" w14:textId="77777777" w:rsidR="00CD05A5" w:rsidRPr="006018DC" w:rsidRDefault="00CD05A5" w:rsidP="00CD05A5">
      <w:pPr>
        <w:rPr>
          <w:sz w:val="18"/>
          <w:szCs w:val="18"/>
        </w:rPr>
      </w:pPr>
    </w:p>
    <w:p w14:paraId="14FDD6A9" w14:textId="77777777" w:rsidR="00CD05A5" w:rsidRPr="00893C0C" w:rsidRDefault="00CD05A5" w:rsidP="00CD05A5">
      <w:pPr>
        <w:rPr>
          <w:sz w:val="16"/>
          <w:szCs w:val="16"/>
        </w:rPr>
      </w:pPr>
      <w:r w:rsidRPr="00893C0C">
        <w:rPr>
          <w:sz w:val="16"/>
          <w:szCs w:val="16"/>
          <w:u w:val="single"/>
        </w:rPr>
        <w:t>CERTIFICATE UNDER 37 CFR 1.8</w:t>
      </w:r>
      <w:r w:rsidRPr="00893C0C">
        <w:rPr>
          <w:sz w:val="16"/>
          <w:szCs w:val="16"/>
        </w:rPr>
        <w:t xml:space="preserve">:  </w:t>
      </w:r>
      <w:r w:rsidRPr="00893C0C">
        <w:rPr>
          <w:noProof/>
          <w:sz w:val="16"/>
          <w:szCs w:val="16"/>
        </w:rPr>
        <w:t xml:space="preserve">The undersigned hereby certifies that this correspondence is </w:t>
      </w:r>
      <w:r w:rsidR="00A175FA" w:rsidRPr="00893C0C">
        <w:rPr>
          <w:noProof/>
          <w:sz w:val="16"/>
          <w:szCs w:val="16"/>
        </w:rPr>
        <w:t xml:space="preserve">&lt;&lt;certificateText&gt;&gt; </w:t>
      </w:r>
      <w:r w:rsidRPr="00893C0C">
        <w:rPr>
          <w:noProof/>
          <w:sz w:val="16"/>
          <w:szCs w:val="16"/>
        </w:rPr>
        <w:t>addressed to:</w:t>
      </w:r>
      <w:r w:rsidRPr="00893C0C">
        <w:rPr>
          <w:sz w:val="16"/>
          <w:szCs w:val="16"/>
        </w:rPr>
        <w:t xml:space="preserve"> </w:t>
      </w:r>
      <w:r w:rsidR="008E22BC" w:rsidRPr="00893C0C">
        <w:rPr>
          <w:noProof/>
          <w:sz w:val="16"/>
          <w:szCs w:val="16"/>
        </w:rPr>
        <w:t>&lt;&lt;mailStopText&gt;&gt;</w:t>
      </w:r>
      <w:r w:rsidRPr="00893C0C">
        <w:rPr>
          <w:noProof/>
          <w:sz w:val="16"/>
          <w:szCs w:val="16"/>
        </w:rPr>
        <w:t xml:space="preserve">, </w:t>
      </w:r>
      <w:r w:rsidRPr="00893C0C">
        <w:rPr>
          <w:sz w:val="16"/>
          <w:szCs w:val="16"/>
        </w:rPr>
        <w:t>Commissioner for Patents, P.O. Box 1450, Alexandria, VA 22313-1450 on this ________ day of &lt;&lt;currentMo&gt;&gt;, &lt;&lt;currentYr&gt;&gt;.</w:t>
      </w:r>
    </w:p>
    <w:p w14:paraId="6920D5F4" w14:textId="77777777" w:rsidR="00CD05A5" w:rsidRPr="00893C0C" w:rsidRDefault="00CD05A5" w:rsidP="00CD05A5">
      <w:pPr>
        <w:rPr>
          <w:sz w:val="16"/>
          <w:szCs w:val="16"/>
        </w:rPr>
      </w:pPr>
    </w:p>
    <w:p w14:paraId="2BBCD333" w14:textId="77777777" w:rsidR="00CD05A5" w:rsidRPr="00893C0C" w:rsidRDefault="0001714C" w:rsidP="00CD05A5">
      <w:pPr>
        <w:tabs>
          <w:tab w:val="left" w:pos="5040"/>
        </w:tabs>
        <w:rPr>
          <w:sz w:val="16"/>
          <w:szCs w:val="16"/>
        </w:rPr>
      </w:pPr>
      <w:r w:rsidRPr="0001714C">
        <w:rPr>
          <w:sz w:val="16"/>
          <w:szCs w:val="16"/>
          <w:u w:val="single"/>
        </w:rPr>
        <w:t>&lt;&lt;userName&gt;&gt;</w:t>
      </w:r>
      <w:r w:rsidR="00C5684B" w:rsidRPr="00C5684B">
        <w:rPr>
          <w:sz w:val="16"/>
          <w:szCs w:val="16"/>
          <w:u w:val="single"/>
        </w:rPr>
        <w:t xml:space="preserve">                                                                                             </w:t>
      </w:r>
      <w:r w:rsidR="00C5684B">
        <w:rPr>
          <w:sz w:val="16"/>
          <w:szCs w:val="16"/>
        </w:rPr>
        <w:t xml:space="preserve">     </w:t>
      </w:r>
      <w:r w:rsidR="00CD05A5" w:rsidRPr="00893C0C">
        <w:rPr>
          <w:sz w:val="16"/>
          <w:szCs w:val="16"/>
        </w:rPr>
        <w:t>_______________________________________________</w:t>
      </w:r>
    </w:p>
    <w:p w14:paraId="05FF120A" w14:textId="77777777" w:rsidR="00154A8D" w:rsidRDefault="00CD05A5" w:rsidP="006018DC">
      <w:pPr>
        <w:tabs>
          <w:tab w:val="left" w:pos="5040"/>
        </w:tabs>
        <w:rPr>
          <w:sz w:val="16"/>
          <w:szCs w:val="16"/>
        </w:rPr>
      </w:pPr>
      <w:r w:rsidRPr="00893C0C">
        <w:rPr>
          <w:sz w:val="16"/>
          <w:szCs w:val="16"/>
        </w:rPr>
        <w:t>Name</w:t>
      </w:r>
      <w:r w:rsidRPr="00893C0C">
        <w:rPr>
          <w:sz w:val="16"/>
          <w:szCs w:val="16"/>
        </w:rPr>
        <w:tab/>
        <w:t>Signatur</w:t>
      </w:r>
      <w:r w:rsidR="00154A8D" w:rsidRPr="00893C0C">
        <w:rPr>
          <w:sz w:val="16"/>
          <w:szCs w:val="16"/>
        </w:rPr>
        <w:t>e</w:t>
      </w:r>
    </w:p>
    <w:p w14:paraId="2563BA30" w14:textId="77777777" w:rsidR="00E06276" w:rsidRDefault="00E06276" w:rsidP="006018DC">
      <w:pPr>
        <w:tabs>
          <w:tab w:val="left" w:pos="5040"/>
        </w:tabs>
        <w:rPr>
          <w:sz w:val="16"/>
          <w:szCs w:val="16"/>
        </w:rPr>
      </w:pPr>
    </w:p>
    <w:p w14:paraId="7DEA91E2" w14:textId="77777777" w:rsidR="00E06276" w:rsidRDefault="00E06276" w:rsidP="006018DC">
      <w:pPr>
        <w:tabs>
          <w:tab w:val="left" w:pos="5040"/>
        </w:tabs>
        <w:rPr>
          <w:sz w:val="16"/>
          <w:szCs w:val="16"/>
        </w:rPr>
        <w:sectPr w:rsidR="00E06276" w:rsidSect="00E06276">
          <w:endnotePr>
            <w:numFmt w:val="decimal"/>
          </w:endnotePr>
          <w:pgSz w:w="12240" w:h="15840" w:code="1"/>
          <w:pgMar w:top="1080" w:right="1440" w:bottom="1080" w:left="1440" w:header="720" w:footer="720" w:gutter="0"/>
          <w:paperSrc w:first="11" w:other="11"/>
          <w:cols w:space="720"/>
          <w:noEndnote/>
          <w:titlePg/>
        </w:sectPr>
      </w:pPr>
    </w:p>
    <w:p w14:paraId="2AEB9220" w14:textId="77777777" w:rsidR="00E06276" w:rsidRPr="00E06276" w:rsidRDefault="00E06276" w:rsidP="00E06276">
      <w:pPr>
        <w:tabs>
          <w:tab w:val="left" w:pos="5040"/>
        </w:tabs>
        <w:rPr>
          <w:b/>
          <w:bCs/>
          <w:sz w:val="18"/>
          <w:szCs w:val="18"/>
        </w:rPr>
      </w:pPr>
      <w:r w:rsidRPr="00E06276">
        <w:rPr>
          <w:b/>
          <w:bCs/>
          <w:sz w:val="18"/>
          <w:szCs w:val="18"/>
        </w:rPr>
        <w:lastRenderedPageBreak/>
        <w:t>Receipt is hereby acknowledged for the following in the United States Patent and Trademark Office:</w:t>
      </w:r>
    </w:p>
    <w:p w14:paraId="2A519564" w14:textId="77777777" w:rsidR="00E06276" w:rsidRPr="00E06276" w:rsidRDefault="00E06276" w:rsidP="00E06276">
      <w:pPr>
        <w:tabs>
          <w:tab w:val="left" w:pos="5040"/>
        </w:tabs>
        <w:rPr>
          <w:sz w:val="18"/>
          <w:szCs w:val="18"/>
        </w:rPr>
      </w:pPr>
    </w:p>
    <w:p w14:paraId="16DCE6E9" w14:textId="77777777" w:rsidR="00E06276" w:rsidRPr="00E06276" w:rsidRDefault="00E06276" w:rsidP="00E06276">
      <w:pPr>
        <w:tabs>
          <w:tab w:val="left" w:pos="5040"/>
        </w:tabs>
        <w:rPr>
          <w:sz w:val="18"/>
          <w:szCs w:val="18"/>
        </w:rPr>
      </w:pPr>
      <w:r w:rsidRPr="00E06276">
        <w:rPr>
          <w:sz w:val="18"/>
          <w:szCs w:val="18"/>
        </w:rPr>
        <w:t>Inventor(s):     &lt;&lt;inventorEtal&gt;&gt;</w:t>
      </w:r>
    </w:p>
    <w:p w14:paraId="33933A5C" w14:textId="77777777" w:rsidR="00E06276" w:rsidRPr="00E06276" w:rsidRDefault="00E06276" w:rsidP="00E06276">
      <w:pPr>
        <w:tabs>
          <w:tab w:val="left" w:pos="5040"/>
        </w:tabs>
        <w:rPr>
          <w:sz w:val="18"/>
          <w:szCs w:val="18"/>
        </w:rPr>
      </w:pPr>
      <w:r>
        <w:rPr>
          <w:sz w:val="18"/>
          <w:szCs w:val="18"/>
        </w:rPr>
        <w:t xml:space="preserve">Title:  </w:t>
      </w:r>
      <w:r w:rsidRPr="00E06276">
        <w:rPr>
          <w:sz w:val="18"/>
          <w:szCs w:val="18"/>
        </w:rPr>
        <w:t>&lt;&lt;title&gt;&gt;</w:t>
      </w:r>
    </w:p>
    <w:p w14:paraId="32329A5D" w14:textId="77777777" w:rsidR="00E06276" w:rsidRPr="00E06276" w:rsidRDefault="00E06276" w:rsidP="00E06276">
      <w:pPr>
        <w:tabs>
          <w:tab w:val="left" w:pos="5040"/>
        </w:tabs>
        <w:rPr>
          <w:sz w:val="18"/>
          <w:szCs w:val="18"/>
        </w:rPr>
      </w:pPr>
      <w:r>
        <w:rPr>
          <w:sz w:val="18"/>
          <w:szCs w:val="18"/>
        </w:rPr>
        <w:t xml:space="preserve">Serial No.:  </w:t>
      </w:r>
      <w:r w:rsidRPr="00E06276">
        <w:rPr>
          <w:sz w:val="18"/>
          <w:szCs w:val="18"/>
        </w:rPr>
        <w:t>&lt;&lt;serialNo&gt;&gt;</w:t>
      </w:r>
      <w:r>
        <w:rPr>
          <w:sz w:val="18"/>
          <w:szCs w:val="18"/>
        </w:rPr>
        <w:t xml:space="preserve">                                                    </w:t>
      </w:r>
      <w:r w:rsidRPr="00E06276">
        <w:rPr>
          <w:sz w:val="18"/>
          <w:szCs w:val="18"/>
        </w:rPr>
        <w:t>Filing Date: &lt;&lt;filedDate&gt;&gt;</w:t>
      </w:r>
    </w:p>
    <w:p w14:paraId="5A58AB70" w14:textId="77777777" w:rsidR="00E06276" w:rsidRPr="00E06276" w:rsidRDefault="00E06276" w:rsidP="00E06276">
      <w:pPr>
        <w:tabs>
          <w:tab w:val="left" w:pos="5040"/>
        </w:tabs>
        <w:rPr>
          <w:b/>
          <w:bCs/>
          <w:sz w:val="18"/>
          <w:szCs w:val="18"/>
        </w:rPr>
      </w:pPr>
    </w:p>
    <w:p w14:paraId="16B5D6BC" w14:textId="77777777" w:rsidR="00E06276" w:rsidRPr="00E06276" w:rsidRDefault="00E06276" w:rsidP="00E06276">
      <w:pPr>
        <w:tabs>
          <w:tab w:val="left" w:pos="5040"/>
        </w:tabs>
        <w:rPr>
          <w:bCs/>
          <w:sz w:val="18"/>
          <w:szCs w:val="18"/>
        </w:rPr>
      </w:pPr>
      <w:r w:rsidRPr="00E06276">
        <w:rPr>
          <w:b/>
          <w:bCs/>
          <w:sz w:val="18"/>
          <w:szCs w:val="18"/>
          <w:u w:val="single"/>
        </w:rPr>
        <w:t>CONTENTS:</w:t>
      </w:r>
      <w:r w:rsidRPr="00E06276">
        <w:rPr>
          <w:sz w:val="18"/>
          <w:szCs w:val="18"/>
        </w:rPr>
        <w:t xml:space="preserve">  Communication Re: Filing of Priority Document (1 pg.); One (1) Certified Copy </w:t>
      </w:r>
      <w:r w:rsidRPr="00E06276">
        <w:rPr>
          <w:bCs/>
          <w:sz w:val="18"/>
          <w:szCs w:val="18"/>
        </w:rPr>
        <w:t>of &lt;&lt;foreignCntry&gt;&gt; Priority Application No. &lt;&lt;foreignNo&gt;&gt;</w:t>
      </w:r>
      <w:r w:rsidRPr="00E06276">
        <w:rPr>
          <w:sz w:val="18"/>
          <w:szCs w:val="18"/>
        </w:rPr>
        <w:t>; return postcard and transmittal sheet</w:t>
      </w:r>
    </w:p>
    <w:p w14:paraId="58FBA51D" w14:textId="77777777" w:rsidR="00E06276" w:rsidRPr="00E06276" w:rsidRDefault="00E06276" w:rsidP="00E06276">
      <w:pPr>
        <w:tabs>
          <w:tab w:val="left" w:pos="5040"/>
        </w:tabs>
        <w:rPr>
          <w:sz w:val="18"/>
          <w:szCs w:val="18"/>
        </w:rPr>
      </w:pPr>
    </w:p>
    <w:p w14:paraId="48FA39ED" w14:textId="77777777" w:rsidR="00E06276" w:rsidRDefault="00E06276" w:rsidP="00E06276">
      <w:pPr>
        <w:tabs>
          <w:tab w:val="left" w:pos="5040"/>
        </w:tabs>
        <w:rPr>
          <w:sz w:val="18"/>
          <w:szCs w:val="18"/>
        </w:rPr>
      </w:pPr>
      <w:r w:rsidRPr="00E06276">
        <w:rPr>
          <w:sz w:val="18"/>
          <w:szCs w:val="18"/>
        </w:rPr>
        <w:t>Mailed: &lt;&lt;currentMo&gt;&gt; ___, &lt;&lt;currentYr&gt;&gt;</w:t>
      </w:r>
      <w:r>
        <w:rPr>
          <w:sz w:val="18"/>
          <w:szCs w:val="18"/>
        </w:rPr>
        <w:t xml:space="preserve">  </w:t>
      </w:r>
      <w:r w:rsidR="001140F5">
        <w:rPr>
          <w:sz w:val="18"/>
          <w:szCs w:val="18"/>
        </w:rPr>
        <w:t xml:space="preserve">                               </w:t>
      </w:r>
      <w:r w:rsidRPr="00E06276">
        <w:rPr>
          <w:sz w:val="18"/>
          <w:szCs w:val="18"/>
        </w:rPr>
        <w:t>Docket No.: &lt;&lt;matterNo&gt;&gt;</w:t>
      </w:r>
    </w:p>
    <w:p w14:paraId="428D249F" w14:textId="77777777" w:rsidR="00E06276" w:rsidRDefault="00E06276" w:rsidP="006018DC">
      <w:pPr>
        <w:tabs>
          <w:tab w:val="left" w:pos="5040"/>
        </w:tabs>
        <w:rPr>
          <w:sz w:val="18"/>
          <w:szCs w:val="18"/>
        </w:rPr>
      </w:pPr>
      <w:r w:rsidRPr="006533E1">
        <w:rPr>
          <w:sz w:val="18"/>
          <w:szCs w:val="18"/>
        </w:rPr>
        <w:t xml:space="preserve">&lt;&lt;nickWA&gt;&gt;: </w:t>
      </w:r>
      <w:r w:rsidR="006533E1" w:rsidRPr="006533E1">
        <w:rPr>
          <w:sz w:val="18"/>
          <w:szCs w:val="18"/>
        </w:rPr>
        <w:t>&lt;&lt;nickU&gt;&gt;</w:t>
      </w:r>
      <w:r w:rsidRPr="00E06276">
        <w:rPr>
          <w:sz w:val="18"/>
          <w:szCs w:val="18"/>
        </w:rPr>
        <w:tab/>
      </w:r>
      <w:r w:rsidR="001140F5">
        <w:rPr>
          <w:sz w:val="18"/>
          <w:szCs w:val="18"/>
        </w:rPr>
        <w:t xml:space="preserve">               </w:t>
      </w:r>
      <w:r w:rsidRPr="00E06276">
        <w:rPr>
          <w:sz w:val="18"/>
          <w:szCs w:val="18"/>
        </w:rPr>
        <w:t>Due Date: N/A</w:t>
      </w:r>
    </w:p>
    <w:p w14:paraId="3BC2B457" w14:textId="77777777" w:rsidR="001140F5" w:rsidRDefault="001140F5" w:rsidP="006018DC">
      <w:pPr>
        <w:tabs>
          <w:tab w:val="left" w:pos="5040"/>
        </w:tabs>
        <w:rPr>
          <w:sz w:val="18"/>
          <w:szCs w:val="18"/>
        </w:rPr>
      </w:pPr>
    </w:p>
    <w:p w14:paraId="378D3982" w14:textId="77777777" w:rsidR="001140F5" w:rsidRDefault="001140F5" w:rsidP="006018DC">
      <w:pPr>
        <w:tabs>
          <w:tab w:val="left" w:pos="5040"/>
        </w:tabs>
        <w:rPr>
          <w:sz w:val="18"/>
          <w:szCs w:val="18"/>
        </w:rPr>
        <w:sectPr w:rsidR="001140F5" w:rsidSect="001140F5">
          <w:endnotePr>
            <w:numFmt w:val="decimal"/>
          </w:endnotePr>
          <w:pgSz w:w="13680" w:h="5947" w:orient="landscape" w:code="20"/>
          <w:pgMar w:top="1440" w:right="3330" w:bottom="450" w:left="3510" w:header="720" w:footer="720" w:gutter="0"/>
          <w:paperSrc w:first="15" w:other="15"/>
          <w:cols w:space="720"/>
          <w:noEndnote/>
          <w:titlePg/>
          <w:docGrid w:linePitch="326"/>
        </w:sectPr>
      </w:pPr>
    </w:p>
    <w:p w14:paraId="3FE40A24" w14:textId="77777777" w:rsidR="001140F5" w:rsidRPr="001140F5" w:rsidRDefault="00052AD2" w:rsidP="001140F5">
      <w:pPr>
        <w:widowControl/>
        <w:tabs>
          <w:tab w:val="center" w:pos="3384"/>
          <w:tab w:val="left" w:pos="3744"/>
          <w:tab w:val="left" w:pos="4464"/>
          <w:tab w:val="left" w:pos="4680"/>
          <w:tab w:val="left" w:pos="5184"/>
          <w:tab w:val="left" w:pos="5904"/>
          <w:tab w:val="left" w:pos="6624"/>
        </w:tabs>
        <w:autoSpaceDE/>
        <w:autoSpaceDN/>
        <w:adjustRightInd/>
      </w:pPr>
      <w:r>
        <w:rPr>
          <w:b/>
          <w:bCs/>
          <w:smallCaps/>
          <w:sz w:val="26"/>
          <w:szCs w:val="26"/>
        </w:rPr>
        <w:t xml:space="preserve">                      </w:t>
      </w:r>
      <w:r w:rsidR="001140F5" w:rsidRPr="001140F5">
        <w:rPr>
          <w:b/>
          <w:bCs/>
          <w:smallCaps/>
          <w:sz w:val="26"/>
          <w:szCs w:val="26"/>
        </w:rPr>
        <w:t xml:space="preserve">Schwegman </w:t>
      </w:r>
      <w:r w:rsidR="001140F5" w:rsidRPr="001140F5">
        <w:rPr>
          <w:rFonts w:ascii="Wingdings" w:hAnsi="Wingdings"/>
          <w:b/>
          <w:bCs/>
          <w:sz w:val="26"/>
          <w:szCs w:val="26"/>
        </w:rPr>
        <w:t></w:t>
      </w:r>
      <w:r w:rsidR="001140F5" w:rsidRPr="001140F5">
        <w:rPr>
          <w:b/>
          <w:bCs/>
          <w:smallCaps/>
          <w:sz w:val="26"/>
          <w:szCs w:val="26"/>
        </w:rPr>
        <w:t xml:space="preserve"> Lundberg </w:t>
      </w:r>
      <w:r w:rsidR="001140F5" w:rsidRPr="001140F5">
        <w:rPr>
          <w:rFonts w:ascii="Wingdings" w:hAnsi="Wingdings"/>
          <w:b/>
          <w:bCs/>
          <w:sz w:val="26"/>
          <w:szCs w:val="26"/>
        </w:rPr>
        <w:t></w:t>
      </w:r>
      <w:r w:rsidR="001140F5" w:rsidRPr="001140F5">
        <w:rPr>
          <w:b/>
          <w:bCs/>
          <w:smallCaps/>
          <w:sz w:val="26"/>
          <w:szCs w:val="26"/>
        </w:rPr>
        <w:t>Woessner</w:t>
      </w:r>
    </w:p>
    <w:p w14:paraId="2A65DFB8" w14:textId="77777777" w:rsidR="001140F5" w:rsidRPr="001140F5" w:rsidRDefault="001140F5" w:rsidP="001140F5">
      <w:pPr>
        <w:widowControl/>
        <w:tabs>
          <w:tab w:val="center" w:pos="3384"/>
          <w:tab w:val="left" w:pos="3744"/>
          <w:tab w:val="left" w:pos="4464"/>
          <w:tab w:val="left" w:pos="5184"/>
          <w:tab w:val="left" w:pos="5904"/>
          <w:tab w:val="left" w:pos="6624"/>
        </w:tabs>
        <w:autoSpaceDE/>
        <w:autoSpaceDN/>
        <w:adjustRightInd/>
        <w:rPr>
          <w:sz w:val="20"/>
          <w:szCs w:val="20"/>
        </w:rPr>
      </w:pPr>
      <w:r w:rsidRPr="001140F5">
        <w:rPr>
          <w:szCs w:val="20"/>
        </w:rPr>
        <w:tab/>
      </w:r>
      <w:smartTag w:uri="urn:schemas-microsoft-com:office:smarttags" w:element="address">
        <w:smartTag w:uri="urn:schemas-microsoft-com:office:smarttags" w:element="Street">
          <w:r w:rsidRPr="001140F5">
            <w:rPr>
              <w:sz w:val="20"/>
              <w:szCs w:val="20"/>
            </w:rPr>
            <w:t>P.O. Box</w:t>
          </w:r>
        </w:smartTag>
        <w:r w:rsidRPr="001140F5">
          <w:rPr>
            <w:sz w:val="20"/>
            <w:szCs w:val="20"/>
          </w:rPr>
          <w:t xml:space="preserve"> 2938</w:t>
        </w:r>
      </w:smartTag>
    </w:p>
    <w:p w14:paraId="21446B1D" w14:textId="77777777" w:rsidR="001140F5" w:rsidRPr="001140F5" w:rsidRDefault="001140F5" w:rsidP="001140F5">
      <w:pPr>
        <w:widowControl/>
        <w:tabs>
          <w:tab w:val="center" w:pos="3384"/>
          <w:tab w:val="left" w:pos="3744"/>
          <w:tab w:val="left" w:pos="4464"/>
          <w:tab w:val="left" w:pos="5184"/>
          <w:tab w:val="left" w:pos="5904"/>
          <w:tab w:val="left" w:pos="6624"/>
        </w:tabs>
        <w:autoSpaceDE/>
        <w:autoSpaceDN/>
        <w:adjustRightInd/>
        <w:rPr>
          <w:sz w:val="20"/>
          <w:szCs w:val="20"/>
        </w:rPr>
      </w:pPr>
      <w:r w:rsidRPr="001140F5">
        <w:rPr>
          <w:sz w:val="20"/>
          <w:szCs w:val="20"/>
        </w:rPr>
        <w:tab/>
        <w:t xml:space="preserve">1600 </w:t>
      </w:r>
      <w:smartTag w:uri="urn:schemas-microsoft-com:office:smarttags" w:element="place">
        <w:smartTag w:uri="urn:schemas-microsoft-com:office:smarttags" w:element="PlaceName">
          <w:r w:rsidRPr="001140F5">
            <w:rPr>
              <w:sz w:val="20"/>
              <w:szCs w:val="20"/>
            </w:rPr>
            <w:t>TCF</w:t>
          </w:r>
        </w:smartTag>
        <w:r w:rsidRPr="001140F5">
          <w:rPr>
            <w:sz w:val="20"/>
            <w:szCs w:val="20"/>
          </w:rPr>
          <w:t xml:space="preserve"> </w:t>
        </w:r>
        <w:smartTag w:uri="urn:schemas-microsoft-com:office:smarttags" w:element="PlaceType">
          <w:r w:rsidRPr="001140F5">
            <w:rPr>
              <w:sz w:val="20"/>
              <w:szCs w:val="20"/>
            </w:rPr>
            <w:t>Tower</w:t>
          </w:r>
        </w:smartTag>
      </w:smartTag>
    </w:p>
    <w:p w14:paraId="58CE0622" w14:textId="77777777" w:rsidR="001140F5" w:rsidRPr="001140F5" w:rsidRDefault="001140F5" w:rsidP="001140F5">
      <w:pPr>
        <w:widowControl/>
        <w:tabs>
          <w:tab w:val="center" w:pos="3384"/>
          <w:tab w:val="left" w:pos="3744"/>
          <w:tab w:val="left" w:pos="4464"/>
          <w:tab w:val="left" w:pos="5184"/>
          <w:tab w:val="left" w:pos="5904"/>
          <w:tab w:val="left" w:pos="6624"/>
        </w:tabs>
        <w:autoSpaceDE/>
        <w:autoSpaceDN/>
        <w:adjustRightInd/>
        <w:rPr>
          <w:sz w:val="20"/>
          <w:szCs w:val="20"/>
        </w:rPr>
      </w:pPr>
      <w:r w:rsidRPr="001140F5">
        <w:rPr>
          <w:sz w:val="20"/>
          <w:szCs w:val="20"/>
        </w:rPr>
        <w:tab/>
      </w:r>
      <w:smartTag w:uri="urn:schemas-microsoft-com:office:smarttags" w:element="Street">
        <w:smartTag w:uri="urn:schemas-microsoft-com:office:smarttags" w:element="address">
          <w:r w:rsidRPr="001140F5">
            <w:rPr>
              <w:sz w:val="20"/>
              <w:szCs w:val="20"/>
            </w:rPr>
            <w:t>121 South Eighth Street</w:t>
          </w:r>
        </w:smartTag>
      </w:smartTag>
    </w:p>
    <w:p w14:paraId="72CE34F1" w14:textId="77777777" w:rsidR="001140F5" w:rsidRPr="001140F5" w:rsidRDefault="001140F5" w:rsidP="001140F5">
      <w:pPr>
        <w:widowControl/>
        <w:pBdr>
          <w:bottom w:val="single" w:sz="6" w:space="1" w:color="auto"/>
        </w:pBdr>
        <w:tabs>
          <w:tab w:val="center" w:pos="3384"/>
        </w:tabs>
        <w:autoSpaceDE/>
        <w:autoSpaceDN/>
        <w:adjustRightInd/>
        <w:rPr>
          <w:noProof/>
          <w:sz w:val="20"/>
        </w:rPr>
      </w:pPr>
      <w:r w:rsidRPr="001140F5">
        <w:rPr>
          <w:sz w:val="20"/>
          <w:szCs w:val="20"/>
        </w:rPr>
        <w:tab/>
      </w:r>
      <w:smartTag w:uri="urn:schemas-microsoft-com:office:smarttags" w:element="place">
        <w:smartTag w:uri="urn:schemas-microsoft-com:office:smarttags" w:element="City">
          <w:r w:rsidRPr="001140F5">
            <w:rPr>
              <w:sz w:val="20"/>
              <w:szCs w:val="20"/>
            </w:rPr>
            <w:t>Minneapolis</w:t>
          </w:r>
        </w:smartTag>
        <w:r w:rsidRPr="001140F5">
          <w:rPr>
            <w:sz w:val="20"/>
            <w:szCs w:val="20"/>
          </w:rPr>
          <w:t xml:space="preserve">, </w:t>
        </w:r>
        <w:smartTag w:uri="urn:schemas-microsoft-com:office:smarttags" w:element="State">
          <w:r w:rsidRPr="001140F5">
            <w:rPr>
              <w:sz w:val="20"/>
              <w:szCs w:val="20"/>
            </w:rPr>
            <w:t>Minnesota</w:t>
          </w:r>
        </w:smartTag>
        <w:r w:rsidRPr="001140F5">
          <w:rPr>
            <w:sz w:val="20"/>
            <w:szCs w:val="20"/>
          </w:rPr>
          <w:t xml:space="preserve">  </w:t>
        </w:r>
        <w:smartTag w:uri="urn:schemas-microsoft-com:office:smarttags" w:element="PostalCode">
          <w:r w:rsidRPr="001140F5">
            <w:rPr>
              <w:sz w:val="20"/>
              <w:szCs w:val="20"/>
            </w:rPr>
            <w:t>55402</w:t>
          </w:r>
        </w:smartTag>
      </w:smartTag>
    </w:p>
    <w:p w14:paraId="6BD205A6" w14:textId="77777777" w:rsidR="001140F5" w:rsidRPr="001140F5" w:rsidRDefault="001140F5" w:rsidP="001140F5">
      <w:pPr>
        <w:widowControl/>
        <w:tabs>
          <w:tab w:val="right" w:pos="6768"/>
        </w:tabs>
        <w:autoSpaceDE/>
        <w:autoSpaceDN/>
        <w:adjustRightInd/>
        <w:rPr>
          <w:b/>
          <w:bCs/>
          <w:noProof/>
          <w:sz w:val="22"/>
        </w:rPr>
      </w:pPr>
      <w:r w:rsidRPr="001140F5">
        <w:rPr>
          <w:b/>
          <w:bCs/>
          <w:noProof/>
          <w:sz w:val="22"/>
        </w:rPr>
        <w:t>FIRST CLASS MAIL</w:t>
      </w:r>
      <w:r w:rsidRPr="001140F5">
        <w:rPr>
          <w:b/>
          <w:bCs/>
          <w:noProof/>
          <w:sz w:val="22"/>
        </w:rPr>
        <w:tab/>
        <w:t xml:space="preserve">DKT </w:t>
      </w:r>
      <w:r w:rsidRPr="001140F5">
        <w:rPr>
          <w:b/>
          <w:sz w:val="22"/>
          <w:szCs w:val="22"/>
        </w:rPr>
        <w:t>&lt;&lt;matterNo&gt;&gt;</w:t>
      </w:r>
    </w:p>
    <w:p w14:paraId="732F9422" w14:textId="77777777" w:rsidR="001140F5" w:rsidRPr="001140F5" w:rsidRDefault="001140F5" w:rsidP="001140F5">
      <w:pPr>
        <w:widowControl/>
        <w:autoSpaceDE/>
        <w:autoSpaceDN/>
        <w:adjustRightInd/>
        <w:rPr>
          <w:b/>
          <w:bCs/>
          <w:noProof/>
          <w:sz w:val="22"/>
        </w:rPr>
      </w:pPr>
    </w:p>
    <w:p w14:paraId="0352CCAC" w14:textId="77777777" w:rsidR="001140F5" w:rsidRPr="001140F5" w:rsidRDefault="001140F5" w:rsidP="001140F5">
      <w:pPr>
        <w:widowControl/>
        <w:tabs>
          <w:tab w:val="left" w:pos="720"/>
        </w:tabs>
        <w:autoSpaceDE/>
        <w:autoSpaceDN/>
        <w:adjustRightInd/>
        <w:rPr>
          <w:b/>
          <w:bCs/>
          <w:noProof/>
          <w:sz w:val="22"/>
        </w:rPr>
      </w:pPr>
      <w:r w:rsidRPr="001140F5">
        <w:rPr>
          <w:b/>
          <w:bCs/>
          <w:noProof/>
          <w:sz w:val="22"/>
        </w:rPr>
        <w:t>TO:</w:t>
      </w:r>
      <w:r w:rsidRPr="001140F5">
        <w:rPr>
          <w:b/>
          <w:bCs/>
          <w:noProof/>
          <w:sz w:val="22"/>
        </w:rPr>
        <w:tab/>
        <w:t>Commissioner for Patents</w:t>
      </w:r>
    </w:p>
    <w:p w14:paraId="1A82A0C1" w14:textId="77777777" w:rsidR="001140F5" w:rsidRPr="001140F5" w:rsidRDefault="001140F5" w:rsidP="001140F5">
      <w:pPr>
        <w:widowControl/>
        <w:tabs>
          <w:tab w:val="left" w:pos="720"/>
        </w:tabs>
        <w:autoSpaceDE/>
        <w:autoSpaceDN/>
        <w:adjustRightInd/>
        <w:rPr>
          <w:b/>
          <w:bCs/>
          <w:noProof/>
          <w:sz w:val="22"/>
        </w:rPr>
      </w:pPr>
      <w:r w:rsidRPr="001140F5">
        <w:rPr>
          <w:b/>
          <w:bCs/>
          <w:noProof/>
          <w:sz w:val="22"/>
        </w:rPr>
        <w:tab/>
      </w:r>
      <w:smartTag w:uri="urn:schemas-microsoft-com:office:smarttags" w:element="address">
        <w:smartTag w:uri="urn:schemas-microsoft-com:office:smarttags" w:element="Street">
          <w:r w:rsidRPr="001140F5">
            <w:rPr>
              <w:b/>
              <w:bCs/>
              <w:noProof/>
              <w:sz w:val="22"/>
            </w:rPr>
            <w:t>P.O. Box</w:t>
          </w:r>
        </w:smartTag>
        <w:r w:rsidRPr="001140F5">
          <w:rPr>
            <w:b/>
            <w:bCs/>
            <w:noProof/>
            <w:sz w:val="22"/>
          </w:rPr>
          <w:t xml:space="preserve"> 1450</w:t>
        </w:r>
      </w:smartTag>
    </w:p>
    <w:p w14:paraId="205DBD6C" w14:textId="77777777" w:rsidR="001140F5" w:rsidRPr="001140F5" w:rsidRDefault="001140F5" w:rsidP="001140F5">
      <w:pPr>
        <w:widowControl/>
        <w:tabs>
          <w:tab w:val="left" w:pos="720"/>
        </w:tabs>
        <w:autoSpaceDE/>
        <w:autoSpaceDN/>
        <w:adjustRightInd/>
      </w:pPr>
      <w:r w:rsidRPr="001140F5">
        <w:rPr>
          <w:b/>
          <w:bCs/>
          <w:noProof/>
          <w:sz w:val="22"/>
        </w:rPr>
        <w:tab/>
      </w:r>
      <w:smartTag w:uri="urn:schemas-microsoft-com:office:smarttags" w:element="place">
        <w:smartTag w:uri="urn:schemas-microsoft-com:office:smarttags" w:element="City">
          <w:r w:rsidRPr="001140F5">
            <w:rPr>
              <w:b/>
              <w:bCs/>
              <w:noProof/>
              <w:sz w:val="22"/>
            </w:rPr>
            <w:t>Alexandria</w:t>
          </w:r>
        </w:smartTag>
        <w:r w:rsidRPr="001140F5">
          <w:rPr>
            <w:b/>
            <w:bCs/>
            <w:noProof/>
            <w:sz w:val="22"/>
          </w:rPr>
          <w:t xml:space="preserve">, </w:t>
        </w:r>
        <w:smartTag w:uri="urn:schemas-microsoft-com:office:smarttags" w:element="State">
          <w:r w:rsidRPr="001140F5">
            <w:rPr>
              <w:b/>
              <w:bCs/>
              <w:noProof/>
              <w:sz w:val="22"/>
            </w:rPr>
            <w:t>VA</w:t>
          </w:r>
        </w:smartTag>
        <w:r w:rsidRPr="001140F5">
          <w:rPr>
            <w:b/>
            <w:bCs/>
            <w:noProof/>
            <w:sz w:val="22"/>
          </w:rPr>
          <w:t xml:space="preserve"> </w:t>
        </w:r>
        <w:smartTag w:uri="urn:schemas-microsoft-com:office:smarttags" w:element="PostalCode">
          <w:r w:rsidRPr="001140F5">
            <w:rPr>
              <w:b/>
              <w:bCs/>
              <w:noProof/>
              <w:sz w:val="22"/>
            </w:rPr>
            <w:t>22313-1450</w:t>
          </w:r>
        </w:smartTag>
      </w:smartTag>
    </w:p>
    <w:p w14:paraId="47389048" w14:textId="77777777" w:rsidR="001140F5" w:rsidRPr="00E06276" w:rsidRDefault="001140F5" w:rsidP="006018DC">
      <w:pPr>
        <w:tabs>
          <w:tab w:val="left" w:pos="5040"/>
        </w:tabs>
        <w:rPr>
          <w:sz w:val="18"/>
          <w:szCs w:val="18"/>
        </w:rPr>
      </w:pPr>
    </w:p>
    <w:sectPr w:rsidR="001140F5" w:rsidRPr="00E06276" w:rsidSect="001140F5">
      <w:endnotePr>
        <w:numFmt w:val="decimal"/>
      </w:endnotePr>
      <w:pgSz w:w="13680" w:h="5947" w:orient="landscape" w:code="20"/>
      <w:pgMar w:top="1440" w:right="3330" w:bottom="450" w:left="3510" w:header="720" w:footer="720" w:gutter="0"/>
      <w:paperSrc w:first="15" w:other="15"/>
      <w:cols w:space="720"/>
      <w:noEndnote/>
      <w:titlePg/>
      <w:docGrid w:linePitch="326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C5685" w14:textId="77777777" w:rsidR="00461AF9" w:rsidRDefault="00461AF9">
      <w:r>
        <w:separator/>
      </w:r>
    </w:p>
  </w:endnote>
  <w:endnote w:type="continuationSeparator" w:id="0">
    <w:p w14:paraId="472B5D71" w14:textId="77777777" w:rsidR="00461AF9" w:rsidRDefault="00461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5B74A" w14:textId="77777777" w:rsidR="00E06276" w:rsidRDefault="00E062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A619B" w14:textId="77777777" w:rsidR="00E06276" w:rsidRDefault="00E062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B4549" w14:textId="77777777" w:rsidR="00E06276" w:rsidRDefault="00E062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0D81B" w14:textId="77777777" w:rsidR="00461AF9" w:rsidRDefault="00461AF9">
      <w:r>
        <w:separator/>
      </w:r>
    </w:p>
  </w:footnote>
  <w:footnote w:type="continuationSeparator" w:id="0">
    <w:p w14:paraId="7BC7E9CA" w14:textId="77777777" w:rsidR="00461AF9" w:rsidRDefault="00461A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F673B" w14:textId="77777777" w:rsidR="00E06276" w:rsidRDefault="00E062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13AC8" w14:textId="77777777" w:rsidR="00E06276" w:rsidRDefault="00E062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FEB30" w14:textId="77777777" w:rsidR="00E06276" w:rsidRDefault="00E0627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B55A8" w14:textId="77777777" w:rsidR="00F50D26" w:rsidRDefault="00F50D26" w:rsidP="00CD05A5">
    <w:pPr>
      <w:tabs>
        <w:tab w:val="right" w:pos="9360"/>
      </w:tabs>
      <w:jc w:val="both"/>
      <w:rPr>
        <w:sz w:val="16"/>
        <w:szCs w:val="16"/>
      </w:rPr>
    </w:pPr>
    <w:r>
      <w:rPr>
        <w:b/>
        <w:bCs/>
        <w:caps/>
        <w:sz w:val="16"/>
      </w:rPr>
      <w:t xml:space="preserve">Communication concerning </w:t>
    </w:r>
    <w:r w:rsidR="00154A8D">
      <w:rPr>
        <w:b/>
        <w:bCs/>
        <w:caps/>
        <w:sz w:val="16"/>
      </w:rPr>
      <w:t>PRIOR OR COPENDING APPLICATIONS</w:t>
    </w:r>
    <w:r>
      <w:rPr>
        <w:b/>
        <w:bCs/>
        <w:sz w:val="16"/>
        <w:szCs w:val="16"/>
      </w:rPr>
      <w:tab/>
      <w:t xml:space="preserve">Page </w:t>
    </w:r>
    <w:r>
      <w:rPr>
        <w:rStyle w:val="PageNumber"/>
        <w:b/>
        <w:bCs/>
        <w:sz w:val="16"/>
      </w:rPr>
      <w:fldChar w:fldCharType="begin"/>
    </w:r>
    <w:r>
      <w:rPr>
        <w:rStyle w:val="PageNumber"/>
        <w:b/>
        <w:bCs/>
        <w:sz w:val="16"/>
      </w:rPr>
      <w:instrText xml:space="preserve"> PAGE </w:instrText>
    </w:r>
    <w:r>
      <w:rPr>
        <w:rStyle w:val="PageNumber"/>
        <w:b/>
        <w:bCs/>
        <w:sz w:val="16"/>
      </w:rPr>
      <w:fldChar w:fldCharType="separate"/>
    </w:r>
    <w:r w:rsidR="00E06276">
      <w:rPr>
        <w:rStyle w:val="PageNumber"/>
        <w:b/>
        <w:bCs/>
        <w:noProof/>
        <w:sz w:val="16"/>
      </w:rPr>
      <w:t>4</w:t>
    </w:r>
    <w:r>
      <w:rPr>
        <w:rStyle w:val="PageNumber"/>
        <w:b/>
        <w:bCs/>
        <w:sz w:val="16"/>
      </w:rPr>
      <w:fldChar w:fldCharType="end"/>
    </w:r>
  </w:p>
  <w:p w14:paraId="3E020ED5" w14:textId="77777777" w:rsidR="00F50D26" w:rsidRDefault="00F50D26">
    <w:pPr>
      <w:tabs>
        <w:tab w:val="right" w:pos="9360"/>
      </w:tabs>
      <w:jc w:val="both"/>
      <w:rPr>
        <w:sz w:val="16"/>
        <w:szCs w:val="16"/>
      </w:rPr>
    </w:pPr>
    <w:r>
      <w:rPr>
        <w:sz w:val="16"/>
        <w:szCs w:val="16"/>
      </w:rPr>
      <w:t>Serial Number: &lt;&lt;serialNo&gt;&gt;</w:t>
    </w:r>
    <w:r>
      <w:rPr>
        <w:sz w:val="16"/>
        <w:szCs w:val="16"/>
      </w:rPr>
      <w:tab/>
      <w:t>Dkt: &lt;&lt;matterNo&gt;&gt;</w:t>
    </w:r>
  </w:p>
  <w:p w14:paraId="6FFFE482" w14:textId="77777777" w:rsidR="00F50D26" w:rsidRDefault="00F50D26">
    <w:pPr>
      <w:jc w:val="both"/>
      <w:rPr>
        <w:sz w:val="16"/>
        <w:szCs w:val="16"/>
      </w:rPr>
    </w:pPr>
    <w:r>
      <w:rPr>
        <w:sz w:val="16"/>
        <w:szCs w:val="16"/>
      </w:rPr>
      <w:t>Filing Date: &lt;&lt;filedDate&gt;&gt;</w:t>
    </w:r>
  </w:p>
  <w:p w14:paraId="46EE34FB" w14:textId="77777777" w:rsidR="00F50D26" w:rsidRDefault="00F50D26" w:rsidP="00CD05A5">
    <w:pPr>
      <w:ind w:left="403" w:hanging="403"/>
      <w:jc w:val="both"/>
      <w:rPr>
        <w:sz w:val="16"/>
      </w:rPr>
    </w:pPr>
    <w:r>
      <w:rPr>
        <w:sz w:val="16"/>
        <w:szCs w:val="16"/>
      </w:rPr>
      <w:t>Title: &lt;&lt;title&gt;&gt;</w:t>
    </w:r>
  </w:p>
  <w:p w14:paraId="3B734E6F" w14:textId="549DF297" w:rsidR="00F50D26" w:rsidRDefault="00BC54C9">
    <w:pPr>
      <w:pStyle w:val="Header"/>
      <w:tabs>
        <w:tab w:val="clear" w:pos="8640"/>
        <w:tab w:val="right" w:pos="93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1" layoutInCell="1" allowOverlap="1" wp14:anchorId="426810A7" wp14:editId="53D60580">
              <wp:simplePos x="0" y="0"/>
              <wp:positionH relativeFrom="page">
                <wp:posOffset>914400</wp:posOffset>
              </wp:positionH>
              <wp:positionV relativeFrom="paragraph">
                <wp:posOffset>6350</wp:posOffset>
              </wp:positionV>
              <wp:extent cx="5943600" cy="8890"/>
              <wp:effectExtent l="0" t="0" r="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6F1AA1" id="Rectangle 1" o:spid="_x0000_s1026" style="position:absolute;margin-left:1in;margin-top:.5pt;width:468pt;height:.7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" fillcolor="black" stroked="f" strokeweight="0">
              <w10:wrap anchorx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520"/>
    <w:rsid w:val="0001714C"/>
    <w:rsid w:val="00027FC5"/>
    <w:rsid w:val="00052AD2"/>
    <w:rsid w:val="000B0A33"/>
    <w:rsid w:val="000D5EEC"/>
    <w:rsid w:val="001140F5"/>
    <w:rsid w:val="00154A8D"/>
    <w:rsid w:val="001A5704"/>
    <w:rsid w:val="001E6A21"/>
    <w:rsid w:val="00224D78"/>
    <w:rsid w:val="002D1525"/>
    <w:rsid w:val="002D4CC0"/>
    <w:rsid w:val="003357A4"/>
    <w:rsid w:val="003B19F4"/>
    <w:rsid w:val="003C189D"/>
    <w:rsid w:val="00461AF9"/>
    <w:rsid w:val="004A09FF"/>
    <w:rsid w:val="005D277D"/>
    <w:rsid w:val="005E50CF"/>
    <w:rsid w:val="006018DC"/>
    <w:rsid w:val="006533E1"/>
    <w:rsid w:val="00675955"/>
    <w:rsid w:val="006F65C0"/>
    <w:rsid w:val="0077326A"/>
    <w:rsid w:val="0079678C"/>
    <w:rsid w:val="007B521D"/>
    <w:rsid w:val="00804D52"/>
    <w:rsid w:val="008401AD"/>
    <w:rsid w:val="00893C0C"/>
    <w:rsid w:val="008D2E3C"/>
    <w:rsid w:val="008E22BC"/>
    <w:rsid w:val="008F4712"/>
    <w:rsid w:val="00943193"/>
    <w:rsid w:val="00A175FA"/>
    <w:rsid w:val="00A4684F"/>
    <w:rsid w:val="00A835C8"/>
    <w:rsid w:val="00A85F98"/>
    <w:rsid w:val="00AF0520"/>
    <w:rsid w:val="00B742E3"/>
    <w:rsid w:val="00BC54C9"/>
    <w:rsid w:val="00C17CAE"/>
    <w:rsid w:val="00C5684B"/>
    <w:rsid w:val="00C72F05"/>
    <w:rsid w:val="00CC161C"/>
    <w:rsid w:val="00CD05A5"/>
    <w:rsid w:val="00DA7FBE"/>
    <w:rsid w:val="00E06276"/>
    <w:rsid w:val="00E35B6A"/>
    <w:rsid w:val="00E408E1"/>
    <w:rsid w:val="00E86A02"/>
    <w:rsid w:val="00E962EB"/>
    <w:rsid w:val="00ED3886"/>
    <w:rsid w:val="00EF2596"/>
    <w:rsid w:val="00F50D26"/>
    <w:rsid w:val="00FA2084"/>
    <w:rsid w:val="00FC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2050"/>
    <o:shapelayout v:ext="edit">
      <o:idmap v:ext="edit" data="2"/>
    </o:shapelayout>
  </w:shapeDefaults>
  <w:decimalSymbol w:val="."/>
  <w:listSeparator w:val=","/>
  <w14:docId w14:val="7EF7B946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05A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sid w:val="00CD05A5"/>
    <w:rPr>
      <w:sz w:val="16"/>
      <w:szCs w:val="16"/>
    </w:rPr>
  </w:style>
  <w:style w:type="paragraph" w:styleId="CommentText">
    <w:name w:val="annotation text"/>
    <w:basedOn w:val="Normal"/>
    <w:semiHidden/>
    <w:rsid w:val="00CD05A5"/>
    <w:rPr>
      <w:sz w:val="20"/>
      <w:szCs w:val="20"/>
    </w:rPr>
  </w:style>
  <w:style w:type="paragraph" w:styleId="BalloonText">
    <w:name w:val="Balloon Text"/>
    <w:basedOn w:val="Normal"/>
    <w:semiHidden/>
    <w:rsid w:val="00CD05A5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0D5EEC"/>
    <w:rPr>
      <w:b/>
      <w:bCs/>
    </w:rPr>
  </w:style>
  <w:style w:type="paragraph" w:styleId="BodyText3">
    <w:name w:val="Body Text 3"/>
    <w:basedOn w:val="Normal"/>
    <w:link w:val="BodyText3Char"/>
    <w:rsid w:val="00893C0C"/>
    <w:pPr>
      <w:widowControl/>
      <w:autoSpaceDE/>
      <w:autoSpaceDN/>
      <w:adjustRightInd/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893C0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CommFilingPriDoc.dotx</Template>
  <TotalTime>0</TotalTime>
  <Pages>3</Pages>
  <Words>605</Words>
  <Characters>3455</Characters>
  <Application>Microsoft Office Word</Application>
  <DocSecurity>0</DocSecurity>
  <PresentationFormat/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CommFilingPriDoc.DOT</vt:lpstr>
    </vt:vector>
  </TitlesOfParts>
  <Company>slwk</Company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CommFilingPriDoc.DOT</dc:title>
  <dc:subject/>
  <dc:creator>Peter Rebuffoni</dc:creator>
  <cp:keywords/>
  <dc:description/>
  <cp:lastModifiedBy>Jacob Burns</cp:lastModifiedBy>
  <cp:revision>2</cp:revision>
  <cp:lastPrinted>1900-01-01T06:00:00Z</cp:lastPrinted>
  <dcterms:created xsi:type="dcterms:W3CDTF">2024-06-03T23:47:00Z</dcterms:created>
  <dcterms:modified xsi:type="dcterms:W3CDTF">2024-06-03T23:47:00Z</dcterms:modified>
</cp:coreProperties>
</file>