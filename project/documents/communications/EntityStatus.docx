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BB43" w14:textId="77777777" w:rsidR="00ED6EAC" w:rsidRPr="00ED6EAC" w:rsidRDefault="00ED6EAC" w:rsidP="00ED6EAC">
      <w:pPr>
        <w:tabs>
          <w:tab w:val="right" w:pos="9360"/>
        </w:tabs>
        <w:spacing w:line="300" w:lineRule="auto"/>
        <w:rPr>
          <w:sz w:val="24"/>
        </w:rPr>
      </w:pPr>
      <w:r w:rsidRPr="00ED6EAC">
        <w:rPr>
          <w:b/>
          <w:bCs/>
          <w:sz w:val="24"/>
          <w:u w:val="single"/>
        </w:rPr>
        <w:t xml:space="preserve">S/N </w:t>
      </w:r>
      <w:r w:rsidRPr="00ED6EAC">
        <w:rPr>
          <w:b/>
          <w:sz w:val="24"/>
          <w:u w:val="single"/>
        </w:rPr>
        <w:t>&lt;&lt;</w:t>
      </w:r>
      <w:r w:rsidRPr="00ED6EAC">
        <w:rPr>
          <w:b/>
          <w:bCs/>
          <w:sz w:val="24"/>
          <w:u w:val="single"/>
        </w:rPr>
        <w:t>serialNo</w:t>
      </w:r>
      <w:r w:rsidRPr="00ED6EAC">
        <w:rPr>
          <w:b/>
          <w:sz w:val="24"/>
          <w:u w:val="single"/>
        </w:rPr>
        <w:t>&gt;&gt;</w:t>
      </w:r>
      <w:r w:rsidRPr="00ED6EAC">
        <w:rPr>
          <w:sz w:val="24"/>
        </w:rPr>
        <w:tab/>
      </w:r>
      <w:r w:rsidRPr="00ED6EAC">
        <w:rPr>
          <w:b/>
          <w:bCs/>
          <w:sz w:val="24"/>
          <w:u w:val="single"/>
        </w:rPr>
        <w:t>PATENT</w:t>
      </w:r>
    </w:p>
    <w:p w14:paraId="4574DA86" w14:textId="77777777" w:rsidR="00ED6EAC" w:rsidRPr="00ED6EAC" w:rsidRDefault="00ED6EAC" w:rsidP="00ED6EAC">
      <w:pPr>
        <w:tabs>
          <w:tab w:val="center" w:pos="4680"/>
        </w:tabs>
        <w:spacing w:line="300" w:lineRule="auto"/>
        <w:rPr>
          <w:sz w:val="24"/>
        </w:rPr>
      </w:pPr>
      <w:r w:rsidRPr="00ED6EAC">
        <w:rPr>
          <w:sz w:val="24"/>
        </w:rPr>
        <w:tab/>
      </w:r>
      <w:r w:rsidRPr="00ED6EAC">
        <w:rPr>
          <w:b/>
          <w:bCs/>
          <w:sz w:val="24"/>
          <w:u w:val="single"/>
        </w:rPr>
        <w:t>IN THE UNITED STATES PATENT AND TRADEMARK OFFICE</w:t>
      </w:r>
    </w:p>
    <w:p w14:paraId="2EF010B6" w14:textId="77777777" w:rsidR="00ED6EAC" w:rsidRPr="00ED6EAC" w:rsidRDefault="003B6742" w:rsidP="00ED6EAC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3B6742">
        <w:rPr>
          <w:sz w:val="24"/>
        </w:rPr>
        <w:t xml:space="preserve">Inventor(s):  </w:t>
      </w:r>
      <w:r>
        <w:rPr>
          <w:sz w:val="24"/>
        </w:rPr>
        <w:t xml:space="preserve">   </w:t>
      </w:r>
      <w:r w:rsidRPr="003B6742">
        <w:rPr>
          <w:sz w:val="24"/>
        </w:rPr>
        <w:t>&lt;&lt;inventorEtal&gt;&gt;</w:t>
      </w:r>
      <w:r w:rsidR="00ED6EAC" w:rsidRPr="00ED6EAC">
        <w:rPr>
          <w:sz w:val="24"/>
        </w:rPr>
        <w:tab/>
        <w:t>Examiner:  &lt;&lt;examinerName&gt;&gt;</w:t>
      </w:r>
    </w:p>
    <w:p w14:paraId="4ABDDB47" w14:textId="77777777" w:rsidR="00ED6EAC" w:rsidRPr="00ED6EAC" w:rsidRDefault="00ED6EAC" w:rsidP="00ED6EAC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ED6EAC">
        <w:rPr>
          <w:sz w:val="24"/>
        </w:rPr>
        <w:t>Serial No.:</w:t>
      </w:r>
      <w:r w:rsidRPr="00ED6EAC">
        <w:rPr>
          <w:sz w:val="24"/>
        </w:rPr>
        <w:tab/>
        <w:t>&lt;&lt;serialNo&gt;&gt;</w:t>
      </w:r>
      <w:r w:rsidRPr="00ED6EAC">
        <w:rPr>
          <w:sz w:val="24"/>
        </w:rPr>
        <w:tab/>
        <w:t>Group Art Unit:  &lt;&lt;artUnit&gt;&gt;</w:t>
      </w:r>
    </w:p>
    <w:p w14:paraId="7091FF5E" w14:textId="77777777" w:rsidR="00ED6EAC" w:rsidRPr="00ED6EAC" w:rsidRDefault="00ED6EAC" w:rsidP="00ED6EAC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ED6EAC">
        <w:rPr>
          <w:sz w:val="24"/>
        </w:rPr>
        <w:t>Filed:</w:t>
      </w:r>
      <w:r w:rsidRPr="00ED6EAC">
        <w:rPr>
          <w:sz w:val="24"/>
        </w:rPr>
        <w:tab/>
        <w:t>&lt;&lt;filedDate&gt;&gt;</w:t>
      </w:r>
      <w:r w:rsidRPr="00ED6EAC">
        <w:rPr>
          <w:sz w:val="24"/>
        </w:rPr>
        <w:tab/>
        <w:t>Docket:  &lt;&lt;matterNo&gt;&gt;</w:t>
      </w:r>
    </w:p>
    <w:p w14:paraId="2BFEAB6A" w14:textId="77777777" w:rsidR="00ED6EAC" w:rsidRPr="00ED6EAC" w:rsidRDefault="00ED6EAC" w:rsidP="00ED6EAC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ED6EAC">
        <w:rPr>
          <w:sz w:val="24"/>
        </w:rPr>
        <w:t>Customer No.: &lt;&lt;custNoCorresp&gt;&gt;</w:t>
      </w:r>
      <w:r w:rsidRPr="00ED6EAC">
        <w:rPr>
          <w:sz w:val="24"/>
        </w:rPr>
        <w:tab/>
        <w:t>Confirmation No.: &lt;&lt;confirmNo&gt;&gt;</w:t>
      </w:r>
    </w:p>
    <w:p w14:paraId="6402DB7F" w14:textId="77777777" w:rsidR="00ED6EAC" w:rsidRPr="00ED6EAC" w:rsidRDefault="00ED6EAC" w:rsidP="00ED6EAC">
      <w:pPr>
        <w:tabs>
          <w:tab w:val="left" w:pos="1440"/>
          <w:tab w:val="left" w:pos="5400"/>
        </w:tabs>
        <w:spacing w:line="300" w:lineRule="auto"/>
        <w:ind w:left="1440" w:hanging="1440"/>
        <w:rPr>
          <w:sz w:val="24"/>
        </w:rPr>
      </w:pPr>
      <w:r w:rsidRPr="00ED6EAC">
        <w:rPr>
          <w:sz w:val="24"/>
        </w:rPr>
        <w:t>Title:</w:t>
      </w:r>
      <w:r w:rsidRPr="00ED6EAC">
        <w:rPr>
          <w:sz w:val="24"/>
        </w:rPr>
        <w:tab/>
        <w:t>&lt;&lt;title&gt;&gt;</w:t>
      </w:r>
    </w:p>
    <w:p w14:paraId="5CAB76BE" w14:textId="77777777" w:rsidR="0076362C" w:rsidRDefault="0076362C">
      <w:pPr>
        <w:spacing w:line="19" w:lineRule="exact"/>
        <w:rPr>
          <w:sz w:val="24"/>
        </w:rPr>
      </w:pPr>
      <w:r>
        <w:rPr>
          <w:noProof/>
        </w:rPr>
        <w:pict w14:anchorId="2F55CC8B">
          <v:rect id="_x0000_s2050" style="position:absolute;margin-left:1in;margin-top:0;width:468pt;height:.95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38F74E89" w14:textId="77777777" w:rsidR="0076362C" w:rsidRDefault="0076362C">
      <w:pPr>
        <w:rPr>
          <w:sz w:val="24"/>
        </w:rPr>
      </w:pPr>
    </w:p>
    <w:p w14:paraId="028CACBF" w14:textId="77777777" w:rsidR="00620726" w:rsidRDefault="0076362C" w:rsidP="00620726">
      <w:pPr>
        <w:tabs>
          <w:tab w:val="center" w:pos="4680"/>
        </w:tabs>
        <w:rPr>
          <w:sz w:val="24"/>
        </w:rPr>
      </w:pPr>
      <w:r>
        <w:rPr>
          <w:sz w:val="24"/>
        </w:rPr>
        <w:tab/>
      </w:r>
      <w:r w:rsidR="00620726">
        <w:rPr>
          <w:b/>
          <w:bCs/>
          <w:sz w:val="24"/>
          <w:u w:val="single"/>
        </w:rPr>
        <w:t>COMMUNICATION REGARDING CHANGE OF ENTITY STATUS</w:t>
      </w:r>
    </w:p>
    <w:p w14:paraId="69CBE018" w14:textId="77777777" w:rsidR="00620726" w:rsidRDefault="00620726" w:rsidP="00620726">
      <w:pPr>
        <w:rPr>
          <w:sz w:val="24"/>
        </w:rPr>
      </w:pPr>
    </w:p>
    <w:p w14:paraId="4D60E837" w14:textId="77777777" w:rsidR="00620726" w:rsidRPr="00ED6EAC" w:rsidRDefault="00ED6EAC" w:rsidP="00620726">
      <w:pPr>
        <w:rPr>
          <w:noProof/>
          <w:sz w:val="24"/>
        </w:rPr>
      </w:pPr>
      <w:r w:rsidRPr="00ED6EAC">
        <w:rPr>
          <w:sz w:val="24"/>
        </w:rPr>
        <w:t>&lt;&lt;mailStopText&gt;&gt;</w:t>
      </w:r>
    </w:p>
    <w:p w14:paraId="19B95B40" w14:textId="77777777" w:rsidR="00620726" w:rsidRDefault="00620726" w:rsidP="00620726">
      <w:pPr>
        <w:rPr>
          <w:sz w:val="24"/>
        </w:rPr>
      </w:pPr>
      <w:r>
        <w:rPr>
          <w:sz w:val="24"/>
        </w:rPr>
        <w:t>Commissioner for Patents</w:t>
      </w:r>
    </w:p>
    <w:p w14:paraId="76EE74D9" w14:textId="77777777" w:rsidR="00620726" w:rsidRDefault="00620726" w:rsidP="00620726">
      <w:pPr>
        <w:widowControl/>
        <w:autoSpaceDE/>
        <w:autoSpaceDN/>
        <w:adjustRightInd/>
        <w:rPr>
          <w:sz w:val="24"/>
        </w:rPr>
      </w:pPr>
      <w:smartTag w:uri="urn:schemas-microsoft-com:office:smarttags" w:element="State">
        <w:smartTag w:uri="urn:schemas-microsoft-com:office:smarttags" w:element="address">
          <w:smartTag w:uri="urn:schemas-microsoft-com:office:smarttags" w:element="PostalCode">
            <w:smartTag w:uri="urn:schemas-microsoft-com:office:smarttags" w:element="Street">
              <w:r>
                <w:rPr>
                  <w:sz w:val="24"/>
                </w:rPr>
                <w:t>P.O. Box</w:t>
              </w:r>
            </w:smartTag>
          </w:smartTag>
          <w:r>
            <w:rPr>
              <w:sz w:val="24"/>
            </w:rPr>
            <w:t xml:space="preserve"> 1450</w:t>
          </w:r>
        </w:smartTag>
      </w:smartTag>
    </w:p>
    <w:p w14:paraId="3505976D" w14:textId="77777777" w:rsidR="00620726" w:rsidRDefault="00620726" w:rsidP="00620726">
      <w:pPr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Alexandria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VA</w:t>
          </w:r>
        </w:smartTag>
        <w:r>
          <w:rPr>
            <w:sz w:val="24"/>
          </w:rPr>
          <w:t xml:space="preserve"> </w:t>
        </w:r>
        <w:smartTag w:uri="urn:schemas-microsoft-com:office:smarttags" w:element="PostalCode">
          <w:r>
            <w:rPr>
              <w:sz w:val="24"/>
            </w:rPr>
            <w:t>22313-1450</w:t>
          </w:r>
        </w:smartTag>
      </w:smartTag>
    </w:p>
    <w:p w14:paraId="328F0E56" w14:textId="77777777" w:rsidR="00620726" w:rsidRDefault="00620726" w:rsidP="00620726">
      <w:pPr>
        <w:rPr>
          <w:sz w:val="24"/>
        </w:rPr>
      </w:pPr>
    </w:p>
    <w:p w14:paraId="3525B5A3" w14:textId="77777777" w:rsidR="00620726" w:rsidRDefault="00C74113" w:rsidP="001A074A">
      <w:pPr>
        <w:widowControl/>
        <w:spacing w:line="360" w:lineRule="auto"/>
        <w:ind w:firstLine="720"/>
        <w:rPr>
          <w:color w:val="000000"/>
          <w:sz w:val="24"/>
        </w:rPr>
      </w:pPr>
      <w:r>
        <w:rPr>
          <w:color w:val="000000"/>
          <w:sz w:val="24"/>
        </w:rPr>
        <w:t>&lt;&lt;entityWithdrawText&gt;&gt;</w:t>
      </w:r>
    </w:p>
    <w:p w14:paraId="02B5F121" w14:textId="77777777" w:rsidR="001A074A" w:rsidRPr="001A074A" w:rsidRDefault="00C74113" w:rsidP="001A074A">
      <w:pPr>
        <w:keepNext/>
        <w:keepLines/>
        <w:tabs>
          <w:tab w:val="center" w:pos="4680"/>
        </w:tabs>
        <w:spacing w:line="360" w:lineRule="auto"/>
        <w:ind w:firstLine="720"/>
        <w:rPr>
          <w:color w:val="000000"/>
          <w:sz w:val="24"/>
        </w:rPr>
      </w:pPr>
      <w:r>
        <w:rPr>
          <w:color w:val="000000"/>
          <w:sz w:val="24"/>
        </w:rPr>
        <w:t>&lt;&lt;willPayText&gt;&gt;</w:t>
      </w:r>
    </w:p>
    <w:p w14:paraId="18F03A56" w14:textId="77777777" w:rsidR="001A074A" w:rsidRPr="00BB6286" w:rsidRDefault="00C74113" w:rsidP="001A074A">
      <w:pPr>
        <w:keepNext/>
        <w:keepLines/>
        <w:tabs>
          <w:tab w:val="center" w:pos="4680"/>
        </w:tabs>
        <w:spacing w:line="360" w:lineRule="auto"/>
        <w:ind w:firstLine="720"/>
        <w:rPr>
          <w:color w:val="000000"/>
          <w:sz w:val="24"/>
        </w:rPr>
      </w:pPr>
      <w:r>
        <w:rPr>
          <w:color w:val="000000"/>
          <w:sz w:val="24"/>
        </w:rPr>
        <w:t>&lt;&lt;depPayText&gt;&gt;</w:t>
      </w:r>
    </w:p>
    <w:p w14:paraId="52FAA353" w14:textId="77777777" w:rsidR="001A074A" w:rsidRDefault="00C74113" w:rsidP="001A074A">
      <w:pPr>
        <w:widowControl/>
        <w:spacing w:line="360" w:lineRule="auto"/>
        <w:ind w:firstLine="720"/>
        <w:rPr>
          <w:color w:val="000000"/>
          <w:sz w:val="24"/>
        </w:rPr>
      </w:pPr>
      <w:r>
        <w:rPr>
          <w:color w:val="000000"/>
          <w:sz w:val="24"/>
        </w:rPr>
        <w:t>&lt;&lt;entityEstablishText&gt;&gt;</w:t>
      </w:r>
    </w:p>
    <w:p w14:paraId="74588CD4" w14:textId="77777777" w:rsidR="001A074A" w:rsidRPr="00BB6286" w:rsidRDefault="00C74113" w:rsidP="001A074A">
      <w:pPr>
        <w:keepNext/>
        <w:keepLines/>
        <w:tabs>
          <w:tab w:val="center" w:pos="4680"/>
        </w:tabs>
        <w:spacing w:line="360" w:lineRule="auto"/>
        <w:ind w:firstLine="720"/>
        <w:rPr>
          <w:color w:val="000000"/>
          <w:sz w:val="24"/>
        </w:rPr>
      </w:pPr>
      <w:r>
        <w:rPr>
          <w:color w:val="000000"/>
          <w:sz w:val="24"/>
        </w:rPr>
        <w:t>&lt;&lt;repayText&gt;&gt;</w:t>
      </w:r>
    </w:p>
    <w:p w14:paraId="041F8D84" w14:textId="77777777" w:rsidR="00ED6EAC" w:rsidRPr="00ED6EAC" w:rsidRDefault="00620726" w:rsidP="00ED6EAC">
      <w:pPr>
        <w:spacing w:line="360" w:lineRule="auto"/>
        <w:ind w:firstLine="720"/>
        <w:rPr>
          <w:color w:val="000000"/>
          <w:sz w:val="24"/>
        </w:rPr>
      </w:pPr>
      <w:r>
        <w:rPr>
          <w:color w:val="000000"/>
          <w:sz w:val="24"/>
        </w:rPr>
        <w:t>Please contact Applicant’s Representatives, at the below-listed telephone number, if there are any questions relating to this matter.</w:t>
      </w:r>
      <w:r w:rsidR="00ED6EAC">
        <w:rPr>
          <w:color w:val="000000"/>
          <w:sz w:val="24"/>
        </w:rPr>
        <w:t xml:space="preserve">  </w:t>
      </w:r>
      <w:r w:rsidR="00ED6EAC" w:rsidRPr="00ED6EAC">
        <w:rPr>
          <w:color w:val="000000"/>
          <w:sz w:val="24"/>
        </w:rPr>
        <w:t xml:space="preserve">If necessary, please charge any additional fees or credit overpayment to Deposit Account No. </w:t>
      </w:r>
      <w:r w:rsidR="00ED6EAC" w:rsidRPr="00BF2C93">
        <w:rPr>
          <w:noProof/>
          <w:sz w:val="24"/>
        </w:rPr>
        <w:t>&lt;&lt;depAccount&gt;&gt;</w:t>
      </w:r>
      <w:r w:rsidR="00ED6EAC" w:rsidRPr="00ED6EAC">
        <w:rPr>
          <w:color w:val="000000"/>
          <w:sz w:val="24"/>
        </w:rPr>
        <w:t>.</w:t>
      </w:r>
    </w:p>
    <w:p w14:paraId="4984B507" w14:textId="77777777" w:rsidR="001A074A" w:rsidRDefault="001A074A" w:rsidP="00ED6EAC">
      <w:pPr>
        <w:ind w:left="2880" w:firstLine="720"/>
        <w:rPr>
          <w:sz w:val="24"/>
        </w:rPr>
      </w:pPr>
    </w:p>
    <w:p w14:paraId="0321B09A" w14:textId="77777777" w:rsidR="00ED6EAC" w:rsidRPr="00ED6EAC" w:rsidRDefault="00ED6EAC" w:rsidP="00ED6EAC">
      <w:pPr>
        <w:ind w:left="2880" w:firstLine="720"/>
        <w:rPr>
          <w:sz w:val="24"/>
        </w:rPr>
      </w:pPr>
      <w:r w:rsidRPr="00ED6EAC">
        <w:rPr>
          <w:sz w:val="24"/>
        </w:rPr>
        <w:t>Respectfully submitted,</w:t>
      </w:r>
    </w:p>
    <w:p w14:paraId="3E80BC5E" w14:textId="77777777" w:rsidR="00ED6EAC" w:rsidRPr="00ED6EAC" w:rsidRDefault="00ED6EAC" w:rsidP="00ED6EAC">
      <w:pPr>
        <w:rPr>
          <w:i/>
          <w:sz w:val="24"/>
        </w:rPr>
      </w:pPr>
    </w:p>
    <w:p w14:paraId="6BC7335F" w14:textId="77777777" w:rsidR="00ED6EAC" w:rsidRPr="00ED6EAC" w:rsidRDefault="00ED6EAC" w:rsidP="00ED6EAC">
      <w:pPr>
        <w:ind w:firstLine="3600"/>
        <w:rPr>
          <w:sz w:val="24"/>
        </w:rPr>
      </w:pPr>
      <w:r w:rsidRPr="00ED6EAC">
        <w:rPr>
          <w:sz w:val="24"/>
        </w:rPr>
        <w:t>SCHWEGMAN, LUNDBERG &amp; WOESSNER, P.A.</w:t>
      </w:r>
    </w:p>
    <w:p w14:paraId="540AB075" w14:textId="77777777" w:rsidR="00ED6EAC" w:rsidRPr="00ED6EAC" w:rsidRDefault="00ED6EAC" w:rsidP="00ED6EAC">
      <w:pPr>
        <w:ind w:firstLine="3600"/>
        <w:rPr>
          <w:sz w:val="24"/>
        </w:rPr>
      </w:pPr>
      <w:r w:rsidRPr="00ED6EAC">
        <w:rPr>
          <w:sz w:val="24"/>
        </w:rPr>
        <w:t>P.O. Box 2938</w:t>
      </w:r>
    </w:p>
    <w:p w14:paraId="3920568A" w14:textId="77777777" w:rsidR="00ED6EAC" w:rsidRPr="00ED6EAC" w:rsidRDefault="00ED6EAC" w:rsidP="00ED6EAC">
      <w:pPr>
        <w:ind w:firstLine="3600"/>
        <w:rPr>
          <w:sz w:val="24"/>
        </w:rPr>
      </w:pPr>
      <w:r w:rsidRPr="00ED6EAC">
        <w:rPr>
          <w:sz w:val="24"/>
        </w:rPr>
        <w:t>Minneapolis, MN  55402</w:t>
      </w:r>
    </w:p>
    <w:p w14:paraId="28A4C466" w14:textId="77777777" w:rsidR="00ED6EAC" w:rsidRPr="00ED6EAC" w:rsidRDefault="00ED6EAC" w:rsidP="00ED6EAC">
      <w:pPr>
        <w:ind w:firstLine="3600"/>
        <w:rPr>
          <w:sz w:val="24"/>
        </w:rPr>
      </w:pPr>
      <w:r w:rsidRPr="00ED6EAC">
        <w:rPr>
          <w:sz w:val="24"/>
        </w:rPr>
        <w:t>&lt;&lt;SAPhone&gt;&gt;</w:t>
      </w:r>
    </w:p>
    <w:p w14:paraId="540F55D8" w14:textId="77777777" w:rsidR="00ED6EAC" w:rsidRPr="00ED6EAC" w:rsidRDefault="00ED6EAC" w:rsidP="00ED6EAC">
      <w:pPr>
        <w:rPr>
          <w:sz w:val="24"/>
        </w:rPr>
      </w:pPr>
    </w:p>
    <w:p w14:paraId="6B5D22AC" w14:textId="77777777" w:rsidR="00ED6EAC" w:rsidRPr="00ED6EAC" w:rsidRDefault="0031134A" w:rsidP="00ED6EAC">
      <w:pPr>
        <w:rPr>
          <w:sz w:val="24"/>
        </w:rPr>
      </w:pPr>
      <w:r>
        <w:rPr>
          <w:sz w:val="24"/>
        </w:rPr>
        <w:tab/>
      </w:r>
      <w:r w:rsidRPr="005122AA">
        <w:rPr>
          <w:sz w:val="24"/>
        </w:rPr>
        <w:t>&lt;&lt;signatureDate&gt;&gt;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6F080D34" w14:textId="77777777" w:rsidR="00ED6EAC" w:rsidRPr="00ED6EAC" w:rsidRDefault="00ED6EAC" w:rsidP="00ED6EAC">
      <w:pPr>
        <w:tabs>
          <w:tab w:val="left" w:pos="3600"/>
        </w:tabs>
        <w:rPr>
          <w:sz w:val="24"/>
        </w:rPr>
      </w:pPr>
      <w:r w:rsidRPr="00ED6EAC">
        <w:rPr>
          <w:sz w:val="24"/>
        </w:rPr>
        <w:t>Date ___________________________  By  __________________________________________</w:t>
      </w:r>
    </w:p>
    <w:p w14:paraId="22EF7350" w14:textId="77777777" w:rsidR="00ED6EAC" w:rsidRPr="00ED6EAC" w:rsidRDefault="00ED6EAC" w:rsidP="00ED6EAC">
      <w:pPr>
        <w:tabs>
          <w:tab w:val="left" w:pos="4320"/>
        </w:tabs>
        <w:rPr>
          <w:sz w:val="24"/>
        </w:rPr>
      </w:pPr>
      <w:r w:rsidRPr="00ED6EAC">
        <w:rPr>
          <w:sz w:val="24"/>
        </w:rPr>
        <w:tab/>
        <w:t>&lt;&lt;SAName&gt;&gt;</w:t>
      </w:r>
    </w:p>
    <w:p w14:paraId="57277B6F" w14:textId="77777777" w:rsidR="00ED6EAC" w:rsidRPr="00893C0C" w:rsidRDefault="00ED6EAC" w:rsidP="00C25DDC">
      <w:pPr>
        <w:tabs>
          <w:tab w:val="left" w:pos="4320"/>
        </w:tabs>
        <w:rPr>
          <w:sz w:val="16"/>
          <w:szCs w:val="16"/>
        </w:rPr>
      </w:pPr>
      <w:r w:rsidRPr="00ED6EAC">
        <w:rPr>
          <w:sz w:val="24"/>
        </w:rPr>
        <w:tab/>
        <w:t>Reg. No. &lt;&lt;SARegNo&gt;&gt;</w:t>
      </w:r>
    </w:p>
    <w:p w14:paraId="20B73415" w14:textId="77777777" w:rsidR="00304CC4" w:rsidRDefault="00304CC4">
      <w:pPr>
        <w:rPr>
          <w:sz w:val="16"/>
          <w:szCs w:val="16"/>
        </w:rPr>
      </w:pPr>
    </w:p>
    <w:sectPr w:rsidR="00304CC4">
      <w:headerReference w:type="default" r:id="rId7"/>
      <w:endnotePr>
        <w:numFmt w:val="decimal"/>
      </w:endnotePr>
      <w:type w:val="continuous"/>
      <w:pgSz w:w="12240" w:h="15840" w:code="1"/>
      <w:pgMar w:top="1080" w:right="1440" w:bottom="1080" w:left="1440" w:header="1080" w:footer="1080" w:gutter="0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FB1BA" w14:textId="77777777" w:rsidR="005B3A14" w:rsidRDefault="005B3A14">
      <w:r>
        <w:separator/>
      </w:r>
    </w:p>
  </w:endnote>
  <w:endnote w:type="continuationSeparator" w:id="0">
    <w:p w14:paraId="78712BC7" w14:textId="77777777" w:rsidR="005B3A14" w:rsidRDefault="005B3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4ABD8" w14:textId="77777777" w:rsidR="005B3A14" w:rsidRDefault="005B3A14">
      <w:r>
        <w:separator/>
      </w:r>
    </w:p>
  </w:footnote>
  <w:footnote w:type="continuationSeparator" w:id="0">
    <w:p w14:paraId="07408EE7" w14:textId="77777777" w:rsidR="005B3A14" w:rsidRDefault="005B3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B3CDF" w14:textId="77777777" w:rsidR="00B001C1" w:rsidRDefault="00620726" w:rsidP="001D7D02">
    <w:pPr>
      <w:tabs>
        <w:tab w:val="left" w:pos="2175"/>
        <w:tab w:val="right" w:pos="9360"/>
      </w:tabs>
      <w:jc w:val="both"/>
      <w:rPr>
        <w:sz w:val="16"/>
        <w:szCs w:val="16"/>
      </w:rPr>
    </w:pPr>
    <w:r>
      <w:rPr>
        <w:b/>
        <w:bCs/>
        <w:sz w:val="16"/>
        <w:szCs w:val="16"/>
      </w:rPr>
      <w:t>COMMUNICATION REGARDING CHANGE OF ENTITY STATUS</w:t>
    </w:r>
    <w:r w:rsidR="00B001C1">
      <w:rPr>
        <w:b/>
        <w:bCs/>
        <w:sz w:val="16"/>
        <w:szCs w:val="16"/>
      </w:rPr>
      <w:tab/>
      <w:t xml:space="preserve">Page </w:t>
    </w:r>
    <w:r w:rsidR="00B001C1">
      <w:rPr>
        <w:b/>
        <w:bCs/>
        <w:sz w:val="16"/>
        <w:szCs w:val="16"/>
      </w:rPr>
      <w:fldChar w:fldCharType="begin"/>
    </w:r>
    <w:r w:rsidR="00B001C1">
      <w:rPr>
        <w:b/>
        <w:bCs/>
        <w:sz w:val="16"/>
        <w:szCs w:val="16"/>
      </w:rPr>
      <w:instrText xml:space="preserve">PAGE </w:instrText>
    </w:r>
    <w:r w:rsidR="00B001C1">
      <w:rPr>
        <w:b/>
        <w:bCs/>
        <w:sz w:val="16"/>
        <w:szCs w:val="16"/>
      </w:rPr>
      <w:fldChar w:fldCharType="separate"/>
    </w:r>
    <w:r w:rsidR="00C74113">
      <w:rPr>
        <w:b/>
        <w:bCs/>
        <w:noProof/>
        <w:sz w:val="16"/>
        <w:szCs w:val="16"/>
      </w:rPr>
      <w:t>2</w:t>
    </w:r>
    <w:r w:rsidR="00B001C1">
      <w:rPr>
        <w:b/>
        <w:bCs/>
        <w:sz w:val="16"/>
        <w:szCs w:val="16"/>
      </w:rPr>
      <w:fldChar w:fldCharType="end"/>
    </w:r>
  </w:p>
  <w:p w14:paraId="49AAFB0C" w14:textId="77777777" w:rsidR="00ED6EAC" w:rsidRDefault="00ED6EAC" w:rsidP="00ED6EAC">
    <w:pPr>
      <w:tabs>
        <w:tab w:val="right" w:pos="9360"/>
      </w:tabs>
      <w:jc w:val="both"/>
      <w:rPr>
        <w:sz w:val="16"/>
        <w:szCs w:val="16"/>
      </w:rPr>
    </w:pPr>
    <w:r>
      <w:rPr>
        <w:sz w:val="16"/>
        <w:szCs w:val="16"/>
      </w:rPr>
      <w:t>Serial Number: &lt;&lt;serialNo&gt;&gt;</w:t>
    </w:r>
    <w:r>
      <w:rPr>
        <w:sz w:val="16"/>
        <w:szCs w:val="16"/>
      </w:rPr>
      <w:tab/>
      <w:t>Dkt: &lt;&lt;matterNo&gt;&gt;</w:t>
    </w:r>
  </w:p>
  <w:p w14:paraId="3F6DD280" w14:textId="77777777" w:rsidR="00ED6EAC" w:rsidRDefault="00ED6EAC" w:rsidP="00ED6EAC">
    <w:pPr>
      <w:jc w:val="both"/>
      <w:rPr>
        <w:sz w:val="16"/>
        <w:szCs w:val="16"/>
      </w:rPr>
    </w:pPr>
    <w:r>
      <w:rPr>
        <w:sz w:val="16"/>
        <w:szCs w:val="16"/>
      </w:rPr>
      <w:t>Filing Date: &lt;&lt;filedDate&gt;&gt;</w:t>
    </w:r>
  </w:p>
  <w:p w14:paraId="73315BDA" w14:textId="77777777" w:rsidR="00ED6EAC" w:rsidRDefault="00ED6EAC" w:rsidP="00ED6EAC">
    <w:pPr>
      <w:ind w:left="403" w:hanging="403"/>
      <w:jc w:val="both"/>
      <w:rPr>
        <w:sz w:val="16"/>
      </w:rPr>
    </w:pPr>
    <w:r>
      <w:rPr>
        <w:sz w:val="16"/>
        <w:szCs w:val="16"/>
      </w:rPr>
      <w:t>Title: &lt;&lt;title&gt;&gt;</w:t>
    </w:r>
  </w:p>
  <w:p w14:paraId="479DB4DA" w14:textId="77777777" w:rsidR="00B001C1" w:rsidRDefault="00B001C1" w:rsidP="007C03CA">
    <w:pPr>
      <w:spacing w:line="19" w:lineRule="exact"/>
      <w:jc w:val="both"/>
      <w:rPr>
        <w:sz w:val="16"/>
        <w:szCs w:val="16"/>
      </w:rPr>
    </w:pPr>
    <w:r>
      <w:rPr>
        <w:noProof/>
      </w:rPr>
      <w:pict w14:anchorId="5A2ACA7A">
        <v:rect id="_x0000_s1025" style="position:absolute;left:0;text-align:left;margin-left:1in;margin-top:0;width:468pt;height:.95pt;z-index:-251658752;mso-position-horizontal-relative:page" o:allowincell="f" fillcolor="black" stroked="f" strokeweight="0">
          <v:fill color2="black"/>
          <w10:wrap anchorx="page"/>
          <w10:anchorlock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5DDC"/>
    <w:rsid w:val="00065DE6"/>
    <w:rsid w:val="000E29EE"/>
    <w:rsid w:val="001917AA"/>
    <w:rsid w:val="001A074A"/>
    <w:rsid w:val="001D7D02"/>
    <w:rsid w:val="002A7E43"/>
    <w:rsid w:val="00304CC4"/>
    <w:rsid w:val="00304F90"/>
    <w:rsid w:val="0031134A"/>
    <w:rsid w:val="003B6742"/>
    <w:rsid w:val="003D2500"/>
    <w:rsid w:val="00467E2C"/>
    <w:rsid w:val="00497DF0"/>
    <w:rsid w:val="005B3A14"/>
    <w:rsid w:val="005C4452"/>
    <w:rsid w:val="005C6C82"/>
    <w:rsid w:val="005F7D3C"/>
    <w:rsid w:val="00602899"/>
    <w:rsid w:val="00620726"/>
    <w:rsid w:val="006B1355"/>
    <w:rsid w:val="00727B9D"/>
    <w:rsid w:val="00745B30"/>
    <w:rsid w:val="0076362C"/>
    <w:rsid w:val="007C03CA"/>
    <w:rsid w:val="0091072B"/>
    <w:rsid w:val="009450BE"/>
    <w:rsid w:val="009D7D89"/>
    <w:rsid w:val="00AD0FBF"/>
    <w:rsid w:val="00B001C1"/>
    <w:rsid w:val="00B87963"/>
    <w:rsid w:val="00BF1CBB"/>
    <w:rsid w:val="00C25DDC"/>
    <w:rsid w:val="00C5544F"/>
    <w:rsid w:val="00C74113"/>
    <w:rsid w:val="00C814C8"/>
    <w:rsid w:val="00ED3FA0"/>
    <w:rsid w:val="00ED6EAC"/>
    <w:rsid w:val="00EE5253"/>
    <w:rsid w:val="00F20A1D"/>
    <w:rsid w:val="00F30B9C"/>
    <w:rsid w:val="00FC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3074"/>
    <o:shapelayout v:ext="edit">
      <o:idmap v:ext="edit" data="2"/>
    </o:shapelayout>
  </w:shapeDefaults>
  <w:decimalSymbol w:val="."/>
  <w:listSeparator w:val=","/>
  <w14:docId w14:val="2FA9EDBA"/>
  <w15:chartTrackingRefBased/>
  <w15:docId w15:val="{F1DCACF4-DA64-4BD2-82D9-AD049538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304F90"/>
    <w:rPr>
      <w:sz w:val="16"/>
      <w:szCs w:val="16"/>
    </w:rPr>
  </w:style>
  <w:style w:type="paragraph" w:styleId="CommentText">
    <w:name w:val="annotation text"/>
    <w:basedOn w:val="Normal"/>
    <w:semiHidden/>
    <w:rsid w:val="00304F90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04F90"/>
    <w:rPr>
      <w:b/>
      <w:bCs/>
    </w:rPr>
  </w:style>
  <w:style w:type="paragraph" w:styleId="BalloonText">
    <w:name w:val="Balloon Text"/>
    <w:basedOn w:val="Normal"/>
    <w:semiHidden/>
    <w:rsid w:val="00304F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EntityStatus.dot</Template>
  <TotalTime>0</TotalTime>
  <Pages>1</Pages>
  <Words>157</Words>
  <Characters>897</Characters>
  <Application>Microsoft Office Word</Application>
  <DocSecurity>0</DocSecurity>
  <PresentationFormat/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EntityStatus.DOT</vt:lpstr>
    </vt:vector>
  </TitlesOfParts>
  <Company>SLWK</Company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EntityStatus.DOT</dc:title>
  <dc:subject/>
  <dc:creator>Lynn Jurrens</dc:creator>
  <cp:keywords/>
  <cp:lastModifiedBy>Jacob Burns</cp:lastModifiedBy>
  <cp:revision>2</cp:revision>
  <cp:lastPrinted>1601-01-01T00:00:00Z</cp:lastPrinted>
  <dcterms:created xsi:type="dcterms:W3CDTF">2024-06-03T23:47:00Z</dcterms:created>
  <dcterms:modified xsi:type="dcterms:W3CDTF">2024-06-03T23:47:00Z</dcterms:modified>
</cp:coreProperties>
</file>