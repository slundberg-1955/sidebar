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D7A6" w14:textId="77777777" w:rsidR="00F4640B" w:rsidRDefault="00F4640B" w:rsidP="000308A4">
      <w:pPr>
        <w:tabs>
          <w:tab w:val="center" w:pos="5400"/>
        </w:tabs>
        <w:jc w:val="center"/>
        <w:rPr>
          <w:sz w:val="24"/>
        </w:rPr>
      </w:pPr>
      <w:r>
        <w:rPr>
          <w:sz w:val="24"/>
          <w:u w:val="single"/>
        </w:rPr>
        <w:t>IN THE UNITED STATES PATENT AND TRADEMARK OFFICE</w:t>
      </w:r>
    </w:p>
    <w:p w14:paraId="0768E28F" w14:textId="77777777" w:rsidR="00F4640B" w:rsidRDefault="00F4640B">
      <w:pPr>
        <w:rPr>
          <w:sz w:val="24"/>
        </w:rPr>
      </w:pPr>
    </w:p>
    <w:p w14:paraId="5DC846F6" w14:textId="77777777" w:rsidR="00D62711" w:rsidRDefault="00D62711" w:rsidP="000308A4">
      <w:pPr>
        <w:tabs>
          <w:tab w:val="left" w:pos="1260"/>
        </w:tabs>
        <w:ind w:left="1260" w:hanging="1260"/>
        <w:rPr>
          <w:sz w:val="24"/>
        </w:rPr>
      </w:pPr>
      <w:r w:rsidRPr="00D62711">
        <w:rPr>
          <w:sz w:val="24"/>
        </w:rPr>
        <w:t>Inventor(s):  &lt;&lt;</w:t>
      </w:r>
      <w:proofErr w:type="spellStart"/>
      <w:r w:rsidRPr="00D62711">
        <w:rPr>
          <w:sz w:val="24"/>
        </w:rPr>
        <w:t>inventorEtal</w:t>
      </w:r>
      <w:proofErr w:type="spellEnd"/>
      <w:r w:rsidRPr="00D62711">
        <w:rPr>
          <w:sz w:val="24"/>
        </w:rPr>
        <w:t>&gt;&gt;</w:t>
      </w:r>
    </w:p>
    <w:p w14:paraId="6757425A" w14:textId="77777777" w:rsidR="00F4640B" w:rsidRDefault="00F4640B" w:rsidP="000308A4">
      <w:pPr>
        <w:tabs>
          <w:tab w:val="left" w:pos="1260"/>
        </w:tabs>
        <w:ind w:left="1260" w:hanging="126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="00602D59">
        <w:rPr>
          <w:sz w:val="24"/>
        </w:rPr>
        <w:t>&lt;&lt;title&gt;&gt;</w:t>
      </w:r>
    </w:p>
    <w:p w14:paraId="1999619F" w14:textId="77777777" w:rsidR="00EF1369" w:rsidRDefault="00EF1369" w:rsidP="000308A4">
      <w:pPr>
        <w:rPr>
          <w:sz w:val="24"/>
        </w:rPr>
      </w:pPr>
    </w:p>
    <w:p w14:paraId="2C42CBF5" w14:textId="6CB7F74C" w:rsidR="00F4640B" w:rsidRDefault="00EF1369" w:rsidP="00EF1369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Docket No.:</w:t>
      </w:r>
      <w:r w:rsidR="009C135B">
        <w:rPr>
          <w:sz w:val="24"/>
        </w:rPr>
        <w:t xml:space="preserve">  </w:t>
      </w:r>
      <w:r w:rsidR="00602D59">
        <w:rPr>
          <w:sz w:val="24"/>
        </w:rPr>
        <w:t>&lt;&lt;</w:t>
      </w:r>
      <w:proofErr w:type="spellStart"/>
      <w:r w:rsidR="00602D59">
        <w:rPr>
          <w:sz w:val="24"/>
        </w:rPr>
        <w:t>matterNo</w:t>
      </w:r>
      <w:proofErr w:type="spellEnd"/>
      <w:r w:rsidR="00602D59">
        <w:rPr>
          <w:sz w:val="24"/>
        </w:rPr>
        <w:t>&gt;&gt;</w:t>
      </w:r>
      <w:r w:rsidR="00DB203F">
        <w:rPr>
          <w:sz w:val="24"/>
        </w:rPr>
        <w:t xml:space="preserve"> </w:t>
      </w:r>
      <w:r w:rsidR="004C16EF">
        <w:rPr>
          <w:sz w:val="24"/>
        </w:rPr>
        <w:tab/>
      </w:r>
      <w:r w:rsidR="00F4640B">
        <w:rPr>
          <w:sz w:val="24"/>
        </w:rPr>
        <w:t>Serial No</w:t>
      </w:r>
      <w:r>
        <w:rPr>
          <w:sz w:val="24"/>
        </w:rPr>
        <w:t>.:</w:t>
      </w:r>
      <w:r w:rsidR="009C135B">
        <w:rPr>
          <w:sz w:val="24"/>
        </w:rPr>
        <w:t xml:space="preserve">  </w:t>
      </w:r>
      <w:r w:rsidR="00602D59">
        <w:rPr>
          <w:sz w:val="24"/>
        </w:rPr>
        <w:t>&lt;&lt;</w:t>
      </w:r>
      <w:proofErr w:type="spellStart"/>
      <w:r w:rsidR="00602D59">
        <w:rPr>
          <w:sz w:val="24"/>
        </w:rPr>
        <w:t>serialNo</w:t>
      </w:r>
      <w:proofErr w:type="spellEnd"/>
      <w:r w:rsidR="00602D59">
        <w:rPr>
          <w:sz w:val="24"/>
        </w:rPr>
        <w:t>&gt;&gt;</w:t>
      </w:r>
    </w:p>
    <w:p w14:paraId="19973C84" w14:textId="2CD4808C" w:rsidR="00F4640B" w:rsidRDefault="00EF1369" w:rsidP="00EF1369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Filed:</w:t>
      </w:r>
      <w:r w:rsidR="00F03AE4">
        <w:rPr>
          <w:sz w:val="24"/>
        </w:rPr>
        <w:t xml:space="preserve"> </w:t>
      </w:r>
      <w:r w:rsidR="009C135B">
        <w:rPr>
          <w:sz w:val="24"/>
        </w:rPr>
        <w:t xml:space="preserve"> </w:t>
      </w:r>
      <w:r w:rsidR="00602D59">
        <w:rPr>
          <w:sz w:val="24"/>
        </w:rPr>
        <w:t>&lt;&lt;</w:t>
      </w:r>
      <w:proofErr w:type="spellStart"/>
      <w:r w:rsidR="00602D59">
        <w:rPr>
          <w:sz w:val="24"/>
        </w:rPr>
        <w:t>filedDate</w:t>
      </w:r>
      <w:proofErr w:type="spellEnd"/>
      <w:r w:rsidR="00602D59">
        <w:rPr>
          <w:sz w:val="24"/>
        </w:rPr>
        <w:t>&gt;&gt;</w:t>
      </w:r>
      <w:r>
        <w:rPr>
          <w:sz w:val="24"/>
        </w:rPr>
        <w:tab/>
        <w:t>Due Date:</w:t>
      </w:r>
      <w:r w:rsidR="009C135B">
        <w:rPr>
          <w:sz w:val="24"/>
        </w:rPr>
        <w:t xml:space="preserve">  </w:t>
      </w:r>
      <w:r w:rsidR="00FD7B40">
        <w:rPr>
          <w:sz w:val="24"/>
        </w:rPr>
        <w:t>&lt;&lt;</w:t>
      </w:r>
      <w:proofErr w:type="spellStart"/>
      <w:r w:rsidR="00FD7B40">
        <w:rPr>
          <w:sz w:val="24"/>
        </w:rPr>
        <w:t>dueDate</w:t>
      </w:r>
      <w:proofErr w:type="spellEnd"/>
      <w:r w:rsidR="00FD7B40">
        <w:rPr>
          <w:sz w:val="24"/>
        </w:rPr>
        <w:t>&gt;&gt;</w:t>
      </w:r>
    </w:p>
    <w:p w14:paraId="59F94481" w14:textId="6ACDB772" w:rsidR="00F4640B" w:rsidRPr="00EF1369" w:rsidRDefault="00EF1369" w:rsidP="00EF1369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Examiner:</w:t>
      </w:r>
      <w:r w:rsidR="009C135B">
        <w:rPr>
          <w:sz w:val="24"/>
        </w:rPr>
        <w:t xml:space="preserve">  </w:t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examinerName</w:t>
      </w:r>
      <w:proofErr w:type="spellEnd"/>
      <w:r w:rsidR="00C04223" w:rsidRPr="0016653C">
        <w:rPr>
          <w:sz w:val="24"/>
        </w:rPr>
        <w:t>&gt;&gt;</w:t>
      </w:r>
      <w:r w:rsidR="004C16EF">
        <w:rPr>
          <w:sz w:val="24"/>
        </w:rPr>
        <w:tab/>
      </w:r>
      <w:r w:rsidR="00F4640B">
        <w:rPr>
          <w:sz w:val="24"/>
        </w:rPr>
        <w:t>Group Ar</w:t>
      </w:r>
      <w:r w:rsidR="00F4640B" w:rsidRPr="00EF1369">
        <w:rPr>
          <w:sz w:val="24"/>
        </w:rPr>
        <w:t xml:space="preserve">t Unit: </w:t>
      </w:r>
      <w:r w:rsidR="00F03AE4">
        <w:rPr>
          <w:sz w:val="24"/>
        </w:rPr>
        <w:t xml:space="preserve"> </w:t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artUnit</w:t>
      </w:r>
      <w:proofErr w:type="spellEnd"/>
      <w:r w:rsidR="00C04223" w:rsidRPr="0016653C">
        <w:rPr>
          <w:sz w:val="24"/>
        </w:rPr>
        <w:t>&gt;&gt;</w:t>
      </w:r>
    </w:p>
    <w:p w14:paraId="4AC5FDAD" w14:textId="71038839" w:rsidR="00EF1369" w:rsidRPr="00EF1369" w:rsidRDefault="00EF1369" w:rsidP="00EF1369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Customer No.:</w:t>
      </w:r>
      <w:r w:rsidR="00F03AE4">
        <w:rPr>
          <w:sz w:val="24"/>
        </w:rPr>
        <w:t xml:space="preserve"> </w:t>
      </w:r>
      <w:r w:rsidR="009C135B">
        <w:rPr>
          <w:sz w:val="24"/>
        </w:rPr>
        <w:t xml:space="preserve"> </w:t>
      </w:r>
      <w:r w:rsidR="00FD7B40">
        <w:rPr>
          <w:sz w:val="24"/>
        </w:rPr>
        <w:t>&lt;&lt;</w:t>
      </w:r>
      <w:proofErr w:type="spellStart"/>
      <w:r w:rsidR="00FD7B40">
        <w:rPr>
          <w:sz w:val="24"/>
        </w:rPr>
        <w:t>custNoCorresp</w:t>
      </w:r>
      <w:proofErr w:type="spellEnd"/>
      <w:r w:rsidR="00FD7B40">
        <w:rPr>
          <w:sz w:val="24"/>
        </w:rPr>
        <w:t>&gt;&gt;</w:t>
      </w:r>
      <w:r w:rsidRPr="00EF1369">
        <w:rPr>
          <w:sz w:val="24"/>
        </w:rPr>
        <w:tab/>
        <w:t>Con</w:t>
      </w:r>
      <w:r>
        <w:rPr>
          <w:sz w:val="24"/>
        </w:rPr>
        <w:t>firmation No.:</w:t>
      </w:r>
      <w:r w:rsidR="00DB203F">
        <w:rPr>
          <w:sz w:val="24"/>
        </w:rPr>
        <w:t xml:space="preserve"> </w:t>
      </w:r>
      <w:r w:rsidR="00F03AE4">
        <w:rPr>
          <w:sz w:val="24"/>
        </w:rPr>
        <w:t xml:space="preserve"> </w:t>
      </w:r>
      <w:r w:rsidR="008335E5">
        <w:rPr>
          <w:sz w:val="24"/>
        </w:rPr>
        <w:t>&lt;&lt;</w:t>
      </w:r>
      <w:proofErr w:type="spellStart"/>
      <w:r w:rsidR="008335E5">
        <w:rPr>
          <w:sz w:val="24"/>
        </w:rPr>
        <w:t>confirmNo</w:t>
      </w:r>
      <w:proofErr w:type="spellEnd"/>
      <w:r w:rsidR="008335E5">
        <w:rPr>
          <w:sz w:val="24"/>
        </w:rPr>
        <w:t>&gt;&gt;</w:t>
      </w:r>
    </w:p>
    <w:p w14:paraId="28A1B682" w14:textId="77777777" w:rsidR="00F4640B" w:rsidRDefault="00F4640B" w:rsidP="000308A4">
      <w:pPr>
        <w:rPr>
          <w:sz w:val="24"/>
        </w:rPr>
      </w:pPr>
    </w:p>
    <w:p w14:paraId="5EE358D7" w14:textId="77777777" w:rsidR="00F4640B" w:rsidRDefault="00F4640B" w:rsidP="000308A4">
      <w:pPr>
        <w:rPr>
          <w:sz w:val="24"/>
        </w:rPr>
      </w:pPr>
      <w:r>
        <w:rPr>
          <w:sz w:val="24"/>
        </w:rPr>
        <w:t>Mail Stop Missing Parts</w:t>
      </w:r>
    </w:p>
    <w:p w14:paraId="52D4121C" w14:textId="77777777" w:rsidR="00F4640B" w:rsidRDefault="00F4640B" w:rsidP="000308A4">
      <w:pPr>
        <w:rPr>
          <w:sz w:val="24"/>
        </w:rPr>
      </w:pPr>
      <w:r>
        <w:rPr>
          <w:sz w:val="24"/>
        </w:rPr>
        <w:t>Commissioner for Patents</w:t>
      </w:r>
    </w:p>
    <w:p w14:paraId="2CC7AC7E" w14:textId="77777777" w:rsidR="00F4640B" w:rsidRPr="00EF1369" w:rsidRDefault="00F4640B" w:rsidP="000308A4">
      <w:pPr>
        <w:widowControl/>
        <w:rPr>
          <w:sz w:val="24"/>
        </w:rPr>
      </w:pPr>
      <w:r w:rsidRPr="00EF1369">
        <w:rPr>
          <w:sz w:val="24"/>
        </w:rPr>
        <w:t>P.O. Box 1450</w:t>
      </w:r>
    </w:p>
    <w:p w14:paraId="03311BF8" w14:textId="77777777" w:rsidR="00F4640B" w:rsidRPr="00EF1369" w:rsidRDefault="00F4640B" w:rsidP="000308A4">
      <w:pPr>
        <w:rPr>
          <w:sz w:val="24"/>
        </w:rPr>
      </w:pPr>
      <w:r w:rsidRPr="00EF1369">
        <w:rPr>
          <w:sz w:val="24"/>
        </w:rPr>
        <w:t>Alexandria, VA 22313-1450</w:t>
      </w:r>
    </w:p>
    <w:p w14:paraId="0E0AA36E" w14:textId="77777777" w:rsidR="00F4640B" w:rsidRPr="00EF1369" w:rsidRDefault="00F4640B" w:rsidP="000308A4">
      <w:pPr>
        <w:rPr>
          <w:sz w:val="24"/>
        </w:rPr>
      </w:pPr>
    </w:p>
    <w:p w14:paraId="492C7E7E" w14:textId="77777777" w:rsidR="00F4640B" w:rsidRDefault="00F4640B" w:rsidP="000308A4">
      <w:pPr>
        <w:pStyle w:val="BodyText"/>
      </w:pPr>
      <w:r>
        <w:t>We are transmitting herewith the attached:</w:t>
      </w:r>
    </w:p>
    <w:p w14:paraId="4AFD75D9" w14:textId="77777777" w:rsidR="00F4640B" w:rsidRDefault="00F4640B" w:rsidP="000308A4">
      <w:pPr>
        <w:rPr>
          <w:sz w:val="24"/>
        </w:rPr>
      </w:pPr>
    </w:p>
    <w:p w14:paraId="789EEA02" w14:textId="77777777" w:rsidR="00FF701F" w:rsidRPr="00FF701F" w:rsidRDefault="00FF701F" w:rsidP="00FF701F">
      <w:pPr>
        <w:widowControl/>
        <w:tabs>
          <w:tab w:val="left" w:pos="720"/>
        </w:tabs>
        <w:rPr>
          <w:rFonts w:ascii="TimesNewRoman" w:hAnsi="TimesNewRoman"/>
          <w:sz w:val="24"/>
        </w:rPr>
      </w:pPr>
      <w:r w:rsidRPr="00ED075D">
        <w:rPr>
          <w:sz w:val="24"/>
        </w:rPr>
        <w:t>X</w:t>
      </w:r>
      <w:r>
        <w:rPr>
          <w:sz w:val="24"/>
        </w:rPr>
        <w:tab/>
        <w:t>Communi</w:t>
      </w:r>
      <w:r w:rsidRPr="00FF701F">
        <w:rPr>
          <w:sz w:val="24"/>
        </w:rPr>
        <w:t>cation Re: Missing Parts (1 pg.).</w:t>
      </w:r>
    </w:p>
    <w:p w14:paraId="03844950" w14:textId="77777777" w:rsidR="008242A2" w:rsidRDefault="00F4640B" w:rsidP="00FF701F">
      <w:pPr>
        <w:tabs>
          <w:tab w:val="left" w:pos="720"/>
        </w:tabs>
        <w:ind w:left="720" w:hanging="720"/>
        <w:rPr>
          <w:sz w:val="24"/>
        </w:rPr>
      </w:pPr>
      <w:r w:rsidRPr="00ED075D">
        <w:rPr>
          <w:sz w:val="24"/>
        </w:rPr>
        <w:t>X</w:t>
      </w:r>
      <w:r w:rsidRPr="00FF701F">
        <w:rPr>
          <w:sz w:val="24"/>
        </w:rPr>
        <w:tab/>
      </w:r>
      <w:r w:rsidR="008242A2">
        <w:rPr>
          <w:sz w:val="24"/>
        </w:rPr>
        <w:t>&lt;&lt;</w:t>
      </w:r>
      <w:proofErr w:type="spellStart"/>
      <w:r w:rsidR="008242A2">
        <w:rPr>
          <w:sz w:val="24"/>
        </w:rPr>
        <w:t>surchargeText</w:t>
      </w:r>
      <w:proofErr w:type="spellEnd"/>
      <w:r w:rsidR="008242A2">
        <w:rPr>
          <w:sz w:val="24"/>
        </w:rPr>
        <w:t>&gt;&gt;</w:t>
      </w:r>
    </w:p>
    <w:p w14:paraId="014BEAD1" w14:textId="77777777" w:rsidR="00ED075D" w:rsidRPr="0097250D" w:rsidRDefault="00ED075D" w:rsidP="00ED075D">
      <w:pPr>
        <w:tabs>
          <w:tab w:val="left" w:pos="720"/>
        </w:tabs>
        <w:rPr>
          <w:noProof/>
          <w:sz w:val="24"/>
        </w:rPr>
      </w:pPr>
      <w:r w:rsidRPr="0097250D">
        <w:rPr>
          <w:noProof/>
          <w:sz w:val="24"/>
        </w:rPr>
        <w:t>&lt;&lt;attachList</w:t>
      </w:r>
      <w:r w:rsidRPr="00D9542C">
        <w:rPr>
          <w:noProof/>
          <w:sz w:val="24"/>
        </w:rPr>
        <w:t>&gt;&gt;</w:t>
      </w:r>
    </w:p>
    <w:p w14:paraId="14C85FC6" w14:textId="77777777" w:rsidR="00F4640B" w:rsidRDefault="00F4640B" w:rsidP="000308A4">
      <w:pPr>
        <w:rPr>
          <w:sz w:val="24"/>
        </w:rPr>
      </w:pPr>
    </w:p>
    <w:p w14:paraId="660EF4FC" w14:textId="77777777" w:rsidR="00F4640B" w:rsidRDefault="00F4640B" w:rsidP="000308A4">
      <w:pPr>
        <w:rPr>
          <w:szCs w:val="20"/>
        </w:rPr>
      </w:pPr>
      <w:r>
        <w:rPr>
          <w:b/>
          <w:bCs/>
          <w:szCs w:val="20"/>
        </w:rPr>
        <w:t xml:space="preserve">If not provided for in a separate paper filed herewith, please consider this a PETITION FOR EXTENSION OF TIME for </w:t>
      </w:r>
      <w:proofErr w:type="gramStart"/>
      <w:r>
        <w:rPr>
          <w:b/>
          <w:bCs/>
          <w:szCs w:val="20"/>
        </w:rPr>
        <w:t>sufficient number of</w:t>
      </w:r>
      <w:proofErr w:type="gramEnd"/>
      <w:r>
        <w:rPr>
          <w:b/>
          <w:bCs/>
          <w:szCs w:val="20"/>
        </w:rPr>
        <w:t xml:space="preserve"> months to enter these papers</w:t>
      </w:r>
      <w:r w:rsidR="00EF1369">
        <w:rPr>
          <w:b/>
          <w:bCs/>
          <w:szCs w:val="20"/>
        </w:rPr>
        <w:t>,</w:t>
      </w:r>
      <w:r>
        <w:rPr>
          <w:b/>
          <w:bCs/>
          <w:szCs w:val="20"/>
        </w:rPr>
        <w:t xml:space="preserve"> and please charge any additional required fees or credit overpayment to Deposit Account No. </w:t>
      </w:r>
      <w:r w:rsidR="00EA0477">
        <w:rPr>
          <w:b/>
          <w:bCs/>
          <w:szCs w:val="20"/>
        </w:rPr>
        <w:t>&lt;&lt;</w:t>
      </w:r>
      <w:proofErr w:type="spellStart"/>
      <w:r w:rsidR="00EA0477">
        <w:rPr>
          <w:b/>
          <w:bCs/>
          <w:szCs w:val="20"/>
        </w:rPr>
        <w:t>depAccount</w:t>
      </w:r>
      <w:proofErr w:type="spellEnd"/>
      <w:r w:rsidR="00EA0477">
        <w:rPr>
          <w:b/>
          <w:bCs/>
          <w:szCs w:val="20"/>
        </w:rPr>
        <w:t>&gt;&gt;</w:t>
      </w:r>
      <w:r>
        <w:rPr>
          <w:b/>
          <w:bCs/>
          <w:szCs w:val="20"/>
        </w:rPr>
        <w:t>.</w:t>
      </w:r>
    </w:p>
    <w:p w14:paraId="66D96161" w14:textId="5AC1DA81" w:rsidR="00F4640B" w:rsidRDefault="00493A2A" w:rsidP="000308A4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9C135B">
        <w:rPr>
          <w:sz w:val="24"/>
        </w:rPr>
        <w:t xml:space="preserve">      </w:t>
      </w:r>
      <w:r w:rsidRPr="005122AA">
        <w:rPr>
          <w:sz w:val="24"/>
        </w:rPr>
        <w:t>&lt;&lt;</w:t>
      </w:r>
      <w:proofErr w:type="spellStart"/>
      <w:r w:rsidRPr="005122AA">
        <w:rPr>
          <w:sz w:val="24"/>
        </w:rPr>
        <w:t>echoSignature</w:t>
      </w:r>
      <w:proofErr w:type="spellEnd"/>
      <w:r w:rsidRPr="005122AA">
        <w:rPr>
          <w:sz w:val="24"/>
        </w:rPr>
        <w:t>&gt;&gt;</w:t>
      </w:r>
    </w:p>
    <w:p w14:paraId="2176257F" w14:textId="3C83376C" w:rsidR="00E53128" w:rsidRDefault="00EA0477" w:rsidP="00E53128">
      <w:pPr>
        <w:tabs>
          <w:tab w:val="left" w:pos="5760"/>
        </w:tabs>
        <w:rPr>
          <w:sz w:val="24"/>
        </w:rPr>
      </w:pPr>
      <w:r>
        <w:rPr>
          <w:sz w:val="22"/>
          <w:szCs w:val="22"/>
          <w:u w:val="single"/>
        </w:rPr>
        <w:t>&lt;&lt;</w:t>
      </w:r>
      <w:proofErr w:type="spellStart"/>
      <w:r>
        <w:rPr>
          <w:sz w:val="22"/>
          <w:szCs w:val="22"/>
          <w:u w:val="single"/>
        </w:rPr>
        <w:t>upperFirmName</w:t>
      </w:r>
      <w:proofErr w:type="spellEnd"/>
      <w:r>
        <w:rPr>
          <w:sz w:val="22"/>
          <w:szCs w:val="22"/>
          <w:u w:val="single"/>
        </w:rPr>
        <w:t>&gt;&gt;</w:t>
      </w:r>
      <w:bookmarkStart w:id="0" w:name="_Hlk213915105"/>
      <w:r w:rsidR="005E13AF">
        <w:rPr>
          <w:sz w:val="16"/>
          <w:szCs w:val="20"/>
        </w:rPr>
        <w:t xml:space="preserve">                                </w:t>
      </w:r>
      <w:r w:rsidR="005E13AF" w:rsidRPr="005D2648">
        <w:rPr>
          <w:sz w:val="24"/>
        </w:rPr>
        <w:t>By</w:t>
      </w:r>
      <w:r w:rsidR="005E13AF">
        <w:rPr>
          <w:sz w:val="24"/>
        </w:rPr>
        <w:t xml:space="preserve"> </w:t>
      </w:r>
      <w:r w:rsidR="005E13AF" w:rsidRPr="005D2648">
        <w:rPr>
          <w:sz w:val="24"/>
        </w:rPr>
        <w:t>_____________________________</w:t>
      </w:r>
      <w:r w:rsidR="005E13AF">
        <w:rPr>
          <w:sz w:val="24"/>
        </w:rPr>
        <w:t>___</w:t>
      </w:r>
      <w:bookmarkEnd w:id="0"/>
    </w:p>
    <w:p w14:paraId="22FE99EB" w14:textId="32FA42E7" w:rsidR="00F4640B" w:rsidRPr="00EF1369" w:rsidRDefault="003E72D3" w:rsidP="00E53128">
      <w:pPr>
        <w:tabs>
          <w:tab w:val="left" w:pos="5760"/>
        </w:tabs>
        <w:rPr>
          <w:sz w:val="24"/>
        </w:rPr>
      </w:pPr>
      <w:r>
        <w:rPr>
          <w:sz w:val="24"/>
        </w:rPr>
        <w:t>Customer No.</w:t>
      </w:r>
      <w:r w:rsidR="00F4640B" w:rsidRPr="00EF1369">
        <w:rPr>
          <w:sz w:val="24"/>
        </w:rPr>
        <w:t xml:space="preserve">: </w:t>
      </w:r>
      <w:r w:rsidR="00FD7B40">
        <w:rPr>
          <w:sz w:val="24"/>
        </w:rPr>
        <w:t>&lt;&lt;</w:t>
      </w:r>
      <w:proofErr w:type="spellStart"/>
      <w:r w:rsidR="00FD7B40">
        <w:rPr>
          <w:sz w:val="24"/>
        </w:rPr>
        <w:t>custNoCorresp</w:t>
      </w:r>
      <w:proofErr w:type="spellEnd"/>
      <w:r w:rsidR="00FD7B40">
        <w:rPr>
          <w:sz w:val="24"/>
        </w:rPr>
        <w:t>&gt;&gt;</w:t>
      </w:r>
      <w:r w:rsidR="00FE6963">
        <w:rPr>
          <w:sz w:val="24"/>
        </w:rPr>
        <w:tab/>
      </w:r>
      <w:r w:rsidR="00602D59">
        <w:rPr>
          <w:sz w:val="24"/>
        </w:rPr>
        <w:t>&lt;&lt;</w:t>
      </w:r>
      <w:proofErr w:type="spellStart"/>
      <w:r w:rsidR="00602D59">
        <w:rPr>
          <w:sz w:val="24"/>
        </w:rPr>
        <w:t>SAName</w:t>
      </w:r>
      <w:proofErr w:type="spellEnd"/>
      <w:r w:rsidR="00602D59">
        <w:rPr>
          <w:sz w:val="24"/>
        </w:rPr>
        <w:t>&gt;&gt;</w:t>
      </w:r>
    </w:p>
    <w:p w14:paraId="1C63A11E" w14:textId="5CE4E40D" w:rsidR="00F4640B" w:rsidRPr="00EF1369" w:rsidRDefault="00033210" w:rsidP="00EF1369">
      <w:pPr>
        <w:tabs>
          <w:tab w:val="left" w:pos="-720"/>
          <w:tab w:val="left" w:pos="6300"/>
        </w:tabs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</w:t>
      </w:r>
      <w:r w:rsidR="00F4640B" w:rsidRPr="00EF1369">
        <w:rPr>
          <w:sz w:val="24"/>
        </w:rPr>
        <w:t xml:space="preserve">Reg. No. </w:t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SARegNo</w:t>
      </w:r>
      <w:proofErr w:type="spellEnd"/>
      <w:r w:rsidR="00C04223" w:rsidRPr="0016653C">
        <w:rPr>
          <w:sz w:val="24"/>
        </w:rPr>
        <w:t>&gt;&gt;</w:t>
      </w:r>
    </w:p>
    <w:p w14:paraId="3528C016" w14:textId="77777777" w:rsidR="00F4640B" w:rsidRPr="00EF1369" w:rsidRDefault="00F4640B" w:rsidP="000308A4">
      <w:pPr>
        <w:rPr>
          <w:sz w:val="24"/>
        </w:rPr>
      </w:pPr>
    </w:p>
    <w:p w14:paraId="775DCAB4" w14:textId="77777777" w:rsidR="00F4640B" w:rsidRDefault="00F4640B" w:rsidP="007215AA">
      <w:pPr>
        <w:tabs>
          <w:tab w:val="left" w:pos="5040"/>
        </w:tabs>
        <w:jc w:val="both"/>
      </w:pPr>
    </w:p>
    <w:sectPr w:rsidR="00F4640B" w:rsidSect="00D12A73">
      <w:endnotePr>
        <w:numFmt w:val="decimal"/>
      </w:endnotePr>
      <w:pgSz w:w="12240" w:h="15840" w:code="1"/>
      <w:pgMar w:top="720" w:right="720" w:bottom="720" w:left="720" w:header="907" w:footer="907" w:gutter="0"/>
      <w:paperSrc w:first="11" w:other="1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BE3EF" w14:textId="77777777" w:rsidR="00D202BB" w:rsidRDefault="00D202BB">
      <w:r>
        <w:separator/>
      </w:r>
    </w:p>
  </w:endnote>
  <w:endnote w:type="continuationSeparator" w:id="0">
    <w:p w14:paraId="4FDE7C29" w14:textId="77777777" w:rsidR="00D202BB" w:rsidRDefault="00D20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637A4" w14:textId="77777777" w:rsidR="00D202BB" w:rsidRDefault="00D202BB">
      <w:r>
        <w:separator/>
      </w:r>
    </w:p>
  </w:footnote>
  <w:footnote w:type="continuationSeparator" w:id="0">
    <w:p w14:paraId="4DA60A79" w14:textId="77777777" w:rsidR="00D202BB" w:rsidRDefault="00D202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58"/>
    <w:rsid w:val="000308A4"/>
    <w:rsid w:val="00033210"/>
    <w:rsid w:val="00033A2F"/>
    <w:rsid w:val="000466B3"/>
    <w:rsid w:val="000670A4"/>
    <w:rsid w:val="000F37B1"/>
    <w:rsid w:val="0010417E"/>
    <w:rsid w:val="0011481A"/>
    <w:rsid w:val="001813C0"/>
    <w:rsid w:val="00191F0A"/>
    <w:rsid w:val="001B1E9C"/>
    <w:rsid w:val="001E0639"/>
    <w:rsid w:val="00222B5D"/>
    <w:rsid w:val="00233ABF"/>
    <w:rsid w:val="00251824"/>
    <w:rsid w:val="002B27C2"/>
    <w:rsid w:val="0032133F"/>
    <w:rsid w:val="00357F29"/>
    <w:rsid w:val="0036758D"/>
    <w:rsid w:val="003B7E42"/>
    <w:rsid w:val="003C69BF"/>
    <w:rsid w:val="003D6D11"/>
    <w:rsid w:val="003E6185"/>
    <w:rsid w:val="003E72D3"/>
    <w:rsid w:val="00462E57"/>
    <w:rsid w:val="0046710C"/>
    <w:rsid w:val="00493A2A"/>
    <w:rsid w:val="004C16EF"/>
    <w:rsid w:val="004C4CE8"/>
    <w:rsid w:val="004D71B5"/>
    <w:rsid w:val="005133D3"/>
    <w:rsid w:val="00514CE8"/>
    <w:rsid w:val="00517C9F"/>
    <w:rsid w:val="005212E7"/>
    <w:rsid w:val="005E13AF"/>
    <w:rsid w:val="005F5438"/>
    <w:rsid w:val="00602D59"/>
    <w:rsid w:val="006045AD"/>
    <w:rsid w:val="006076C8"/>
    <w:rsid w:val="0064078B"/>
    <w:rsid w:val="00643612"/>
    <w:rsid w:val="006576C7"/>
    <w:rsid w:val="0066470F"/>
    <w:rsid w:val="0067130E"/>
    <w:rsid w:val="006939CB"/>
    <w:rsid w:val="00693FD3"/>
    <w:rsid w:val="006A7B5A"/>
    <w:rsid w:val="006B2028"/>
    <w:rsid w:val="006C188F"/>
    <w:rsid w:val="006E275B"/>
    <w:rsid w:val="006E469F"/>
    <w:rsid w:val="006F12A6"/>
    <w:rsid w:val="006F1BAF"/>
    <w:rsid w:val="00705BCC"/>
    <w:rsid w:val="007215AA"/>
    <w:rsid w:val="008141A2"/>
    <w:rsid w:val="008242A2"/>
    <w:rsid w:val="008335E5"/>
    <w:rsid w:val="00896348"/>
    <w:rsid w:val="008B4FBD"/>
    <w:rsid w:val="00934F76"/>
    <w:rsid w:val="00957558"/>
    <w:rsid w:val="00973463"/>
    <w:rsid w:val="00995505"/>
    <w:rsid w:val="009C135B"/>
    <w:rsid w:val="009E5063"/>
    <w:rsid w:val="00A0137C"/>
    <w:rsid w:val="00A401A2"/>
    <w:rsid w:val="00A42850"/>
    <w:rsid w:val="00A5649A"/>
    <w:rsid w:val="00A81306"/>
    <w:rsid w:val="00A86FC9"/>
    <w:rsid w:val="00AA39F6"/>
    <w:rsid w:val="00AB6C74"/>
    <w:rsid w:val="00AC70B1"/>
    <w:rsid w:val="00AD1557"/>
    <w:rsid w:val="00AD4158"/>
    <w:rsid w:val="00B01DA7"/>
    <w:rsid w:val="00B21297"/>
    <w:rsid w:val="00B2794E"/>
    <w:rsid w:val="00B4344F"/>
    <w:rsid w:val="00B677F2"/>
    <w:rsid w:val="00BC1C0C"/>
    <w:rsid w:val="00C04223"/>
    <w:rsid w:val="00C8149A"/>
    <w:rsid w:val="00C97E68"/>
    <w:rsid w:val="00CF0985"/>
    <w:rsid w:val="00CF66BF"/>
    <w:rsid w:val="00D12A73"/>
    <w:rsid w:val="00D202BB"/>
    <w:rsid w:val="00D26250"/>
    <w:rsid w:val="00D62711"/>
    <w:rsid w:val="00D72184"/>
    <w:rsid w:val="00D77443"/>
    <w:rsid w:val="00DB203F"/>
    <w:rsid w:val="00DD3A9F"/>
    <w:rsid w:val="00DF16DB"/>
    <w:rsid w:val="00E1473A"/>
    <w:rsid w:val="00E37345"/>
    <w:rsid w:val="00E409AA"/>
    <w:rsid w:val="00E53128"/>
    <w:rsid w:val="00E64AC8"/>
    <w:rsid w:val="00E8481B"/>
    <w:rsid w:val="00EA0477"/>
    <w:rsid w:val="00EA7966"/>
    <w:rsid w:val="00EC5B07"/>
    <w:rsid w:val="00ED075D"/>
    <w:rsid w:val="00ED7C23"/>
    <w:rsid w:val="00EF1369"/>
    <w:rsid w:val="00EF2890"/>
    <w:rsid w:val="00F03AE4"/>
    <w:rsid w:val="00F4640B"/>
    <w:rsid w:val="00F65A29"/>
    <w:rsid w:val="00F66D65"/>
    <w:rsid w:val="00F812CE"/>
    <w:rsid w:val="00F9722A"/>
    <w:rsid w:val="00FD7B40"/>
    <w:rsid w:val="00FE6963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86E50A"/>
  <w15:chartTrackingRefBased/>
  <w15:docId w15:val="{22CA0271-D75B-4DF0-862C-3C592919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  <w:szCs w:val="22"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ind w:firstLine="360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ind w:firstLine="720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pPr>
      <w:widowControl/>
      <w:tabs>
        <w:tab w:val="center" w:pos="4320"/>
        <w:tab w:val="right" w:pos="8640"/>
      </w:tabs>
      <w:autoSpaceDE/>
      <w:autoSpaceDN/>
      <w:adjustRightInd/>
    </w:pPr>
    <w:rPr>
      <w:sz w:val="24"/>
    </w:rPr>
  </w:style>
  <w:style w:type="paragraph" w:styleId="Footer">
    <w:name w:val="footer"/>
    <w:basedOn w:val="Normal"/>
    <w:rsid w:val="00EC5B07"/>
    <w:pPr>
      <w:tabs>
        <w:tab w:val="center" w:pos="4320"/>
        <w:tab w:val="right" w:pos="8640"/>
      </w:tabs>
    </w:pPr>
  </w:style>
  <w:style w:type="paragraph" w:styleId="CommentSubject">
    <w:name w:val="annotation subject"/>
    <w:basedOn w:val="CommentText"/>
    <w:next w:val="CommentText"/>
    <w:semiHidden/>
    <w:rsid w:val="0036758D"/>
    <w:rPr>
      <w:b/>
      <w:bCs/>
    </w:rPr>
  </w:style>
  <w:style w:type="paragraph" w:styleId="BalloonText">
    <w:name w:val="Balloon Text"/>
    <w:basedOn w:val="Normal"/>
    <w:semiHidden/>
    <w:rsid w:val="003675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burns\Downloads\MissingPartsXmit_4_efi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MissingPartsXmit_4_efile.dotx</Template>
  <TotalTime>175</TotalTime>
  <Pages>1</Pages>
  <Words>162</Words>
  <Characters>924</Characters>
  <Application>Microsoft Office Word</Application>
  <DocSecurity>0</DocSecurity>
  <PresentationFormat>11|.DOC</PresentationFormat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MissingPartsXmit_4_efile.DOC</vt:lpstr>
    </vt:vector>
  </TitlesOfParts>
  <Company>SLWK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MissingPartsXmit_4_efile.doc</dc:title>
  <dc:subject/>
  <dc:creator>Jacob Burns</dc:creator>
  <cp:keywords/>
  <dc:description/>
  <cp:lastModifiedBy>Jacob Burns</cp:lastModifiedBy>
  <cp:revision>19</cp:revision>
  <cp:lastPrinted>1900-01-01T06:00:00Z</cp:lastPrinted>
  <dcterms:created xsi:type="dcterms:W3CDTF">2025-10-02T13:42:00Z</dcterms:created>
  <dcterms:modified xsi:type="dcterms:W3CDTF">2025-11-14T19:57:00Z</dcterms:modified>
</cp:coreProperties>
</file>