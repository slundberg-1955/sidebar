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E709C" w14:textId="77777777" w:rsidR="00F833EB" w:rsidRDefault="00F833EB" w:rsidP="00FE08C3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2B4DFE">
        <w:rPr>
          <w:b/>
          <w:bCs/>
          <w:sz w:val="24"/>
          <w:u w:val="single"/>
        </w:rPr>
        <w:t>&lt;&lt;serialNo&gt;&gt;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1F42C93F" w14:textId="77777777" w:rsidR="00F833EB" w:rsidRDefault="00F833EB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602F2EAE" w14:textId="77777777" w:rsidR="00F833EB" w:rsidRDefault="00ED7FF4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ED7FF4">
        <w:rPr>
          <w:sz w:val="24"/>
        </w:rPr>
        <w:t>Inventor(s):</w:t>
      </w:r>
      <w:r w:rsidRPr="00ED7FF4">
        <w:rPr>
          <w:sz w:val="24"/>
        </w:rPr>
        <w:tab/>
        <w:t>&lt;&lt;inventorEtal&gt;&gt;</w:t>
      </w:r>
      <w:r w:rsidR="00F833EB" w:rsidRPr="00FE08C3">
        <w:rPr>
          <w:sz w:val="24"/>
          <w:lang w:val="fr-FR"/>
        </w:rPr>
        <w:tab/>
      </w:r>
      <w:r w:rsidR="00F833EB">
        <w:rPr>
          <w:sz w:val="24"/>
        </w:rPr>
        <w:t xml:space="preserve">Examiner: </w:t>
      </w:r>
      <w:r w:rsidR="00E320B0" w:rsidRPr="0016653C">
        <w:rPr>
          <w:sz w:val="24"/>
        </w:rPr>
        <w:t>&lt;&lt;examinerName&gt;&gt;</w:t>
      </w:r>
    </w:p>
    <w:p w14:paraId="0D1EBD47" w14:textId="77777777" w:rsidR="00F833EB" w:rsidRDefault="00F833EB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2B4DFE">
        <w:rPr>
          <w:sz w:val="24"/>
        </w:rPr>
        <w:t>&lt;&lt;serialNo&gt;&gt;</w:t>
      </w:r>
      <w:r>
        <w:rPr>
          <w:sz w:val="24"/>
        </w:rPr>
        <w:tab/>
        <w:t xml:space="preserve">Group Art Unit: </w:t>
      </w:r>
      <w:r w:rsidR="00E320B0" w:rsidRPr="0016653C">
        <w:rPr>
          <w:sz w:val="24"/>
        </w:rPr>
        <w:t>&lt;&lt;artUnit&gt;&gt;</w:t>
      </w:r>
    </w:p>
    <w:p w14:paraId="6F500E21" w14:textId="77777777" w:rsidR="00F833EB" w:rsidRDefault="00F833EB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2B4DFE">
        <w:rPr>
          <w:sz w:val="24"/>
        </w:rPr>
        <w:t>&lt;&lt;filedDate&gt;&gt;</w:t>
      </w:r>
      <w:r>
        <w:rPr>
          <w:sz w:val="24"/>
        </w:rPr>
        <w:tab/>
        <w:t xml:space="preserve">Docket: </w:t>
      </w:r>
      <w:r w:rsidR="002B4DFE">
        <w:rPr>
          <w:sz w:val="24"/>
        </w:rPr>
        <w:t>&lt;&lt;matterNo&gt;&gt;</w:t>
      </w:r>
    </w:p>
    <w:p w14:paraId="6D3AF0CF" w14:textId="77777777" w:rsidR="00F833EB" w:rsidRDefault="00FE08C3" w:rsidP="00FE08C3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 xml:space="preserve">Customer No.: </w:t>
      </w:r>
      <w:r w:rsidR="00556279">
        <w:t>&lt;&lt;custNoCorresp&gt;&gt;</w:t>
      </w:r>
      <w:r w:rsidR="00556279">
        <w:tab/>
      </w:r>
      <w:r w:rsidR="00F833EB">
        <w:t xml:space="preserve">Confirmation No.: </w:t>
      </w:r>
      <w:r w:rsidR="00B70CEE">
        <w:t>&lt;&lt;confirmNo&gt;&gt;</w:t>
      </w:r>
    </w:p>
    <w:p w14:paraId="093539E7" w14:textId="77777777" w:rsidR="00FE08C3" w:rsidRDefault="00F833EB" w:rsidP="00FE08C3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2B4DFE">
        <w:rPr>
          <w:sz w:val="24"/>
        </w:rPr>
        <w:t>&lt;&lt;title&gt;&gt;</w:t>
      </w:r>
    </w:p>
    <w:p w14:paraId="59FAFA67" w14:textId="77777777" w:rsidR="00FE08C3" w:rsidRDefault="00FE08C3" w:rsidP="00FE08C3">
      <w:pPr>
        <w:tabs>
          <w:tab w:val="left" w:pos="-1440"/>
        </w:tabs>
        <w:spacing w:line="300" w:lineRule="auto"/>
        <w:rPr>
          <w:sz w:val="24"/>
        </w:rPr>
      </w:pPr>
    </w:p>
    <w:p w14:paraId="0C65370F" w14:textId="77777777" w:rsidR="00F833EB" w:rsidRDefault="00F833EB" w:rsidP="00FE08C3">
      <w:pPr>
        <w:tabs>
          <w:tab w:val="left" w:pos="-1440"/>
          <w:tab w:val="left" w:pos="1440"/>
          <w:tab w:val="left" w:pos="4824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COMMUNICATION RE: CORRECTED APPLICATION PAPERS</w:t>
      </w:r>
    </w:p>
    <w:p w14:paraId="21FDF4AC" w14:textId="77777777" w:rsidR="00F833EB" w:rsidRDefault="00F833EB">
      <w:pPr>
        <w:rPr>
          <w:sz w:val="24"/>
        </w:rPr>
      </w:pPr>
    </w:p>
    <w:p w14:paraId="26A02322" w14:textId="77777777" w:rsidR="00F833EB" w:rsidRDefault="00F833EB">
      <w:pPr>
        <w:rPr>
          <w:sz w:val="24"/>
        </w:rPr>
      </w:pPr>
      <w:r>
        <w:rPr>
          <w:sz w:val="24"/>
        </w:rPr>
        <w:t>Mail Stop Missing Parts</w:t>
      </w:r>
    </w:p>
    <w:p w14:paraId="68708F1D" w14:textId="77777777" w:rsidR="00F833EB" w:rsidRDefault="00F833EB" w:rsidP="00FE08C3">
      <w:pPr>
        <w:pStyle w:val="Heading1"/>
        <w:keepNext w:val="0"/>
      </w:pPr>
      <w:r>
        <w:t>Commissioner for Patents</w:t>
      </w:r>
    </w:p>
    <w:p w14:paraId="412F3B7A" w14:textId="77777777" w:rsidR="00F833EB" w:rsidRDefault="00F833EB" w:rsidP="00FE08C3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4C099F65" w14:textId="77777777" w:rsidR="00F833EB" w:rsidRDefault="00F833EB" w:rsidP="00FE08C3">
      <w:pPr>
        <w:pStyle w:val="Heading1"/>
        <w:keepNext w:val="0"/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2834CAFF" w14:textId="77777777" w:rsidR="00F833EB" w:rsidRDefault="00F833EB">
      <w:pPr>
        <w:rPr>
          <w:sz w:val="24"/>
        </w:rPr>
      </w:pPr>
    </w:p>
    <w:p w14:paraId="0C5C624B" w14:textId="77777777" w:rsidR="00D947C3" w:rsidRDefault="001A6B22" w:rsidP="001A6B22">
      <w:pPr>
        <w:spacing w:line="300" w:lineRule="auto"/>
        <w:ind w:firstLine="720"/>
        <w:rPr>
          <w:sz w:val="24"/>
        </w:rPr>
      </w:pPr>
      <w:r w:rsidRPr="001A6B22">
        <w:rPr>
          <w:sz w:val="24"/>
        </w:rPr>
        <w:t>This is in response to the Notice to File Corrected Application Papers in the above identified</w:t>
      </w:r>
      <w:r>
        <w:rPr>
          <w:sz w:val="24"/>
        </w:rPr>
        <w:t xml:space="preserve"> </w:t>
      </w:r>
      <w:r w:rsidRPr="001A6B22">
        <w:rPr>
          <w:sz w:val="24"/>
        </w:rPr>
        <w:t>application (see attached copy).</w:t>
      </w:r>
      <w:r>
        <w:rPr>
          <w:sz w:val="24"/>
        </w:rPr>
        <w:t xml:space="preserve"> </w:t>
      </w:r>
      <w:r w:rsidR="00D91BA4">
        <w:rPr>
          <w:noProof/>
          <w:sz w:val="24"/>
        </w:rPr>
        <w:t>&lt;&lt;docList&gt;&gt;</w:t>
      </w:r>
      <w:r w:rsidR="00D947C3">
        <w:rPr>
          <w:sz w:val="24"/>
        </w:rPr>
        <w:t xml:space="preserve"> </w:t>
      </w:r>
      <w:r w:rsidR="00D947C3" w:rsidRPr="00D947C3">
        <w:rPr>
          <w:sz w:val="24"/>
        </w:rPr>
        <w:t>It is further submitted that no new matter is represented with response hereto.</w:t>
      </w:r>
    </w:p>
    <w:p w14:paraId="4F339FED" w14:textId="77777777" w:rsidR="00F833EB" w:rsidRDefault="00F833EB" w:rsidP="00BC2407">
      <w:pPr>
        <w:spacing w:line="300" w:lineRule="auto"/>
        <w:ind w:firstLine="720"/>
        <w:rPr>
          <w:sz w:val="24"/>
        </w:rPr>
      </w:pPr>
      <w:r>
        <w:rPr>
          <w:sz w:val="24"/>
        </w:rPr>
        <w:t>Applicant</w:t>
      </w:r>
      <w:r w:rsidR="00FE08C3">
        <w:rPr>
          <w:sz w:val="24"/>
        </w:rPr>
        <w:t>s</w:t>
      </w:r>
      <w:r>
        <w:rPr>
          <w:sz w:val="24"/>
        </w:rPr>
        <w:t xml:space="preserve"> assume the application is now in proper order and in condition for examination.  Please direct any inquiries to the undersigned attorney at </w:t>
      </w:r>
      <w:r w:rsidR="002B4DFE">
        <w:rPr>
          <w:sz w:val="24"/>
        </w:rPr>
        <w:t>&lt;&lt;SAPhone&gt;&gt;.</w:t>
      </w:r>
      <w:r w:rsidR="00FE08C3">
        <w:rPr>
          <w:sz w:val="24"/>
        </w:rPr>
        <w:t xml:space="preserve">  </w:t>
      </w:r>
      <w:r>
        <w:rPr>
          <w:sz w:val="24"/>
        </w:rPr>
        <w:t xml:space="preserve">If necessary, please charge any additional fees or credit overpayment to Deposit Account </w:t>
      </w:r>
      <w:r w:rsidR="00D91BA4">
        <w:rPr>
          <w:sz w:val="24"/>
        </w:rPr>
        <w:t>&lt;&lt;depAccount&gt;&gt;</w:t>
      </w:r>
      <w:r>
        <w:rPr>
          <w:sz w:val="24"/>
        </w:rPr>
        <w:t>.</w:t>
      </w:r>
    </w:p>
    <w:p w14:paraId="0A8B2849" w14:textId="77777777" w:rsidR="00F833EB" w:rsidRDefault="00F833EB">
      <w:pPr>
        <w:rPr>
          <w:sz w:val="24"/>
        </w:rPr>
      </w:pPr>
    </w:p>
    <w:p w14:paraId="17951C30" w14:textId="77777777" w:rsidR="00F833EB" w:rsidRDefault="00F833EB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4E672299" w14:textId="77777777" w:rsidR="00F833EB" w:rsidRPr="00BC2407" w:rsidRDefault="00F833EB">
      <w:pPr>
        <w:rPr>
          <w:szCs w:val="20"/>
        </w:rPr>
      </w:pPr>
    </w:p>
    <w:p w14:paraId="65A71428" w14:textId="77777777" w:rsidR="00F833EB" w:rsidRDefault="00B06CE4">
      <w:pPr>
        <w:ind w:firstLine="3600"/>
        <w:rPr>
          <w:sz w:val="24"/>
        </w:rPr>
      </w:pPr>
      <w:r>
        <w:rPr>
          <w:sz w:val="22"/>
          <w:szCs w:val="22"/>
        </w:rPr>
        <w:t>&lt;&lt;firmName&gt;&gt;</w:t>
      </w:r>
    </w:p>
    <w:p w14:paraId="55BD34CC" w14:textId="77777777" w:rsidR="00F833EB" w:rsidRDefault="00F833EB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569F5006" w14:textId="77777777" w:rsidR="00F833EB" w:rsidRDefault="00F833EB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38CDCED2" w14:textId="77777777" w:rsidR="00F833EB" w:rsidRDefault="002B4DFE">
      <w:pPr>
        <w:ind w:firstLine="3600"/>
        <w:rPr>
          <w:sz w:val="24"/>
        </w:rPr>
      </w:pPr>
      <w:r>
        <w:rPr>
          <w:sz w:val="24"/>
        </w:rPr>
        <w:t>&lt;&lt;SAPhone&gt;&gt;</w:t>
      </w:r>
    </w:p>
    <w:p w14:paraId="4A84238F" w14:textId="77777777" w:rsidR="00F833EB" w:rsidRDefault="00F833EB">
      <w:pPr>
        <w:rPr>
          <w:sz w:val="24"/>
        </w:rPr>
      </w:pPr>
    </w:p>
    <w:p w14:paraId="4A54F38C" w14:textId="77777777" w:rsidR="00D071A5" w:rsidRDefault="00D071A5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38103074" w14:textId="77777777" w:rsidR="00F833EB" w:rsidRDefault="00F833EB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</w:t>
      </w:r>
      <w:r>
        <w:rPr>
          <w:sz w:val="24"/>
        </w:rPr>
        <w:tab/>
        <w:t>By _____________________________________________</w:t>
      </w:r>
    </w:p>
    <w:p w14:paraId="601FAFE0" w14:textId="77777777" w:rsidR="00F833EB" w:rsidRDefault="00F833EB">
      <w:pPr>
        <w:tabs>
          <w:tab w:val="left" w:pos="4320"/>
        </w:tabs>
        <w:rPr>
          <w:sz w:val="24"/>
        </w:rPr>
      </w:pPr>
      <w:r>
        <w:rPr>
          <w:sz w:val="24"/>
        </w:rPr>
        <w:tab/>
      </w:r>
      <w:r w:rsidR="002B4DFE">
        <w:rPr>
          <w:sz w:val="24"/>
        </w:rPr>
        <w:t>&lt;&lt;SAName&gt;&gt;</w:t>
      </w:r>
    </w:p>
    <w:p w14:paraId="3AAB0722" w14:textId="77777777" w:rsidR="00F833EB" w:rsidRDefault="002B4DFE">
      <w:pPr>
        <w:tabs>
          <w:tab w:val="left" w:pos="432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</w:t>
      </w:r>
      <w:r w:rsidR="00962945" w:rsidRPr="00C74418">
        <w:rPr>
          <w:rFonts w:cs="Dutch801 Rm BT"/>
          <w:sz w:val="18"/>
          <w:szCs w:val="18"/>
        </w:rPr>
        <w:t>:CMG:</w:t>
      </w:r>
      <w:r w:rsidRPr="00C74418">
        <w:rPr>
          <w:rFonts w:cs="Dutch801 Rm BT"/>
          <w:sz w:val="18"/>
          <w:szCs w:val="18"/>
        </w:rPr>
        <w:t>&lt;&lt;nickU&gt;&gt;</w:t>
      </w:r>
      <w:r w:rsidR="00962945">
        <w:rPr>
          <w:sz w:val="24"/>
        </w:rPr>
        <w:tab/>
      </w:r>
      <w:r w:rsidR="00F833EB">
        <w:rPr>
          <w:sz w:val="24"/>
        </w:rPr>
        <w:t xml:space="preserve">Reg. No. </w:t>
      </w:r>
      <w:r w:rsidR="00E320B0" w:rsidRPr="0016653C">
        <w:rPr>
          <w:sz w:val="24"/>
        </w:rPr>
        <w:t>&lt;&lt;SARegNo&gt;&gt;</w:t>
      </w:r>
    </w:p>
    <w:p w14:paraId="4E3D6643" w14:textId="77777777" w:rsidR="00F833EB" w:rsidRDefault="00F833EB">
      <w:pPr>
        <w:tabs>
          <w:tab w:val="left" w:pos="4320"/>
        </w:tabs>
        <w:rPr>
          <w:sz w:val="24"/>
        </w:rPr>
      </w:pPr>
    </w:p>
    <w:p w14:paraId="2488FA0C" w14:textId="77777777" w:rsidR="00F833EB" w:rsidRDefault="00F833EB">
      <w:pPr>
        <w:tabs>
          <w:tab w:val="left" w:pos="4320"/>
        </w:tabs>
        <w:rPr>
          <w:sz w:val="24"/>
        </w:rPr>
        <w:sectPr w:rsidR="00F833EB" w:rsidSect="00FE08C3">
          <w:endnotePr>
            <w:numFmt w:val="decimal"/>
          </w:endnotePr>
          <w:pgSz w:w="12240" w:h="15840" w:code="1"/>
          <w:pgMar w:top="1080" w:right="1440" w:bottom="1080" w:left="1440" w:header="1080" w:footer="360" w:gutter="0"/>
          <w:paperSrc w:first="7" w:other="7"/>
          <w:cols w:space="720"/>
          <w:noEndnote/>
        </w:sectPr>
      </w:pPr>
    </w:p>
    <w:p w14:paraId="35ED72CE" w14:textId="77777777" w:rsidR="00F833EB" w:rsidRDefault="00F833EB">
      <w:pPr>
        <w:tabs>
          <w:tab w:val="center" w:pos="5400"/>
        </w:tabs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  <w:u w:val="single"/>
        </w:rPr>
        <w:t>IN THE UNITED STATES PATENT AND TRADEMARK OFFICE</w:t>
      </w:r>
    </w:p>
    <w:p w14:paraId="715A1782" w14:textId="77777777" w:rsidR="00F833EB" w:rsidRDefault="00F833EB">
      <w:pPr>
        <w:rPr>
          <w:sz w:val="24"/>
        </w:rPr>
      </w:pPr>
    </w:p>
    <w:p w14:paraId="2844CBCA" w14:textId="77777777" w:rsidR="00F833EB" w:rsidRPr="00FE08C3" w:rsidRDefault="00F833EB">
      <w:pPr>
        <w:spacing w:line="360" w:lineRule="auto"/>
        <w:rPr>
          <w:sz w:val="24"/>
          <w:lang w:val="fr-FR"/>
        </w:rPr>
      </w:pPr>
      <w:r w:rsidRPr="00FE08C3">
        <w:rPr>
          <w:sz w:val="24"/>
          <w:lang w:val="fr-FR"/>
        </w:rPr>
        <w:t xml:space="preserve">Applicant: </w:t>
      </w:r>
      <w:r w:rsidR="00B70CEE">
        <w:rPr>
          <w:sz w:val="24"/>
        </w:rPr>
        <w:t>&lt;&lt;inventorEt</w:t>
      </w:r>
      <w:r w:rsidR="00B40F5D">
        <w:rPr>
          <w:sz w:val="24"/>
        </w:rPr>
        <w:t>a</w:t>
      </w:r>
      <w:r w:rsidR="00B70CEE">
        <w:rPr>
          <w:sz w:val="24"/>
        </w:rPr>
        <w:t>l&gt;&gt;</w:t>
      </w:r>
    </w:p>
    <w:p w14:paraId="724ADE12" w14:textId="77777777" w:rsidR="00F833EB" w:rsidRDefault="00F833EB" w:rsidP="00FE08C3">
      <w:pPr>
        <w:ind w:left="72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2B4DFE">
        <w:rPr>
          <w:sz w:val="24"/>
        </w:rPr>
        <w:t>&lt;&lt;title&gt;&gt;</w:t>
      </w:r>
    </w:p>
    <w:p w14:paraId="3D3642A3" w14:textId="77777777" w:rsidR="00FE08C3" w:rsidRDefault="00FE08C3" w:rsidP="00FE08C3">
      <w:pPr>
        <w:ind w:left="720" w:hanging="720"/>
        <w:rPr>
          <w:sz w:val="24"/>
        </w:rPr>
      </w:pPr>
    </w:p>
    <w:p w14:paraId="65A748D8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Docket No.: </w:t>
      </w:r>
      <w:r w:rsidR="002B4DFE">
        <w:rPr>
          <w:sz w:val="24"/>
        </w:rPr>
        <w:tab/>
        <w:t>&lt;&lt;matterNo&gt;&gt;</w:t>
      </w:r>
      <w:r>
        <w:rPr>
          <w:sz w:val="24"/>
        </w:rPr>
        <w:tab/>
        <w:t xml:space="preserve">Serial No.: </w:t>
      </w:r>
      <w:r w:rsidR="002B4DFE">
        <w:rPr>
          <w:sz w:val="24"/>
        </w:rPr>
        <w:tab/>
        <w:t>&lt;&lt;serialNo&gt;&gt;</w:t>
      </w:r>
    </w:p>
    <w:p w14:paraId="5DA27A4E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Filed: </w:t>
      </w:r>
      <w:r w:rsidR="002B4DFE">
        <w:rPr>
          <w:sz w:val="24"/>
        </w:rPr>
        <w:tab/>
        <w:t>&lt;&lt;filedDate&gt;&gt;</w:t>
      </w:r>
      <w:r>
        <w:rPr>
          <w:sz w:val="24"/>
        </w:rPr>
        <w:tab/>
        <w:t xml:space="preserve">Due Date: </w:t>
      </w:r>
      <w:r w:rsidR="002B4DFE">
        <w:rPr>
          <w:sz w:val="24"/>
        </w:rPr>
        <w:tab/>
      </w:r>
      <w:r w:rsidR="00556279">
        <w:rPr>
          <w:sz w:val="24"/>
        </w:rPr>
        <w:t>&lt;&lt;dueDate&gt;&gt;</w:t>
      </w:r>
    </w:p>
    <w:p w14:paraId="3D3AFB7F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Examiner: </w:t>
      </w:r>
      <w:r w:rsidR="002B4DFE">
        <w:rPr>
          <w:sz w:val="24"/>
        </w:rPr>
        <w:tab/>
      </w:r>
      <w:r w:rsidR="00E320B0" w:rsidRPr="0016653C">
        <w:rPr>
          <w:sz w:val="24"/>
        </w:rPr>
        <w:t>&lt;&lt;examinerName&gt;&gt;</w:t>
      </w:r>
      <w:r>
        <w:rPr>
          <w:sz w:val="24"/>
        </w:rPr>
        <w:tab/>
        <w:t xml:space="preserve">Group Art Unit: </w:t>
      </w:r>
      <w:r w:rsidR="002B4DFE">
        <w:rPr>
          <w:sz w:val="24"/>
        </w:rPr>
        <w:tab/>
      </w:r>
      <w:r w:rsidR="00E320B0" w:rsidRPr="0016653C">
        <w:rPr>
          <w:sz w:val="24"/>
        </w:rPr>
        <w:t>&lt;&lt;artUnit&gt;&gt;</w:t>
      </w:r>
    </w:p>
    <w:p w14:paraId="1ACF05F7" w14:textId="77777777" w:rsidR="00B70CEE" w:rsidRDefault="00B70CEE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556279">
        <w:rPr>
          <w:sz w:val="24"/>
        </w:rPr>
        <w:t>&lt;&lt;custNoCorresp&gt;&gt;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  <w:t>&lt;&lt;confirmNo&gt;&gt;</w:t>
      </w:r>
    </w:p>
    <w:p w14:paraId="13248B82" w14:textId="77777777" w:rsidR="00F833EB" w:rsidRDefault="00F833EB">
      <w:pPr>
        <w:rPr>
          <w:sz w:val="24"/>
        </w:rPr>
      </w:pPr>
    </w:p>
    <w:p w14:paraId="7C08A53B" w14:textId="77777777" w:rsidR="00F833EB" w:rsidRDefault="00F833EB">
      <w:pPr>
        <w:rPr>
          <w:sz w:val="24"/>
        </w:rPr>
      </w:pPr>
      <w:r>
        <w:rPr>
          <w:sz w:val="24"/>
        </w:rPr>
        <w:t>Mail Stop Missing Parts</w:t>
      </w:r>
    </w:p>
    <w:p w14:paraId="72B7D2AC" w14:textId="77777777" w:rsidR="00F833EB" w:rsidRDefault="00F833EB">
      <w:pPr>
        <w:rPr>
          <w:sz w:val="24"/>
        </w:rPr>
      </w:pPr>
      <w:r>
        <w:rPr>
          <w:sz w:val="24"/>
        </w:rPr>
        <w:t>Commissioner for Patents</w:t>
      </w:r>
    </w:p>
    <w:p w14:paraId="111A15A3" w14:textId="77777777" w:rsidR="00F833EB" w:rsidRPr="00FE08C3" w:rsidRDefault="00F833EB" w:rsidP="00122169">
      <w:pPr>
        <w:widowControl/>
        <w:rPr>
          <w:sz w:val="24"/>
          <w:lang w:val="fr-FR"/>
        </w:rPr>
      </w:pPr>
      <w:r w:rsidRPr="00FE08C3">
        <w:rPr>
          <w:sz w:val="24"/>
          <w:lang w:val="fr-FR"/>
        </w:rPr>
        <w:t>P.O. Box 1450</w:t>
      </w:r>
    </w:p>
    <w:p w14:paraId="30BCB926" w14:textId="77777777" w:rsidR="00F833EB" w:rsidRPr="00FE08C3" w:rsidRDefault="00F833EB" w:rsidP="00122169">
      <w:pPr>
        <w:widowControl/>
        <w:rPr>
          <w:sz w:val="24"/>
          <w:lang w:val="fr-FR"/>
        </w:rPr>
      </w:pPr>
      <w:r w:rsidRPr="00FE08C3">
        <w:rPr>
          <w:sz w:val="24"/>
          <w:lang w:val="fr-FR"/>
        </w:rPr>
        <w:t>Alexandria, VA 22313-1450</w:t>
      </w:r>
    </w:p>
    <w:p w14:paraId="5317C3B7" w14:textId="77777777" w:rsidR="00F833EB" w:rsidRPr="00FE08C3" w:rsidRDefault="00F833EB">
      <w:pPr>
        <w:rPr>
          <w:sz w:val="24"/>
          <w:lang w:val="fr-FR"/>
        </w:rPr>
      </w:pPr>
    </w:p>
    <w:p w14:paraId="51BC264F" w14:textId="77777777" w:rsidR="00F833EB" w:rsidRDefault="00F833EB">
      <w:pPr>
        <w:rPr>
          <w:sz w:val="24"/>
        </w:rPr>
      </w:pPr>
      <w:r>
        <w:rPr>
          <w:sz w:val="24"/>
        </w:rPr>
        <w:t>We are transmitting herewith the attached:</w:t>
      </w:r>
    </w:p>
    <w:p w14:paraId="3A1694F1" w14:textId="77777777" w:rsidR="00F833EB" w:rsidRDefault="00F833EB">
      <w:pPr>
        <w:rPr>
          <w:sz w:val="24"/>
        </w:rPr>
      </w:pPr>
    </w:p>
    <w:p w14:paraId="0F5CBF24" w14:textId="77777777" w:rsidR="00F833EB" w:rsidRDefault="00F833EB">
      <w:pPr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Communication Re: Corrected Application Papers (1 pg.)</w:t>
      </w:r>
    </w:p>
    <w:p w14:paraId="741D7688" w14:textId="77777777" w:rsidR="00301232" w:rsidRPr="000D7042" w:rsidRDefault="00F833EB">
      <w:pPr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Notice to File Corrected Application Papers (1pg.)</w:t>
      </w:r>
      <w:r w:rsidR="000D7042" w:rsidRPr="000D7042">
        <w:rPr>
          <w:noProof/>
          <w:sz w:val="24"/>
        </w:rPr>
        <w:t>&lt;&lt;buildList&gt;&gt;</w:t>
      </w:r>
    </w:p>
    <w:p w14:paraId="295930ED" w14:textId="77777777" w:rsidR="00F833EB" w:rsidRDefault="00F833EB">
      <w:pPr>
        <w:rPr>
          <w:sz w:val="24"/>
        </w:rPr>
      </w:pPr>
    </w:p>
    <w:p w14:paraId="5DB6AEC4" w14:textId="77777777" w:rsidR="00F833EB" w:rsidRDefault="00F833EB">
      <w:pPr>
        <w:rPr>
          <w:szCs w:val="20"/>
        </w:rPr>
      </w:pPr>
      <w:r>
        <w:rPr>
          <w:b/>
          <w:bCs/>
          <w:szCs w:val="20"/>
        </w:rPr>
        <w:t xml:space="preserve">If not provided for in a separate paper filed herewith, please consider this a PETITION FOR EXTENSION OF TIME for sufficient number of months to enter these papers and please charge any additional required fees or credit overpayment to Deposit Account No. </w:t>
      </w:r>
      <w:r w:rsidR="000D7042">
        <w:rPr>
          <w:b/>
          <w:bCs/>
          <w:szCs w:val="20"/>
        </w:rPr>
        <w:t>&lt;&lt;depAccount&gt;&gt;</w:t>
      </w:r>
      <w:r>
        <w:rPr>
          <w:b/>
          <w:bCs/>
          <w:szCs w:val="20"/>
        </w:rPr>
        <w:t>.</w:t>
      </w:r>
    </w:p>
    <w:p w14:paraId="445B77A9" w14:textId="77777777" w:rsidR="00F833EB" w:rsidRDefault="00CC226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040A5BCD" w14:textId="77777777" w:rsidR="00F833EB" w:rsidRPr="00122169" w:rsidRDefault="00B06CE4" w:rsidP="00122169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&lt;&lt;firmName&gt;&gt;</w:t>
      </w:r>
      <w:r w:rsidR="00F833EB">
        <w:rPr>
          <w:szCs w:val="20"/>
        </w:rPr>
        <w:tab/>
      </w:r>
      <w:r w:rsidR="00F833EB" w:rsidRPr="00122169">
        <w:rPr>
          <w:sz w:val="24"/>
        </w:rPr>
        <w:t>By:  ______________________________________</w:t>
      </w:r>
    </w:p>
    <w:p w14:paraId="1C706CF0" w14:textId="77777777" w:rsidR="00F833EB" w:rsidRPr="00122169" w:rsidRDefault="00F833EB" w:rsidP="00122169">
      <w:pPr>
        <w:tabs>
          <w:tab w:val="left" w:pos="6300"/>
        </w:tabs>
        <w:rPr>
          <w:sz w:val="24"/>
        </w:rPr>
      </w:pPr>
      <w:r w:rsidRPr="00122169">
        <w:rPr>
          <w:sz w:val="24"/>
        </w:rPr>
        <w:t xml:space="preserve">Customer No: </w:t>
      </w:r>
      <w:r w:rsidR="00556279">
        <w:rPr>
          <w:sz w:val="24"/>
        </w:rPr>
        <w:t>&lt;&lt;custNoCorresp&gt;&gt;</w:t>
      </w:r>
      <w:r w:rsidRPr="00122169">
        <w:rPr>
          <w:sz w:val="24"/>
        </w:rPr>
        <w:tab/>
      </w:r>
      <w:r w:rsidR="002B4DFE">
        <w:rPr>
          <w:sz w:val="24"/>
        </w:rPr>
        <w:t>&lt;&lt;SAName&gt;&gt;</w:t>
      </w:r>
    </w:p>
    <w:p w14:paraId="20100623" w14:textId="77777777" w:rsidR="00F833EB" w:rsidRPr="00E320B0" w:rsidRDefault="002B4DFE" w:rsidP="00122169">
      <w:pPr>
        <w:tabs>
          <w:tab w:val="left" w:pos="630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</w:t>
      </w:r>
      <w:r w:rsidR="00962945" w:rsidRPr="00C74418">
        <w:rPr>
          <w:rFonts w:cs="Dutch801 Rm BT"/>
          <w:sz w:val="18"/>
          <w:szCs w:val="18"/>
        </w:rPr>
        <w:t>:CMG:</w:t>
      </w:r>
      <w:r w:rsidRPr="00C74418">
        <w:rPr>
          <w:rFonts w:cs="Dutch801 Rm BT"/>
          <w:sz w:val="18"/>
          <w:szCs w:val="18"/>
        </w:rPr>
        <w:t>&lt;&lt;nickU&gt;&gt;</w:t>
      </w:r>
      <w:r w:rsidR="00962945">
        <w:rPr>
          <w:sz w:val="24"/>
        </w:rPr>
        <w:tab/>
      </w:r>
      <w:r w:rsidR="00F833EB" w:rsidRPr="00122169">
        <w:rPr>
          <w:sz w:val="24"/>
        </w:rPr>
        <w:t xml:space="preserve">Reg. No. </w:t>
      </w:r>
      <w:r w:rsidR="00E320B0" w:rsidRPr="0016653C">
        <w:rPr>
          <w:sz w:val="24"/>
        </w:rPr>
        <w:t>&lt;&lt;SARegNo&gt;&gt;</w:t>
      </w:r>
    </w:p>
    <w:p w14:paraId="21C8231D" w14:textId="77777777" w:rsidR="00F833EB" w:rsidRDefault="00F833EB">
      <w:pPr>
        <w:rPr>
          <w:sz w:val="24"/>
        </w:rPr>
      </w:pPr>
    </w:p>
    <w:sectPr w:rsidR="00F833EB" w:rsidSect="00DF3AF7">
      <w:endnotePr>
        <w:numFmt w:val="decimal"/>
      </w:endnotePr>
      <w:pgSz w:w="12240" w:h="15840" w:code="1"/>
      <w:pgMar w:top="720" w:right="720" w:bottom="1440" w:left="720" w:header="720" w:footer="1440" w:gutter="0"/>
      <w:paperSrc w:first="7" w:other="7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7EFB7" w14:textId="77777777" w:rsidR="00AC739C" w:rsidRDefault="00AC739C">
      <w:r>
        <w:separator/>
      </w:r>
    </w:p>
  </w:endnote>
  <w:endnote w:type="continuationSeparator" w:id="0">
    <w:p w14:paraId="4230285F" w14:textId="77777777" w:rsidR="00AC739C" w:rsidRDefault="00AC7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7E46F" w14:textId="77777777" w:rsidR="00AC739C" w:rsidRDefault="00AC739C">
      <w:r>
        <w:separator/>
      </w:r>
    </w:p>
  </w:footnote>
  <w:footnote w:type="continuationSeparator" w:id="0">
    <w:p w14:paraId="2D3F5C77" w14:textId="77777777" w:rsidR="00AC739C" w:rsidRDefault="00AC7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8C3"/>
    <w:rsid w:val="000739CD"/>
    <w:rsid w:val="000D7042"/>
    <w:rsid w:val="00122169"/>
    <w:rsid w:val="001A6B22"/>
    <w:rsid w:val="002021FE"/>
    <w:rsid w:val="0026228B"/>
    <w:rsid w:val="002B4DFE"/>
    <w:rsid w:val="00301232"/>
    <w:rsid w:val="003F1D09"/>
    <w:rsid w:val="004A39B4"/>
    <w:rsid w:val="00524C8F"/>
    <w:rsid w:val="005363EB"/>
    <w:rsid w:val="00556279"/>
    <w:rsid w:val="00570664"/>
    <w:rsid w:val="00581E7F"/>
    <w:rsid w:val="005E684E"/>
    <w:rsid w:val="0065496C"/>
    <w:rsid w:val="00681253"/>
    <w:rsid w:val="007D0708"/>
    <w:rsid w:val="008A6D05"/>
    <w:rsid w:val="00906397"/>
    <w:rsid w:val="00962945"/>
    <w:rsid w:val="00996D6D"/>
    <w:rsid w:val="00AB571A"/>
    <w:rsid w:val="00AC739C"/>
    <w:rsid w:val="00B06CE4"/>
    <w:rsid w:val="00B40F5D"/>
    <w:rsid w:val="00B70CEE"/>
    <w:rsid w:val="00B77626"/>
    <w:rsid w:val="00BC2407"/>
    <w:rsid w:val="00C70433"/>
    <w:rsid w:val="00C74418"/>
    <w:rsid w:val="00CC2260"/>
    <w:rsid w:val="00D071A5"/>
    <w:rsid w:val="00D40469"/>
    <w:rsid w:val="00D53051"/>
    <w:rsid w:val="00D573E9"/>
    <w:rsid w:val="00D91BA4"/>
    <w:rsid w:val="00D947C3"/>
    <w:rsid w:val="00DF3AF7"/>
    <w:rsid w:val="00E320B0"/>
    <w:rsid w:val="00ED7FF4"/>
    <w:rsid w:val="00F833EB"/>
    <w:rsid w:val="00F9688C"/>
    <w:rsid w:val="00FE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16A24B16"/>
  <w15:chartTrackingRefBased/>
  <w15:docId w15:val="{FFB4C5A1-079F-44E0-82EF-BDE9D7A0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firstLine="72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left="720" w:hanging="720"/>
    </w:pPr>
    <w:rPr>
      <w:szCs w:val="20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FE08C3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FE08C3"/>
    <w:rPr>
      <w:sz w:val="16"/>
      <w:szCs w:val="16"/>
    </w:rPr>
  </w:style>
  <w:style w:type="paragraph" w:styleId="CommentText">
    <w:name w:val="annotation text"/>
    <w:basedOn w:val="Normal"/>
    <w:semiHidden/>
    <w:rsid w:val="00FE08C3"/>
    <w:rPr>
      <w:szCs w:val="20"/>
    </w:rPr>
  </w:style>
  <w:style w:type="paragraph" w:styleId="BalloonText">
    <w:name w:val="Balloon Text"/>
    <w:basedOn w:val="Normal"/>
    <w:semiHidden/>
    <w:rsid w:val="00FE08C3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706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corrappln_efile.dot</Template>
  <TotalTime>0</TotalTime>
  <Pages>2</Pages>
  <Words>331</Words>
  <Characters>1892</Characters>
  <Application>Microsoft Office Word</Application>
  <DocSecurity>0</DocSecurity>
  <PresentationFormat/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corrappln_efile.dot</vt:lpstr>
      <vt:lpstr>Commissioner for Patents</vt:lpstr>
      <vt:lpstr>Alexandria, VA 22313-1450</vt:lpstr>
    </vt:vector>
  </TitlesOfParts>
  <Company>SLWK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corrappln_efile.dot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