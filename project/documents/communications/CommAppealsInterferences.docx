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290A" w14:textId="77777777" w:rsidR="009B5956" w:rsidRPr="00C83EB6" w:rsidRDefault="009B5956" w:rsidP="009B5956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t xml:space="preserve">S/N </w:t>
      </w:r>
      <w:r w:rsidR="008D356B" w:rsidRPr="008D356B">
        <w:rPr>
          <w:b/>
          <w:u w:val="single"/>
        </w:rPr>
        <w:t>&lt;&lt;</w:t>
      </w:r>
      <w:r w:rsidR="00117199">
        <w:rPr>
          <w:b/>
          <w:bCs/>
          <w:u w:val="single"/>
        </w:rPr>
        <w:t>serialNo</w:t>
      </w:r>
      <w:r w:rsidR="008D356B"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038A2BE5" w14:textId="77777777" w:rsidR="009B5956" w:rsidRPr="00C83EB6" w:rsidRDefault="009B5956" w:rsidP="009B5956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66C299B3" w14:textId="77777777" w:rsidR="009B5956" w:rsidRPr="00C83EB6" w:rsidRDefault="00BB5973" w:rsidP="009B5956">
      <w:pPr>
        <w:tabs>
          <w:tab w:val="left" w:pos="1440"/>
          <w:tab w:val="left" w:pos="5400"/>
        </w:tabs>
        <w:spacing w:line="300" w:lineRule="auto"/>
      </w:pPr>
      <w:r w:rsidRPr="00BB5973">
        <w:t>Inventor(s):     &lt;&lt;inventorEtal&gt;&gt;</w:t>
      </w:r>
      <w:r w:rsidR="009B5956" w:rsidRPr="00C83EB6">
        <w:rPr>
          <w:lang w:val="fr-FR"/>
        </w:rPr>
        <w:tab/>
      </w:r>
      <w:r w:rsidR="009B5956" w:rsidRPr="00C83EB6">
        <w:t xml:space="preserve">Examiner:  </w:t>
      </w:r>
      <w:r w:rsidR="00B15B48">
        <w:t>&lt;&lt;examinerName&gt;&gt;</w:t>
      </w:r>
    </w:p>
    <w:p w14:paraId="528F59FE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 w:rsidR="008D356B">
        <w:t>&lt;&lt;</w:t>
      </w:r>
      <w:r w:rsidR="006C5431">
        <w:t>serialNo</w:t>
      </w:r>
      <w:r w:rsidR="008D356B">
        <w:t>&gt;&gt;</w:t>
      </w:r>
      <w:r w:rsidRPr="00C83EB6">
        <w:tab/>
        <w:t xml:space="preserve">Group Art Unit:  </w:t>
      </w:r>
      <w:r w:rsidR="00B15B48">
        <w:t>&lt;&lt;artUnit&gt;&gt;</w:t>
      </w:r>
    </w:p>
    <w:p w14:paraId="607C49AD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 w:rsidR="008D356B">
        <w:t>&lt;&lt;</w:t>
      </w:r>
      <w:r w:rsidR="006C5431">
        <w:t>filedDate</w:t>
      </w:r>
      <w:r w:rsidR="008D356B">
        <w:t>&gt;&gt;</w:t>
      </w:r>
      <w:r w:rsidRPr="00C83EB6">
        <w:tab/>
        <w:t xml:space="preserve">Docket:  </w:t>
      </w:r>
      <w:r w:rsidR="008D356B">
        <w:t>&lt;&lt;matterNo&gt;&gt;</w:t>
      </w:r>
    </w:p>
    <w:p w14:paraId="1B235AFA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="002D0274" w:rsidRPr="002D0274">
        <w:t xml:space="preserve"> </w:t>
      </w:r>
      <w:r w:rsidR="002D0274">
        <w:t>&lt;&lt;custNoCorresp&gt;&gt;</w:t>
      </w:r>
      <w:r w:rsidR="002D0274">
        <w:tab/>
      </w:r>
      <w:r w:rsidRPr="00C83EB6">
        <w:t xml:space="preserve">Confirmation No.: </w:t>
      </w:r>
      <w:r w:rsidR="00352382">
        <w:t>&lt;&lt;confirmNo&gt;&gt;</w:t>
      </w:r>
    </w:p>
    <w:p w14:paraId="3665D63A" w14:textId="77777777" w:rsidR="009B5956" w:rsidRPr="00C83EB6" w:rsidRDefault="009B5956" w:rsidP="009B5956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 w:rsidR="008D356B">
        <w:t>&lt;&lt;</w:t>
      </w:r>
      <w:r w:rsidR="006C5431">
        <w:t>title</w:t>
      </w:r>
      <w:r w:rsidR="008D356B">
        <w:t>&gt;&gt;</w:t>
      </w:r>
    </w:p>
    <w:p w14:paraId="7BD84BC1" w14:textId="77777777" w:rsidR="009B5956" w:rsidRPr="00C83EB6" w:rsidRDefault="009B5956" w:rsidP="006A5CFA">
      <w:pPr>
        <w:spacing w:line="300" w:lineRule="auto"/>
      </w:pPr>
    </w:p>
    <w:p w14:paraId="33DF1F67" w14:textId="77777777" w:rsidR="00910BFE" w:rsidRPr="00C83EB6" w:rsidRDefault="00910BFE" w:rsidP="006A5CFA">
      <w:pPr>
        <w:spacing w:line="300" w:lineRule="auto"/>
        <w:jc w:val="center"/>
      </w:pPr>
      <w:r w:rsidRPr="00C83EB6">
        <w:rPr>
          <w:b/>
          <w:u w:val="single"/>
        </w:rPr>
        <w:t xml:space="preserve">COMMUNICATION REGARDING </w:t>
      </w:r>
      <w:r w:rsidRPr="00C83EB6">
        <w:rPr>
          <w:b/>
          <w:bCs/>
          <w:u w:val="single"/>
        </w:rPr>
        <w:t>RELATED APPEALS AND INTERFERENCES</w:t>
      </w:r>
    </w:p>
    <w:p w14:paraId="11C488AA" w14:textId="77777777" w:rsidR="00910BFE" w:rsidRPr="00C83EB6" w:rsidRDefault="00910BFE"/>
    <w:p w14:paraId="3BBB97DB" w14:textId="77777777" w:rsidR="00910BFE" w:rsidRPr="00C83EB6" w:rsidRDefault="00910BFE">
      <w:pPr>
        <w:pStyle w:val="Header"/>
        <w:tabs>
          <w:tab w:val="clear" w:pos="4320"/>
          <w:tab w:val="clear" w:pos="8640"/>
        </w:tabs>
        <w:rPr>
          <w:noProof/>
        </w:rPr>
      </w:pPr>
      <w:r w:rsidRPr="00C83EB6">
        <w:rPr>
          <w:noProof/>
        </w:rPr>
        <w:t>MS Appeal Brief - Patents</w:t>
      </w:r>
    </w:p>
    <w:p w14:paraId="26BD8BF2" w14:textId="77777777" w:rsidR="00910BFE" w:rsidRPr="00C83EB6" w:rsidRDefault="00910BFE">
      <w:r w:rsidRPr="00C83EB6">
        <w:t>Commissioner for Patents</w:t>
      </w:r>
    </w:p>
    <w:p w14:paraId="50AE7F28" w14:textId="77777777" w:rsidR="00910BFE" w:rsidRPr="00C83EB6" w:rsidRDefault="00910BFE">
      <w:pPr>
        <w:widowControl/>
        <w:autoSpaceDE/>
        <w:autoSpaceDN/>
        <w:adjustRightInd/>
        <w:rPr>
          <w:lang w:val="fr-FR"/>
        </w:rPr>
      </w:pPr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</w:t>
        </w:r>
        <w:r w:rsidRPr="00C83EB6">
          <w:rPr>
            <w:lang w:val="fr-FR"/>
          </w:rPr>
          <w:t>1450</w:t>
        </w:r>
      </w:smartTag>
    </w:p>
    <w:p w14:paraId="5150FCDE" w14:textId="77777777" w:rsidR="00910BFE" w:rsidRPr="00C83EB6" w:rsidRDefault="00910BFE">
      <w:pPr>
        <w:rPr>
          <w:lang w:val="fr-FR"/>
        </w:rPr>
      </w:pPr>
      <w:r w:rsidRPr="00C83EB6">
        <w:rPr>
          <w:lang w:val="fr-FR"/>
        </w:rPr>
        <w:t>Alexandria, VA 22313-1450</w:t>
      </w:r>
    </w:p>
    <w:p w14:paraId="2B01BA99" w14:textId="77777777" w:rsidR="00910BFE" w:rsidRPr="00C83EB6" w:rsidRDefault="00910BFE">
      <w:pPr>
        <w:spacing w:line="360" w:lineRule="auto"/>
        <w:rPr>
          <w:lang w:val="fr-FR"/>
        </w:rPr>
      </w:pPr>
    </w:p>
    <w:p w14:paraId="7C605346" w14:textId="77777777" w:rsidR="00910BFE" w:rsidRPr="00C83EB6" w:rsidRDefault="00910BFE">
      <w:pPr>
        <w:spacing w:line="360" w:lineRule="auto"/>
      </w:pPr>
      <w:r w:rsidRPr="00C83EB6">
        <w:rPr>
          <w:lang w:val="fr-FR"/>
        </w:rPr>
        <w:tab/>
      </w:r>
      <w:r w:rsidRPr="00C83EB6">
        <w:t>The following related appeal(s) or interference(s) may have a bearing on the Board's decision in the present appeal:</w:t>
      </w:r>
    </w:p>
    <w:p w14:paraId="1667A084" w14:textId="77777777" w:rsidR="00910BFE" w:rsidRPr="00C83EB6" w:rsidRDefault="00910BFE">
      <w:pPr>
        <w:spacing w:line="360" w:lineRule="auto"/>
      </w:pPr>
      <w:r w:rsidRPr="00C83EB6">
        <w:tab/>
        <w:t>A Notice of Appeal was filed on _________ for Serial No. ________ (Attorney Docket No. _________</w:t>
      </w:r>
      <w:r w:rsidR="009B5956" w:rsidRPr="00C83EB6">
        <w:t>)</w:t>
      </w:r>
      <w:r w:rsidRPr="00C83EB6">
        <w:t>.</w:t>
      </w:r>
    </w:p>
    <w:p w14:paraId="208593A3" w14:textId="77777777" w:rsidR="00910BFE" w:rsidRPr="00C83EB6" w:rsidRDefault="00910BFE"/>
    <w:p w14:paraId="3F7DAA15" w14:textId="77777777" w:rsidR="00910BFE" w:rsidRPr="00C83EB6" w:rsidRDefault="00910BFE">
      <w:pPr>
        <w:ind w:left="2880" w:firstLine="720"/>
      </w:pPr>
      <w:r w:rsidRPr="00C83EB6">
        <w:t>Respectfully submitted,</w:t>
      </w:r>
    </w:p>
    <w:p w14:paraId="52F2C79C" w14:textId="77777777" w:rsidR="00910BFE" w:rsidRPr="00C83EB6" w:rsidRDefault="00910BFE"/>
    <w:p w14:paraId="46E09FA9" w14:textId="77777777" w:rsidR="00910BFE" w:rsidRPr="00C83EB6" w:rsidRDefault="002112AA">
      <w:pPr>
        <w:ind w:firstLine="3600"/>
      </w:pPr>
      <w:r>
        <w:rPr>
          <w:sz w:val="22"/>
          <w:szCs w:val="22"/>
        </w:rPr>
        <w:t>&lt;&lt;firmName&gt;&gt;</w:t>
      </w:r>
    </w:p>
    <w:p w14:paraId="3259F721" w14:textId="77777777" w:rsidR="00910BFE" w:rsidRPr="00C83EB6" w:rsidRDefault="00910BFE">
      <w:pPr>
        <w:ind w:firstLine="3600"/>
      </w:pPr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2938</w:t>
        </w:r>
      </w:smartTag>
    </w:p>
    <w:p w14:paraId="406A7392" w14:textId="77777777" w:rsidR="00910BFE" w:rsidRPr="00C83EB6" w:rsidRDefault="00910BFE">
      <w:pPr>
        <w:ind w:firstLine="3600"/>
      </w:pPr>
      <w:smartTag w:uri="urn:schemas-microsoft-com:office:smarttags" w:element="place">
        <w:smartTag w:uri="urn:schemas-microsoft-com:office:smarttags" w:element="City">
          <w:r w:rsidRPr="00C83EB6">
            <w:t>Minneapolis</w:t>
          </w:r>
        </w:smartTag>
        <w:r w:rsidRPr="00C83EB6">
          <w:t xml:space="preserve">, </w:t>
        </w:r>
        <w:smartTag w:uri="urn:schemas-microsoft-com:office:smarttags" w:element="State">
          <w:r w:rsidRPr="00C83EB6">
            <w:t>MN</w:t>
          </w:r>
        </w:smartTag>
        <w:r w:rsidRPr="00C83EB6">
          <w:t xml:space="preserve">  </w:t>
        </w:r>
        <w:smartTag w:uri="urn:schemas-microsoft-com:office:smarttags" w:element="country-region">
          <w:r w:rsidRPr="00C83EB6">
            <w:t>55402</w:t>
          </w:r>
        </w:smartTag>
      </w:smartTag>
    </w:p>
    <w:p w14:paraId="4EE085EC" w14:textId="77777777" w:rsidR="00910BFE" w:rsidRPr="008D356B" w:rsidRDefault="008D356B">
      <w:pPr>
        <w:ind w:firstLine="3600"/>
      </w:pPr>
      <w:r>
        <w:t>&lt;&lt;</w:t>
      </w:r>
      <w:r w:rsidR="00117199">
        <w:t>SAPhone</w:t>
      </w:r>
      <w:r>
        <w:t>&gt;&gt;</w:t>
      </w:r>
    </w:p>
    <w:p w14:paraId="167E9F6E" w14:textId="77777777" w:rsidR="00910BFE" w:rsidRPr="00C83EB6" w:rsidRDefault="00910BFE"/>
    <w:p w14:paraId="12B6F9A2" w14:textId="77777777" w:rsidR="009B5956" w:rsidRPr="00C83EB6" w:rsidRDefault="009A6F5E">
      <w:r>
        <w:tab/>
      </w:r>
      <w:r w:rsidRPr="005122AA">
        <w:t>&lt;&lt;signatureDate&gt;&gt;</w:t>
      </w:r>
      <w:r>
        <w:tab/>
      </w:r>
      <w:r>
        <w:tab/>
      </w:r>
      <w:r w:rsidR="00F452BF">
        <w:t xml:space="preserve">    </w:t>
      </w:r>
      <w:r w:rsidRPr="005122AA">
        <w:t>&lt;&lt;echoSignature&gt;&gt;</w:t>
      </w:r>
    </w:p>
    <w:p w14:paraId="109377F3" w14:textId="77777777" w:rsidR="00910BFE" w:rsidRPr="00C83EB6" w:rsidRDefault="00910BFE">
      <w:pPr>
        <w:tabs>
          <w:tab w:val="left" w:pos="3600"/>
        </w:tabs>
      </w:pPr>
      <w:r w:rsidRPr="00C83EB6">
        <w:t>Date</w:t>
      </w:r>
      <w:r w:rsidR="009B5956" w:rsidRPr="00C83EB6">
        <w:t xml:space="preserve"> ___________________________ </w:t>
      </w:r>
      <w:r w:rsidRPr="00C83EB6">
        <w:t xml:space="preserve"> By  </w:t>
      </w:r>
      <w:r w:rsidR="009B5956" w:rsidRPr="00C83EB6">
        <w:t>__________________________________________</w:t>
      </w:r>
    </w:p>
    <w:p w14:paraId="046D4C52" w14:textId="77777777" w:rsidR="00C83EB6" w:rsidRDefault="00C83EB6" w:rsidP="00C83EB6">
      <w:pPr>
        <w:tabs>
          <w:tab w:val="left" w:pos="4320"/>
        </w:tabs>
      </w:pPr>
      <w:r>
        <w:tab/>
      </w:r>
      <w:r w:rsidR="008D356B">
        <w:t>&lt;&lt;</w:t>
      </w:r>
      <w:r w:rsidR="006C5431">
        <w:t>SAName</w:t>
      </w:r>
      <w:r w:rsidR="008D356B">
        <w:t>&gt;&gt;</w:t>
      </w:r>
    </w:p>
    <w:p w14:paraId="70158B40" w14:textId="77777777" w:rsidR="00910BFE" w:rsidRPr="00C83EB6" w:rsidRDefault="008D356B" w:rsidP="00C83EB6">
      <w:pPr>
        <w:tabs>
          <w:tab w:val="left" w:pos="4320"/>
        </w:tabs>
      </w:pP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nickSA</w:t>
      </w:r>
      <w:r w:rsidRPr="008D356B">
        <w:rPr>
          <w:sz w:val="18"/>
          <w:szCs w:val="18"/>
        </w:rPr>
        <w:t>&gt;&gt;</w:t>
      </w:r>
      <w:r w:rsidR="006C5431" w:rsidRPr="008D356B">
        <w:rPr>
          <w:sz w:val="18"/>
          <w:szCs w:val="18"/>
        </w:rPr>
        <w:t>:</w:t>
      </w: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nickU</w:t>
      </w:r>
      <w:r w:rsidRPr="008D356B">
        <w:rPr>
          <w:sz w:val="18"/>
          <w:szCs w:val="18"/>
        </w:rPr>
        <w:t>&gt;&gt;</w:t>
      </w:r>
      <w:r w:rsidR="00C83EB6">
        <w:tab/>
      </w:r>
      <w:r w:rsidR="00910BFE" w:rsidRPr="00C83EB6">
        <w:t xml:space="preserve">Reg. No. </w:t>
      </w:r>
      <w:r w:rsidR="00B15B48">
        <w:t>&lt;&lt;SARegNo&gt;&gt;</w:t>
      </w:r>
    </w:p>
    <w:p w14:paraId="058C0F90" w14:textId="77777777" w:rsidR="00910BFE" w:rsidRPr="00C83EB6" w:rsidRDefault="00910BFE">
      <w:pPr>
        <w:rPr>
          <w:sz w:val="16"/>
          <w:szCs w:val="16"/>
        </w:rPr>
      </w:pPr>
    </w:p>
    <w:p w14:paraId="693DBDC8" w14:textId="77777777" w:rsidR="00910BFE" w:rsidRPr="00D40678" w:rsidRDefault="00910BFE">
      <w:pPr>
        <w:rPr>
          <w:sz w:val="18"/>
          <w:szCs w:val="18"/>
        </w:rPr>
      </w:pPr>
      <w:r w:rsidRPr="00D40678">
        <w:rPr>
          <w:sz w:val="18"/>
          <w:szCs w:val="18"/>
          <w:u w:val="single"/>
        </w:rPr>
        <w:t>CERTIFICATE UNDER 37 CFR 1.8</w:t>
      </w:r>
      <w:r w:rsidRPr="00D40678">
        <w:rPr>
          <w:sz w:val="18"/>
          <w:szCs w:val="18"/>
        </w:rPr>
        <w:t xml:space="preserve">:  </w:t>
      </w:r>
      <w:r w:rsidR="009B5956" w:rsidRPr="00D40678">
        <w:rPr>
          <w:noProof/>
          <w:sz w:val="18"/>
          <w:szCs w:val="18"/>
        </w:rPr>
        <w:t xml:space="preserve">The undersigned hereby certifies that this correspondence is being </w:t>
      </w:r>
      <w:r w:rsidR="000E4387" w:rsidRPr="00D40678">
        <w:rPr>
          <w:noProof/>
          <w:sz w:val="18"/>
          <w:szCs w:val="18"/>
        </w:rPr>
        <w:t>&lt;&lt;certificateText&gt;&gt;</w:t>
      </w:r>
      <w:r w:rsidR="009B5956" w:rsidRPr="00D40678">
        <w:rPr>
          <w:noProof/>
          <w:sz w:val="18"/>
          <w:szCs w:val="18"/>
        </w:rPr>
        <w:t xml:space="preserve"> addressed to:</w:t>
      </w:r>
      <w:r w:rsidRPr="00D40678">
        <w:rPr>
          <w:sz w:val="18"/>
          <w:szCs w:val="18"/>
        </w:rPr>
        <w:t xml:space="preserve"> </w:t>
      </w:r>
      <w:r w:rsidRPr="00D40678">
        <w:rPr>
          <w:noProof/>
          <w:sz w:val="18"/>
          <w:szCs w:val="18"/>
        </w:rPr>
        <w:t xml:space="preserve">MS Appeal Brief - Patents, </w:t>
      </w:r>
      <w:r w:rsidRPr="00D40678">
        <w:rPr>
          <w:sz w:val="18"/>
          <w:szCs w:val="18"/>
        </w:rPr>
        <w:t>Commissioner for Patents, P.O. Box 1450, Alexandria, VA 22313-1450 on this ________ day of</w:t>
      </w:r>
      <w:r w:rsidR="00735509" w:rsidRPr="00D40678">
        <w:rPr>
          <w:sz w:val="18"/>
          <w:szCs w:val="18"/>
        </w:rPr>
        <w:t xml:space="preserve"> &lt;&lt;currentMo&gt;&gt;</w:t>
      </w:r>
      <w:r w:rsidRPr="00D40678">
        <w:rPr>
          <w:sz w:val="18"/>
          <w:szCs w:val="18"/>
        </w:rPr>
        <w:t>,</w:t>
      </w:r>
      <w:r w:rsidR="00735509" w:rsidRPr="00D40678">
        <w:rPr>
          <w:sz w:val="18"/>
          <w:szCs w:val="18"/>
        </w:rPr>
        <w:t xml:space="preserve"> &lt;&lt;currentYr&gt;&gt;</w:t>
      </w:r>
      <w:r w:rsidRPr="00D40678">
        <w:rPr>
          <w:sz w:val="18"/>
          <w:szCs w:val="18"/>
        </w:rPr>
        <w:t>.</w:t>
      </w:r>
    </w:p>
    <w:p w14:paraId="00A6A3E3" w14:textId="77777777" w:rsidR="00910BFE" w:rsidRPr="00D40678" w:rsidRDefault="00910BFE">
      <w:pPr>
        <w:rPr>
          <w:sz w:val="18"/>
          <w:szCs w:val="18"/>
        </w:rPr>
      </w:pPr>
    </w:p>
    <w:p w14:paraId="13E9E31B" w14:textId="77777777" w:rsidR="00910BFE" w:rsidRPr="00D40678" w:rsidRDefault="00910BFE">
      <w:pPr>
        <w:tabs>
          <w:tab w:val="left" w:pos="5040"/>
        </w:tabs>
        <w:rPr>
          <w:sz w:val="18"/>
          <w:szCs w:val="18"/>
        </w:rPr>
      </w:pPr>
      <w:r w:rsidRPr="00D40678">
        <w:rPr>
          <w:sz w:val="18"/>
          <w:szCs w:val="18"/>
        </w:rPr>
        <w:t>_______________________</w:t>
      </w:r>
      <w:r w:rsidR="00D40678">
        <w:rPr>
          <w:sz w:val="18"/>
          <w:szCs w:val="18"/>
        </w:rPr>
        <w:t>__________________________</w:t>
      </w:r>
      <w:r w:rsidRPr="00D40678">
        <w:rPr>
          <w:sz w:val="18"/>
          <w:szCs w:val="18"/>
        </w:rPr>
        <w:tab/>
        <w:t>____________________</w:t>
      </w:r>
      <w:r w:rsidR="00D40678">
        <w:rPr>
          <w:sz w:val="18"/>
          <w:szCs w:val="18"/>
        </w:rPr>
        <w:t>___________________________</w:t>
      </w:r>
    </w:p>
    <w:p w14:paraId="0EBA39A9" w14:textId="77777777" w:rsidR="00910BFE" w:rsidRPr="00D40678" w:rsidRDefault="00910BFE" w:rsidP="009B5956">
      <w:pPr>
        <w:tabs>
          <w:tab w:val="left" w:pos="5040"/>
        </w:tabs>
        <w:rPr>
          <w:sz w:val="18"/>
          <w:szCs w:val="18"/>
        </w:rPr>
      </w:pPr>
      <w:r w:rsidRPr="00D40678">
        <w:rPr>
          <w:sz w:val="18"/>
          <w:szCs w:val="18"/>
        </w:rPr>
        <w:t>Name</w:t>
      </w:r>
      <w:r w:rsidR="009B5956" w:rsidRPr="00D40678">
        <w:rPr>
          <w:sz w:val="18"/>
          <w:szCs w:val="18"/>
        </w:rPr>
        <w:tab/>
      </w:r>
      <w:r w:rsidRPr="00D40678">
        <w:rPr>
          <w:sz w:val="18"/>
          <w:szCs w:val="18"/>
        </w:rPr>
        <w:t>Signature</w:t>
      </w:r>
    </w:p>
    <w:p w14:paraId="1942C5E0" w14:textId="77777777" w:rsidR="00910BFE" w:rsidRPr="00D40678" w:rsidRDefault="00910BFE">
      <w:pPr>
        <w:rPr>
          <w:sz w:val="18"/>
          <w:szCs w:val="18"/>
        </w:rPr>
      </w:pPr>
    </w:p>
    <w:p w14:paraId="31ADEA6B" w14:textId="77777777" w:rsidR="00D40678" w:rsidRDefault="00D40678" w:rsidP="00C83EB6">
      <w:pPr>
        <w:jc w:val="center"/>
        <w:rPr>
          <w:u w:val="single"/>
        </w:rPr>
        <w:sectPr w:rsidR="00D40678" w:rsidSect="00184D25">
          <w:pgSz w:w="12240" w:h="15840" w:code="1"/>
          <w:pgMar w:top="1080" w:right="1440" w:bottom="1080" w:left="1440" w:header="360" w:footer="720" w:gutter="0"/>
          <w:paperSrc w:first="7" w:other="7"/>
          <w:cols w:space="720"/>
          <w:docGrid w:linePitch="360"/>
        </w:sectPr>
      </w:pPr>
    </w:p>
    <w:p w14:paraId="7806EA5D" w14:textId="77777777" w:rsidR="008A63BC" w:rsidRDefault="008A63BC" w:rsidP="00C83EB6">
      <w:pPr>
        <w:jc w:val="center"/>
        <w:rPr>
          <w:u w:val="single"/>
        </w:rPr>
      </w:pPr>
    </w:p>
    <w:p w14:paraId="3C59F207" w14:textId="77777777" w:rsidR="00C83EB6" w:rsidRDefault="00C83EB6" w:rsidP="00C83EB6">
      <w:pPr>
        <w:jc w:val="center"/>
      </w:pPr>
      <w:r w:rsidRPr="00C83EB6">
        <w:rPr>
          <w:u w:val="single"/>
        </w:rPr>
        <w:t>IN THE UNITED STATES PATENT AND TRADEMARK OFFICE</w:t>
      </w:r>
    </w:p>
    <w:p w14:paraId="61A6B88E" w14:textId="77777777" w:rsidR="00C83EB6" w:rsidRDefault="00C83EB6" w:rsidP="00C83EB6"/>
    <w:p w14:paraId="5402FA66" w14:textId="77777777" w:rsidR="00C83EB6" w:rsidRPr="00C83EB6" w:rsidRDefault="00C83EB6" w:rsidP="00C83EB6">
      <w:pPr>
        <w:tabs>
          <w:tab w:val="left" w:pos="1440"/>
        </w:tabs>
        <w:spacing w:line="360" w:lineRule="auto"/>
        <w:rPr>
          <w:lang w:val="fr-FR"/>
        </w:rPr>
      </w:pPr>
      <w:r w:rsidRPr="00C83EB6">
        <w:rPr>
          <w:lang w:val="fr-FR"/>
        </w:rPr>
        <w:t xml:space="preserve">Applicant: </w:t>
      </w:r>
      <w:r>
        <w:rPr>
          <w:lang w:val="fr-FR"/>
        </w:rPr>
        <w:tab/>
      </w:r>
      <w:r w:rsidR="005A74AA">
        <w:t>&lt;&lt;inventorEta</w:t>
      </w:r>
      <w:r w:rsidR="00352382">
        <w:t>l&gt;&gt;</w:t>
      </w:r>
    </w:p>
    <w:p w14:paraId="114CFA97" w14:textId="77777777" w:rsidR="00C83EB6" w:rsidRPr="00C83EB6" w:rsidRDefault="00C83EB6" w:rsidP="00C83EB6">
      <w:pPr>
        <w:tabs>
          <w:tab w:val="left" w:pos="1440"/>
        </w:tabs>
        <w:ind w:left="1440" w:hanging="1440"/>
      </w:pPr>
      <w:r w:rsidRPr="00C83EB6">
        <w:t xml:space="preserve">Title: </w:t>
      </w:r>
      <w:r>
        <w:tab/>
      </w:r>
      <w:r w:rsidR="008D356B">
        <w:t>&lt;&lt;</w:t>
      </w:r>
      <w:r w:rsidR="006C5431">
        <w:t>title</w:t>
      </w:r>
      <w:r w:rsidR="008D356B">
        <w:t>&gt;&gt;</w:t>
      </w:r>
    </w:p>
    <w:p w14:paraId="51363D09" w14:textId="77777777" w:rsidR="00C83EB6" w:rsidRPr="00C83EB6" w:rsidRDefault="00C83EB6" w:rsidP="00C83EB6"/>
    <w:p w14:paraId="28D0555E" w14:textId="77777777" w:rsidR="00C83EB6" w:rsidRP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Docket No:</w:t>
      </w:r>
      <w:r>
        <w:tab/>
      </w:r>
      <w:r w:rsidR="008D356B">
        <w:t>&lt;&lt;matterNo&gt;&gt;</w:t>
      </w:r>
      <w:r>
        <w:tab/>
      </w:r>
      <w:r w:rsidRPr="00C83EB6">
        <w:t>Serial No.:</w:t>
      </w:r>
      <w:r>
        <w:tab/>
      </w:r>
      <w:r w:rsidR="008D356B">
        <w:t>&lt;&lt;</w:t>
      </w:r>
      <w:r w:rsidR="006C5431">
        <w:t>serialNo</w:t>
      </w:r>
      <w:r w:rsidR="008D356B">
        <w:t>&gt;&gt;</w:t>
      </w:r>
    </w:p>
    <w:p w14:paraId="5B67BB7B" w14:textId="77777777" w:rsidR="00C83EB6" w:rsidRP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Filed:</w:t>
      </w:r>
      <w:r>
        <w:tab/>
      </w:r>
      <w:r w:rsidR="008D356B">
        <w:t>&lt;&lt;</w:t>
      </w:r>
      <w:r w:rsidR="006C5431">
        <w:t>filedDate</w:t>
      </w:r>
      <w:r w:rsidR="008D356B">
        <w:t>&gt;&gt;</w:t>
      </w:r>
      <w:r>
        <w:tab/>
      </w:r>
      <w:r w:rsidRPr="00C83EB6">
        <w:t>Due Date:</w:t>
      </w:r>
      <w:r>
        <w:tab/>
      </w:r>
      <w:r w:rsidR="002D0274">
        <w:t>&lt;&lt;dueDate&gt;&gt;</w:t>
      </w:r>
    </w:p>
    <w:p w14:paraId="359050B3" w14:textId="77777777" w:rsid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Examiner:</w:t>
      </w:r>
      <w:r>
        <w:tab/>
      </w:r>
      <w:r w:rsidR="00B15B48">
        <w:t>&lt;&lt;examinerName&gt;&gt;</w:t>
      </w:r>
      <w:r>
        <w:tab/>
      </w:r>
      <w:r w:rsidRPr="00C83EB6">
        <w:t>Group Art Unit:</w:t>
      </w:r>
      <w:r>
        <w:tab/>
      </w:r>
      <w:r w:rsidR="00B15B48">
        <w:t>&lt;&lt;artUnit&gt;&gt;</w:t>
      </w:r>
    </w:p>
    <w:p w14:paraId="7C74B5E5" w14:textId="77777777" w:rsidR="006A5CFA" w:rsidRPr="00C83EB6" w:rsidRDefault="006A5CFA" w:rsidP="006A5CFA">
      <w:pPr>
        <w:tabs>
          <w:tab w:val="left" w:pos="1800"/>
          <w:tab w:val="left" w:pos="6120"/>
          <w:tab w:val="left" w:pos="8280"/>
        </w:tabs>
      </w:pPr>
      <w:r>
        <w:t>Customer No.:</w:t>
      </w:r>
      <w:r>
        <w:tab/>
      </w:r>
      <w:r w:rsidR="002D0274">
        <w:t>&lt;&lt;custNoCorresp&gt;&gt;</w:t>
      </w:r>
      <w:r w:rsidRPr="00EF1369">
        <w:tab/>
        <w:t>Con</w:t>
      </w:r>
      <w:r>
        <w:t>firmation No.:</w:t>
      </w:r>
      <w:r>
        <w:tab/>
      </w:r>
      <w:r w:rsidR="00352382">
        <w:t>&lt;&lt;confirmNo&gt;&gt;</w:t>
      </w:r>
    </w:p>
    <w:p w14:paraId="24730E59" w14:textId="77777777" w:rsidR="00C83EB6" w:rsidRPr="00C83EB6" w:rsidRDefault="00C83EB6" w:rsidP="00C83EB6"/>
    <w:p w14:paraId="6CFA456B" w14:textId="77777777" w:rsidR="00910BFE" w:rsidRPr="00C83EB6" w:rsidRDefault="00910BFE">
      <w:pPr>
        <w:rPr>
          <w:b/>
          <w:bCs/>
          <w:noProof/>
        </w:rPr>
      </w:pPr>
      <w:r w:rsidRPr="00C83EB6">
        <w:rPr>
          <w:b/>
          <w:bCs/>
          <w:noProof/>
        </w:rPr>
        <w:t>MS Appeal Brief - Patents</w:t>
      </w:r>
    </w:p>
    <w:p w14:paraId="584618F3" w14:textId="77777777" w:rsidR="00910BFE" w:rsidRPr="00C83EB6" w:rsidRDefault="00910BFE">
      <w:r w:rsidRPr="00C83EB6">
        <w:t>Commissioner for Patents</w:t>
      </w:r>
    </w:p>
    <w:p w14:paraId="1437FE84" w14:textId="77777777" w:rsidR="00910BFE" w:rsidRPr="00C83EB6" w:rsidRDefault="00910BFE"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1450</w:t>
        </w:r>
      </w:smartTag>
    </w:p>
    <w:p w14:paraId="432BD86F" w14:textId="77777777" w:rsidR="00910BFE" w:rsidRPr="00C83EB6" w:rsidRDefault="00910BFE">
      <w:smartTag w:uri="urn:schemas-microsoft-com:office:smarttags" w:element="place">
        <w:smartTag w:uri="urn:schemas-microsoft-com:office:smarttags" w:element="City">
          <w:r w:rsidRPr="00C83EB6">
            <w:t>Alexandria</w:t>
          </w:r>
        </w:smartTag>
        <w:r w:rsidRPr="00C83EB6">
          <w:t xml:space="preserve">, </w:t>
        </w:r>
        <w:smartTag w:uri="urn:schemas-microsoft-com:office:smarttags" w:element="State">
          <w:r w:rsidRPr="00C83EB6">
            <w:t>VA</w:t>
          </w:r>
        </w:smartTag>
        <w:r w:rsidRPr="00C83EB6">
          <w:t xml:space="preserve"> </w:t>
        </w:r>
        <w:smartTag w:uri="urn:schemas-microsoft-com:office:smarttags" w:element="country-region">
          <w:r w:rsidRPr="00C83EB6">
            <w:t>22313-1450</w:t>
          </w:r>
        </w:smartTag>
      </w:smartTag>
    </w:p>
    <w:p w14:paraId="041AE2EF" w14:textId="77777777" w:rsidR="00910BFE" w:rsidRPr="00C83EB6" w:rsidRDefault="00910BFE"/>
    <w:p w14:paraId="16809EAD" w14:textId="77777777" w:rsidR="00910BFE" w:rsidRPr="00C83EB6" w:rsidRDefault="00910BFE">
      <w:pPr>
        <w:jc w:val="both"/>
      </w:pPr>
      <w:r w:rsidRPr="00C83EB6">
        <w:t>We are transmitting herewith the attached:</w:t>
      </w:r>
    </w:p>
    <w:p w14:paraId="5F5420FF" w14:textId="77777777" w:rsidR="00910BFE" w:rsidRPr="00C83EB6" w:rsidRDefault="00910BFE">
      <w:pPr>
        <w:jc w:val="both"/>
        <w:rPr>
          <w:noProof/>
        </w:rPr>
      </w:pPr>
    </w:p>
    <w:p w14:paraId="3982C1C9" w14:textId="77777777" w:rsidR="00C83EB6" w:rsidRDefault="00910BFE">
      <w:pPr>
        <w:tabs>
          <w:tab w:val="left" w:pos="490"/>
        </w:tabs>
        <w:ind w:left="490" w:hanging="490"/>
        <w:rPr>
          <w:noProof/>
          <w:u w:val="single"/>
        </w:rPr>
      </w:pPr>
      <w:r w:rsidRPr="00C83EB6">
        <w:rPr>
          <w:noProof/>
          <w:color w:val="000000"/>
          <w:u w:val="single" w:color="000000"/>
        </w:rPr>
        <w:t>X</w:t>
      </w:r>
      <w:r w:rsidRPr="00C83EB6">
        <w:rPr>
          <w:noProof/>
        </w:rPr>
        <w:tab/>
        <w:t>Communication Regarding Related Appeals and Interferences (1 pg.).</w:t>
      </w:r>
      <w:r w:rsidR="00C83EB6" w:rsidRPr="00C83EB6">
        <w:rPr>
          <w:noProof/>
          <w:u w:val="single"/>
        </w:rPr>
        <w:t xml:space="preserve"> </w:t>
      </w:r>
    </w:p>
    <w:p w14:paraId="68510C1E" w14:textId="77777777" w:rsidR="00910BFE" w:rsidRPr="00C83EB6" w:rsidRDefault="000E4387">
      <w:pPr>
        <w:tabs>
          <w:tab w:val="left" w:pos="490"/>
        </w:tabs>
        <w:ind w:left="490" w:hanging="490"/>
      </w:pPr>
      <w:r>
        <w:rPr>
          <w:noProof/>
          <w:u w:val="single"/>
        </w:rPr>
        <w:t>&lt;&lt;postcard</w:t>
      </w:r>
      <w:r w:rsidR="00C83EB6" w:rsidRPr="000E4387">
        <w:rPr>
          <w:noProof/>
          <w:u w:val="single"/>
        </w:rPr>
        <w:t>X</w:t>
      </w:r>
      <w:r>
        <w:rPr>
          <w:noProof/>
          <w:u w:val="single"/>
        </w:rPr>
        <w:t>&gt;&gt;</w:t>
      </w:r>
      <w:r w:rsidR="00C83EB6" w:rsidRPr="000E4387">
        <w:rPr>
          <w:noProof/>
        </w:rPr>
        <w:tab/>
      </w:r>
      <w:r>
        <w:rPr>
          <w:noProof/>
        </w:rPr>
        <w:t>&lt;&lt;postcardText&gt;&gt;</w:t>
      </w:r>
    </w:p>
    <w:p w14:paraId="084ABB69" w14:textId="77777777" w:rsidR="00910BFE" w:rsidRPr="00C83EB6" w:rsidRDefault="00910BFE">
      <w:pPr>
        <w:tabs>
          <w:tab w:val="left" w:pos="490"/>
        </w:tabs>
        <w:ind w:left="490" w:hanging="490"/>
      </w:pPr>
    </w:p>
    <w:p w14:paraId="36045CD3" w14:textId="77777777" w:rsidR="00910BFE" w:rsidRPr="00C83EB6" w:rsidRDefault="00C83EB6">
      <w:pPr>
        <w:rPr>
          <w:b/>
          <w:bCs/>
          <w:sz w:val="20"/>
        </w:rPr>
      </w:pPr>
      <w:r>
        <w:rPr>
          <w:b/>
          <w:bCs/>
          <w:sz w:val="20"/>
        </w:rPr>
        <w:t>It is believed that no additional fee is due with this submission.  However, if necessary, p</w:t>
      </w:r>
      <w:r w:rsidR="00910BFE" w:rsidRPr="00C83EB6">
        <w:rPr>
          <w:b/>
          <w:bCs/>
          <w:sz w:val="20"/>
        </w:rPr>
        <w:t xml:space="preserve">lease charge any additional fees or credit overpayment to Deposit Account No. </w:t>
      </w:r>
      <w:r w:rsidR="00C97567">
        <w:rPr>
          <w:b/>
          <w:bCs/>
          <w:sz w:val="20"/>
        </w:rPr>
        <w:t>&lt;&lt;depAccount&gt;&gt;</w:t>
      </w:r>
      <w:r w:rsidR="00910BFE" w:rsidRPr="00C83EB6">
        <w:rPr>
          <w:b/>
          <w:bCs/>
          <w:sz w:val="20"/>
        </w:rPr>
        <w:t>.</w:t>
      </w:r>
    </w:p>
    <w:p w14:paraId="6069CE89" w14:textId="77777777" w:rsidR="00910BFE" w:rsidRPr="00C83EB6" w:rsidRDefault="00910BFE">
      <w:pPr>
        <w:pStyle w:val="EnvelopeReturn"/>
        <w:rPr>
          <w:rFonts w:ascii="Times New Roman" w:hAnsi="Times New Roman" w:cs="Times New Roman"/>
          <w:szCs w:val="24"/>
        </w:rPr>
      </w:pPr>
    </w:p>
    <w:p w14:paraId="56254D56" w14:textId="77777777" w:rsidR="00910BFE" w:rsidRPr="00C83EB6" w:rsidRDefault="009A6F5E">
      <w:pPr>
        <w:pStyle w:val="EnvelopeReturn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122AA">
        <w:rPr>
          <w:rFonts w:ascii="Times New Roman" w:hAnsi="Times New Roman" w:cs="Times New Roman"/>
          <w:sz w:val="24"/>
          <w:szCs w:val="24"/>
        </w:rPr>
        <w:t>&lt;&lt;echoSignature&gt;&gt;</w:t>
      </w:r>
    </w:p>
    <w:p w14:paraId="7014C7D6" w14:textId="77777777" w:rsidR="00910BFE" w:rsidRPr="00C83EB6" w:rsidRDefault="002112AA" w:rsidP="009B5956">
      <w:pPr>
        <w:tabs>
          <w:tab w:val="left" w:pos="5760"/>
        </w:tabs>
        <w:rPr>
          <w:u w:val="single"/>
        </w:rPr>
      </w:pPr>
      <w:r>
        <w:rPr>
          <w:sz w:val="22"/>
          <w:szCs w:val="22"/>
          <w:u w:val="single"/>
        </w:rPr>
        <w:t>&lt;&lt;firmName&gt;&gt;</w:t>
      </w:r>
      <w:r w:rsidR="00910BFE" w:rsidRPr="00C83EB6">
        <w:rPr>
          <w:sz w:val="20"/>
        </w:rPr>
        <w:tab/>
      </w:r>
      <w:r w:rsidR="00910BFE" w:rsidRPr="00C83EB6">
        <w:t xml:space="preserve">By: </w:t>
      </w:r>
      <w:r w:rsidR="009B5956" w:rsidRPr="00C83EB6">
        <w:rPr>
          <w:u w:val="single"/>
        </w:rPr>
        <w:t>_____________________________________</w:t>
      </w:r>
    </w:p>
    <w:p w14:paraId="684356A6" w14:textId="77777777" w:rsidR="00910BFE" w:rsidRPr="00C83EB6" w:rsidRDefault="00910BFE">
      <w:pPr>
        <w:tabs>
          <w:tab w:val="left" w:pos="6480"/>
          <w:tab w:val="left" w:pos="10080"/>
        </w:tabs>
        <w:rPr>
          <w:u w:val="single"/>
        </w:rPr>
      </w:pPr>
      <w:r w:rsidRPr="00C83EB6">
        <w:t>Customer Number 21186</w:t>
      </w:r>
      <w:r w:rsidRPr="00C83EB6">
        <w:tab/>
      </w:r>
      <w:r w:rsidR="008D356B">
        <w:t>&lt;&lt;</w:t>
      </w:r>
      <w:r w:rsidR="006C5431">
        <w:t>SAName</w:t>
      </w:r>
      <w:r w:rsidR="008D356B">
        <w:t>&gt;&gt;</w:t>
      </w:r>
    </w:p>
    <w:p w14:paraId="7A600C85" w14:textId="77777777" w:rsidR="00910BFE" w:rsidRPr="00C83EB6" w:rsidRDefault="008D356B">
      <w:pPr>
        <w:tabs>
          <w:tab w:val="left" w:pos="6480"/>
          <w:tab w:val="left" w:pos="10080"/>
        </w:tabs>
        <w:rPr>
          <w:sz w:val="20"/>
          <w:u w:val="single"/>
        </w:rPr>
      </w:pP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nickSA</w:t>
      </w:r>
      <w:r w:rsidRPr="008D356B">
        <w:rPr>
          <w:sz w:val="18"/>
          <w:szCs w:val="18"/>
        </w:rPr>
        <w:t>&gt;&gt;</w:t>
      </w:r>
      <w:r w:rsidR="00C83EB6" w:rsidRPr="008D356B">
        <w:rPr>
          <w:sz w:val="18"/>
          <w:szCs w:val="18"/>
        </w:rPr>
        <w:t>:</w:t>
      </w: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nickU</w:t>
      </w:r>
      <w:r w:rsidRPr="008D356B">
        <w:rPr>
          <w:sz w:val="18"/>
          <w:szCs w:val="18"/>
        </w:rPr>
        <w:t>&gt;&gt;</w:t>
      </w:r>
      <w:r w:rsidR="006C5431">
        <w:rPr>
          <w:sz w:val="16"/>
          <w:szCs w:val="16"/>
        </w:rPr>
        <w:tab/>
      </w:r>
      <w:r w:rsidR="00910BFE" w:rsidRPr="00C83EB6">
        <w:t xml:space="preserve">Reg. No. </w:t>
      </w:r>
      <w:r w:rsidR="00B15B48">
        <w:t>&lt;&lt;SARegNo&gt;&gt;</w:t>
      </w:r>
    </w:p>
    <w:p w14:paraId="51CD51F0" w14:textId="77777777" w:rsidR="00910BFE" w:rsidRPr="00C83EB6" w:rsidRDefault="00910BFE">
      <w:pPr>
        <w:pStyle w:val="BlockText"/>
        <w:ind w:left="0" w:right="0"/>
        <w:jc w:val="left"/>
        <w:rPr>
          <w:b w:val="0"/>
          <w:bCs w:val="0"/>
        </w:rPr>
      </w:pPr>
    </w:p>
    <w:p w14:paraId="4CCD3556" w14:textId="77777777" w:rsidR="00910BFE" w:rsidRPr="00735509" w:rsidRDefault="00910BFE">
      <w:pPr>
        <w:rPr>
          <w:b/>
          <w:bCs/>
          <w:sz w:val="18"/>
          <w:szCs w:val="18"/>
        </w:rPr>
      </w:pPr>
      <w:r w:rsidRPr="00C83EB6">
        <w:rPr>
          <w:noProof/>
          <w:sz w:val="18"/>
          <w:szCs w:val="18"/>
          <w:u w:val="single"/>
        </w:rPr>
        <w:t>CERTIFICATE UNDER 37</w:t>
      </w:r>
      <w:r w:rsidRPr="00C83EB6">
        <w:rPr>
          <w:b/>
          <w:bCs/>
          <w:noProof/>
          <w:sz w:val="18"/>
          <w:szCs w:val="18"/>
          <w:u w:val="single"/>
        </w:rPr>
        <w:t xml:space="preserve"> </w:t>
      </w:r>
      <w:r w:rsidRPr="00C83EB6">
        <w:rPr>
          <w:noProof/>
          <w:sz w:val="18"/>
          <w:szCs w:val="18"/>
          <w:u w:val="single"/>
        </w:rPr>
        <w:t>CFR 1.8</w:t>
      </w:r>
      <w:r w:rsidRPr="00C83EB6">
        <w:rPr>
          <w:noProof/>
          <w:sz w:val="18"/>
          <w:szCs w:val="18"/>
        </w:rPr>
        <w:t xml:space="preserve">: The undersigned hereby certifies that this correspondence is being </w:t>
      </w:r>
      <w:r w:rsidR="000E4387">
        <w:rPr>
          <w:noProof/>
          <w:sz w:val="18"/>
          <w:szCs w:val="18"/>
        </w:rPr>
        <w:t xml:space="preserve">&lt;&lt;certificateText&gt;&gt; </w:t>
      </w:r>
      <w:r w:rsidRPr="00C83EB6">
        <w:rPr>
          <w:noProof/>
          <w:sz w:val="18"/>
          <w:szCs w:val="18"/>
        </w:rPr>
        <w:t xml:space="preserve">addressed to: MS Appeal Brief - Patents, Commissioner for Patents, P.O. Box 1450, Alexandria, VA 22313-1450, on this </w:t>
      </w:r>
      <w:r w:rsidRPr="00C83EB6">
        <w:rPr>
          <w:noProof/>
          <w:sz w:val="18"/>
          <w:szCs w:val="18"/>
          <w:u w:val="single"/>
        </w:rPr>
        <w:t xml:space="preserve">        </w:t>
      </w:r>
      <w:r w:rsidRPr="00C83EB6">
        <w:rPr>
          <w:noProof/>
          <w:sz w:val="18"/>
          <w:szCs w:val="18"/>
        </w:rPr>
        <w:t xml:space="preserve"> da</w:t>
      </w:r>
      <w:r w:rsidRPr="00735509">
        <w:rPr>
          <w:noProof/>
          <w:sz w:val="18"/>
          <w:szCs w:val="18"/>
        </w:rPr>
        <w:t>y of</w:t>
      </w:r>
      <w:r w:rsidR="00735509" w:rsidRPr="00735509">
        <w:rPr>
          <w:noProof/>
          <w:sz w:val="18"/>
          <w:szCs w:val="18"/>
        </w:rPr>
        <w:t xml:space="preserve"> </w:t>
      </w:r>
      <w:r w:rsidR="00735509" w:rsidRPr="00735509">
        <w:rPr>
          <w:sz w:val="18"/>
          <w:szCs w:val="18"/>
        </w:rPr>
        <w:t>&lt;&lt;currentMo&gt;&gt;, &lt;&lt;currentYr&gt;&gt;</w:t>
      </w:r>
      <w:r w:rsidRPr="00735509">
        <w:rPr>
          <w:noProof/>
          <w:sz w:val="18"/>
          <w:szCs w:val="18"/>
        </w:rPr>
        <w:t>.</w:t>
      </w:r>
    </w:p>
    <w:p w14:paraId="7783F337" w14:textId="77777777" w:rsidR="00910BFE" w:rsidRPr="00735509" w:rsidRDefault="00910BFE">
      <w:pPr>
        <w:pStyle w:val="BlockText"/>
        <w:ind w:left="0" w:right="0"/>
        <w:jc w:val="left"/>
        <w:rPr>
          <w:b w:val="0"/>
          <w:bCs w:val="0"/>
          <w:sz w:val="18"/>
          <w:szCs w:val="18"/>
        </w:rPr>
      </w:pPr>
    </w:p>
    <w:p w14:paraId="1C16700E" w14:textId="77777777" w:rsidR="00910BFE" w:rsidRPr="00C83EB6" w:rsidRDefault="00910BFE">
      <w:pPr>
        <w:pStyle w:val="BlockText"/>
        <w:tabs>
          <w:tab w:val="left" w:pos="5040"/>
          <w:tab w:val="left" w:pos="5760"/>
          <w:tab w:val="left" w:pos="10080"/>
        </w:tabs>
        <w:ind w:left="0" w:right="0"/>
        <w:jc w:val="left"/>
        <w:rPr>
          <w:b w:val="0"/>
          <w:bCs w:val="0"/>
          <w:sz w:val="18"/>
          <w:szCs w:val="18"/>
        </w:rPr>
      </w:pPr>
      <w:r w:rsidRPr="00C83EB6">
        <w:rPr>
          <w:b w:val="0"/>
          <w:bCs w:val="0"/>
          <w:sz w:val="18"/>
          <w:szCs w:val="18"/>
          <w:u w:val="single"/>
        </w:rPr>
        <w:tab/>
      </w:r>
      <w:r w:rsidRPr="00C83EB6">
        <w:rPr>
          <w:b w:val="0"/>
          <w:bCs w:val="0"/>
          <w:sz w:val="18"/>
          <w:szCs w:val="18"/>
        </w:rPr>
        <w:tab/>
      </w:r>
      <w:r w:rsidRPr="00C83EB6">
        <w:rPr>
          <w:b w:val="0"/>
          <w:bCs w:val="0"/>
          <w:sz w:val="18"/>
          <w:szCs w:val="18"/>
          <w:u w:val="single"/>
        </w:rPr>
        <w:tab/>
      </w:r>
    </w:p>
    <w:p w14:paraId="23D5924B" w14:textId="77777777" w:rsidR="00910BFE" w:rsidRPr="00C83EB6" w:rsidRDefault="00910BFE">
      <w:pPr>
        <w:pStyle w:val="BlockText"/>
        <w:tabs>
          <w:tab w:val="left" w:pos="5760"/>
        </w:tabs>
        <w:ind w:left="0" w:right="0"/>
        <w:jc w:val="left"/>
        <w:rPr>
          <w:b w:val="0"/>
          <w:bCs w:val="0"/>
        </w:rPr>
      </w:pPr>
      <w:r w:rsidRPr="00C83EB6">
        <w:rPr>
          <w:b w:val="0"/>
          <w:bCs w:val="0"/>
          <w:sz w:val="18"/>
          <w:szCs w:val="18"/>
        </w:rPr>
        <w:t>Name</w:t>
      </w:r>
      <w:r w:rsidRPr="00C83EB6">
        <w:rPr>
          <w:b w:val="0"/>
          <w:bCs w:val="0"/>
          <w:sz w:val="18"/>
          <w:szCs w:val="18"/>
        </w:rPr>
        <w:tab/>
        <w:t>Signature</w:t>
      </w:r>
    </w:p>
    <w:p w14:paraId="535A0C7B" w14:textId="77777777" w:rsidR="00910BFE" w:rsidRPr="00C83EB6" w:rsidRDefault="00910BFE">
      <w:pPr>
        <w:pStyle w:val="BlockText"/>
        <w:tabs>
          <w:tab w:val="left" w:pos="5760"/>
        </w:tabs>
        <w:ind w:left="0" w:right="0"/>
        <w:jc w:val="left"/>
        <w:rPr>
          <w:b w:val="0"/>
          <w:bCs w:val="0"/>
        </w:rPr>
      </w:pPr>
    </w:p>
    <w:p w14:paraId="409D9E3B" w14:textId="77777777" w:rsidR="00910BFE" w:rsidRPr="00C83EB6" w:rsidRDefault="00910BFE">
      <w:pPr>
        <w:tabs>
          <w:tab w:val="center" w:pos="5400"/>
        </w:tabs>
        <w:rPr>
          <w:sz w:val="20"/>
        </w:rPr>
        <w:sectPr w:rsidR="00910BFE" w:rsidRPr="00C83EB6" w:rsidSect="00A37B01">
          <w:pgSz w:w="12240" w:h="15840" w:code="1"/>
          <w:pgMar w:top="720" w:right="720" w:bottom="720" w:left="720" w:header="360" w:footer="720" w:gutter="0"/>
          <w:paperSrc w:first="7" w:other="7"/>
          <w:cols w:space="720"/>
          <w:docGrid w:linePitch="360"/>
        </w:sectPr>
      </w:pPr>
    </w:p>
    <w:p w14:paraId="79CC0536" w14:textId="77777777" w:rsidR="00910BFE" w:rsidRPr="00C83EB6" w:rsidRDefault="00910BFE" w:rsidP="000E4387">
      <w:pPr>
        <w:tabs>
          <w:tab w:val="center" w:pos="5400"/>
        </w:tabs>
      </w:pPr>
    </w:p>
    <w:sectPr w:rsidR="00910BFE" w:rsidRPr="00C83EB6" w:rsidSect="000E4387">
      <w:pgSz w:w="13680" w:h="5947" w:orient="landscape" w:code="20"/>
      <w:pgMar w:top="907" w:right="3456" w:bottom="907" w:left="3456" w:header="432" w:footer="432" w:gutter="0"/>
      <w:paperSrc w:first="5" w:other="5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03C8F" w14:textId="77777777" w:rsidR="00BE7448" w:rsidRDefault="00BE7448">
      <w:r>
        <w:separator/>
      </w:r>
    </w:p>
  </w:endnote>
  <w:endnote w:type="continuationSeparator" w:id="0">
    <w:p w14:paraId="4A86E867" w14:textId="77777777" w:rsidR="00BE7448" w:rsidRDefault="00BE7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0E945" w14:textId="77777777" w:rsidR="00BE7448" w:rsidRDefault="00BE7448">
      <w:r>
        <w:separator/>
      </w:r>
    </w:p>
  </w:footnote>
  <w:footnote w:type="continuationSeparator" w:id="0">
    <w:p w14:paraId="0535BEFA" w14:textId="77777777" w:rsidR="00BE7448" w:rsidRDefault="00BE7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BFE"/>
    <w:rsid w:val="000E4387"/>
    <w:rsid w:val="00117199"/>
    <w:rsid w:val="00153D56"/>
    <w:rsid w:val="00184D25"/>
    <w:rsid w:val="001D60F5"/>
    <w:rsid w:val="002112AA"/>
    <w:rsid w:val="002D0274"/>
    <w:rsid w:val="00352382"/>
    <w:rsid w:val="00483C8B"/>
    <w:rsid w:val="005A74AA"/>
    <w:rsid w:val="006A5CFA"/>
    <w:rsid w:val="006C5431"/>
    <w:rsid w:val="006E06A4"/>
    <w:rsid w:val="00735509"/>
    <w:rsid w:val="008A63BC"/>
    <w:rsid w:val="008D356B"/>
    <w:rsid w:val="008E480A"/>
    <w:rsid w:val="00910BFE"/>
    <w:rsid w:val="009A6F5E"/>
    <w:rsid w:val="009B5956"/>
    <w:rsid w:val="00A37B01"/>
    <w:rsid w:val="00B15B48"/>
    <w:rsid w:val="00B21B3E"/>
    <w:rsid w:val="00BB5973"/>
    <w:rsid w:val="00BE7448"/>
    <w:rsid w:val="00C83EB6"/>
    <w:rsid w:val="00C97567"/>
    <w:rsid w:val="00D40678"/>
    <w:rsid w:val="00E37E1B"/>
    <w:rsid w:val="00F4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hapeDefaults>
    <o:shapedefaults v:ext="edit" spidmax="3074"/>
    <o:shapelayout v:ext="edit">
      <o:idmap v:ext="edit" data="2"/>
    </o:shapelayout>
  </w:shapeDefaults>
  <w:decimalSymbol w:val="."/>
  <w:listSeparator w:val=","/>
  <w14:docId w14:val="62EBAEDD"/>
  <w15:chartTrackingRefBased/>
  <w15:docId w15:val="{AF15D12F-0453-4190-82E6-87714E9E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5CF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lockText">
    <w:name w:val="Block Text"/>
    <w:basedOn w:val="Normal"/>
    <w:pPr>
      <w:widowControl/>
      <w:autoSpaceDE/>
      <w:autoSpaceDN/>
      <w:adjustRightInd/>
      <w:ind w:left="-1080" w:right="180"/>
      <w:jc w:val="both"/>
    </w:pPr>
    <w:rPr>
      <w:b/>
      <w:bCs/>
      <w:sz w:val="20"/>
    </w:rPr>
  </w:style>
  <w:style w:type="paragraph" w:styleId="EnvelopeReturn">
    <w:name w:val="envelope return"/>
    <w:basedOn w:val="Normal"/>
    <w:pPr>
      <w:widowControl/>
      <w:autoSpaceDE/>
      <w:autoSpaceDN/>
      <w:adjustRightInd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semiHidden/>
    <w:rsid w:val="009B5956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B5956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CommAppealsInterferences.dot</Template>
  <TotalTime>0</TotalTime>
  <Pages>2</Pages>
  <Words>379</Words>
  <Characters>2165</Characters>
  <Application>Microsoft Office Word</Application>
  <DocSecurity>0</DocSecurity>
  <PresentationFormat/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CommAppealsInterferences.DOT</vt:lpstr>
    </vt:vector>
  </TitlesOfParts>
  <Company>SLWK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CommAppealsInterferences.dot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