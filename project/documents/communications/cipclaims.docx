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44063" w14:textId="77777777" w:rsidR="00DF4779" w:rsidRPr="00C83EB6" w:rsidRDefault="00DF4779" w:rsidP="00DF4779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t xml:space="preserve">S/N </w:t>
      </w:r>
      <w:r w:rsidRPr="008D356B">
        <w:rPr>
          <w:b/>
          <w:u w:val="single"/>
        </w:rPr>
        <w:t>&lt;&lt;</w:t>
      </w:r>
      <w:r>
        <w:rPr>
          <w:b/>
          <w:bCs/>
          <w:u w:val="single"/>
        </w:rPr>
        <w:t>serialNo</w:t>
      </w:r>
      <w:r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52B7229B" w14:textId="77777777" w:rsidR="00DF4779" w:rsidRPr="00C83EB6" w:rsidRDefault="00DF4779" w:rsidP="00DF4779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56B76BE6" w14:textId="77777777" w:rsidR="00DF4779" w:rsidRPr="00C83EB6" w:rsidRDefault="009C2ACF" w:rsidP="00DF4779">
      <w:pPr>
        <w:tabs>
          <w:tab w:val="left" w:pos="1440"/>
          <w:tab w:val="left" w:pos="5400"/>
        </w:tabs>
        <w:spacing w:line="300" w:lineRule="auto"/>
      </w:pPr>
      <w:r w:rsidRPr="009C2ACF">
        <w:t>Inventor(s):     &lt;&lt;inventorEtal&gt;&gt;</w:t>
      </w:r>
      <w:r w:rsidR="00DF4779" w:rsidRPr="008A2989">
        <w:tab/>
      </w:r>
      <w:r w:rsidR="00DF4779" w:rsidRPr="00C83EB6">
        <w:t xml:space="preserve">Examiner:  </w:t>
      </w:r>
      <w:r w:rsidR="00DF4779">
        <w:t>&lt;&lt;examinerName&gt;&gt;</w:t>
      </w:r>
    </w:p>
    <w:p w14:paraId="55B33D5B" w14:textId="77777777" w:rsidR="00DF4779" w:rsidRPr="00C83EB6" w:rsidRDefault="00DF4779" w:rsidP="00DF4779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>
        <w:t>&lt;&lt;serialNo&gt;&gt;</w:t>
      </w:r>
      <w:r w:rsidRPr="00C83EB6">
        <w:tab/>
        <w:t xml:space="preserve">Group Art Unit:  </w:t>
      </w:r>
      <w:r>
        <w:t>&lt;&lt;artUnit&gt;&gt;</w:t>
      </w:r>
    </w:p>
    <w:p w14:paraId="5845ADFD" w14:textId="77777777" w:rsidR="00DF4779" w:rsidRPr="00C83EB6" w:rsidRDefault="00DF4779" w:rsidP="00DF4779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>
        <w:t>&lt;&lt;filedDate&gt;&gt;</w:t>
      </w:r>
      <w:r w:rsidRPr="00C83EB6">
        <w:tab/>
        <w:t xml:space="preserve">Docket:  </w:t>
      </w:r>
      <w:r>
        <w:t>&lt;&lt;matterNo&gt;&gt;</w:t>
      </w:r>
    </w:p>
    <w:p w14:paraId="0430AC43" w14:textId="77777777" w:rsidR="00DF4779" w:rsidRDefault="00DF4779" w:rsidP="00DF4779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Pr="002D0274">
        <w:t xml:space="preserve"> </w:t>
      </w:r>
      <w:r>
        <w:t>&lt;&lt;custNoCorresp&gt;&gt;</w:t>
      </w:r>
      <w:r>
        <w:tab/>
      </w:r>
      <w:r w:rsidRPr="00C83EB6">
        <w:t xml:space="preserve">Confirmation No.: </w:t>
      </w:r>
      <w:r>
        <w:t>&lt;&lt;confirmNo&gt;&gt;</w:t>
      </w:r>
    </w:p>
    <w:p w14:paraId="5A4D48A6" w14:textId="77777777" w:rsidR="00DF4779" w:rsidRDefault="00DF4779" w:rsidP="00DF4779">
      <w:pPr>
        <w:pBdr>
          <w:bottom w:val="single" w:sz="4" w:space="1" w:color="auto"/>
        </w:pBdr>
        <w:tabs>
          <w:tab w:val="left" w:pos="1440"/>
          <w:tab w:val="left" w:pos="540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>
        <w:t>&lt;&lt;title&gt;&gt;</w:t>
      </w:r>
    </w:p>
    <w:p w14:paraId="61E8FEFD" w14:textId="77777777" w:rsidR="00DF4779" w:rsidRDefault="00DF4779" w:rsidP="00DF4779">
      <w:pPr>
        <w:pStyle w:val="Header"/>
        <w:tabs>
          <w:tab w:val="clear" w:pos="4320"/>
          <w:tab w:val="clear" w:pos="8640"/>
        </w:tabs>
      </w:pPr>
    </w:p>
    <w:p w14:paraId="428B2553" w14:textId="77777777" w:rsidR="0076362C" w:rsidRDefault="005052BD" w:rsidP="00811B49">
      <w:pPr>
        <w:tabs>
          <w:tab w:val="center" w:pos="4680"/>
        </w:tabs>
        <w:jc w:val="center"/>
        <w:rPr>
          <w:b/>
          <w:bCs/>
          <w:u w:val="single"/>
        </w:rPr>
      </w:pPr>
      <w:r>
        <w:rPr>
          <w:b/>
          <w:bCs/>
          <w:u w:val="single"/>
        </w:rPr>
        <w:t>COMMUNICATION UNDER 37 C.F.R. § 1.78(d)(3)</w:t>
      </w:r>
    </w:p>
    <w:p w14:paraId="6F23ACD4" w14:textId="77777777" w:rsidR="0076362C" w:rsidRDefault="0076362C"/>
    <w:p w14:paraId="46AA2C63" w14:textId="77777777" w:rsidR="0076362C" w:rsidRDefault="0076362C">
      <w:r>
        <w:t>Commissioner for Patents</w:t>
      </w:r>
    </w:p>
    <w:p w14:paraId="0975B70C" w14:textId="77777777" w:rsidR="0076362C" w:rsidRDefault="0076362C">
      <w:pPr>
        <w:widowControl/>
        <w:autoSpaceDE/>
        <w:autoSpaceDN/>
        <w:adjustRightInd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03FBFC1D" w14:textId="77777777" w:rsidR="0076362C" w:rsidRDefault="0076362C">
      <w:smartTag w:uri="urn:schemas-microsoft-com:office:smarttags" w:element="City">
        <w:r>
          <w:t>Alexandria</w:t>
        </w:r>
      </w:smartTag>
      <w:r>
        <w:t xml:space="preserve">, </w:t>
      </w:r>
      <w:smartTag w:uri="urn:schemas-microsoft-com:office:smarttags" w:element="PostalCode">
        <w:r>
          <w:t>VA</w:t>
        </w:r>
      </w:smartTag>
      <w:r>
        <w:t xml:space="preserve"> 22313-1450</w:t>
      </w:r>
    </w:p>
    <w:p w14:paraId="75039336" w14:textId="77777777" w:rsidR="005052BD" w:rsidRDefault="005052BD"/>
    <w:p w14:paraId="2533850A" w14:textId="77777777" w:rsidR="005052BD" w:rsidRPr="005052BD" w:rsidRDefault="005052BD" w:rsidP="005052BD">
      <w:pPr>
        <w:widowControl/>
        <w:autoSpaceDE/>
        <w:autoSpaceDN/>
        <w:adjustRightInd/>
        <w:spacing w:line="360" w:lineRule="auto"/>
      </w:pPr>
      <w:r>
        <w:tab/>
      </w:r>
      <w:r w:rsidRPr="005052BD">
        <w:t xml:space="preserve">The present application is a continuation-in-part of prior-filed U.S. Patent Application No. </w:t>
      </w:r>
      <w:r w:rsidR="00CD05ED">
        <w:t>&lt;&lt;priSerialNo&gt;&gt;</w:t>
      </w:r>
      <w:r w:rsidRPr="005052BD">
        <w:t>.</w:t>
      </w:r>
      <w:r>
        <w:t xml:space="preserve"> </w:t>
      </w:r>
      <w:r w:rsidRPr="005052BD">
        <w:t xml:space="preserve"> As required under 37 C.F.R. </w:t>
      </w:r>
      <w:r>
        <w:t xml:space="preserve">§ </w:t>
      </w:r>
      <w:r w:rsidRPr="005052BD">
        <w:t>1.78(d)(3), Applicant respectfully submits that the subject matter of claims _________ of the present patent application is disclosed in the prior-filed application in the manner provided by the first paragraph of 35 U.S.C. 112.</w:t>
      </w:r>
    </w:p>
    <w:p w14:paraId="4483A560" w14:textId="77777777" w:rsidR="0076362C" w:rsidRDefault="00811B49" w:rsidP="00811B49">
      <w:pPr>
        <w:spacing w:line="360" w:lineRule="auto"/>
      </w:pPr>
      <w:r>
        <w:tab/>
      </w:r>
      <w:r w:rsidR="005052BD">
        <w:t xml:space="preserve">The Examiner is invited to contact the below-signed attorney at &lt;&lt;SAPhone&gt;&gt; to facilitate prosecution of this application.  </w:t>
      </w:r>
      <w:r w:rsidR="00913DD2">
        <w:t xml:space="preserve">It is believed that no fee is necessary for submission of this communication.  </w:t>
      </w:r>
      <w:r w:rsidR="0076362C">
        <w:t xml:space="preserve">If necessary, please charge any fees or credit overpayment to Deposit Account No. </w:t>
      </w:r>
      <w:r w:rsidR="00DF4779">
        <w:t>19-0743</w:t>
      </w:r>
      <w:r w:rsidR="0076362C">
        <w:t>.</w:t>
      </w:r>
    </w:p>
    <w:p w14:paraId="096C3E6D" w14:textId="77777777" w:rsidR="00DF4779" w:rsidRPr="00084C80" w:rsidRDefault="00DF4779" w:rsidP="00DF4779">
      <w:pPr>
        <w:spacing w:line="360" w:lineRule="auto"/>
      </w:pPr>
    </w:p>
    <w:p w14:paraId="18A39A51" w14:textId="77777777" w:rsidR="00DF4779" w:rsidRPr="00084C80" w:rsidRDefault="00DF4779" w:rsidP="00DF4779">
      <w:pPr>
        <w:ind w:left="2880" w:firstLine="720"/>
      </w:pPr>
      <w:r w:rsidRPr="00084C80">
        <w:t>Respectfully submitted,</w:t>
      </w:r>
    </w:p>
    <w:p w14:paraId="5763CA2D" w14:textId="77777777" w:rsidR="00DF4779" w:rsidRPr="00084C80" w:rsidRDefault="00DF4779" w:rsidP="00DF4779"/>
    <w:p w14:paraId="2A4FF565" w14:textId="77777777" w:rsidR="00DF4779" w:rsidRPr="00084C80" w:rsidRDefault="00DF4779" w:rsidP="00DF4779">
      <w:pPr>
        <w:ind w:firstLine="3600"/>
        <w:rPr>
          <w:sz w:val="22"/>
          <w:szCs w:val="22"/>
        </w:rPr>
      </w:pPr>
      <w:r>
        <w:rPr>
          <w:sz w:val="22"/>
          <w:szCs w:val="22"/>
        </w:rPr>
        <w:t>&lt;&lt;upperFirmName&gt;&gt;</w:t>
      </w:r>
    </w:p>
    <w:p w14:paraId="5885DD63" w14:textId="77777777" w:rsidR="00DF4779" w:rsidRPr="00084C80" w:rsidRDefault="00DF4779" w:rsidP="00DF4779">
      <w:pPr>
        <w:ind w:firstLine="3600"/>
      </w:pPr>
      <w:r w:rsidRPr="00084C80">
        <w:t>P.O. Box 2938</w:t>
      </w:r>
    </w:p>
    <w:p w14:paraId="228AF390" w14:textId="77777777" w:rsidR="00DF4779" w:rsidRPr="00084C80" w:rsidRDefault="00DF4779" w:rsidP="00DF4779">
      <w:pPr>
        <w:ind w:firstLine="3600"/>
      </w:pPr>
      <w:r w:rsidRPr="00084C80">
        <w:t>Minneapolis, MN  55402</w:t>
      </w:r>
    </w:p>
    <w:p w14:paraId="47AE918F" w14:textId="77777777" w:rsidR="00DF4779" w:rsidRPr="00084C80" w:rsidRDefault="00DF4779" w:rsidP="00DF4779">
      <w:pPr>
        <w:ind w:firstLine="3600"/>
      </w:pPr>
      <w:r w:rsidRPr="00084C80">
        <w:t>&lt;&lt;SAPhone&gt;&gt;</w:t>
      </w:r>
    </w:p>
    <w:p w14:paraId="0F130846" w14:textId="77777777" w:rsidR="00DF4779" w:rsidRDefault="00DF4779" w:rsidP="00DF4779"/>
    <w:p w14:paraId="6831196E" w14:textId="77777777" w:rsidR="00811B49" w:rsidRPr="00084C80" w:rsidRDefault="00811B49" w:rsidP="00DF4779"/>
    <w:p w14:paraId="3EA96D0C" w14:textId="77777777" w:rsidR="00DF4779" w:rsidRPr="00084C80" w:rsidRDefault="00DF4779" w:rsidP="00DF4779">
      <w:pPr>
        <w:tabs>
          <w:tab w:val="left" w:pos="3600"/>
        </w:tabs>
      </w:pPr>
      <w:r w:rsidRPr="00084C80">
        <w:t>Date ___________________________  By  __________________________________________</w:t>
      </w:r>
    </w:p>
    <w:p w14:paraId="04C94845" w14:textId="77777777" w:rsidR="00DF4779" w:rsidRPr="00084C80" w:rsidRDefault="00DF4779" w:rsidP="00DF4779">
      <w:pPr>
        <w:tabs>
          <w:tab w:val="left" w:pos="4320"/>
        </w:tabs>
      </w:pPr>
      <w:r w:rsidRPr="00084C80">
        <w:tab/>
        <w:t>&lt;&lt;SAName&gt;&gt;</w:t>
      </w:r>
    </w:p>
    <w:p w14:paraId="38E6298D" w14:textId="77777777" w:rsidR="00DF4779" w:rsidRPr="00084C80" w:rsidRDefault="00DF4779" w:rsidP="00DF4779">
      <w:pPr>
        <w:tabs>
          <w:tab w:val="left" w:pos="4320"/>
        </w:tabs>
      </w:pPr>
      <w:r w:rsidRPr="00DF4779">
        <w:rPr>
          <w:sz w:val="18"/>
          <w:szCs w:val="18"/>
        </w:rPr>
        <w:t>&lt;&lt;nickSA&gt;&gt;:&lt;&lt;nickU&gt;&gt;</w:t>
      </w:r>
      <w:r w:rsidRPr="00084C80">
        <w:tab/>
        <w:t>Reg. No. &lt;&lt;SARegNo&gt;&gt;</w:t>
      </w:r>
    </w:p>
    <w:p w14:paraId="70D4DFAF" w14:textId="77777777" w:rsidR="00DF4779" w:rsidRPr="006018DC" w:rsidRDefault="00DF4779" w:rsidP="00DF4779">
      <w:pPr>
        <w:rPr>
          <w:sz w:val="18"/>
          <w:szCs w:val="18"/>
        </w:rPr>
      </w:pPr>
    </w:p>
    <w:p w14:paraId="31963822" w14:textId="77777777" w:rsidR="00DF4779" w:rsidRPr="006018DC" w:rsidRDefault="00DF4779" w:rsidP="00DF4779">
      <w:pPr>
        <w:rPr>
          <w:sz w:val="18"/>
          <w:szCs w:val="18"/>
        </w:rPr>
      </w:pPr>
      <w:r w:rsidRPr="006018DC">
        <w:rPr>
          <w:sz w:val="18"/>
          <w:szCs w:val="18"/>
          <w:u w:val="single"/>
        </w:rPr>
        <w:t>CERTIFICATE UNDER 37 CFR 1.8</w:t>
      </w:r>
      <w:r w:rsidRPr="006018DC">
        <w:rPr>
          <w:sz w:val="18"/>
          <w:szCs w:val="18"/>
        </w:rPr>
        <w:t xml:space="preserve">:  </w:t>
      </w:r>
      <w:r w:rsidRPr="006018DC">
        <w:rPr>
          <w:noProof/>
          <w:sz w:val="18"/>
          <w:szCs w:val="18"/>
        </w:rPr>
        <w:t xml:space="preserve">The undersigned hereby certifies that this correspondence is being </w:t>
      </w:r>
      <w:r w:rsidR="00EE7995" w:rsidRPr="008F7CF2">
        <w:rPr>
          <w:sz w:val="18"/>
          <w:szCs w:val="18"/>
        </w:rPr>
        <w:t xml:space="preserve"> </w:t>
      </w:r>
      <w:r w:rsidR="00EE7995">
        <w:rPr>
          <w:noProof/>
          <w:sz w:val="18"/>
          <w:szCs w:val="18"/>
        </w:rPr>
        <w:t>&lt;&lt;certificateText&gt;&gt;</w:t>
      </w:r>
      <w:r w:rsidRPr="006018DC">
        <w:rPr>
          <w:noProof/>
          <w:sz w:val="18"/>
          <w:szCs w:val="18"/>
        </w:rPr>
        <w:t xml:space="preserve"> addressed to: </w:t>
      </w:r>
      <w:r w:rsidRPr="006018DC">
        <w:rPr>
          <w:sz w:val="18"/>
          <w:szCs w:val="18"/>
        </w:rPr>
        <w:t>Commissioner for Patents, P.O. Box 1450, Alexandria, VA 22313-1450 on this ________ day of &lt;&lt;currentMo&gt;&gt;, &lt;&lt;currentYr&gt;&gt;.</w:t>
      </w:r>
    </w:p>
    <w:p w14:paraId="6AF4380E" w14:textId="77777777" w:rsidR="00DF4779" w:rsidRPr="006018DC" w:rsidRDefault="00DF4779" w:rsidP="00DF4779">
      <w:pPr>
        <w:rPr>
          <w:sz w:val="18"/>
          <w:szCs w:val="18"/>
        </w:rPr>
      </w:pPr>
    </w:p>
    <w:p w14:paraId="36176AC5" w14:textId="77777777" w:rsidR="00DF4779" w:rsidRPr="006018DC" w:rsidRDefault="00DF4779" w:rsidP="00DF4779">
      <w:pPr>
        <w:tabs>
          <w:tab w:val="left" w:pos="5040"/>
        </w:tabs>
        <w:rPr>
          <w:sz w:val="18"/>
          <w:szCs w:val="18"/>
        </w:rPr>
      </w:pPr>
      <w:r w:rsidRPr="006018DC">
        <w:rPr>
          <w:sz w:val="18"/>
          <w:szCs w:val="18"/>
        </w:rPr>
        <w:t>____________________</w:t>
      </w:r>
      <w:r>
        <w:rPr>
          <w:sz w:val="18"/>
          <w:szCs w:val="18"/>
        </w:rPr>
        <w:t>____________________________</w:t>
      </w:r>
      <w:r w:rsidRPr="006018DC">
        <w:rPr>
          <w:sz w:val="18"/>
          <w:szCs w:val="18"/>
        </w:rPr>
        <w:t>_</w:t>
      </w:r>
      <w:r w:rsidRPr="006018DC">
        <w:rPr>
          <w:sz w:val="18"/>
          <w:szCs w:val="18"/>
        </w:rPr>
        <w:tab/>
        <w:t>_______________________________________________</w:t>
      </w:r>
    </w:p>
    <w:p w14:paraId="3B67E0CE" w14:textId="77777777" w:rsidR="00DF4779" w:rsidRPr="00941653" w:rsidRDefault="00DF4779" w:rsidP="007D0A7D">
      <w:pPr>
        <w:tabs>
          <w:tab w:val="left" w:pos="5040"/>
        </w:tabs>
        <w:rPr>
          <w:sz w:val="18"/>
          <w:szCs w:val="18"/>
        </w:rPr>
      </w:pPr>
      <w:r w:rsidRPr="006018DC">
        <w:rPr>
          <w:sz w:val="18"/>
          <w:szCs w:val="18"/>
        </w:rPr>
        <w:t>Name</w:t>
      </w:r>
      <w:r w:rsidRPr="006018DC">
        <w:rPr>
          <w:sz w:val="18"/>
          <w:szCs w:val="18"/>
        </w:rPr>
        <w:tab/>
        <w:t>Signature</w:t>
      </w:r>
    </w:p>
    <w:sectPr w:rsidR="00DF4779" w:rsidRPr="00941653" w:rsidSect="00941653">
      <w:endnotePr>
        <w:numFmt w:val="decimal"/>
      </w:endnotePr>
      <w:type w:val="continuous"/>
      <w:pgSz w:w="12240" w:h="15840" w:code="1"/>
      <w:pgMar w:top="1080" w:right="1440" w:bottom="360" w:left="1440" w:header="1080" w:footer="36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DEB08" w14:textId="77777777" w:rsidR="00177A2E" w:rsidRDefault="00177A2E">
      <w:r>
        <w:separator/>
      </w:r>
    </w:p>
  </w:endnote>
  <w:endnote w:type="continuationSeparator" w:id="0">
    <w:p w14:paraId="4B875BA0" w14:textId="77777777" w:rsidR="00177A2E" w:rsidRDefault="00177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8257E" w14:textId="77777777" w:rsidR="00177A2E" w:rsidRDefault="00177A2E">
      <w:r>
        <w:separator/>
      </w:r>
    </w:p>
  </w:footnote>
  <w:footnote w:type="continuationSeparator" w:id="0">
    <w:p w14:paraId="35A36103" w14:textId="77777777" w:rsidR="00177A2E" w:rsidRDefault="00177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779"/>
    <w:rsid w:val="00177A2E"/>
    <w:rsid w:val="00223C91"/>
    <w:rsid w:val="002A7A50"/>
    <w:rsid w:val="002E6955"/>
    <w:rsid w:val="00495CBF"/>
    <w:rsid w:val="004D4419"/>
    <w:rsid w:val="005052BD"/>
    <w:rsid w:val="00727B9D"/>
    <w:rsid w:val="0076362C"/>
    <w:rsid w:val="007D0A7D"/>
    <w:rsid w:val="00811B49"/>
    <w:rsid w:val="00913DD2"/>
    <w:rsid w:val="00941653"/>
    <w:rsid w:val="0095345A"/>
    <w:rsid w:val="00954B57"/>
    <w:rsid w:val="009C2ACF"/>
    <w:rsid w:val="00CD05ED"/>
    <w:rsid w:val="00DF4779"/>
    <w:rsid w:val="00EE7995"/>
    <w:rsid w:val="00F7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1"/>
    </o:shapelayout>
  </w:shapeDefaults>
  <w:decimalSymbol w:val="."/>
  <w:listSeparator w:val=","/>
  <w14:docId w14:val="5597E8A5"/>
  <w15:chartTrackingRefBased/>
  <w15:docId w15:val="{D3BD8A63-C59F-4B56-98B2-64405C67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477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4779"/>
  </w:style>
  <w:style w:type="character" w:styleId="CommentReference">
    <w:name w:val="annotation reference"/>
    <w:semiHidden/>
    <w:rsid w:val="00DF4779"/>
    <w:rPr>
      <w:sz w:val="16"/>
      <w:szCs w:val="16"/>
    </w:rPr>
  </w:style>
  <w:style w:type="paragraph" w:styleId="CommentText">
    <w:name w:val="annotation text"/>
    <w:basedOn w:val="Normal"/>
    <w:semiHidden/>
    <w:rsid w:val="00DF4779"/>
    <w:rPr>
      <w:sz w:val="20"/>
      <w:szCs w:val="20"/>
    </w:rPr>
  </w:style>
  <w:style w:type="paragraph" w:styleId="BalloonText">
    <w:name w:val="Balloon Text"/>
    <w:basedOn w:val="Normal"/>
    <w:semiHidden/>
    <w:rsid w:val="00DF4779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05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cipclaims.dot</Template>
  <TotalTime>0</TotalTime>
  <Pages>1</Pages>
  <Words>252</Words>
  <Characters>1438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S/N </vt:lpstr>
    </vt:vector>
  </TitlesOfParts>
  <Company>SLWK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cipclaims.DOT</dc:title>
  <dc:subject/>
  <dc:creator>Kacia Lee</dc:creator>
  <cp:keywords/>
  <dc:description/>
  <cp:lastModifiedBy>Jacob Burns</cp:lastModifiedBy>
  <cp:revision>2</cp:revision>
  <cp:lastPrinted>2007-09-12T19:38:00Z</cp:lastPrinted>
  <dcterms:created xsi:type="dcterms:W3CDTF">2024-06-03T23:47:00Z</dcterms:created>
  <dcterms:modified xsi:type="dcterms:W3CDTF">2024-06-03T23:47:00Z</dcterms:modified>
</cp:coreProperties>
</file>