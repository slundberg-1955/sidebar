
<file path=[Content_Types].xml><?xml version="1.0" encoding="utf-8"?>
<Types xmlns="http://schemas.openxmlformats.org/package/2006/content-types">
  <Default Extension="bin" ContentType="application/vnd.ms-word.attachedToolbars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FF67D5" w14:textId="77777777" w:rsidR="008E3B9B" w:rsidRPr="00003F2C" w:rsidRDefault="008E3B9B" w:rsidP="008E3B9B">
      <w:pPr>
        <w:tabs>
          <w:tab w:val="right" w:pos="9360"/>
        </w:tabs>
        <w:rPr>
          <w:sz w:val="24"/>
        </w:rPr>
      </w:pPr>
      <w:r w:rsidRPr="00003F2C">
        <w:rPr>
          <w:b/>
          <w:bCs/>
          <w:sz w:val="24"/>
          <w:u w:val="single"/>
        </w:rPr>
        <w:t>S/N &lt;&lt;serialNo&gt;&gt;</w:t>
      </w:r>
      <w:r w:rsidRPr="00003F2C">
        <w:rPr>
          <w:sz w:val="24"/>
        </w:rPr>
        <w:tab/>
      </w:r>
      <w:r w:rsidRPr="00003F2C">
        <w:rPr>
          <w:b/>
          <w:bCs/>
          <w:sz w:val="24"/>
          <w:u w:val="single"/>
        </w:rPr>
        <w:t>PATENT</w:t>
      </w:r>
    </w:p>
    <w:p w14:paraId="063F33F8" w14:textId="77777777" w:rsidR="008E3B9B" w:rsidRPr="00003F2C" w:rsidRDefault="008E3B9B" w:rsidP="008E3B9B">
      <w:pPr>
        <w:tabs>
          <w:tab w:val="left" w:pos="1080"/>
          <w:tab w:val="center" w:pos="4680"/>
        </w:tabs>
        <w:spacing w:line="300" w:lineRule="auto"/>
        <w:rPr>
          <w:sz w:val="24"/>
        </w:rPr>
      </w:pPr>
      <w:r w:rsidRPr="00003F2C">
        <w:rPr>
          <w:sz w:val="24"/>
        </w:rPr>
        <w:tab/>
      </w:r>
      <w:r w:rsidRPr="00003F2C">
        <w:rPr>
          <w:b/>
          <w:bCs/>
          <w:sz w:val="24"/>
          <w:u w:val="single"/>
        </w:rPr>
        <w:t>IN THE UNITED STATES PATENT AND TRADEMARK OFFICE</w:t>
      </w:r>
    </w:p>
    <w:p w14:paraId="41B95F8D" w14:textId="77777777" w:rsidR="008E3B9B" w:rsidRPr="00003F2C" w:rsidRDefault="00850C6B" w:rsidP="008E3B9B">
      <w:pPr>
        <w:tabs>
          <w:tab w:val="left" w:pos="1440"/>
          <w:tab w:val="left" w:pos="5400"/>
        </w:tabs>
        <w:spacing w:line="300" w:lineRule="auto"/>
        <w:rPr>
          <w:sz w:val="24"/>
        </w:rPr>
      </w:pPr>
      <w:r w:rsidRPr="00850C6B">
        <w:rPr>
          <w:sz w:val="24"/>
        </w:rPr>
        <w:t xml:space="preserve">Inventor(s):  </w:t>
      </w:r>
      <w:r>
        <w:rPr>
          <w:sz w:val="24"/>
        </w:rPr>
        <w:t xml:space="preserve">   </w:t>
      </w:r>
      <w:r w:rsidRPr="00850C6B">
        <w:rPr>
          <w:sz w:val="24"/>
        </w:rPr>
        <w:t>&lt;&lt;inventorEtal&gt;&gt;</w:t>
      </w:r>
      <w:r w:rsidR="008E3B9B" w:rsidRPr="00003F2C">
        <w:rPr>
          <w:sz w:val="24"/>
        </w:rPr>
        <w:tab/>
        <w:t>Examiner: &lt;&lt;examinerName&gt;&gt;</w:t>
      </w:r>
    </w:p>
    <w:p w14:paraId="7F936F5F" w14:textId="77777777" w:rsidR="008E3B9B" w:rsidRPr="00003F2C" w:rsidRDefault="008E3B9B" w:rsidP="008E3B9B">
      <w:pPr>
        <w:tabs>
          <w:tab w:val="left" w:pos="1440"/>
          <w:tab w:val="left" w:pos="5400"/>
        </w:tabs>
        <w:spacing w:line="300" w:lineRule="auto"/>
        <w:rPr>
          <w:sz w:val="24"/>
        </w:rPr>
      </w:pPr>
      <w:r w:rsidRPr="00003F2C">
        <w:rPr>
          <w:sz w:val="24"/>
        </w:rPr>
        <w:t xml:space="preserve">Serial No.: </w:t>
      </w:r>
      <w:r w:rsidRPr="00003F2C">
        <w:rPr>
          <w:sz w:val="24"/>
        </w:rPr>
        <w:tab/>
        <w:t>&lt;&lt;serialNo&gt;&gt;</w:t>
      </w:r>
      <w:r w:rsidRPr="00003F2C">
        <w:rPr>
          <w:sz w:val="24"/>
        </w:rPr>
        <w:tab/>
        <w:t>Group Art Unit: &lt;&lt;artUnit&gt;&gt;</w:t>
      </w:r>
    </w:p>
    <w:p w14:paraId="562496D5" w14:textId="77777777" w:rsidR="008E3B9B" w:rsidRPr="00003F2C" w:rsidRDefault="008E3B9B" w:rsidP="008E3B9B">
      <w:pPr>
        <w:tabs>
          <w:tab w:val="left" w:pos="1440"/>
          <w:tab w:val="left" w:pos="5400"/>
        </w:tabs>
        <w:spacing w:line="300" w:lineRule="auto"/>
        <w:rPr>
          <w:sz w:val="24"/>
        </w:rPr>
      </w:pPr>
      <w:r w:rsidRPr="00003F2C">
        <w:rPr>
          <w:sz w:val="24"/>
        </w:rPr>
        <w:t>Filed:</w:t>
      </w:r>
      <w:r w:rsidRPr="00003F2C">
        <w:rPr>
          <w:sz w:val="24"/>
        </w:rPr>
        <w:tab/>
        <w:t>&lt;&lt;filedDate&gt;&gt;</w:t>
      </w:r>
      <w:r w:rsidRPr="00003F2C">
        <w:rPr>
          <w:sz w:val="24"/>
        </w:rPr>
        <w:tab/>
        <w:t>Docket No.: &lt;&lt;matterNo&gt;&gt;</w:t>
      </w:r>
    </w:p>
    <w:p w14:paraId="54BB4504" w14:textId="77777777" w:rsidR="008E3B9B" w:rsidRPr="00003F2C" w:rsidRDefault="008E3B9B" w:rsidP="008E3B9B">
      <w:pPr>
        <w:tabs>
          <w:tab w:val="left" w:pos="1260"/>
          <w:tab w:val="left" w:pos="5400"/>
          <w:tab w:val="left" w:pos="6480"/>
          <w:tab w:val="left" w:pos="9352"/>
        </w:tabs>
        <w:spacing w:line="300" w:lineRule="auto"/>
        <w:ind w:left="1260" w:hanging="1260"/>
        <w:rPr>
          <w:sz w:val="24"/>
        </w:rPr>
      </w:pPr>
      <w:r w:rsidRPr="00003F2C">
        <w:rPr>
          <w:sz w:val="24"/>
        </w:rPr>
        <w:t>Customer No.: &lt;&lt;custNoCorresp&gt;&gt;</w:t>
      </w:r>
      <w:r w:rsidRPr="00003F2C">
        <w:rPr>
          <w:sz w:val="24"/>
        </w:rPr>
        <w:tab/>
        <w:t>Confirmation No.: &lt;&lt;confirmNo&gt;&gt;</w:t>
      </w:r>
    </w:p>
    <w:p w14:paraId="2F5389EA" w14:textId="77777777" w:rsidR="0076362C" w:rsidRDefault="008E3B9B" w:rsidP="008E3B9B">
      <w:pPr>
        <w:tabs>
          <w:tab w:val="left" w:pos="1432"/>
          <w:tab w:val="left" w:pos="6112"/>
          <w:tab w:val="left" w:pos="9352"/>
        </w:tabs>
        <w:spacing w:line="300" w:lineRule="auto"/>
        <w:ind w:left="1440" w:hanging="1448"/>
        <w:rPr>
          <w:sz w:val="24"/>
        </w:rPr>
      </w:pPr>
      <w:r w:rsidRPr="00003F2C">
        <w:rPr>
          <w:sz w:val="24"/>
        </w:rPr>
        <w:t>Title:</w:t>
      </w:r>
      <w:r w:rsidRPr="00003F2C">
        <w:rPr>
          <w:sz w:val="24"/>
        </w:rPr>
        <w:tab/>
        <w:t>&lt;&lt;title&gt;&gt;</w:t>
      </w:r>
      <w:r w:rsidRPr="00003F2C">
        <w:rPr>
          <w:sz w:val="24"/>
        </w:rPr>
        <w:tab/>
      </w:r>
    </w:p>
    <w:p w14:paraId="32DE9938" w14:textId="77777777" w:rsidR="0076362C" w:rsidRDefault="0076362C">
      <w:pPr>
        <w:spacing w:line="19" w:lineRule="exact"/>
        <w:rPr>
          <w:sz w:val="24"/>
        </w:rPr>
      </w:pPr>
      <w:r>
        <w:rPr>
          <w:noProof/>
        </w:rPr>
        <w:pict w14:anchorId="53AFC73E">
          <v:rect id="_x0000_s2050" style="position:absolute;margin-left:1in;margin-top:0;width:468pt;height:.95pt;z-index:-251658752;mso-position-horizontal-relative:page" o:allowincell="f" fillcolor="black" stroked="f" strokeweight="0">
            <v:fill color2="black"/>
            <w10:wrap anchorx="page"/>
            <w10:anchorlock/>
          </v:rect>
        </w:pict>
      </w:r>
    </w:p>
    <w:p w14:paraId="20A8D090" w14:textId="77777777" w:rsidR="0076362C" w:rsidRDefault="0076362C">
      <w:pPr>
        <w:rPr>
          <w:sz w:val="24"/>
        </w:rPr>
      </w:pPr>
    </w:p>
    <w:p w14:paraId="0755E847" w14:textId="77777777" w:rsidR="0076362C" w:rsidRDefault="0076362C">
      <w:pPr>
        <w:tabs>
          <w:tab w:val="center" w:pos="4680"/>
        </w:tabs>
        <w:rPr>
          <w:sz w:val="24"/>
        </w:rPr>
      </w:pPr>
      <w:r>
        <w:rPr>
          <w:sz w:val="24"/>
        </w:rPr>
        <w:tab/>
      </w:r>
      <w:r w:rsidR="0073172C">
        <w:rPr>
          <w:b/>
          <w:bCs/>
          <w:sz w:val="24"/>
          <w:u w:val="single"/>
        </w:rPr>
        <w:t>EXAMINER INTERVIEW SUMMARY</w:t>
      </w:r>
    </w:p>
    <w:p w14:paraId="05BC959B" w14:textId="77777777" w:rsidR="0076362C" w:rsidRDefault="0076362C">
      <w:pPr>
        <w:rPr>
          <w:sz w:val="24"/>
        </w:rPr>
      </w:pPr>
    </w:p>
    <w:p w14:paraId="2EC41C6C" w14:textId="77777777" w:rsidR="0076362C" w:rsidRDefault="0076362C">
      <w:pPr>
        <w:rPr>
          <w:sz w:val="24"/>
        </w:rPr>
      </w:pPr>
      <w:r>
        <w:rPr>
          <w:sz w:val="24"/>
        </w:rPr>
        <w:t>Commissioner for Patents</w:t>
      </w:r>
    </w:p>
    <w:p w14:paraId="34832F28" w14:textId="77777777" w:rsidR="0076362C" w:rsidRDefault="0076362C">
      <w:pPr>
        <w:widowControl/>
        <w:autoSpaceDE/>
        <w:autoSpaceDN/>
        <w:adjustRightInd/>
        <w:rPr>
          <w:sz w:val="24"/>
        </w:rPr>
      </w:pPr>
      <w:smartTag w:uri="urn:schemas-microsoft-com:office:smarttags" w:element="address">
        <w:smartTag w:uri="urn:schemas-microsoft-com:office:smarttags" w:element="Street">
          <w:r>
            <w:rPr>
              <w:sz w:val="24"/>
            </w:rPr>
            <w:t>P.O. Box</w:t>
          </w:r>
        </w:smartTag>
        <w:r>
          <w:rPr>
            <w:sz w:val="24"/>
          </w:rPr>
          <w:t xml:space="preserve"> 1450</w:t>
        </w:r>
      </w:smartTag>
    </w:p>
    <w:p w14:paraId="27B4D5CB" w14:textId="77777777" w:rsidR="0076362C" w:rsidRDefault="0076362C">
      <w:pPr>
        <w:rPr>
          <w:sz w:val="24"/>
        </w:rPr>
      </w:pPr>
      <w:r>
        <w:rPr>
          <w:sz w:val="24"/>
        </w:rPr>
        <w:t>Alexandria, VA 22313-1450</w:t>
      </w:r>
    </w:p>
    <w:p w14:paraId="5F7A926E" w14:textId="77777777" w:rsidR="0076362C" w:rsidRDefault="0076362C">
      <w:pPr>
        <w:rPr>
          <w:sz w:val="24"/>
        </w:rPr>
      </w:pPr>
    </w:p>
    <w:p w14:paraId="7C505CF3" w14:textId="77777777" w:rsidR="0076362C" w:rsidRDefault="0076362C" w:rsidP="0073172C">
      <w:pPr>
        <w:spacing w:line="360" w:lineRule="auto"/>
        <w:rPr>
          <w:sz w:val="24"/>
        </w:rPr>
      </w:pPr>
      <w:r>
        <w:rPr>
          <w:sz w:val="24"/>
        </w:rPr>
        <w:tab/>
      </w:r>
      <w:r w:rsidR="008E3B9B" w:rsidRPr="00003F2C">
        <w:rPr>
          <w:sz w:val="24"/>
        </w:rPr>
        <w:t>&lt;&lt;properApplicant&gt;&gt;</w:t>
      </w:r>
      <w:r w:rsidR="008E3B9B">
        <w:rPr>
          <w:sz w:val="24"/>
        </w:rPr>
        <w:t xml:space="preserve"> &lt;&lt;thankText&gt;&gt;</w:t>
      </w:r>
      <w:r w:rsidR="0073172C">
        <w:rPr>
          <w:sz w:val="24"/>
        </w:rPr>
        <w:t xml:space="preserve"> Examiner </w:t>
      </w:r>
      <w:r w:rsidR="008E3B9B" w:rsidRPr="00003F2C">
        <w:rPr>
          <w:sz w:val="24"/>
        </w:rPr>
        <w:t>&lt;&lt;examinerName&gt;&gt;</w:t>
      </w:r>
      <w:r w:rsidR="0073172C">
        <w:rPr>
          <w:sz w:val="24"/>
        </w:rPr>
        <w:t xml:space="preserve"> for the courtesy of a telephone interview on </w:t>
      </w:r>
      <w:r w:rsidR="008E3B9B" w:rsidRPr="008E3B9B">
        <w:rPr>
          <w:b/>
          <w:sz w:val="24"/>
        </w:rPr>
        <w:t xml:space="preserve">[Date of </w:t>
      </w:r>
      <w:r w:rsidR="008E3B9B">
        <w:rPr>
          <w:b/>
          <w:sz w:val="24"/>
        </w:rPr>
        <w:t xml:space="preserve">Telephone </w:t>
      </w:r>
      <w:r w:rsidR="008E3B9B" w:rsidRPr="008E3B9B">
        <w:rPr>
          <w:b/>
          <w:sz w:val="24"/>
        </w:rPr>
        <w:t>Interview]</w:t>
      </w:r>
      <w:r w:rsidR="0073172C">
        <w:rPr>
          <w:sz w:val="24"/>
        </w:rPr>
        <w:t xml:space="preserve"> with </w:t>
      </w:r>
      <w:r w:rsidR="008E3B9B" w:rsidRPr="00003F2C">
        <w:rPr>
          <w:sz w:val="24"/>
        </w:rPr>
        <w:t>&lt;&lt;properPossessiveApplicant&gt;&gt; representative</w:t>
      </w:r>
      <w:r w:rsidR="0073172C">
        <w:rPr>
          <w:sz w:val="24"/>
        </w:rPr>
        <w:t xml:space="preserve"> </w:t>
      </w:r>
      <w:r w:rsidR="008E3B9B" w:rsidRPr="00003F2C">
        <w:rPr>
          <w:rFonts w:cs="Arial"/>
          <w:sz w:val="24"/>
        </w:rPr>
        <w:t>&lt;&lt;SAName&gt;&gt;</w:t>
      </w:r>
      <w:r w:rsidR="0073172C">
        <w:rPr>
          <w:sz w:val="24"/>
        </w:rPr>
        <w:t>.</w:t>
      </w:r>
    </w:p>
    <w:p w14:paraId="320AD20F" w14:textId="77777777" w:rsidR="008E3B9B" w:rsidRDefault="008E3B9B" w:rsidP="0073172C">
      <w:pPr>
        <w:spacing w:line="360" w:lineRule="auto"/>
        <w:rPr>
          <w:sz w:val="24"/>
        </w:rPr>
      </w:pPr>
    </w:p>
    <w:p w14:paraId="642965FC" w14:textId="77777777" w:rsidR="0073172C" w:rsidRDefault="0073172C" w:rsidP="0073172C">
      <w:pPr>
        <w:spacing w:line="360" w:lineRule="auto"/>
        <w:rPr>
          <w:b/>
          <w:sz w:val="24"/>
        </w:rPr>
      </w:pPr>
      <w:r>
        <w:rPr>
          <w:sz w:val="24"/>
        </w:rPr>
        <w:tab/>
      </w:r>
      <w:r w:rsidRPr="0073172C">
        <w:rPr>
          <w:b/>
          <w:sz w:val="24"/>
        </w:rPr>
        <w:t>[</w:t>
      </w:r>
      <w:r w:rsidR="008E3B9B">
        <w:rPr>
          <w:b/>
          <w:sz w:val="24"/>
        </w:rPr>
        <w:t>Attorney s</w:t>
      </w:r>
      <w:r w:rsidRPr="0073172C">
        <w:rPr>
          <w:b/>
          <w:sz w:val="24"/>
        </w:rPr>
        <w:t>ummarize interview with Examiner].</w:t>
      </w:r>
    </w:p>
    <w:p w14:paraId="233A5AE7" w14:textId="77777777" w:rsidR="008E3B9B" w:rsidRPr="0073172C" w:rsidRDefault="008E3B9B" w:rsidP="0073172C">
      <w:pPr>
        <w:spacing w:line="360" w:lineRule="auto"/>
        <w:rPr>
          <w:b/>
          <w:sz w:val="24"/>
        </w:rPr>
      </w:pPr>
    </w:p>
    <w:p w14:paraId="10BE080B" w14:textId="77777777" w:rsidR="0073172C" w:rsidRDefault="0073172C" w:rsidP="0073172C">
      <w:pPr>
        <w:tabs>
          <w:tab w:val="center" w:pos="4680"/>
        </w:tabs>
        <w:spacing w:line="360" w:lineRule="auto"/>
        <w:ind w:firstLine="720"/>
        <w:rPr>
          <w:sz w:val="24"/>
        </w:rPr>
      </w:pPr>
      <w:r>
        <w:rPr>
          <w:sz w:val="24"/>
        </w:rPr>
        <w:t xml:space="preserve">If necessary, please charge any additional fees or credit overpayment to Deposit Account </w:t>
      </w:r>
      <w:r w:rsidR="008E3B9B">
        <w:rPr>
          <w:sz w:val="24"/>
        </w:rPr>
        <w:t>&lt;&lt;depAccount&gt;&gt;</w:t>
      </w:r>
      <w:r>
        <w:rPr>
          <w:sz w:val="24"/>
        </w:rPr>
        <w:t>.</w:t>
      </w:r>
    </w:p>
    <w:p w14:paraId="65474358" w14:textId="77777777" w:rsidR="0076362C" w:rsidRDefault="0076362C">
      <w:pPr>
        <w:rPr>
          <w:sz w:val="24"/>
        </w:rPr>
      </w:pPr>
    </w:p>
    <w:p w14:paraId="79EF6D64" w14:textId="77777777" w:rsidR="0076362C" w:rsidRDefault="0076362C">
      <w:pPr>
        <w:ind w:firstLine="3600"/>
        <w:rPr>
          <w:sz w:val="24"/>
        </w:rPr>
      </w:pPr>
      <w:r>
        <w:rPr>
          <w:sz w:val="24"/>
        </w:rPr>
        <w:t>Respectfully submitted,</w:t>
      </w:r>
    </w:p>
    <w:p w14:paraId="7144A124" w14:textId="77777777" w:rsidR="0076362C" w:rsidRDefault="0076362C">
      <w:pPr>
        <w:ind w:firstLine="3600"/>
        <w:rPr>
          <w:sz w:val="24"/>
        </w:rPr>
      </w:pPr>
    </w:p>
    <w:p w14:paraId="70E6E02E" w14:textId="77777777" w:rsidR="0076362C" w:rsidRDefault="0076362C">
      <w:pPr>
        <w:ind w:firstLine="3600"/>
        <w:rPr>
          <w:sz w:val="24"/>
        </w:rPr>
      </w:pPr>
      <w:r>
        <w:rPr>
          <w:sz w:val="22"/>
          <w:szCs w:val="22"/>
        </w:rPr>
        <w:t>SCHWEGMAN, LUNDBERG &amp; WOESSNER, P.A.</w:t>
      </w:r>
    </w:p>
    <w:p w14:paraId="64333986" w14:textId="77777777" w:rsidR="0076362C" w:rsidRDefault="0076362C">
      <w:pPr>
        <w:ind w:firstLine="3600"/>
        <w:rPr>
          <w:sz w:val="24"/>
        </w:rPr>
      </w:pPr>
      <w:smartTag w:uri="urn:schemas-microsoft-com:office:smarttags" w:element="address">
        <w:smartTag w:uri="urn:schemas-microsoft-com:office:smarttags" w:element="Street">
          <w:r>
            <w:rPr>
              <w:sz w:val="24"/>
            </w:rPr>
            <w:t>P.O. Box</w:t>
          </w:r>
        </w:smartTag>
        <w:r>
          <w:rPr>
            <w:sz w:val="24"/>
          </w:rPr>
          <w:t xml:space="preserve"> 2938</w:t>
        </w:r>
      </w:smartTag>
    </w:p>
    <w:p w14:paraId="1C32AA6A" w14:textId="77777777" w:rsidR="0076362C" w:rsidRDefault="0076362C">
      <w:pPr>
        <w:ind w:firstLine="3600"/>
        <w:rPr>
          <w:sz w:val="24"/>
        </w:rPr>
      </w:pPr>
      <w:smartTag w:uri="urn:schemas-microsoft-com:office:smarttags" w:element="place">
        <w:smartTag w:uri="urn:schemas-microsoft-com:office:smarttags" w:element="City">
          <w:r>
            <w:rPr>
              <w:sz w:val="24"/>
            </w:rPr>
            <w:t>Minneapolis</w:t>
          </w:r>
        </w:smartTag>
        <w:r>
          <w:rPr>
            <w:sz w:val="24"/>
          </w:rPr>
          <w:t xml:space="preserve">, </w:t>
        </w:r>
        <w:smartTag w:uri="urn:schemas-microsoft-com:office:smarttags" w:element="State">
          <w:r>
            <w:rPr>
              <w:sz w:val="24"/>
            </w:rPr>
            <w:t>MN</w:t>
          </w:r>
        </w:smartTag>
        <w:r>
          <w:rPr>
            <w:sz w:val="24"/>
          </w:rPr>
          <w:t xml:space="preserve">  </w:t>
        </w:r>
        <w:smartTag w:uri="urn:schemas-microsoft-com:office:smarttags" w:element="PostalCode">
          <w:r>
            <w:rPr>
              <w:sz w:val="24"/>
            </w:rPr>
            <w:t>55402</w:t>
          </w:r>
        </w:smartTag>
      </w:smartTag>
    </w:p>
    <w:p w14:paraId="5EC06B17" w14:textId="77777777" w:rsidR="0076362C" w:rsidRDefault="008E3B9B">
      <w:pPr>
        <w:ind w:firstLine="3600"/>
        <w:rPr>
          <w:sz w:val="24"/>
        </w:rPr>
      </w:pPr>
      <w:r w:rsidRPr="00003F2C">
        <w:rPr>
          <w:sz w:val="24"/>
        </w:rPr>
        <w:t>&lt;&lt;SAPhone&gt;&gt;</w:t>
      </w:r>
    </w:p>
    <w:p w14:paraId="16D92F3E" w14:textId="77777777" w:rsidR="0076362C" w:rsidRDefault="0076362C">
      <w:pPr>
        <w:rPr>
          <w:sz w:val="24"/>
        </w:rPr>
      </w:pPr>
    </w:p>
    <w:p w14:paraId="24F627DB" w14:textId="77777777" w:rsidR="00BF1CBB" w:rsidRDefault="00895388">
      <w:pPr>
        <w:rPr>
          <w:sz w:val="24"/>
        </w:rPr>
      </w:pPr>
      <w:r>
        <w:rPr>
          <w:sz w:val="24"/>
        </w:rPr>
        <w:tab/>
      </w:r>
      <w:r w:rsidRPr="005122AA">
        <w:rPr>
          <w:sz w:val="24"/>
        </w:rPr>
        <w:t>&lt;&lt;signatureDate&gt;&gt;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 w:rsidRPr="005122AA">
        <w:rPr>
          <w:sz w:val="24"/>
        </w:rPr>
        <w:t>&lt;&lt;echoSignature&gt;&gt;</w:t>
      </w:r>
    </w:p>
    <w:p w14:paraId="1263B73B" w14:textId="77777777" w:rsidR="0076362C" w:rsidRDefault="0076362C">
      <w:pPr>
        <w:tabs>
          <w:tab w:val="left" w:pos="3600"/>
        </w:tabs>
        <w:rPr>
          <w:sz w:val="24"/>
        </w:rPr>
      </w:pPr>
      <w:r>
        <w:rPr>
          <w:sz w:val="24"/>
        </w:rPr>
        <w:t>Date _________________________</w:t>
      </w:r>
      <w:r>
        <w:rPr>
          <w:sz w:val="24"/>
        </w:rPr>
        <w:tab/>
        <w:t>By  ___________________________________________</w:t>
      </w:r>
    </w:p>
    <w:p w14:paraId="16790E87" w14:textId="77777777" w:rsidR="00BF1CBB" w:rsidRPr="00003F2C" w:rsidRDefault="008E3B9B" w:rsidP="00BF1CBB">
      <w:pPr>
        <w:ind w:firstLine="4320"/>
        <w:rPr>
          <w:sz w:val="24"/>
        </w:rPr>
      </w:pPr>
      <w:r w:rsidRPr="00003F2C">
        <w:rPr>
          <w:rFonts w:cs="Arial"/>
          <w:sz w:val="24"/>
        </w:rPr>
        <w:t>&lt;&lt;SAName&gt;&gt;</w:t>
      </w:r>
    </w:p>
    <w:p w14:paraId="3D2F1E72" w14:textId="77777777" w:rsidR="00721F8A" w:rsidRDefault="008E3B9B" w:rsidP="007A19B4">
      <w:pPr>
        <w:ind w:firstLine="4320"/>
        <w:rPr>
          <w:sz w:val="16"/>
          <w:szCs w:val="16"/>
        </w:rPr>
      </w:pPr>
      <w:r w:rsidRPr="00003F2C">
        <w:rPr>
          <w:sz w:val="24"/>
        </w:rPr>
        <w:t xml:space="preserve">Reg. No. </w:t>
      </w:r>
      <w:r w:rsidRPr="00003F2C">
        <w:rPr>
          <w:rFonts w:cs="Arial"/>
          <w:sz w:val="24"/>
        </w:rPr>
        <w:t>&lt;&lt;SARegNo&gt;&gt;</w:t>
      </w:r>
    </w:p>
    <w:sectPr w:rsidR="00721F8A">
      <w:headerReference w:type="default" r:id="rId7"/>
      <w:endnotePr>
        <w:numFmt w:val="decimal"/>
      </w:endnotePr>
      <w:type w:val="continuous"/>
      <w:pgSz w:w="12240" w:h="15840" w:code="1"/>
      <w:pgMar w:top="1080" w:right="1440" w:bottom="1080" w:left="1440" w:header="1080" w:footer="1080" w:gutter="0"/>
      <w:cols w:space="720"/>
      <w:noEndnote/>
      <w:titlePg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3B3EAE" w14:textId="77777777" w:rsidR="002B4C00" w:rsidRDefault="002B4C00">
      <w:r>
        <w:separator/>
      </w:r>
    </w:p>
  </w:endnote>
  <w:endnote w:type="continuationSeparator" w:id="0">
    <w:p w14:paraId="2F386A1E" w14:textId="77777777" w:rsidR="002B4C00" w:rsidRDefault="002B4C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7B6879" w14:textId="77777777" w:rsidR="002B4C00" w:rsidRDefault="002B4C00">
      <w:r>
        <w:separator/>
      </w:r>
    </w:p>
  </w:footnote>
  <w:footnote w:type="continuationSeparator" w:id="0">
    <w:p w14:paraId="3F0B97F4" w14:textId="77777777" w:rsidR="002B4C00" w:rsidRDefault="002B4C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94B083" w14:textId="77777777" w:rsidR="0073172C" w:rsidRDefault="00E344C7" w:rsidP="001D7D02">
    <w:pPr>
      <w:tabs>
        <w:tab w:val="left" w:pos="2175"/>
        <w:tab w:val="right" w:pos="9360"/>
      </w:tabs>
      <w:jc w:val="both"/>
      <w:rPr>
        <w:sz w:val="16"/>
        <w:szCs w:val="16"/>
      </w:rPr>
    </w:pPr>
    <w:r>
      <w:rPr>
        <w:b/>
        <w:bCs/>
        <w:sz w:val="16"/>
        <w:szCs w:val="16"/>
      </w:rPr>
      <w:t>EXAMINER INTERVIEW SUMMARY</w:t>
    </w:r>
    <w:r>
      <w:rPr>
        <w:b/>
        <w:bCs/>
        <w:sz w:val="16"/>
        <w:szCs w:val="16"/>
      </w:rPr>
      <w:tab/>
    </w:r>
    <w:r w:rsidR="0073172C">
      <w:rPr>
        <w:b/>
        <w:bCs/>
        <w:sz w:val="16"/>
        <w:szCs w:val="16"/>
      </w:rPr>
      <w:t xml:space="preserve">Page </w:t>
    </w:r>
    <w:r w:rsidR="0073172C">
      <w:rPr>
        <w:b/>
        <w:bCs/>
        <w:sz w:val="16"/>
        <w:szCs w:val="16"/>
      </w:rPr>
      <w:fldChar w:fldCharType="begin"/>
    </w:r>
    <w:r w:rsidR="0073172C">
      <w:rPr>
        <w:b/>
        <w:bCs/>
        <w:sz w:val="16"/>
        <w:szCs w:val="16"/>
      </w:rPr>
      <w:instrText xml:space="preserve">PAGE </w:instrText>
    </w:r>
    <w:r w:rsidR="0073172C">
      <w:rPr>
        <w:b/>
        <w:bCs/>
        <w:sz w:val="16"/>
        <w:szCs w:val="16"/>
      </w:rPr>
      <w:fldChar w:fldCharType="separate"/>
    </w:r>
    <w:r w:rsidR="0064462A">
      <w:rPr>
        <w:b/>
        <w:bCs/>
        <w:noProof/>
        <w:sz w:val="16"/>
        <w:szCs w:val="16"/>
      </w:rPr>
      <w:t>2</w:t>
    </w:r>
    <w:r w:rsidR="0073172C">
      <w:rPr>
        <w:b/>
        <w:bCs/>
        <w:sz w:val="16"/>
        <w:szCs w:val="16"/>
      </w:rPr>
      <w:fldChar w:fldCharType="end"/>
    </w:r>
  </w:p>
  <w:p w14:paraId="0A44715A" w14:textId="77777777" w:rsidR="00E344C7" w:rsidRDefault="00E344C7" w:rsidP="00E344C7">
    <w:pPr>
      <w:tabs>
        <w:tab w:val="right" w:pos="9360"/>
      </w:tabs>
      <w:jc w:val="both"/>
      <w:rPr>
        <w:sz w:val="16"/>
        <w:szCs w:val="16"/>
      </w:rPr>
    </w:pPr>
    <w:r>
      <w:rPr>
        <w:sz w:val="16"/>
        <w:szCs w:val="16"/>
      </w:rPr>
      <w:t>Serial Number: &lt;&lt;serialNo&gt;&gt;</w:t>
    </w:r>
    <w:r>
      <w:rPr>
        <w:sz w:val="16"/>
        <w:szCs w:val="16"/>
      </w:rPr>
      <w:tab/>
      <w:t>Dkt: &lt;&lt;matterNo&gt;&gt;</w:t>
    </w:r>
  </w:p>
  <w:p w14:paraId="7EBD426A" w14:textId="77777777" w:rsidR="00E344C7" w:rsidRDefault="00E344C7" w:rsidP="00E344C7">
    <w:pPr>
      <w:jc w:val="both"/>
      <w:rPr>
        <w:sz w:val="16"/>
        <w:szCs w:val="16"/>
      </w:rPr>
    </w:pPr>
    <w:r>
      <w:rPr>
        <w:sz w:val="16"/>
        <w:szCs w:val="16"/>
      </w:rPr>
      <w:t>Filing Date: &lt;&lt;filedDate&gt;&gt;</w:t>
    </w:r>
  </w:p>
  <w:p w14:paraId="3DA9C99B" w14:textId="77777777" w:rsidR="0073172C" w:rsidRDefault="00E344C7" w:rsidP="00E344C7">
    <w:pPr>
      <w:tabs>
        <w:tab w:val="left" w:pos="-1440"/>
      </w:tabs>
      <w:ind w:left="720" w:hanging="720"/>
      <w:jc w:val="both"/>
      <w:rPr>
        <w:sz w:val="16"/>
        <w:szCs w:val="16"/>
      </w:rPr>
    </w:pPr>
    <w:r>
      <w:rPr>
        <w:sz w:val="16"/>
        <w:szCs w:val="16"/>
      </w:rPr>
      <w:t>Title: &lt;&lt;title&gt;&gt;</w:t>
    </w:r>
  </w:p>
  <w:p w14:paraId="35A804C5" w14:textId="77777777" w:rsidR="0073172C" w:rsidRDefault="0073172C" w:rsidP="007C03CA">
    <w:pPr>
      <w:spacing w:line="19" w:lineRule="exact"/>
      <w:jc w:val="both"/>
      <w:rPr>
        <w:sz w:val="16"/>
        <w:szCs w:val="16"/>
      </w:rPr>
    </w:pPr>
    <w:r>
      <w:rPr>
        <w:noProof/>
      </w:rPr>
      <w:pict w14:anchorId="37583231">
        <v:rect id="_x0000_s1025" style="position:absolute;left:0;text-align:left;margin-left:1in;margin-top:0;width:468pt;height:.95pt;z-index:-251658752;mso-position-horizontal-relative:page" o:allowincell="f" fillcolor="black" stroked="f" strokeweight="0">
          <v:fill color2="black"/>
          <w10:wrap anchorx="page"/>
          <w10:anchorlock/>
        </v:rect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3074"/>
    <o:shapelayout v:ext="edit">
      <o:idmap v:ext="edit" data="1"/>
    </o:shapelayout>
  </w:hdrShapeDefaults>
  <w:footnotePr>
    <w:footnote w:id="-1"/>
    <w:footnote w:id="0"/>
  </w:footnotePr>
  <w:endnotePr>
    <w:numFmt w:val="decimal"/>
    <w:endnote w:id="-1"/>
    <w:endnote w:id="0"/>
  </w:endnotePr>
  <w:compat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A19B4"/>
    <w:rsid w:val="00065DE6"/>
    <w:rsid w:val="001917AA"/>
    <w:rsid w:val="001D7D02"/>
    <w:rsid w:val="002B4C00"/>
    <w:rsid w:val="00304818"/>
    <w:rsid w:val="00304CC4"/>
    <w:rsid w:val="00304F90"/>
    <w:rsid w:val="003D2500"/>
    <w:rsid w:val="00467E2C"/>
    <w:rsid w:val="00497DF0"/>
    <w:rsid w:val="005244B4"/>
    <w:rsid w:val="005F7D3C"/>
    <w:rsid w:val="006247B0"/>
    <w:rsid w:val="0064462A"/>
    <w:rsid w:val="006B1355"/>
    <w:rsid w:val="00721F8A"/>
    <w:rsid w:val="00727B9D"/>
    <w:rsid w:val="0073172C"/>
    <w:rsid w:val="0076362C"/>
    <w:rsid w:val="007A19B4"/>
    <w:rsid w:val="007C03CA"/>
    <w:rsid w:val="00850C6B"/>
    <w:rsid w:val="00895388"/>
    <w:rsid w:val="008E3B9B"/>
    <w:rsid w:val="009450BE"/>
    <w:rsid w:val="00946801"/>
    <w:rsid w:val="00A56AC6"/>
    <w:rsid w:val="00AD0FBF"/>
    <w:rsid w:val="00B001C1"/>
    <w:rsid w:val="00B87963"/>
    <w:rsid w:val="00BD7F5C"/>
    <w:rsid w:val="00BF1CBB"/>
    <w:rsid w:val="00C172E7"/>
    <w:rsid w:val="00E344C7"/>
    <w:rsid w:val="00ED3FA0"/>
    <w:rsid w:val="00ED74C4"/>
    <w:rsid w:val="00EE5253"/>
    <w:rsid w:val="00F20A1D"/>
    <w:rsid w:val="00FC1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PostalCode"/>
  <w:smartTagType w:namespaceuri="urn:schemas-microsoft-com:office:smarttags" w:name="State"/>
  <w:smartTagType w:namespaceuri="urn:schemas-microsoft-com:office:smarttags" w:name="City"/>
  <w:smartTagType w:namespaceuri="urn:schemas-microsoft-com:office:smarttags" w:name="address"/>
  <w:smartTagType w:namespaceuri="urn:schemas-microsoft-com:office:smarttags" w:name="Street"/>
  <w:shapeDefaults>
    <o:shapedefaults v:ext="edit" spidmax="3074"/>
    <o:shapelayout v:ext="edit">
      <o:idmap v:ext="edit" data="2"/>
    </o:shapelayout>
  </w:shapeDefaults>
  <w:decimalSymbol w:val="."/>
  <w:listSeparator w:val=","/>
  <w14:docId w14:val="4DA00EA2"/>
  <w15:chartTrackingRefBased/>
  <w15:docId w15:val="{5968D7E5-BE7D-4612-BF65-2AA20409C9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  <w:rPr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FootnoteReference">
    <w:name w:val="footnote reference"/>
    <w:semiHidden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CommentReference">
    <w:name w:val="annotation reference"/>
    <w:semiHidden/>
    <w:rsid w:val="00304F90"/>
    <w:rPr>
      <w:sz w:val="16"/>
      <w:szCs w:val="16"/>
    </w:rPr>
  </w:style>
  <w:style w:type="paragraph" w:styleId="CommentText">
    <w:name w:val="annotation text"/>
    <w:basedOn w:val="Normal"/>
    <w:semiHidden/>
    <w:rsid w:val="00304F90"/>
    <w:rPr>
      <w:szCs w:val="20"/>
    </w:rPr>
  </w:style>
  <w:style w:type="paragraph" w:styleId="CommentSubject">
    <w:name w:val="annotation subject"/>
    <w:basedOn w:val="CommentText"/>
    <w:next w:val="CommentText"/>
    <w:semiHidden/>
    <w:rsid w:val="00304F90"/>
    <w:rPr>
      <w:b/>
      <w:bCs/>
    </w:rPr>
  </w:style>
  <w:style w:type="paragraph" w:styleId="BalloonText">
    <w:name w:val="Balloon Text"/>
    <w:basedOn w:val="Normal"/>
    <w:semiHidden/>
    <w:rsid w:val="00304F9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microsoft.com/office/2006/relationships/keyMapCustomizations" Target="customization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InterviewSummary.dot</Template>
  <TotalTime>0</TotalTime>
  <Pages>1</Pages>
  <Words>153</Words>
  <Characters>877</Characters>
  <Application>Microsoft Office Word</Application>
  <DocSecurity>0</DocSecurity>
  <PresentationFormat/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InterviewSummary.DOT</vt:lpstr>
    </vt:vector>
  </TitlesOfParts>
  <Company>SLWK</Company>
  <LinksUpToDate>false</LinksUpToDate>
  <CharactersWithSpaces>1028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InterviewSummary.DOT</dc:title>
  <dc:subject/>
  <dc:creator>Lynn Jurrens</dc:creator>
  <cp:keywords/>
  <cp:lastModifiedBy>Jacob Burns</cp:lastModifiedBy>
  <cp:revision>2</cp:revision>
  <cp:lastPrinted>1601-01-01T00:00:00Z</cp:lastPrinted>
  <dcterms:created xsi:type="dcterms:W3CDTF">2024-06-03T23:47:00Z</dcterms:created>
  <dcterms:modified xsi:type="dcterms:W3CDTF">2024-06-03T23:47:00Z</dcterms:modified>
</cp:coreProperties>
</file>