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382A5" w14:textId="77777777" w:rsidR="00AC70B1" w:rsidRDefault="00AC70B1" w:rsidP="00AC70B1">
      <w:pPr>
        <w:tabs>
          <w:tab w:val="right" w:pos="9360"/>
        </w:tabs>
        <w:spacing w:line="300" w:lineRule="auto"/>
        <w:rPr>
          <w:sz w:val="24"/>
        </w:rPr>
      </w:pPr>
      <w:r>
        <w:rPr>
          <w:b/>
          <w:bCs/>
          <w:sz w:val="24"/>
          <w:u w:val="single"/>
        </w:rPr>
        <w:t xml:space="preserve">S/N </w:t>
      </w:r>
      <w:r w:rsidR="001B1E9C">
        <w:rPr>
          <w:b/>
          <w:bCs/>
          <w:sz w:val="24"/>
          <w:u w:val="single"/>
        </w:rPr>
        <w:t>&lt;&lt;</w:t>
      </w:r>
      <w:proofErr w:type="spellStart"/>
      <w:r w:rsidR="001B1E9C">
        <w:rPr>
          <w:b/>
          <w:bCs/>
          <w:sz w:val="24"/>
          <w:u w:val="single"/>
        </w:rPr>
        <w:t>serialNo</w:t>
      </w:r>
      <w:proofErr w:type="spellEnd"/>
      <w:r w:rsidR="001B1E9C">
        <w:rPr>
          <w:b/>
          <w:bCs/>
          <w:sz w:val="24"/>
          <w:u w:val="single"/>
        </w:rPr>
        <w:t>&gt;&gt;</w:t>
      </w:r>
      <w:r>
        <w:rPr>
          <w:sz w:val="24"/>
        </w:rPr>
        <w:tab/>
      </w:r>
      <w:r>
        <w:rPr>
          <w:b/>
          <w:bCs/>
          <w:sz w:val="24"/>
          <w:u w:val="single"/>
        </w:rPr>
        <w:t>PATENT</w:t>
      </w:r>
    </w:p>
    <w:p w14:paraId="01B7DB6C" w14:textId="77777777" w:rsidR="00AC70B1" w:rsidRDefault="00AC70B1" w:rsidP="00AC70B1">
      <w:pPr>
        <w:tabs>
          <w:tab w:val="center" w:pos="4680"/>
        </w:tabs>
        <w:spacing w:line="300" w:lineRule="auto"/>
        <w:rPr>
          <w:sz w:val="24"/>
        </w:rPr>
      </w:pPr>
      <w:r>
        <w:rPr>
          <w:sz w:val="24"/>
        </w:rPr>
        <w:tab/>
      </w:r>
      <w:r>
        <w:rPr>
          <w:b/>
          <w:bCs/>
          <w:sz w:val="24"/>
          <w:u w:val="single"/>
        </w:rPr>
        <w:t>IN THE UNITED STATES PATENT AND TRADEMARK OFFICE</w:t>
      </w:r>
    </w:p>
    <w:p w14:paraId="05696BCB" w14:textId="77777777" w:rsidR="00AC70B1" w:rsidRDefault="009A1E26" w:rsidP="00AC70B1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9A1E26">
        <w:rPr>
          <w:sz w:val="24"/>
        </w:rPr>
        <w:t>Inventor(s):     &lt;&lt;</w:t>
      </w:r>
      <w:proofErr w:type="spellStart"/>
      <w:r w:rsidRPr="009A1E26">
        <w:rPr>
          <w:sz w:val="24"/>
        </w:rPr>
        <w:t>inventorEtal</w:t>
      </w:r>
      <w:proofErr w:type="spellEnd"/>
      <w:r w:rsidRPr="009A1E26">
        <w:rPr>
          <w:sz w:val="24"/>
        </w:rPr>
        <w:t>&gt;&gt;</w:t>
      </w:r>
      <w:r w:rsidR="00AC70B1" w:rsidRPr="00EC5B07">
        <w:rPr>
          <w:sz w:val="24"/>
          <w:lang w:val="fr-FR"/>
        </w:rPr>
        <w:tab/>
      </w:r>
      <w:r w:rsidR="00AC70B1">
        <w:rPr>
          <w:sz w:val="24"/>
        </w:rPr>
        <w:t xml:space="preserve">Examiner: </w:t>
      </w:r>
      <w:r w:rsidR="00C04223" w:rsidRPr="0016653C">
        <w:rPr>
          <w:sz w:val="24"/>
        </w:rPr>
        <w:t>&lt;&lt;</w:t>
      </w:r>
      <w:proofErr w:type="spellStart"/>
      <w:r w:rsidR="00C04223" w:rsidRPr="0016653C">
        <w:rPr>
          <w:sz w:val="24"/>
        </w:rPr>
        <w:t>examinerName</w:t>
      </w:r>
      <w:proofErr w:type="spellEnd"/>
      <w:r w:rsidR="00C04223" w:rsidRPr="0016653C">
        <w:rPr>
          <w:sz w:val="24"/>
        </w:rPr>
        <w:t>&gt;&gt;</w:t>
      </w:r>
    </w:p>
    <w:p w14:paraId="38590F02" w14:textId="77777777" w:rsidR="00AC70B1" w:rsidRDefault="00AC70B1" w:rsidP="00AC70B1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Serial No.:</w:t>
      </w:r>
      <w:r>
        <w:rPr>
          <w:sz w:val="24"/>
        </w:rPr>
        <w:tab/>
      </w:r>
      <w:r w:rsidR="001B1E9C">
        <w:rPr>
          <w:sz w:val="24"/>
        </w:rPr>
        <w:t>&lt;&lt;</w:t>
      </w:r>
      <w:proofErr w:type="spellStart"/>
      <w:r w:rsidR="001B1E9C">
        <w:rPr>
          <w:sz w:val="24"/>
        </w:rPr>
        <w:t>serialNo</w:t>
      </w:r>
      <w:proofErr w:type="spellEnd"/>
      <w:r w:rsidR="001B1E9C">
        <w:rPr>
          <w:sz w:val="24"/>
        </w:rPr>
        <w:t>&gt;&gt;</w:t>
      </w:r>
      <w:r>
        <w:rPr>
          <w:sz w:val="24"/>
        </w:rPr>
        <w:tab/>
        <w:t xml:space="preserve">Group Art Unit: </w:t>
      </w:r>
      <w:r w:rsidR="00C04223" w:rsidRPr="0016653C">
        <w:rPr>
          <w:sz w:val="24"/>
        </w:rPr>
        <w:t>&lt;&lt;</w:t>
      </w:r>
      <w:proofErr w:type="spellStart"/>
      <w:r w:rsidR="00C04223" w:rsidRPr="0016653C">
        <w:rPr>
          <w:sz w:val="24"/>
        </w:rPr>
        <w:t>artUnit</w:t>
      </w:r>
      <w:proofErr w:type="spellEnd"/>
      <w:r w:rsidR="00C04223" w:rsidRPr="0016653C">
        <w:rPr>
          <w:sz w:val="24"/>
        </w:rPr>
        <w:t>&gt;&gt;</w:t>
      </w:r>
    </w:p>
    <w:p w14:paraId="4BA19C67" w14:textId="77777777" w:rsidR="00AC70B1" w:rsidRDefault="00AC70B1" w:rsidP="00AC70B1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Filed:</w:t>
      </w:r>
      <w:r>
        <w:rPr>
          <w:sz w:val="24"/>
        </w:rPr>
        <w:tab/>
      </w:r>
      <w:r w:rsidR="001B1E9C">
        <w:rPr>
          <w:sz w:val="24"/>
        </w:rPr>
        <w:t>&lt;&lt;</w:t>
      </w:r>
      <w:proofErr w:type="spellStart"/>
      <w:r w:rsidR="001B1E9C">
        <w:rPr>
          <w:sz w:val="24"/>
        </w:rPr>
        <w:t>filedDate</w:t>
      </w:r>
      <w:proofErr w:type="spellEnd"/>
      <w:r w:rsidR="001B1E9C">
        <w:rPr>
          <w:sz w:val="24"/>
        </w:rPr>
        <w:t>&gt;&gt;</w:t>
      </w:r>
      <w:r>
        <w:rPr>
          <w:sz w:val="24"/>
        </w:rPr>
        <w:tab/>
        <w:t xml:space="preserve">Docket: </w:t>
      </w:r>
      <w:r w:rsidR="001B1E9C">
        <w:rPr>
          <w:sz w:val="24"/>
        </w:rPr>
        <w:t>&lt;&lt;</w:t>
      </w:r>
      <w:proofErr w:type="spellStart"/>
      <w:r w:rsidR="001B1E9C">
        <w:rPr>
          <w:sz w:val="24"/>
        </w:rPr>
        <w:t>matterNo</w:t>
      </w:r>
      <w:proofErr w:type="spellEnd"/>
      <w:r w:rsidR="001B1E9C">
        <w:rPr>
          <w:sz w:val="24"/>
        </w:rPr>
        <w:t>&gt;&gt;</w:t>
      </w:r>
    </w:p>
    <w:p w14:paraId="11FA006D" w14:textId="77777777" w:rsidR="00AC70B1" w:rsidRDefault="00AC70B1" w:rsidP="00AC70B1">
      <w:pPr>
        <w:pStyle w:val="Header"/>
        <w:tabs>
          <w:tab w:val="clear" w:pos="4320"/>
          <w:tab w:val="clear" w:pos="8640"/>
          <w:tab w:val="left" w:pos="5400"/>
        </w:tabs>
        <w:spacing w:line="300" w:lineRule="auto"/>
      </w:pPr>
      <w:r>
        <w:t xml:space="preserve">Customer No.: </w:t>
      </w:r>
      <w:r w:rsidR="00FD7B40">
        <w:t>&lt;&lt;</w:t>
      </w:r>
      <w:proofErr w:type="spellStart"/>
      <w:r w:rsidR="00FD7B40">
        <w:t>custNoCorresp</w:t>
      </w:r>
      <w:proofErr w:type="spellEnd"/>
      <w:r w:rsidR="00FD7B40">
        <w:t>&gt;&gt;</w:t>
      </w:r>
      <w:r>
        <w:tab/>
        <w:t xml:space="preserve">Confirmation No.: </w:t>
      </w:r>
      <w:r w:rsidR="008335E5">
        <w:t>&lt;&lt;</w:t>
      </w:r>
      <w:proofErr w:type="spellStart"/>
      <w:r w:rsidR="008335E5">
        <w:t>confirmNo</w:t>
      </w:r>
      <w:proofErr w:type="spellEnd"/>
      <w:r w:rsidR="008335E5">
        <w:t>&gt;&gt;</w:t>
      </w:r>
    </w:p>
    <w:p w14:paraId="3EEF0361" w14:textId="77777777" w:rsidR="00AC70B1" w:rsidRDefault="00AC70B1" w:rsidP="00CF66BF">
      <w:pPr>
        <w:pBdr>
          <w:bottom w:val="single" w:sz="4" w:space="1" w:color="auto"/>
        </w:pBdr>
        <w:tabs>
          <w:tab w:val="left" w:pos="1440"/>
          <w:tab w:val="left" w:pos="6264"/>
        </w:tabs>
        <w:spacing w:line="300" w:lineRule="auto"/>
        <w:ind w:left="1440" w:hanging="144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</w:r>
      <w:r w:rsidR="001B1E9C">
        <w:rPr>
          <w:sz w:val="24"/>
        </w:rPr>
        <w:t>&lt;&lt;title&gt;&gt;</w:t>
      </w:r>
    </w:p>
    <w:p w14:paraId="72617966" w14:textId="77777777" w:rsidR="00AC70B1" w:rsidRDefault="00AC70B1" w:rsidP="00CF66BF">
      <w:pPr>
        <w:spacing w:line="300" w:lineRule="auto"/>
        <w:ind w:left="1440" w:hanging="1440"/>
        <w:rPr>
          <w:sz w:val="24"/>
        </w:rPr>
      </w:pPr>
    </w:p>
    <w:p w14:paraId="207B441B" w14:textId="77777777" w:rsidR="00AC70B1" w:rsidRDefault="00AC70B1" w:rsidP="00CF66BF">
      <w:pPr>
        <w:pStyle w:val="Heading3"/>
        <w:keepNext w:val="0"/>
        <w:rPr>
          <w:noProof/>
          <w:sz w:val="24"/>
        </w:rPr>
      </w:pPr>
      <w:r>
        <w:rPr>
          <w:noProof/>
          <w:sz w:val="24"/>
        </w:rPr>
        <w:t>COMMUNICATION RE: CORRECTED APPLICATION PAPERS</w:t>
      </w:r>
    </w:p>
    <w:p w14:paraId="33F071A3" w14:textId="77777777" w:rsidR="00AC70B1" w:rsidRDefault="00AC70B1" w:rsidP="00CF66BF">
      <w:pPr>
        <w:rPr>
          <w:noProof/>
          <w:sz w:val="24"/>
          <w:szCs w:val="22"/>
        </w:rPr>
      </w:pPr>
    </w:p>
    <w:p w14:paraId="2A444C0A" w14:textId="77777777" w:rsidR="00AC70B1" w:rsidRDefault="00AC70B1" w:rsidP="00AC70B1">
      <w:pPr>
        <w:rPr>
          <w:noProof/>
          <w:sz w:val="24"/>
        </w:rPr>
      </w:pPr>
      <w:r>
        <w:rPr>
          <w:noProof/>
          <w:sz w:val="24"/>
        </w:rPr>
        <w:t>Mail Stop Missing Parts</w:t>
      </w:r>
    </w:p>
    <w:p w14:paraId="1925DC99" w14:textId="77777777" w:rsidR="00AC70B1" w:rsidRDefault="00AC70B1" w:rsidP="00AC70B1">
      <w:pPr>
        <w:rPr>
          <w:noProof/>
          <w:sz w:val="24"/>
        </w:rPr>
      </w:pPr>
      <w:r>
        <w:rPr>
          <w:noProof/>
          <w:sz w:val="24"/>
        </w:rPr>
        <w:t>Commissioner for Patents</w:t>
      </w:r>
    </w:p>
    <w:p w14:paraId="5C8C9F90" w14:textId="77777777" w:rsidR="00AC70B1" w:rsidRPr="00AB42C9" w:rsidRDefault="00AC70B1" w:rsidP="00AC70B1">
      <w:pPr>
        <w:widowControl/>
        <w:tabs>
          <w:tab w:val="left" w:pos="-1440"/>
        </w:tabs>
        <w:rPr>
          <w:noProof/>
          <w:sz w:val="24"/>
          <w:lang w:val="fr-FR"/>
        </w:rPr>
      </w:pPr>
      <w:r w:rsidRPr="00AB42C9">
        <w:rPr>
          <w:noProof/>
          <w:sz w:val="24"/>
          <w:lang w:val="fr-FR"/>
        </w:rPr>
        <w:t>P.O. Box 1450</w:t>
      </w:r>
    </w:p>
    <w:p w14:paraId="19D24A2E" w14:textId="77777777" w:rsidR="00AC70B1" w:rsidRPr="00AB42C9" w:rsidRDefault="00AC70B1" w:rsidP="00AC70B1">
      <w:pPr>
        <w:rPr>
          <w:noProof/>
          <w:sz w:val="24"/>
          <w:lang w:val="fr-FR"/>
        </w:rPr>
      </w:pPr>
      <w:r w:rsidRPr="00AB42C9">
        <w:rPr>
          <w:noProof/>
          <w:sz w:val="24"/>
          <w:lang w:val="fr-FR"/>
        </w:rPr>
        <w:t>Alexandria, VA 22313-1450</w:t>
      </w:r>
    </w:p>
    <w:p w14:paraId="33748BA5" w14:textId="77777777" w:rsidR="00AC70B1" w:rsidRPr="00AB42C9" w:rsidRDefault="00AC70B1" w:rsidP="00CF66BF">
      <w:pPr>
        <w:rPr>
          <w:noProof/>
          <w:sz w:val="24"/>
          <w:szCs w:val="22"/>
          <w:lang w:val="fr-FR"/>
        </w:rPr>
      </w:pPr>
    </w:p>
    <w:p w14:paraId="191E16FB" w14:textId="77777777" w:rsidR="00AC70B1" w:rsidRDefault="00AC70B1" w:rsidP="00CF66BF">
      <w:pPr>
        <w:spacing w:line="360" w:lineRule="auto"/>
        <w:ind w:firstLine="720"/>
        <w:rPr>
          <w:noProof/>
          <w:sz w:val="24"/>
        </w:rPr>
      </w:pPr>
      <w:r>
        <w:rPr>
          <w:noProof/>
          <w:sz w:val="24"/>
        </w:rPr>
        <w:t xml:space="preserve">In response to the Notice to File Missing Parts, which indicated that Corrected Papers were required for the above-identified application, </w:t>
      </w:r>
      <w:r w:rsidR="004F1183">
        <w:rPr>
          <w:noProof/>
          <w:sz w:val="24"/>
        </w:rPr>
        <w:t>&lt;&lt;</w:t>
      </w:r>
      <w:r w:rsidR="00A0740A">
        <w:rPr>
          <w:noProof/>
          <w:sz w:val="24"/>
        </w:rPr>
        <w:t>docList</w:t>
      </w:r>
      <w:r w:rsidR="004F1183">
        <w:rPr>
          <w:noProof/>
          <w:sz w:val="24"/>
        </w:rPr>
        <w:t>&gt;&gt;</w:t>
      </w:r>
      <w:r>
        <w:rPr>
          <w:noProof/>
          <w:sz w:val="24"/>
        </w:rPr>
        <w:t xml:space="preserve"> attached.</w:t>
      </w:r>
    </w:p>
    <w:p w14:paraId="32644D16" w14:textId="77777777" w:rsidR="00BE6226" w:rsidRPr="00BE6226" w:rsidRDefault="00AC70B1" w:rsidP="00BE6226">
      <w:pPr>
        <w:spacing w:line="360" w:lineRule="auto"/>
        <w:ind w:firstLine="720"/>
        <w:rPr>
          <w:noProof/>
          <w:sz w:val="24"/>
        </w:rPr>
      </w:pPr>
      <w:r>
        <w:rPr>
          <w:noProof/>
          <w:sz w:val="24"/>
        </w:rPr>
        <w:t xml:space="preserve">Applicants </w:t>
      </w:r>
      <w:r w:rsidR="00117754">
        <w:rPr>
          <w:noProof/>
          <w:sz w:val="24"/>
        </w:rPr>
        <w:t>submit that</w:t>
      </w:r>
      <w:r>
        <w:rPr>
          <w:noProof/>
          <w:sz w:val="24"/>
        </w:rPr>
        <w:t xml:space="preserve"> the application is now in proper order and</w:t>
      </w:r>
      <w:r w:rsidR="00BE6226">
        <w:rPr>
          <w:noProof/>
          <w:sz w:val="24"/>
        </w:rPr>
        <w:t xml:space="preserve"> in condition for examination. </w:t>
      </w:r>
      <w:r w:rsidR="00BE6226" w:rsidRPr="00BE6226">
        <w:rPr>
          <w:noProof/>
          <w:sz w:val="24"/>
        </w:rPr>
        <w:t>It is further submitted that no new matter is represented with response hereto.</w:t>
      </w:r>
    </w:p>
    <w:p w14:paraId="4CEE1DC8" w14:textId="77777777" w:rsidR="00AC70B1" w:rsidRDefault="00AC70B1" w:rsidP="00CF66BF">
      <w:pPr>
        <w:spacing w:line="360" w:lineRule="auto"/>
        <w:ind w:firstLine="720"/>
        <w:rPr>
          <w:noProof/>
          <w:sz w:val="24"/>
          <w:szCs w:val="22"/>
        </w:rPr>
      </w:pPr>
      <w:r>
        <w:rPr>
          <w:noProof/>
          <w:sz w:val="24"/>
        </w:rPr>
        <w:t xml:space="preserve">Please direct any inquiries to the undersigned attorney at </w:t>
      </w:r>
      <w:r w:rsidR="001B1E9C">
        <w:rPr>
          <w:noProof/>
          <w:sz w:val="24"/>
        </w:rPr>
        <w:t>&lt;&lt;SAPhone&gt;&gt;.</w:t>
      </w:r>
      <w:r>
        <w:rPr>
          <w:noProof/>
          <w:sz w:val="24"/>
        </w:rPr>
        <w:t xml:space="preserve">  If necessary, please charge any additional fees or credit overpayment to Deposit Account </w:t>
      </w:r>
      <w:r w:rsidR="004F1183">
        <w:rPr>
          <w:noProof/>
          <w:sz w:val="24"/>
        </w:rPr>
        <w:t>&lt;&lt;depAccount&gt;&gt;</w:t>
      </w:r>
      <w:r>
        <w:rPr>
          <w:noProof/>
          <w:sz w:val="24"/>
        </w:rPr>
        <w:t>.</w:t>
      </w:r>
    </w:p>
    <w:p w14:paraId="65F964DC" w14:textId="77777777" w:rsidR="00AC70B1" w:rsidRDefault="00AC70B1" w:rsidP="00CF66BF">
      <w:pPr>
        <w:rPr>
          <w:noProof/>
          <w:sz w:val="24"/>
          <w:szCs w:val="22"/>
        </w:rPr>
      </w:pPr>
    </w:p>
    <w:p w14:paraId="2B9F38A5" w14:textId="77777777" w:rsidR="00AC70B1" w:rsidRDefault="00AC70B1" w:rsidP="00CF66BF">
      <w:pPr>
        <w:ind w:firstLine="3600"/>
        <w:rPr>
          <w:noProof/>
          <w:sz w:val="24"/>
          <w:szCs w:val="22"/>
        </w:rPr>
      </w:pPr>
      <w:r>
        <w:rPr>
          <w:noProof/>
          <w:sz w:val="24"/>
          <w:szCs w:val="22"/>
        </w:rPr>
        <w:t>Respectfully submitted,</w:t>
      </w:r>
    </w:p>
    <w:p w14:paraId="164CDAED" w14:textId="77777777" w:rsidR="00AC70B1" w:rsidRDefault="00AC70B1" w:rsidP="00CF66BF">
      <w:pPr>
        <w:rPr>
          <w:noProof/>
          <w:sz w:val="24"/>
          <w:szCs w:val="22"/>
        </w:rPr>
      </w:pPr>
    </w:p>
    <w:p w14:paraId="1D77666E" w14:textId="77777777" w:rsidR="00AC70B1" w:rsidRPr="00DD3A9F" w:rsidRDefault="00317EA3" w:rsidP="00CF66BF">
      <w:pPr>
        <w:ind w:firstLine="3600"/>
        <w:rPr>
          <w:noProof/>
          <w:sz w:val="22"/>
          <w:szCs w:val="22"/>
        </w:rPr>
      </w:pPr>
      <w:r>
        <w:rPr>
          <w:noProof/>
          <w:sz w:val="22"/>
          <w:szCs w:val="22"/>
        </w:rPr>
        <w:t>&lt;&lt;upperFirmName&gt;&gt;</w:t>
      </w:r>
    </w:p>
    <w:p w14:paraId="08A14382" w14:textId="77777777" w:rsidR="00AC70B1" w:rsidRDefault="00AC70B1" w:rsidP="00CF66BF">
      <w:pPr>
        <w:pStyle w:val="Heading5"/>
        <w:keepNext w:val="0"/>
        <w:tabs>
          <w:tab w:val="left" w:pos="-1440"/>
          <w:tab w:val="left" w:pos="-720"/>
          <w:tab w:val="left" w:pos="-396"/>
        </w:tabs>
        <w:rPr>
          <w:noProof/>
        </w:rPr>
      </w:pPr>
      <w:smartTag w:uri="urn:schemas-microsoft-com:office:smarttags" w:element="State">
        <w:smartTag w:uri="urn:schemas-microsoft-com:office:smarttags" w:element="PostalCode">
          <w:r>
            <w:rPr>
              <w:noProof/>
            </w:rPr>
            <w:t>P.O. Box</w:t>
          </w:r>
        </w:smartTag>
        <w:r>
          <w:rPr>
            <w:noProof/>
          </w:rPr>
          <w:t xml:space="preserve"> 2938</w:t>
        </w:r>
      </w:smartTag>
    </w:p>
    <w:p w14:paraId="2DA798E3" w14:textId="77777777" w:rsidR="00AC70B1" w:rsidRDefault="00AC70B1" w:rsidP="00CF66BF">
      <w:pPr>
        <w:ind w:firstLine="3600"/>
        <w:rPr>
          <w:noProof/>
          <w:sz w:val="24"/>
        </w:rPr>
      </w:pPr>
      <w:r>
        <w:rPr>
          <w:noProof/>
          <w:sz w:val="24"/>
        </w:rPr>
        <w:t>Minneapolis, MN  55402</w:t>
      </w:r>
    </w:p>
    <w:p w14:paraId="11A0FAF5" w14:textId="77777777" w:rsidR="00AC70B1" w:rsidRDefault="001B1E9C" w:rsidP="00CF66BF">
      <w:pPr>
        <w:ind w:firstLine="3600"/>
        <w:rPr>
          <w:noProof/>
          <w:sz w:val="24"/>
        </w:rPr>
      </w:pPr>
      <w:r>
        <w:rPr>
          <w:noProof/>
          <w:sz w:val="24"/>
        </w:rPr>
        <w:t>&lt;&lt;SAPhone&gt;&gt;</w:t>
      </w:r>
    </w:p>
    <w:p w14:paraId="67C84F36" w14:textId="77777777" w:rsidR="00AC70B1" w:rsidRDefault="00AC70B1" w:rsidP="00CF66BF">
      <w:pPr>
        <w:rPr>
          <w:noProof/>
          <w:sz w:val="24"/>
        </w:rPr>
      </w:pPr>
    </w:p>
    <w:p w14:paraId="0A93AC07" w14:textId="77777777" w:rsidR="00830A2D" w:rsidRDefault="00830A2D" w:rsidP="00CF66BF">
      <w:pPr>
        <w:rPr>
          <w:noProof/>
          <w:sz w:val="24"/>
        </w:rPr>
      </w:pPr>
      <w:r>
        <w:rPr>
          <w:noProof/>
          <w:sz w:val="24"/>
        </w:rPr>
        <w:tab/>
      </w:r>
      <w:r w:rsidRPr="005122AA">
        <w:rPr>
          <w:sz w:val="24"/>
        </w:rPr>
        <w:t>&lt;&lt;</w:t>
      </w:r>
      <w:proofErr w:type="spellStart"/>
      <w:r w:rsidRPr="005122AA">
        <w:rPr>
          <w:sz w:val="24"/>
        </w:rPr>
        <w:t>signatureDate</w:t>
      </w:r>
      <w:proofErr w:type="spellEnd"/>
      <w:r w:rsidRPr="005122AA">
        <w:rPr>
          <w:sz w:val="24"/>
        </w:rPr>
        <w:t>&gt;&gt;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  <w:t>&lt;&lt;</w:t>
      </w:r>
      <w:proofErr w:type="spellStart"/>
      <w:r w:rsidRPr="005122AA">
        <w:rPr>
          <w:sz w:val="24"/>
        </w:rPr>
        <w:t>echoSignature</w:t>
      </w:r>
      <w:proofErr w:type="spellEnd"/>
      <w:r w:rsidRPr="005122AA">
        <w:rPr>
          <w:sz w:val="24"/>
        </w:rPr>
        <w:t>&gt;&gt;</w:t>
      </w:r>
    </w:p>
    <w:p w14:paraId="5E3B411D" w14:textId="77777777" w:rsidR="00AC70B1" w:rsidRDefault="00AC70B1" w:rsidP="00AC70B1">
      <w:pPr>
        <w:tabs>
          <w:tab w:val="left" w:pos="3600"/>
        </w:tabs>
        <w:rPr>
          <w:noProof/>
          <w:sz w:val="24"/>
        </w:rPr>
      </w:pPr>
      <w:r>
        <w:rPr>
          <w:noProof/>
          <w:sz w:val="24"/>
        </w:rPr>
        <w:t>Date _________________________</w:t>
      </w:r>
      <w:r>
        <w:rPr>
          <w:noProof/>
          <w:sz w:val="24"/>
        </w:rPr>
        <w:tab/>
        <w:t>By____________________________________________</w:t>
      </w:r>
    </w:p>
    <w:p w14:paraId="223DD4B2" w14:textId="77777777" w:rsidR="00AC70B1" w:rsidRDefault="00AC70B1" w:rsidP="00AC70B1">
      <w:pPr>
        <w:tabs>
          <w:tab w:val="left" w:pos="4320"/>
        </w:tabs>
        <w:rPr>
          <w:noProof/>
          <w:sz w:val="24"/>
        </w:rPr>
      </w:pPr>
      <w:r>
        <w:rPr>
          <w:noProof/>
          <w:sz w:val="24"/>
        </w:rPr>
        <w:tab/>
      </w:r>
      <w:r w:rsidR="001B1E9C">
        <w:rPr>
          <w:noProof/>
          <w:sz w:val="24"/>
        </w:rPr>
        <w:t>&lt;&lt;SAName&gt;&gt;</w:t>
      </w:r>
    </w:p>
    <w:p w14:paraId="39157E5E" w14:textId="5C730B3C" w:rsidR="00AC70B1" w:rsidRDefault="00D26250" w:rsidP="00AC70B1">
      <w:pPr>
        <w:tabs>
          <w:tab w:val="left" w:pos="4320"/>
        </w:tabs>
        <w:rPr>
          <w:noProof/>
          <w:sz w:val="24"/>
        </w:rPr>
      </w:pPr>
      <w:r>
        <w:rPr>
          <w:sz w:val="24"/>
        </w:rPr>
        <w:tab/>
      </w:r>
      <w:r w:rsidR="00AC70B1">
        <w:rPr>
          <w:noProof/>
          <w:sz w:val="24"/>
        </w:rPr>
        <w:t xml:space="preserve">Reg. No. </w:t>
      </w:r>
      <w:r w:rsidR="00C04223" w:rsidRPr="0016653C">
        <w:rPr>
          <w:sz w:val="24"/>
        </w:rPr>
        <w:t>&lt;&lt;</w:t>
      </w:r>
      <w:proofErr w:type="spellStart"/>
      <w:r w:rsidR="00C04223" w:rsidRPr="0016653C">
        <w:rPr>
          <w:sz w:val="24"/>
        </w:rPr>
        <w:t>SARegNo</w:t>
      </w:r>
      <w:proofErr w:type="spellEnd"/>
      <w:r w:rsidR="00C04223" w:rsidRPr="0016653C">
        <w:rPr>
          <w:sz w:val="24"/>
        </w:rPr>
        <w:t>&gt;&gt;</w:t>
      </w:r>
    </w:p>
    <w:p w14:paraId="089D9D7D" w14:textId="77777777" w:rsidR="00AC70B1" w:rsidRDefault="00AC70B1" w:rsidP="00AC70B1">
      <w:pPr>
        <w:rPr>
          <w:noProof/>
          <w:sz w:val="24"/>
        </w:rPr>
      </w:pPr>
    </w:p>
    <w:p w14:paraId="21AF86E0" w14:textId="77777777" w:rsidR="00AC70B1" w:rsidRPr="000C450C" w:rsidRDefault="00AC70B1" w:rsidP="00AC70B1">
      <w:pPr>
        <w:pStyle w:val="CommentText"/>
        <w:tabs>
          <w:tab w:val="left" w:pos="5040"/>
        </w:tabs>
        <w:rPr>
          <w:noProof/>
          <w:sz w:val="18"/>
          <w:szCs w:val="18"/>
        </w:rPr>
      </w:pPr>
    </w:p>
    <w:p w14:paraId="65D5F745" w14:textId="77777777" w:rsidR="00F4640B" w:rsidRDefault="00F4640B" w:rsidP="000C450C">
      <w:pPr>
        <w:tabs>
          <w:tab w:val="center" w:pos="5400"/>
        </w:tabs>
        <w:jc w:val="center"/>
      </w:pPr>
    </w:p>
    <w:sectPr w:rsidR="00F4640B" w:rsidSect="004739F5">
      <w:endnotePr>
        <w:numFmt w:val="decimal"/>
      </w:endnotePr>
      <w:pgSz w:w="12240" w:h="15840" w:code="1"/>
      <w:pgMar w:top="720" w:right="1440" w:bottom="72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D9BE6" w14:textId="77777777" w:rsidR="00CD7C41" w:rsidRDefault="00CD7C41">
      <w:r>
        <w:separator/>
      </w:r>
    </w:p>
  </w:endnote>
  <w:endnote w:type="continuationSeparator" w:id="0">
    <w:p w14:paraId="31959E31" w14:textId="77777777" w:rsidR="00CD7C41" w:rsidRDefault="00CD7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D004F" w14:textId="77777777" w:rsidR="00CD7C41" w:rsidRDefault="00CD7C41">
      <w:r>
        <w:separator/>
      </w:r>
    </w:p>
  </w:footnote>
  <w:footnote w:type="continuationSeparator" w:id="0">
    <w:p w14:paraId="2B5F2E66" w14:textId="77777777" w:rsidR="00CD7C41" w:rsidRDefault="00CD7C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84"/>
    <w:rsid w:val="000308A4"/>
    <w:rsid w:val="00033A2F"/>
    <w:rsid w:val="000670A4"/>
    <w:rsid w:val="00084B7A"/>
    <w:rsid w:val="000C450C"/>
    <w:rsid w:val="00117754"/>
    <w:rsid w:val="00144426"/>
    <w:rsid w:val="001813C0"/>
    <w:rsid w:val="00191F0A"/>
    <w:rsid w:val="001B1E9C"/>
    <w:rsid w:val="00227883"/>
    <w:rsid w:val="002B27C2"/>
    <w:rsid w:val="002F1BCE"/>
    <w:rsid w:val="00317EA3"/>
    <w:rsid w:val="0032133F"/>
    <w:rsid w:val="003526D4"/>
    <w:rsid w:val="0036758D"/>
    <w:rsid w:val="003B7E42"/>
    <w:rsid w:val="003E6185"/>
    <w:rsid w:val="003E72D3"/>
    <w:rsid w:val="00462E57"/>
    <w:rsid w:val="004739F5"/>
    <w:rsid w:val="004F1183"/>
    <w:rsid w:val="005C2192"/>
    <w:rsid w:val="005F5438"/>
    <w:rsid w:val="00602D59"/>
    <w:rsid w:val="0066470F"/>
    <w:rsid w:val="006A7B5A"/>
    <w:rsid w:val="006C188F"/>
    <w:rsid w:val="006E469F"/>
    <w:rsid w:val="006F1BAF"/>
    <w:rsid w:val="00816F14"/>
    <w:rsid w:val="00830A2D"/>
    <w:rsid w:val="008335E5"/>
    <w:rsid w:val="00896348"/>
    <w:rsid w:val="008B4FBD"/>
    <w:rsid w:val="008E1417"/>
    <w:rsid w:val="009522AF"/>
    <w:rsid w:val="009A1E26"/>
    <w:rsid w:val="009D476B"/>
    <w:rsid w:val="00A0740A"/>
    <w:rsid w:val="00A42850"/>
    <w:rsid w:val="00A81306"/>
    <w:rsid w:val="00AB6C74"/>
    <w:rsid w:val="00AC70B1"/>
    <w:rsid w:val="00AD1557"/>
    <w:rsid w:val="00AE51F7"/>
    <w:rsid w:val="00B01DA7"/>
    <w:rsid w:val="00B24E64"/>
    <w:rsid w:val="00B677F2"/>
    <w:rsid w:val="00BC1C0C"/>
    <w:rsid w:val="00BE6226"/>
    <w:rsid w:val="00C04223"/>
    <w:rsid w:val="00CD7C41"/>
    <w:rsid w:val="00CE099E"/>
    <w:rsid w:val="00CF0985"/>
    <w:rsid w:val="00CF66BF"/>
    <w:rsid w:val="00D20F84"/>
    <w:rsid w:val="00D26250"/>
    <w:rsid w:val="00D71F41"/>
    <w:rsid w:val="00D77443"/>
    <w:rsid w:val="00DD3A9F"/>
    <w:rsid w:val="00E1473A"/>
    <w:rsid w:val="00E37345"/>
    <w:rsid w:val="00E409AA"/>
    <w:rsid w:val="00E8481B"/>
    <w:rsid w:val="00EA7966"/>
    <w:rsid w:val="00EC5B07"/>
    <w:rsid w:val="00EF1369"/>
    <w:rsid w:val="00F4640B"/>
    <w:rsid w:val="00F66D65"/>
    <w:rsid w:val="00FD7B40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ostalCode"/>
  <w:shapeDefaults>
    <o:shapedefaults v:ext="edit" spidmax="1026"/>
    <o:shapelayout v:ext="edit">
      <o:idmap v:ext="edit" data="1"/>
    </o:shapelayout>
  </w:shapeDefaults>
  <w:decimalSymbol w:val="."/>
  <w:listSeparator w:val=","/>
  <w14:docId w14:val="4E0A81A1"/>
  <w15:chartTrackingRefBased/>
  <w15:docId w15:val="{773DD1A9-09B9-48B7-AB52-8053AFD7B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  <w:szCs w:val="22"/>
      <w:u w:val="sing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4"/>
      <w:u w:val="single"/>
    </w:rPr>
  </w:style>
  <w:style w:type="paragraph" w:styleId="Heading5">
    <w:name w:val="heading 5"/>
    <w:basedOn w:val="Normal"/>
    <w:next w:val="Normal"/>
    <w:qFormat/>
    <w:pPr>
      <w:keepNext/>
      <w:ind w:firstLine="360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ind w:firstLine="720"/>
      <w:outlineLvl w:val="5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Cs w:val="20"/>
    </w:rPr>
  </w:style>
  <w:style w:type="paragraph" w:styleId="BodyText">
    <w:name w:val="Body Text"/>
    <w:basedOn w:val="Normal"/>
    <w:rPr>
      <w:sz w:val="24"/>
    </w:rPr>
  </w:style>
  <w:style w:type="paragraph" w:styleId="Header">
    <w:name w:val="header"/>
    <w:basedOn w:val="Normal"/>
    <w:pPr>
      <w:widowControl/>
      <w:tabs>
        <w:tab w:val="center" w:pos="4320"/>
        <w:tab w:val="right" w:pos="8640"/>
      </w:tabs>
      <w:autoSpaceDE/>
      <w:autoSpaceDN/>
      <w:adjustRightInd/>
    </w:pPr>
    <w:rPr>
      <w:sz w:val="24"/>
    </w:rPr>
  </w:style>
  <w:style w:type="paragraph" w:styleId="Footer">
    <w:name w:val="footer"/>
    <w:basedOn w:val="Normal"/>
    <w:rsid w:val="00EC5B07"/>
    <w:pPr>
      <w:tabs>
        <w:tab w:val="center" w:pos="4320"/>
        <w:tab w:val="right" w:pos="8640"/>
      </w:tabs>
    </w:pPr>
  </w:style>
  <w:style w:type="paragraph" w:styleId="CommentSubject">
    <w:name w:val="annotation subject"/>
    <w:basedOn w:val="CommentText"/>
    <w:next w:val="CommentText"/>
    <w:semiHidden/>
    <w:rsid w:val="0036758D"/>
    <w:rPr>
      <w:b/>
      <w:bCs/>
    </w:rPr>
  </w:style>
  <w:style w:type="paragraph" w:styleId="BalloonText">
    <w:name w:val="Balloon Text"/>
    <w:basedOn w:val="Normal"/>
    <w:semiHidden/>
    <w:rsid w:val="003675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9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burns\Downloads\MissingPartsXmit_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MissingPartsXmit_3.dotx</Template>
  <TotalTime>4</TotalTime>
  <Pages>1</Pages>
  <Words>181</Words>
  <Characters>1032</Characters>
  <Application>Microsoft Office Word</Application>
  <DocSecurity>0</DocSecurity>
  <PresentationFormat>11|.DOC</PresentationFormat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MissingPartsXmit_3.DOC</vt:lpstr>
    </vt:vector>
  </TitlesOfParts>
  <Company>SLWK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MissingPartsXmit_3.doc</dc:title>
  <dc:subject/>
  <dc:creator>Jacob Burns</dc:creator>
  <cp:keywords/>
  <dc:description/>
  <cp:lastModifiedBy>Jacob Burns</cp:lastModifiedBy>
  <cp:revision>2</cp:revision>
  <cp:lastPrinted>1900-01-01T06:00:00Z</cp:lastPrinted>
  <dcterms:created xsi:type="dcterms:W3CDTF">2025-10-02T13:28:00Z</dcterms:created>
  <dcterms:modified xsi:type="dcterms:W3CDTF">2025-10-09T18:16:00Z</dcterms:modified>
</cp:coreProperties>
</file>