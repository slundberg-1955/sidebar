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9E9C8" w14:textId="77777777" w:rsidR="00FF188A" w:rsidRPr="004F2890" w:rsidRDefault="00FF188A" w:rsidP="00FF188A">
      <w:pPr>
        <w:tabs>
          <w:tab w:val="right" w:pos="9028"/>
        </w:tabs>
        <w:spacing w:after="120"/>
        <w:rPr>
          <w:rFonts w:ascii="Times New Roman" w:hAnsi="Times New Roman"/>
          <w:b/>
        </w:rPr>
      </w:pPr>
      <w:r w:rsidRPr="004F2890">
        <w:rPr>
          <w:rFonts w:ascii="Times New Roman" w:hAnsi="Times New Roman"/>
          <w:b/>
          <w:u w:val="single"/>
        </w:rPr>
        <w:t>&lt;&lt;serialNo&gt;&gt;</w:t>
      </w:r>
      <w:r w:rsidRPr="004F2890">
        <w:rPr>
          <w:rFonts w:ascii="Times New Roman" w:hAnsi="Times New Roman"/>
          <w:b/>
        </w:rPr>
        <w:tab/>
      </w:r>
      <w:r w:rsidRPr="004F2890">
        <w:rPr>
          <w:rFonts w:ascii="Times New Roman" w:hAnsi="Times New Roman"/>
          <w:b/>
          <w:u w:val="single"/>
        </w:rPr>
        <w:t>PATENT</w:t>
      </w:r>
    </w:p>
    <w:p w14:paraId="098A77A6" w14:textId="77777777" w:rsidR="00FF188A" w:rsidRPr="004F2890" w:rsidRDefault="00FF188A" w:rsidP="00FF188A">
      <w:pPr>
        <w:tabs>
          <w:tab w:val="center" w:pos="4514"/>
        </w:tabs>
        <w:spacing w:line="300" w:lineRule="auto"/>
        <w:jc w:val="center"/>
        <w:rPr>
          <w:rFonts w:ascii="Times New Roman" w:hAnsi="Times New Roman"/>
        </w:rPr>
      </w:pPr>
      <w:r w:rsidRPr="004F2890">
        <w:rPr>
          <w:rFonts w:ascii="Times New Roman" w:hAnsi="Times New Roman"/>
          <w:b/>
          <w:bCs/>
          <w:u w:val="single"/>
        </w:rPr>
        <w:t>IN THE UNITED STATES PATENT AND TRADEMARK OFFICE</w:t>
      </w:r>
    </w:p>
    <w:p w14:paraId="201CD48D" w14:textId="77777777" w:rsidR="00FF188A" w:rsidRPr="004F2890" w:rsidRDefault="007B2103" w:rsidP="008E4E5F">
      <w:pPr>
        <w:tabs>
          <w:tab w:val="left" w:pos="1440"/>
          <w:tab w:val="left" w:pos="5760"/>
        </w:tabs>
        <w:spacing w:line="300" w:lineRule="auto"/>
        <w:rPr>
          <w:rFonts w:ascii="Times New Roman" w:hAnsi="Times New Roman"/>
        </w:rPr>
      </w:pPr>
      <w:r w:rsidRPr="007B2103">
        <w:rPr>
          <w:rFonts w:ascii="Times New Roman" w:hAnsi="Times New Roman"/>
        </w:rPr>
        <w:t>Inventor(s):     &lt;&lt;inventorEtal&gt;&gt;</w:t>
      </w:r>
      <w:r w:rsidR="00FF188A" w:rsidRPr="004F2890">
        <w:rPr>
          <w:rFonts w:ascii="Times New Roman" w:hAnsi="Times New Roman"/>
        </w:rPr>
        <w:tab/>
        <w:t>Docket:  &lt;&lt;matterNo&gt;&gt;</w:t>
      </w:r>
    </w:p>
    <w:p w14:paraId="0D12F660" w14:textId="77777777" w:rsidR="00FF188A" w:rsidRPr="004F2890" w:rsidRDefault="00FF188A" w:rsidP="008E4E5F">
      <w:pPr>
        <w:tabs>
          <w:tab w:val="left" w:pos="1440"/>
          <w:tab w:val="left" w:pos="5760"/>
        </w:tabs>
        <w:spacing w:line="300" w:lineRule="auto"/>
        <w:rPr>
          <w:rFonts w:ascii="Times New Roman" w:hAnsi="Times New Roman"/>
        </w:rPr>
      </w:pPr>
      <w:r w:rsidRPr="004F2890">
        <w:rPr>
          <w:rFonts w:ascii="Times New Roman" w:hAnsi="Times New Roman"/>
        </w:rPr>
        <w:t>Serial No.:</w:t>
      </w:r>
      <w:r w:rsidRPr="004F2890">
        <w:rPr>
          <w:rFonts w:ascii="Times New Roman" w:hAnsi="Times New Roman"/>
        </w:rPr>
        <w:tab/>
        <w:t>&lt;&lt;serialNo&gt;&gt;</w:t>
      </w:r>
      <w:r w:rsidRPr="004F2890">
        <w:rPr>
          <w:rFonts w:ascii="Times New Roman" w:hAnsi="Times New Roman"/>
        </w:rPr>
        <w:tab/>
        <w:t>Filed:</w:t>
      </w:r>
      <w:r w:rsidRPr="004F2890">
        <w:rPr>
          <w:rFonts w:ascii="Times New Roman" w:hAnsi="Times New Roman"/>
        </w:rPr>
        <w:tab/>
        <w:t>&lt;&lt;filedDate&gt;&gt;</w:t>
      </w:r>
    </w:p>
    <w:p w14:paraId="2B82697D" w14:textId="77777777" w:rsidR="00FF188A" w:rsidRPr="004F2890" w:rsidRDefault="00FF188A" w:rsidP="008E4E5F">
      <w:pPr>
        <w:tabs>
          <w:tab w:val="left" w:pos="-1440"/>
          <w:tab w:val="left" w:pos="1440"/>
          <w:tab w:val="left" w:pos="5760"/>
        </w:tabs>
        <w:spacing w:line="300" w:lineRule="auto"/>
        <w:ind w:left="1440" w:hanging="1440"/>
        <w:rPr>
          <w:rFonts w:ascii="Times New Roman" w:hAnsi="Times New Roman"/>
        </w:rPr>
      </w:pPr>
      <w:r w:rsidRPr="004F2890">
        <w:rPr>
          <w:rFonts w:ascii="Times New Roman" w:hAnsi="Times New Roman"/>
        </w:rPr>
        <w:t>Title:</w:t>
      </w:r>
      <w:r w:rsidRPr="004F2890">
        <w:rPr>
          <w:rFonts w:ascii="Times New Roman" w:hAnsi="Times New Roman"/>
        </w:rPr>
        <w:tab/>
        <w:t>&lt;&lt;title&gt;&gt;</w:t>
      </w:r>
    </w:p>
    <w:p w14:paraId="4515A51F" w14:textId="77777777" w:rsidR="00FF188A" w:rsidRDefault="00FF188A" w:rsidP="00FF188A">
      <w:pPr>
        <w:spacing w:line="19" w:lineRule="exact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29442066">
          <v:rect id="_x0000_s1026" style="position:absolute;margin-left:1in;margin-top:0;width:451.4pt;height:.95pt;z-index:-1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6A6C5F64" w14:textId="77777777" w:rsidR="00FF188A" w:rsidRDefault="00FF188A" w:rsidP="00FF188A">
      <w:pPr>
        <w:rPr>
          <w:rFonts w:ascii="Times New Roman" w:hAnsi="Times New Roman"/>
        </w:rPr>
      </w:pPr>
    </w:p>
    <w:p w14:paraId="5A9463F5" w14:textId="77777777" w:rsidR="00C260C8" w:rsidRDefault="00C260C8">
      <w:pPr>
        <w:tabs>
          <w:tab w:val="center" w:pos="4514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  <w:u w:val="single"/>
        </w:rPr>
        <w:t xml:space="preserve">REQUEST FOR </w:t>
      </w:r>
      <w:r w:rsidR="00D749A5">
        <w:rPr>
          <w:rFonts w:ascii="Times New Roman" w:hAnsi="Times New Roman"/>
          <w:b/>
          <w:u w:val="single"/>
        </w:rPr>
        <w:t>&lt;&lt;extensionLenText</w:t>
      </w:r>
      <w:r w:rsidR="00181D27">
        <w:rPr>
          <w:rFonts w:ascii="Times New Roman" w:hAnsi="Times New Roman"/>
          <w:b/>
          <w:u w:val="single"/>
        </w:rPr>
        <w:t>Hdr</w:t>
      </w:r>
      <w:r w:rsidR="00D749A5" w:rsidRPr="00D749A5">
        <w:rPr>
          <w:rFonts w:ascii="Times New Roman" w:hAnsi="Times New Roman"/>
          <w:b/>
          <w:u w:val="single"/>
        </w:rPr>
        <w:t>&gt;&gt;</w:t>
      </w:r>
      <w:r>
        <w:rPr>
          <w:rFonts w:ascii="Times New Roman" w:hAnsi="Times New Roman"/>
          <w:b/>
          <w:bCs/>
          <w:u w:val="single"/>
        </w:rPr>
        <w:t>-MONTH EXTENSION OF TIME</w:t>
      </w:r>
    </w:p>
    <w:p w14:paraId="09CB85AC" w14:textId="77777777" w:rsidR="00C260C8" w:rsidRDefault="00C260C8">
      <w:pPr>
        <w:rPr>
          <w:rFonts w:ascii="Times New Roman" w:hAnsi="Times New Roman"/>
        </w:rPr>
      </w:pPr>
    </w:p>
    <w:p w14:paraId="5FD3DEE4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MS PCT</w:t>
      </w:r>
    </w:p>
    <w:p w14:paraId="5E1AAEA3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Commissioner for Patents</w:t>
      </w:r>
    </w:p>
    <w:p w14:paraId="40AA8CF0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P.O. Box 1450</w:t>
      </w:r>
    </w:p>
    <w:p w14:paraId="69EDB857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Alexandria, VA 22313-1450</w:t>
      </w:r>
    </w:p>
    <w:p w14:paraId="5FC5C3AF" w14:textId="77777777" w:rsidR="00C260C8" w:rsidRDefault="00C260C8">
      <w:pPr>
        <w:rPr>
          <w:rFonts w:ascii="Times New Roman" w:hAnsi="Times New Roman"/>
        </w:rPr>
      </w:pPr>
    </w:p>
    <w:p w14:paraId="40F107DC" w14:textId="77777777" w:rsidR="00C260C8" w:rsidRDefault="00C260C8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response to the Form PCT/RO/106 </w:t>
      </w:r>
      <w:r w:rsidR="00FF188A">
        <w:rPr>
          <w:rFonts w:ascii="Times New Roman" w:hAnsi="Times New Roman"/>
        </w:rPr>
        <w:t xml:space="preserve">(“Invitation”) </w:t>
      </w:r>
      <w:r>
        <w:rPr>
          <w:rFonts w:ascii="Times New Roman" w:hAnsi="Times New Roman"/>
        </w:rPr>
        <w:t xml:space="preserve">in the International Application mailed </w:t>
      </w:r>
      <w:r w:rsidR="00FF188A" w:rsidRPr="004F2890">
        <w:rPr>
          <w:rFonts w:ascii="Times New Roman" w:hAnsi="Times New Roman"/>
        </w:rPr>
        <w:t>&lt;&lt;mailDate&gt;&gt;</w:t>
      </w:r>
      <w:r>
        <w:rPr>
          <w:rFonts w:ascii="Times New Roman" w:hAnsi="Times New Roman"/>
        </w:rPr>
        <w:t xml:space="preserve">, </w:t>
      </w:r>
      <w:r w:rsidR="00FF188A" w:rsidRPr="004F2890">
        <w:rPr>
          <w:rFonts w:ascii="Times New Roman" w:hAnsi="Times New Roman"/>
        </w:rPr>
        <w:t>&lt;&lt;properApplicant&gt;&gt;</w:t>
      </w:r>
      <w:r w:rsidR="00FF188A">
        <w:rPr>
          <w:rFonts w:ascii="Times New Roman" w:hAnsi="Times New Roman"/>
        </w:rPr>
        <w:t xml:space="preserve"> respectfully &lt;&lt;requestText&gt;&gt;</w:t>
      </w:r>
      <w:r>
        <w:rPr>
          <w:rFonts w:ascii="Times New Roman" w:hAnsi="Times New Roman"/>
        </w:rPr>
        <w:t xml:space="preserve"> a </w:t>
      </w:r>
      <w:r w:rsidR="00D749A5">
        <w:rPr>
          <w:rFonts w:ascii="Times New Roman" w:hAnsi="Times New Roman"/>
        </w:rPr>
        <w:t>&lt;&lt;extensionLenText</w:t>
      </w:r>
      <w:r w:rsidR="00410C9E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 xml:space="preserve"> month extension of time to comply with </w:t>
      </w:r>
      <w:r w:rsidR="00410C9E">
        <w:rPr>
          <w:rFonts w:ascii="Times New Roman" w:hAnsi="Times New Roman"/>
        </w:rPr>
        <w:t>&lt;&lt;annexSelectText&gt;&gt;</w:t>
      </w:r>
      <w:r>
        <w:rPr>
          <w:rFonts w:ascii="Times New Roman" w:hAnsi="Times New Roman"/>
        </w:rPr>
        <w:t xml:space="preserve"> of the Invitation, thereby extending the deadline to </w:t>
      </w:r>
      <w:r w:rsidR="00410C9E">
        <w:rPr>
          <w:rFonts w:ascii="Times New Roman" w:hAnsi="Times New Roman"/>
          <w:b/>
          <w:bCs/>
        </w:rPr>
        <w:t>&lt;&lt;</w:t>
      </w:r>
      <w:r w:rsidR="00410C9E" w:rsidRPr="00410C9E">
        <w:rPr>
          <w:rFonts w:ascii="Times New Roman" w:hAnsi="Times New Roman"/>
          <w:bCs/>
        </w:rPr>
        <w:t>requestDueDate</w:t>
      </w:r>
      <w:r w:rsidR="00410C9E">
        <w:rPr>
          <w:rFonts w:ascii="Times New Roman" w:hAnsi="Times New Roman"/>
          <w:b/>
          <w:bCs/>
        </w:rPr>
        <w:t>&gt;&gt;</w:t>
      </w:r>
      <w:r>
        <w:rPr>
          <w:rFonts w:ascii="Times New Roman" w:hAnsi="Times New Roman"/>
        </w:rPr>
        <w:t>.</w:t>
      </w:r>
    </w:p>
    <w:p w14:paraId="79C7635A" w14:textId="77777777" w:rsidR="00FF188A" w:rsidRDefault="00FF188A" w:rsidP="00FF188A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Please direct any inquiry regarding this matter to the undersigned at </w:t>
      </w:r>
      <w:r w:rsidRPr="00135169">
        <w:rPr>
          <w:rFonts w:ascii="Times New Roman" w:hAnsi="Times New Roman"/>
        </w:rPr>
        <w:t>&lt;&lt;SAPhone&gt;&gt;</w:t>
      </w:r>
      <w:r>
        <w:rPr>
          <w:rFonts w:ascii="Times New Roman" w:hAnsi="Times New Roman"/>
        </w:rPr>
        <w:t>.</w:t>
      </w:r>
    </w:p>
    <w:p w14:paraId="713B6B21" w14:textId="77777777" w:rsidR="00FF188A" w:rsidRDefault="00FF188A" w:rsidP="00FF188A">
      <w:pPr>
        <w:ind w:firstLine="3600"/>
        <w:rPr>
          <w:rFonts w:ascii="Times New Roman" w:hAnsi="Times New Roman"/>
        </w:rPr>
      </w:pPr>
    </w:p>
    <w:p w14:paraId="0F89BF83" w14:textId="77777777" w:rsidR="00FF188A" w:rsidRDefault="00FF188A" w:rsidP="00FF188A">
      <w:pPr>
        <w:ind w:firstLine="3600"/>
        <w:rPr>
          <w:rFonts w:ascii="Times New Roman" w:hAnsi="Times New Roman"/>
        </w:rPr>
      </w:pPr>
      <w:r>
        <w:rPr>
          <w:rFonts w:ascii="Times New Roman" w:hAnsi="Times New Roman"/>
        </w:rPr>
        <w:t>Respectfully submitted,</w:t>
      </w:r>
    </w:p>
    <w:p w14:paraId="3284B512" w14:textId="77777777" w:rsidR="00FF188A" w:rsidRPr="00135169" w:rsidRDefault="00FF188A" w:rsidP="00FF188A">
      <w:pPr>
        <w:rPr>
          <w:rFonts w:ascii="Times New Roman" w:hAnsi="Times New Roman"/>
        </w:rPr>
      </w:pPr>
    </w:p>
    <w:p w14:paraId="28233B06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&lt;&lt;upperFirmName&gt;&gt;</w:t>
      </w:r>
    </w:p>
    <w:p w14:paraId="6A9C1398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&lt;&lt;firmPoBox&gt;&gt;</w:t>
      </w:r>
    </w:p>
    <w:p w14:paraId="00A893D3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&lt;&lt;firmCityStZip&gt;&gt;</w:t>
      </w:r>
    </w:p>
    <w:p w14:paraId="5E3BC4D1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&lt;&lt;SAPhone&gt;&gt;</w:t>
      </w:r>
    </w:p>
    <w:p w14:paraId="35FA647D" w14:textId="77777777" w:rsidR="00FF188A" w:rsidRPr="00135169" w:rsidRDefault="00FF188A" w:rsidP="00FF188A">
      <w:pPr>
        <w:rPr>
          <w:rFonts w:ascii="Times New Roman" w:hAnsi="Times New Roman"/>
        </w:rPr>
      </w:pPr>
    </w:p>
    <w:p w14:paraId="61EDD731" w14:textId="77777777" w:rsidR="00FF188A" w:rsidRPr="00135169" w:rsidRDefault="00EB7433" w:rsidP="00FF188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 w:rsidR="00F408A1" w:rsidRPr="005122AA">
        <w:rPr>
          <w:rFonts w:ascii="Times New Roman" w:hAnsi="Times New Roman"/>
        </w:rPr>
        <w:t>&lt;&lt;signatureDate&gt;&gt;</w:t>
      </w:r>
      <w:r w:rsidR="00F408A1">
        <w:rPr>
          <w:rFonts w:ascii="Times New Roman" w:hAnsi="Times New Roman"/>
        </w:rPr>
        <w:tab/>
      </w:r>
      <w:r w:rsidR="00F408A1">
        <w:rPr>
          <w:rFonts w:ascii="Times New Roman" w:hAnsi="Times New Roman"/>
        </w:rPr>
        <w:tab/>
        <w:t xml:space="preserve">    </w:t>
      </w:r>
      <w:r w:rsidR="00F408A1" w:rsidRPr="005122AA">
        <w:rPr>
          <w:rFonts w:ascii="Times New Roman" w:hAnsi="Times New Roman"/>
        </w:rPr>
        <w:t>&lt;&lt;echoSignature&gt;&gt;</w:t>
      </w:r>
    </w:p>
    <w:p w14:paraId="7C654D16" w14:textId="77777777" w:rsidR="00FF188A" w:rsidRPr="00135169" w:rsidRDefault="00FF188A" w:rsidP="00EB7433">
      <w:pPr>
        <w:tabs>
          <w:tab w:val="left" w:pos="1500"/>
          <w:tab w:val="left" w:pos="2880"/>
        </w:tabs>
        <w:rPr>
          <w:rFonts w:ascii="Times New Roman" w:hAnsi="Times New Roman"/>
        </w:rPr>
      </w:pPr>
      <w:r w:rsidRPr="00135169">
        <w:rPr>
          <w:rFonts w:ascii="Times New Roman" w:hAnsi="Times New Roman"/>
        </w:rPr>
        <w:t xml:space="preserve">Date </w:t>
      </w:r>
      <w:proofErr w:type="gramStart"/>
      <w:r w:rsidRPr="00135169">
        <w:rPr>
          <w:rFonts w:ascii="Times New Roman" w:hAnsi="Times New Roman"/>
          <w:u w:val="single"/>
        </w:rPr>
        <w:tab/>
      </w:r>
      <w:r w:rsidR="00EB7433">
        <w:rPr>
          <w:rFonts w:ascii="Times New Roman" w:hAnsi="Times New Roman"/>
          <w:u w:val="single"/>
        </w:rPr>
        <w:t xml:space="preserve">  </w:t>
      </w:r>
      <w:r w:rsidR="00EB7433">
        <w:rPr>
          <w:rFonts w:ascii="Times New Roman" w:hAnsi="Times New Roman"/>
          <w:u w:val="single"/>
        </w:rPr>
        <w:tab/>
      </w:r>
      <w:proofErr w:type="gramEnd"/>
      <w:r w:rsidR="00EB7433">
        <w:rPr>
          <w:rFonts w:ascii="Times New Roman" w:hAnsi="Times New Roman"/>
          <w:u w:val="single"/>
        </w:rPr>
        <w:t xml:space="preserve">     </w:t>
      </w:r>
      <w:r w:rsidRPr="00135169">
        <w:rPr>
          <w:rFonts w:ascii="Times New Roman" w:hAnsi="Times New Roman"/>
        </w:rPr>
        <w:tab/>
        <w:t xml:space="preserve">By </w:t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</w:p>
    <w:p w14:paraId="554B4079" w14:textId="77777777" w:rsidR="00FF188A" w:rsidRPr="00135169" w:rsidRDefault="00FF188A" w:rsidP="00FF188A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  <w:t>&lt;&lt;SAName&gt;&gt;</w:t>
      </w:r>
    </w:p>
    <w:p w14:paraId="42F548FC" w14:textId="77777777" w:rsidR="00FF188A" w:rsidRPr="00135169" w:rsidRDefault="00FF188A" w:rsidP="00FF188A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="001D0078">
        <w:rPr>
          <w:rFonts w:ascii="Times New Roman" w:hAnsi="Times New Roman"/>
        </w:rPr>
        <w:t xml:space="preserve">USPTO </w:t>
      </w:r>
      <w:r w:rsidRPr="00135169">
        <w:rPr>
          <w:rFonts w:ascii="Times New Roman" w:hAnsi="Times New Roman"/>
        </w:rPr>
        <w:t>Reg. No. &lt;&lt;SARegNo&gt;&gt;</w:t>
      </w:r>
    </w:p>
    <w:p w14:paraId="56FDBC05" w14:textId="77777777" w:rsidR="00C260C8" w:rsidRDefault="00C260C8">
      <w:pPr>
        <w:rPr>
          <w:rFonts w:ascii="Times New Roman" w:hAnsi="Times New Roman"/>
        </w:rPr>
      </w:pPr>
    </w:p>
    <w:p w14:paraId="5F22E8CD" w14:textId="77777777" w:rsidR="001B1D51" w:rsidRDefault="001B1D51" w:rsidP="001B1D51">
      <w:pPr>
        <w:ind w:left="432" w:hanging="432"/>
        <w:rPr>
          <w:rFonts w:ascii="Times New Roman" w:hAnsi="Times New Roman"/>
          <w:sz w:val="16"/>
          <w:szCs w:val="16"/>
        </w:rPr>
      </w:pPr>
    </w:p>
    <w:p w14:paraId="5949EA45" w14:textId="77777777" w:rsidR="001B1D51" w:rsidRDefault="001B1D51" w:rsidP="00353020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&lt;&lt;certificateForEmailPaperFilingStandard&gt;&gt;&lt;&lt;certificateForPaperFilingExpressMail&gt;&gt;</w:t>
      </w:r>
    </w:p>
    <w:p w14:paraId="03AD4531" w14:textId="77777777" w:rsidR="00C260C8" w:rsidRDefault="00C260C8">
      <w:pPr>
        <w:rPr>
          <w:rFonts w:ascii="Times New Roman" w:hAnsi="Times New Roman"/>
        </w:rPr>
      </w:pPr>
    </w:p>
    <w:sectPr w:rsidR="00C260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8" w:h="16833" w:code="9"/>
      <w:pgMar w:top="1080" w:right="1440" w:bottom="1339" w:left="1440" w:header="1080" w:footer="360" w:gutter="0"/>
      <w:paperSrc w:first="258" w:other="258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12B62" w14:textId="77777777" w:rsidR="009F0A71" w:rsidRDefault="009F0A71" w:rsidP="00B93D16">
      <w:r>
        <w:separator/>
      </w:r>
    </w:p>
  </w:endnote>
  <w:endnote w:type="continuationSeparator" w:id="0">
    <w:p w14:paraId="742385EE" w14:textId="77777777" w:rsidR="009F0A71" w:rsidRDefault="009F0A71" w:rsidP="00B93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A5D4F" w14:textId="77777777" w:rsidR="00D1213E" w:rsidRDefault="00D121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FDC52" w14:textId="77777777" w:rsidR="00D1213E" w:rsidRDefault="00D121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54AA8" w14:textId="77777777" w:rsidR="00D1213E" w:rsidRDefault="00D121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C8D7D" w14:textId="77777777" w:rsidR="009F0A71" w:rsidRDefault="009F0A71" w:rsidP="00B93D16">
      <w:r>
        <w:separator/>
      </w:r>
    </w:p>
  </w:footnote>
  <w:footnote w:type="continuationSeparator" w:id="0">
    <w:p w14:paraId="514D0F46" w14:textId="77777777" w:rsidR="009F0A71" w:rsidRDefault="009F0A71" w:rsidP="00B93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C89B2" w14:textId="77777777" w:rsidR="00D1213E" w:rsidRDefault="00D121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F9B5" w14:textId="77777777" w:rsidR="00D1213E" w:rsidRDefault="00D121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A2B2A" w14:textId="77777777" w:rsidR="00D1213E" w:rsidRDefault="00D121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4C65"/>
    <w:rsid w:val="00046270"/>
    <w:rsid w:val="00064650"/>
    <w:rsid w:val="00181D27"/>
    <w:rsid w:val="001B1D51"/>
    <w:rsid w:val="001D0078"/>
    <w:rsid w:val="001E1CC1"/>
    <w:rsid w:val="002053D6"/>
    <w:rsid w:val="002F5BE6"/>
    <w:rsid w:val="00353020"/>
    <w:rsid w:val="00410C9E"/>
    <w:rsid w:val="0044300A"/>
    <w:rsid w:val="004D1D5F"/>
    <w:rsid w:val="005868E4"/>
    <w:rsid w:val="005D63F8"/>
    <w:rsid w:val="006553CE"/>
    <w:rsid w:val="006557D8"/>
    <w:rsid w:val="006A26A7"/>
    <w:rsid w:val="007B2103"/>
    <w:rsid w:val="007F0BF2"/>
    <w:rsid w:val="008A31C2"/>
    <w:rsid w:val="008B17C5"/>
    <w:rsid w:val="008C6C2B"/>
    <w:rsid w:val="008E4E5F"/>
    <w:rsid w:val="009A74A7"/>
    <w:rsid w:val="009C6575"/>
    <w:rsid w:val="009F0A71"/>
    <w:rsid w:val="00A04C65"/>
    <w:rsid w:val="00A65B67"/>
    <w:rsid w:val="00AB0D36"/>
    <w:rsid w:val="00B60284"/>
    <w:rsid w:val="00B93D16"/>
    <w:rsid w:val="00C260C8"/>
    <w:rsid w:val="00C43A17"/>
    <w:rsid w:val="00D1213E"/>
    <w:rsid w:val="00D749A5"/>
    <w:rsid w:val="00DD123E"/>
    <w:rsid w:val="00E31E46"/>
    <w:rsid w:val="00E82C00"/>
    <w:rsid w:val="00EA7B13"/>
    <w:rsid w:val="00EB7433"/>
    <w:rsid w:val="00F408A1"/>
    <w:rsid w:val="00F85904"/>
    <w:rsid w:val="00FE75C3"/>
    <w:rsid w:val="00FF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D8B78C3"/>
  <w15:chartTrackingRefBased/>
  <w15:docId w15:val="{4FD021BD-0FD6-4A78-9AA0-C4F363C7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tabs>
        <w:tab w:val="left" w:pos="-1440"/>
      </w:tabs>
      <w:spacing w:line="300" w:lineRule="auto"/>
      <w:ind w:left="1440" w:hanging="1440"/>
    </w:pPr>
  </w:style>
  <w:style w:type="paragraph" w:styleId="BalloonText">
    <w:name w:val="Balloon Text"/>
    <w:basedOn w:val="Normal"/>
    <w:link w:val="BalloonTextChar"/>
    <w:rsid w:val="00B93D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93D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B93D1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93D16"/>
    <w:rPr>
      <w:rFonts w:ascii="Dutch801 Rm BT" w:hAnsi="Dutch801 Rm BT"/>
      <w:sz w:val="24"/>
      <w:szCs w:val="24"/>
    </w:rPr>
  </w:style>
  <w:style w:type="paragraph" w:styleId="Footer">
    <w:name w:val="footer"/>
    <w:basedOn w:val="Normal"/>
    <w:link w:val="FooterChar"/>
    <w:rsid w:val="00B93D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93D16"/>
    <w:rPr>
      <w:rFonts w:ascii="Dutch801 Rm BT" w:hAnsi="Dutch801 Rm BT"/>
      <w:sz w:val="24"/>
      <w:szCs w:val="24"/>
    </w:rPr>
  </w:style>
  <w:style w:type="character" w:styleId="CommentReference">
    <w:name w:val="annotation reference"/>
    <w:rsid w:val="00FF188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F188A"/>
    <w:rPr>
      <w:sz w:val="20"/>
      <w:szCs w:val="20"/>
    </w:rPr>
  </w:style>
  <w:style w:type="character" w:customStyle="1" w:styleId="CommentTextChar">
    <w:name w:val="Comment Text Char"/>
    <w:link w:val="CommentText"/>
    <w:rsid w:val="00FF188A"/>
    <w:rPr>
      <w:rFonts w:ascii="Dutch801 Rm BT" w:hAnsi="Dutch801 Rm BT"/>
    </w:rPr>
  </w:style>
  <w:style w:type="paragraph" w:styleId="CommentSubject">
    <w:name w:val="annotation subject"/>
    <w:basedOn w:val="CommentText"/>
    <w:next w:val="CommentText"/>
    <w:link w:val="CommentSubjectChar"/>
    <w:rsid w:val="00FF188A"/>
    <w:rPr>
      <w:b/>
      <w:bCs/>
    </w:rPr>
  </w:style>
  <w:style w:type="character" w:customStyle="1" w:styleId="CommentSubjectChar">
    <w:name w:val="Comment Subject Char"/>
    <w:link w:val="CommentSubject"/>
    <w:rsid w:val="00FF188A"/>
    <w:rPr>
      <w:rFonts w:ascii="Dutch801 Rm BT" w:hAnsi="Dutch801 Rm B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9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DevSource\MergeTemplates\Communications\PCTExten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PCTExtension.dot</Template>
  <TotalTime>1</TotalTime>
  <Pages>1</Pages>
  <Words>151</Words>
  <Characters>867</Characters>
  <Application>Microsoft Office Word</Application>
  <DocSecurity>0</DocSecurity>
  <PresentationFormat/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PCTExtension.DOT</vt:lpstr>
    </vt:vector>
  </TitlesOfParts>
  <Company>SLWK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PCTExtension.dot</dc:title>
  <dc:subject/>
  <dc:creator>Jacob Burns</dc:creator>
  <cp:keywords/>
  <dc:description/>
  <cp:lastModifiedBy>Jacob Burns</cp:lastModifiedBy>
  <cp:revision>1</cp:revision>
  <cp:lastPrinted>2010-08-02T18:05:00Z</cp:lastPrinted>
  <dcterms:created xsi:type="dcterms:W3CDTF">2024-08-07T19:57:00Z</dcterms:created>
  <dcterms:modified xsi:type="dcterms:W3CDTF">2024-08-07T19:58:00Z</dcterms:modified>
</cp:coreProperties>
</file>