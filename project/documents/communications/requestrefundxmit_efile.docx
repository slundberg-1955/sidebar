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05E8C4" w14:textId="77777777" w:rsidR="00743F07" w:rsidRPr="00BA1CC1" w:rsidRDefault="00743F07">
      <w:pPr>
        <w:tabs>
          <w:tab w:val="right" w:pos="9360"/>
        </w:tabs>
      </w:pPr>
      <w:r w:rsidRPr="00BA1CC1">
        <w:rPr>
          <w:b/>
          <w:bCs/>
          <w:u w:val="single"/>
        </w:rPr>
        <w:t xml:space="preserve">S/N </w:t>
      </w:r>
      <w:r w:rsidR="009417CC">
        <w:rPr>
          <w:b/>
          <w:bCs/>
          <w:u w:val="single"/>
        </w:rPr>
        <w:t>&lt;&lt;serialNo&gt;&gt;</w:t>
      </w:r>
      <w:r w:rsidRPr="00BA1CC1">
        <w:tab/>
      </w:r>
      <w:r w:rsidRPr="00BA1CC1">
        <w:rPr>
          <w:b/>
          <w:bCs/>
          <w:u w:val="single"/>
        </w:rPr>
        <w:t>PATENT</w:t>
      </w:r>
    </w:p>
    <w:p w14:paraId="47BF816B" w14:textId="77777777" w:rsidR="00743F07" w:rsidRPr="00BA1CC1" w:rsidRDefault="00743F07">
      <w:pPr>
        <w:tabs>
          <w:tab w:val="center" w:pos="4680"/>
        </w:tabs>
        <w:spacing w:line="300" w:lineRule="auto"/>
      </w:pPr>
      <w:r w:rsidRPr="00BA1CC1">
        <w:tab/>
      </w:r>
      <w:r w:rsidRPr="00BA1CC1">
        <w:rPr>
          <w:b/>
          <w:bCs/>
          <w:u w:val="single"/>
        </w:rPr>
        <w:t>IN THE UNITED STATES PATENT AND TRADEMARK OFFICE</w:t>
      </w:r>
    </w:p>
    <w:p w14:paraId="18D4B406" w14:textId="77777777" w:rsidR="00743F07" w:rsidRPr="00BA1CC1" w:rsidRDefault="0054033F" w:rsidP="002228C8">
      <w:pPr>
        <w:tabs>
          <w:tab w:val="left" w:pos="1440"/>
          <w:tab w:val="left" w:pos="5400"/>
        </w:tabs>
        <w:spacing w:line="300" w:lineRule="auto"/>
      </w:pPr>
      <w:r w:rsidRPr="0054033F">
        <w:t>Inventor(s):     &lt;&lt;inventorEtal&gt;&gt;</w:t>
      </w:r>
      <w:r w:rsidR="00A8526C" w:rsidRPr="00A8526C">
        <w:rPr>
          <w:lang w:val="fr-FR"/>
        </w:rPr>
        <w:tab/>
      </w:r>
      <w:r w:rsidR="00743F07" w:rsidRPr="00BA1CC1">
        <w:t xml:space="preserve">Examiner: </w:t>
      </w:r>
      <w:r w:rsidR="006316D4" w:rsidRPr="0016653C">
        <w:t>&lt;&lt;examinerName&gt;&gt;</w:t>
      </w:r>
    </w:p>
    <w:p w14:paraId="330B0EF7" w14:textId="77777777" w:rsidR="00743F07" w:rsidRPr="00BA1CC1" w:rsidRDefault="00743F07" w:rsidP="002228C8">
      <w:pPr>
        <w:tabs>
          <w:tab w:val="left" w:pos="1440"/>
          <w:tab w:val="left" w:pos="5400"/>
        </w:tabs>
        <w:spacing w:line="300" w:lineRule="auto"/>
      </w:pPr>
      <w:r w:rsidRPr="00BA1CC1">
        <w:t>Serial No.:</w:t>
      </w:r>
      <w:r w:rsidRPr="00BA1CC1">
        <w:tab/>
      </w:r>
      <w:r w:rsidR="009417CC">
        <w:t>&lt;&lt;serialNo&gt;&gt;</w:t>
      </w:r>
      <w:r w:rsidR="00A8526C">
        <w:tab/>
      </w:r>
      <w:r w:rsidRPr="00BA1CC1">
        <w:t xml:space="preserve">Group Art Unit:  </w:t>
      </w:r>
      <w:r w:rsidR="006316D4" w:rsidRPr="0016653C">
        <w:t>&lt;&lt;artUnit&gt;&gt;</w:t>
      </w:r>
    </w:p>
    <w:p w14:paraId="4A49E9D4" w14:textId="77777777" w:rsidR="00743F07" w:rsidRDefault="00743F07" w:rsidP="002228C8">
      <w:pPr>
        <w:tabs>
          <w:tab w:val="left" w:pos="1440"/>
          <w:tab w:val="left" w:pos="5400"/>
        </w:tabs>
        <w:spacing w:line="300" w:lineRule="auto"/>
      </w:pPr>
      <w:r w:rsidRPr="00BA1CC1">
        <w:t>Filed:</w:t>
      </w:r>
      <w:r w:rsidRPr="00BA1CC1">
        <w:tab/>
      </w:r>
      <w:r w:rsidR="009417CC">
        <w:t>&lt;&lt;filedDate&gt;&gt;</w:t>
      </w:r>
      <w:r w:rsidR="00A8526C">
        <w:tab/>
      </w:r>
      <w:r w:rsidRPr="00BA1CC1">
        <w:t xml:space="preserve">Docket: </w:t>
      </w:r>
      <w:r w:rsidR="009417CC">
        <w:t xml:space="preserve"> &lt;&lt;matterNo&gt;&gt;</w:t>
      </w:r>
    </w:p>
    <w:p w14:paraId="109C4A87" w14:textId="77777777" w:rsidR="005C5ADA" w:rsidRPr="00BA1CC1" w:rsidRDefault="005C5ADA" w:rsidP="002228C8">
      <w:pPr>
        <w:tabs>
          <w:tab w:val="left" w:pos="1440"/>
          <w:tab w:val="left" w:pos="5400"/>
        </w:tabs>
        <w:spacing w:line="300" w:lineRule="auto"/>
      </w:pPr>
      <w:r w:rsidRPr="00656109">
        <w:t xml:space="preserve">Customer No.: </w:t>
      </w:r>
      <w:r w:rsidR="00012950">
        <w:t>&lt;&lt;custNoCorresp&gt;&gt;</w:t>
      </w:r>
      <w:r w:rsidR="00012950">
        <w:tab/>
      </w:r>
      <w:r w:rsidRPr="00656109">
        <w:t xml:space="preserve">Confirmation No.: </w:t>
      </w:r>
      <w:r w:rsidR="00E043F8">
        <w:t>&lt;&lt;confirmNo&gt;&gt;</w:t>
      </w:r>
    </w:p>
    <w:p w14:paraId="56E3CEB8" w14:textId="77777777" w:rsidR="00DC49A6" w:rsidRDefault="00743F07" w:rsidP="002228C8">
      <w:pPr>
        <w:pBdr>
          <w:bottom w:val="single" w:sz="4" w:space="1" w:color="auto"/>
        </w:pBdr>
        <w:tabs>
          <w:tab w:val="left" w:pos="-1440"/>
          <w:tab w:val="left" w:pos="1440"/>
        </w:tabs>
        <w:spacing w:line="300" w:lineRule="auto"/>
        <w:ind w:left="1440" w:hanging="1440"/>
      </w:pPr>
      <w:r w:rsidRPr="00BA1CC1">
        <w:t>Title:</w:t>
      </w:r>
      <w:r w:rsidRPr="00BA1CC1">
        <w:tab/>
      </w:r>
      <w:r w:rsidR="009417CC">
        <w:t>&lt;&lt;title&gt;&gt;</w:t>
      </w:r>
    </w:p>
    <w:p w14:paraId="7C7E5317" w14:textId="77777777" w:rsidR="00DC49A6" w:rsidRDefault="00DC49A6" w:rsidP="00DC49A6">
      <w:pPr>
        <w:spacing w:line="300" w:lineRule="auto"/>
      </w:pPr>
    </w:p>
    <w:p w14:paraId="154688ED" w14:textId="77777777" w:rsidR="00743F07" w:rsidRPr="00BA1CC1" w:rsidRDefault="00743F07" w:rsidP="00DC49A6">
      <w:pPr>
        <w:spacing w:line="300" w:lineRule="auto"/>
        <w:jc w:val="center"/>
      </w:pPr>
      <w:r w:rsidRPr="00BA1CC1">
        <w:rPr>
          <w:b/>
          <w:bCs/>
          <w:u w:val="single"/>
        </w:rPr>
        <w:t>REQUEST FOR REFUND UNDER 37 C.F.R. § 1.28</w:t>
      </w:r>
    </w:p>
    <w:p w14:paraId="4DFFB168" w14:textId="77777777" w:rsidR="00743F07" w:rsidRPr="00BA1CC1" w:rsidRDefault="00743F07"/>
    <w:p w14:paraId="6545BD4B" w14:textId="77777777" w:rsidR="00743F07" w:rsidRPr="00BA1CC1" w:rsidRDefault="00743F07">
      <w:r w:rsidRPr="00BA1CC1">
        <w:t>Commissioner for Patents</w:t>
      </w:r>
    </w:p>
    <w:p w14:paraId="3F7BD045" w14:textId="77777777" w:rsidR="00743F07" w:rsidRPr="00BA1CC1" w:rsidRDefault="00743F07">
      <w:smartTag w:uri="urn:schemas-microsoft-com:office:smarttags" w:element="address">
        <w:smartTag w:uri="urn:schemas-microsoft-com:office:smarttags" w:element="Street">
          <w:r w:rsidRPr="00BA1CC1">
            <w:t>P.O.</w:t>
          </w:r>
          <w:r w:rsidR="002B6B20" w:rsidRPr="00BA1CC1">
            <w:t xml:space="preserve"> </w:t>
          </w:r>
          <w:r w:rsidRPr="00BA1CC1">
            <w:t>Box</w:t>
          </w:r>
        </w:smartTag>
        <w:r w:rsidRPr="00BA1CC1">
          <w:t xml:space="preserve"> 1450</w:t>
        </w:r>
      </w:smartTag>
    </w:p>
    <w:p w14:paraId="0BF1C1BC" w14:textId="77777777" w:rsidR="00743F07" w:rsidRPr="00BA1CC1" w:rsidRDefault="00743F07">
      <w:smartTag w:uri="urn:schemas-microsoft-com:office:smarttags" w:element="place">
        <w:smartTag w:uri="urn:schemas-microsoft-com:office:smarttags" w:element="City">
          <w:r w:rsidRPr="00BA1CC1">
            <w:t>Alexandria</w:t>
          </w:r>
        </w:smartTag>
        <w:r w:rsidRPr="00BA1CC1">
          <w:t xml:space="preserve">, </w:t>
        </w:r>
        <w:smartTag w:uri="urn:schemas-microsoft-com:office:smarttags" w:element="State">
          <w:r w:rsidRPr="00BA1CC1">
            <w:t>VA</w:t>
          </w:r>
        </w:smartTag>
        <w:r w:rsidRPr="00BA1CC1">
          <w:t xml:space="preserve"> </w:t>
        </w:r>
        <w:smartTag w:uri="urn:schemas-microsoft-com:office:smarttags" w:element="PostalCode">
          <w:r w:rsidRPr="00BA1CC1">
            <w:t>22313-1450</w:t>
          </w:r>
        </w:smartTag>
      </w:smartTag>
    </w:p>
    <w:p w14:paraId="54A1F488" w14:textId="77777777" w:rsidR="00743F07" w:rsidRPr="00BA1CC1" w:rsidRDefault="00743F07"/>
    <w:p w14:paraId="642ED7D3" w14:textId="77777777" w:rsidR="00743F07" w:rsidRPr="00BA1CC1" w:rsidRDefault="00A422E9">
      <w:pPr>
        <w:spacing w:line="360" w:lineRule="auto"/>
        <w:ind w:firstLine="720"/>
      </w:pPr>
      <w:r>
        <w:t xml:space="preserve">Applicant claims small entity status under 37 C.F.R. 1.27 as of the </w:t>
      </w:r>
      <w:r w:rsidRPr="00FE0855">
        <w:t xml:space="preserve">filing date of </w:t>
      </w:r>
      <w:r w:rsidR="00F56BEF">
        <w:t>&lt;&lt;filedDate&gt;&gt;.</w:t>
      </w:r>
      <w:r>
        <w:t xml:space="preserve">  I</w:t>
      </w:r>
      <w:r w:rsidR="00743F07" w:rsidRPr="00BA1CC1">
        <w:t xml:space="preserve">t is requested that a refund of </w:t>
      </w:r>
      <w:r w:rsidR="00A8526C" w:rsidRPr="00DC49A6">
        <w:t>$</w:t>
      </w:r>
      <w:r w:rsidR="0035429D">
        <w:t>&lt;&lt;refundAmount&gt;&gt;</w:t>
      </w:r>
      <w:r w:rsidR="00743F07" w:rsidRPr="00BA1CC1">
        <w:t xml:space="preserve"> for overpayment of the filing fee for a large entity paid on </w:t>
      </w:r>
      <w:r w:rsidR="0035429D">
        <w:t>&lt;&lt;dateFeePaid&gt;&gt;</w:t>
      </w:r>
      <w:r w:rsidR="00743F07" w:rsidRPr="00BA1CC1">
        <w:t xml:space="preserve"> be credited to Deposit Account</w:t>
      </w:r>
      <w:r w:rsidR="006D4FC6">
        <w:t xml:space="preserve"> &lt;&lt;depAccount&gt;</w:t>
      </w:r>
      <w:r w:rsidR="00743F07" w:rsidRPr="00BA1CC1">
        <w:t>.</w:t>
      </w:r>
    </w:p>
    <w:p w14:paraId="741AB25C" w14:textId="77777777" w:rsidR="00743F07" w:rsidRPr="00BA1CC1" w:rsidRDefault="00743F07">
      <w:pPr>
        <w:spacing w:line="360" w:lineRule="auto"/>
        <w:ind w:firstLine="720"/>
      </w:pPr>
      <w:r w:rsidRPr="00BA1CC1">
        <w:t>Please direct this communication to the Refund Section, Accounting Division, Office of Finance.</w:t>
      </w:r>
    </w:p>
    <w:p w14:paraId="3F39652A" w14:textId="77777777" w:rsidR="00743F07" w:rsidRPr="00BA1CC1" w:rsidRDefault="00743F07">
      <w:pPr>
        <w:ind w:firstLine="3600"/>
      </w:pPr>
      <w:r w:rsidRPr="00BA1CC1">
        <w:t>Respectfully submitted,</w:t>
      </w:r>
    </w:p>
    <w:p w14:paraId="17EACBE9" w14:textId="77777777" w:rsidR="00743F07" w:rsidRPr="00BA1CC1" w:rsidRDefault="00743F07"/>
    <w:p w14:paraId="259D6058" w14:textId="77777777" w:rsidR="00743F07" w:rsidRPr="00BA1CC1" w:rsidRDefault="00B1301F">
      <w:pPr>
        <w:ind w:firstLine="3600"/>
        <w:rPr>
          <w:sz w:val="22"/>
          <w:szCs w:val="22"/>
        </w:rPr>
      </w:pPr>
      <w:r>
        <w:rPr>
          <w:sz w:val="22"/>
          <w:szCs w:val="22"/>
        </w:rPr>
        <w:t>&lt;&lt;firmName&gt;&gt;</w:t>
      </w:r>
    </w:p>
    <w:p w14:paraId="2185DA60" w14:textId="77777777" w:rsidR="00743F07" w:rsidRPr="00BA1CC1" w:rsidRDefault="00743F07">
      <w:pPr>
        <w:ind w:firstLine="3600"/>
      </w:pPr>
      <w:smartTag w:uri="urn:schemas-microsoft-com:office:smarttags" w:element="address">
        <w:smartTag w:uri="urn:schemas-microsoft-com:office:smarttags" w:element="Street">
          <w:r w:rsidRPr="00BA1CC1">
            <w:t>P.O. Box</w:t>
          </w:r>
        </w:smartTag>
        <w:r w:rsidRPr="00BA1CC1">
          <w:t xml:space="preserve"> 2938</w:t>
        </w:r>
      </w:smartTag>
    </w:p>
    <w:p w14:paraId="27175684" w14:textId="77777777" w:rsidR="00743F07" w:rsidRPr="00BA1CC1" w:rsidRDefault="00743F07">
      <w:pPr>
        <w:ind w:firstLine="3600"/>
      </w:pPr>
      <w:smartTag w:uri="urn:schemas-microsoft-com:office:smarttags" w:element="place">
        <w:smartTag w:uri="urn:schemas-microsoft-com:office:smarttags" w:element="City">
          <w:r w:rsidRPr="00BA1CC1">
            <w:t>Minneapolis</w:t>
          </w:r>
        </w:smartTag>
        <w:r w:rsidRPr="00BA1CC1">
          <w:t xml:space="preserve">, </w:t>
        </w:r>
        <w:smartTag w:uri="urn:schemas-microsoft-com:office:smarttags" w:element="State">
          <w:r w:rsidRPr="00BA1CC1">
            <w:t>MN</w:t>
          </w:r>
        </w:smartTag>
        <w:r w:rsidRPr="00BA1CC1">
          <w:t xml:space="preserve">  </w:t>
        </w:r>
        <w:smartTag w:uri="urn:schemas-microsoft-com:office:smarttags" w:element="PostalCode">
          <w:r w:rsidRPr="00BA1CC1">
            <w:t>55402</w:t>
          </w:r>
        </w:smartTag>
      </w:smartTag>
    </w:p>
    <w:p w14:paraId="455EBDED" w14:textId="77777777" w:rsidR="00743F07" w:rsidRPr="00BA1CC1" w:rsidRDefault="009417CC">
      <w:pPr>
        <w:ind w:firstLine="3600"/>
      </w:pPr>
      <w:r>
        <w:t>&lt;&lt;SAPhone&gt;&gt;</w:t>
      </w:r>
    </w:p>
    <w:p w14:paraId="5EA8FADF" w14:textId="77777777" w:rsidR="00743F07" w:rsidRDefault="00743F07"/>
    <w:p w14:paraId="13AD2BAF" w14:textId="77777777" w:rsidR="00573677" w:rsidRPr="00BA1CC1" w:rsidRDefault="00573677" w:rsidP="00573677">
      <w:r>
        <w:t xml:space="preserve">          </w:t>
      </w:r>
      <w:r w:rsidRPr="005122AA">
        <w:t>&lt;&lt;signatureDate&gt;&gt;</w:t>
      </w:r>
      <w:r>
        <w:tab/>
      </w:r>
      <w:r>
        <w:tab/>
      </w:r>
      <w:r>
        <w:tab/>
      </w:r>
      <w:r w:rsidRPr="005122AA">
        <w:t>&lt;&lt;echoSignature&gt;&gt;</w:t>
      </w:r>
    </w:p>
    <w:p w14:paraId="757196E9" w14:textId="77777777" w:rsidR="00743F07" w:rsidRPr="00BA1CC1" w:rsidRDefault="00743F07">
      <w:r w:rsidRPr="00BA1CC1">
        <w:t>Date</w:t>
      </w:r>
      <w:r w:rsidR="00A8526C">
        <w:t xml:space="preserve"> </w:t>
      </w:r>
      <w:r w:rsidR="00A8526C">
        <w:rPr>
          <w:u w:val="single"/>
        </w:rPr>
        <w:t>_________________________</w:t>
      </w:r>
      <w:r w:rsidR="00D92665" w:rsidRPr="00BA1CC1">
        <w:rPr>
          <w:u w:val="single"/>
        </w:rPr>
        <w:t>_</w:t>
      </w:r>
      <w:r w:rsidR="00A8526C">
        <w:rPr>
          <w:u w:val="single"/>
        </w:rPr>
        <w:t>_</w:t>
      </w:r>
      <w:r w:rsidR="00A8526C" w:rsidRPr="00A8526C">
        <w:tab/>
      </w:r>
      <w:r w:rsidRPr="00BA1CC1">
        <w:t xml:space="preserve">By </w:t>
      </w:r>
      <w:r w:rsidR="00A8526C">
        <w:t>_______________________________________</w:t>
      </w:r>
    </w:p>
    <w:p w14:paraId="21B76DA5" w14:textId="77777777" w:rsidR="00743F07" w:rsidRPr="00BA1CC1" w:rsidRDefault="00A8526C" w:rsidP="00A8526C">
      <w:pPr>
        <w:tabs>
          <w:tab w:val="left" w:pos="4770"/>
        </w:tabs>
      </w:pPr>
      <w:r>
        <w:tab/>
      </w:r>
      <w:r w:rsidR="009417CC">
        <w:t>&lt;&lt;SAName&gt;&gt;</w:t>
      </w:r>
    </w:p>
    <w:p w14:paraId="14F6164E" w14:textId="77777777" w:rsidR="00743F07" w:rsidRPr="00BA1CC1" w:rsidRDefault="009417CC" w:rsidP="00A8526C">
      <w:pPr>
        <w:tabs>
          <w:tab w:val="left" w:pos="4770"/>
        </w:tabs>
      </w:pPr>
      <w:r w:rsidRPr="00F56BEF">
        <w:rPr>
          <w:sz w:val="18"/>
          <w:szCs w:val="18"/>
        </w:rPr>
        <w:t>&lt;&lt;nickSA&gt;&gt;</w:t>
      </w:r>
      <w:r w:rsidR="00A8526C" w:rsidRPr="00F56BEF">
        <w:rPr>
          <w:sz w:val="18"/>
          <w:szCs w:val="18"/>
        </w:rPr>
        <w:t>:CMG:</w:t>
      </w:r>
      <w:r w:rsidRPr="00F56BEF">
        <w:rPr>
          <w:sz w:val="18"/>
          <w:szCs w:val="18"/>
        </w:rPr>
        <w:t>&lt;&lt;nickU&gt;&gt;</w:t>
      </w:r>
      <w:r w:rsidR="00A8526C">
        <w:tab/>
      </w:r>
      <w:r w:rsidR="00743F07" w:rsidRPr="00BA1CC1">
        <w:t xml:space="preserve">Reg. No. </w:t>
      </w:r>
      <w:r w:rsidR="006316D4" w:rsidRPr="0016653C">
        <w:t>&lt;&lt;SARegNo&gt;&gt;</w:t>
      </w:r>
    </w:p>
    <w:p w14:paraId="3FC26D20" w14:textId="77777777" w:rsidR="00743F07" w:rsidRPr="00D92665" w:rsidRDefault="00743F07"/>
    <w:p w14:paraId="20E146B5" w14:textId="77777777" w:rsidR="00743F07" w:rsidRPr="002228C8" w:rsidRDefault="00A8526C">
      <w:pPr>
        <w:rPr>
          <w:sz w:val="18"/>
          <w:szCs w:val="18"/>
        </w:rPr>
      </w:pPr>
      <w:r w:rsidRPr="002228C8">
        <w:rPr>
          <w:sz w:val="18"/>
          <w:szCs w:val="18"/>
          <w:u w:val="single"/>
        </w:rPr>
        <w:t>CERTIFICATE UNDER 37 CFR 1.8</w:t>
      </w:r>
      <w:r w:rsidRPr="002228C8">
        <w:rPr>
          <w:sz w:val="18"/>
          <w:szCs w:val="18"/>
        </w:rPr>
        <w:t xml:space="preserve">:  The undersigned hereby certifies that this correspondence is being </w:t>
      </w:r>
      <w:r w:rsidR="0035429D" w:rsidRPr="002228C8">
        <w:rPr>
          <w:sz w:val="18"/>
          <w:szCs w:val="18"/>
        </w:rPr>
        <w:t xml:space="preserve">&lt;&lt;certificateText&gt;&gt; </w:t>
      </w:r>
      <w:r w:rsidRPr="002228C8">
        <w:rPr>
          <w:sz w:val="18"/>
          <w:szCs w:val="18"/>
        </w:rPr>
        <w:t xml:space="preserve">addressed to:  Commissioner for Patents, P.O. Box 1450, Alexandria, VA 22313-1450 on this </w:t>
      </w:r>
      <w:r w:rsidRPr="002228C8">
        <w:rPr>
          <w:sz w:val="18"/>
          <w:szCs w:val="18"/>
          <w:u w:val="single"/>
        </w:rPr>
        <w:t xml:space="preserve">          </w:t>
      </w:r>
      <w:r w:rsidRPr="002228C8">
        <w:rPr>
          <w:sz w:val="18"/>
          <w:szCs w:val="18"/>
        </w:rPr>
        <w:t xml:space="preserve"> day of</w:t>
      </w:r>
      <w:r w:rsidR="009417CC" w:rsidRPr="002228C8">
        <w:rPr>
          <w:sz w:val="18"/>
          <w:szCs w:val="18"/>
        </w:rPr>
        <w:t xml:space="preserve"> &lt;&lt;currentMo&gt;&gt;</w:t>
      </w:r>
      <w:r w:rsidRPr="002228C8">
        <w:rPr>
          <w:sz w:val="18"/>
          <w:szCs w:val="18"/>
        </w:rPr>
        <w:t>,</w:t>
      </w:r>
      <w:r w:rsidR="009417CC" w:rsidRPr="002228C8">
        <w:rPr>
          <w:sz w:val="18"/>
          <w:szCs w:val="18"/>
        </w:rPr>
        <w:t xml:space="preserve"> &lt;&lt;currentYr&gt;&gt;</w:t>
      </w:r>
      <w:r w:rsidRPr="002228C8">
        <w:rPr>
          <w:sz w:val="18"/>
          <w:szCs w:val="18"/>
        </w:rPr>
        <w:t>.</w:t>
      </w:r>
    </w:p>
    <w:p w14:paraId="7D625EAC" w14:textId="77777777" w:rsidR="00A8526C" w:rsidRPr="002228C8" w:rsidRDefault="00A8526C" w:rsidP="00A8526C">
      <w:pPr>
        <w:rPr>
          <w:sz w:val="18"/>
          <w:szCs w:val="18"/>
        </w:rPr>
      </w:pPr>
    </w:p>
    <w:p w14:paraId="41D6F348" w14:textId="77777777" w:rsidR="002228C8" w:rsidRPr="002228C8" w:rsidRDefault="002228C8" w:rsidP="002228C8">
      <w:pPr>
        <w:tabs>
          <w:tab w:val="left" w:pos="4320"/>
        </w:tabs>
        <w:rPr>
          <w:noProof/>
          <w:sz w:val="18"/>
          <w:szCs w:val="18"/>
        </w:rPr>
      </w:pPr>
      <w:r w:rsidRPr="002228C8">
        <w:rPr>
          <w:noProof/>
          <w:sz w:val="18"/>
          <w:szCs w:val="18"/>
        </w:rPr>
        <w:t>_______________________</w:t>
      </w:r>
      <w:r>
        <w:rPr>
          <w:noProof/>
          <w:sz w:val="18"/>
          <w:szCs w:val="18"/>
        </w:rPr>
        <w:t>___________________________</w:t>
      </w:r>
      <w:r w:rsidRPr="002228C8">
        <w:rPr>
          <w:noProof/>
          <w:sz w:val="18"/>
          <w:szCs w:val="18"/>
        </w:rPr>
        <w:tab/>
        <w:t>_____________________</w:t>
      </w:r>
      <w:r>
        <w:rPr>
          <w:noProof/>
          <w:sz w:val="18"/>
          <w:szCs w:val="18"/>
        </w:rPr>
        <w:t>__________________________</w:t>
      </w:r>
    </w:p>
    <w:p w14:paraId="6E3FE24D" w14:textId="77777777" w:rsidR="002228C8" w:rsidRPr="002228C8" w:rsidRDefault="002228C8" w:rsidP="002228C8">
      <w:pPr>
        <w:tabs>
          <w:tab w:val="left" w:pos="5040"/>
        </w:tabs>
        <w:rPr>
          <w:sz w:val="18"/>
          <w:szCs w:val="18"/>
        </w:rPr>
      </w:pPr>
      <w:r w:rsidRPr="002228C8">
        <w:rPr>
          <w:noProof/>
          <w:sz w:val="18"/>
          <w:szCs w:val="18"/>
        </w:rPr>
        <w:t>Name</w:t>
      </w:r>
      <w:r w:rsidRPr="002228C8">
        <w:rPr>
          <w:noProof/>
          <w:sz w:val="18"/>
          <w:szCs w:val="18"/>
        </w:rPr>
        <w:tab/>
        <w:t>Signature</w:t>
      </w:r>
    </w:p>
    <w:p w14:paraId="23D99950" w14:textId="77777777" w:rsidR="00A8526C" w:rsidRPr="00D92665" w:rsidRDefault="00A8526C">
      <w:pPr>
        <w:rPr>
          <w:szCs w:val="20"/>
        </w:rPr>
        <w:sectPr w:rsidR="00A8526C" w:rsidRPr="00D92665" w:rsidSect="00A8526C">
          <w:endnotePr>
            <w:numFmt w:val="decimal"/>
          </w:endnotePr>
          <w:pgSz w:w="12240" w:h="15840" w:code="1"/>
          <w:pgMar w:top="1080" w:right="1440" w:bottom="1080" w:left="1440" w:header="1080" w:footer="360" w:gutter="0"/>
          <w:paperSrc w:first="11" w:other="11"/>
          <w:cols w:space="720"/>
          <w:noEndnote/>
        </w:sectPr>
      </w:pPr>
    </w:p>
    <w:p w14:paraId="6DDB56EB" w14:textId="77777777" w:rsidR="00743F07" w:rsidRPr="00D92665" w:rsidRDefault="00743F07" w:rsidP="00FE0855">
      <w:pPr>
        <w:jc w:val="center"/>
      </w:pPr>
      <w:r w:rsidRPr="00D92665">
        <w:rPr>
          <w:u w:val="single"/>
        </w:rPr>
        <w:lastRenderedPageBreak/>
        <w:t>IN THE UNITED STATES PATENT AND TRADEMARK OFFICE</w:t>
      </w:r>
    </w:p>
    <w:p w14:paraId="12A272CE" w14:textId="77777777" w:rsidR="00743F07" w:rsidRPr="00D92665" w:rsidRDefault="00743F07"/>
    <w:p w14:paraId="7D1AFF01" w14:textId="77777777" w:rsidR="00743F07" w:rsidRPr="009417CC" w:rsidRDefault="00743F07">
      <w:pPr>
        <w:spacing w:line="360" w:lineRule="auto"/>
      </w:pPr>
      <w:r w:rsidRPr="009417CC">
        <w:t xml:space="preserve">Applicant: </w:t>
      </w:r>
      <w:r w:rsidR="00E043F8">
        <w:t>&lt;&lt;inventorEt</w:t>
      </w:r>
      <w:r w:rsidR="0035429D">
        <w:t>a</w:t>
      </w:r>
      <w:r w:rsidR="00E043F8">
        <w:t>l&gt;&gt;</w:t>
      </w:r>
    </w:p>
    <w:p w14:paraId="0FB5D615" w14:textId="77777777" w:rsidR="00743F07" w:rsidRDefault="00743F07" w:rsidP="00FE0855">
      <w:pPr>
        <w:tabs>
          <w:tab w:val="left" w:pos="-1440"/>
        </w:tabs>
        <w:ind w:left="720" w:hanging="720"/>
      </w:pPr>
      <w:r w:rsidRPr="00D92665">
        <w:t>Title:</w:t>
      </w:r>
      <w:r w:rsidRPr="00D92665">
        <w:tab/>
      </w:r>
      <w:r w:rsidR="009417CC">
        <w:t>&lt;&lt;title&gt;&gt;</w:t>
      </w:r>
    </w:p>
    <w:p w14:paraId="4DE29BE6" w14:textId="77777777" w:rsidR="00FE0855" w:rsidRPr="00D92665" w:rsidRDefault="00FE0855" w:rsidP="00FE0855">
      <w:pPr>
        <w:tabs>
          <w:tab w:val="left" w:pos="-1440"/>
        </w:tabs>
      </w:pPr>
    </w:p>
    <w:p w14:paraId="0983B035" w14:textId="77777777" w:rsidR="00743F07" w:rsidRPr="00D92665" w:rsidRDefault="00FE0855" w:rsidP="00FE0855">
      <w:pPr>
        <w:tabs>
          <w:tab w:val="left" w:pos="1800"/>
          <w:tab w:val="left" w:pos="6120"/>
          <w:tab w:val="left" w:pos="8280"/>
        </w:tabs>
      </w:pPr>
      <w:r>
        <w:t>Docket No.:</w:t>
      </w:r>
      <w:r>
        <w:tab/>
      </w:r>
      <w:r w:rsidR="009417CC">
        <w:t>&lt;&lt;matterNo&gt;&gt;</w:t>
      </w:r>
      <w:r>
        <w:tab/>
        <w:t>Serial No.:</w:t>
      </w:r>
      <w:r>
        <w:tab/>
      </w:r>
      <w:r w:rsidR="009417CC">
        <w:t>&lt;&lt;serialNo&gt;&gt;</w:t>
      </w:r>
    </w:p>
    <w:p w14:paraId="1C0B9914" w14:textId="77777777" w:rsidR="00743F07" w:rsidRPr="00D92665" w:rsidRDefault="00FE0855" w:rsidP="00FE0855">
      <w:pPr>
        <w:tabs>
          <w:tab w:val="left" w:pos="1800"/>
          <w:tab w:val="left" w:pos="6120"/>
          <w:tab w:val="left" w:pos="8280"/>
        </w:tabs>
      </w:pPr>
      <w:r>
        <w:t>Filed:</w:t>
      </w:r>
      <w:r>
        <w:tab/>
      </w:r>
      <w:r w:rsidR="009417CC">
        <w:t>&lt;&lt;filedDate&gt;&gt;</w:t>
      </w:r>
      <w:r>
        <w:tab/>
        <w:t>Due Date:</w:t>
      </w:r>
      <w:r>
        <w:tab/>
      </w:r>
      <w:r w:rsidR="00012950">
        <w:t>&lt;&lt;dueDate&gt;&gt;</w:t>
      </w:r>
    </w:p>
    <w:p w14:paraId="03FC541C" w14:textId="77777777" w:rsidR="00743F07" w:rsidRDefault="00FE0855" w:rsidP="00FE0855">
      <w:pPr>
        <w:tabs>
          <w:tab w:val="left" w:pos="1800"/>
          <w:tab w:val="left" w:pos="6120"/>
          <w:tab w:val="left" w:pos="8280"/>
        </w:tabs>
      </w:pPr>
      <w:r>
        <w:t>Examiner:</w:t>
      </w:r>
      <w:r>
        <w:tab/>
      </w:r>
      <w:r w:rsidR="006316D4" w:rsidRPr="0016653C">
        <w:t>&lt;&lt;examinerName&gt;&gt;</w:t>
      </w:r>
      <w:r>
        <w:tab/>
        <w:t>Group Art Unit:</w:t>
      </w:r>
      <w:r>
        <w:tab/>
      </w:r>
      <w:r w:rsidR="006316D4" w:rsidRPr="0016653C">
        <w:t>&lt;&lt;artUnit&gt;&gt;</w:t>
      </w:r>
    </w:p>
    <w:p w14:paraId="0233605C" w14:textId="77777777" w:rsidR="00FE0855" w:rsidRPr="00D92665" w:rsidRDefault="00FE0855" w:rsidP="00FE0855">
      <w:pPr>
        <w:tabs>
          <w:tab w:val="left" w:pos="1800"/>
          <w:tab w:val="left" w:pos="6120"/>
          <w:tab w:val="left" w:pos="8280"/>
        </w:tabs>
      </w:pPr>
      <w:r w:rsidRPr="00976D0A">
        <w:t>Customer No.:</w:t>
      </w:r>
      <w:r w:rsidRPr="00976D0A">
        <w:tab/>
      </w:r>
      <w:r w:rsidR="00012950">
        <w:t>&lt;&lt;custNoCorresp&gt;&gt;</w:t>
      </w:r>
      <w:r w:rsidRPr="00976D0A">
        <w:tab/>
        <w:t>Confirmation No.:</w:t>
      </w:r>
      <w:r w:rsidRPr="00976D0A">
        <w:tab/>
      </w:r>
      <w:r w:rsidR="00E043F8">
        <w:t>&lt;&lt;confirmNo&gt;&gt;</w:t>
      </w:r>
    </w:p>
    <w:p w14:paraId="08046704" w14:textId="77777777" w:rsidR="00743F07" w:rsidRPr="00D92665" w:rsidRDefault="00743F07" w:rsidP="00FE0855"/>
    <w:p w14:paraId="2BF0C3C5" w14:textId="77777777" w:rsidR="00743F07" w:rsidRPr="00D92665" w:rsidRDefault="00743F07" w:rsidP="00FE0855">
      <w:r w:rsidRPr="00D92665">
        <w:t>Commissioner for Patents</w:t>
      </w:r>
    </w:p>
    <w:p w14:paraId="4E9339B1" w14:textId="77777777" w:rsidR="00743F07" w:rsidRPr="00D92665" w:rsidRDefault="00743F07" w:rsidP="00FE0855">
      <w:pPr>
        <w:rPr>
          <w:szCs w:val="16"/>
        </w:rPr>
      </w:pPr>
      <w:smartTag w:uri="urn:schemas-microsoft-com:office:smarttags" w:element="address">
        <w:smartTag w:uri="urn:schemas-microsoft-com:office:smarttags" w:element="Street">
          <w:r w:rsidRPr="00D92665">
            <w:rPr>
              <w:szCs w:val="16"/>
            </w:rPr>
            <w:t>P.O.</w:t>
          </w:r>
          <w:r w:rsidR="00653D48">
            <w:rPr>
              <w:szCs w:val="16"/>
            </w:rPr>
            <w:t xml:space="preserve"> </w:t>
          </w:r>
          <w:r w:rsidRPr="00D92665">
            <w:rPr>
              <w:szCs w:val="16"/>
            </w:rPr>
            <w:t>Box</w:t>
          </w:r>
        </w:smartTag>
        <w:r w:rsidRPr="00D92665">
          <w:rPr>
            <w:szCs w:val="16"/>
          </w:rPr>
          <w:t xml:space="preserve"> 1450</w:t>
        </w:r>
      </w:smartTag>
    </w:p>
    <w:p w14:paraId="011923CB" w14:textId="77777777" w:rsidR="00743F07" w:rsidRPr="00D92665" w:rsidRDefault="00743F07" w:rsidP="00FE0855">
      <w:pPr>
        <w:rPr>
          <w:szCs w:val="16"/>
        </w:rPr>
      </w:pPr>
      <w:smartTag w:uri="urn:schemas-microsoft-com:office:smarttags" w:element="place">
        <w:smartTag w:uri="urn:schemas-microsoft-com:office:smarttags" w:element="City">
          <w:r w:rsidRPr="00D92665">
            <w:rPr>
              <w:szCs w:val="16"/>
            </w:rPr>
            <w:t>Alexandria</w:t>
          </w:r>
        </w:smartTag>
        <w:r w:rsidRPr="00D92665">
          <w:rPr>
            <w:szCs w:val="16"/>
          </w:rPr>
          <w:t xml:space="preserve">, </w:t>
        </w:r>
        <w:smartTag w:uri="urn:schemas-microsoft-com:office:smarttags" w:element="State">
          <w:r w:rsidRPr="00D92665">
            <w:rPr>
              <w:szCs w:val="16"/>
            </w:rPr>
            <w:t>VA</w:t>
          </w:r>
        </w:smartTag>
        <w:r w:rsidRPr="00D92665">
          <w:rPr>
            <w:szCs w:val="16"/>
          </w:rPr>
          <w:t xml:space="preserve"> </w:t>
        </w:r>
        <w:smartTag w:uri="urn:schemas-microsoft-com:office:smarttags" w:element="PostalCode">
          <w:r w:rsidRPr="00D92665">
            <w:rPr>
              <w:szCs w:val="16"/>
            </w:rPr>
            <w:t>22313-1450</w:t>
          </w:r>
        </w:smartTag>
      </w:smartTag>
    </w:p>
    <w:p w14:paraId="3C7ECE81" w14:textId="77777777" w:rsidR="00743F07" w:rsidRPr="00D92665" w:rsidRDefault="00743F07" w:rsidP="00FE0855"/>
    <w:p w14:paraId="67C507B3" w14:textId="77777777" w:rsidR="00743F07" w:rsidRPr="00D92665" w:rsidRDefault="00743F07" w:rsidP="00FE0855">
      <w:r w:rsidRPr="00D92665">
        <w:t>We are transmitting herewith the attached:</w:t>
      </w:r>
    </w:p>
    <w:p w14:paraId="0CC5455B" w14:textId="77777777" w:rsidR="00743F07" w:rsidRPr="00D92665" w:rsidRDefault="00743F07" w:rsidP="00FE0855"/>
    <w:p w14:paraId="07027A0C" w14:textId="77777777" w:rsidR="00743F07" w:rsidRPr="00D92665" w:rsidRDefault="00743F07" w:rsidP="00FE0855">
      <w:r w:rsidRPr="00D92665">
        <w:rPr>
          <w:u w:val="single"/>
        </w:rPr>
        <w:t>X</w:t>
      </w:r>
      <w:r w:rsidRPr="00D92665">
        <w:tab/>
        <w:t>Request for Refund (1 pg.)</w:t>
      </w:r>
    </w:p>
    <w:p w14:paraId="0510C480" w14:textId="77777777" w:rsidR="00743F07" w:rsidRPr="00D92665" w:rsidRDefault="0035429D" w:rsidP="00FE0855">
      <w:r>
        <w:rPr>
          <w:u w:val="single"/>
        </w:rPr>
        <w:t>&lt;&lt;postcard</w:t>
      </w:r>
      <w:r w:rsidR="00743F07" w:rsidRPr="0035429D">
        <w:rPr>
          <w:u w:val="single"/>
        </w:rPr>
        <w:t>X</w:t>
      </w:r>
      <w:r>
        <w:rPr>
          <w:u w:val="single"/>
        </w:rPr>
        <w:t>&gt;&gt;</w:t>
      </w:r>
      <w:r w:rsidR="00FE0855" w:rsidRPr="0035429D">
        <w:tab/>
      </w:r>
      <w:r>
        <w:t>&lt;&lt;postcardText&gt;&gt;</w:t>
      </w:r>
    </w:p>
    <w:p w14:paraId="6F4F276E" w14:textId="77777777" w:rsidR="00743F07" w:rsidRPr="00D92665" w:rsidRDefault="00743F07" w:rsidP="00FE0855"/>
    <w:p w14:paraId="4AA8AB5C" w14:textId="77777777" w:rsidR="00AF454D" w:rsidRPr="00A422E9" w:rsidRDefault="00A422E9" w:rsidP="00D01A63">
      <w:pPr>
        <w:rPr>
          <w:b/>
        </w:rPr>
      </w:pPr>
      <w:r w:rsidRPr="00A422E9">
        <w:rPr>
          <w:b/>
        </w:rPr>
        <w:t>Applicant claims small entity status under 37 C.F.R 1.27.</w:t>
      </w:r>
    </w:p>
    <w:p w14:paraId="43C2C0C3" w14:textId="77777777" w:rsidR="00743F07" w:rsidRPr="00D92665" w:rsidRDefault="00743F07" w:rsidP="00FE0855"/>
    <w:p w14:paraId="2169D89A" w14:textId="77777777" w:rsidR="00743F07" w:rsidRPr="00BE4021" w:rsidRDefault="00FE0855" w:rsidP="00FE0855">
      <w:pPr>
        <w:rPr>
          <w:b/>
          <w:sz w:val="20"/>
          <w:szCs w:val="20"/>
        </w:rPr>
      </w:pPr>
      <w:r w:rsidRPr="00BE4021">
        <w:rPr>
          <w:b/>
          <w:sz w:val="20"/>
          <w:szCs w:val="20"/>
        </w:rPr>
        <w:t>It is believed that no a</w:t>
      </w:r>
      <w:r w:rsidR="00743F07" w:rsidRPr="00BE4021">
        <w:rPr>
          <w:b/>
          <w:sz w:val="20"/>
          <w:szCs w:val="20"/>
        </w:rPr>
        <w:t>dditional fee is required.</w:t>
      </w:r>
      <w:r w:rsidRPr="00BE4021">
        <w:rPr>
          <w:b/>
          <w:sz w:val="20"/>
          <w:szCs w:val="20"/>
        </w:rPr>
        <w:t xml:space="preserve">  However, if necessary, please charge any additional fees or credit overpayment to Deposit Account 19-0743.</w:t>
      </w:r>
    </w:p>
    <w:p w14:paraId="74A744AA" w14:textId="77777777" w:rsidR="00743F07" w:rsidRPr="00D92665" w:rsidRDefault="00743F07" w:rsidP="00FE0855"/>
    <w:p w14:paraId="50021ADA" w14:textId="77777777" w:rsidR="00743F07" w:rsidRPr="00D92665" w:rsidRDefault="00573677" w:rsidP="00FE085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5122AA">
        <w:t>&lt;&lt;echoSignature&gt;&gt;</w:t>
      </w:r>
    </w:p>
    <w:p w14:paraId="7BCD0904" w14:textId="77777777" w:rsidR="00FE0855" w:rsidRDefault="00B1301F" w:rsidP="00FE0855">
      <w:pPr>
        <w:tabs>
          <w:tab w:val="left" w:pos="5760"/>
        </w:tabs>
      </w:pPr>
      <w:r>
        <w:rPr>
          <w:sz w:val="22"/>
          <w:szCs w:val="22"/>
          <w:u w:val="single"/>
        </w:rPr>
        <w:t>&lt;&lt;firmName&gt;&gt;</w:t>
      </w:r>
      <w:r w:rsidR="00FE0855">
        <w:rPr>
          <w:sz w:val="16"/>
          <w:szCs w:val="20"/>
        </w:rPr>
        <w:tab/>
      </w:r>
      <w:r w:rsidR="00FE0855" w:rsidRPr="005D2648">
        <w:t>By  _____________________________</w:t>
      </w:r>
      <w:r w:rsidR="00FE0855">
        <w:t>____</w:t>
      </w:r>
      <w:r w:rsidR="00FE0855" w:rsidRPr="005D2648">
        <w:t>_</w:t>
      </w:r>
      <w:r w:rsidR="00FE0855">
        <w:t>____</w:t>
      </w:r>
    </w:p>
    <w:p w14:paraId="03DFC6E8" w14:textId="77777777" w:rsidR="00FE0855" w:rsidRPr="00EF1369" w:rsidRDefault="00FE0855" w:rsidP="00FE0855">
      <w:pPr>
        <w:tabs>
          <w:tab w:val="left" w:pos="6300"/>
        </w:tabs>
      </w:pPr>
      <w:r>
        <w:t>Customer No.</w:t>
      </w:r>
      <w:r w:rsidRPr="00EF1369">
        <w:t xml:space="preserve">: </w:t>
      </w:r>
      <w:r w:rsidR="00012950">
        <w:t>&lt;&lt;custNoCorresp&gt;&gt;</w:t>
      </w:r>
      <w:r w:rsidRPr="00EF1369">
        <w:tab/>
      </w:r>
      <w:r w:rsidR="009417CC">
        <w:t>&lt;&lt;SAName&gt;&gt;</w:t>
      </w:r>
    </w:p>
    <w:p w14:paraId="3ADE6DDA" w14:textId="77777777" w:rsidR="00743F07" w:rsidRPr="00D92665" w:rsidRDefault="009417CC" w:rsidP="00FE0855">
      <w:pPr>
        <w:tabs>
          <w:tab w:val="left" w:pos="6300"/>
        </w:tabs>
      </w:pPr>
      <w:r w:rsidRPr="00F56BEF">
        <w:rPr>
          <w:rFonts w:cs="Dutch801 Rm BT"/>
          <w:sz w:val="18"/>
          <w:szCs w:val="18"/>
        </w:rPr>
        <w:t>&lt;&lt;nickSA&gt;&gt;</w:t>
      </w:r>
      <w:r w:rsidR="00FE0855" w:rsidRPr="00F56BEF">
        <w:rPr>
          <w:rFonts w:cs="Dutch801 Rm BT"/>
          <w:sz w:val="18"/>
          <w:szCs w:val="18"/>
        </w:rPr>
        <w:t>:CMG:</w:t>
      </w:r>
      <w:r w:rsidRPr="00F56BEF">
        <w:rPr>
          <w:rFonts w:cs="Dutch801 Rm BT"/>
          <w:sz w:val="18"/>
          <w:szCs w:val="18"/>
        </w:rPr>
        <w:t>&lt;&lt;nickU&gt;&gt;</w:t>
      </w:r>
      <w:r w:rsidR="00FE0855">
        <w:tab/>
      </w:r>
      <w:r w:rsidR="00FE0855" w:rsidRPr="00EF1369">
        <w:t xml:space="preserve">Reg. No. </w:t>
      </w:r>
      <w:r w:rsidR="006316D4" w:rsidRPr="0016653C">
        <w:t>&lt;&lt;SARegNo&gt;&gt;</w:t>
      </w:r>
    </w:p>
    <w:p w14:paraId="0229072F" w14:textId="77777777" w:rsidR="00743F07" w:rsidRPr="00D92665" w:rsidRDefault="00743F07">
      <w:pPr>
        <w:tabs>
          <w:tab w:val="left" w:pos="-720"/>
          <w:tab w:val="left" w:leader="dot" w:pos="0"/>
          <w:tab w:val="left" w:pos="489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</w:pPr>
    </w:p>
    <w:p w14:paraId="7B055862" w14:textId="77777777" w:rsidR="00FE0855" w:rsidRPr="002228C8" w:rsidRDefault="00FE0855" w:rsidP="00FE0855">
      <w:pPr>
        <w:rPr>
          <w:sz w:val="18"/>
          <w:szCs w:val="18"/>
          <w:u w:val="single"/>
        </w:rPr>
      </w:pPr>
      <w:r w:rsidRPr="002228C8">
        <w:rPr>
          <w:sz w:val="18"/>
          <w:szCs w:val="18"/>
          <w:u w:val="single"/>
        </w:rPr>
        <w:t>CERTIFICATE UNDER 37 CFR 1.8:</w:t>
      </w:r>
      <w:r w:rsidRPr="002228C8">
        <w:rPr>
          <w:sz w:val="18"/>
          <w:szCs w:val="18"/>
        </w:rPr>
        <w:t xml:space="preserve">  The undersigned hereby certifies that this correspondence is being </w:t>
      </w:r>
      <w:r w:rsidR="0035429D" w:rsidRPr="002228C8">
        <w:rPr>
          <w:noProof/>
          <w:sz w:val="18"/>
          <w:szCs w:val="18"/>
        </w:rPr>
        <w:t>&lt;&lt;certificateText&gt;&gt;</w:t>
      </w:r>
      <w:r w:rsidRPr="002228C8">
        <w:rPr>
          <w:sz w:val="18"/>
          <w:szCs w:val="18"/>
        </w:rPr>
        <w:t xml:space="preserve"> addressed to:  Commissioner for Patents, P.O. Box 1450, Alexandria, VA 22313-1450 on this </w:t>
      </w:r>
      <w:r w:rsidRPr="002228C8">
        <w:rPr>
          <w:sz w:val="18"/>
          <w:szCs w:val="18"/>
          <w:u w:val="single"/>
        </w:rPr>
        <w:t xml:space="preserve">          </w:t>
      </w:r>
      <w:r w:rsidRPr="002228C8">
        <w:rPr>
          <w:sz w:val="18"/>
          <w:szCs w:val="18"/>
        </w:rPr>
        <w:t xml:space="preserve"> day of</w:t>
      </w:r>
      <w:r w:rsidR="009417CC" w:rsidRPr="002228C8">
        <w:rPr>
          <w:sz w:val="18"/>
          <w:szCs w:val="18"/>
        </w:rPr>
        <w:t xml:space="preserve"> &lt;&lt;currentMo&gt;&gt;</w:t>
      </w:r>
      <w:r w:rsidRPr="002228C8">
        <w:rPr>
          <w:sz w:val="18"/>
          <w:szCs w:val="18"/>
        </w:rPr>
        <w:t>,</w:t>
      </w:r>
      <w:r w:rsidR="009417CC" w:rsidRPr="002228C8">
        <w:rPr>
          <w:sz w:val="18"/>
          <w:szCs w:val="18"/>
        </w:rPr>
        <w:t xml:space="preserve"> &lt;&lt;currentYr&gt;&gt;</w:t>
      </w:r>
      <w:r w:rsidRPr="002228C8">
        <w:rPr>
          <w:sz w:val="18"/>
          <w:szCs w:val="18"/>
        </w:rPr>
        <w:t>.</w:t>
      </w:r>
    </w:p>
    <w:p w14:paraId="171C9E4B" w14:textId="77777777" w:rsidR="00FE0855" w:rsidRPr="002228C8" w:rsidRDefault="00FE0855" w:rsidP="00FE0855">
      <w:pPr>
        <w:rPr>
          <w:sz w:val="18"/>
          <w:szCs w:val="18"/>
        </w:rPr>
      </w:pPr>
    </w:p>
    <w:p w14:paraId="3FF16303" w14:textId="77777777" w:rsidR="00FE0855" w:rsidRPr="002228C8" w:rsidRDefault="00FE0855" w:rsidP="00D01A63">
      <w:pPr>
        <w:tabs>
          <w:tab w:val="left" w:pos="4320"/>
        </w:tabs>
        <w:rPr>
          <w:noProof/>
          <w:sz w:val="18"/>
          <w:szCs w:val="18"/>
        </w:rPr>
      </w:pPr>
      <w:r w:rsidRPr="002228C8">
        <w:rPr>
          <w:noProof/>
          <w:sz w:val="18"/>
          <w:szCs w:val="18"/>
        </w:rPr>
        <w:t>_______________________</w:t>
      </w:r>
      <w:r w:rsidR="002228C8">
        <w:rPr>
          <w:noProof/>
          <w:sz w:val="18"/>
          <w:szCs w:val="18"/>
        </w:rPr>
        <w:t>____________________________</w:t>
      </w:r>
      <w:r w:rsidRPr="002228C8">
        <w:rPr>
          <w:noProof/>
          <w:sz w:val="18"/>
          <w:szCs w:val="18"/>
        </w:rPr>
        <w:tab/>
        <w:t>_______________________</w:t>
      </w:r>
      <w:r w:rsidR="002228C8">
        <w:rPr>
          <w:noProof/>
          <w:sz w:val="18"/>
          <w:szCs w:val="18"/>
        </w:rPr>
        <w:t>_____________________________</w:t>
      </w:r>
    </w:p>
    <w:p w14:paraId="2A7033AC" w14:textId="77777777" w:rsidR="00743F07" w:rsidRPr="002228C8" w:rsidRDefault="00FE0855" w:rsidP="003F760E">
      <w:pPr>
        <w:tabs>
          <w:tab w:val="left" w:pos="5040"/>
        </w:tabs>
        <w:rPr>
          <w:sz w:val="18"/>
          <w:szCs w:val="18"/>
        </w:rPr>
      </w:pPr>
      <w:r w:rsidRPr="002228C8">
        <w:rPr>
          <w:noProof/>
          <w:sz w:val="18"/>
          <w:szCs w:val="18"/>
        </w:rPr>
        <w:t>Name</w:t>
      </w:r>
      <w:r w:rsidRPr="002228C8">
        <w:rPr>
          <w:noProof/>
          <w:sz w:val="18"/>
          <w:szCs w:val="18"/>
        </w:rPr>
        <w:tab/>
        <w:t>Signature</w:t>
      </w:r>
    </w:p>
    <w:sectPr w:rsidR="00743F07" w:rsidRPr="002228C8" w:rsidSect="003F760E">
      <w:endnotePr>
        <w:numFmt w:val="decimal"/>
      </w:endnotePr>
      <w:pgSz w:w="12240" w:h="15840" w:code="1"/>
      <w:pgMar w:top="1440" w:right="720" w:bottom="1440" w:left="720" w:header="907" w:footer="907" w:gutter="0"/>
      <w:cols w:space="720"/>
      <w:noEndnote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42E9A4" w14:textId="77777777" w:rsidR="00454204" w:rsidRDefault="00454204">
      <w:r>
        <w:separator/>
      </w:r>
    </w:p>
  </w:endnote>
  <w:endnote w:type="continuationSeparator" w:id="0">
    <w:p w14:paraId="6ED29D9D" w14:textId="77777777" w:rsidR="00454204" w:rsidRDefault="004542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utch801 Rm BT">
    <w:altName w:val="Times New Roman"/>
    <w:charset w:val="00"/>
    <w:family w:val="roman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7B0F33" w14:textId="77777777" w:rsidR="00454204" w:rsidRDefault="00454204">
      <w:r>
        <w:separator/>
      </w:r>
    </w:p>
  </w:footnote>
  <w:footnote w:type="continuationSeparator" w:id="0">
    <w:p w14:paraId="38EA8340" w14:textId="77777777" w:rsidR="00454204" w:rsidRDefault="004542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numFmt w:val="decimal"/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8526C"/>
    <w:rsid w:val="00012950"/>
    <w:rsid w:val="00094EF3"/>
    <w:rsid w:val="001123D1"/>
    <w:rsid w:val="0021038A"/>
    <w:rsid w:val="002228C8"/>
    <w:rsid w:val="002B6B20"/>
    <w:rsid w:val="0035429D"/>
    <w:rsid w:val="003F760E"/>
    <w:rsid w:val="00454204"/>
    <w:rsid w:val="0054033F"/>
    <w:rsid w:val="00573677"/>
    <w:rsid w:val="005C5ADA"/>
    <w:rsid w:val="006316D4"/>
    <w:rsid w:val="00653D48"/>
    <w:rsid w:val="006B3C37"/>
    <w:rsid w:val="006D4FC6"/>
    <w:rsid w:val="006F4451"/>
    <w:rsid w:val="00743F07"/>
    <w:rsid w:val="0092344B"/>
    <w:rsid w:val="009417CC"/>
    <w:rsid w:val="00993EAE"/>
    <w:rsid w:val="009E37A4"/>
    <w:rsid w:val="00A422E9"/>
    <w:rsid w:val="00A8526C"/>
    <w:rsid w:val="00AF454D"/>
    <w:rsid w:val="00B1301F"/>
    <w:rsid w:val="00B9406A"/>
    <w:rsid w:val="00BA1CC1"/>
    <w:rsid w:val="00BE4021"/>
    <w:rsid w:val="00D01A63"/>
    <w:rsid w:val="00D92665"/>
    <w:rsid w:val="00DC49A6"/>
    <w:rsid w:val="00DC4D0F"/>
    <w:rsid w:val="00E043F8"/>
    <w:rsid w:val="00EC554B"/>
    <w:rsid w:val="00F56BEF"/>
    <w:rsid w:val="00F94707"/>
    <w:rsid w:val="00FE0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City"/>
  <w:smartTagType w:namespaceuri="urn:schemas-microsoft-com:office:smarttags" w:name="address"/>
  <w:smartTagType w:namespaceuri="urn:schemas-microsoft-com:office:smarttags" w:name="Street"/>
  <w:shapeDefaults>
    <o:shapedefaults v:ext="edit" spidmax="2050"/>
    <o:shapelayout v:ext="edit">
      <o:idmap v:ext="edit" data="1"/>
    </o:shapelayout>
  </w:shapeDefaults>
  <w:decimalSymbol w:val="."/>
  <w:listSeparator w:val=","/>
  <w14:docId w14:val="26B914AF"/>
  <w15:chartTrackingRefBased/>
  <w15:docId w15:val="{1C33AE31-48F9-4320-BC94-53ABB6131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8526C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A8526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8526C"/>
    <w:pPr>
      <w:tabs>
        <w:tab w:val="center" w:pos="4320"/>
        <w:tab w:val="right" w:pos="8640"/>
      </w:tabs>
    </w:pPr>
  </w:style>
  <w:style w:type="character" w:styleId="CommentReference">
    <w:name w:val="annotation reference"/>
    <w:semiHidden/>
    <w:rsid w:val="00A8526C"/>
    <w:rPr>
      <w:sz w:val="16"/>
      <w:szCs w:val="16"/>
    </w:rPr>
  </w:style>
  <w:style w:type="paragraph" w:styleId="CommentText">
    <w:name w:val="annotation text"/>
    <w:basedOn w:val="Normal"/>
    <w:semiHidden/>
    <w:rsid w:val="00A8526C"/>
    <w:rPr>
      <w:szCs w:val="20"/>
    </w:rPr>
  </w:style>
  <w:style w:type="paragraph" w:styleId="BalloonText">
    <w:name w:val="Balloon Text"/>
    <w:basedOn w:val="Normal"/>
    <w:semiHidden/>
    <w:rsid w:val="00A8526C"/>
    <w:rPr>
      <w:rFonts w:ascii="Tahoma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FE0855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requestrefundxmit_efile.dot</Template>
  <TotalTime>0</TotalTime>
  <Pages>2</Pages>
  <Words>400</Words>
  <Characters>2284</Characters>
  <Application>Microsoft Office Word</Application>
  <DocSecurity>0</DocSecurity>
  <PresentationFormat/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requestrefundxmit_efile.DOT</vt:lpstr>
    </vt:vector>
  </TitlesOfParts>
  <Company>slwk</Company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requestrefundxmit_efile.DOT</dc:title>
  <dc:subject/>
  <dc:creator>Kacia Lee</dc:creator>
  <cp:keywords/>
  <dc:description/>
  <cp:lastModifiedBy>Jacob Burns</cp:lastModifiedBy>
  <cp:revision>2</cp:revision>
  <cp:lastPrinted>1601-01-01T00:00:00Z</cp:lastPrinted>
  <dcterms:created xsi:type="dcterms:W3CDTF">2024-06-03T23:48:00Z</dcterms:created>
  <dcterms:modified xsi:type="dcterms:W3CDTF">2024-06-03T23:48:00Z</dcterms:modified>
</cp:coreProperties>
</file>