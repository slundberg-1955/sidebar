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5AD8" w14:textId="77777777" w:rsidR="00994A2C" w:rsidRDefault="00994A2C" w:rsidP="00994A2C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853F31">
        <w:rPr>
          <w:b/>
          <w:bCs/>
          <w:sz w:val="24"/>
          <w:u w:val="single"/>
        </w:rPr>
        <w:t>&lt;&lt;serialNo&gt;&gt;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7CADFF82" w14:textId="77777777" w:rsidR="00994A2C" w:rsidRDefault="00994A2C" w:rsidP="00994A2C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3A3025C6" w14:textId="77777777" w:rsidR="00994A2C" w:rsidRDefault="006946BD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6946BD">
        <w:rPr>
          <w:sz w:val="24"/>
        </w:rPr>
        <w:t xml:space="preserve">Inventor(s):  </w:t>
      </w:r>
      <w:r>
        <w:rPr>
          <w:sz w:val="24"/>
        </w:rPr>
        <w:t xml:space="preserve">   </w:t>
      </w:r>
      <w:r w:rsidRPr="006946BD">
        <w:rPr>
          <w:sz w:val="24"/>
        </w:rPr>
        <w:t>&lt;&lt;inventorEtal&gt;&gt;</w:t>
      </w:r>
      <w:r w:rsidR="00994A2C" w:rsidRPr="00EC5B07">
        <w:rPr>
          <w:sz w:val="24"/>
          <w:lang w:val="fr-FR"/>
        </w:rPr>
        <w:tab/>
      </w:r>
      <w:r w:rsidR="00994A2C">
        <w:rPr>
          <w:sz w:val="24"/>
        </w:rPr>
        <w:t xml:space="preserve">Examiner: </w:t>
      </w:r>
      <w:r w:rsidR="00480192" w:rsidRPr="0016653C">
        <w:rPr>
          <w:sz w:val="24"/>
        </w:rPr>
        <w:t>&lt;&lt;examinerName&gt;&gt;</w:t>
      </w:r>
    </w:p>
    <w:p w14:paraId="6425E708" w14:textId="77777777" w:rsidR="00994A2C" w:rsidRDefault="00994A2C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853F31">
        <w:rPr>
          <w:sz w:val="24"/>
        </w:rPr>
        <w:t>&lt;&lt;serialNo&gt;&gt;</w:t>
      </w:r>
      <w:r>
        <w:rPr>
          <w:sz w:val="24"/>
        </w:rPr>
        <w:tab/>
        <w:t xml:space="preserve">Group Art Unit: </w:t>
      </w:r>
      <w:r w:rsidR="00480192" w:rsidRPr="0016653C">
        <w:rPr>
          <w:sz w:val="24"/>
        </w:rPr>
        <w:t>&lt;&lt;artUnit&gt;&gt;</w:t>
      </w:r>
    </w:p>
    <w:p w14:paraId="1D1D1066" w14:textId="77777777" w:rsidR="00994A2C" w:rsidRPr="00994A2C" w:rsidRDefault="00994A2C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853F31">
        <w:rPr>
          <w:sz w:val="24"/>
        </w:rPr>
        <w:t>&lt;&lt;filedDate&gt;&gt;</w:t>
      </w:r>
      <w:r w:rsidRPr="00994A2C">
        <w:rPr>
          <w:sz w:val="24"/>
        </w:rPr>
        <w:tab/>
        <w:t xml:space="preserve">Docket: </w:t>
      </w:r>
      <w:r w:rsidR="00853F31">
        <w:rPr>
          <w:sz w:val="24"/>
        </w:rPr>
        <w:t>&lt;&lt;matterNo&gt;&gt;</w:t>
      </w:r>
    </w:p>
    <w:p w14:paraId="7F0AE182" w14:textId="77777777" w:rsidR="00994A2C" w:rsidRPr="00994A2C" w:rsidRDefault="00994A2C" w:rsidP="00994A2C">
      <w:pPr>
        <w:pStyle w:val="Header"/>
        <w:tabs>
          <w:tab w:val="clear" w:pos="4320"/>
          <w:tab w:val="clear" w:pos="8640"/>
          <w:tab w:val="left" w:pos="5400"/>
        </w:tabs>
        <w:spacing w:line="300" w:lineRule="auto"/>
        <w:rPr>
          <w:sz w:val="24"/>
        </w:rPr>
      </w:pPr>
      <w:r w:rsidRPr="00994A2C">
        <w:rPr>
          <w:sz w:val="24"/>
        </w:rPr>
        <w:t>Customer No</w:t>
      </w:r>
      <w:r>
        <w:rPr>
          <w:sz w:val="24"/>
        </w:rPr>
        <w:t xml:space="preserve">.: </w:t>
      </w:r>
      <w:r w:rsidR="00242E90">
        <w:rPr>
          <w:sz w:val="24"/>
        </w:rPr>
        <w:t>&lt;&lt;custNoCorresp&gt;&gt;</w:t>
      </w:r>
      <w:r w:rsidR="00242E90">
        <w:rPr>
          <w:sz w:val="24"/>
        </w:rPr>
        <w:tab/>
      </w:r>
      <w:r>
        <w:rPr>
          <w:sz w:val="24"/>
        </w:rPr>
        <w:t xml:space="preserve">Confirmation No.: </w:t>
      </w:r>
      <w:r w:rsidR="006F6720">
        <w:rPr>
          <w:sz w:val="24"/>
        </w:rPr>
        <w:t>&lt;&lt;confirmNo&gt;&gt;</w:t>
      </w:r>
    </w:p>
    <w:p w14:paraId="5F7A2ADE" w14:textId="77777777" w:rsidR="00994A2C" w:rsidRDefault="00994A2C" w:rsidP="00994A2C">
      <w:pPr>
        <w:pBdr>
          <w:bottom w:val="single" w:sz="4" w:space="1" w:color="auto"/>
        </w:pBd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  <w:r w:rsidRPr="00994A2C">
        <w:rPr>
          <w:sz w:val="24"/>
        </w:rPr>
        <w:t>Title:</w:t>
      </w:r>
      <w:r w:rsidRPr="00994A2C">
        <w:rPr>
          <w:sz w:val="24"/>
        </w:rPr>
        <w:tab/>
      </w:r>
      <w:r w:rsidR="00853F31">
        <w:rPr>
          <w:sz w:val="24"/>
        </w:rPr>
        <w:t>&lt;&lt;title&gt;&gt;</w:t>
      </w:r>
    </w:p>
    <w:p w14:paraId="6CCB5D30" w14:textId="77777777" w:rsidR="00994A2C" w:rsidRDefault="00994A2C" w:rsidP="00994A2C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50C2F2C6" w14:textId="77777777" w:rsidR="00994A2C" w:rsidRPr="0030602C" w:rsidRDefault="00994A2C" w:rsidP="00994A2C">
      <w:pPr>
        <w:pStyle w:val="Heading3"/>
        <w:keepNext w:val="0"/>
        <w:jc w:val="center"/>
        <w:rPr>
          <w:b/>
          <w:noProof/>
          <w:u w:val="single"/>
        </w:rPr>
      </w:pPr>
      <w:r w:rsidRPr="0030602C">
        <w:rPr>
          <w:b/>
          <w:noProof/>
          <w:u w:val="single"/>
        </w:rPr>
        <w:t>COMMUNICATION RE: INCORRECT FILING RECEIPT</w:t>
      </w:r>
    </w:p>
    <w:p w14:paraId="61E864FA" w14:textId="77777777" w:rsidR="00994A2C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2B76BCDD" w14:textId="77777777" w:rsidR="00994A2C" w:rsidRDefault="00994A2C" w:rsidP="00994A2C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05382F4C" w14:textId="77777777" w:rsidR="00994A2C" w:rsidRPr="00AB42C9" w:rsidRDefault="00994A2C" w:rsidP="00994A2C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577B3540" w14:textId="77777777" w:rsidR="00994A2C" w:rsidRPr="00AB42C9" w:rsidRDefault="00994A2C" w:rsidP="00994A2C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2CB6AC65" w14:textId="77777777" w:rsidR="00994A2C" w:rsidRPr="00AB42C9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  <w:lang w:val="fr-FR"/>
        </w:rPr>
      </w:pPr>
    </w:p>
    <w:p w14:paraId="770077DA" w14:textId="77777777" w:rsidR="00994A2C" w:rsidRDefault="00994A2C" w:rsidP="00D96EC1">
      <w:pPr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 xml:space="preserve">Applicant hereby request correction of the Filing Receipt with respect to the above-identified patent application.  In the Filing Receipt mailed </w:t>
      </w:r>
      <w:r w:rsidR="00D513DE">
        <w:rPr>
          <w:noProof/>
          <w:sz w:val="24"/>
          <w:szCs w:val="22"/>
        </w:rPr>
        <w:t>&lt;&lt;dueDate&gt;&gt;</w:t>
      </w:r>
      <w:r>
        <w:rPr>
          <w:noProof/>
          <w:sz w:val="24"/>
          <w:szCs w:val="22"/>
        </w:rPr>
        <w:t xml:space="preserve"> (copy enclosed), INSERT ERROR(S) FOUND.</w:t>
      </w:r>
    </w:p>
    <w:p w14:paraId="6802EC3D" w14:textId="77777777" w:rsidR="00994A2C" w:rsidRDefault="00994A2C" w:rsidP="00D96EC1">
      <w:pPr>
        <w:spacing w:line="360" w:lineRule="auto"/>
        <w:rPr>
          <w:noProof/>
          <w:sz w:val="24"/>
          <w:szCs w:val="22"/>
        </w:rPr>
      </w:pPr>
    </w:p>
    <w:p w14:paraId="532DDEB7" w14:textId="77777777" w:rsidR="00994A2C" w:rsidRDefault="00994A2C" w:rsidP="00D96EC1">
      <w:pPr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>Applicant respectfully request that the above-identified printing error(s) be corrected and that a Corrected Filing Receipt be sent to Applicants' representatives at the address given below.</w:t>
      </w:r>
    </w:p>
    <w:p w14:paraId="21C5E44E" w14:textId="77777777" w:rsidR="00994A2C" w:rsidRDefault="00994A2C" w:rsidP="00D96EC1">
      <w:pPr>
        <w:rPr>
          <w:noProof/>
          <w:sz w:val="24"/>
          <w:szCs w:val="22"/>
        </w:rPr>
      </w:pPr>
    </w:p>
    <w:p w14:paraId="3FD4454D" w14:textId="77777777" w:rsidR="00994A2C" w:rsidRDefault="00994A2C" w:rsidP="00D96EC1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4D7360F5" w14:textId="77777777" w:rsidR="00994A2C" w:rsidRDefault="00994A2C" w:rsidP="00D96EC1">
      <w:pPr>
        <w:rPr>
          <w:noProof/>
          <w:sz w:val="24"/>
          <w:szCs w:val="22"/>
        </w:rPr>
      </w:pPr>
    </w:p>
    <w:p w14:paraId="5E5B6381" w14:textId="77777777" w:rsidR="00994A2C" w:rsidRPr="007344D5" w:rsidRDefault="009D4E6A" w:rsidP="00D96EC1">
      <w:pPr>
        <w:ind w:firstLine="3600"/>
        <w:rPr>
          <w:noProof/>
          <w:sz w:val="24"/>
        </w:rPr>
      </w:pPr>
      <w:r w:rsidRPr="007344D5">
        <w:rPr>
          <w:noProof/>
          <w:sz w:val="24"/>
        </w:rPr>
        <w:t>&lt;&lt;firmName&gt;&gt;</w:t>
      </w:r>
    </w:p>
    <w:p w14:paraId="73053728" w14:textId="77777777" w:rsidR="00994A2C" w:rsidRP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address">
        <w:smartTag w:uri="urn:schemas-microsoft-com:office:smarttags" w:element="Street">
          <w:r w:rsidRPr="00994A2C">
            <w:rPr>
              <w:noProof/>
              <w:sz w:val="24"/>
            </w:rPr>
            <w:t>P.O. Box</w:t>
          </w:r>
        </w:smartTag>
        <w:r w:rsidRPr="00994A2C">
          <w:rPr>
            <w:noProof/>
            <w:sz w:val="24"/>
          </w:rPr>
          <w:t xml:space="preserve"> 2938</w:t>
        </w:r>
      </w:smartTag>
    </w:p>
    <w:p w14:paraId="2A21FDEE" w14:textId="77777777" w:rsid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country-region">
        <w:smartTag w:uri="urn:schemas-microsoft-com:office:smarttags" w:element="City">
          <w:r w:rsidRPr="00994A2C">
            <w:rPr>
              <w:noProof/>
              <w:sz w:val="24"/>
            </w:rPr>
            <w:t>Minn</w:t>
          </w:r>
          <w:r>
            <w:rPr>
              <w:noProof/>
              <w:sz w:val="24"/>
            </w:rPr>
            <w:t>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75176BCC" w14:textId="77777777" w:rsidR="00994A2C" w:rsidRDefault="00853F31" w:rsidP="00D96EC1">
      <w:pPr>
        <w:ind w:firstLine="3600"/>
        <w:rPr>
          <w:noProof/>
          <w:sz w:val="24"/>
        </w:rPr>
      </w:pPr>
      <w:r>
        <w:rPr>
          <w:noProof/>
          <w:sz w:val="24"/>
        </w:rPr>
        <w:t>&lt;&lt;SAPhone&gt;&gt;</w:t>
      </w:r>
    </w:p>
    <w:p w14:paraId="1E8F773C" w14:textId="77777777" w:rsidR="00994A2C" w:rsidRDefault="00994A2C" w:rsidP="00D96EC1">
      <w:pPr>
        <w:rPr>
          <w:noProof/>
          <w:sz w:val="24"/>
        </w:rPr>
      </w:pPr>
    </w:p>
    <w:p w14:paraId="00DDF1AC" w14:textId="77777777" w:rsidR="00994A2C" w:rsidRDefault="009F5E7F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  <w:r>
        <w:rPr>
          <w:noProof/>
          <w:sz w:val="24"/>
        </w:rPr>
        <w:t xml:space="preserve">        </w:t>
      </w:r>
      <w:r w:rsidRPr="005122AA">
        <w:rPr>
          <w:rFonts w:ascii="Times New Roman" w:hAnsi="Times New Roman"/>
          <w:sz w:val="24"/>
        </w:rPr>
        <w:t>&lt;&lt;signatureDate&gt;&gt;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&lt;&lt;echoSignature&gt;&gt;</w:t>
      </w:r>
    </w:p>
    <w:p w14:paraId="5D8D01CA" w14:textId="77777777" w:rsidR="00994A2C" w:rsidRDefault="00994A2C" w:rsidP="00994A2C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058A85F8" w14:textId="77777777" w:rsidR="00994A2C" w:rsidRDefault="00994A2C" w:rsidP="00994A2C">
      <w:pPr>
        <w:tabs>
          <w:tab w:val="left" w:pos="4320"/>
        </w:tabs>
        <w:rPr>
          <w:noProof/>
          <w:sz w:val="24"/>
        </w:rPr>
      </w:pPr>
      <w:r>
        <w:rPr>
          <w:noProof/>
          <w:sz w:val="24"/>
        </w:rPr>
        <w:tab/>
      </w:r>
      <w:r w:rsidR="00853F31">
        <w:rPr>
          <w:noProof/>
          <w:sz w:val="24"/>
        </w:rPr>
        <w:t>&lt;&lt;SAName&gt;&gt;</w:t>
      </w:r>
    </w:p>
    <w:p w14:paraId="2E422308" w14:textId="77777777" w:rsidR="00994A2C" w:rsidRDefault="00853F31" w:rsidP="00994A2C">
      <w:pPr>
        <w:tabs>
          <w:tab w:val="left" w:pos="4320"/>
        </w:tabs>
        <w:rPr>
          <w:noProof/>
          <w:sz w:val="24"/>
        </w:rPr>
      </w:pPr>
      <w:r w:rsidRPr="0099741B">
        <w:rPr>
          <w:rFonts w:cs="Dutch801 Rm BT"/>
          <w:sz w:val="18"/>
          <w:szCs w:val="18"/>
        </w:rPr>
        <w:t>&lt;&lt;nickSA&gt;&gt;</w:t>
      </w:r>
      <w:r w:rsidR="00216B86" w:rsidRPr="0099741B">
        <w:rPr>
          <w:rFonts w:cs="Dutch801 Rm BT"/>
          <w:sz w:val="18"/>
          <w:szCs w:val="18"/>
        </w:rPr>
        <w:t>:CMG:</w:t>
      </w:r>
      <w:r w:rsidRPr="0099741B">
        <w:rPr>
          <w:rFonts w:cs="Dutch801 Rm BT"/>
          <w:sz w:val="18"/>
          <w:szCs w:val="18"/>
        </w:rPr>
        <w:t>&lt;&lt;nickU&gt;&gt;</w:t>
      </w:r>
      <w:r w:rsidR="00216B86">
        <w:rPr>
          <w:sz w:val="24"/>
        </w:rPr>
        <w:tab/>
      </w:r>
      <w:r w:rsidR="00994A2C">
        <w:rPr>
          <w:noProof/>
          <w:sz w:val="24"/>
        </w:rPr>
        <w:t xml:space="preserve">Reg. No. </w:t>
      </w:r>
      <w:r w:rsidR="00480192" w:rsidRPr="0016653C">
        <w:rPr>
          <w:sz w:val="24"/>
        </w:rPr>
        <w:t>&lt;&lt;SARegNo&gt;&gt;</w:t>
      </w:r>
    </w:p>
    <w:p w14:paraId="3A46BCA1" w14:textId="77777777" w:rsidR="00994A2C" w:rsidRDefault="00994A2C" w:rsidP="00994A2C">
      <w:pPr>
        <w:rPr>
          <w:noProof/>
          <w:sz w:val="24"/>
        </w:rPr>
      </w:pPr>
    </w:p>
    <w:p w14:paraId="46BF3458" w14:textId="77777777" w:rsidR="00994A2C" w:rsidRDefault="009E69ED" w:rsidP="00994A2C">
      <w:pPr>
        <w:pStyle w:val="CommentText"/>
        <w:tabs>
          <w:tab w:val="left" w:pos="5040"/>
        </w:tabs>
        <w:rPr>
          <w:noProof/>
          <w:szCs w:val="24"/>
        </w:rPr>
      </w:pPr>
      <w:r>
        <w:rPr>
          <w:noProof/>
          <w:sz w:val="16"/>
          <w:szCs w:val="24"/>
        </w:rPr>
        <w:br w:type="page"/>
      </w:r>
    </w:p>
    <w:p w14:paraId="3047F53A" w14:textId="77777777" w:rsidR="00CA3B3F" w:rsidRDefault="00CA3B3F">
      <w:pPr>
        <w:tabs>
          <w:tab w:val="center" w:pos="5400"/>
        </w:tabs>
        <w:rPr>
          <w:rFonts w:cs="Times New Roman TUR"/>
          <w:sz w:val="24"/>
        </w:rPr>
      </w:pPr>
      <w:r>
        <w:rPr>
          <w:rFonts w:cs="Times New Roman TUR"/>
          <w:sz w:val="24"/>
        </w:rPr>
        <w:tab/>
      </w:r>
      <w:r>
        <w:rPr>
          <w:rFonts w:cs="Times New Roman TUR"/>
          <w:sz w:val="24"/>
          <w:u w:val="single"/>
        </w:rPr>
        <w:t>IN THE UNITED STATES PATENT AND TRADEMARK OFFICE</w:t>
      </w:r>
    </w:p>
    <w:p w14:paraId="53978311" w14:textId="77777777" w:rsidR="00CA3B3F" w:rsidRDefault="00CA3B3F">
      <w:pPr>
        <w:rPr>
          <w:rFonts w:cs="Times New Roman TUR"/>
          <w:sz w:val="24"/>
        </w:rPr>
      </w:pPr>
    </w:p>
    <w:p w14:paraId="768C0A93" w14:textId="77777777" w:rsidR="00CA3B3F" w:rsidRPr="00994A2C" w:rsidRDefault="00994A2C" w:rsidP="00994A2C">
      <w:pPr>
        <w:tabs>
          <w:tab w:val="left" w:pos="1260"/>
        </w:tabs>
        <w:spacing w:line="360" w:lineRule="auto"/>
        <w:rPr>
          <w:rFonts w:cs="Times New Roman TUR"/>
          <w:sz w:val="24"/>
          <w:lang w:val="fr-FR"/>
        </w:rPr>
      </w:pPr>
      <w:r>
        <w:rPr>
          <w:rFonts w:cs="Times New Roman TUR"/>
          <w:sz w:val="24"/>
          <w:lang w:val="fr-FR"/>
        </w:rPr>
        <w:t>Applicant:</w:t>
      </w:r>
      <w:r>
        <w:rPr>
          <w:rFonts w:cs="Times New Roman TUR"/>
          <w:sz w:val="24"/>
          <w:lang w:val="fr-FR"/>
        </w:rPr>
        <w:tab/>
      </w:r>
      <w:r w:rsidR="00D513DE">
        <w:rPr>
          <w:sz w:val="24"/>
        </w:rPr>
        <w:t>&lt;&lt;inventorEta</w:t>
      </w:r>
      <w:r w:rsidR="006F6720">
        <w:rPr>
          <w:sz w:val="24"/>
        </w:rPr>
        <w:t>l&gt;&gt;</w:t>
      </w:r>
    </w:p>
    <w:p w14:paraId="757E9CB7" w14:textId="77777777" w:rsidR="00CA3B3F" w:rsidRDefault="00CA3B3F" w:rsidP="00994A2C">
      <w:pPr>
        <w:tabs>
          <w:tab w:val="left" w:pos="1260"/>
        </w:tabs>
        <w:ind w:left="1267" w:hanging="1267"/>
        <w:rPr>
          <w:rFonts w:cs="Times New Roman TUR"/>
          <w:sz w:val="24"/>
        </w:rPr>
      </w:pPr>
      <w:r>
        <w:rPr>
          <w:rFonts w:cs="Times New Roman TUR"/>
          <w:sz w:val="24"/>
        </w:rPr>
        <w:t>Title:</w:t>
      </w:r>
      <w:r>
        <w:rPr>
          <w:rFonts w:cs="Times New Roman TUR"/>
          <w:sz w:val="24"/>
        </w:rPr>
        <w:tab/>
      </w:r>
      <w:r w:rsidR="00853F31">
        <w:rPr>
          <w:rFonts w:cs="Times New Roman TUR"/>
          <w:sz w:val="24"/>
        </w:rPr>
        <w:t>&lt;&lt;title&gt;&gt;</w:t>
      </w:r>
    </w:p>
    <w:p w14:paraId="154F074D" w14:textId="77777777" w:rsidR="00994A2C" w:rsidRDefault="00994A2C" w:rsidP="00994A2C">
      <w:pPr>
        <w:rPr>
          <w:rFonts w:cs="Times New Roman TUR"/>
          <w:sz w:val="24"/>
        </w:rPr>
      </w:pPr>
    </w:p>
    <w:p w14:paraId="13D7E154" w14:textId="77777777" w:rsidR="00994A2C" w:rsidRP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Docket</w:t>
      </w:r>
      <w:r w:rsidRPr="00994A2C">
        <w:rPr>
          <w:sz w:val="24"/>
        </w:rPr>
        <w:t xml:space="preserve"> No.:</w:t>
      </w:r>
      <w:r w:rsidRPr="00994A2C">
        <w:rPr>
          <w:sz w:val="24"/>
        </w:rPr>
        <w:tab/>
      </w:r>
      <w:r w:rsidR="00853F31">
        <w:rPr>
          <w:bCs/>
          <w:sz w:val="24"/>
        </w:rPr>
        <w:t>&lt;&lt;matterNo&gt;&gt;</w:t>
      </w:r>
      <w:r w:rsidRPr="00994A2C">
        <w:rPr>
          <w:sz w:val="24"/>
        </w:rPr>
        <w:tab/>
        <w:t>Serial No.:</w:t>
      </w:r>
      <w:r w:rsidRPr="00994A2C">
        <w:rPr>
          <w:sz w:val="24"/>
        </w:rPr>
        <w:tab/>
      </w:r>
      <w:r w:rsidR="00853F31">
        <w:rPr>
          <w:bCs/>
          <w:sz w:val="24"/>
        </w:rPr>
        <w:t>&lt;&lt;serialNo&gt;&gt;</w:t>
      </w:r>
    </w:p>
    <w:p w14:paraId="5BEC0A83" w14:textId="77777777" w:rsid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 w:rsidRPr="00994A2C">
        <w:rPr>
          <w:sz w:val="24"/>
        </w:rPr>
        <w:t>Filed:</w:t>
      </w:r>
      <w:r w:rsidRPr="00994A2C">
        <w:rPr>
          <w:sz w:val="24"/>
        </w:rPr>
        <w:tab/>
      </w:r>
      <w:r w:rsidR="00853F31">
        <w:rPr>
          <w:sz w:val="24"/>
        </w:rPr>
        <w:t>&lt;&lt;filedDate&gt;&gt;</w:t>
      </w:r>
      <w:r w:rsidRPr="00994A2C">
        <w:rPr>
          <w:sz w:val="24"/>
        </w:rPr>
        <w:tab/>
        <w:t>Due Date:</w:t>
      </w:r>
      <w:r w:rsidRPr="00994A2C">
        <w:rPr>
          <w:sz w:val="24"/>
        </w:rPr>
        <w:tab/>
      </w:r>
      <w:r>
        <w:rPr>
          <w:sz w:val="24"/>
        </w:rPr>
        <w:t>N/A</w:t>
      </w:r>
    </w:p>
    <w:p w14:paraId="095C29DF" w14:textId="77777777" w:rsid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Examiner:</w:t>
      </w:r>
      <w:r>
        <w:rPr>
          <w:sz w:val="24"/>
        </w:rPr>
        <w:tab/>
      </w:r>
      <w:r w:rsidR="00480192" w:rsidRPr="0016653C">
        <w:rPr>
          <w:sz w:val="24"/>
        </w:rPr>
        <w:t>&lt;&lt;examinerName&gt;&gt;</w:t>
      </w:r>
      <w:r>
        <w:rPr>
          <w:sz w:val="24"/>
        </w:rPr>
        <w:tab/>
        <w:t>Group Ar</w:t>
      </w:r>
      <w:r w:rsidR="004D0D40">
        <w:rPr>
          <w:sz w:val="24"/>
        </w:rPr>
        <w:t>t Unit:</w:t>
      </w:r>
      <w:r>
        <w:rPr>
          <w:sz w:val="24"/>
        </w:rPr>
        <w:tab/>
      </w:r>
      <w:r w:rsidR="00480192" w:rsidRPr="0016653C">
        <w:rPr>
          <w:sz w:val="24"/>
        </w:rPr>
        <w:t>&lt;&lt;artUnit&gt;&gt;</w:t>
      </w:r>
    </w:p>
    <w:p w14:paraId="2FBF012A" w14:textId="77777777" w:rsidR="00CA3B3F" w:rsidRP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242E90">
        <w:rPr>
          <w:sz w:val="24"/>
        </w:rPr>
        <w:t>&lt;&lt;custNoCorresp&gt;&gt;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</w:r>
      <w:r w:rsidR="006F6720">
        <w:rPr>
          <w:sz w:val="24"/>
        </w:rPr>
        <w:t>&lt;&lt;confirmNo&gt;&gt;</w:t>
      </w:r>
    </w:p>
    <w:p w14:paraId="4D9C8817" w14:textId="77777777" w:rsidR="00CA3B3F" w:rsidRDefault="00CA3B3F">
      <w:pPr>
        <w:rPr>
          <w:rFonts w:cs="Times New Roman TUR"/>
          <w:sz w:val="24"/>
        </w:rPr>
      </w:pPr>
    </w:p>
    <w:p w14:paraId="091DC069" w14:textId="77777777" w:rsidR="00CA3B3F" w:rsidRDefault="00CA3B3F">
      <w:pPr>
        <w:rPr>
          <w:rFonts w:cs="Times New Roman TUR"/>
          <w:sz w:val="24"/>
        </w:rPr>
      </w:pPr>
      <w:r>
        <w:rPr>
          <w:rFonts w:cs="Times New Roman TUR"/>
          <w:sz w:val="24"/>
        </w:rPr>
        <w:t>Commissioner for Patents</w:t>
      </w:r>
    </w:p>
    <w:p w14:paraId="556B3EC1" w14:textId="77777777" w:rsidR="00CA3B3F" w:rsidRDefault="00CA3B3F">
      <w:pPr>
        <w:widowControl/>
        <w:tabs>
          <w:tab w:val="left" w:pos="-1440"/>
        </w:tabs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0E535E50" w14:textId="77777777" w:rsidR="00CA3B3F" w:rsidRDefault="00CA3B3F" w:rsidP="008F7CF2">
      <w:pPr>
        <w:pStyle w:val="Heading3"/>
        <w:keepNext w:val="0"/>
        <w:tabs>
          <w:tab w:val="clear" w:pos="-1440"/>
        </w:tabs>
      </w:pPr>
      <w:smartTag w:uri="urn:schemas-microsoft-com:office:smarttags" w:element="country-region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2F55E1A1" w14:textId="77777777" w:rsidR="00CA3B3F" w:rsidRDefault="00CA3B3F">
      <w:pPr>
        <w:rPr>
          <w:rFonts w:cs="Times New Roman TUR"/>
          <w:sz w:val="24"/>
        </w:rPr>
      </w:pPr>
    </w:p>
    <w:p w14:paraId="0CBDAAAB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</w:rPr>
        <w:t>We are transmitting herewith the attached:</w:t>
      </w:r>
    </w:p>
    <w:p w14:paraId="6349190B" w14:textId="77777777" w:rsidR="00CA3B3F" w:rsidRDefault="00CA3B3F" w:rsidP="00653C40">
      <w:pPr>
        <w:rPr>
          <w:rFonts w:cs="Times New Roman TUR"/>
          <w:sz w:val="24"/>
        </w:rPr>
      </w:pPr>
    </w:p>
    <w:p w14:paraId="06529A4F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X</w:t>
      </w:r>
      <w:r>
        <w:rPr>
          <w:rFonts w:cs="Times New Roman TUR"/>
          <w:sz w:val="24"/>
        </w:rPr>
        <w:tab/>
        <w:t>Communication Re: Incorrect Filing Receipt (1 pg.</w:t>
      </w:r>
      <w:r w:rsidR="008F7CF2">
        <w:rPr>
          <w:rFonts w:cs="Times New Roman TUR"/>
          <w:sz w:val="24"/>
        </w:rPr>
        <w:t>.</w:t>
      </w:r>
      <w:r>
        <w:rPr>
          <w:rFonts w:cs="Times New Roman TUR"/>
          <w:sz w:val="24"/>
        </w:rPr>
        <w:t>)</w:t>
      </w:r>
    </w:p>
    <w:p w14:paraId="29F67DFA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X</w:t>
      </w:r>
      <w:r>
        <w:rPr>
          <w:rFonts w:cs="Times New Roman TUR"/>
          <w:sz w:val="24"/>
        </w:rPr>
        <w:tab/>
        <w:t>Copy of Filing Receipt (</w:t>
      </w:r>
      <w:r w:rsidR="0030602C">
        <w:rPr>
          <w:rFonts w:cs="Times New Roman TUR"/>
          <w:sz w:val="24"/>
        </w:rPr>
        <w:t>3</w:t>
      </w:r>
      <w:r>
        <w:rPr>
          <w:rFonts w:cs="Times New Roman TUR"/>
          <w:sz w:val="24"/>
        </w:rPr>
        <w:t xml:space="preserve"> pg</w:t>
      </w:r>
      <w:r w:rsidR="00EC1400">
        <w:rPr>
          <w:rFonts w:cs="Times New Roman TUR"/>
          <w:sz w:val="24"/>
        </w:rPr>
        <w:t>s</w:t>
      </w:r>
      <w:r>
        <w:rPr>
          <w:rFonts w:cs="Times New Roman TUR"/>
          <w:sz w:val="24"/>
        </w:rPr>
        <w:t>.)</w:t>
      </w:r>
    </w:p>
    <w:p w14:paraId="704B98EA" w14:textId="77777777" w:rsidR="00CA3B3F" w:rsidRDefault="00D513DE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&lt;&lt;postcard</w:t>
      </w:r>
      <w:r w:rsidR="00CA3B3F" w:rsidRPr="00D513DE">
        <w:rPr>
          <w:rFonts w:cs="Times New Roman TUR"/>
          <w:sz w:val="24"/>
          <w:u w:val="single"/>
        </w:rPr>
        <w:t>X</w:t>
      </w:r>
      <w:r>
        <w:rPr>
          <w:rFonts w:cs="Times New Roman TUR"/>
          <w:sz w:val="24"/>
          <w:u w:val="single"/>
        </w:rPr>
        <w:t>&gt;&gt;</w:t>
      </w:r>
      <w:r w:rsidR="00994A2C" w:rsidRPr="00D513DE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&lt;&lt;postcardText&gt;&gt;</w:t>
      </w:r>
    </w:p>
    <w:p w14:paraId="1F363296" w14:textId="77777777" w:rsidR="00CA3B3F" w:rsidRDefault="00CA3B3F" w:rsidP="008F7CF2">
      <w:pPr>
        <w:rPr>
          <w:rFonts w:cs="Times New Roman TUR"/>
          <w:sz w:val="24"/>
        </w:rPr>
      </w:pPr>
    </w:p>
    <w:p w14:paraId="7D3F556B" w14:textId="77777777" w:rsidR="00994A2C" w:rsidRDefault="00994A2C" w:rsidP="008F7CF2">
      <w:pPr>
        <w:rPr>
          <w:szCs w:val="20"/>
        </w:rPr>
      </w:pPr>
      <w:r>
        <w:rPr>
          <w:b/>
          <w:bCs/>
          <w:szCs w:val="20"/>
        </w:rPr>
        <w:t xml:space="preserve">It is believed that no additional fee is required.  However, if necessary, please charge any additional required fees or credit overpayment to Deposit Account No. </w:t>
      </w:r>
      <w:r w:rsidR="00D513DE">
        <w:rPr>
          <w:b/>
          <w:bCs/>
          <w:szCs w:val="20"/>
        </w:rPr>
        <w:t>&lt;&lt;depAccount&gt;&gt;</w:t>
      </w:r>
      <w:r>
        <w:rPr>
          <w:b/>
          <w:bCs/>
          <w:szCs w:val="20"/>
        </w:rPr>
        <w:t>.</w:t>
      </w:r>
    </w:p>
    <w:p w14:paraId="01BCDB2B" w14:textId="77777777" w:rsidR="00994A2C" w:rsidRDefault="009F5E7F" w:rsidP="008F7CF2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7960FA">
        <w:rPr>
          <w:sz w:val="24"/>
        </w:rPr>
        <w:t xml:space="preserve">   </w:t>
      </w:r>
      <w:r w:rsidR="00830F73">
        <w:rPr>
          <w:sz w:val="24"/>
        </w:rPr>
        <w:t xml:space="preserve"> </w:t>
      </w:r>
      <w:r w:rsidR="00F33402">
        <w:rPr>
          <w:sz w:val="24"/>
        </w:rPr>
        <w:t xml:space="preserve"> </w:t>
      </w:r>
      <w:r w:rsidRPr="005122AA">
        <w:rPr>
          <w:rFonts w:ascii="Times New Roman" w:hAnsi="Times New Roman"/>
          <w:sz w:val="24"/>
        </w:rPr>
        <w:t>&lt;&lt;echoSignature&gt;&gt;</w:t>
      </w:r>
    </w:p>
    <w:p w14:paraId="4530A64F" w14:textId="77777777" w:rsidR="00994A2C" w:rsidRDefault="009D4E6A" w:rsidP="00994A2C">
      <w:pPr>
        <w:tabs>
          <w:tab w:val="left" w:pos="5760"/>
        </w:tabs>
        <w:rPr>
          <w:sz w:val="24"/>
        </w:rPr>
      </w:pPr>
      <w:r w:rsidRPr="007344D5">
        <w:rPr>
          <w:sz w:val="24"/>
          <w:u w:val="single"/>
        </w:rPr>
        <w:t>&lt;&lt;firmName&gt;&gt;</w:t>
      </w:r>
      <w:r w:rsidR="00994A2C">
        <w:rPr>
          <w:sz w:val="16"/>
          <w:szCs w:val="20"/>
        </w:rPr>
        <w:tab/>
      </w:r>
      <w:r w:rsidR="00994A2C" w:rsidRPr="005D2648">
        <w:rPr>
          <w:sz w:val="24"/>
        </w:rPr>
        <w:t>By  __________________________</w:t>
      </w:r>
      <w:r w:rsidR="00994A2C">
        <w:rPr>
          <w:sz w:val="24"/>
        </w:rPr>
        <w:t>____</w:t>
      </w:r>
      <w:r w:rsidR="00994A2C" w:rsidRPr="005D2648">
        <w:rPr>
          <w:sz w:val="24"/>
        </w:rPr>
        <w:t>_</w:t>
      </w:r>
      <w:r w:rsidR="00994A2C">
        <w:rPr>
          <w:sz w:val="24"/>
        </w:rPr>
        <w:t>____</w:t>
      </w:r>
    </w:p>
    <w:p w14:paraId="76690C8D" w14:textId="77777777" w:rsidR="00994A2C" w:rsidRPr="00EF1369" w:rsidRDefault="00994A2C" w:rsidP="00994A2C">
      <w:pPr>
        <w:tabs>
          <w:tab w:val="left" w:pos="6300"/>
        </w:tabs>
        <w:rPr>
          <w:sz w:val="24"/>
        </w:rPr>
      </w:pPr>
      <w:r>
        <w:rPr>
          <w:sz w:val="24"/>
        </w:rPr>
        <w:t>Customer No.</w:t>
      </w:r>
      <w:r w:rsidRPr="00EF1369">
        <w:rPr>
          <w:sz w:val="24"/>
        </w:rPr>
        <w:t>: 21186</w:t>
      </w:r>
      <w:r w:rsidRPr="00EF1369">
        <w:rPr>
          <w:sz w:val="24"/>
        </w:rPr>
        <w:tab/>
      </w:r>
      <w:r w:rsidR="00480192">
        <w:rPr>
          <w:sz w:val="24"/>
        </w:rPr>
        <w:t>&lt;&lt;SAName&gt;&gt;</w:t>
      </w:r>
    </w:p>
    <w:p w14:paraId="371364A0" w14:textId="77777777" w:rsidR="00CA3B3F" w:rsidRDefault="002741B2" w:rsidP="00994A2C">
      <w:pPr>
        <w:tabs>
          <w:tab w:val="left" w:pos="-720"/>
          <w:tab w:val="left" w:pos="6300"/>
        </w:tabs>
        <w:rPr>
          <w:sz w:val="24"/>
        </w:rPr>
      </w:pPr>
      <w:r>
        <w:rPr>
          <w:rFonts w:cs="Dutch801 Rm BT"/>
          <w:sz w:val="18"/>
          <w:szCs w:val="18"/>
        </w:rPr>
        <w:t>&lt;</w:t>
      </w:r>
      <w:r w:rsidR="00480192" w:rsidRPr="0099741B">
        <w:rPr>
          <w:rFonts w:cs="Dutch801 Rm BT"/>
          <w:sz w:val="18"/>
          <w:szCs w:val="18"/>
        </w:rPr>
        <w:t>&lt;nickSA&gt;&gt;</w:t>
      </w:r>
      <w:r w:rsidR="00216B86" w:rsidRPr="0099741B">
        <w:rPr>
          <w:rFonts w:cs="Dutch801 Rm BT"/>
          <w:sz w:val="18"/>
          <w:szCs w:val="18"/>
        </w:rPr>
        <w:t>:CMG:</w:t>
      </w:r>
      <w:r w:rsidR="00480192" w:rsidRPr="0099741B">
        <w:rPr>
          <w:rFonts w:cs="Dutch801 Rm BT"/>
          <w:sz w:val="18"/>
          <w:szCs w:val="18"/>
        </w:rPr>
        <w:t>&lt;&lt;nickU&gt;&gt;</w:t>
      </w:r>
      <w:r w:rsidR="00216B86">
        <w:rPr>
          <w:sz w:val="24"/>
        </w:rPr>
        <w:tab/>
      </w:r>
      <w:r w:rsidR="00994A2C" w:rsidRPr="00EF1369">
        <w:rPr>
          <w:sz w:val="24"/>
        </w:rPr>
        <w:t xml:space="preserve">Reg. No. </w:t>
      </w:r>
      <w:r w:rsidR="00480192" w:rsidRPr="0016653C">
        <w:rPr>
          <w:sz w:val="24"/>
        </w:rPr>
        <w:t>&lt;&lt;SARegNo&gt;&gt;</w:t>
      </w:r>
    </w:p>
    <w:p w14:paraId="7E081B13" w14:textId="77777777" w:rsidR="008F7CF2" w:rsidRDefault="008F7CF2" w:rsidP="008F7CF2">
      <w:pPr>
        <w:tabs>
          <w:tab w:val="left" w:pos="-720"/>
        </w:tabs>
        <w:rPr>
          <w:rFonts w:cs="Times New Roman TUR"/>
          <w:sz w:val="24"/>
        </w:rPr>
      </w:pPr>
    </w:p>
    <w:p w14:paraId="180396A6" w14:textId="77777777" w:rsidR="00821393" w:rsidRDefault="00821393" w:rsidP="00821393">
      <w:pPr>
        <w:tabs>
          <w:tab w:val="left" w:pos="5040"/>
        </w:tabs>
        <w:rPr>
          <w:noProof/>
          <w:sz w:val="18"/>
          <w:szCs w:val="18"/>
        </w:rPr>
      </w:pPr>
    </w:p>
    <w:p w14:paraId="5CB723C3" w14:textId="77777777" w:rsidR="00CA3B3F" w:rsidRPr="00653C40" w:rsidRDefault="00CA3B3F" w:rsidP="00821393">
      <w:pPr>
        <w:rPr>
          <w:lang w:val="fr-FR"/>
        </w:rPr>
      </w:pPr>
    </w:p>
    <w:sectPr w:rsidR="00CA3B3F" w:rsidRPr="00653C40" w:rsidSect="00821393">
      <w:endnotePr>
        <w:numFmt w:val="decimal"/>
      </w:endnotePr>
      <w:pgSz w:w="12240" w:h="15840" w:code="1"/>
      <w:pgMar w:top="720" w:right="907" w:bottom="720" w:left="907" w:header="1296" w:footer="432" w:gutter="0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6E99" w14:textId="77777777" w:rsidR="00750C44" w:rsidRDefault="00750C44">
      <w:r>
        <w:separator/>
      </w:r>
    </w:p>
  </w:endnote>
  <w:endnote w:type="continuationSeparator" w:id="0">
    <w:p w14:paraId="44C44FBA" w14:textId="77777777" w:rsidR="00750C44" w:rsidRDefault="0075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3D849" w14:textId="77777777" w:rsidR="00750C44" w:rsidRDefault="00750C44">
      <w:r>
        <w:separator/>
      </w:r>
    </w:p>
  </w:footnote>
  <w:footnote w:type="continuationSeparator" w:id="0">
    <w:p w14:paraId="4B08053F" w14:textId="77777777" w:rsidR="00750C44" w:rsidRDefault="00750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A2C"/>
    <w:rsid w:val="00036B46"/>
    <w:rsid w:val="00080C7A"/>
    <w:rsid w:val="00164C8B"/>
    <w:rsid w:val="001D7495"/>
    <w:rsid w:val="00216B86"/>
    <w:rsid w:val="00242E90"/>
    <w:rsid w:val="002741B2"/>
    <w:rsid w:val="002D0A4B"/>
    <w:rsid w:val="002D58C9"/>
    <w:rsid w:val="0030602C"/>
    <w:rsid w:val="003247C7"/>
    <w:rsid w:val="003D14CF"/>
    <w:rsid w:val="00480192"/>
    <w:rsid w:val="004C4665"/>
    <w:rsid w:val="004D0D40"/>
    <w:rsid w:val="005E54FE"/>
    <w:rsid w:val="00653C40"/>
    <w:rsid w:val="006946BD"/>
    <w:rsid w:val="006F6720"/>
    <w:rsid w:val="007344D5"/>
    <w:rsid w:val="00750C44"/>
    <w:rsid w:val="007960FA"/>
    <w:rsid w:val="00821393"/>
    <w:rsid w:val="00830F73"/>
    <w:rsid w:val="00851AAE"/>
    <w:rsid w:val="00853F31"/>
    <w:rsid w:val="008F7CF2"/>
    <w:rsid w:val="00911F42"/>
    <w:rsid w:val="00994A2C"/>
    <w:rsid w:val="0099741B"/>
    <w:rsid w:val="009D2934"/>
    <w:rsid w:val="009D4E6A"/>
    <w:rsid w:val="009E0E8D"/>
    <w:rsid w:val="009E69ED"/>
    <w:rsid w:val="009F5E7F"/>
    <w:rsid w:val="00B75340"/>
    <w:rsid w:val="00B94BDC"/>
    <w:rsid w:val="00CA3B3F"/>
    <w:rsid w:val="00D513DE"/>
    <w:rsid w:val="00D96EC1"/>
    <w:rsid w:val="00D9764B"/>
    <w:rsid w:val="00DA19E5"/>
    <w:rsid w:val="00EC1400"/>
    <w:rsid w:val="00EC1AD4"/>
    <w:rsid w:val="00EF1526"/>
    <w:rsid w:val="00F3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43972F67"/>
  <w15:chartTrackingRefBased/>
  <w15:docId w15:val="{C5DB7387-A994-40AD-A60A-E9258355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5760"/>
      </w:tabs>
      <w:outlineLvl w:val="0"/>
    </w:pPr>
    <w:rPr>
      <w:rFonts w:cs="Times New Roman TUR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firstLine="3510"/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qFormat/>
    <w:rsid w:val="00994A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4A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4A2C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  <w:rsid w:val="00994A2C"/>
    <w:rPr>
      <w:rFonts w:ascii="Times New Roman" w:hAnsi="Times New Roman"/>
      <w:szCs w:val="20"/>
    </w:rPr>
  </w:style>
  <w:style w:type="character" w:styleId="CommentReference">
    <w:name w:val="annotation reference"/>
    <w:semiHidden/>
    <w:rsid w:val="008F7CF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F7CF2"/>
    <w:rPr>
      <w:rFonts w:ascii="Times New Roman TUR" w:hAnsi="Times New Roman TUR"/>
      <w:b/>
      <w:bCs/>
    </w:rPr>
  </w:style>
  <w:style w:type="paragraph" w:styleId="BalloonText">
    <w:name w:val="Balloon Text"/>
    <w:basedOn w:val="Normal"/>
    <w:semiHidden/>
    <w:rsid w:val="008F7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incorrectfilerect_efile.dot</Template>
  <TotalTime>0</TotalTime>
  <Pages>2</Pages>
  <Words>292</Words>
  <Characters>1667</Characters>
  <Application>Microsoft Office Word</Application>
  <DocSecurity>0</DocSecurity>
  <PresentationFormat/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incorrectfilerect_efile.dot</vt:lpstr>
      <vt:lpstr>        COMMUNICATION RE: INCORRECT FILING RECEIPT</vt:lpstr>
      <vt:lpstr>        Alexandria, VA 22313-1450</vt:lpstr>
    </vt:vector>
  </TitlesOfParts>
  <Company>InterTech Systems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incorrectfilerect_efile.dot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