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985A" w14:textId="77777777" w:rsidR="00CF0B66" w:rsidRPr="00CF0B66" w:rsidRDefault="00CF0B66" w:rsidP="00CF0B66">
      <w:pPr>
        <w:widowControl/>
        <w:rPr>
          <w:rFonts w:ascii="Times New Roman" w:hAnsi="Times New Roman"/>
        </w:rPr>
      </w:pPr>
    </w:p>
    <w:p w14:paraId="689683E4" w14:textId="77777777" w:rsidR="00713FE9" w:rsidRPr="00713FE9" w:rsidRDefault="00713FE9" w:rsidP="00713FE9">
      <w:pPr>
        <w:widowControl/>
        <w:tabs>
          <w:tab w:val="left" w:pos="2520"/>
        </w:tabs>
        <w:autoSpaceDE/>
        <w:autoSpaceDN/>
        <w:adjustRightInd/>
        <w:jc w:val="center"/>
        <w:rPr>
          <w:rFonts w:ascii="Times New Roman" w:hAnsi="Times New Roman"/>
          <w:bCs/>
          <w:u w:val="single"/>
        </w:rPr>
      </w:pPr>
      <w:r w:rsidRPr="00713FE9">
        <w:rPr>
          <w:rFonts w:ascii="Times New Roman" w:hAnsi="Times New Roman"/>
          <w:bCs/>
          <w:u w:val="single"/>
        </w:rPr>
        <w:t>IN THE UNITED STATES PATENT AND TRADEMARK OFFICE</w:t>
      </w:r>
    </w:p>
    <w:p w14:paraId="714EC1CE" w14:textId="77777777" w:rsidR="00713FE9" w:rsidRPr="00713FE9" w:rsidRDefault="00713FE9" w:rsidP="00713FE9">
      <w:pPr>
        <w:widowControl/>
        <w:autoSpaceDE/>
        <w:autoSpaceDN/>
        <w:adjustRightInd/>
        <w:jc w:val="center"/>
        <w:rPr>
          <w:rFonts w:ascii="Times New Roman" w:hAnsi="Times New Roman"/>
        </w:rPr>
      </w:pPr>
    </w:p>
    <w:p w14:paraId="756DDEF7" w14:textId="77777777" w:rsidR="00713FE9" w:rsidRPr="00713FE9" w:rsidRDefault="00713FE9" w:rsidP="00713FE9">
      <w:pPr>
        <w:widowControl/>
        <w:tabs>
          <w:tab w:val="left" w:pos="-1440"/>
        </w:tabs>
        <w:autoSpaceDE/>
        <w:autoSpaceDN/>
        <w:adjustRightInd/>
        <w:rPr>
          <w:rFonts w:ascii="Times New Roman" w:hAnsi="Times New Roman"/>
        </w:rPr>
      </w:pPr>
    </w:p>
    <w:p w14:paraId="130F8F90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>Inventor(s): </w:t>
      </w:r>
      <w:r w:rsidRPr="00CF0B66">
        <w:rPr>
          <w:rFonts w:ascii="Times New Roman" w:hAnsi="Times New Roman"/>
        </w:rPr>
        <w:t>&lt;&lt;inventorEtal&gt;&gt;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7033518" w14:textId="77777777" w:rsidR="00713FE9" w:rsidRPr="00CF0B66" w:rsidRDefault="00713FE9" w:rsidP="00713FE9">
      <w:pPr>
        <w:widowControl/>
        <w:tabs>
          <w:tab w:val="left" w:pos="-1440"/>
        </w:tabs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Title: </w:t>
      </w:r>
      <w:r w:rsidRPr="00CF0B66">
        <w:rPr>
          <w:rFonts w:ascii="Times New Roman" w:hAnsi="Times New Roman"/>
        </w:rPr>
        <w:t>&lt;&lt;title&gt;&gt;</w:t>
      </w:r>
    </w:p>
    <w:p w14:paraId="3118B2E2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</w:p>
    <w:p w14:paraId="1B9367CA" w14:textId="77777777" w:rsidR="00713FE9" w:rsidRPr="00CF0B66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Int'l. Appln. No. </w:t>
      </w:r>
      <w:r w:rsidRPr="00CF0B66">
        <w:rPr>
          <w:rFonts w:ascii="Times New Roman" w:hAnsi="Times New Roman"/>
        </w:rPr>
        <w:t>&lt;&lt;serialNo&gt;&gt;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F0B66">
        <w:rPr>
          <w:rFonts w:ascii="Times New Roman" w:hAnsi="Times New Roman"/>
        </w:rPr>
        <w:t>Int'l. Filing Date:</w:t>
      </w:r>
      <w:r>
        <w:rPr>
          <w:rFonts w:ascii="Times New Roman" w:hAnsi="Times New Roman"/>
        </w:rPr>
        <w:t xml:space="preserve"> </w:t>
      </w:r>
      <w:r w:rsidRPr="00CF0B66">
        <w:rPr>
          <w:rFonts w:ascii="Times New Roman" w:hAnsi="Times New Roman"/>
        </w:rPr>
        <w:t xml:space="preserve"> &lt;&lt;filedDate&gt;&gt;</w:t>
      </w:r>
    </w:p>
    <w:p w14:paraId="01016224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Docket No. </w:t>
      </w:r>
      <w:r w:rsidRPr="00CF0B66">
        <w:rPr>
          <w:rFonts w:ascii="Times New Roman" w:hAnsi="Times New Roman"/>
        </w:rPr>
        <w:t>&lt;&lt;matterNo&gt;&gt;</w:t>
      </w:r>
      <w:r>
        <w:rPr>
          <w:rFonts w:ascii="Times New Roman" w:hAnsi="Times New Roman"/>
        </w:rPr>
        <w:tab/>
      </w:r>
    </w:p>
    <w:p w14:paraId="2D1EA392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bCs/>
        </w:rPr>
      </w:pPr>
    </w:p>
    <w:p w14:paraId="0B75DD21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</w:rPr>
      </w:pPr>
    </w:p>
    <w:p w14:paraId="43B0E5BC" w14:textId="77777777" w:rsidR="00713FE9" w:rsidRPr="00CF0B66" w:rsidRDefault="00713FE9" w:rsidP="00713FE9">
      <w:pPr>
        <w:widowControl/>
        <w:tabs>
          <w:tab w:val="left" w:pos="-1440"/>
        </w:tabs>
        <w:ind w:left="1440" w:hanging="1440"/>
        <w:rPr>
          <w:rFonts w:ascii="Times New Roman" w:hAnsi="Times New Roman"/>
          <w:noProof/>
        </w:rPr>
      </w:pPr>
      <w:r w:rsidRPr="00CF0B66">
        <w:rPr>
          <w:rFonts w:ascii="Times New Roman" w:hAnsi="Times New Roman"/>
          <w:noProof/>
        </w:rPr>
        <w:t>Mail Stop PCT</w:t>
      </w:r>
    </w:p>
    <w:p w14:paraId="746A3BF7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2A8B7302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42C7EC5E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0AC3A76C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</w:rPr>
      </w:pPr>
    </w:p>
    <w:p w14:paraId="0EFA8279" w14:textId="77777777" w:rsidR="00713FE9" w:rsidRPr="00713FE9" w:rsidRDefault="00713FE9" w:rsidP="00713FE9">
      <w:pPr>
        <w:widowControl/>
        <w:autoSpaceDE/>
        <w:autoSpaceDN/>
        <w:adjustRightInd/>
        <w:jc w:val="both"/>
        <w:rPr>
          <w:rFonts w:ascii="Times New Roman" w:hAnsi="Times New Roman"/>
        </w:rPr>
      </w:pPr>
      <w:r w:rsidRPr="00713FE9">
        <w:rPr>
          <w:rFonts w:ascii="Times New Roman" w:hAnsi="Times New Roman"/>
        </w:rPr>
        <w:t>We are transmitting herewith the following attached items (as indicated with an “X”):</w:t>
      </w:r>
    </w:p>
    <w:p w14:paraId="3B6C2430" w14:textId="77777777" w:rsidR="00713FE9" w:rsidRPr="00713FE9" w:rsidRDefault="00713FE9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3EB5232C" w14:textId="77777777" w:rsidR="00713FE9" w:rsidRDefault="00713FE9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  <w:r w:rsidRPr="00713FE9">
        <w:rPr>
          <w:rFonts w:ascii="Times New Roman" w:hAnsi="Times New Roman"/>
          <w:color w:val="000000"/>
          <w:u w:val="single" w:color="000000"/>
        </w:rPr>
        <w:t>X</w:t>
      </w:r>
      <w:r w:rsidRPr="00713FE9">
        <w:rPr>
          <w:rFonts w:ascii="Times New Roman" w:hAnsi="Times New Roman"/>
        </w:rPr>
        <w:tab/>
        <w:t xml:space="preserve">Communication Re: </w:t>
      </w:r>
      <w:r>
        <w:rPr>
          <w:rFonts w:ascii="Times New Roman" w:hAnsi="Times New Roman"/>
        </w:rPr>
        <w:t>Response to Form PCT/RO/106</w:t>
      </w:r>
      <w:r w:rsidRPr="00713FE9">
        <w:rPr>
          <w:rFonts w:ascii="Times New Roman" w:hAnsi="Times New Roman"/>
        </w:rPr>
        <w:t xml:space="preserve"> (1 pg.)</w:t>
      </w:r>
    </w:p>
    <w:p w14:paraId="461331BD" w14:textId="77777777" w:rsidR="00B86D45" w:rsidRDefault="00B86D45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696808EF" w14:textId="77777777" w:rsidR="00B86D45" w:rsidRPr="009F79E8" w:rsidRDefault="00B86D45" w:rsidP="00B86D45">
      <w:pPr>
        <w:widowControl/>
        <w:autoSpaceDE/>
        <w:autoSpaceDN/>
        <w:adjustRightInd/>
        <w:rPr>
          <w:rFonts w:ascii="Times New Roman" w:hAnsi="Times New Roman"/>
        </w:rPr>
      </w:pPr>
      <w:r w:rsidRPr="009F79E8">
        <w:rPr>
          <w:rFonts w:ascii="Times New Roman" w:hAnsi="Times New Roman"/>
          <w:u w:val="single"/>
        </w:rPr>
        <w:t>&lt;&lt;extensionX&gt;&gt;</w:t>
      </w:r>
      <w:r w:rsidRPr="009F79E8">
        <w:rPr>
          <w:rFonts w:ascii="Times New Roman" w:hAnsi="Times New Roman"/>
        </w:rPr>
        <w:t>&lt;&lt;extensionText&gt;&gt;</w:t>
      </w:r>
    </w:p>
    <w:p w14:paraId="572B9A88" w14:textId="77777777" w:rsidR="00B86D45" w:rsidRPr="00B00AE2" w:rsidRDefault="00B86D45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3ED427DA" w14:textId="77777777" w:rsidR="00B86D45" w:rsidRPr="009F79E8" w:rsidRDefault="00B86D45" w:rsidP="00B86D45">
      <w:pPr>
        <w:widowControl/>
        <w:autoSpaceDE/>
        <w:autoSpaceDN/>
        <w:adjustRightInd/>
        <w:rPr>
          <w:rFonts w:ascii="Times New Roman" w:hAnsi="Times New Roman"/>
        </w:rPr>
      </w:pPr>
      <w:r w:rsidRPr="009F79E8">
        <w:rPr>
          <w:rFonts w:ascii="Times New Roman" w:hAnsi="Times New Roman"/>
          <w:u w:val="single"/>
        </w:rPr>
        <w:t>&lt;&lt;</w:t>
      </w:r>
      <w:r w:rsidRPr="00B00AE2">
        <w:rPr>
          <w:rFonts w:ascii="Times New Roman" w:hAnsi="Times New Roman"/>
          <w:u w:val="single"/>
        </w:rPr>
        <w:t>annexa</w:t>
      </w:r>
      <w:r w:rsidRPr="009F79E8">
        <w:rPr>
          <w:rFonts w:ascii="Times New Roman" w:hAnsi="Times New Roman"/>
          <w:u w:val="single"/>
        </w:rPr>
        <w:t>X&gt;&gt;</w:t>
      </w:r>
      <w:r w:rsidRPr="009F79E8">
        <w:rPr>
          <w:rFonts w:ascii="Times New Roman" w:hAnsi="Times New Roman"/>
        </w:rPr>
        <w:t>&lt;&lt;</w:t>
      </w:r>
      <w:r w:rsidRPr="00B00AE2">
        <w:rPr>
          <w:rFonts w:ascii="Times New Roman" w:hAnsi="Times New Roman"/>
        </w:rPr>
        <w:t>annexaT</w:t>
      </w:r>
      <w:r w:rsidRPr="009F79E8">
        <w:rPr>
          <w:rFonts w:ascii="Times New Roman" w:hAnsi="Times New Roman"/>
        </w:rPr>
        <w:t>ext&gt;&gt;</w:t>
      </w:r>
    </w:p>
    <w:p w14:paraId="6C09A4DE" w14:textId="77777777" w:rsidR="00B86D45" w:rsidRPr="00B00AE2" w:rsidRDefault="00B86D45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4906CE36" w14:textId="77777777" w:rsidR="00B86D45" w:rsidRPr="009F79E8" w:rsidRDefault="00B86D45" w:rsidP="00B86D45">
      <w:pPr>
        <w:widowControl/>
        <w:autoSpaceDE/>
        <w:autoSpaceDN/>
        <w:adjustRightInd/>
        <w:rPr>
          <w:rFonts w:ascii="Times New Roman" w:hAnsi="Times New Roman"/>
        </w:rPr>
      </w:pPr>
      <w:r w:rsidRPr="009F79E8">
        <w:rPr>
          <w:rFonts w:ascii="Times New Roman" w:hAnsi="Times New Roman"/>
          <w:u w:val="single"/>
        </w:rPr>
        <w:t>&lt;&lt;</w:t>
      </w:r>
      <w:r w:rsidRPr="00B00AE2">
        <w:rPr>
          <w:rFonts w:ascii="Times New Roman" w:hAnsi="Times New Roman"/>
          <w:u w:val="single"/>
        </w:rPr>
        <w:t>description</w:t>
      </w:r>
      <w:r w:rsidRPr="009F79E8">
        <w:rPr>
          <w:rFonts w:ascii="Times New Roman" w:hAnsi="Times New Roman"/>
          <w:u w:val="single"/>
        </w:rPr>
        <w:t>X&gt;&gt;</w:t>
      </w:r>
      <w:r w:rsidRPr="009F79E8">
        <w:rPr>
          <w:rFonts w:ascii="Times New Roman" w:hAnsi="Times New Roman"/>
        </w:rPr>
        <w:t>&lt;&lt;</w:t>
      </w:r>
      <w:r w:rsidRPr="00B00AE2">
        <w:rPr>
          <w:rFonts w:ascii="Times New Roman" w:hAnsi="Times New Roman"/>
        </w:rPr>
        <w:t>desriptionT</w:t>
      </w:r>
      <w:r w:rsidRPr="009F79E8">
        <w:rPr>
          <w:rFonts w:ascii="Times New Roman" w:hAnsi="Times New Roman"/>
        </w:rPr>
        <w:t>ext&gt;&gt;</w:t>
      </w:r>
    </w:p>
    <w:p w14:paraId="2521C74F" w14:textId="77777777" w:rsidR="00B86D45" w:rsidRPr="00B00AE2" w:rsidRDefault="00B86D45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1BE7E570" w14:textId="77777777" w:rsidR="00B86D45" w:rsidRPr="009F79E8" w:rsidRDefault="00B86D45" w:rsidP="00B86D45">
      <w:pPr>
        <w:widowControl/>
        <w:autoSpaceDE/>
        <w:autoSpaceDN/>
        <w:adjustRightInd/>
        <w:rPr>
          <w:rFonts w:ascii="Times New Roman" w:hAnsi="Times New Roman"/>
        </w:rPr>
      </w:pPr>
      <w:r w:rsidRPr="009F79E8">
        <w:rPr>
          <w:rFonts w:ascii="Times New Roman" w:hAnsi="Times New Roman"/>
          <w:u w:val="single"/>
        </w:rPr>
        <w:t>&lt;&lt;</w:t>
      </w:r>
      <w:r w:rsidRPr="00B00AE2">
        <w:rPr>
          <w:rFonts w:ascii="Times New Roman" w:hAnsi="Times New Roman"/>
          <w:u w:val="single"/>
        </w:rPr>
        <w:t>claim</w:t>
      </w:r>
      <w:r w:rsidRPr="009F79E8">
        <w:rPr>
          <w:rFonts w:ascii="Times New Roman" w:hAnsi="Times New Roman"/>
          <w:u w:val="single"/>
        </w:rPr>
        <w:t>X&gt;&gt;</w:t>
      </w:r>
      <w:r w:rsidRPr="009F79E8">
        <w:rPr>
          <w:rFonts w:ascii="Times New Roman" w:hAnsi="Times New Roman"/>
        </w:rPr>
        <w:t>&lt;&lt;</w:t>
      </w:r>
      <w:r w:rsidRPr="00B00AE2">
        <w:rPr>
          <w:rFonts w:ascii="Times New Roman" w:hAnsi="Times New Roman"/>
        </w:rPr>
        <w:t>desriptionT</w:t>
      </w:r>
      <w:r w:rsidRPr="009F79E8">
        <w:rPr>
          <w:rFonts w:ascii="Times New Roman" w:hAnsi="Times New Roman"/>
        </w:rPr>
        <w:t>ext&gt;&gt;</w:t>
      </w:r>
    </w:p>
    <w:p w14:paraId="2A59B4F5" w14:textId="77777777" w:rsidR="00B86D45" w:rsidRPr="00B00AE2" w:rsidRDefault="00B86D45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4E7FE87B" w14:textId="77777777" w:rsidR="00B86D45" w:rsidRPr="009F79E8" w:rsidRDefault="00B86D45" w:rsidP="00B86D45">
      <w:pPr>
        <w:widowControl/>
        <w:autoSpaceDE/>
        <w:autoSpaceDN/>
        <w:adjustRightInd/>
        <w:rPr>
          <w:rFonts w:ascii="Times New Roman" w:hAnsi="Times New Roman"/>
        </w:rPr>
      </w:pPr>
      <w:r w:rsidRPr="009F79E8">
        <w:rPr>
          <w:rFonts w:ascii="Times New Roman" w:hAnsi="Times New Roman"/>
          <w:u w:val="single"/>
        </w:rPr>
        <w:t>&lt;&lt;</w:t>
      </w:r>
      <w:r w:rsidRPr="00B00AE2">
        <w:rPr>
          <w:rFonts w:ascii="Times New Roman" w:hAnsi="Times New Roman"/>
          <w:u w:val="single"/>
        </w:rPr>
        <w:t>abstract</w:t>
      </w:r>
      <w:r w:rsidRPr="009F79E8">
        <w:rPr>
          <w:rFonts w:ascii="Times New Roman" w:hAnsi="Times New Roman"/>
          <w:u w:val="single"/>
        </w:rPr>
        <w:t>X&gt;&gt;</w:t>
      </w:r>
      <w:r w:rsidRPr="009F79E8">
        <w:rPr>
          <w:rFonts w:ascii="Times New Roman" w:hAnsi="Times New Roman"/>
        </w:rPr>
        <w:t>&lt;&lt;</w:t>
      </w:r>
      <w:r w:rsidRPr="00B00AE2">
        <w:rPr>
          <w:rFonts w:ascii="Times New Roman" w:hAnsi="Times New Roman"/>
        </w:rPr>
        <w:t>desriptionT</w:t>
      </w:r>
      <w:r w:rsidRPr="009F79E8">
        <w:rPr>
          <w:rFonts w:ascii="Times New Roman" w:hAnsi="Times New Roman"/>
        </w:rPr>
        <w:t>ext&gt;&gt;</w:t>
      </w:r>
    </w:p>
    <w:p w14:paraId="1C06897B" w14:textId="77777777" w:rsidR="00B86D45" w:rsidRPr="00B00AE2" w:rsidRDefault="00B86D45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41D50282" w14:textId="77777777" w:rsidR="00B86D45" w:rsidRPr="009F79E8" w:rsidRDefault="00B86D45" w:rsidP="00B86D45">
      <w:pPr>
        <w:widowControl/>
        <w:autoSpaceDE/>
        <w:autoSpaceDN/>
        <w:adjustRightInd/>
        <w:rPr>
          <w:rFonts w:ascii="Times New Roman" w:hAnsi="Times New Roman"/>
        </w:rPr>
      </w:pPr>
      <w:r w:rsidRPr="009F79E8">
        <w:rPr>
          <w:rFonts w:ascii="Times New Roman" w:hAnsi="Times New Roman"/>
          <w:u w:val="single"/>
        </w:rPr>
        <w:t>&lt;&lt;drawingX&gt;&gt;</w:t>
      </w:r>
      <w:r w:rsidRPr="009F79E8">
        <w:rPr>
          <w:rFonts w:ascii="Times New Roman" w:hAnsi="Times New Roman"/>
        </w:rPr>
        <w:t>&lt;&lt;drawingText&gt;&gt;</w:t>
      </w:r>
    </w:p>
    <w:p w14:paraId="23CE125D" w14:textId="77777777" w:rsidR="00713FE9" w:rsidRPr="00713FE9" w:rsidRDefault="00713FE9" w:rsidP="00713FE9">
      <w:pPr>
        <w:widowControl/>
        <w:tabs>
          <w:tab w:val="left" w:pos="180"/>
        </w:tabs>
        <w:autoSpaceDE/>
        <w:autoSpaceDN/>
        <w:adjustRightInd/>
        <w:rPr>
          <w:rFonts w:ascii="Times New Roman" w:hAnsi="Times New Roman"/>
          <w:b/>
          <w:bCs/>
          <w:noProof/>
          <w:sz w:val="20"/>
        </w:rPr>
      </w:pPr>
    </w:p>
    <w:p w14:paraId="33A34B29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b/>
          <w:bCs/>
          <w:noProof/>
          <w:sz w:val="20"/>
        </w:rPr>
      </w:pPr>
    </w:p>
    <w:p w14:paraId="1A87216A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  <w:r w:rsidRPr="00713FE9">
        <w:rPr>
          <w:rFonts w:ascii="Times New Roman" w:hAnsi="Times New Roman"/>
          <w:b/>
          <w:bCs/>
          <w:sz w:val="20"/>
        </w:rPr>
        <w:t>Please charge any additional required fees or credit overpayment to Deposit Account No. &lt;&lt;depAccount&gt;&gt;.</w:t>
      </w:r>
    </w:p>
    <w:p w14:paraId="4D1997DA" w14:textId="77777777" w:rsid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</w:p>
    <w:p w14:paraId="69E376CF" w14:textId="77777777" w:rsidR="00FF23C9" w:rsidRPr="00713FE9" w:rsidRDefault="00305FA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                     </w:t>
      </w:r>
      <w:r w:rsidRPr="005122AA">
        <w:rPr>
          <w:rFonts w:ascii="Times New Roman" w:hAnsi="Times New Roman"/>
        </w:rPr>
        <w:t>&lt;&lt;echoSignature&gt;&gt;</w:t>
      </w:r>
    </w:p>
    <w:p w14:paraId="5651E3A0" w14:textId="77777777" w:rsidR="00713FE9" w:rsidRPr="00713FE9" w:rsidRDefault="00713FE9" w:rsidP="00713FE9">
      <w:pPr>
        <w:widowControl/>
        <w:tabs>
          <w:tab w:val="left" w:pos="594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  <w:sz w:val="22"/>
          <w:szCs w:val="22"/>
          <w:u w:val="single"/>
        </w:rPr>
        <w:t>SCHWEGMAN, LUNDBERG &amp; WOESSNER, P.A.</w:t>
      </w:r>
      <w:r w:rsidR="00792AF4">
        <w:rPr>
          <w:rFonts w:ascii="Times New Roman" w:hAnsi="Times New Roman"/>
        </w:rPr>
        <w:t xml:space="preserve">               </w:t>
      </w:r>
      <w:r w:rsidRPr="00713FE9">
        <w:rPr>
          <w:rFonts w:ascii="Times New Roman" w:hAnsi="Times New Roman"/>
        </w:rPr>
        <w:t>By: _____________________________________</w:t>
      </w:r>
    </w:p>
    <w:p w14:paraId="1E9657B4" w14:textId="77777777" w:rsidR="00713FE9" w:rsidRPr="00713FE9" w:rsidRDefault="00713FE9" w:rsidP="00713FE9">
      <w:pPr>
        <w:widowControl/>
        <w:tabs>
          <w:tab w:val="left" w:pos="648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  <w:sz w:val="20"/>
        </w:rPr>
        <w:tab/>
      </w:r>
      <w:r w:rsidRPr="00713FE9">
        <w:rPr>
          <w:rFonts w:ascii="Times New Roman" w:hAnsi="Times New Roman"/>
        </w:rPr>
        <w:t>&lt;&lt;SAName&gt;&gt;</w:t>
      </w:r>
    </w:p>
    <w:p w14:paraId="08AF616C" w14:textId="77777777" w:rsidR="00713FE9" w:rsidRPr="00713FE9" w:rsidRDefault="00713FE9" w:rsidP="00713FE9">
      <w:pPr>
        <w:widowControl/>
        <w:tabs>
          <w:tab w:val="left" w:pos="648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</w:rPr>
        <w:tab/>
      </w:r>
      <w:r w:rsidR="00464BA0">
        <w:rPr>
          <w:rFonts w:ascii="Times New Roman" w:hAnsi="Times New Roman"/>
        </w:rPr>
        <w:t xml:space="preserve">USPTO </w:t>
      </w:r>
      <w:r w:rsidRPr="00713FE9">
        <w:rPr>
          <w:rFonts w:ascii="Times New Roman" w:hAnsi="Times New Roman"/>
        </w:rPr>
        <w:t>Reg. No. &lt;&lt;SARegNo&gt;&gt;</w:t>
      </w:r>
    </w:p>
    <w:p w14:paraId="4B391538" w14:textId="77777777" w:rsidR="00713FE9" w:rsidRPr="00713FE9" w:rsidRDefault="00713FE9" w:rsidP="00713FE9">
      <w:pPr>
        <w:widowControl/>
        <w:tabs>
          <w:tab w:val="left" w:pos="6480"/>
          <w:tab w:val="left" w:pos="10080"/>
        </w:tabs>
        <w:autoSpaceDE/>
        <w:autoSpaceDN/>
        <w:adjustRightInd/>
        <w:rPr>
          <w:rFonts w:ascii="Times New Roman" w:hAnsi="Times New Roman"/>
          <w:b/>
          <w:bCs/>
          <w:szCs w:val="20"/>
        </w:rPr>
      </w:pPr>
    </w:p>
    <w:p w14:paraId="67EFECE4" w14:textId="77777777" w:rsid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noProof/>
          <w:sz w:val="18"/>
          <w:szCs w:val="18"/>
          <w:u w:val="single"/>
        </w:rPr>
      </w:pPr>
    </w:p>
    <w:p w14:paraId="7A5FE814" w14:textId="77777777" w:rsidR="00AA0058" w:rsidRDefault="00AA0058" w:rsidP="00713FE9">
      <w:pPr>
        <w:widowControl/>
        <w:autoSpaceDE/>
        <w:autoSpaceDN/>
        <w:adjustRightInd/>
        <w:rPr>
          <w:rFonts w:ascii="Times New Roman" w:hAnsi="Times New Roman"/>
          <w:noProof/>
          <w:sz w:val="18"/>
          <w:szCs w:val="18"/>
          <w:u w:val="single"/>
        </w:rPr>
      </w:pPr>
    </w:p>
    <w:p w14:paraId="4C572DC4" w14:textId="77777777" w:rsidR="00AA0058" w:rsidRPr="00713FE9" w:rsidRDefault="00AA0058" w:rsidP="00713FE9">
      <w:pPr>
        <w:widowControl/>
        <w:autoSpaceDE/>
        <w:autoSpaceDN/>
        <w:adjustRightInd/>
        <w:rPr>
          <w:rFonts w:ascii="Times New Roman" w:hAnsi="Times New Roman"/>
          <w:noProof/>
          <w:sz w:val="18"/>
          <w:szCs w:val="18"/>
          <w:u w:val="single"/>
        </w:rPr>
      </w:pPr>
    </w:p>
    <w:p w14:paraId="4783A4A0" w14:textId="77777777" w:rsidR="00713FE9" w:rsidRPr="00713FE9" w:rsidRDefault="00713FE9" w:rsidP="00713FE9">
      <w:pPr>
        <w:widowControl/>
        <w:tabs>
          <w:tab w:val="left" w:pos="5040"/>
        </w:tabs>
        <w:autoSpaceDE/>
        <w:autoSpaceDN/>
        <w:adjustRightInd/>
        <w:jc w:val="both"/>
        <w:rPr>
          <w:rFonts w:ascii="Times New Roman" w:hAnsi="Times New Roman"/>
          <w:sz w:val="18"/>
          <w:szCs w:val="18"/>
        </w:rPr>
        <w:sectPr w:rsidR="00713FE9" w:rsidRPr="00713FE9" w:rsidSect="00792AF4">
          <w:pgSz w:w="11907" w:h="16839" w:code="9"/>
          <w:pgMar w:top="720" w:right="720" w:bottom="432" w:left="720" w:header="0" w:footer="0" w:gutter="0"/>
          <w:cols w:space="720"/>
          <w:docGrid w:linePitch="360"/>
        </w:sectPr>
      </w:pPr>
      <w:r w:rsidRPr="00713FE9">
        <w:rPr>
          <w:rFonts w:ascii="Times New Roman" w:hAnsi="Times New Roman"/>
          <w:sz w:val="18"/>
          <w:szCs w:val="18"/>
        </w:rPr>
        <w:t xml:space="preserve"> </w:t>
      </w:r>
    </w:p>
    <w:p w14:paraId="204F6199" w14:textId="77777777" w:rsidR="00F5037E" w:rsidRPr="004F2890" w:rsidRDefault="00435356" w:rsidP="00435356">
      <w:pPr>
        <w:tabs>
          <w:tab w:val="center" w:pos="4514"/>
        </w:tabs>
        <w:spacing w:line="300" w:lineRule="auto"/>
        <w:rPr>
          <w:rFonts w:ascii="Times New Roman" w:hAnsi="Times New Roman"/>
        </w:rPr>
      </w:pPr>
      <w:r w:rsidRPr="00435356">
        <w:rPr>
          <w:rFonts w:ascii="Times New Roman" w:hAnsi="Times New Roman"/>
          <w:b/>
          <w:bCs/>
        </w:rPr>
        <w:lastRenderedPageBreak/>
        <w:t xml:space="preserve">                  </w:t>
      </w:r>
      <w:r w:rsidR="00F5037E" w:rsidRPr="004F2890">
        <w:rPr>
          <w:rFonts w:ascii="Times New Roman" w:hAnsi="Times New Roman"/>
          <w:b/>
          <w:bCs/>
          <w:u w:val="single"/>
        </w:rPr>
        <w:t>IN THE UNITED STATES PATENT AND TRADEMARK OFFICE</w:t>
      </w:r>
    </w:p>
    <w:p w14:paraId="205FEB66" w14:textId="77777777" w:rsidR="00CF0B66" w:rsidRDefault="00CF0B66" w:rsidP="00CF0B66">
      <w:pPr>
        <w:widowControl/>
        <w:spacing w:line="300" w:lineRule="auto"/>
        <w:ind w:right="116"/>
        <w:rPr>
          <w:rFonts w:ascii="Times New Roman" w:hAnsi="Times New Roman"/>
        </w:rPr>
      </w:pPr>
    </w:p>
    <w:p w14:paraId="1AD6601B" w14:textId="77777777" w:rsidR="00CF0B66" w:rsidRDefault="00CC324A" w:rsidP="00CF0B66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>Inventor(s): </w:t>
      </w:r>
      <w:r w:rsidR="00CF0B66" w:rsidRPr="00CF0B66">
        <w:rPr>
          <w:rFonts w:ascii="Times New Roman" w:hAnsi="Times New Roman"/>
        </w:rPr>
        <w:t>&lt;&lt;inventorEtal&gt;&gt;</w:t>
      </w:r>
      <w:r w:rsidR="00CF0B66">
        <w:rPr>
          <w:rFonts w:ascii="Times New Roman" w:hAnsi="Times New Roman"/>
        </w:rPr>
        <w:tab/>
      </w:r>
      <w:r w:rsidR="00CF0B66">
        <w:rPr>
          <w:rFonts w:ascii="Times New Roman" w:hAnsi="Times New Roman"/>
        </w:rPr>
        <w:tab/>
      </w:r>
      <w:r w:rsidR="00CF0B66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   </w:t>
      </w:r>
      <w:r w:rsidR="00CF0B66">
        <w:rPr>
          <w:rFonts w:ascii="Times New Roman" w:hAnsi="Times New Roman"/>
        </w:rPr>
        <w:t xml:space="preserve">Docket No. </w:t>
      </w:r>
      <w:r w:rsidR="00CF0B66" w:rsidRPr="00CF0B66">
        <w:rPr>
          <w:rFonts w:ascii="Times New Roman" w:hAnsi="Times New Roman"/>
        </w:rPr>
        <w:t>&lt;&lt;matterNo&gt;&gt;</w:t>
      </w:r>
      <w:r w:rsidR="00CF0B66">
        <w:rPr>
          <w:rFonts w:ascii="Times New Roman" w:hAnsi="Times New Roman"/>
        </w:rPr>
        <w:tab/>
      </w:r>
    </w:p>
    <w:p w14:paraId="2D319A31" w14:textId="77777777" w:rsidR="00CF0B66" w:rsidRPr="00CF0B66" w:rsidRDefault="00CC324A" w:rsidP="00CF0B66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 xml:space="preserve">Int'l. Appln. No. </w:t>
      </w:r>
      <w:r w:rsidR="00CF0B66" w:rsidRPr="00CF0B66">
        <w:rPr>
          <w:rFonts w:ascii="Times New Roman" w:hAnsi="Times New Roman"/>
        </w:rPr>
        <w:t>&lt;&lt;serialNo&gt;&gt;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50163">
        <w:rPr>
          <w:rFonts w:ascii="Times New Roman" w:hAnsi="Times New Roman"/>
        </w:rPr>
        <w:t xml:space="preserve">                   </w:t>
      </w:r>
      <w:r w:rsidR="00CF0B66" w:rsidRPr="00CF0B66">
        <w:rPr>
          <w:rFonts w:ascii="Times New Roman" w:hAnsi="Times New Roman"/>
        </w:rPr>
        <w:t>Int'l. Filing Date:</w:t>
      </w:r>
      <w:r w:rsidR="00CF0B66">
        <w:rPr>
          <w:rFonts w:ascii="Times New Roman" w:hAnsi="Times New Roman"/>
        </w:rPr>
        <w:t xml:space="preserve"> </w:t>
      </w:r>
      <w:r w:rsidR="00CF0B66" w:rsidRPr="00CF0B66">
        <w:rPr>
          <w:rFonts w:ascii="Times New Roman" w:hAnsi="Times New Roman"/>
        </w:rPr>
        <w:t xml:space="preserve"> &lt;&lt;filedDate&gt;&gt;</w:t>
      </w:r>
    </w:p>
    <w:p w14:paraId="62F50DFC" w14:textId="77777777" w:rsidR="00CF0B66" w:rsidRPr="00CF0B66" w:rsidRDefault="00CC324A" w:rsidP="00CF0B66">
      <w:pPr>
        <w:widowControl/>
        <w:tabs>
          <w:tab w:val="left" w:pos="-1440"/>
        </w:tabs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 xml:space="preserve">Title: </w:t>
      </w:r>
      <w:r w:rsidR="00CF0B66" w:rsidRPr="00CF0B66">
        <w:rPr>
          <w:rFonts w:ascii="Times New Roman" w:hAnsi="Times New Roman"/>
        </w:rPr>
        <w:t>&lt;&lt;title&gt;&gt;</w:t>
      </w:r>
    </w:p>
    <w:p w14:paraId="6E26619F" w14:textId="77777777" w:rsidR="00F5037E" w:rsidRDefault="000340D7">
      <w:pPr>
        <w:spacing w:line="19" w:lineRule="exact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728" behindDoc="1" locked="1" layoutInCell="0" allowOverlap="1" wp14:anchorId="58BC1BAE" wp14:editId="437EB635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732780" cy="12065"/>
                <wp:effectExtent l="0" t="0" r="0" b="0"/>
                <wp:wrapNone/>
                <wp:docPr id="4685770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278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0F9A6" id="Rectangle 2" o:spid="_x0000_s1026" style="position:absolute;margin-left:1in;margin-top:0;width:451.4pt;height: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" o:allowincell="f" fillcolor="black" strokeweight="0">
                <w10:wrap anchorx="page"/>
                <w10:anchorlock/>
              </v:rect>
            </w:pict>
          </mc:Fallback>
        </mc:AlternateContent>
      </w:r>
    </w:p>
    <w:p w14:paraId="517C123D" w14:textId="77777777" w:rsidR="00F5037E" w:rsidRDefault="00F5037E">
      <w:pPr>
        <w:rPr>
          <w:rFonts w:ascii="Times New Roman" w:hAnsi="Times New Roman"/>
        </w:rPr>
      </w:pPr>
    </w:p>
    <w:p w14:paraId="1FD48335" w14:textId="77777777" w:rsidR="00F5037E" w:rsidRPr="004F2890" w:rsidRDefault="00F5037E">
      <w:pPr>
        <w:tabs>
          <w:tab w:val="center" w:pos="4514"/>
        </w:tabs>
        <w:rPr>
          <w:rFonts w:ascii="Times New Roman" w:hAnsi="Times New Roman"/>
          <w:b/>
        </w:rPr>
      </w:pPr>
      <w:r w:rsidRPr="004F2890">
        <w:rPr>
          <w:rFonts w:ascii="Times New Roman" w:hAnsi="Times New Roman"/>
          <w:b/>
        </w:rPr>
        <w:tab/>
      </w:r>
      <w:r w:rsidRPr="004F2890">
        <w:rPr>
          <w:rFonts w:ascii="Times New Roman" w:hAnsi="Times New Roman"/>
          <w:b/>
          <w:u w:val="single"/>
        </w:rPr>
        <w:t>COMMUNICATION IN RESPONSE TO FORM PCT/RO/106</w:t>
      </w:r>
    </w:p>
    <w:p w14:paraId="36BA41F3" w14:textId="77777777" w:rsidR="00F5037E" w:rsidRDefault="00F5037E">
      <w:pPr>
        <w:rPr>
          <w:rFonts w:ascii="Times New Roman" w:hAnsi="Times New Roman"/>
        </w:rPr>
      </w:pPr>
    </w:p>
    <w:p w14:paraId="2280DBE0" w14:textId="77777777" w:rsidR="00CF0B66" w:rsidRPr="00CF0B66" w:rsidRDefault="00CF0B66" w:rsidP="00CF0B66">
      <w:pPr>
        <w:widowControl/>
        <w:tabs>
          <w:tab w:val="left" w:pos="-1440"/>
        </w:tabs>
        <w:ind w:left="1440" w:hanging="1440"/>
        <w:rPr>
          <w:rFonts w:ascii="Times New Roman" w:hAnsi="Times New Roman"/>
          <w:noProof/>
        </w:rPr>
      </w:pPr>
      <w:r w:rsidRPr="00CF0B66">
        <w:rPr>
          <w:rFonts w:ascii="Times New Roman" w:hAnsi="Times New Roman"/>
          <w:noProof/>
        </w:rPr>
        <w:t>Mail Stop PCT</w:t>
      </w:r>
    </w:p>
    <w:p w14:paraId="447FD6A0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77597F14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3F6D22FE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58E44682" w14:textId="77777777" w:rsidR="00F5037E" w:rsidRDefault="00F5037E">
      <w:pPr>
        <w:rPr>
          <w:rFonts w:ascii="Times New Roman" w:hAnsi="Times New Roman"/>
        </w:rPr>
      </w:pPr>
    </w:p>
    <w:p w14:paraId="4871DA12" w14:textId="77777777" w:rsidR="00135169" w:rsidRDefault="00F5037E" w:rsidP="004F2890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response to Form PCT/RO/106 </w:t>
      </w:r>
      <w:r w:rsidR="00DF2F77">
        <w:rPr>
          <w:rFonts w:ascii="Times New Roman" w:hAnsi="Times New Roman"/>
        </w:rPr>
        <w:t xml:space="preserve">(“Invitation”) </w:t>
      </w:r>
      <w:r>
        <w:rPr>
          <w:rFonts w:ascii="Times New Roman" w:hAnsi="Times New Roman"/>
        </w:rPr>
        <w:t xml:space="preserve">mailed </w:t>
      </w:r>
      <w:r w:rsidR="004F2890" w:rsidRPr="004F2890">
        <w:rPr>
          <w:rFonts w:ascii="Times New Roman" w:hAnsi="Times New Roman"/>
        </w:rPr>
        <w:t>&lt;&lt;mailDate&gt;&gt;</w:t>
      </w:r>
      <w:r>
        <w:rPr>
          <w:rFonts w:ascii="Times New Roman" w:hAnsi="Times New Roman"/>
        </w:rPr>
        <w:t xml:space="preserve">, </w:t>
      </w:r>
      <w:r w:rsidR="004F2890" w:rsidRPr="004F2890">
        <w:rPr>
          <w:rFonts w:ascii="Times New Roman" w:hAnsi="Times New Roman"/>
        </w:rPr>
        <w:t>&lt;&lt;properApplicant&gt;&gt; &lt;&lt;encloseText&gt;&gt;</w:t>
      </w:r>
      <w:r>
        <w:rPr>
          <w:rFonts w:ascii="Times New Roman" w:hAnsi="Times New Roman"/>
        </w:rPr>
        <w:t xml:space="preserve"> </w:t>
      </w:r>
      <w:r w:rsidR="00135169">
        <w:rPr>
          <w:rFonts w:ascii="Times New Roman" w:hAnsi="Times New Roman"/>
        </w:rPr>
        <w:t xml:space="preserve">the following </w:t>
      </w:r>
      <w:r w:rsidR="00DF2F77">
        <w:rPr>
          <w:rFonts w:ascii="Times New Roman" w:hAnsi="Times New Roman"/>
        </w:rPr>
        <w:t xml:space="preserve">documents for filing in the above-referenced </w:t>
      </w:r>
      <w:r>
        <w:rPr>
          <w:rFonts w:ascii="Times New Roman" w:hAnsi="Times New Roman"/>
        </w:rPr>
        <w:t>international application</w:t>
      </w:r>
      <w:r w:rsidR="00DF2F77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14:paraId="52C7AD25" w14:textId="77777777" w:rsidR="004F2890" w:rsidRDefault="004F2890" w:rsidP="004F2890">
      <w:pPr>
        <w:spacing w:line="360" w:lineRule="auto"/>
        <w:ind w:firstLine="720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</w:t>
      </w:r>
      <w:r w:rsidR="003655BF">
        <w:rPr>
          <w:rFonts w:ascii="Times New Roman" w:hAnsi="Times New Roman"/>
          <w:noProof/>
        </w:rPr>
        <w:t>cA</w:t>
      </w:r>
      <w:r w:rsidR="008300E7">
        <w:rPr>
          <w:rFonts w:ascii="Times New Roman" w:hAnsi="Times New Roman"/>
          <w:noProof/>
        </w:rPr>
        <w:t>nnexA</w:t>
      </w:r>
      <w:r w:rsidR="003655BF">
        <w:rPr>
          <w:rFonts w:ascii="Times New Roman" w:hAnsi="Times New Roman"/>
          <w:noProof/>
        </w:rPr>
        <w:t>Text</w:t>
      </w:r>
      <w:r w:rsidR="00315D18">
        <w:rPr>
          <w:rFonts w:ascii="Times New Roman" w:hAnsi="Times New Roman"/>
          <w:noProof/>
        </w:rPr>
        <w:t>&gt;&gt;</w:t>
      </w:r>
    </w:p>
    <w:p w14:paraId="514A3EA8" w14:textId="77777777" w:rsidR="004F2890" w:rsidRDefault="000A67BD" w:rsidP="004F2890">
      <w:pPr>
        <w:pStyle w:val="BodyTextIndent"/>
        <w:spacing w:line="36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</w:t>
      </w:r>
      <w:r w:rsidR="003655BF">
        <w:rPr>
          <w:rFonts w:ascii="Times New Roman" w:hAnsi="Times New Roman"/>
          <w:noProof/>
        </w:rPr>
        <w:t>cA</w:t>
      </w:r>
      <w:r>
        <w:rPr>
          <w:rFonts w:ascii="Times New Roman" w:hAnsi="Times New Roman"/>
          <w:noProof/>
        </w:rPr>
        <w:t>nnexB</w:t>
      </w:r>
      <w:r w:rsidR="003655BF">
        <w:rPr>
          <w:rFonts w:ascii="Times New Roman" w:hAnsi="Times New Roman"/>
          <w:noProof/>
        </w:rPr>
        <w:t>Text</w:t>
      </w:r>
      <w:r>
        <w:rPr>
          <w:rFonts w:ascii="Times New Roman" w:hAnsi="Times New Roman"/>
          <w:noProof/>
        </w:rPr>
        <w:t>&gt;&gt;</w:t>
      </w:r>
    </w:p>
    <w:p w14:paraId="2852812F" w14:textId="77777777" w:rsidR="003655BF" w:rsidRDefault="003655BF" w:rsidP="003655BF">
      <w:pPr>
        <w:pStyle w:val="BodyTextIndent"/>
        <w:spacing w:line="36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&lt;&lt;cAnnexCText&gt;&gt;</w:t>
      </w:r>
    </w:p>
    <w:p w14:paraId="0032ACDD" w14:textId="77777777" w:rsidR="00F5037E" w:rsidRDefault="00F5037E" w:rsidP="004F2890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Please direct any inquiry regarding this matter to the </w:t>
      </w:r>
      <w:r w:rsidR="00135169">
        <w:rPr>
          <w:rFonts w:ascii="Times New Roman" w:hAnsi="Times New Roman"/>
        </w:rPr>
        <w:t>undersigned</w:t>
      </w:r>
      <w:r>
        <w:rPr>
          <w:rFonts w:ascii="Times New Roman" w:hAnsi="Times New Roman"/>
        </w:rPr>
        <w:t xml:space="preserve"> at </w:t>
      </w:r>
      <w:r w:rsidR="00135169" w:rsidRPr="00135169">
        <w:rPr>
          <w:rFonts w:ascii="Times New Roman" w:hAnsi="Times New Roman"/>
        </w:rPr>
        <w:t>&lt;&lt;SAPhone&gt;&gt;</w:t>
      </w:r>
      <w:r>
        <w:rPr>
          <w:rFonts w:ascii="Times New Roman" w:hAnsi="Times New Roman"/>
        </w:rPr>
        <w:t>.</w:t>
      </w:r>
    </w:p>
    <w:p w14:paraId="331E4405" w14:textId="77777777" w:rsidR="00135169" w:rsidRDefault="00135169">
      <w:pPr>
        <w:ind w:firstLine="3600"/>
        <w:rPr>
          <w:rFonts w:ascii="Times New Roman" w:hAnsi="Times New Roman"/>
        </w:rPr>
      </w:pPr>
    </w:p>
    <w:p w14:paraId="2B245454" w14:textId="77777777" w:rsidR="00F5037E" w:rsidRDefault="00F5037E">
      <w:pPr>
        <w:ind w:firstLine="3600"/>
        <w:rPr>
          <w:rFonts w:ascii="Times New Roman" w:hAnsi="Times New Roman"/>
        </w:rPr>
      </w:pPr>
      <w:r>
        <w:rPr>
          <w:rFonts w:ascii="Times New Roman" w:hAnsi="Times New Roman"/>
        </w:rPr>
        <w:t>Respectfully submitted,</w:t>
      </w:r>
    </w:p>
    <w:p w14:paraId="2BC3DA95" w14:textId="77777777" w:rsidR="00F5037E" w:rsidRPr="00135169" w:rsidRDefault="00F5037E">
      <w:pPr>
        <w:rPr>
          <w:rFonts w:ascii="Times New Roman" w:hAnsi="Times New Roman"/>
        </w:rPr>
      </w:pPr>
    </w:p>
    <w:p w14:paraId="13A54539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&lt;&lt;upperFirmName&gt;&gt;</w:t>
      </w:r>
    </w:p>
    <w:p w14:paraId="465D4CEF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&lt;&lt;firmPoBox&gt;&gt;</w:t>
      </w:r>
    </w:p>
    <w:p w14:paraId="045D53A1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&lt;&lt;firmCityStZip&gt;&gt;</w:t>
      </w:r>
    </w:p>
    <w:p w14:paraId="0B5E030F" w14:textId="77777777" w:rsidR="00F5037E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&lt;&lt;SAPhone&gt;&gt;</w:t>
      </w:r>
    </w:p>
    <w:p w14:paraId="30A81970" w14:textId="77777777" w:rsidR="00F5037E" w:rsidRPr="00135169" w:rsidRDefault="00F5037E">
      <w:pPr>
        <w:rPr>
          <w:rFonts w:ascii="Times New Roman" w:hAnsi="Times New Roman"/>
        </w:rPr>
      </w:pPr>
    </w:p>
    <w:p w14:paraId="3BE4A000" w14:textId="77777777" w:rsidR="00135169" w:rsidRPr="00135169" w:rsidRDefault="0012689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Pr="005122AA">
        <w:rPr>
          <w:rFonts w:ascii="Times New Roman" w:hAnsi="Times New Roman"/>
        </w:rPr>
        <w:t>&lt;&lt;signatureDate&gt;&gt;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</w:t>
      </w:r>
      <w:r w:rsidRPr="005122AA">
        <w:rPr>
          <w:rFonts w:ascii="Times New Roman" w:hAnsi="Times New Roman"/>
        </w:rPr>
        <w:t>&lt;&lt;echoSignature&gt;&gt;</w:t>
      </w:r>
    </w:p>
    <w:p w14:paraId="4CDAF053" w14:textId="77777777" w:rsidR="00135169" w:rsidRPr="00135169" w:rsidRDefault="00135169" w:rsidP="00126893">
      <w:pPr>
        <w:tabs>
          <w:tab w:val="left" w:pos="2100"/>
          <w:tab w:val="left" w:pos="2880"/>
        </w:tabs>
        <w:rPr>
          <w:rFonts w:ascii="Times New Roman" w:hAnsi="Times New Roman"/>
        </w:rPr>
      </w:pPr>
      <w:r w:rsidRPr="00135169">
        <w:rPr>
          <w:rFonts w:ascii="Times New Roman" w:hAnsi="Times New Roman"/>
        </w:rPr>
        <w:t xml:space="preserve">Date </w:t>
      </w:r>
      <w:r w:rsidRPr="00135169">
        <w:rPr>
          <w:rFonts w:ascii="Times New Roman" w:hAnsi="Times New Roman"/>
          <w:u w:val="single"/>
        </w:rPr>
        <w:tab/>
      </w:r>
      <w:r w:rsidR="00126893">
        <w:rPr>
          <w:rFonts w:ascii="Times New Roman" w:hAnsi="Times New Roman"/>
          <w:u w:val="single"/>
        </w:rPr>
        <w:t xml:space="preserve">             </w:t>
      </w:r>
      <w:r w:rsidR="00126893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</w:rPr>
        <w:tab/>
        <w:t xml:space="preserve">By </w:t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</w:p>
    <w:p w14:paraId="06426F35" w14:textId="77777777" w:rsidR="00135169" w:rsidRPr="00135169" w:rsidRDefault="00135169" w:rsidP="00135169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26893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>&lt;&lt;SAName&gt;&gt;</w:t>
      </w:r>
    </w:p>
    <w:p w14:paraId="3DB0E992" w14:textId="77777777" w:rsidR="00135169" w:rsidRPr="00135169" w:rsidRDefault="00135169" w:rsidP="00135169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26893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>Reg. No. &lt;&lt;SARegNo&gt;&gt;</w:t>
      </w:r>
    </w:p>
    <w:p w14:paraId="46FD4B0C" w14:textId="77777777" w:rsidR="00F5037E" w:rsidRDefault="00F5037E">
      <w:pPr>
        <w:rPr>
          <w:rFonts w:ascii="Times New Roman" w:hAnsi="Times New Roman"/>
        </w:rPr>
      </w:pPr>
    </w:p>
    <w:p w14:paraId="7E34F05C" w14:textId="77777777" w:rsidR="00F6796A" w:rsidRDefault="00F6796A">
      <w:pPr>
        <w:rPr>
          <w:rFonts w:ascii="Times New Roman" w:hAnsi="Times New Roman"/>
        </w:rPr>
      </w:pPr>
    </w:p>
    <w:p w14:paraId="4FF5F3EE" w14:textId="77777777" w:rsidR="00F6796A" w:rsidRDefault="00F6796A">
      <w:pPr>
        <w:rPr>
          <w:rFonts w:ascii="Times New Roman" w:hAnsi="Times New Roman"/>
        </w:rPr>
      </w:pPr>
    </w:p>
    <w:p w14:paraId="299BCAB4" w14:textId="77777777" w:rsidR="00AA0058" w:rsidRDefault="00AA0058">
      <w:pPr>
        <w:rPr>
          <w:rFonts w:ascii="Times New Roman" w:hAnsi="Times New Roman"/>
        </w:rPr>
      </w:pPr>
    </w:p>
    <w:sectPr w:rsidR="00AA0058" w:rsidSect="00F6796A">
      <w:pgSz w:w="11908" w:h="16833" w:code="9"/>
      <w:pgMar w:top="1080" w:right="568" w:bottom="1339" w:left="1260" w:header="1080" w:footer="1080" w:gutter="0"/>
      <w:paperSrc w:first="14" w:other="14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8B9BF" w14:textId="77777777" w:rsidR="000B7958" w:rsidRDefault="000B7958" w:rsidP="004F2890">
      <w:r>
        <w:separator/>
      </w:r>
    </w:p>
  </w:endnote>
  <w:endnote w:type="continuationSeparator" w:id="0">
    <w:p w14:paraId="0D4DA92C" w14:textId="77777777" w:rsidR="000B7958" w:rsidRDefault="000B7958" w:rsidP="004F2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889C" w14:textId="77777777" w:rsidR="000B7958" w:rsidRDefault="000B7958" w:rsidP="004F2890">
      <w:r>
        <w:separator/>
      </w:r>
    </w:p>
  </w:footnote>
  <w:footnote w:type="continuationSeparator" w:id="0">
    <w:p w14:paraId="73965166" w14:textId="77777777" w:rsidR="000B7958" w:rsidRDefault="000B7958" w:rsidP="004F2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58"/>
    <w:rsid w:val="00023DB1"/>
    <w:rsid w:val="000340D7"/>
    <w:rsid w:val="00044964"/>
    <w:rsid w:val="00092EE0"/>
    <w:rsid w:val="000A67BD"/>
    <w:rsid w:val="000B7958"/>
    <w:rsid w:val="000F21D1"/>
    <w:rsid w:val="00126893"/>
    <w:rsid w:val="00135169"/>
    <w:rsid w:val="0025186B"/>
    <w:rsid w:val="00291FF3"/>
    <w:rsid w:val="002B7501"/>
    <w:rsid w:val="002F2AEB"/>
    <w:rsid w:val="0030343C"/>
    <w:rsid w:val="00305FA9"/>
    <w:rsid w:val="00315D18"/>
    <w:rsid w:val="003655BF"/>
    <w:rsid w:val="00397BED"/>
    <w:rsid w:val="0041348B"/>
    <w:rsid w:val="00435356"/>
    <w:rsid w:val="00464BA0"/>
    <w:rsid w:val="00470600"/>
    <w:rsid w:val="004E1CBA"/>
    <w:rsid w:val="004F2890"/>
    <w:rsid w:val="005B1D14"/>
    <w:rsid w:val="005C4077"/>
    <w:rsid w:val="005D2763"/>
    <w:rsid w:val="00606A97"/>
    <w:rsid w:val="00661D68"/>
    <w:rsid w:val="006626BE"/>
    <w:rsid w:val="006B5747"/>
    <w:rsid w:val="00713FE9"/>
    <w:rsid w:val="007368A8"/>
    <w:rsid w:val="007619FC"/>
    <w:rsid w:val="0076419D"/>
    <w:rsid w:val="0078598A"/>
    <w:rsid w:val="00792AF4"/>
    <w:rsid w:val="007B640A"/>
    <w:rsid w:val="00807DE1"/>
    <w:rsid w:val="0081051F"/>
    <w:rsid w:val="008300E7"/>
    <w:rsid w:val="00855A75"/>
    <w:rsid w:val="0085632E"/>
    <w:rsid w:val="00870B6C"/>
    <w:rsid w:val="008938D6"/>
    <w:rsid w:val="008F2EAE"/>
    <w:rsid w:val="00950163"/>
    <w:rsid w:val="00986C48"/>
    <w:rsid w:val="009A5F65"/>
    <w:rsid w:val="009E4F01"/>
    <w:rsid w:val="00A04C9D"/>
    <w:rsid w:val="00AA0058"/>
    <w:rsid w:val="00AC3464"/>
    <w:rsid w:val="00AC38D4"/>
    <w:rsid w:val="00AD0988"/>
    <w:rsid w:val="00AD296D"/>
    <w:rsid w:val="00AE3CF1"/>
    <w:rsid w:val="00AF7EF0"/>
    <w:rsid w:val="00B00AE2"/>
    <w:rsid w:val="00B506A5"/>
    <w:rsid w:val="00B83FC9"/>
    <w:rsid w:val="00B86D45"/>
    <w:rsid w:val="00CC324A"/>
    <w:rsid w:val="00CE0B98"/>
    <w:rsid w:val="00CF0B66"/>
    <w:rsid w:val="00D31C4D"/>
    <w:rsid w:val="00D83B53"/>
    <w:rsid w:val="00DF2F77"/>
    <w:rsid w:val="00E61E63"/>
    <w:rsid w:val="00EA4607"/>
    <w:rsid w:val="00EB0C78"/>
    <w:rsid w:val="00F5037E"/>
    <w:rsid w:val="00F60486"/>
    <w:rsid w:val="00F6796A"/>
    <w:rsid w:val="00FD13BB"/>
    <w:rsid w:val="00FE1BDF"/>
    <w:rsid w:val="00FF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58773"/>
  <w15:chartTrackingRefBased/>
  <w15:docId w15:val="{5DFB0D36-3645-42FE-B2AA-BE3C1BE9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796A"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ind w:firstLine="720"/>
    </w:pPr>
  </w:style>
  <w:style w:type="paragraph" w:styleId="BalloonText">
    <w:name w:val="Balloon Text"/>
    <w:basedOn w:val="Normal"/>
    <w:link w:val="BalloonTextChar"/>
    <w:rsid w:val="004F2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28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F28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F2890"/>
    <w:rPr>
      <w:rFonts w:ascii="Dutch801 Rm BT" w:hAnsi="Dutch801 Rm BT"/>
      <w:sz w:val="24"/>
      <w:szCs w:val="24"/>
    </w:rPr>
  </w:style>
  <w:style w:type="paragraph" w:styleId="Footer">
    <w:name w:val="footer"/>
    <w:basedOn w:val="Normal"/>
    <w:link w:val="FooterChar"/>
    <w:rsid w:val="004F28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F2890"/>
    <w:rPr>
      <w:rFonts w:ascii="Dutch801 Rm BT" w:hAnsi="Dutch801 Rm BT"/>
      <w:sz w:val="24"/>
      <w:szCs w:val="24"/>
    </w:rPr>
  </w:style>
  <w:style w:type="character" w:styleId="CommentReference">
    <w:name w:val="annotation reference"/>
    <w:rsid w:val="00E61E6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1E63"/>
    <w:rPr>
      <w:sz w:val="20"/>
      <w:szCs w:val="20"/>
    </w:rPr>
  </w:style>
  <w:style w:type="character" w:customStyle="1" w:styleId="CommentTextChar">
    <w:name w:val="Comment Text Char"/>
    <w:link w:val="CommentText"/>
    <w:rsid w:val="00E61E63"/>
    <w:rPr>
      <w:rFonts w:ascii="Dutch801 Rm BT" w:hAnsi="Dutch801 Rm BT"/>
    </w:rPr>
  </w:style>
  <w:style w:type="paragraph" w:styleId="CommentSubject">
    <w:name w:val="annotation subject"/>
    <w:basedOn w:val="CommentText"/>
    <w:next w:val="CommentText"/>
    <w:link w:val="CommentSubjectChar"/>
    <w:rsid w:val="00E61E63"/>
    <w:rPr>
      <w:b/>
      <w:bCs/>
    </w:rPr>
  </w:style>
  <w:style w:type="character" w:customStyle="1" w:styleId="CommentSubjectChar">
    <w:name w:val="Comment Subject Char"/>
    <w:link w:val="CommentSubject"/>
    <w:rsid w:val="00E61E63"/>
    <w:rPr>
      <w:rFonts w:ascii="Dutch801 Rm BT" w:hAnsi="Dutch801 Rm B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1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s%20To-Do\PCT%20Merges\-%20Correct%20Defects\PCTCorrectDefec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PCTCorrectDefects.dotx</Template>
  <TotalTime>1</TotalTime>
  <Pages>2</Pages>
  <Words>180</Words>
  <Characters>1664</Characters>
  <Application>Microsoft Office Word</Application>
  <DocSecurity>0</DocSecurity>
  <PresentationFormat/>
  <Lines>26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PCTCorrectDefects.dot</vt:lpstr>
    </vt:vector>
  </TitlesOfParts>
  <Company>SLWK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PCTCorrectDefects.dot</dc:title>
  <dc:subject/>
  <dc:creator>Emily Bates</dc:creator>
  <cp:keywords/>
  <dc:description/>
  <cp:lastModifiedBy>Emily Bates</cp:lastModifiedBy>
  <cp:revision>1</cp:revision>
  <dcterms:created xsi:type="dcterms:W3CDTF">2025-11-18T17:45:00Z</dcterms:created>
  <dcterms:modified xsi:type="dcterms:W3CDTF">2025-11-18T17:46:00Z</dcterms:modified>
</cp:coreProperties>
</file>