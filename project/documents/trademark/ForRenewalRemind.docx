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1C23" w14:textId="77777777" w:rsidR="00957D74" w:rsidRPr="00F735BA" w:rsidRDefault="00957D74" w:rsidP="00957D74">
      <w:pPr>
        <w:spacing w:after="0" w:line="240" w:lineRule="auto"/>
        <w:rPr>
          <w:rFonts w:cs="Arial"/>
          <w:sz w:val="24"/>
          <w:szCs w:val="24"/>
          <w:highlight w:val="yellow"/>
        </w:rPr>
      </w:pP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>title</w:t>
      </w:r>
      <w:r>
        <w:rPr>
          <w:rFonts w:cs="Arial"/>
          <w:sz w:val="24"/>
          <w:szCs w:val="24"/>
        </w:rPr>
        <w:t>@</w:t>
      </w:r>
      <w:r w:rsidRPr="00F735BA">
        <w:rPr>
          <w:rFonts w:cs="Arial"/>
          <w:sz w:val="24"/>
          <w:szCs w:val="24"/>
        </w:rPr>
        <w:t xml:space="preserve">: </w:t>
      </w:r>
      <w:r>
        <w:rPr>
          <w:rFonts w:cs="Arial"/>
          <w:sz w:val="24"/>
          <w:szCs w:val="24"/>
        </w:rPr>
        <w:t xml:space="preserve">@matterCountryName@ </w:t>
      </w:r>
      <w:r w:rsidRPr="006A5CA3">
        <w:rPr>
          <w:rFonts w:cs="Arial"/>
          <w:sz w:val="24"/>
          <w:szCs w:val="24"/>
        </w:rPr>
        <w:t>(</w:t>
      </w: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>MarkType</w:t>
      </w: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>)</w:t>
      </w:r>
      <w:r w:rsidRPr="00F735BA">
        <w:rPr>
          <w:rFonts w:cs="Arial"/>
          <w:sz w:val="24"/>
          <w:szCs w:val="24"/>
        </w:rPr>
        <w:t xml:space="preserve"> Reg. No. </w:t>
      </w: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>TMRegNo</w:t>
      </w:r>
      <w:r>
        <w:rPr>
          <w:rFonts w:cs="Arial"/>
          <w:sz w:val="24"/>
          <w:szCs w:val="24"/>
        </w:rPr>
        <w:t>@</w:t>
      </w:r>
      <w:r w:rsidRPr="00F735BA">
        <w:rPr>
          <w:rFonts w:cs="Arial"/>
          <w:sz w:val="24"/>
          <w:szCs w:val="24"/>
        </w:rPr>
        <w:t xml:space="preserve"> -- Renewal Due: </w:t>
      </w:r>
      <w:r>
        <w:rPr>
          <w:rFonts w:cs="Arial"/>
          <w:sz w:val="24"/>
          <w:szCs w:val="24"/>
        </w:rPr>
        <w:t>@renDate@</w:t>
      </w:r>
      <w:r w:rsidRPr="00F735BA">
        <w:rPr>
          <w:rFonts w:cs="Arial"/>
          <w:sz w:val="24"/>
          <w:szCs w:val="24"/>
        </w:rPr>
        <w:t xml:space="preserve"> (</w:t>
      </w: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>orgName</w:t>
      </w:r>
      <w:r>
        <w:rPr>
          <w:rFonts w:cs="Arial"/>
          <w:sz w:val="24"/>
          <w:szCs w:val="24"/>
        </w:rPr>
        <w:t>@</w:t>
      </w:r>
      <w:r w:rsidRPr="006A5CA3">
        <w:rPr>
          <w:rFonts w:cs="Arial"/>
          <w:sz w:val="24"/>
          <w:szCs w:val="24"/>
        </w:rPr>
        <w:t xml:space="preserve"> </w:t>
      </w:r>
      <w:r w:rsidRPr="00F735BA">
        <w:rPr>
          <w:rFonts w:cs="Arial"/>
          <w:sz w:val="24"/>
          <w:szCs w:val="24"/>
        </w:rPr>
        <w:t xml:space="preserve">Ref. No. </w:t>
      </w:r>
      <w:r>
        <w:rPr>
          <w:rFonts w:cs="Arial"/>
          <w:bCs/>
          <w:sz w:val="24"/>
          <w:szCs w:val="24"/>
        </w:rPr>
        <w:t>@</w:t>
      </w:r>
      <w:r w:rsidRPr="006A5CA3">
        <w:rPr>
          <w:rFonts w:cs="Arial"/>
          <w:bCs/>
          <w:sz w:val="24"/>
          <w:szCs w:val="24"/>
        </w:rPr>
        <w:t>clientRefNo</w:t>
      </w:r>
      <w:r>
        <w:rPr>
          <w:rFonts w:cs="Arial"/>
          <w:bCs/>
          <w:sz w:val="24"/>
          <w:szCs w:val="24"/>
        </w:rPr>
        <w:t>@</w:t>
      </w:r>
      <w:r w:rsidRPr="00F735BA">
        <w:rPr>
          <w:rFonts w:cs="Arial"/>
          <w:sz w:val="24"/>
          <w:szCs w:val="24"/>
        </w:rPr>
        <w:t xml:space="preserve"> / SLW Ref. </w:t>
      </w:r>
      <w:r>
        <w:rPr>
          <w:rFonts w:cs="Arial"/>
          <w:sz w:val="24"/>
          <w:szCs w:val="24"/>
        </w:rPr>
        <w:t>No. @</w:t>
      </w:r>
      <w:r w:rsidRPr="006A5CA3">
        <w:rPr>
          <w:rFonts w:cs="Arial"/>
          <w:sz w:val="24"/>
          <w:szCs w:val="24"/>
        </w:rPr>
        <w:t>matterNo</w:t>
      </w:r>
      <w:r>
        <w:rPr>
          <w:rFonts w:cs="Arial"/>
          <w:sz w:val="24"/>
          <w:szCs w:val="24"/>
        </w:rPr>
        <w:t>@</w:t>
      </w:r>
      <w:r w:rsidRPr="00F735BA">
        <w:rPr>
          <w:rFonts w:cs="Arial"/>
          <w:sz w:val="24"/>
          <w:szCs w:val="24"/>
        </w:rPr>
        <w:t>)</w:t>
      </w:r>
    </w:p>
    <w:p w14:paraId="56AE33FE" w14:textId="77777777" w:rsidR="00FE313C" w:rsidRPr="00F735BA" w:rsidRDefault="00FE313C" w:rsidP="00FE313C">
      <w:pPr>
        <w:spacing w:after="0" w:line="240" w:lineRule="auto"/>
        <w:rPr>
          <w:rFonts w:eastAsia="Times New Roman" w:cs="Arial"/>
          <w:sz w:val="24"/>
          <w:szCs w:val="24"/>
          <w:highlight w:val="yellow"/>
        </w:rPr>
      </w:pPr>
    </w:p>
    <w:p w14:paraId="740D89D6" w14:textId="77777777" w:rsidR="00B164F8" w:rsidRPr="002248BD" w:rsidRDefault="00B164F8" w:rsidP="00B164F8">
      <w:pPr>
        <w:spacing w:after="0" w:line="240" w:lineRule="auto"/>
        <w:rPr>
          <w:rFonts w:cs="Arial"/>
          <w:b/>
          <w:sz w:val="24"/>
          <w:szCs w:val="24"/>
          <w:highlight w:val="yellow"/>
        </w:rPr>
      </w:pPr>
      <w:r>
        <w:rPr>
          <w:b/>
          <w:sz w:val="24"/>
          <w:szCs w:val="24"/>
        </w:rPr>
        <w:t>&lt;b&gt;</w:t>
      </w:r>
      <w:r w:rsidRPr="002248BD">
        <w:rPr>
          <w:b/>
          <w:sz w:val="24"/>
          <w:szCs w:val="24"/>
        </w:rPr>
        <w:t>SCHWEGMAN LUNDBERG &amp; WOESSNER, P.A.</w:t>
      </w:r>
      <w:r>
        <w:rPr>
          <w:b/>
          <w:sz w:val="24"/>
          <w:szCs w:val="24"/>
        </w:rPr>
        <w:t>&lt;/b&gt;&lt;br&gt;&lt;br&gt;</w:t>
      </w:r>
    </w:p>
    <w:p w14:paraId="466DCC88" w14:textId="77777777" w:rsidR="00FE313C" w:rsidRPr="002248BD" w:rsidRDefault="00FE313C" w:rsidP="00FE313C">
      <w:pPr>
        <w:spacing w:after="0" w:line="240" w:lineRule="auto"/>
        <w:rPr>
          <w:rFonts w:eastAsia="Times New Roman" w:cs="Arial"/>
          <w:b/>
          <w:bCs/>
          <w:sz w:val="24"/>
          <w:szCs w:val="24"/>
        </w:rPr>
      </w:pPr>
    </w:p>
    <w:p w14:paraId="7D4C458F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  <w:r w:rsidRPr="00957D74">
        <w:rPr>
          <w:rFonts w:eastAsia="Times New Roman" w:cs="Arial"/>
          <w:bCs/>
          <w:sz w:val="24"/>
          <w:szCs w:val="24"/>
        </w:rPr>
        <w:t>@WAName@ @WAPhone@&amp;nbsp;&amp;nbsp;</w:t>
      </w:r>
      <w:r w:rsidRPr="00957D74">
        <w:rPr>
          <w:rFonts w:eastAsia="Times New Roman" w:cs="Arial"/>
          <w:bCs/>
          <w:sz w:val="24"/>
          <w:szCs w:val="24"/>
        </w:rPr>
        <w:tab/>
        <w:t>@WAEmail@&lt;br&gt;</w:t>
      </w:r>
    </w:p>
    <w:p w14:paraId="72157C14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  <w:r w:rsidRPr="00957D74">
        <w:rPr>
          <w:rFonts w:eastAsia="Times New Roman" w:cs="Arial"/>
          <w:bCs/>
          <w:sz w:val="24"/>
          <w:szCs w:val="24"/>
        </w:rPr>
        <w:t>@paraName@ @paraPhone@</w:t>
      </w:r>
      <w:r w:rsidRPr="00957D74">
        <w:rPr>
          <w:rFonts w:eastAsia="Times New Roman" w:cs="Arial"/>
          <w:bCs/>
          <w:sz w:val="24"/>
          <w:szCs w:val="24"/>
        </w:rPr>
        <w:tab/>
        <w:t>@paraEmail@&lt;br&gt;&lt;br&gt;&lt;br&gt;</w:t>
      </w:r>
    </w:p>
    <w:p w14:paraId="3D45F24B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</w:p>
    <w:p w14:paraId="3F6CF7CB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</w:p>
    <w:p w14:paraId="526B0AB3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  <w:r w:rsidRPr="00957D74">
        <w:rPr>
          <w:rFonts w:eastAsia="Times New Roman" w:cs="Arial"/>
          <w:bCs/>
          <w:sz w:val="24"/>
          <w:szCs w:val="24"/>
        </w:rPr>
        <w:t>Re:</w:t>
      </w:r>
      <w:r w:rsidRPr="00957D74">
        <w:rPr>
          <w:rFonts w:eastAsia="Times New Roman" w:cs="Arial"/>
          <w:bCs/>
          <w:sz w:val="24"/>
          <w:szCs w:val="24"/>
        </w:rPr>
        <w:tab/>
        <w:t>@orgName@ @clientRefNo@</w:t>
      </w:r>
      <w:r w:rsidRPr="00957D74">
        <w:rPr>
          <w:rFonts w:eastAsia="Times New Roman" w:cs="Arial"/>
          <w:b/>
          <w:bCs/>
          <w:sz w:val="24"/>
          <w:szCs w:val="24"/>
        </w:rPr>
        <w:t xml:space="preserve"> -</w:t>
      </w:r>
      <w:r w:rsidRPr="00957D74">
        <w:rPr>
          <w:rFonts w:eastAsia="Times New Roman" w:cs="Arial"/>
          <w:bCs/>
          <w:sz w:val="24"/>
          <w:szCs w:val="24"/>
        </w:rPr>
        <w:t xml:space="preserve"> SLW Ref. No. @matterNo@&lt;br&gt;</w:t>
      </w:r>
    </w:p>
    <w:p w14:paraId="6F865AB4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  <w:r w:rsidRPr="00957D74">
        <w:rPr>
          <w:rFonts w:eastAsia="Times New Roman" w:cs="Arial"/>
          <w:bCs/>
          <w:sz w:val="24"/>
          <w:szCs w:val="24"/>
        </w:rPr>
        <w:tab/>
      </w:r>
      <w:r>
        <w:rPr>
          <w:rFonts w:eastAsia="Times New Roman" w:cs="Arial"/>
          <w:bCs/>
          <w:sz w:val="24"/>
          <w:szCs w:val="24"/>
        </w:rPr>
        <w:t xml:space="preserve">@matterCountryName@ </w:t>
      </w:r>
      <w:r w:rsidRPr="00957D74">
        <w:rPr>
          <w:rFonts w:eastAsia="Times New Roman" w:cs="Arial"/>
          <w:bCs/>
          <w:sz w:val="24"/>
          <w:szCs w:val="24"/>
        </w:rPr>
        <w:t>@MarkType@ Reg. No.: @TMRegNo@&lt;br&gt;</w:t>
      </w:r>
    </w:p>
    <w:p w14:paraId="105297E4" w14:textId="77777777" w:rsidR="00957D74" w:rsidRPr="00957D74" w:rsidRDefault="00957D74" w:rsidP="00957D74">
      <w:pPr>
        <w:spacing w:after="0" w:line="240" w:lineRule="auto"/>
        <w:rPr>
          <w:rFonts w:eastAsia="Times New Roman" w:cs="Arial"/>
          <w:bCs/>
          <w:sz w:val="24"/>
          <w:szCs w:val="24"/>
        </w:rPr>
      </w:pPr>
      <w:r w:rsidRPr="00957D74">
        <w:rPr>
          <w:rFonts w:eastAsia="Times New Roman" w:cs="Arial"/>
          <w:bCs/>
          <w:sz w:val="24"/>
          <w:szCs w:val="24"/>
        </w:rPr>
        <w:tab/>
        <w:t>Mark:  @title@&lt;br&gt;&lt;br&gt;</w:t>
      </w:r>
    </w:p>
    <w:p w14:paraId="4B99B9E7" w14:textId="77777777" w:rsidR="00FE313C" w:rsidRPr="002248BD" w:rsidRDefault="00FE313C" w:rsidP="00FE313C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637DB5F9" w14:textId="77777777" w:rsidR="00957D74" w:rsidRPr="00957D74" w:rsidRDefault="00957D74" w:rsidP="00957D74">
      <w:pPr>
        <w:pBdr>
          <w:bottom w:val="single" w:sz="12" w:space="1" w:color="auto"/>
        </w:pBdr>
        <w:spacing w:after="0" w:line="240" w:lineRule="auto"/>
        <w:rPr>
          <w:b/>
          <w:sz w:val="24"/>
          <w:szCs w:val="24"/>
        </w:rPr>
      </w:pPr>
      <w:r w:rsidRPr="00957D74">
        <w:rPr>
          <w:b/>
          <w:sz w:val="24"/>
          <w:szCs w:val="24"/>
        </w:rPr>
        <w:t>&lt;b&gt;Owner:&lt;/b&gt;</w:t>
      </w:r>
      <w:r w:rsidRPr="00957D74">
        <w:rPr>
          <w:b/>
          <w:bCs/>
          <w:sz w:val="24"/>
          <w:szCs w:val="24"/>
        </w:rPr>
        <w:t>&lt;br&gt;</w:t>
      </w:r>
    </w:p>
    <w:p w14:paraId="68BAF03D" w14:textId="77777777" w:rsidR="00957D74" w:rsidRPr="00957D74" w:rsidRDefault="00957D74" w:rsidP="00957D74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  <w:r w:rsidRPr="00957D74">
        <w:rPr>
          <w:sz w:val="24"/>
          <w:szCs w:val="24"/>
        </w:rPr>
        <w:t>@address1@&lt;br&gt;</w:t>
      </w:r>
    </w:p>
    <w:p w14:paraId="669F4BBE" w14:textId="77777777" w:rsidR="00957D74" w:rsidRPr="00957D74" w:rsidRDefault="00957D74" w:rsidP="00957D74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  <w:r w:rsidRPr="00957D74">
        <w:rPr>
          <w:sz w:val="24"/>
          <w:szCs w:val="24"/>
        </w:rPr>
        <w:t>@address2@&lt;br&gt;</w:t>
      </w:r>
    </w:p>
    <w:p w14:paraId="0829B455" w14:textId="77777777" w:rsidR="00957D74" w:rsidRPr="00957D74" w:rsidRDefault="00957D74" w:rsidP="00957D74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  <w:r w:rsidRPr="00957D74">
        <w:rPr>
          <w:sz w:val="24"/>
          <w:szCs w:val="24"/>
        </w:rPr>
        <w:t>@address3@&lt;br&gt;</w:t>
      </w:r>
    </w:p>
    <w:p w14:paraId="42F7E178" w14:textId="77777777" w:rsidR="00957D74" w:rsidRPr="00957D74" w:rsidRDefault="00957D74" w:rsidP="00957D74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  <w:r w:rsidRPr="00957D74">
        <w:rPr>
          <w:sz w:val="24"/>
          <w:szCs w:val="24"/>
        </w:rPr>
        <w:t>@citystatezip@&lt;br&gt;&lt;br&gt;</w:t>
      </w:r>
    </w:p>
    <w:p w14:paraId="3A918219" w14:textId="77777777" w:rsidR="00FE313C" w:rsidRPr="002248BD" w:rsidRDefault="00FE313C" w:rsidP="00FE313C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</w:p>
    <w:p w14:paraId="7B38DA30" w14:textId="77777777" w:rsidR="00FE313C" w:rsidRPr="002248BD" w:rsidRDefault="00FE313C" w:rsidP="00FE313C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4F174CDC" w14:textId="77777777" w:rsidR="00957D74" w:rsidRPr="002248BD" w:rsidRDefault="00957D74" w:rsidP="00957D74">
      <w:pPr>
        <w:spacing w:after="0" w:line="24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&lt;b&gt;</w:t>
      </w:r>
      <w:r w:rsidRPr="002248BD">
        <w:rPr>
          <w:rFonts w:cs="Arial"/>
          <w:b/>
          <w:sz w:val="24"/>
          <w:szCs w:val="24"/>
        </w:rPr>
        <w:t>TRADEMARK REGISTRATION RENEWAL DEADLINE:</w:t>
      </w:r>
      <w:r>
        <w:rPr>
          <w:rFonts w:cs="Arial"/>
          <w:b/>
          <w:sz w:val="24"/>
          <w:szCs w:val="24"/>
        </w:rPr>
        <w:t>&lt;/b&gt;</w:t>
      </w:r>
      <w:r w:rsidRPr="002248BD"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>renewDate</w:t>
      </w:r>
      <w:r>
        <w:rPr>
          <w:rFonts w:cs="Arial"/>
          <w:bCs/>
          <w:sz w:val="24"/>
          <w:szCs w:val="24"/>
        </w:rPr>
        <w:t>@&lt;br&gt;&lt;br&gt;</w:t>
      </w:r>
    </w:p>
    <w:p w14:paraId="4BEC83A4" w14:textId="77777777" w:rsidR="00957D74" w:rsidRPr="002248BD" w:rsidRDefault="00957D74" w:rsidP="00957D74">
      <w:pPr>
        <w:spacing w:after="0" w:line="240" w:lineRule="auto"/>
        <w:rPr>
          <w:rFonts w:cs="Arial"/>
          <w:sz w:val="24"/>
          <w:szCs w:val="24"/>
          <w:u w:val="single"/>
        </w:rPr>
      </w:pPr>
    </w:p>
    <w:p w14:paraId="4B82FDC0" w14:textId="77777777" w:rsidR="00957D74" w:rsidRPr="002248BD" w:rsidRDefault="00957D74" w:rsidP="00957D74">
      <w:pPr>
        <w:spacing w:after="0" w:line="24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&lt;b&gt;</w:t>
      </w:r>
      <w:r w:rsidRPr="002248BD">
        <w:rPr>
          <w:rFonts w:cs="Arial"/>
          <w:b/>
          <w:sz w:val="24"/>
          <w:szCs w:val="24"/>
        </w:rPr>
        <w:t>GOODS/SERVICES IN THIS REGISTRATION:</w:t>
      </w:r>
      <w:r>
        <w:rPr>
          <w:rFonts w:cs="Arial"/>
          <w:b/>
          <w:sz w:val="24"/>
          <w:szCs w:val="24"/>
        </w:rPr>
        <w:t>&lt;/b&gt;&lt;br&gt;</w:t>
      </w:r>
    </w:p>
    <w:p w14:paraId="7B4D7A0D" w14:textId="77777777" w:rsidR="00957D74" w:rsidRPr="002248BD" w:rsidRDefault="00957D74" w:rsidP="00957D74">
      <w:pPr>
        <w:spacing w:after="0" w:line="240" w:lineRule="auto"/>
        <w:rPr>
          <w:rFonts w:cs="Arial"/>
          <w:bCs/>
          <w:sz w:val="24"/>
          <w:szCs w:val="24"/>
        </w:rPr>
      </w:pPr>
      <w:r w:rsidRPr="002248BD">
        <w:rPr>
          <w:rFonts w:cs="Arial"/>
          <w:bCs/>
          <w:sz w:val="24"/>
          <w:szCs w:val="24"/>
        </w:rPr>
        <w:t xml:space="preserve">Class Code/Description - 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>classCode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 xml:space="preserve">/ 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>classDescription</w:t>
      </w:r>
      <w:r>
        <w:rPr>
          <w:rFonts w:cs="Arial"/>
          <w:bCs/>
          <w:sz w:val="24"/>
          <w:szCs w:val="24"/>
        </w:rPr>
        <w:t>@&lt;br&gt;&lt;br&gt;</w:t>
      </w:r>
    </w:p>
    <w:p w14:paraId="6650339D" w14:textId="77777777" w:rsidR="00FE313C" w:rsidRPr="002248BD" w:rsidRDefault="00FE313C" w:rsidP="00FE313C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sz w:val="24"/>
          <w:szCs w:val="24"/>
        </w:rPr>
      </w:pPr>
    </w:p>
    <w:p w14:paraId="2DD907A5" w14:textId="77777777" w:rsidR="00FE313C" w:rsidRPr="002248BD" w:rsidRDefault="00FE313C" w:rsidP="00FE313C">
      <w:pPr>
        <w:spacing w:after="0" w:line="240" w:lineRule="auto"/>
        <w:rPr>
          <w:rFonts w:eastAsia="Times New Roman" w:cs="Arial"/>
          <w:color w:val="1F497D"/>
          <w:sz w:val="24"/>
          <w:szCs w:val="24"/>
        </w:rPr>
      </w:pPr>
    </w:p>
    <w:p w14:paraId="7A071736" w14:textId="77777777" w:rsidR="00FE313C" w:rsidRPr="00957D74" w:rsidRDefault="00957D74">
      <w:pPr>
        <w:rPr>
          <w:rFonts w:eastAsia="Times New Roman" w:cs="Arial"/>
          <w:sz w:val="24"/>
          <w:szCs w:val="24"/>
        </w:rPr>
      </w:pPr>
      <w:r w:rsidRPr="00957D74">
        <w:rPr>
          <w:rFonts w:eastAsia="Times New Roman" w:cs="Arial"/>
          <w:sz w:val="24"/>
          <w:szCs w:val="24"/>
        </w:rPr>
        <w:t>Dear @salutation@:&lt;br&gt;&lt;br&gt;</w:t>
      </w:r>
    </w:p>
    <w:p w14:paraId="7D125D63" w14:textId="77777777" w:rsidR="00872F23" w:rsidRDefault="00C805F8">
      <w:r>
        <w:t>&lt;</w:t>
      </w:r>
      <w:r w:rsidRPr="00C805F8">
        <w:t>p&gt;</w:t>
      </w:r>
      <w:r w:rsidR="00872F23">
        <w:t xml:space="preserve">We are writing </w:t>
      </w:r>
      <w:r w:rsidR="00E7460D">
        <w:t xml:space="preserve">to inform you that the above-captioned </w:t>
      </w:r>
      <w:r w:rsidR="00872F23">
        <w:t xml:space="preserve">trademark registration is due for renewal by </w:t>
      </w:r>
      <w:r w:rsidR="00957D74" w:rsidRPr="00957D74">
        <w:rPr>
          <w:bCs/>
        </w:rPr>
        <w:t>&lt;b&gt;&lt;u&gt;</w:t>
      </w:r>
      <w:r w:rsidR="00957D74" w:rsidRPr="00957D74">
        <w:rPr>
          <w:b/>
          <w:bCs/>
          <w:u w:val="single"/>
        </w:rPr>
        <w:t>@renewDate@&lt;/u&gt;&lt;/b&gt;</w:t>
      </w:r>
      <w:r w:rsidR="00E7460D">
        <w:t xml:space="preserve">.  Please provide instructions as to </w:t>
      </w:r>
      <w:r w:rsidR="001F430A">
        <w:t xml:space="preserve">whether </w:t>
      </w:r>
      <w:r w:rsidR="00D36981">
        <w:t>you wish to renew this registration.</w:t>
      </w:r>
      <w:r w:rsidRPr="00C805F8">
        <w:rPr>
          <w:rFonts w:eastAsia="Times New Roman" w:cs="Arial"/>
          <w:sz w:val="24"/>
          <w:szCs w:val="24"/>
        </w:rPr>
        <w:t xml:space="preserve"> </w:t>
      </w:r>
      <w:r w:rsidRPr="00C805F8">
        <w:t>&lt;/p&gt;</w:t>
      </w:r>
    </w:p>
    <w:p w14:paraId="44959906" w14:textId="77777777" w:rsidR="00872F23" w:rsidRDefault="00C805F8">
      <w:r>
        <w:t>&lt;</w:t>
      </w:r>
      <w:r w:rsidRPr="00C805F8">
        <w:t>p&gt;</w:t>
      </w:r>
      <w:r w:rsidR="00872F23">
        <w:t xml:space="preserve">The registration can be renewed for an additional 10-year term at an estimated cost of US </w:t>
      </w:r>
      <w:r w:rsidR="00872F23" w:rsidRPr="007244AA">
        <w:rPr>
          <w:b/>
        </w:rPr>
        <w:t>$</w:t>
      </w:r>
      <w:r>
        <w:rPr>
          <w:rFonts w:cs="Arial"/>
          <w:sz w:val="24"/>
          <w:szCs w:val="24"/>
        </w:rPr>
        <w:t>&lt;b&gt;&lt;u&gt;</w:t>
      </w:r>
      <w:r>
        <w:rPr>
          <w:rFonts w:cs="Arial"/>
          <w:b/>
          <w:sz w:val="24"/>
          <w:szCs w:val="24"/>
          <w:u w:val="single"/>
        </w:rPr>
        <w:t>@</w:t>
      </w:r>
      <w:r w:rsidRPr="002248BD">
        <w:rPr>
          <w:rFonts w:cs="Arial"/>
          <w:b/>
          <w:sz w:val="24"/>
          <w:szCs w:val="24"/>
          <w:u w:val="single"/>
        </w:rPr>
        <w:t>renewCost</w:t>
      </w:r>
      <w:r>
        <w:rPr>
          <w:rFonts w:cs="Arial"/>
          <w:b/>
          <w:sz w:val="24"/>
          <w:szCs w:val="24"/>
          <w:u w:val="single"/>
        </w:rPr>
        <w:t>@&lt;/u&gt;&lt;/b&gt;</w:t>
      </w:r>
      <w:r w:rsidR="00872F23">
        <w:t>.  This cost estimate was generated by third-party</w:t>
      </w:r>
      <w:r w:rsidR="00D36981">
        <w:t>, machine-generated</w:t>
      </w:r>
      <w:r w:rsidR="00872F23">
        <w:t xml:space="preserve"> software widely used by intellectual property firms </w:t>
      </w:r>
      <w:r w:rsidR="00325B7E">
        <w:t>for cost estimating</w:t>
      </w:r>
      <w:r w:rsidR="00E7460D">
        <w:t>,</w:t>
      </w:r>
      <w:r w:rsidR="00325B7E">
        <w:t xml:space="preserve"> </w:t>
      </w:r>
      <w:r w:rsidR="00872F23">
        <w:t xml:space="preserve">for both patent and trademark matters in 200+ countries.  </w:t>
      </w:r>
      <w:r w:rsidR="00E7460D">
        <w:t>P</w:t>
      </w:r>
      <w:r w:rsidR="00D129CC">
        <w:t xml:space="preserve">lease note that </w:t>
      </w:r>
      <w:r w:rsidR="00E7460D">
        <w:t xml:space="preserve">the </w:t>
      </w:r>
      <w:r w:rsidR="00325B7E">
        <w:t xml:space="preserve">final </w:t>
      </w:r>
      <w:r w:rsidR="00D129CC">
        <w:t xml:space="preserve">costs </w:t>
      </w:r>
      <w:r w:rsidR="00325B7E">
        <w:t xml:space="preserve">for the renewal </w:t>
      </w:r>
      <w:r w:rsidR="00D129CC">
        <w:t xml:space="preserve">may be either more or less than </w:t>
      </w:r>
      <w:r w:rsidR="00325B7E">
        <w:t xml:space="preserve">the above estimate </w:t>
      </w:r>
      <w:r w:rsidR="00D129CC">
        <w:t>for various reasons, in</w:t>
      </w:r>
      <w:r w:rsidR="00D36981">
        <w:t>cluding currency valuations which</w:t>
      </w:r>
      <w:r w:rsidR="00D129CC">
        <w:t xml:space="preserve"> fluctuate on a daily basis</w:t>
      </w:r>
      <w:r w:rsidR="00E7460D">
        <w:t xml:space="preserve">, </w:t>
      </w:r>
      <w:r w:rsidR="00D129CC">
        <w:t>increases in foreign associate fees</w:t>
      </w:r>
      <w:r w:rsidR="00E7460D">
        <w:t>,</w:t>
      </w:r>
      <w:r w:rsidR="00D129CC">
        <w:t xml:space="preserve"> and Trademark Office fees </w:t>
      </w:r>
      <w:r w:rsidR="00325B7E">
        <w:t xml:space="preserve">that occur </w:t>
      </w:r>
      <w:r w:rsidR="00D129CC">
        <w:t>without advance notice.</w:t>
      </w:r>
      <w:r w:rsidRPr="00C805F8">
        <w:rPr>
          <w:rFonts w:eastAsia="Times New Roman" w:cs="Arial"/>
          <w:sz w:val="24"/>
          <w:szCs w:val="24"/>
        </w:rPr>
        <w:t xml:space="preserve"> </w:t>
      </w:r>
      <w:r w:rsidRPr="00C805F8">
        <w:t>&lt;/p&gt;</w:t>
      </w:r>
    </w:p>
    <w:p w14:paraId="3A1C50F9" w14:textId="77777777" w:rsidR="00872F23" w:rsidRDefault="00C805F8">
      <w:r>
        <w:t>&lt;</w:t>
      </w:r>
      <w:r w:rsidRPr="00C805F8">
        <w:t>p&gt;</w:t>
      </w:r>
      <w:r w:rsidR="00E7460D">
        <w:t>If you would like</w:t>
      </w:r>
      <w:r w:rsidR="00D129CC">
        <w:t xml:space="preserve"> us to write to the </w:t>
      </w:r>
      <w:r w:rsidR="00872F23">
        <w:t xml:space="preserve">foreign associate to ask for </w:t>
      </w:r>
      <w:r w:rsidR="00D36981">
        <w:t>an</w:t>
      </w:r>
      <w:r w:rsidR="00D129CC">
        <w:t xml:space="preserve"> estimate of renewal costs</w:t>
      </w:r>
      <w:r w:rsidR="00E7460D">
        <w:t>, please let us know.  P</w:t>
      </w:r>
      <w:r w:rsidR="00C74ACD">
        <w:t>lease note</w:t>
      </w:r>
      <w:r w:rsidR="00B105FF">
        <w:t xml:space="preserve"> that</w:t>
      </w:r>
      <w:r w:rsidR="00C74ACD">
        <w:t xml:space="preserve"> </w:t>
      </w:r>
      <w:r w:rsidR="00872F23">
        <w:t xml:space="preserve">this </w:t>
      </w:r>
      <w:r w:rsidR="00C74ACD">
        <w:t xml:space="preserve">separate communication </w:t>
      </w:r>
      <w:r w:rsidR="00872F23">
        <w:t>will result in an extra charge</w:t>
      </w:r>
      <w:r w:rsidR="00E2069D">
        <w:t xml:space="preserve">. </w:t>
      </w:r>
      <w:r w:rsidRPr="00C805F8">
        <w:t xml:space="preserve">&lt;/p&gt; </w:t>
      </w:r>
      <w:r w:rsidR="00E2069D">
        <w:t xml:space="preserve"> </w:t>
      </w:r>
      <w:r w:rsidR="00872F23">
        <w:t xml:space="preserve">  </w:t>
      </w:r>
    </w:p>
    <w:p w14:paraId="6B5B3978" w14:textId="77777777" w:rsidR="00E2069D" w:rsidRDefault="00C805F8">
      <w:r w:rsidRPr="00D2143A">
        <w:rPr>
          <w:highlight w:val="yellow"/>
        </w:rPr>
        <w:t>&lt;p&gt;</w:t>
      </w:r>
      <w:r w:rsidR="00D2143A" w:rsidRPr="00D2143A">
        <w:rPr>
          <w:highlight w:val="yellow"/>
        </w:rPr>
        <w:t>&lt;u&gt;&lt;b&gt;</w:t>
      </w:r>
      <w:r w:rsidR="001F430A" w:rsidRPr="00D2143A">
        <w:rPr>
          <w:b/>
          <w:highlight w:val="yellow"/>
          <w:u w:val="single"/>
        </w:rPr>
        <w:t>Change in trademark owner’s name and/or address:</w:t>
      </w:r>
      <w:r w:rsidRPr="00D2143A">
        <w:rPr>
          <w:b/>
          <w:highlight w:val="yellow"/>
          <w:u w:val="single"/>
        </w:rPr>
        <w:t>&lt;/u&gt;&lt;/b&gt;</w:t>
      </w:r>
      <w:r w:rsidRPr="00D2143A">
        <w:rPr>
          <w:highlight w:val="yellow"/>
        </w:rPr>
        <w:t>&lt;br&gt;</w:t>
      </w:r>
      <w:r w:rsidR="001F430A" w:rsidRPr="001F430A">
        <w:rPr>
          <w:u w:val="single"/>
        </w:rPr>
        <w:br/>
      </w:r>
      <w:r w:rsidR="001F430A">
        <w:t xml:space="preserve">The owner’s name and address are noted above.  If </w:t>
      </w:r>
      <w:r w:rsidR="00E7460D">
        <w:t>there have</w:t>
      </w:r>
      <w:r w:rsidR="00E2069D">
        <w:t xml:space="preserve"> been any change</w:t>
      </w:r>
      <w:r w:rsidR="00E7460D">
        <w:t>s</w:t>
      </w:r>
      <w:r w:rsidR="00E2069D">
        <w:t xml:space="preserve"> in the </w:t>
      </w:r>
      <w:r w:rsidR="00D922DA">
        <w:t xml:space="preserve">name or address </w:t>
      </w:r>
      <w:r w:rsidR="00D922DA">
        <w:lastRenderedPageBreak/>
        <w:t>of the trademark owner</w:t>
      </w:r>
      <w:r w:rsidR="00E7460D">
        <w:t>, they</w:t>
      </w:r>
      <w:r w:rsidR="00D922DA">
        <w:t xml:space="preserve"> must be </w:t>
      </w:r>
      <w:r w:rsidR="00E2069D">
        <w:t>record</w:t>
      </w:r>
      <w:r w:rsidR="00D922DA">
        <w:t>ed</w:t>
      </w:r>
      <w:r w:rsidR="00E2069D">
        <w:t xml:space="preserve"> </w:t>
      </w:r>
      <w:r w:rsidR="00B105FF">
        <w:t>with the local Trademark Office</w:t>
      </w:r>
      <w:r w:rsidR="00D922DA">
        <w:t xml:space="preserve"> </w:t>
      </w:r>
      <w:r w:rsidR="00E2069D">
        <w:t xml:space="preserve">with the renewal.  </w:t>
      </w:r>
      <w:r w:rsidR="00E7460D">
        <w:t>The c</w:t>
      </w:r>
      <w:r w:rsidR="00E2069D">
        <w:t xml:space="preserve">osts to record </w:t>
      </w:r>
      <w:r w:rsidR="00E7460D">
        <w:t>these</w:t>
      </w:r>
      <w:r w:rsidR="00D922DA">
        <w:t xml:space="preserve"> </w:t>
      </w:r>
      <w:r w:rsidR="00E2069D">
        <w:t>changes will be in addition to the renewal estimate noted above</w:t>
      </w:r>
      <w:r w:rsidR="00B105FF">
        <w:t>,</w:t>
      </w:r>
      <w:r w:rsidR="00E33D74">
        <w:t xml:space="preserve"> and can be estimated</w:t>
      </w:r>
      <w:r w:rsidR="00D36981">
        <w:t xml:space="preserve"> in advance upon</w:t>
      </w:r>
      <w:r w:rsidR="00E33D74">
        <w:t xml:space="preserve"> request</w:t>
      </w:r>
      <w:r w:rsidR="00E2069D">
        <w:t xml:space="preserve">. </w:t>
      </w:r>
      <w:r>
        <w:t>&lt;/p?</w:t>
      </w:r>
    </w:p>
    <w:p w14:paraId="25B8A8B5" w14:textId="77777777" w:rsidR="007244AA" w:rsidRPr="007244AA" w:rsidRDefault="007244AA" w:rsidP="007244AA">
      <w:pPr>
        <w:jc w:val="center"/>
        <w:rPr>
          <w:b/>
        </w:rPr>
      </w:pPr>
      <w:r w:rsidRPr="007244AA">
        <w:rPr>
          <w:b/>
        </w:rPr>
        <w:t>_____________________________________</w:t>
      </w:r>
    </w:p>
    <w:p w14:paraId="382CE1D3" w14:textId="77777777" w:rsidR="007244AA" w:rsidRPr="007244AA" w:rsidRDefault="00C805F8" w:rsidP="007244AA">
      <w:r>
        <w:t>&lt;</w:t>
      </w:r>
      <w:r w:rsidRPr="00C805F8">
        <w:t>p&gt;</w:t>
      </w:r>
      <w:r w:rsidR="007244AA" w:rsidRPr="007244AA">
        <w:t xml:space="preserve">Please provide your instructions to renew the registration well before the deadline and preferably no later than </w:t>
      </w:r>
      <w:r>
        <w:t>&lt;b&gt;</w:t>
      </w:r>
      <w:r>
        <w:rPr>
          <w:b/>
          <w:bCs/>
        </w:rPr>
        <w:t>@instDate@&lt;/b&gt;</w:t>
      </w:r>
      <w:r w:rsidR="007244AA" w:rsidRPr="007244AA">
        <w:rPr>
          <w:b/>
          <w:bCs/>
        </w:rPr>
        <w:t>.</w:t>
      </w:r>
      <w:r w:rsidR="007244AA" w:rsidRPr="007244AA">
        <w:t xml:space="preserve"> If instructions are not in place at least one week prior to the </w:t>
      </w:r>
      <w:r w:rsidRPr="00957D74">
        <w:rPr>
          <w:bCs/>
        </w:rPr>
        <w:t>&lt;b&gt;&lt;u&gt;</w:t>
      </w:r>
      <w:r w:rsidRPr="00957D74">
        <w:rPr>
          <w:b/>
          <w:bCs/>
          <w:u w:val="single"/>
        </w:rPr>
        <w:t>@renewDate@&lt;/u&gt;&lt;/b&gt;</w:t>
      </w:r>
      <w:r>
        <w:t xml:space="preserve"> </w:t>
      </w:r>
      <w:r w:rsidR="007244AA" w:rsidRPr="007244AA">
        <w:t xml:space="preserve">deadline, we may not be able to guarantee </w:t>
      </w:r>
      <w:r w:rsidR="007244AA">
        <w:t>renewal of the registration</w:t>
      </w:r>
      <w:r w:rsidR="007244AA" w:rsidRPr="007244AA">
        <w:t xml:space="preserve"> prior to the deadli</w:t>
      </w:r>
      <w:r w:rsidR="007244AA">
        <w:t xml:space="preserve">ne.  We will take no action </w:t>
      </w:r>
      <w:r w:rsidR="007244AA" w:rsidRPr="007244AA">
        <w:t xml:space="preserve">and the registration will expire unless we receive your specific instructions. </w:t>
      </w:r>
      <w:r>
        <w:t>&lt;/p&gt;</w:t>
      </w:r>
    </w:p>
    <w:p w14:paraId="2CE02CBA" w14:textId="77777777" w:rsidR="00C805F8" w:rsidRPr="002248BD" w:rsidRDefault="00C805F8" w:rsidP="00C805F8">
      <w:pPr>
        <w:spacing w:after="24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&lt;p&gt;</w:t>
      </w:r>
      <w:r w:rsidRPr="002248BD">
        <w:rPr>
          <w:rFonts w:cs="Arial"/>
          <w:sz w:val="24"/>
          <w:szCs w:val="24"/>
        </w:rPr>
        <w:t xml:space="preserve">We look forward to receiving your instructions. Please do not hesitate to contact either 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>WAName</w:t>
      </w:r>
      <w:r>
        <w:rPr>
          <w:rFonts w:cs="Arial"/>
          <w:bCs/>
          <w:sz w:val="24"/>
          <w:szCs w:val="24"/>
        </w:rPr>
        <w:t>@</w:t>
      </w:r>
      <w:r w:rsidRPr="002248BD">
        <w:rPr>
          <w:rFonts w:cs="Arial"/>
          <w:bCs/>
          <w:sz w:val="24"/>
          <w:szCs w:val="24"/>
        </w:rPr>
        <w:t xml:space="preserve"> </w:t>
      </w:r>
      <w:r w:rsidRPr="002248BD">
        <w:rPr>
          <w:rFonts w:cs="Arial"/>
          <w:sz w:val="24"/>
          <w:szCs w:val="24"/>
        </w:rPr>
        <w:t>or me if you have any questions.</w:t>
      </w:r>
      <w:r>
        <w:rPr>
          <w:rFonts w:cs="Arial"/>
          <w:sz w:val="24"/>
          <w:szCs w:val="24"/>
        </w:rPr>
        <w:t>&lt;/p&gt;</w:t>
      </w:r>
    </w:p>
    <w:p w14:paraId="2F20A394" w14:textId="77777777" w:rsidR="00C805F8" w:rsidRPr="002248BD" w:rsidRDefault="00C805F8" w:rsidP="00C805F8">
      <w:pPr>
        <w:autoSpaceDE w:val="0"/>
        <w:autoSpaceDN w:val="0"/>
        <w:adjustRightInd w:val="0"/>
        <w:spacing w:after="0" w:line="240" w:lineRule="auto"/>
        <w:rPr>
          <w:noProof/>
          <w:sz w:val="24"/>
          <w:szCs w:val="24"/>
        </w:rPr>
      </w:pPr>
      <w:r w:rsidRPr="002248BD">
        <w:rPr>
          <w:noProof/>
          <w:sz w:val="24"/>
          <w:szCs w:val="24"/>
        </w:rPr>
        <w:t>Sincerely,</w:t>
      </w:r>
    </w:p>
    <w:p w14:paraId="12302D99" w14:textId="77777777" w:rsidR="00C805F8" w:rsidRPr="002248BD" w:rsidRDefault="00C805F8" w:rsidP="00C805F8">
      <w:pPr>
        <w:autoSpaceDE w:val="0"/>
        <w:autoSpaceDN w:val="0"/>
        <w:adjustRightInd w:val="0"/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&lt;br&gt;&lt;br&gt;</w:t>
      </w:r>
    </w:p>
    <w:p w14:paraId="5D520F56" w14:textId="77777777" w:rsidR="00C805F8" w:rsidRPr="002248BD" w:rsidRDefault="00C805F8" w:rsidP="00C805F8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30233E65" w14:textId="77777777" w:rsidR="00C805F8" w:rsidRPr="002248BD" w:rsidRDefault="00C805F8" w:rsidP="00C805F8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@cmg</w:t>
      </w:r>
      <w:r w:rsidRPr="002248BD">
        <w:rPr>
          <w:sz w:val="24"/>
          <w:szCs w:val="24"/>
        </w:rPr>
        <w:t>Name</w:t>
      </w:r>
      <w:r>
        <w:rPr>
          <w:sz w:val="24"/>
          <w:szCs w:val="24"/>
        </w:rPr>
        <w:t>@</w:t>
      </w:r>
    </w:p>
    <w:p w14:paraId="531D6E99" w14:textId="77777777" w:rsidR="00C805F8" w:rsidRPr="002248BD" w:rsidRDefault="00C805F8" w:rsidP="00C805F8">
      <w:pPr>
        <w:widowControl w:val="0"/>
        <w:autoSpaceDE w:val="0"/>
        <w:autoSpaceDN w:val="0"/>
        <w:adjustRightInd w:val="0"/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&lt;br&gt;</w:t>
      </w:r>
    </w:p>
    <w:p w14:paraId="2B28CF7B" w14:textId="77777777" w:rsidR="00C805F8" w:rsidRPr="002248BD" w:rsidRDefault="00C805F8" w:rsidP="00C805F8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@</w:t>
      </w:r>
      <w:r w:rsidRPr="002248BD">
        <w:rPr>
          <w:sz w:val="24"/>
          <w:szCs w:val="24"/>
        </w:rPr>
        <w:t>enclosures</w:t>
      </w:r>
      <w:r>
        <w:rPr>
          <w:sz w:val="24"/>
          <w:szCs w:val="24"/>
        </w:rPr>
        <w:t>@</w:t>
      </w:r>
    </w:p>
    <w:p w14:paraId="57AC6ABD" w14:textId="77777777" w:rsidR="00C805F8" w:rsidRPr="002248BD" w:rsidRDefault="00C805F8" w:rsidP="00C805F8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&lt;br&gt;</w:t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294"/>
        <w:gridCol w:w="6174"/>
      </w:tblGrid>
      <w:tr w:rsidR="00C805F8" w:rsidRPr="002248BD" w14:paraId="01B827CD" w14:textId="77777777" w:rsidTr="00161068">
        <w:tc>
          <w:tcPr>
            <w:tcW w:w="1548" w:type="dxa"/>
          </w:tcPr>
          <w:p w14:paraId="0C87B253" w14:textId="77777777" w:rsidR="00C805F8" w:rsidRPr="002248BD" w:rsidRDefault="00C805F8" w:rsidP="001610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</w:t>
            </w:r>
            <w:r w:rsidRPr="002248BD">
              <w:rPr>
                <w:sz w:val="24"/>
                <w:szCs w:val="24"/>
              </w:rPr>
              <w:t>ccTag</w:t>
            </w:r>
            <w:r>
              <w:rPr>
                <w:sz w:val="24"/>
                <w:szCs w:val="24"/>
              </w:rPr>
              <w:t>@&amp;nbsp;&amp;nbsp;&amp;nbsp;</w:t>
            </w:r>
          </w:p>
        </w:tc>
        <w:tc>
          <w:tcPr>
            <w:tcW w:w="7920" w:type="dxa"/>
          </w:tcPr>
          <w:p w14:paraId="4CD0CF93" w14:textId="77777777" w:rsidR="00C805F8" w:rsidRPr="002248BD" w:rsidRDefault="00C805F8" w:rsidP="001610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</w:t>
            </w:r>
            <w:r w:rsidRPr="002248BD">
              <w:rPr>
                <w:sz w:val="24"/>
                <w:szCs w:val="24"/>
              </w:rPr>
              <w:t>ccName</w:t>
            </w:r>
            <w:r>
              <w:rPr>
                <w:sz w:val="24"/>
                <w:szCs w:val="24"/>
              </w:rPr>
              <w:t>@</w:t>
            </w:r>
          </w:p>
        </w:tc>
      </w:tr>
    </w:tbl>
    <w:p w14:paraId="10DB9E72" w14:textId="77777777" w:rsidR="00C74ACD" w:rsidRPr="00C74ACD" w:rsidRDefault="00C74ACD"/>
    <w:sectPr w:rsidR="00C74ACD" w:rsidRPr="00C74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178DD" w14:textId="77777777" w:rsidR="00417138" w:rsidRDefault="00417138" w:rsidP="00417138">
      <w:pPr>
        <w:spacing w:after="0" w:line="240" w:lineRule="auto"/>
      </w:pPr>
      <w:r>
        <w:separator/>
      </w:r>
    </w:p>
  </w:endnote>
  <w:endnote w:type="continuationSeparator" w:id="0">
    <w:p w14:paraId="08CA54EE" w14:textId="77777777" w:rsidR="00417138" w:rsidRDefault="00417138" w:rsidP="00417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A2D05" w14:textId="77777777" w:rsidR="00417138" w:rsidRDefault="00417138" w:rsidP="00417138">
      <w:pPr>
        <w:spacing w:after="0" w:line="240" w:lineRule="auto"/>
      </w:pPr>
      <w:r>
        <w:separator/>
      </w:r>
    </w:p>
  </w:footnote>
  <w:footnote w:type="continuationSeparator" w:id="0">
    <w:p w14:paraId="53EFD2EB" w14:textId="77777777" w:rsidR="00417138" w:rsidRDefault="00417138" w:rsidP="00417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72F23"/>
    <w:rsid w:val="000D6D37"/>
    <w:rsid w:val="000E4A95"/>
    <w:rsid w:val="001150CD"/>
    <w:rsid w:val="001A0643"/>
    <w:rsid w:val="001B24E3"/>
    <w:rsid w:val="001F430A"/>
    <w:rsid w:val="00287AD7"/>
    <w:rsid w:val="002D36DD"/>
    <w:rsid w:val="00325B7E"/>
    <w:rsid w:val="00417138"/>
    <w:rsid w:val="00456B14"/>
    <w:rsid w:val="005A4EE3"/>
    <w:rsid w:val="007244AA"/>
    <w:rsid w:val="007A5301"/>
    <w:rsid w:val="00864BFD"/>
    <w:rsid w:val="00872F23"/>
    <w:rsid w:val="008811AA"/>
    <w:rsid w:val="00903DB8"/>
    <w:rsid w:val="00957D74"/>
    <w:rsid w:val="00A231D8"/>
    <w:rsid w:val="00AD0C96"/>
    <w:rsid w:val="00AE0BDB"/>
    <w:rsid w:val="00B105FF"/>
    <w:rsid w:val="00B164F8"/>
    <w:rsid w:val="00B17AA0"/>
    <w:rsid w:val="00C00E92"/>
    <w:rsid w:val="00C74ACD"/>
    <w:rsid w:val="00C805F8"/>
    <w:rsid w:val="00D129CC"/>
    <w:rsid w:val="00D2143A"/>
    <w:rsid w:val="00D36981"/>
    <w:rsid w:val="00D922DA"/>
    <w:rsid w:val="00E2069D"/>
    <w:rsid w:val="00E33D74"/>
    <w:rsid w:val="00E7460D"/>
    <w:rsid w:val="00FE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7727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E31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1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13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1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7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138"/>
  </w:style>
  <w:style w:type="paragraph" w:styleId="Footer">
    <w:name w:val="footer"/>
    <w:basedOn w:val="Normal"/>
    <w:link w:val="FooterChar"/>
    <w:uiPriority w:val="99"/>
    <w:unhideWhenUsed/>
    <w:rsid w:val="00417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ForRenewalRemind.dotx</Template>
  <TotalTime>0</TotalTime>
  <Pages>2</Pages>
  <Words>427</Words>
  <Characters>2437</Characters>
  <Application>Microsoft Office Word</Application>
  <DocSecurity>0</DocSecurity>
  <PresentationFormat>14|.DOTX</PresentationFormat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Foreign trademark renewal letter.DOCX</vt:lpstr>
    </vt:vector>
  </TitlesOfParts>
  <Company>SLW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Foreign trademark renewal letter.DOCX</dc:title>
  <dc:subject/>
  <dc:creator>Cheryl E. Classen</dc:creator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