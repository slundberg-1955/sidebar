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F12EF" w14:textId="77777777" w:rsidR="00BE5AF9" w:rsidRDefault="00BE5AF9" w:rsidP="00BE5AF9">
      <w:r>
        <w:t>&lt;b&gt;SCHWEGMAN LUNDBERG &amp; WOESSNER, P.A.&lt;/b&gt;&lt;br&gt;&lt;br&gt;</w:t>
      </w:r>
    </w:p>
    <w:p w14:paraId="39861B7D" w14:textId="77777777" w:rsidR="00BE5AF9" w:rsidRDefault="00BE5AF9" w:rsidP="00BE5AF9"/>
    <w:p w14:paraId="68D95AE2" w14:textId="77777777" w:rsidR="00BE5AF9" w:rsidRDefault="00BE5AF9" w:rsidP="00BE5AF9">
      <w:r>
        <w:t>@WAName@ @WAPhone@&amp;nbsp;&amp;nbsp;@WAEmail@&lt;br&gt;</w:t>
      </w:r>
    </w:p>
    <w:p w14:paraId="75806D16" w14:textId="77777777" w:rsidR="00BE5AF9" w:rsidRDefault="00BE5AF9" w:rsidP="00BE5AF9">
      <w:r>
        <w:t>@paraName@ @paraPhone@&amp;nbsp;&amp;nbsp;@paraEmail@&lt;br&gt;&lt;br&gt;&lt;br&gt;</w:t>
      </w:r>
    </w:p>
    <w:p w14:paraId="5AE5CECA" w14:textId="77777777" w:rsidR="00BE5AF9" w:rsidRDefault="00BE5AF9" w:rsidP="00BE5AF9"/>
    <w:p w14:paraId="3D3B0781" w14:textId="77777777" w:rsidR="00BE5AF9" w:rsidRDefault="00BE5AF9" w:rsidP="00BE5AF9"/>
    <w:p w14:paraId="1C9BBDD3" w14:textId="77777777" w:rsidR="00BE5AF9" w:rsidRDefault="00BE5AF9" w:rsidP="00BE5AF9">
      <w:r>
        <w:t>Re:</w:t>
      </w:r>
      <w:r>
        <w:tab/>
        <w:t>@orgName@ @clientRefNo@ - SLW Ref. No. @matterNo@&lt;br&gt;</w:t>
      </w:r>
    </w:p>
    <w:p w14:paraId="1DCE18F4" w14:textId="77777777" w:rsidR="00BE5AF9" w:rsidRDefault="00BE5AF9" w:rsidP="00BE5AF9">
      <w:r>
        <w:t>&amp;nbsp;&amp;nbsp;&amp;nbsp;&amp;nbsp;&amp;nbsp;&amp;nbsp;&amp;nbsp;</w:t>
      </w:r>
      <w:r w:rsidR="00C13685">
        <w:t xml:space="preserve"> </w:t>
      </w:r>
      <w:r w:rsidR="00C13685" w:rsidRPr="00C13685">
        <w:rPr>
          <w:highlight w:val="red"/>
          <w:u w:val="single"/>
        </w:rPr>
        <w:t>@country@</w:t>
      </w:r>
      <w:r w:rsidR="00C13685">
        <w:t xml:space="preserve"> </w:t>
      </w:r>
      <w:r>
        <w:t>@MarkType@ Application No. @serialNumber@&lt;br&gt;</w:t>
      </w:r>
    </w:p>
    <w:p w14:paraId="069FFF31" w14:textId="77777777" w:rsidR="00BE5AF9" w:rsidRDefault="00BE5AF9" w:rsidP="00BE5AF9">
      <w:r>
        <w:t>&amp;nbsp;&amp;nbsp;&amp;nbsp;&amp;nbsp;&amp;nbsp;&amp;nbsp;&amp;nbsp;Mark:  @title@&lt;br&gt;&lt;br&gt;</w:t>
      </w:r>
    </w:p>
    <w:p w14:paraId="430DB745" w14:textId="77777777" w:rsidR="00BE5AF9" w:rsidRDefault="00BE5AF9" w:rsidP="00BE5AF9"/>
    <w:p w14:paraId="003C9BF3" w14:textId="77777777" w:rsidR="00BE5AF9" w:rsidRDefault="00BE5AF9" w:rsidP="00BE5AF9">
      <w:r>
        <w:t>&amp;nbsp;&amp;nbsp;&amp;nbsp;&amp;nbsp;&amp;nbsp;&amp;nbsp;&amp;nbsp;&lt;b&gt;Owner:&lt;/b&gt;&lt;br&gt;</w:t>
      </w:r>
    </w:p>
    <w:p w14:paraId="30377080" w14:textId="77777777" w:rsidR="00BE5AF9" w:rsidRDefault="00BE5AF9" w:rsidP="00BE5AF9">
      <w:r>
        <w:t>&amp;nbsp;&amp;nbsp;&amp;nbsp;&amp;nbsp;&amp;nbsp;&amp;nbsp;&amp;nbsp;@applicant@&lt;br&gt;</w:t>
      </w:r>
    </w:p>
    <w:p w14:paraId="59E3B352" w14:textId="77777777" w:rsidR="00BE5AF9" w:rsidRDefault="00BE5AF9" w:rsidP="00BE5AF9">
      <w:r>
        <w:t>&amp;nbsp;&amp;nbsp;&amp;nbsp;&amp;nbsp;&amp;nbsp;&amp;nbsp;&amp;nbsp;@address1@&lt;br&gt;</w:t>
      </w:r>
    </w:p>
    <w:p w14:paraId="0F632A55" w14:textId="77777777" w:rsidR="00BE5AF9" w:rsidRDefault="00BE5AF9" w:rsidP="00BE5AF9">
      <w:r>
        <w:t>&amp;nbsp;&amp;nbsp;&amp;nbsp;&amp;nbsp;&amp;nbsp;&amp;nbsp;&amp;nbsp;@address2@&lt;br&gt;</w:t>
      </w:r>
    </w:p>
    <w:p w14:paraId="6A5BB4AD" w14:textId="77777777" w:rsidR="00BE5AF9" w:rsidRDefault="00BE5AF9" w:rsidP="00BE5AF9">
      <w:r>
        <w:t>&amp;nbsp;&amp;nbsp;&amp;nbsp;&amp;nbsp;&amp;nbsp;&amp;nbsp;&amp;nbsp;@address3@&lt;br&gt;</w:t>
      </w:r>
    </w:p>
    <w:p w14:paraId="5B2F3AB8" w14:textId="77777777" w:rsidR="00BE5AF9" w:rsidRDefault="00BE5AF9" w:rsidP="00BE5AF9">
      <w:r>
        <w:t>&amp;nbsp;&amp;nbsp;&amp;nbsp;&amp;nbsp;&amp;nbsp;&amp;nbsp;&amp;nbsp;@citystatezip@&lt;br&gt;&lt;br&gt;</w:t>
      </w:r>
    </w:p>
    <w:p w14:paraId="3DEC97EF" w14:textId="77777777" w:rsidR="00BE5AF9" w:rsidRDefault="00BE5AF9" w:rsidP="00BE5AF9"/>
    <w:p w14:paraId="388D85AA" w14:textId="77777777" w:rsidR="00BE5AF9" w:rsidRDefault="00BE5AF9" w:rsidP="00BE5AF9">
      <w:r>
        <w:t>_____________________________________________________</w:t>
      </w:r>
      <w:r w:rsidR="00C13685">
        <w:t>____________________________</w:t>
      </w:r>
      <w:r>
        <w:t>&lt;br&gt;&lt;br&gt;</w:t>
      </w:r>
    </w:p>
    <w:p w14:paraId="284D9C6E" w14:textId="77777777" w:rsidR="00BE5AF9" w:rsidRDefault="00BE5AF9" w:rsidP="00BE5AF9">
      <w:r>
        <w:t>&lt;b&gt;ACTION REPORTED:&lt;/b&gt; Notice of Publication&lt;br&gt;&lt;br&gt;</w:t>
      </w:r>
    </w:p>
    <w:p w14:paraId="4477015A" w14:textId="77777777" w:rsidR="00BE5AF9" w:rsidRDefault="00BE5AF9" w:rsidP="00BE5AF9"/>
    <w:p w14:paraId="247BA7EC" w14:textId="77777777" w:rsidR="00BE5AF9" w:rsidRDefault="00BE5AF9" w:rsidP="00BE5AF9">
      <w:r>
        <w:t>&lt;b&gt;PUBLICATION DATE:&lt;/b&gt; @pubDate@&lt;br&gt;&lt;br&gt;</w:t>
      </w:r>
    </w:p>
    <w:p w14:paraId="36E5D47D" w14:textId="77777777" w:rsidR="00BE5AF9" w:rsidRDefault="00BE5AF9" w:rsidP="00BE5AF9"/>
    <w:p w14:paraId="2A158B64" w14:textId="77777777" w:rsidR="00BE5AF9" w:rsidRDefault="00BE5AF9" w:rsidP="00BE5AF9">
      <w:r>
        <w:t>&lt;b&gt;GOODS/SERVICES IN THIS REGISTRATION:&lt;/b&gt;&lt;br&gt;</w:t>
      </w:r>
    </w:p>
    <w:p w14:paraId="179135DA" w14:textId="77777777" w:rsidR="00BE5AF9" w:rsidRDefault="00BE5AF9" w:rsidP="00BE5AF9">
      <w:r>
        <w:t>Class Code/Description - @classCode@/ @classDescription@&lt;br&gt;</w:t>
      </w:r>
    </w:p>
    <w:p w14:paraId="38CB9A5A" w14:textId="77777777" w:rsidR="00BE5AF9" w:rsidRDefault="00BE5AF9" w:rsidP="00BE5AF9">
      <w:r>
        <w:t>________________________________________________________</w:t>
      </w:r>
      <w:r w:rsidR="00C13685">
        <w:t>_________________________</w:t>
      </w:r>
      <w:r>
        <w:t>&lt;br&gt;</w:t>
      </w:r>
    </w:p>
    <w:p w14:paraId="75ED4456" w14:textId="77777777" w:rsidR="00BE5AF9" w:rsidRDefault="00BE5AF9" w:rsidP="00BE5AF9"/>
    <w:p w14:paraId="2A6388AF" w14:textId="11A3B707" w:rsidR="00BE5AF9" w:rsidRDefault="00BE5AF9" w:rsidP="00BE5AF9">
      <w:r>
        <w:t xml:space="preserve">&lt;p&gt;The above referenced mark has been approved for publication.  The mark will be published </w:t>
      </w:r>
      <w:r w:rsidR="00C13685" w:rsidRPr="00C13685">
        <w:rPr>
          <w:highlight w:val="red"/>
          <w:u w:val="single"/>
        </w:rPr>
        <w:t>by</w:t>
      </w:r>
      <w:r w:rsidRPr="00C13685">
        <w:t xml:space="preserve"> </w:t>
      </w:r>
      <w:r>
        <w:t xml:space="preserve">the </w:t>
      </w:r>
      <w:r w:rsidR="00C13685" w:rsidRPr="00C13685">
        <w:rPr>
          <w:highlight w:val="red"/>
          <w:u w:val="single"/>
        </w:rPr>
        <w:t>@country@</w:t>
      </w:r>
      <w:r w:rsidR="00C13685" w:rsidRPr="00C13685">
        <w:rPr>
          <w:u w:val="single"/>
        </w:rPr>
        <w:t xml:space="preserve"> </w:t>
      </w:r>
      <w:r>
        <w:t xml:space="preserve">Patent and Trademark Office on @pubDate@.&lt;/p&gt; </w:t>
      </w:r>
    </w:p>
    <w:p w14:paraId="477F7BB6" w14:textId="77777777" w:rsidR="00BE5AF9" w:rsidRDefault="00BE5AF9" w:rsidP="00BE5AF9"/>
    <w:p w14:paraId="00B9E2AB" w14:textId="4F4726E0" w:rsidR="00BE5AF9" w:rsidRDefault="00BE5AF9" w:rsidP="00BE5AF9">
      <w:r>
        <w:t>&lt;p&gt;</w:t>
      </w:r>
      <w:r w:rsidR="00C13685">
        <w:t xml:space="preserve">Please advise if you believe </w:t>
      </w:r>
      <w:r w:rsidR="00C13685" w:rsidRPr="00C13685">
        <w:rPr>
          <w:highlight w:val="red"/>
          <w:u w:val="single"/>
        </w:rPr>
        <w:t>there might be any negative result</w:t>
      </w:r>
      <w:r w:rsidR="00C13685">
        <w:t xml:space="preserve"> </w:t>
      </w:r>
      <w:r w:rsidR="008948B2">
        <w:t xml:space="preserve"> </w:t>
      </w:r>
      <w:r>
        <w:t>by registration of this mark</w:t>
      </w:r>
      <w:r w:rsidRPr="00C13685">
        <w:rPr>
          <w:strike/>
          <w:highlight w:val="yellow"/>
        </w:rPr>
        <w:t>.</w:t>
      </w:r>
      <w:r>
        <w:t xml:space="preserve">&lt;/p&gt;  </w:t>
      </w:r>
    </w:p>
    <w:p w14:paraId="76395CA9" w14:textId="77777777" w:rsidR="00BE5AF9" w:rsidRDefault="00BE5AF9" w:rsidP="00BE5AF9"/>
    <w:p w14:paraId="11A4B57C" w14:textId="77777777" w:rsidR="00BE5AF9" w:rsidRPr="00C13685" w:rsidRDefault="00BE5AF9" w:rsidP="00BE5AF9">
      <w:pPr>
        <w:rPr>
          <w:strike/>
        </w:rPr>
      </w:pPr>
      <w:r w:rsidRPr="00C13685">
        <w:rPr>
          <w:strike/>
          <w:highlight w:val="yellow"/>
        </w:rPr>
        <w:t>&lt;p&gt;Once a Notice of Allowance is issued, the applicant has six months within which to file a Statement of Use and supporting specimens proving use of the mark.  If the mark is not in use, an extension of time to file such a document may be filed.  The applicant may file up to five (5) requests for extensions before a Statement of Use must be filed.&lt;/p&gt;</w:t>
      </w:r>
    </w:p>
    <w:p w14:paraId="76D31F40" w14:textId="77777777" w:rsidR="00BE5AF9" w:rsidRDefault="00BE5AF9" w:rsidP="00BE5AF9"/>
    <w:p w14:paraId="1C62C5D9" w14:textId="77777777" w:rsidR="00BE5AF9" w:rsidRPr="00C13685" w:rsidRDefault="00BE5AF9" w:rsidP="00BE5AF9">
      <w:pPr>
        <w:rPr>
          <w:strike/>
        </w:rPr>
      </w:pPr>
      <w:r w:rsidRPr="00C13685">
        <w:rPr>
          <w:strike/>
          <w:highlight w:val="yellow"/>
        </w:rPr>
        <w:t>&lt;p&gt;Please let us know as soon as you begin use of this mark.  Please also let us know if there has been any change in your intent to use this mark, or in the nature of the goods or services covered by the mark.&lt;/p&gt;</w:t>
      </w:r>
      <w:r w:rsidRPr="00C13685">
        <w:rPr>
          <w:strike/>
        </w:rPr>
        <w:t xml:space="preserve">  </w:t>
      </w:r>
    </w:p>
    <w:p w14:paraId="144CE961" w14:textId="77777777" w:rsidR="00BE5AF9" w:rsidRDefault="00BE5AF9" w:rsidP="00BE5AF9"/>
    <w:p w14:paraId="65A1F605" w14:textId="77777777" w:rsidR="00BE5AF9" w:rsidRDefault="00BE5AF9" w:rsidP="00BE5AF9">
      <w:r>
        <w:t xml:space="preserve">&lt;p&gt;We will keep you advised of the progress of this application.  Please do not hesitate to contact us if you have any questions about the status of this matter.&lt;/p&gt;  </w:t>
      </w:r>
    </w:p>
    <w:p w14:paraId="1167F81C" w14:textId="77777777" w:rsidR="00BE5AF9" w:rsidRDefault="00BE5AF9" w:rsidP="00BE5AF9"/>
    <w:p w14:paraId="5CA5F8ED" w14:textId="77777777" w:rsidR="00BE5AF9" w:rsidRDefault="00BE5AF9" w:rsidP="00BE5AF9">
      <w:r>
        <w:t>&lt;br&gt;</w:t>
      </w:r>
    </w:p>
    <w:p w14:paraId="664B831F" w14:textId="77777777" w:rsidR="00BE5AF9" w:rsidRDefault="00BE5AF9" w:rsidP="00BE5AF9"/>
    <w:p w14:paraId="79F23318" w14:textId="77777777" w:rsidR="00BE5AF9" w:rsidRDefault="00BE5AF9" w:rsidP="00BE5AF9">
      <w:r>
        <w:t>Reported By:&lt;br&gt;&lt;br&gt;</w:t>
      </w:r>
    </w:p>
    <w:p w14:paraId="5B9F2311" w14:textId="77777777" w:rsidR="00BE5AF9" w:rsidRDefault="00BE5AF9" w:rsidP="00BE5AF9"/>
    <w:p w14:paraId="03112D0E" w14:textId="77777777" w:rsidR="00BE5AF9" w:rsidRDefault="00BE5AF9" w:rsidP="00BE5AF9">
      <w:r>
        <w:t>@userName@</w:t>
      </w:r>
      <w:r w:rsidR="00D23101">
        <w:t>&lt;br&gt;</w:t>
      </w:r>
    </w:p>
    <w:p w14:paraId="44FA1873" w14:textId="5010EE9C" w:rsidR="00D23101" w:rsidRPr="00D23101" w:rsidRDefault="00A05A79" w:rsidP="00BE5AF9">
      <w:pPr>
        <w:rPr>
          <w:u w:val="single"/>
        </w:rPr>
      </w:pPr>
      <w:r>
        <w:rPr>
          <w:highlight w:val="red"/>
          <w:u w:val="single"/>
        </w:rPr>
        <w:t xml:space="preserve">Case Management Assistant, </w:t>
      </w:r>
      <w:r w:rsidR="00D23101" w:rsidRPr="00D23101">
        <w:rPr>
          <w:highlight w:val="red"/>
          <w:u w:val="single"/>
        </w:rPr>
        <w:t>International Department</w:t>
      </w:r>
    </w:p>
    <w:p w14:paraId="4988CD9E" w14:textId="77777777" w:rsidR="00BE5AF9" w:rsidRDefault="00BE5AF9" w:rsidP="00BE5AF9">
      <w:r>
        <w:t>&lt;br&gt;</w:t>
      </w:r>
      <w:r w:rsidR="00D23101" w:rsidRPr="00D23101">
        <w:rPr>
          <w:highlight w:val="red"/>
        </w:rPr>
        <w:t>&lt;br&gt;</w:t>
      </w:r>
    </w:p>
    <w:p w14:paraId="20450F13" w14:textId="77777777" w:rsidR="00BE5AF9" w:rsidRDefault="00BE5AF9" w:rsidP="00BE5AF9">
      <w:r>
        <w:t>Attachments</w:t>
      </w:r>
    </w:p>
    <w:p w14:paraId="14601C3A" w14:textId="77777777" w:rsidR="009719FC" w:rsidRDefault="009719FC" w:rsidP="00BE5AF9"/>
    <w:p w14:paraId="4627AC1F" w14:textId="77777777" w:rsidR="00C13685" w:rsidRDefault="00C13685" w:rsidP="00BE5AF9"/>
    <w:p w14:paraId="7B02ECF0" w14:textId="77777777" w:rsidR="00C13685" w:rsidRDefault="00C13685" w:rsidP="00BE5AF9"/>
    <w:p w14:paraId="3A489E8F" w14:textId="77777777" w:rsidR="00C13685" w:rsidRDefault="00C13685" w:rsidP="00BE5AF9"/>
    <w:p w14:paraId="0EF7B908" w14:textId="77777777" w:rsidR="00C13685" w:rsidRPr="00BE5AF9" w:rsidRDefault="00C13685" w:rsidP="00BE5AF9">
      <w:r w:rsidRPr="00C13685">
        <w:rPr>
          <w:highlight w:val="red"/>
        </w:rPr>
        <w:t>Confidentiality Statement</w:t>
      </w:r>
    </w:p>
    <w:sectPr w:rsidR="00C13685" w:rsidRPr="00BE5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F9F"/>
    <w:rsid w:val="0004279F"/>
    <w:rsid w:val="00172C65"/>
    <w:rsid w:val="00225D3E"/>
    <w:rsid w:val="0029009D"/>
    <w:rsid w:val="00523728"/>
    <w:rsid w:val="008948B2"/>
    <w:rsid w:val="009719FC"/>
    <w:rsid w:val="00A05A79"/>
    <w:rsid w:val="00BE5AF9"/>
    <w:rsid w:val="00C13685"/>
    <w:rsid w:val="00D23101"/>
    <w:rsid w:val="00EA6E7A"/>
    <w:rsid w:val="00FB3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C5983"/>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13685"/>
    <w:rPr>
      <w:sz w:val="16"/>
      <w:szCs w:val="16"/>
    </w:rPr>
  </w:style>
  <w:style w:type="paragraph" w:styleId="CommentText">
    <w:name w:val="annotation text"/>
    <w:basedOn w:val="Normal"/>
    <w:link w:val="CommentTextChar"/>
    <w:uiPriority w:val="99"/>
    <w:semiHidden/>
    <w:unhideWhenUsed/>
    <w:rsid w:val="00C13685"/>
    <w:rPr>
      <w:sz w:val="20"/>
      <w:szCs w:val="20"/>
    </w:rPr>
  </w:style>
  <w:style w:type="character" w:customStyle="1" w:styleId="CommentTextChar">
    <w:name w:val="Comment Text Char"/>
    <w:basedOn w:val="DefaultParagraphFont"/>
    <w:link w:val="CommentText"/>
    <w:uiPriority w:val="99"/>
    <w:semiHidden/>
    <w:rsid w:val="00C13685"/>
    <w:rPr>
      <w:sz w:val="20"/>
      <w:szCs w:val="20"/>
    </w:rPr>
  </w:style>
  <w:style w:type="paragraph" w:styleId="CommentSubject">
    <w:name w:val="annotation subject"/>
    <w:basedOn w:val="CommentText"/>
    <w:next w:val="CommentText"/>
    <w:link w:val="CommentSubjectChar"/>
    <w:uiPriority w:val="99"/>
    <w:semiHidden/>
    <w:unhideWhenUsed/>
    <w:rsid w:val="00C13685"/>
    <w:rPr>
      <w:b/>
      <w:bCs/>
    </w:rPr>
  </w:style>
  <w:style w:type="character" w:customStyle="1" w:styleId="CommentSubjectChar">
    <w:name w:val="Comment Subject Char"/>
    <w:basedOn w:val="CommentTextChar"/>
    <w:link w:val="CommentSubject"/>
    <w:uiPriority w:val="99"/>
    <w:semiHidden/>
    <w:rsid w:val="00C13685"/>
    <w:rPr>
      <w:b/>
      <w:bCs/>
      <w:sz w:val="20"/>
      <w:szCs w:val="20"/>
    </w:rPr>
  </w:style>
  <w:style w:type="paragraph" w:styleId="BalloonText">
    <w:name w:val="Balloon Text"/>
    <w:basedOn w:val="Normal"/>
    <w:link w:val="BalloonTextChar"/>
    <w:uiPriority w:val="99"/>
    <w:semiHidden/>
    <w:unhideWhenUsed/>
    <w:rsid w:val="00C136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36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ForNotOfPub.dotx</Template>
  <TotalTime>0</TotalTime>
  <Pages>2</Pages>
  <Words>338</Words>
  <Characters>1932</Characters>
  <Application>Microsoft Office Word</Application>
  <DocSecurity>0</DocSecurity>
  <PresentationFormat/>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Young</dc:creator>
  <cp:keywords/>
  <dc:description/>
  <cp:lastModifiedBy>Jacob Burns</cp:lastModifiedBy>
  <cp:revision>2</cp:revision>
  <dcterms:created xsi:type="dcterms:W3CDTF">2024-06-03T23:54:00Z</dcterms:created>
  <dcterms:modified xsi:type="dcterms:W3CDTF">2024-06-03T23:54:00Z</dcterms:modified>
</cp:coreProperties>
</file>