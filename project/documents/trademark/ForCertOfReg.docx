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52CFF" w14:textId="77777777" w:rsidR="00BA65AA" w:rsidRDefault="00BA65AA" w:rsidP="00BA65AA"/>
    <w:p w14:paraId="641C1D55" w14:textId="77777777" w:rsidR="00BA65AA" w:rsidRDefault="00BA65AA" w:rsidP="00BA65AA"/>
    <w:p w14:paraId="259E38E5" w14:textId="77777777" w:rsidR="00BA65AA" w:rsidRDefault="00BA65AA" w:rsidP="00BA65AA"/>
    <w:p w14:paraId="41F97C10" w14:textId="77777777" w:rsidR="00BA65AA" w:rsidRDefault="00BA65AA" w:rsidP="00BA65AA"/>
    <w:p w14:paraId="1B19479C" w14:textId="77777777" w:rsidR="006E4865" w:rsidRDefault="006E4865" w:rsidP="00BA65AA">
      <w:pPr>
        <w:widowControl w:val="0"/>
        <w:tabs>
          <w:tab w:val="right" w:pos="99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3DCDE53" w14:textId="77777777" w:rsidR="006E4865" w:rsidRDefault="006E4865" w:rsidP="00BA65AA">
      <w:pPr>
        <w:widowControl w:val="0"/>
        <w:tabs>
          <w:tab w:val="right" w:pos="99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B49E7E6" w14:textId="77777777" w:rsidR="006E4865" w:rsidRDefault="006E4865" w:rsidP="00BA65AA">
      <w:pPr>
        <w:widowControl w:val="0"/>
        <w:tabs>
          <w:tab w:val="right" w:pos="99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D5242EA" w14:textId="77777777" w:rsidR="006E4865" w:rsidRDefault="006E4865" w:rsidP="00BA65AA">
      <w:pPr>
        <w:widowControl w:val="0"/>
        <w:tabs>
          <w:tab w:val="right" w:pos="99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77DDD51C" w14:textId="77777777" w:rsidR="006E4865" w:rsidRDefault="006E4865" w:rsidP="00BA65AA">
      <w:pPr>
        <w:widowControl w:val="0"/>
        <w:tabs>
          <w:tab w:val="right" w:pos="99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144585AA" w14:textId="77777777" w:rsidR="00BA65AA" w:rsidRPr="00BA65AA" w:rsidRDefault="00BA65AA" w:rsidP="00BA65AA">
      <w:pPr>
        <w:widowControl w:val="0"/>
        <w:tabs>
          <w:tab w:val="right" w:pos="99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A65AA">
        <w:rPr>
          <w:rFonts w:ascii="Times New Roman" w:eastAsia="Times New Roman" w:hAnsi="Times New Roman" w:cs="Times New Roman"/>
          <w:b/>
          <w:bCs/>
          <w:sz w:val="20"/>
          <w:szCs w:val="20"/>
        </w:rPr>
        <w:t>&lt;&lt;WAName&gt;&gt; &lt;&lt;WAPhone&gt;&gt; - Direct Dial</w:t>
      </w:r>
      <w:r w:rsidRPr="00BA65AA"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  <w:t>&lt;&lt;paraName&gt;&gt; &lt;&lt;paraPhone&gt;&gt; - Direct Dial</w:t>
      </w:r>
    </w:p>
    <w:p w14:paraId="4A259337" w14:textId="77777777" w:rsidR="00BA65AA" w:rsidRPr="00BA65AA" w:rsidRDefault="00BA65AA" w:rsidP="00BA65AA">
      <w:pPr>
        <w:widowControl w:val="0"/>
        <w:tabs>
          <w:tab w:val="right" w:pos="990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b/>
          <w:bCs/>
          <w:sz w:val="20"/>
          <w:szCs w:val="20"/>
        </w:rPr>
        <w:t>&lt;&lt;WAEmail&gt;&gt;</w:t>
      </w:r>
      <w:r w:rsidRPr="00BA65AA">
        <w:rPr>
          <w:rFonts w:ascii="Times New Roman" w:eastAsia="Times New Roman" w:hAnsi="Times New Roman" w:cs="Times New Roman"/>
          <w:b/>
          <w:bCs/>
          <w:sz w:val="23"/>
          <w:szCs w:val="23"/>
        </w:rPr>
        <w:tab/>
      </w:r>
      <w:r w:rsidRPr="00BA65AA">
        <w:rPr>
          <w:rFonts w:ascii="Times New Roman" w:eastAsia="Times New Roman" w:hAnsi="Times New Roman" w:cs="Times New Roman"/>
          <w:b/>
          <w:bCs/>
          <w:sz w:val="20"/>
          <w:szCs w:val="20"/>
        </w:rPr>
        <w:t>&lt;&lt;paraEmail&gt;&gt;</w:t>
      </w:r>
    </w:p>
    <w:p w14:paraId="1E8D7143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3"/>
          <w:szCs w:val="23"/>
        </w:rPr>
      </w:pPr>
    </w:p>
    <w:p w14:paraId="333EC75F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sz w:val="23"/>
          <w:szCs w:val="23"/>
        </w:rPr>
        <w:t>&lt;&lt;currentDate&gt;&gt;</w:t>
      </w:r>
    </w:p>
    <w:p w14:paraId="0A734B8D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04261101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sz w:val="23"/>
          <w:szCs w:val="23"/>
        </w:rPr>
        <w:t>&lt;&lt;recipient&gt;&gt;</w:t>
      </w:r>
    </w:p>
    <w:p w14:paraId="4367105B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sz w:val="23"/>
          <w:szCs w:val="23"/>
        </w:rPr>
        <w:t>&lt;&lt;recipientTitle&gt;&gt;</w:t>
      </w:r>
    </w:p>
    <w:p w14:paraId="63EB475A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sz w:val="23"/>
          <w:szCs w:val="23"/>
        </w:rPr>
        <w:t>&lt;&lt;orgName&gt;&gt;</w:t>
      </w:r>
    </w:p>
    <w:p w14:paraId="541D2ECC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sz w:val="23"/>
          <w:szCs w:val="23"/>
        </w:rPr>
        <w:t>&lt;&lt;workAddr&gt;&gt;</w:t>
      </w:r>
    </w:p>
    <w:p w14:paraId="7E991F8C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sz w:val="23"/>
          <w:szCs w:val="23"/>
        </w:rPr>
        <w:t>&lt;&lt;CSZ&gt;&gt;</w:t>
      </w:r>
    </w:p>
    <w:p w14:paraId="535C3D16" w14:textId="77777777" w:rsidR="00BA65AA" w:rsidRPr="00BA65AA" w:rsidRDefault="00BA65AA" w:rsidP="00A52ABF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14A05F52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sz w:val="23"/>
          <w:szCs w:val="23"/>
        </w:rPr>
        <w:t>Re:</w:t>
      </w:r>
      <w:r w:rsidRPr="00BA65AA">
        <w:rPr>
          <w:rFonts w:ascii="Times New Roman" w:eastAsia="Times New Roman" w:hAnsi="Times New Roman" w:cs="Times New Roman"/>
          <w:sz w:val="23"/>
          <w:szCs w:val="23"/>
        </w:rPr>
        <w:tab/>
        <w:t xml:space="preserve">&lt;&lt;orgName&gt;&gt; </w:t>
      </w:r>
      <w:r w:rsidRPr="00BA65AA">
        <w:rPr>
          <w:rFonts w:ascii="Times New Roman" w:eastAsia="Times New Roman" w:hAnsi="Times New Roman" w:cs="Times New Roman"/>
          <w:bCs/>
          <w:sz w:val="23"/>
          <w:szCs w:val="23"/>
        </w:rPr>
        <w:t>&lt;&lt;clientRefNo&gt;&gt;</w:t>
      </w:r>
      <w:r w:rsidRPr="00BA65AA">
        <w:rPr>
          <w:rFonts w:ascii="Times New Roman" w:eastAsia="Times New Roman" w:hAnsi="Times New Roman" w:cs="Times New Roman"/>
          <w:b/>
          <w:bCs/>
          <w:sz w:val="23"/>
          <w:szCs w:val="23"/>
        </w:rPr>
        <w:t>-</w:t>
      </w:r>
      <w:r w:rsidRPr="00BA65AA">
        <w:rPr>
          <w:rFonts w:ascii="Times New Roman" w:eastAsia="Times New Roman" w:hAnsi="Times New Roman" w:cs="Times New Roman"/>
          <w:sz w:val="23"/>
          <w:szCs w:val="23"/>
        </w:rPr>
        <w:t xml:space="preserve"> SLW Ref. No. &lt;&lt;matterNo&gt;&gt;</w:t>
      </w:r>
    </w:p>
    <w:p w14:paraId="67757699" w14:textId="77777777" w:rsidR="00BA65AA" w:rsidRPr="00BA65AA" w:rsidRDefault="00444393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ab/>
      </w:r>
      <w:r w:rsidR="008D4D95">
        <w:rPr>
          <w:rFonts w:ascii="Times New Roman" w:eastAsia="Times New Roman" w:hAnsi="Times New Roman" w:cs="Times New Roman"/>
          <w:sz w:val="23"/>
          <w:szCs w:val="23"/>
        </w:rPr>
        <w:t>&lt;&lt;</w:t>
      </w:r>
      <w:r w:rsidR="00E96907">
        <w:rPr>
          <w:rFonts w:ascii="Times New Roman" w:eastAsia="Times New Roman" w:hAnsi="Times New Roman" w:cs="Times New Roman"/>
          <w:sz w:val="23"/>
          <w:szCs w:val="23"/>
        </w:rPr>
        <w:t>matterC</w:t>
      </w:r>
      <w:r w:rsidR="008D4D95">
        <w:rPr>
          <w:rFonts w:ascii="Times New Roman" w:eastAsia="Times New Roman" w:hAnsi="Times New Roman" w:cs="Times New Roman"/>
          <w:sz w:val="23"/>
          <w:szCs w:val="23"/>
        </w:rPr>
        <w:t>ountry</w:t>
      </w:r>
      <w:r w:rsidR="00E96907">
        <w:rPr>
          <w:rFonts w:ascii="Times New Roman" w:eastAsia="Times New Roman" w:hAnsi="Times New Roman" w:cs="Times New Roman"/>
          <w:sz w:val="23"/>
          <w:szCs w:val="23"/>
        </w:rPr>
        <w:t>N</w:t>
      </w:r>
      <w:r w:rsidR="008D4D95">
        <w:rPr>
          <w:rFonts w:ascii="Times New Roman" w:eastAsia="Times New Roman" w:hAnsi="Times New Roman" w:cs="Times New Roman"/>
          <w:sz w:val="23"/>
          <w:szCs w:val="23"/>
        </w:rPr>
        <w:t xml:space="preserve">ame&gt;&gt; </w:t>
      </w:r>
      <w:r w:rsidR="00BA65AA" w:rsidRPr="00BA65AA">
        <w:rPr>
          <w:rFonts w:ascii="Times New Roman" w:eastAsia="Times New Roman" w:hAnsi="Times New Roman" w:cs="Times New Roman"/>
          <w:sz w:val="23"/>
          <w:szCs w:val="23"/>
        </w:rPr>
        <w:t>&lt;&lt;MarkType&gt;&gt; Reg. No.: &lt;&lt;TMRegNo&gt;&gt;</w:t>
      </w:r>
    </w:p>
    <w:p w14:paraId="2053B30F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sz w:val="23"/>
          <w:szCs w:val="23"/>
        </w:rPr>
        <w:tab/>
        <w:t>Mark:  &lt;&lt;title&gt;&gt;</w:t>
      </w:r>
    </w:p>
    <w:p w14:paraId="46091A5E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3ED04C8D" w14:textId="77777777" w:rsidR="00BA65AA" w:rsidRPr="00BA65AA" w:rsidRDefault="00BA65AA" w:rsidP="006E4865">
      <w:pPr>
        <w:widowControl w:val="0"/>
        <w:pBdr>
          <w:bottom w:val="single" w:sz="12" w:space="1" w:color="auto"/>
        </w:pBdr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581598EF" w14:textId="77777777" w:rsidR="00BA65AA" w:rsidRPr="00BA65AA" w:rsidRDefault="00BA65AA" w:rsidP="006E4865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4F98EF40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b/>
          <w:sz w:val="23"/>
          <w:szCs w:val="23"/>
        </w:rPr>
        <w:t xml:space="preserve">ACTION REPORTED: </w:t>
      </w:r>
      <w:r w:rsidRPr="00BA65AA">
        <w:rPr>
          <w:rFonts w:ascii="Times New Roman" w:eastAsia="Times New Roman" w:hAnsi="Times New Roman" w:cs="Times New Roman"/>
          <w:sz w:val="23"/>
          <w:szCs w:val="23"/>
        </w:rPr>
        <w:t>Receipt of the original Certificate of Registration</w:t>
      </w:r>
    </w:p>
    <w:p w14:paraId="391F4FB4" w14:textId="77777777" w:rsidR="00BA65AA" w:rsidRPr="00BA65AA" w:rsidRDefault="00BA65AA" w:rsidP="006E4865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Times New Roman"/>
          <w:sz w:val="23"/>
          <w:szCs w:val="23"/>
          <w:u w:val="single"/>
        </w:rPr>
      </w:pPr>
    </w:p>
    <w:p w14:paraId="014183FC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b/>
          <w:sz w:val="23"/>
          <w:szCs w:val="23"/>
        </w:rPr>
        <w:t>GOODS/SERVICES IN THIS REGISTRATION:</w:t>
      </w:r>
    </w:p>
    <w:p w14:paraId="49711AFC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bCs/>
          <w:sz w:val="23"/>
          <w:szCs w:val="23"/>
        </w:rPr>
        <w:t>Class Code/Description - &lt;&lt;classCode&gt;&gt;/ &lt;&lt;classDescription&gt;&gt;</w:t>
      </w:r>
    </w:p>
    <w:p w14:paraId="1325177B" w14:textId="77777777" w:rsidR="00BA65AA" w:rsidRPr="00BA65AA" w:rsidRDefault="00BA65AA" w:rsidP="006E4865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Times New Roman"/>
          <w:bCs/>
          <w:sz w:val="23"/>
          <w:szCs w:val="23"/>
        </w:rPr>
      </w:pPr>
    </w:p>
    <w:p w14:paraId="11029823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b/>
          <w:bCs/>
          <w:sz w:val="23"/>
          <w:szCs w:val="23"/>
        </w:rPr>
        <w:t>REGISTRATION DATE:</w:t>
      </w:r>
      <w:r w:rsidRPr="00BA65AA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BA65AA">
        <w:rPr>
          <w:rFonts w:ascii="Times New Roman" w:eastAsia="Times New Roman" w:hAnsi="Times New Roman" w:cs="Times New Roman"/>
          <w:bCs/>
          <w:sz w:val="23"/>
          <w:szCs w:val="23"/>
        </w:rPr>
        <w:t>&lt;&lt;TMRegDate&gt;&gt;</w:t>
      </w:r>
    </w:p>
    <w:p w14:paraId="2B933103" w14:textId="77777777" w:rsidR="00BA65AA" w:rsidRPr="00BA65AA" w:rsidRDefault="00BA65AA" w:rsidP="006E4865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Times New Roman"/>
          <w:bCs/>
          <w:sz w:val="23"/>
          <w:szCs w:val="23"/>
        </w:rPr>
      </w:pPr>
    </w:p>
    <w:p w14:paraId="48CBFFB4" w14:textId="77777777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b/>
          <w:bCs/>
          <w:sz w:val="23"/>
          <w:szCs w:val="23"/>
        </w:rPr>
        <w:t>REGISTRATION NO.:</w:t>
      </w:r>
      <w:r w:rsidRPr="00BA65AA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</w:t>
      </w:r>
      <w:r w:rsidRPr="00BA65AA">
        <w:rPr>
          <w:rFonts w:ascii="Times New Roman" w:eastAsia="Times New Roman" w:hAnsi="Times New Roman" w:cs="Times New Roman"/>
          <w:bCs/>
          <w:sz w:val="23"/>
          <w:szCs w:val="23"/>
        </w:rPr>
        <w:t>&lt;&lt;TMRegNo&gt;&gt;</w:t>
      </w:r>
    </w:p>
    <w:p w14:paraId="551D7E65" w14:textId="77777777" w:rsidR="00BA65AA" w:rsidRPr="00BA65AA" w:rsidRDefault="00BA65AA" w:rsidP="006E4865">
      <w:pPr>
        <w:widowControl w:val="0"/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Times New Roman"/>
          <w:bCs/>
          <w:sz w:val="23"/>
          <w:szCs w:val="23"/>
        </w:rPr>
      </w:pPr>
    </w:p>
    <w:p w14:paraId="6786D902" w14:textId="38474F9B" w:rsidR="00BA65AA" w:rsidRPr="00BA65AA" w:rsidRDefault="00BA65AA" w:rsidP="00BA65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3"/>
          <w:szCs w:val="23"/>
        </w:rPr>
      </w:pPr>
      <w:r w:rsidRPr="00BA65AA">
        <w:rPr>
          <w:rFonts w:ascii="Times New Roman" w:eastAsia="Times New Roman" w:hAnsi="Times New Roman" w:cs="Times New Roman"/>
          <w:b/>
          <w:bCs/>
          <w:sz w:val="23"/>
          <w:szCs w:val="23"/>
        </w:rPr>
        <w:t>TERM OF REGISTRATION:</w:t>
      </w:r>
      <w:r w:rsidRPr="00BA65AA">
        <w:rPr>
          <w:rFonts w:ascii="Times New Roman" w:eastAsia="Times New Roman" w:hAnsi="Times New Roman" w:cs="Times New Roman"/>
          <w:bCs/>
          <w:sz w:val="23"/>
          <w:szCs w:val="23"/>
        </w:rPr>
        <w:t xml:space="preserve"> </w:t>
      </w:r>
      <w:r w:rsidR="006E4865">
        <w:rPr>
          <w:rFonts w:ascii="Times New Roman" w:eastAsia="Times New Roman" w:hAnsi="Times New Roman" w:cs="Times New Roman"/>
          <w:bCs/>
          <w:sz w:val="23"/>
          <w:szCs w:val="23"/>
        </w:rPr>
        <w:t>&lt;&lt;regTerm&gt;&gt;</w:t>
      </w:r>
      <w:r w:rsidR="00031ED1">
        <w:rPr>
          <w:rFonts w:ascii="Times New Roman" w:eastAsia="Times New Roman" w:hAnsi="Times New Roman" w:cs="Times New Roman"/>
          <w:bCs/>
          <w:sz w:val="23"/>
          <w:szCs w:val="23"/>
        </w:rPr>
        <w:t xml:space="preserve"> years</w:t>
      </w:r>
    </w:p>
    <w:p w14:paraId="3B400648" w14:textId="77777777" w:rsidR="00BA65AA" w:rsidRPr="00BA65AA" w:rsidRDefault="00BA65AA" w:rsidP="006E4865">
      <w:pPr>
        <w:widowControl w:val="0"/>
        <w:pBdr>
          <w:bottom w:val="single" w:sz="12" w:space="0" w:color="auto"/>
        </w:pBdr>
        <w:autoSpaceDE w:val="0"/>
        <w:autoSpaceDN w:val="0"/>
        <w:adjustRightInd w:val="0"/>
        <w:spacing w:after="0" w:line="120" w:lineRule="auto"/>
        <w:rPr>
          <w:rFonts w:ascii="Times New Roman" w:eastAsia="Times New Roman" w:hAnsi="Times New Roman" w:cs="Times New Roman"/>
          <w:sz w:val="23"/>
          <w:szCs w:val="23"/>
        </w:rPr>
      </w:pPr>
    </w:p>
    <w:p w14:paraId="223DC8DB" w14:textId="77777777" w:rsidR="00BA65AA" w:rsidRDefault="00BA65AA" w:rsidP="006E4865">
      <w:pPr>
        <w:spacing w:line="120" w:lineRule="auto"/>
      </w:pPr>
    </w:p>
    <w:p w14:paraId="374F4516" w14:textId="77777777" w:rsidR="00BA65AA" w:rsidRDefault="00BA65AA" w:rsidP="00BA65AA">
      <w:r w:rsidRPr="00BA65AA">
        <w:t>Dear &lt;&lt;salutation&gt;&gt;:</w:t>
      </w:r>
    </w:p>
    <w:p w14:paraId="771A3A6D" w14:textId="77777777" w:rsidR="00BA65AA" w:rsidRDefault="00BA65AA" w:rsidP="00BA65AA">
      <w:r>
        <w:t xml:space="preserve">Enclosed is the </w:t>
      </w:r>
      <w:r w:rsidRPr="00BA65AA">
        <w:t xml:space="preserve">original Certificate of Registration for the &lt;&lt;title&gt;&gt; </w:t>
      </w:r>
      <w:r w:rsidRPr="00BA65AA">
        <w:rPr>
          <w:sz w:val="36"/>
          <w:szCs w:val="36"/>
        </w:rPr>
        <w:t>®</w:t>
      </w:r>
      <w:r w:rsidRPr="00BA65AA">
        <w:t xml:space="preserve"> trademark</w:t>
      </w:r>
      <w:r>
        <w:t>, assigned Registration No. &lt;&lt;</w:t>
      </w:r>
      <w:r w:rsidR="00DA1956">
        <w:t>TMR</w:t>
      </w:r>
      <w:r>
        <w:t>egNo&gt;&gt; for your safekeeping.</w:t>
      </w:r>
    </w:p>
    <w:p w14:paraId="444054D8" w14:textId="77777777" w:rsidR="00BA65AA" w:rsidRDefault="00BA65AA" w:rsidP="00BA65AA">
      <w:r>
        <w:t>Thank you for this opportunity to be of service. If you have any questions or comments, please contact &lt;&lt;WANam</w:t>
      </w:r>
      <w:r w:rsidR="008530EF">
        <w:t>e</w:t>
      </w:r>
      <w:r>
        <w:t>&gt;&gt; or &lt;&lt;</w:t>
      </w:r>
      <w:r w:rsidR="00DA1956">
        <w:t>paraName</w:t>
      </w:r>
      <w:r>
        <w:t xml:space="preserve">&gt;&gt;.     </w:t>
      </w:r>
    </w:p>
    <w:p w14:paraId="7303B603" w14:textId="77777777" w:rsidR="00A52ABF" w:rsidRDefault="00A52ABF" w:rsidP="00A52ABF">
      <w:pPr>
        <w:spacing w:line="240" w:lineRule="auto"/>
      </w:pPr>
      <w:r>
        <w:t>Sincerely</w:t>
      </w:r>
      <w:r w:rsidR="006E4865">
        <w:t>,</w:t>
      </w:r>
    </w:p>
    <w:p w14:paraId="706A7F3B" w14:textId="77777777" w:rsidR="00BA65AA" w:rsidRPr="00A52ABF" w:rsidRDefault="00BA65AA" w:rsidP="00A52ABF">
      <w:pPr>
        <w:spacing w:after="0" w:line="240" w:lineRule="auto"/>
      </w:pPr>
      <w:r w:rsidRPr="00A52ABF">
        <w:t>&lt;&lt;</w:t>
      </w:r>
      <w:r w:rsidR="00A52ABF" w:rsidRPr="00A52ABF">
        <w:rPr>
          <w:rFonts w:eastAsia="Times New Roman" w:cs="Times New Roman"/>
          <w:sz w:val="24"/>
          <w:szCs w:val="24"/>
        </w:rPr>
        <w:t>cmgName</w:t>
      </w:r>
      <w:r w:rsidRPr="00A52ABF">
        <w:t>&gt;&gt;</w:t>
      </w:r>
    </w:p>
    <w:p w14:paraId="409FFB3C" w14:textId="77777777" w:rsidR="00BA65AA" w:rsidRDefault="00BA65AA" w:rsidP="00A52ABF">
      <w:pPr>
        <w:spacing w:after="0"/>
      </w:pPr>
      <w:r>
        <w:t>enclosures</w:t>
      </w:r>
    </w:p>
    <w:sectPr w:rsidR="00BA65AA" w:rsidSect="00A52ABF">
      <w:pgSz w:w="12240" w:h="15840"/>
      <w:pgMar w:top="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AA"/>
    <w:rsid w:val="00031ED1"/>
    <w:rsid w:val="00205263"/>
    <w:rsid w:val="003762F6"/>
    <w:rsid w:val="00444393"/>
    <w:rsid w:val="006E4865"/>
    <w:rsid w:val="00783678"/>
    <w:rsid w:val="008530EF"/>
    <w:rsid w:val="008D4D95"/>
    <w:rsid w:val="00966553"/>
    <w:rsid w:val="00A52ABF"/>
    <w:rsid w:val="00BA65AA"/>
    <w:rsid w:val="00DA1956"/>
    <w:rsid w:val="00E074C9"/>
    <w:rsid w:val="00E96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E644C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ForCertOfReg.dotx</Template>
  <TotalTime>0</TotalTime>
  <Pages>1</Pages>
  <Words>141</Words>
  <Characters>806</Characters>
  <Application>Microsoft Office Word</Application>
  <DocSecurity>0</DocSecurity>
  <PresentationFormat>15|.DOTX</PresentationFormat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Lynnea Fredrikson</dc:creator>
  <cp:keywords/>
  <dc:description/>
  <cp:lastModifiedBy>Jacob Burns</cp:lastModifiedBy>
  <cp:revision>2</cp:revision>
  <dcterms:created xsi:type="dcterms:W3CDTF">2024-06-03T23:54:00Z</dcterms:created>
  <dcterms:modified xsi:type="dcterms:W3CDTF">2024-06-03T23:54:00Z</dcterms:modified>
</cp:coreProperties>
</file>