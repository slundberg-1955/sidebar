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5065C" w14:textId="77777777" w:rsidR="00917ECF" w:rsidRPr="005076DE" w:rsidRDefault="00917ECF" w:rsidP="00917ECF">
      <w:pPr>
        <w:spacing w:after="0" w:line="240" w:lineRule="auto"/>
        <w:rPr>
          <w:b/>
          <w:bCs/>
        </w:rPr>
      </w:pPr>
      <w:r w:rsidRPr="005076DE">
        <w:rPr>
          <w:b/>
          <w:bCs/>
        </w:rPr>
        <w:t xml:space="preserve">Subject line: </w:t>
      </w:r>
    </w:p>
    <w:p w14:paraId="4811D322" w14:textId="51D3C6A2" w:rsidR="00917ECF" w:rsidRDefault="00917ECF" w:rsidP="00917EC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t xml:space="preserve">&lt;&lt;THIS.title&gt;&gt;: &lt;&lt;THIS.applicantName&gt;&gt; &lt;&lt;THIS.clientRefNo&gt;&gt; / SLW Ref. No. &lt;&lt;THIS.matterNo&gt;&gt; / SLW Report Out –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Filing Confirmation</w:t>
      </w:r>
    </w:p>
    <w:p w14:paraId="6EDDA5C7" w14:textId="77777777" w:rsidR="00917ECF" w:rsidRDefault="00917ECF" w:rsidP="00917EC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82DA8BF" w14:textId="77777777" w:rsidR="00917ECF" w:rsidRDefault="00917ECF" w:rsidP="00917EC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AAF7F21" w14:textId="77777777" w:rsidR="00917ECF" w:rsidRPr="005076DE" w:rsidRDefault="00917ECF" w:rsidP="00917ECF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5076D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Attachment: </w:t>
      </w:r>
    </w:p>
    <w:p w14:paraId="59ACE35D" w14:textId="2C4F70EE" w:rsidR="00917ECF" w:rsidRDefault="00917ECF" w:rsidP="00917EC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bookmarkStart w:id="0" w:name="_Hlk130206440"/>
      <w:r>
        <w:rPr>
          <w:rFonts w:ascii="Arial" w:hAnsi="Arial" w:cs="Arial"/>
          <w:color w:val="000000"/>
          <w:sz w:val="20"/>
          <w:szCs w:val="20"/>
        </w:rPr>
        <w:t>SLW file #_Filing Confirmation</w:t>
      </w:r>
    </w:p>
    <w:bookmarkEnd w:id="0"/>
    <w:p w14:paraId="589B4079" w14:textId="77777777" w:rsidR="00917ECF" w:rsidRDefault="00917ECF" w:rsidP="00917EC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7054C0E" w14:textId="77777777" w:rsidR="00917ECF" w:rsidRDefault="00917ECF" w:rsidP="00917EC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14396B9" w14:textId="77777777" w:rsidR="00917ECF" w:rsidRPr="005076DE" w:rsidRDefault="00917ECF" w:rsidP="00917ECF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5076D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Body of email:</w:t>
      </w:r>
    </w:p>
    <w:p w14:paraId="18F9DE53" w14:textId="77777777" w:rsidR="00917ECF" w:rsidRDefault="00917ECF" w:rsidP="00917ECF">
      <w:pPr>
        <w:spacing w:after="0" w:line="240" w:lineRule="auto"/>
      </w:pPr>
      <w:r>
        <w:t>Re: &lt;&lt;THIS.applicantName&gt;&gt; &lt;&lt;THIS.clientRefNo&gt;&gt; - SLW Ref. No. &lt;&lt;THIS.matterNo&gt;&gt;</w:t>
      </w:r>
    </w:p>
    <w:p w14:paraId="44D2C296" w14:textId="77777777" w:rsidR="00917ECF" w:rsidRDefault="00917ECF" w:rsidP="00917ECF">
      <w:pPr>
        <w:spacing w:after="0" w:line="240" w:lineRule="auto"/>
      </w:pPr>
      <w:r>
        <w:t xml:space="preserve">       &lt;&lt;THIS.matterCountryName&gt;&gt; Application No. &lt;&lt;THIS.serialNo&gt;&gt;</w:t>
      </w:r>
    </w:p>
    <w:p w14:paraId="647FCED1" w14:textId="77777777" w:rsidR="00917ECF" w:rsidRDefault="00917ECF" w:rsidP="00917ECF">
      <w:pPr>
        <w:spacing w:after="0" w:line="240" w:lineRule="auto"/>
      </w:pPr>
      <w:r>
        <w:t xml:space="preserve">       Mark: &lt;&lt;THIS.title&gt;&gt;</w:t>
      </w:r>
    </w:p>
    <w:p w14:paraId="162E13AD" w14:textId="77777777" w:rsidR="00917ECF" w:rsidRDefault="00917ECF" w:rsidP="00917ECF">
      <w:pPr>
        <w:spacing w:after="0" w:line="240" w:lineRule="auto"/>
      </w:pPr>
    </w:p>
    <w:p w14:paraId="00B58EF8" w14:textId="5C51C185" w:rsidR="00917ECF" w:rsidRDefault="00917ECF" w:rsidP="00917EC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t xml:space="preserve">INFORMATION BEING REPORTED: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Filing Confirmation Received</w:t>
      </w:r>
    </w:p>
    <w:p w14:paraId="503A7FA2" w14:textId="77777777" w:rsidR="00917ECF" w:rsidRDefault="00917ECF" w:rsidP="00917EC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A6E9CD8" w14:textId="5E8AF1B5" w:rsidR="00462E5E" w:rsidRPr="00462E5E" w:rsidRDefault="00462E5E" w:rsidP="00462E5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462E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Our associate in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</w:t>
      </w:r>
      <w:r w:rsidRPr="00462E5E">
        <w:rPr>
          <w:rFonts w:ascii="Arial" w:hAnsi="Arial" w:cs="Arial"/>
          <w:color w:val="000000"/>
          <w:sz w:val="20"/>
          <w:szCs w:val="20"/>
          <w:shd w:val="clear" w:color="auto" w:fill="FFFFFF"/>
        </w:rPr>
        <w:t>matterCountryName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</w:t>
      </w:r>
      <w:r w:rsidRPr="00462E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has advised that the above-identified application has been given the following filing particulars:</w:t>
      </w:r>
    </w:p>
    <w:p w14:paraId="62D12EB8" w14:textId="6AF8B3CC" w:rsidR="00462E5E" w:rsidRPr="00462E5E" w:rsidRDefault="00462E5E" w:rsidP="00462E5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DFA254F" w14:textId="4560A32F" w:rsidR="00462E5E" w:rsidRPr="00462E5E" w:rsidRDefault="00462E5E" w:rsidP="00462E5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462E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Filing No.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&lt;&lt;THIS.</w:t>
      </w:r>
      <w:r w:rsidRPr="00462E5E">
        <w:rPr>
          <w:rFonts w:ascii="Arial" w:hAnsi="Arial" w:cs="Arial"/>
          <w:color w:val="000000"/>
          <w:sz w:val="20"/>
          <w:szCs w:val="20"/>
          <w:shd w:val="clear" w:color="auto" w:fill="FFFFFF"/>
        </w:rPr>
        <w:t>serialNo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</w:t>
      </w:r>
    </w:p>
    <w:p w14:paraId="50760C2F" w14:textId="243823F0" w:rsidR="00462E5E" w:rsidRPr="00462E5E" w:rsidRDefault="00462E5E" w:rsidP="00462E5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462E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Filing Date: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&lt;&lt;THIS.</w:t>
      </w:r>
      <w:r w:rsidRPr="00462E5E">
        <w:rPr>
          <w:rFonts w:ascii="Arial" w:hAnsi="Arial" w:cs="Arial"/>
          <w:color w:val="000000"/>
          <w:sz w:val="20"/>
          <w:szCs w:val="20"/>
          <w:shd w:val="clear" w:color="auto" w:fill="FFFFFF"/>
        </w:rPr>
        <w:t>filedDate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</w:t>
      </w:r>
    </w:p>
    <w:p w14:paraId="2CE9E163" w14:textId="77777777" w:rsidR="00462E5E" w:rsidRPr="00462E5E" w:rsidRDefault="00462E5E" w:rsidP="00462E5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CF1D5B4" w14:textId="3F6EBA6A" w:rsidR="00462E5E" w:rsidRDefault="00462E5E" w:rsidP="00462E5E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462E5E">
        <w:rPr>
          <w:rFonts w:ascii="Arial" w:hAnsi="Arial" w:cs="Arial"/>
          <w:color w:val="000000"/>
          <w:sz w:val="20"/>
          <w:szCs w:val="20"/>
          <w:shd w:val="clear" w:color="auto" w:fill="FFFFFF"/>
        </w:rPr>
        <w:t>We do not anticipate further action on this application for several months. We will certainly keep you fully advised as to the progress of this application.</w:t>
      </w:r>
    </w:p>
    <w:p w14:paraId="230C0272" w14:textId="77777777" w:rsidR="00917ECF" w:rsidRDefault="00917ECF" w:rsidP="00917EC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EC69806" w14:textId="77777777" w:rsidR="00917ECF" w:rsidRDefault="00917ECF" w:rsidP="00917EC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ADDITIONAL NOTES: If you have any questions or comments, please 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contact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&lt;&lt;THIS.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>WAName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at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&lt;&lt;THIS.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>WAPhone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or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&lt;&lt;THIS.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>paraName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at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&lt;&lt;THIS.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>paraPhone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&gt;&gt;.</w:t>
      </w:r>
    </w:p>
    <w:p w14:paraId="43C2D208" w14:textId="77777777" w:rsidR="00917ECF" w:rsidRDefault="00917ECF" w:rsidP="00917EC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4004B0F" w14:textId="77777777" w:rsidR="00917ECF" w:rsidRDefault="00917ECF" w:rsidP="00917EC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Reported by:</w:t>
      </w:r>
    </w:p>
    <w:p w14:paraId="3A4C433C" w14:textId="77777777" w:rsidR="00917ECF" w:rsidRDefault="00917ECF" w:rsidP="00917ECF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ABC24E6" w14:textId="77777777" w:rsidR="00917ECF" w:rsidRDefault="00917ECF" w:rsidP="00917ECF">
      <w:pPr>
        <w:spacing w:after="0" w:line="240" w:lineRule="auto"/>
      </w:pPr>
      <w:r>
        <w:t>&lt;&lt;THIS.cmgName&gt;&gt;</w:t>
      </w:r>
    </w:p>
    <w:p w14:paraId="3EE045B3" w14:textId="77777777" w:rsidR="00917ECF" w:rsidRDefault="00917ECF" w:rsidP="00917ECF">
      <w:pPr>
        <w:spacing w:after="0" w:line="240" w:lineRule="auto"/>
      </w:pPr>
    </w:p>
    <w:p w14:paraId="3CDEBC12" w14:textId="77777777" w:rsidR="00917ECF" w:rsidRDefault="00917ECF" w:rsidP="00917ECF">
      <w:pPr>
        <w:spacing w:after="0" w:line="240" w:lineRule="auto"/>
      </w:pPr>
      <w:r>
        <w:t>Attachment</w:t>
      </w:r>
    </w:p>
    <w:p w14:paraId="1F40A244" w14:textId="77777777" w:rsidR="00CF6AFC" w:rsidRDefault="00CF6AFC"/>
    <w:sectPr w:rsidR="00CF6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CF"/>
    <w:rsid w:val="00462E5E"/>
    <w:rsid w:val="00917ECF"/>
    <w:rsid w:val="00CF530D"/>
    <w:rsid w:val="00CF6AFC"/>
    <w:rsid w:val="00D84B38"/>
    <w:rsid w:val="00F1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B5B03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TM_ConfirmFiling.dotx</Template>
  <TotalTime>0</TotalTime>
  <Pages>1</Pages>
  <Words>149</Words>
  <Characters>853</Characters>
  <Application>Microsoft Office Word</Application>
  <DocSecurity>0</DocSecurity>
  <PresentationFormat/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TMagentconfirms.docx</dc:title>
  <dc:subject/>
  <dc:creator>Emily Bates</dc:creator>
  <cp:keywords/>
  <dc:description/>
  <cp:lastModifiedBy>Jacob Burns</cp:lastModifiedBy>
  <cp:revision>2</cp:revision>
  <dcterms:created xsi:type="dcterms:W3CDTF">2024-06-03T23:54:00Z</dcterms:created>
  <dcterms:modified xsi:type="dcterms:W3CDTF">2024-06-03T23:54:00Z</dcterms:modified>
</cp:coreProperties>
</file>