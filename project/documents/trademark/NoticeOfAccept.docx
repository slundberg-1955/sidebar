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00623" w14:textId="77777777" w:rsidR="00FC7FB1" w:rsidRDefault="00FC7FB1" w:rsidP="00340DE1"/>
    <w:p w14:paraId="038855B2" w14:textId="77777777" w:rsidR="00FC7FB1" w:rsidRDefault="00FC7FB1" w:rsidP="00FC7FB1">
      <w:pPr>
        <w:rPr>
          <w:rFonts w:asciiTheme="minorHAnsi" w:hAnsiTheme="minorHAnsi"/>
          <w:sz w:val="22"/>
          <w:szCs w:val="22"/>
        </w:rPr>
      </w:pPr>
      <w:r>
        <w:rPr>
          <w:rFonts w:asciiTheme="minorHAnsi" w:hAnsiTheme="minorHAnsi"/>
          <w:sz w:val="22"/>
          <w:szCs w:val="22"/>
        </w:rPr>
        <w:t>@title@: Report Out - N</w:t>
      </w:r>
      <w:r w:rsidRPr="00FC7FB1">
        <w:rPr>
          <w:rFonts w:asciiTheme="minorHAnsi" w:hAnsiTheme="minorHAnsi"/>
        </w:rPr>
        <w:t>otice of Acceptance of Declaration of Use under Section 8 and Notice of Acknowledgement under Section 15</w:t>
      </w:r>
      <w:r w:rsidRPr="005C401F">
        <w:rPr>
          <w:rFonts w:asciiTheme="minorHAnsi" w:hAnsiTheme="minorHAnsi"/>
          <w:sz w:val="22"/>
          <w:szCs w:val="22"/>
        </w:rPr>
        <w:t xml:space="preserve"> (SLW Ref. No. @matterNo@)</w:t>
      </w:r>
    </w:p>
    <w:p w14:paraId="204C2D36" w14:textId="77777777" w:rsidR="00FC7FB1" w:rsidRPr="005C401F" w:rsidRDefault="00FC7FB1" w:rsidP="00FC7FB1">
      <w:pPr>
        <w:rPr>
          <w:rFonts w:asciiTheme="minorHAnsi" w:hAnsiTheme="minorHAnsi"/>
          <w:sz w:val="22"/>
          <w:szCs w:val="22"/>
        </w:rPr>
      </w:pPr>
    </w:p>
    <w:p w14:paraId="256F3627" w14:textId="77777777" w:rsidR="00FC7FB1" w:rsidRPr="00A7258F" w:rsidRDefault="00FC7FB1" w:rsidP="00FC7FB1">
      <w:pPr>
        <w:pBdr>
          <w:bottom w:val="single" w:sz="12" w:space="1" w:color="auto"/>
        </w:pBdr>
        <w:rPr>
          <w:rFonts w:asciiTheme="minorHAnsi" w:hAnsiTheme="minorHAnsi"/>
          <w:b/>
          <w:sz w:val="22"/>
          <w:szCs w:val="22"/>
        </w:rPr>
      </w:pPr>
      <w:r w:rsidRPr="00A7258F">
        <w:rPr>
          <w:rFonts w:asciiTheme="minorHAnsi" w:hAnsiTheme="minorHAnsi"/>
          <w:b/>
          <w:sz w:val="22"/>
          <w:szCs w:val="22"/>
        </w:rPr>
        <w:t>&lt;b&gt;SCHWEGMAN LUNDBERG &amp; WOESSNER, P.A.&lt;/b&gt;&lt;br&gt;&lt;br&gt;</w:t>
      </w:r>
    </w:p>
    <w:p w14:paraId="367D3F39" w14:textId="77777777" w:rsidR="00FC7FB1" w:rsidRPr="00A7258F" w:rsidRDefault="00FC7FB1" w:rsidP="00FC7FB1">
      <w:pPr>
        <w:pBdr>
          <w:bottom w:val="single" w:sz="12" w:space="1" w:color="auto"/>
        </w:pBdr>
        <w:rPr>
          <w:rFonts w:asciiTheme="minorHAnsi" w:hAnsiTheme="minorHAnsi"/>
          <w:sz w:val="22"/>
          <w:szCs w:val="22"/>
        </w:rPr>
      </w:pPr>
    </w:p>
    <w:p w14:paraId="7DEF4B5D" w14:textId="77777777" w:rsidR="00FC7FB1" w:rsidRPr="00A7258F" w:rsidRDefault="00FC7FB1" w:rsidP="00FC7FB1">
      <w:pPr>
        <w:pBdr>
          <w:bottom w:val="single" w:sz="12" w:space="1" w:color="auto"/>
        </w:pBdr>
        <w:rPr>
          <w:rFonts w:asciiTheme="minorHAnsi" w:hAnsiTheme="minorHAnsi"/>
          <w:sz w:val="22"/>
          <w:szCs w:val="22"/>
        </w:rPr>
      </w:pPr>
      <w:r w:rsidRPr="00A7258F">
        <w:rPr>
          <w:rFonts w:asciiTheme="minorHAnsi" w:hAnsiTheme="minorHAnsi"/>
          <w:sz w:val="22"/>
          <w:szCs w:val="22"/>
        </w:rPr>
        <w:t>@WAName@ @WAPhone@&amp;nbsp;&amp;nbsp;</w:t>
      </w:r>
      <w:r w:rsidRPr="00A7258F">
        <w:rPr>
          <w:rFonts w:asciiTheme="minorHAnsi" w:hAnsiTheme="minorHAnsi"/>
          <w:sz w:val="22"/>
          <w:szCs w:val="22"/>
        </w:rPr>
        <w:tab/>
        <w:t>@WAEmail@&lt;br&gt;</w:t>
      </w:r>
    </w:p>
    <w:p w14:paraId="602B30EF" w14:textId="77777777" w:rsidR="00FC7FB1" w:rsidRPr="00A7258F" w:rsidRDefault="00FC7FB1" w:rsidP="00FC7FB1">
      <w:pPr>
        <w:pBdr>
          <w:bottom w:val="single" w:sz="12" w:space="1" w:color="auto"/>
        </w:pBdr>
        <w:rPr>
          <w:rFonts w:asciiTheme="minorHAnsi" w:hAnsiTheme="minorHAnsi"/>
          <w:sz w:val="22"/>
          <w:szCs w:val="22"/>
        </w:rPr>
      </w:pPr>
      <w:r w:rsidRPr="00A7258F">
        <w:rPr>
          <w:rFonts w:asciiTheme="minorHAnsi" w:hAnsiTheme="minorHAnsi"/>
          <w:sz w:val="22"/>
          <w:szCs w:val="22"/>
        </w:rPr>
        <w:t>@paraName@ @paraPhone@</w:t>
      </w:r>
      <w:r w:rsidRPr="00A7258F">
        <w:rPr>
          <w:rFonts w:asciiTheme="minorHAnsi" w:hAnsiTheme="minorHAnsi"/>
          <w:sz w:val="22"/>
          <w:szCs w:val="22"/>
        </w:rPr>
        <w:tab/>
        <w:t>@paraEmail@&lt;br&gt;&lt;br&gt;&lt;br&gt;</w:t>
      </w:r>
    </w:p>
    <w:p w14:paraId="74012E4B" w14:textId="77777777" w:rsidR="00FC7FB1" w:rsidRPr="00A7258F" w:rsidRDefault="00FC7FB1" w:rsidP="00FC7FB1">
      <w:pPr>
        <w:pBdr>
          <w:bottom w:val="single" w:sz="12" w:space="1" w:color="auto"/>
        </w:pBdr>
        <w:rPr>
          <w:rFonts w:asciiTheme="minorHAnsi" w:hAnsiTheme="minorHAnsi"/>
          <w:sz w:val="22"/>
          <w:szCs w:val="22"/>
        </w:rPr>
      </w:pPr>
    </w:p>
    <w:p w14:paraId="6C59DB8B" w14:textId="77777777" w:rsidR="00FC7FB1" w:rsidRPr="00A7258F" w:rsidRDefault="00FC7FB1" w:rsidP="00FC7FB1">
      <w:pPr>
        <w:pBdr>
          <w:bottom w:val="single" w:sz="12" w:space="1" w:color="auto"/>
        </w:pBdr>
        <w:rPr>
          <w:rFonts w:asciiTheme="minorHAnsi" w:hAnsiTheme="minorHAnsi"/>
          <w:sz w:val="22"/>
          <w:szCs w:val="22"/>
        </w:rPr>
      </w:pPr>
    </w:p>
    <w:p w14:paraId="4E485DB4" w14:textId="77777777" w:rsidR="00FC7FB1" w:rsidRPr="00A7258F" w:rsidRDefault="00FC7FB1" w:rsidP="00FC7FB1">
      <w:pPr>
        <w:pBdr>
          <w:bottom w:val="single" w:sz="12" w:space="1" w:color="auto"/>
        </w:pBdr>
        <w:rPr>
          <w:rFonts w:asciiTheme="minorHAnsi" w:hAnsiTheme="minorHAnsi"/>
          <w:sz w:val="22"/>
          <w:szCs w:val="22"/>
        </w:rPr>
      </w:pPr>
      <w:r w:rsidRPr="00A7258F">
        <w:rPr>
          <w:rFonts w:asciiTheme="minorHAnsi" w:hAnsiTheme="minorHAnsi"/>
          <w:sz w:val="22"/>
          <w:szCs w:val="22"/>
        </w:rPr>
        <w:t>Re:</w:t>
      </w:r>
      <w:r w:rsidRPr="00A7258F">
        <w:rPr>
          <w:rFonts w:asciiTheme="minorHAnsi" w:hAnsiTheme="minorHAnsi"/>
          <w:sz w:val="22"/>
          <w:szCs w:val="22"/>
        </w:rPr>
        <w:tab/>
        <w:t>@orgName@ @clientRefNo@ - SLW Ref. No. @matterNo@&lt;br&gt;</w:t>
      </w:r>
    </w:p>
    <w:p w14:paraId="493FA61F" w14:textId="77777777" w:rsidR="00FC7FB1" w:rsidRPr="00A7258F" w:rsidRDefault="00FC7FB1" w:rsidP="00FC7FB1">
      <w:pPr>
        <w:pBdr>
          <w:bottom w:val="single" w:sz="12" w:space="1" w:color="auto"/>
        </w:pBdr>
        <w:rPr>
          <w:rFonts w:asciiTheme="minorHAnsi" w:hAnsiTheme="minorHAnsi"/>
          <w:sz w:val="22"/>
          <w:szCs w:val="22"/>
        </w:rPr>
      </w:pPr>
      <w:r w:rsidRPr="00A7258F">
        <w:rPr>
          <w:rFonts w:asciiTheme="minorHAnsi" w:hAnsiTheme="minorHAnsi"/>
          <w:sz w:val="22"/>
          <w:szCs w:val="22"/>
        </w:rPr>
        <w:tab/>
      </w:r>
      <w:r>
        <w:rPr>
          <w:rFonts w:asciiTheme="minorHAnsi" w:hAnsiTheme="minorHAnsi"/>
          <w:sz w:val="22"/>
          <w:szCs w:val="22"/>
        </w:rPr>
        <w:t>United States @MarkType@</w:t>
      </w:r>
    </w:p>
    <w:p w14:paraId="29D4C409" w14:textId="77777777" w:rsidR="00FC7FB1" w:rsidRDefault="00FC7FB1" w:rsidP="00FC7FB1">
      <w:pPr>
        <w:pBdr>
          <w:bottom w:val="single" w:sz="12" w:space="1" w:color="auto"/>
        </w:pBdr>
        <w:rPr>
          <w:rFonts w:asciiTheme="minorHAnsi" w:hAnsiTheme="minorHAnsi"/>
          <w:sz w:val="22"/>
          <w:szCs w:val="22"/>
        </w:rPr>
      </w:pPr>
      <w:r w:rsidRPr="00A7258F">
        <w:rPr>
          <w:rFonts w:asciiTheme="minorHAnsi" w:hAnsiTheme="minorHAnsi"/>
          <w:sz w:val="22"/>
          <w:szCs w:val="22"/>
        </w:rPr>
        <w:tab/>
        <w:t>Mark:  @title@&lt;br&gt;&lt;br&gt;</w:t>
      </w:r>
    </w:p>
    <w:p w14:paraId="62715FC4" w14:textId="77777777" w:rsidR="00FC7FB1" w:rsidRDefault="00FC7FB1" w:rsidP="00FC7FB1">
      <w:pPr>
        <w:pBdr>
          <w:bottom w:val="single" w:sz="12" w:space="1" w:color="auto"/>
        </w:pBdr>
        <w:rPr>
          <w:rFonts w:asciiTheme="minorHAnsi" w:hAnsiTheme="minorHAnsi"/>
          <w:sz w:val="22"/>
          <w:szCs w:val="22"/>
        </w:rPr>
      </w:pPr>
    </w:p>
    <w:p w14:paraId="3273BB85" w14:textId="77777777" w:rsidR="00FC7FB1" w:rsidRPr="00A7258F" w:rsidRDefault="00FC7FB1" w:rsidP="00FC7FB1">
      <w:pPr>
        <w:pBdr>
          <w:bottom w:val="single" w:sz="12" w:space="1" w:color="auto"/>
        </w:pBdr>
        <w:rPr>
          <w:rFonts w:ascii="Calibri" w:eastAsia="Calibri" w:hAnsi="Calibri"/>
          <w:b/>
        </w:rPr>
      </w:pPr>
      <w:r w:rsidRPr="00A7258F">
        <w:rPr>
          <w:rFonts w:ascii="Calibri" w:eastAsia="Calibri" w:hAnsi="Calibri"/>
          <w:b/>
        </w:rPr>
        <w:t>&lt;b&gt;Owner:&lt;/b&gt;&lt;br&gt;</w:t>
      </w:r>
    </w:p>
    <w:p w14:paraId="1CEDA493" w14:textId="77777777" w:rsidR="00FC7FB1" w:rsidRPr="00A7258F" w:rsidRDefault="00FC7FB1" w:rsidP="00FC7FB1">
      <w:pPr>
        <w:pBdr>
          <w:bottom w:val="single" w:sz="12" w:space="1" w:color="auto"/>
        </w:pBdr>
        <w:rPr>
          <w:rFonts w:ascii="Calibri" w:eastAsia="Calibri" w:hAnsi="Calibri"/>
        </w:rPr>
      </w:pPr>
      <w:r w:rsidRPr="00A7258F">
        <w:rPr>
          <w:rFonts w:ascii="Calibri" w:eastAsia="Calibri" w:hAnsi="Calibri"/>
        </w:rPr>
        <w:t>@address1@&lt;br&gt;</w:t>
      </w:r>
    </w:p>
    <w:p w14:paraId="63CF6B46" w14:textId="77777777" w:rsidR="00FC7FB1" w:rsidRPr="00A7258F" w:rsidRDefault="00FC7FB1" w:rsidP="00FC7FB1">
      <w:pPr>
        <w:pBdr>
          <w:bottom w:val="single" w:sz="12" w:space="1" w:color="auto"/>
        </w:pBdr>
        <w:rPr>
          <w:rFonts w:ascii="Calibri" w:eastAsia="Calibri" w:hAnsi="Calibri"/>
        </w:rPr>
      </w:pPr>
      <w:r w:rsidRPr="00A7258F">
        <w:rPr>
          <w:rFonts w:ascii="Calibri" w:eastAsia="Calibri" w:hAnsi="Calibri"/>
        </w:rPr>
        <w:t>@address2@&lt;br&gt;</w:t>
      </w:r>
    </w:p>
    <w:p w14:paraId="27534E66" w14:textId="77777777" w:rsidR="00FC7FB1" w:rsidRPr="00A7258F" w:rsidRDefault="00FC7FB1" w:rsidP="00FC7FB1">
      <w:pPr>
        <w:pBdr>
          <w:bottom w:val="single" w:sz="12" w:space="1" w:color="auto"/>
        </w:pBdr>
        <w:rPr>
          <w:rFonts w:ascii="Calibri" w:eastAsia="Calibri" w:hAnsi="Calibri"/>
        </w:rPr>
      </w:pPr>
      <w:r w:rsidRPr="00A7258F">
        <w:rPr>
          <w:rFonts w:ascii="Calibri" w:eastAsia="Calibri" w:hAnsi="Calibri"/>
        </w:rPr>
        <w:t>@address3@&lt;br&gt;</w:t>
      </w:r>
    </w:p>
    <w:p w14:paraId="41F35D18" w14:textId="77777777" w:rsidR="00FC7FB1" w:rsidRDefault="00FC7FB1" w:rsidP="00FC7FB1">
      <w:pPr>
        <w:pBdr>
          <w:bottom w:val="single" w:sz="12" w:space="1" w:color="auto"/>
        </w:pBdr>
        <w:rPr>
          <w:rFonts w:ascii="Calibri" w:eastAsia="Calibri" w:hAnsi="Calibri"/>
        </w:rPr>
      </w:pPr>
      <w:r w:rsidRPr="00A7258F">
        <w:rPr>
          <w:rFonts w:ascii="Calibri" w:eastAsia="Calibri" w:hAnsi="Calibri"/>
        </w:rPr>
        <w:t>@citystatezip@&lt;br&gt;&lt;br&gt;</w:t>
      </w:r>
    </w:p>
    <w:p w14:paraId="30474AD8" w14:textId="77777777" w:rsidR="00FC7FB1" w:rsidRDefault="00FC7FB1" w:rsidP="00FC7FB1">
      <w:pPr>
        <w:pBdr>
          <w:bottom w:val="single" w:sz="12" w:space="1" w:color="auto"/>
        </w:pBdr>
        <w:rPr>
          <w:rFonts w:ascii="Calibri" w:eastAsia="Calibri" w:hAnsi="Calibri"/>
        </w:rPr>
      </w:pPr>
    </w:p>
    <w:p w14:paraId="3A0F143D" w14:textId="77777777" w:rsidR="00FC7FB1" w:rsidRDefault="00FC7FB1" w:rsidP="00FC7FB1">
      <w:pPr>
        <w:spacing w:after="240"/>
        <w:rPr>
          <w:b/>
          <w:bCs/>
        </w:rPr>
      </w:pPr>
    </w:p>
    <w:p w14:paraId="6F8844D8" w14:textId="77777777" w:rsidR="00FC7FB1" w:rsidRPr="00A7258F" w:rsidRDefault="00FC7FB1" w:rsidP="00FC7FB1">
      <w:pPr>
        <w:rPr>
          <w:rFonts w:ascii="Calibri" w:eastAsia="Calibri" w:hAnsi="Calibri" w:cs="Arial"/>
          <w:b/>
        </w:rPr>
      </w:pPr>
      <w:r w:rsidRPr="00FC7FB1">
        <w:rPr>
          <w:rFonts w:asciiTheme="minorHAnsi" w:hAnsiTheme="minorHAnsi"/>
          <w:b/>
          <w:bCs/>
        </w:rPr>
        <w:t>ACTION REPORTED:</w:t>
      </w:r>
      <w:r w:rsidRPr="00FC7FB1">
        <w:rPr>
          <w:rFonts w:asciiTheme="minorHAnsi" w:hAnsiTheme="minorHAnsi"/>
        </w:rPr>
        <w:t xml:space="preserve"> Notice of Acceptance of Declaration of Use under Section 8 and Notice of Acknowledgement under Section 15</w:t>
      </w:r>
      <w:r>
        <w:br/>
      </w:r>
      <w:r>
        <w:br/>
      </w:r>
      <w:r w:rsidRPr="00A7258F">
        <w:rPr>
          <w:rFonts w:ascii="Calibri" w:eastAsia="Calibri" w:hAnsi="Calibri" w:cs="Arial"/>
          <w:b/>
        </w:rPr>
        <w:t xml:space="preserve">&lt;b&gt;GOODS/SERVICES IN THIS </w:t>
      </w:r>
      <w:r>
        <w:rPr>
          <w:rFonts w:ascii="Calibri" w:eastAsia="Calibri" w:hAnsi="Calibri" w:cs="Arial"/>
          <w:b/>
        </w:rPr>
        <w:t>REGISTRATION</w:t>
      </w:r>
      <w:r w:rsidRPr="00A7258F">
        <w:rPr>
          <w:rFonts w:ascii="Calibri" w:eastAsia="Calibri" w:hAnsi="Calibri" w:cs="Arial"/>
          <w:b/>
        </w:rPr>
        <w:t>:&lt;/b&gt;&lt;br&gt;</w:t>
      </w:r>
    </w:p>
    <w:p w14:paraId="59C606C2" w14:textId="77777777" w:rsidR="00FC7FB1" w:rsidRPr="00A7258F" w:rsidRDefault="00FC7FB1" w:rsidP="00FC7FB1">
      <w:pPr>
        <w:rPr>
          <w:rFonts w:ascii="Calibri" w:eastAsia="Calibri" w:hAnsi="Calibri" w:cs="Arial"/>
          <w:bCs/>
        </w:rPr>
      </w:pPr>
      <w:r w:rsidRPr="00A7258F">
        <w:rPr>
          <w:rFonts w:ascii="Calibri" w:eastAsia="Calibri" w:hAnsi="Calibri" w:cs="Arial"/>
          <w:bCs/>
        </w:rPr>
        <w:t>Class Code/Description - @classCode@/ @classDescription@&lt;br&gt;&lt;br&gt;</w:t>
      </w:r>
    </w:p>
    <w:p w14:paraId="1CFE16B9" w14:textId="77777777" w:rsidR="00FC7FB1" w:rsidRDefault="00FC7FB1" w:rsidP="00FC7FB1">
      <w:pPr>
        <w:pBdr>
          <w:bottom w:val="single" w:sz="12" w:space="1" w:color="auto"/>
        </w:pBdr>
        <w:spacing w:after="240"/>
      </w:pPr>
    </w:p>
    <w:p w14:paraId="5ABA6D4E" w14:textId="77777777" w:rsidR="00FC7FB1" w:rsidRDefault="00FC7FB1" w:rsidP="00FC7FB1"/>
    <w:p w14:paraId="3D0028B8" w14:textId="77777777" w:rsidR="00FC7FB1" w:rsidRPr="00FC7FB1" w:rsidRDefault="00FC7FB1" w:rsidP="00FC7FB1">
      <w:pPr>
        <w:rPr>
          <w:rFonts w:asciiTheme="minorHAnsi" w:hAnsiTheme="minorHAnsi"/>
        </w:rPr>
      </w:pPr>
      <w:r w:rsidRPr="00FC7FB1">
        <w:rPr>
          <w:rFonts w:asciiTheme="minorHAnsi" w:hAnsiTheme="minorHAnsi"/>
        </w:rPr>
        <w:t>The declaration of use or excusable nonuse filed for the above-identified registration is accepted. This U.S. registration now has a status of “incontestable” making it immune from most challenges.</w:t>
      </w:r>
    </w:p>
    <w:p w14:paraId="4A26FD73" w14:textId="77777777" w:rsidR="00FC7FB1" w:rsidRPr="00FC7FB1" w:rsidRDefault="00FC7FB1" w:rsidP="00FC7FB1">
      <w:pPr>
        <w:pStyle w:val="NormalWeb"/>
        <w:rPr>
          <w:rFonts w:asciiTheme="minorHAnsi" w:hAnsiTheme="minorHAnsi"/>
        </w:rPr>
      </w:pPr>
      <w:r w:rsidRPr="00FC7FB1">
        <w:rPr>
          <w:rFonts w:asciiTheme="minorHAnsi" w:hAnsiTheme="minorHAnsi"/>
        </w:rPr>
        <w:t xml:space="preserve">The registration will remain in force until </w:t>
      </w:r>
      <w:r>
        <w:rPr>
          <w:rFonts w:asciiTheme="minorHAnsi" w:hAnsiTheme="minorHAnsi"/>
          <w:b/>
          <w:bCs/>
          <w:u w:val="single"/>
        </w:rPr>
        <w:t>[Section 8 and 9 deadline]</w:t>
      </w:r>
      <w:r w:rsidRPr="00FC7FB1">
        <w:rPr>
          <w:rFonts w:asciiTheme="minorHAnsi" w:hAnsiTheme="minorHAnsi"/>
        </w:rPr>
        <w:t xml:space="preserve"> at which time it may again be renewed </w:t>
      </w:r>
      <w:r w:rsidRPr="00FC7FB1">
        <w:rPr>
          <w:rFonts w:asciiTheme="minorHAnsi" w:hAnsiTheme="minorHAnsi"/>
          <w:i/>
          <w:iCs/>
        </w:rPr>
        <w:t>provided that</w:t>
      </w:r>
      <w:r w:rsidRPr="00FC7FB1">
        <w:rPr>
          <w:rFonts w:asciiTheme="minorHAnsi" w:hAnsiTheme="minorHAnsi"/>
        </w:rPr>
        <w:t xml:space="preserve"> the mark is still in use on/in connection with the goods/services, and provided there is an acceptable specimen showing current use of the mark.</w:t>
      </w:r>
    </w:p>
    <w:p w14:paraId="54D6001D" w14:textId="77777777" w:rsidR="00FC7FB1" w:rsidRPr="00FC7FB1" w:rsidRDefault="00FC7FB1" w:rsidP="00FC7FB1">
      <w:pPr>
        <w:pStyle w:val="NormalWeb"/>
        <w:rPr>
          <w:rFonts w:asciiTheme="minorHAnsi" w:hAnsiTheme="minorHAnsi"/>
        </w:rPr>
      </w:pPr>
      <w:r w:rsidRPr="00FC7FB1">
        <w:rPr>
          <w:rFonts w:asciiTheme="minorHAnsi" w:hAnsiTheme="minorHAnsi"/>
        </w:rPr>
        <w:t>We have docketed the next renewal date and will make every effort to contact you ahead of time to ask for renewal instructions. We also recommend that the date be entered in the company's business records.</w:t>
      </w:r>
    </w:p>
    <w:p w14:paraId="30CF427C" w14:textId="77777777" w:rsidR="00FC7FB1" w:rsidRPr="00FC7FB1" w:rsidRDefault="00FC7FB1" w:rsidP="00FC7FB1">
      <w:pPr>
        <w:pStyle w:val="NormalWeb"/>
        <w:rPr>
          <w:rFonts w:asciiTheme="minorHAnsi" w:hAnsiTheme="minorHAnsi"/>
        </w:rPr>
      </w:pPr>
      <w:r w:rsidRPr="00FC7FB1">
        <w:rPr>
          <w:rFonts w:asciiTheme="minorHAnsi" w:hAnsiTheme="minorHAnsi"/>
        </w:rPr>
        <w:t>*The ® symbol should be used with the mark to give the public "notice" that it is a registered mark.</w:t>
      </w:r>
    </w:p>
    <w:p w14:paraId="1A3662BF" w14:textId="77777777" w:rsidR="00FC7FB1" w:rsidRPr="00FC7FB1" w:rsidRDefault="00FC7FB1" w:rsidP="00FC7FB1">
      <w:pPr>
        <w:pStyle w:val="NormalWeb"/>
        <w:rPr>
          <w:rFonts w:asciiTheme="minorHAnsi" w:hAnsiTheme="minorHAnsi"/>
        </w:rPr>
      </w:pPr>
      <w:r w:rsidRPr="00FC7FB1">
        <w:rPr>
          <w:rFonts w:asciiTheme="minorHAnsi" w:hAnsiTheme="minorHAnsi"/>
        </w:rPr>
        <w:lastRenderedPageBreak/>
        <w:t>*If the company name or address changes, please let us know. These changes must be recorded with the Trademark Office.</w:t>
      </w:r>
    </w:p>
    <w:p w14:paraId="3376E8BE" w14:textId="77777777" w:rsidR="00FC7FB1" w:rsidRPr="00FC7FB1" w:rsidRDefault="00FC7FB1" w:rsidP="00FC7FB1">
      <w:pPr>
        <w:pStyle w:val="NormalWeb"/>
        <w:rPr>
          <w:rFonts w:asciiTheme="minorHAnsi" w:hAnsiTheme="minorHAnsi"/>
        </w:rPr>
      </w:pPr>
      <w:r w:rsidRPr="00FC7FB1">
        <w:rPr>
          <w:rFonts w:asciiTheme="minorHAnsi" w:hAnsiTheme="minorHAnsi"/>
          <w:b/>
          <w:bCs/>
          <w:u w:val="single"/>
        </w:rPr>
        <w:t>WARNING:</w:t>
      </w:r>
      <w:r w:rsidRPr="00FC7FB1">
        <w:rPr>
          <w:rFonts w:asciiTheme="minorHAnsi" w:hAnsiTheme="minorHAnsi"/>
        </w:rPr>
        <w:t xml:space="preserve"> As a trademark owner, you may receive ongoing unsolicited email and written mail from companies in the US and in other countries. These communications are made to look like they come from a governmental office and often use official-looking governmental emblems and seals. They imply that your trademark rights will be at risk unless you pay to register your mark in various journals, gazettes, business registers, etc. These communications are scams! Please do not send money to an unknown company or reply to any unsolicited mail relating to your trademark until the attorney assigned to this matter has had a chance to review the item to determine whether it is legitimate. </w:t>
      </w:r>
    </w:p>
    <w:p w14:paraId="73CB9311" w14:textId="77777777" w:rsidR="00FC7FB1" w:rsidRPr="00FC7FB1" w:rsidRDefault="00FC7FB1" w:rsidP="00FC7FB1">
      <w:pPr>
        <w:pStyle w:val="NormalWeb"/>
        <w:rPr>
          <w:rFonts w:asciiTheme="minorHAnsi" w:hAnsiTheme="minorHAnsi"/>
        </w:rPr>
      </w:pPr>
      <w:r w:rsidRPr="00FC7FB1">
        <w:rPr>
          <w:rFonts w:asciiTheme="minorHAnsi" w:hAnsiTheme="minorHAnsi"/>
        </w:rPr>
        <w:t>If there are questions about this information, please do not hesitate to contact us.</w:t>
      </w:r>
    </w:p>
    <w:p w14:paraId="63D5EF68" w14:textId="77777777" w:rsidR="00FC7FB1" w:rsidRPr="00A7258F" w:rsidRDefault="00FC7FB1" w:rsidP="00FC7FB1">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&lt;br&gt;&lt;br&gt;</w:t>
      </w:r>
    </w:p>
    <w:p w14:paraId="214E48EB" w14:textId="77777777" w:rsidR="00FC7FB1" w:rsidRPr="00A7258F" w:rsidRDefault="00FC7FB1" w:rsidP="00FC7FB1">
      <w:pPr>
        <w:rPr>
          <w:rFonts w:asciiTheme="minorHAnsi" w:eastAsiaTheme="minorEastAsia" w:hAnsiTheme="minorHAnsi"/>
          <w:noProof/>
          <w:sz w:val="22"/>
          <w:szCs w:val="22"/>
        </w:rPr>
      </w:pPr>
      <w:r w:rsidRPr="00A7258F">
        <w:rPr>
          <w:rFonts w:asciiTheme="minorHAnsi" w:eastAsiaTheme="minorEastAsia" w:hAnsiTheme="minorHAnsi"/>
          <w:noProof/>
          <w:sz w:val="22"/>
          <w:szCs w:val="22"/>
        </w:rPr>
        <w:t>Sincerely,</w:t>
      </w:r>
    </w:p>
    <w:p w14:paraId="53501492" w14:textId="77777777" w:rsidR="00FC7FB1" w:rsidRPr="00A7258F" w:rsidRDefault="00FC7FB1" w:rsidP="00FC7FB1">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&lt;br&gt;&lt;br&gt;</w:t>
      </w:r>
    </w:p>
    <w:p w14:paraId="4231FD88" w14:textId="77777777" w:rsidR="00FC7FB1" w:rsidRPr="00A7258F" w:rsidRDefault="00FC7FB1" w:rsidP="00FC7FB1">
      <w:pPr>
        <w:rPr>
          <w:rFonts w:asciiTheme="minorHAnsi" w:eastAsiaTheme="minorEastAsia" w:hAnsiTheme="minorHAnsi"/>
          <w:noProof/>
          <w:sz w:val="22"/>
          <w:szCs w:val="22"/>
        </w:rPr>
      </w:pPr>
    </w:p>
    <w:p w14:paraId="12D811BE" w14:textId="77777777" w:rsidR="00FC7FB1" w:rsidRPr="00A7258F" w:rsidRDefault="00FC7FB1" w:rsidP="00FC7FB1">
      <w:pPr>
        <w:rPr>
          <w:rFonts w:asciiTheme="minorHAnsi" w:eastAsiaTheme="minorEastAsia" w:hAnsiTheme="minorHAnsi"/>
          <w:noProof/>
          <w:sz w:val="22"/>
          <w:szCs w:val="22"/>
        </w:rPr>
      </w:pPr>
      <w:r w:rsidRPr="00A7258F">
        <w:rPr>
          <w:rFonts w:asciiTheme="minorHAnsi" w:eastAsiaTheme="minorEastAsia" w:hAnsiTheme="minorHAnsi"/>
          <w:noProof/>
          <w:sz w:val="22"/>
          <w:szCs w:val="22"/>
        </w:rPr>
        <w:t>@</w:t>
      </w:r>
      <w:r>
        <w:rPr>
          <w:rFonts w:asciiTheme="minorHAnsi" w:eastAsiaTheme="minorEastAsia" w:hAnsiTheme="minorHAnsi"/>
          <w:noProof/>
          <w:sz w:val="22"/>
          <w:szCs w:val="22"/>
        </w:rPr>
        <w:t>paralegal</w:t>
      </w:r>
      <w:r w:rsidRPr="00A7258F">
        <w:rPr>
          <w:rFonts w:asciiTheme="minorHAnsi" w:eastAsiaTheme="minorEastAsia" w:hAnsiTheme="minorHAnsi"/>
          <w:noProof/>
          <w:sz w:val="22"/>
          <w:szCs w:val="22"/>
        </w:rPr>
        <w:t>Name@</w:t>
      </w:r>
    </w:p>
    <w:p w14:paraId="062D5682" w14:textId="77777777" w:rsidR="00FC7FB1" w:rsidRPr="00A7258F" w:rsidRDefault="00FC7FB1" w:rsidP="00FC7FB1">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w:t>
      </w:r>
    </w:p>
    <w:p w14:paraId="145C5A59" w14:textId="77777777" w:rsidR="00FC7FB1" w:rsidRPr="00A7258F" w:rsidRDefault="00FC7FB1" w:rsidP="00FC7FB1">
      <w:pPr>
        <w:rPr>
          <w:rFonts w:asciiTheme="minorHAnsi" w:eastAsiaTheme="minorEastAsia" w:hAnsiTheme="minorHAnsi"/>
          <w:noProof/>
          <w:sz w:val="22"/>
          <w:szCs w:val="22"/>
        </w:rPr>
      </w:pPr>
      <w:r w:rsidRPr="00A7258F">
        <w:rPr>
          <w:rFonts w:asciiTheme="minorHAnsi" w:eastAsiaTheme="minorEastAsia" w:hAnsiTheme="minorHAnsi"/>
          <w:noProof/>
          <w:sz w:val="22"/>
          <w:szCs w:val="22"/>
        </w:rPr>
        <w:t>@enclosures@</w:t>
      </w:r>
    </w:p>
    <w:p w14:paraId="3602C6C0" w14:textId="77777777" w:rsidR="00FC7FB1" w:rsidRPr="00A7258F" w:rsidRDefault="00FC7FB1" w:rsidP="00FC7FB1">
      <w:pPr>
        <w:rPr>
          <w:rFonts w:asciiTheme="minorHAnsi" w:eastAsiaTheme="minorEastAsia" w:hAnsiTheme="minorHAnsi"/>
          <w:noProof/>
          <w:sz w:val="22"/>
          <w:szCs w:val="22"/>
        </w:rPr>
      </w:pPr>
      <w:r w:rsidRPr="00A7258F">
        <w:rPr>
          <w:rFonts w:asciiTheme="minorHAnsi" w:eastAsiaTheme="minorEastAsia" w:hAnsiTheme="minorHAnsi"/>
          <w:noProof/>
          <w:sz w:val="22"/>
          <w:szCs w:val="22"/>
        </w:rPr>
        <w:t>&lt;br&gt;</w:t>
      </w:r>
    </w:p>
    <w:p w14:paraId="238F72FE" w14:textId="77777777" w:rsidR="00FC7FB1" w:rsidRDefault="00FC7FB1" w:rsidP="00FC7FB1">
      <w:r w:rsidRPr="00A7258F">
        <w:rPr>
          <w:rFonts w:asciiTheme="minorHAnsi" w:eastAsiaTheme="minorEastAsia" w:hAnsiTheme="minorHAnsi"/>
          <w:noProof/>
          <w:sz w:val="22"/>
          <w:szCs w:val="22"/>
        </w:rPr>
        <w:t>@ccTag@&amp;nbsp;&amp;nbsp;&amp;nbsp;</w:t>
      </w:r>
      <w:r w:rsidRPr="00A7258F">
        <w:rPr>
          <w:rFonts w:asciiTheme="minorHAnsi" w:eastAsiaTheme="minorEastAsia" w:hAnsiTheme="minorHAnsi"/>
          <w:noProof/>
          <w:sz w:val="22"/>
          <w:szCs w:val="22"/>
        </w:rPr>
        <w:tab/>
        <w:t>@ccName@</w:t>
      </w:r>
    </w:p>
    <w:p w14:paraId="513B3970" w14:textId="77777777" w:rsidR="00FC7FB1" w:rsidRDefault="00FC7FB1" w:rsidP="00FC7FB1"/>
    <w:p w14:paraId="68175C3F" w14:textId="77777777" w:rsidR="00FC7FB1" w:rsidRPr="0060623B" w:rsidRDefault="00FC7FB1" w:rsidP="00340DE1"/>
    <w:p w14:paraId="633ABF91" w14:textId="77777777" w:rsidR="006E585F" w:rsidRDefault="006E585F" w:rsidP="00340DE1">
      <w:pPr>
        <w:rPr>
          <w:rFonts w:ascii="Calibri" w:hAnsi="Calibri"/>
          <w:sz w:val="22"/>
          <w:szCs w:val="22"/>
        </w:rPr>
      </w:pPr>
    </w:p>
    <w:p w14:paraId="5FD3FFFB" w14:textId="77777777" w:rsidR="0045717E" w:rsidRDefault="0045717E"/>
    <w:sectPr w:rsidR="004571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0DE1"/>
    <w:rsid w:val="00056C58"/>
    <w:rsid w:val="000571D9"/>
    <w:rsid w:val="0006546A"/>
    <w:rsid w:val="000843BC"/>
    <w:rsid w:val="000A510A"/>
    <w:rsid w:val="000B4D9C"/>
    <w:rsid w:val="000F6EDE"/>
    <w:rsid w:val="00130F88"/>
    <w:rsid w:val="00145C76"/>
    <w:rsid w:val="001525AB"/>
    <w:rsid w:val="0019288E"/>
    <w:rsid w:val="001A6B7D"/>
    <w:rsid w:val="001B1F56"/>
    <w:rsid w:val="001B79F2"/>
    <w:rsid w:val="00217E61"/>
    <w:rsid w:val="00291EB9"/>
    <w:rsid w:val="002B7C74"/>
    <w:rsid w:val="003010BB"/>
    <w:rsid w:val="003236CE"/>
    <w:rsid w:val="00327242"/>
    <w:rsid w:val="00330EE3"/>
    <w:rsid w:val="00340412"/>
    <w:rsid w:val="00340DE1"/>
    <w:rsid w:val="00360A55"/>
    <w:rsid w:val="003666D9"/>
    <w:rsid w:val="003D030D"/>
    <w:rsid w:val="00421577"/>
    <w:rsid w:val="00433788"/>
    <w:rsid w:val="0045717E"/>
    <w:rsid w:val="0048585E"/>
    <w:rsid w:val="004A01CC"/>
    <w:rsid w:val="004A6CBD"/>
    <w:rsid w:val="004F3365"/>
    <w:rsid w:val="00543211"/>
    <w:rsid w:val="005700CA"/>
    <w:rsid w:val="00576227"/>
    <w:rsid w:val="00594FC9"/>
    <w:rsid w:val="005C5FA6"/>
    <w:rsid w:val="0060623B"/>
    <w:rsid w:val="0063460A"/>
    <w:rsid w:val="00663703"/>
    <w:rsid w:val="0066408D"/>
    <w:rsid w:val="0067084C"/>
    <w:rsid w:val="006855F0"/>
    <w:rsid w:val="006C06ED"/>
    <w:rsid w:val="006E585F"/>
    <w:rsid w:val="00713373"/>
    <w:rsid w:val="007133C6"/>
    <w:rsid w:val="00813A00"/>
    <w:rsid w:val="00820B24"/>
    <w:rsid w:val="00844CBA"/>
    <w:rsid w:val="00854262"/>
    <w:rsid w:val="008B4E41"/>
    <w:rsid w:val="008C5C07"/>
    <w:rsid w:val="00967705"/>
    <w:rsid w:val="00981C51"/>
    <w:rsid w:val="009B0B34"/>
    <w:rsid w:val="009D38C6"/>
    <w:rsid w:val="00A01859"/>
    <w:rsid w:val="00A110F2"/>
    <w:rsid w:val="00A20E34"/>
    <w:rsid w:val="00A243B4"/>
    <w:rsid w:val="00A27E3C"/>
    <w:rsid w:val="00A47CFD"/>
    <w:rsid w:val="00A62077"/>
    <w:rsid w:val="00A94A86"/>
    <w:rsid w:val="00AB5209"/>
    <w:rsid w:val="00AC29D8"/>
    <w:rsid w:val="00AF49BD"/>
    <w:rsid w:val="00B1740E"/>
    <w:rsid w:val="00BB3D6F"/>
    <w:rsid w:val="00BB5F10"/>
    <w:rsid w:val="00BC7494"/>
    <w:rsid w:val="00BE2978"/>
    <w:rsid w:val="00C21424"/>
    <w:rsid w:val="00C552F3"/>
    <w:rsid w:val="00CA7449"/>
    <w:rsid w:val="00CE560A"/>
    <w:rsid w:val="00CF167A"/>
    <w:rsid w:val="00D03789"/>
    <w:rsid w:val="00D03AB1"/>
    <w:rsid w:val="00D050F8"/>
    <w:rsid w:val="00D85A1B"/>
    <w:rsid w:val="00D95804"/>
    <w:rsid w:val="00E10030"/>
    <w:rsid w:val="00E51BAF"/>
    <w:rsid w:val="00E55970"/>
    <w:rsid w:val="00F070D7"/>
    <w:rsid w:val="00F33ACE"/>
    <w:rsid w:val="00F60A71"/>
    <w:rsid w:val="00F83AA9"/>
    <w:rsid w:val="00FC7FB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1A60CA"/>
  <w15:docId w15:val="{48877F45-F4B5-43BF-99D6-C2A34365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DE1"/>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C7FB1"/>
    <w:pPr>
      <w:spacing w:before="100" w:beforeAutospacing="1" w:after="100" w:afterAutospacing="1"/>
    </w:pPr>
  </w:style>
  <w:style w:type="character" w:styleId="CommentReference">
    <w:name w:val="annotation reference"/>
    <w:basedOn w:val="DefaultParagraphFont"/>
    <w:uiPriority w:val="99"/>
    <w:semiHidden/>
    <w:unhideWhenUsed/>
    <w:rsid w:val="00FC7FB1"/>
    <w:rPr>
      <w:sz w:val="16"/>
      <w:szCs w:val="16"/>
    </w:rPr>
  </w:style>
  <w:style w:type="paragraph" w:styleId="CommentText">
    <w:name w:val="annotation text"/>
    <w:basedOn w:val="Normal"/>
    <w:link w:val="CommentTextChar"/>
    <w:uiPriority w:val="99"/>
    <w:semiHidden/>
    <w:unhideWhenUsed/>
    <w:rsid w:val="00FC7FB1"/>
    <w:rPr>
      <w:sz w:val="20"/>
      <w:szCs w:val="20"/>
    </w:rPr>
  </w:style>
  <w:style w:type="character" w:customStyle="1" w:styleId="CommentTextChar">
    <w:name w:val="Comment Text Char"/>
    <w:basedOn w:val="DefaultParagraphFont"/>
    <w:link w:val="CommentText"/>
    <w:uiPriority w:val="99"/>
    <w:semiHidden/>
    <w:rsid w:val="00FC7FB1"/>
    <w:rPr>
      <w:rFonts w:ascii="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FC7FB1"/>
    <w:rPr>
      <w:b/>
      <w:bCs/>
    </w:rPr>
  </w:style>
  <w:style w:type="character" w:customStyle="1" w:styleId="CommentSubjectChar">
    <w:name w:val="Comment Subject Char"/>
    <w:basedOn w:val="CommentTextChar"/>
    <w:link w:val="CommentSubject"/>
    <w:uiPriority w:val="99"/>
    <w:semiHidden/>
    <w:rsid w:val="00FC7FB1"/>
    <w:rPr>
      <w:rFonts w:ascii="Times New Roman" w:hAnsi="Times New Roman" w:cs="Times New Roman"/>
      <w:b/>
      <w:bCs/>
      <w:sz w:val="20"/>
      <w:szCs w:val="20"/>
    </w:rPr>
  </w:style>
  <w:style w:type="paragraph" w:styleId="BalloonText">
    <w:name w:val="Balloon Text"/>
    <w:basedOn w:val="Normal"/>
    <w:link w:val="BalloonTextChar"/>
    <w:uiPriority w:val="99"/>
    <w:semiHidden/>
    <w:unhideWhenUsed/>
    <w:rsid w:val="00FC7FB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C7FB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640819">
      <w:bodyDiv w:val="1"/>
      <w:marLeft w:val="0"/>
      <w:marRight w:val="0"/>
      <w:marTop w:val="0"/>
      <w:marBottom w:val="0"/>
      <w:divBdr>
        <w:top w:val="none" w:sz="0" w:space="0" w:color="auto"/>
        <w:left w:val="none" w:sz="0" w:space="0" w:color="auto"/>
        <w:bottom w:val="none" w:sz="0" w:space="0" w:color="auto"/>
        <w:right w:val="none" w:sz="0" w:space="0" w:color="auto"/>
      </w:divBdr>
    </w:div>
    <w:div w:id="1984698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NoticeOfAccept.dotx</Template>
  <TotalTime>0</TotalTime>
  <Pages>2</Pages>
  <Words>374</Words>
  <Characters>2136</Characters>
  <Application>Microsoft Office Word</Application>
  <DocSecurity>0</DocSecurity>
  <PresentationFormat/>
  <Lines>17</Lines>
  <Paragraphs>5</Paragraphs>
  <ScaleCrop>false</ScaleCrop>
  <HeadingPairs>
    <vt:vector size="2" baseType="variant">
      <vt:variant>
        <vt:lpstr>Title</vt:lpstr>
      </vt:variant>
      <vt:variant>
        <vt:i4>1</vt:i4>
      </vt:variant>
    </vt:vector>
  </HeadingPairs>
  <TitlesOfParts>
    <vt:vector size="1" baseType="lpstr">
      <vt:lpstr/>
    </vt:vector>
  </TitlesOfParts>
  <Company>SLW</Company>
  <LinksUpToDate>false</LinksUpToDate>
  <CharactersWithSpaces>2505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Katy Grinnell</dc:creator>
  <cp:lastModifiedBy>Jacob Burns</cp:lastModifiedBy>
  <cp:revision>2</cp:revision>
  <dcterms:created xsi:type="dcterms:W3CDTF">2024-06-03T23:54:00Z</dcterms:created>
  <dcterms:modified xsi:type="dcterms:W3CDTF">2024-06-03T23:54:00Z</dcterms:modified>
</cp:coreProperties>
</file>