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64407" w14:textId="77777777" w:rsidR="00C751A8" w:rsidRPr="005076DE" w:rsidRDefault="00C751A8" w:rsidP="00C751A8">
      <w:pPr>
        <w:spacing w:after="0" w:line="240" w:lineRule="auto"/>
        <w:rPr>
          <w:b/>
          <w:bCs/>
        </w:rPr>
      </w:pPr>
      <w:r w:rsidRPr="005076DE">
        <w:rPr>
          <w:b/>
          <w:bCs/>
        </w:rPr>
        <w:t xml:space="preserve">Subject line: </w:t>
      </w:r>
    </w:p>
    <w:p w14:paraId="576C979C" w14:textId="546CA338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t xml:space="preserve">&lt;&lt;THIS.title&gt;&gt;: &lt;&lt;THIS.applicantName&gt;&gt; &lt;&lt;THIS.clientRefNo&gt;&gt; / SLW Ref. No. &lt;&lt;THIS.matterNo&gt;&gt; / SLW Report Out -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</w:t>
      </w:r>
      <w:r w:rsidR="00360EF5">
        <w:rPr>
          <w:rFonts w:ascii="Arial" w:hAnsi="Arial" w:cs="Arial"/>
          <w:color w:val="000000"/>
          <w:sz w:val="20"/>
          <w:szCs w:val="20"/>
          <w:shd w:val="clear" w:color="auto" w:fill="FFFFFF"/>
        </w:rPr>
        <w:t>FiledItem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</w:p>
    <w:p w14:paraId="7C01180E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104CFDD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0A73803" w14:textId="77777777" w:rsidR="00C751A8" w:rsidRPr="005076DE" w:rsidRDefault="00C751A8" w:rsidP="00C751A8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076D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Attachment: </w:t>
      </w:r>
    </w:p>
    <w:p w14:paraId="6A1CA60D" w14:textId="58074211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bookmarkStart w:id="0" w:name="_Hlk130206440"/>
      <w:r>
        <w:rPr>
          <w:rFonts w:ascii="Arial" w:hAnsi="Arial" w:cs="Arial"/>
          <w:color w:val="000000"/>
          <w:sz w:val="20"/>
          <w:szCs w:val="20"/>
        </w:rPr>
        <w:t>SLW file #_Response</w:t>
      </w:r>
      <w:r w:rsidR="00360EF5">
        <w:rPr>
          <w:rFonts w:ascii="Arial" w:hAnsi="Arial" w:cs="Arial"/>
          <w:color w:val="000000"/>
          <w:sz w:val="20"/>
          <w:szCs w:val="20"/>
        </w:rPr>
        <w:t xml:space="preserve"> Filed</w:t>
      </w:r>
    </w:p>
    <w:bookmarkEnd w:id="0"/>
    <w:p w14:paraId="681B2E31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5C7F619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339174B" w14:textId="77777777" w:rsidR="00C751A8" w:rsidRPr="005076DE" w:rsidRDefault="00C751A8" w:rsidP="00C751A8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076D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Body of email:</w:t>
      </w:r>
    </w:p>
    <w:p w14:paraId="103F559E" w14:textId="77777777" w:rsidR="00C751A8" w:rsidRDefault="00C751A8" w:rsidP="00C751A8">
      <w:pPr>
        <w:spacing w:after="0" w:line="240" w:lineRule="auto"/>
      </w:pPr>
      <w:r>
        <w:t>Re: &lt;&lt;THIS.applicantName&gt;&gt; &lt;&lt;THIS.clientRefNo&gt;&gt; - SLW Ref. No. &lt;&lt;THIS.matterNo&gt;&gt;</w:t>
      </w:r>
    </w:p>
    <w:p w14:paraId="68C438CE" w14:textId="77777777" w:rsidR="00C751A8" w:rsidRDefault="00C751A8" w:rsidP="00C751A8">
      <w:pPr>
        <w:spacing w:after="0" w:line="240" w:lineRule="auto"/>
      </w:pPr>
      <w:r>
        <w:t xml:space="preserve">       &lt;&lt;THIS.matterCountryName&gt;&gt; Application No. &lt;&lt;THIS.serialNo&gt;&gt;</w:t>
      </w:r>
    </w:p>
    <w:p w14:paraId="4AC42FB2" w14:textId="77777777" w:rsidR="00C751A8" w:rsidRDefault="00C751A8" w:rsidP="00C751A8">
      <w:pPr>
        <w:spacing w:after="0" w:line="240" w:lineRule="auto"/>
      </w:pPr>
      <w:r>
        <w:t xml:space="preserve">       Mark: &lt;&lt;THIS.title&gt;&gt;</w:t>
      </w:r>
    </w:p>
    <w:p w14:paraId="636698FA" w14:textId="77777777" w:rsidR="00C751A8" w:rsidRDefault="00C751A8" w:rsidP="00C751A8">
      <w:pPr>
        <w:spacing w:after="0" w:line="240" w:lineRule="auto"/>
      </w:pPr>
    </w:p>
    <w:p w14:paraId="72079C70" w14:textId="7E9D3602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t xml:space="preserve">INFORMATION BEING REPORTED: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</w:t>
      </w:r>
      <w:r w:rsidR="00360EF5">
        <w:rPr>
          <w:rFonts w:ascii="Arial" w:hAnsi="Arial" w:cs="Arial"/>
          <w:color w:val="000000"/>
          <w:sz w:val="20"/>
          <w:szCs w:val="20"/>
          <w:shd w:val="clear" w:color="auto" w:fill="FFFFFF"/>
        </w:rPr>
        <w:t>FiledItem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 filed &lt;&lt;DateDone&gt;&gt;</w:t>
      </w:r>
    </w:p>
    <w:p w14:paraId="29096AED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40D8844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ADDITIONAL NOTES: If you have any questions or comments, please 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contact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WAName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WAPhone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or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paraName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paraPhone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&gt;&gt;.</w:t>
      </w:r>
    </w:p>
    <w:p w14:paraId="663163DB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FD0A985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Reported by:</w:t>
      </w:r>
    </w:p>
    <w:p w14:paraId="53040871" w14:textId="77777777" w:rsidR="00C751A8" w:rsidRDefault="00C751A8" w:rsidP="00C751A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CC4A892" w14:textId="77777777" w:rsidR="00C751A8" w:rsidRDefault="00C751A8" w:rsidP="00C751A8">
      <w:pPr>
        <w:spacing w:after="0" w:line="240" w:lineRule="auto"/>
      </w:pPr>
      <w:r>
        <w:t>&lt;&lt;THIS.cmgName&gt;&gt;</w:t>
      </w:r>
    </w:p>
    <w:p w14:paraId="7F83DADA" w14:textId="77777777" w:rsidR="00C751A8" w:rsidRDefault="00C751A8" w:rsidP="00C751A8">
      <w:pPr>
        <w:spacing w:after="0" w:line="240" w:lineRule="auto"/>
      </w:pPr>
    </w:p>
    <w:p w14:paraId="006FDA08" w14:textId="77777777" w:rsidR="00C751A8" w:rsidRDefault="00C751A8" w:rsidP="00C751A8">
      <w:pPr>
        <w:spacing w:after="0" w:line="240" w:lineRule="auto"/>
      </w:pPr>
      <w:r>
        <w:t>Attachment</w:t>
      </w:r>
    </w:p>
    <w:p w14:paraId="3928827F" w14:textId="77777777" w:rsidR="00CF6AFC" w:rsidRDefault="00CF6AFC"/>
    <w:sectPr w:rsidR="00CF6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A8"/>
    <w:rsid w:val="00360EF5"/>
    <w:rsid w:val="0042119D"/>
    <w:rsid w:val="007E3774"/>
    <w:rsid w:val="009B234D"/>
    <w:rsid w:val="00C36379"/>
    <w:rsid w:val="00C751A8"/>
    <w:rsid w:val="00CF6AFC"/>
    <w:rsid w:val="00F1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719D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TMOAREXT.dotx</Template>
  <TotalTime>0</TotalTime>
  <Pages>1</Pages>
  <Words>94</Words>
  <Characters>542</Characters>
  <Application>Microsoft Office Word</Application>
  <DocSecurity>0</DocSecurity>
  <PresentationFormat/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