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43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1710"/>
        <w:gridCol w:w="450"/>
        <w:gridCol w:w="2628"/>
        <w:gridCol w:w="2232"/>
        <w:gridCol w:w="3420"/>
      </w:tblGrid>
      <w:tr w:rsidR="00496A1E" w14:paraId="033EA140" w14:textId="77777777" w:rsidTr="00FE3E04">
        <w:trPr>
          <w:trHeight w:val="800"/>
        </w:trPr>
        <w:tc>
          <w:tcPr>
            <w:tcW w:w="10440" w:type="dxa"/>
            <w:gridSpan w:val="5"/>
            <w:tcBorders>
              <w:bottom w:val="single" w:sz="2" w:space="0" w:color="auto"/>
            </w:tcBorders>
            <w:vAlign w:val="center"/>
          </w:tcPr>
          <w:p w14:paraId="2A1C5394" w14:textId="77777777" w:rsidR="00ED2A58" w:rsidRDefault="00316B43" w:rsidP="00316B43">
            <w:pPr>
              <w:jc w:val="center"/>
              <w:rPr>
                <w:b/>
                <w:sz w:val="24"/>
                <w:szCs w:val="24"/>
              </w:rPr>
            </w:pPr>
            <w:r w:rsidRPr="00A16502">
              <w:rPr>
                <w:b/>
                <w:sz w:val="24"/>
                <w:szCs w:val="24"/>
              </w:rPr>
              <w:t xml:space="preserve">REQUEST FOR PARTICIPATION IN THE GLOBAL/IP5 </w:t>
            </w:r>
          </w:p>
          <w:p w14:paraId="03984293" w14:textId="079A3C5D" w:rsidR="00496A1E" w:rsidRPr="00316B43" w:rsidRDefault="00316B43" w:rsidP="00ED2A58">
            <w:pPr>
              <w:jc w:val="center"/>
              <w:rPr>
                <w:b/>
                <w:sz w:val="28"/>
                <w:szCs w:val="28"/>
              </w:rPr>
            </w:pPr>
            <w:r w:rsidRPr="00A16502">
              <w:rPr>
                <w:b/>
                <w:sz w:val="24"/>
                <w:szCs w:val="24"/>
              </w:rPr>
              <w:t>PATENT</w:t>
            </w:r>
            <w:r w:rsidR="00ED2A58">
              <w:rPr>
                <w:b/>
                <w:sz w:val="24"/>
                <w:szCs w:val="24"/>
              </w:rPr>
              <w:t xml:space="preserve"> </w:t>
            </w:r>
            <w:r w:rsidRPr="00A16502">
              <w:rPr>
                <w:b/>
                <w:sz w:val="24"/>
                <w:szCs w:val="24"/>
              </w:rPr>
              <w:t>PROSECUTION HIGHWAY (PPH) PILOT PROGRAM IN THE USPTO</w:t>
            </w:r>
          </w:p>
        </w:tc>
      </w:tr>
      <w:tr w:rsidR="00496A1E" w14:paraId="22F52841" w14:textId="77777777" w:rsidTr="00FE3E04">
        <w:trPr>
          <w:trHeight w:val="530"/>
        </w:trPr>
        <w:tc>
          <w:tcPr>
            <w:tcW w:w="1710" w:type="dxa"/>
            <w:tcBorders>
              <w:top w:val="single" w:sz="2" w:space="0" w:color="auto"/>
              <w:bottom w:val="single" w:sz="2" w:space="0" w:color="auto"/>
              <w:right w:val="single" w:sz="12" w:space="0" w:color="auto"/>
            </w:tcBorders>
            <w:vAlign w:val="center"/>
          </w:tcPr>
          <w:p w14:paraId="14BCCF4C" w14:textId="77777777" w:rsidR="00496A1E" w:rsidRPr="00D74F8A" w:rsidRDefault="00316B43" w:rsidP="00282757">
            <w:pPr>
              <w:rPr>
                <w:b/>
                <w:sz w:val="20"/>
                <w:szCs w:val="20"/>
              </w:rPr>
            </w:pPr>
            <w:r w:rsidRPr="00D74F8A">
              <w:rPr>
                <w:b/>
                <w:sz w:val="20"/>
                <w:szCs w:val="20"/>
              </w:rPr>
              <w:t>Application No.:</w:t>
            </w:r>
          </w:p>
        </w:tc>
        <w:tc>
          <w:tcPr>
            <w:tcW w:w="3078" w:type="dxa"/>
            <w:gridSpan w:val="2"/>
            <w:tcBorders>
              <w:top w:val="single" w:sz="2" w:space="0" w:color="auto"/>
              <w:left w:val="single" w:sz="12" w:space="0" w:color="auto"/>
              <w:bottom w:val="single" w:sz="2" w:space="0" w:color="auto"/>
              <w:right w:val="single" w:sz="12" w:space="0" w:color="auto"/>
            </w:tcBorders>
            <w:vAlign w:val="center"/>
          </w:tcPr>
          <w:p w14:paraId="2A694F2F" w14:textId="77777777" w:rsidR="00496A1E" w:rsidRPr="00D74F8A" w:rsidRDefault="00970B6B" w:rsidP="00282757">
            <w:pPr>
              <w:rPr>
                <w:sz w:val="20"/>
                <w:szCs w:val="20"/>
              </w:rPr>
            </w:pPr>
            <w:r w:rsidRPr="00D74F8A">
              <w:rPr>
                <w:sz w:val="20"/>
                <w:szCs w:val="20"/>
              </w:rPr>
              <w:t>&lt;&lt;serialNo&gt;&gt;</w:t>
            </w:r>
          </w:p>
        </w:tc>
        <w:tc>
          <w:tcPr>
            <w:tcW w:w="2232" w:type="dxa"/>
            <w:tcBorders>
              <w:top w:val="single" w:sz="2" w:space="0" w:color="auto"/>
              <w:left w:val="single" w:sz="12" w:space="0" w:color="auto"/>
              <w:bottom w:val="single" w:sz="2" w:space="0" w:color="auto"/>
              <w:right w:val="single" w:sz="12" w:space="0" w:color="auto"/>
            </w:tcBorders>
            <w:vAlign w:val="center"/>
          </w:tcPr>
          <w:p w14:paraId="250F8DE0" w14:textId="77777777" w:rsidR="00496A1E" w:rsidRPr="00D74F8A" w:rsidRDefault="00316B43" w:rsidP="00282757">
            <w:pPr>
              <w:rPr>
                <w:b/>
                <w:sz w:val="20"/>
                <w:szCs w:val="20"/>
              </w:rPr>
            </w:pPr>
            <w:r w:rsidRPr="00D74F8A">
              <w:rPr>
                <w:b/>
                <w:sz w:val="20"/>
                <w:szCs w:val="20"/>
              </w:rPr>
              <w:t>First Named Inventor:</w:t>
            </w:r>
          </w:p>
        </w:tc>
        <w:tc>
          <w:tcPr>
            <w:tcW w:w="3420" w:type="dxa"/>
            <w:tcBorders>
              <w:top w:val="single" w:sz="2" w:space="0" w:color="auto"/>
              <w:left w:val="single" w:sz="12" w:space="0" w:color="auto"/>
              <w:bottom w:val="single" w:sz="2" w:space="0" w:color="auto"/>
            </w:tcBorders>
            <w:vAlign w:val="center"/>
          </w:tcPr>
          <w:p w14:paraId="60C28F02" w14:textId="77777777" w:rsidR="00496A1E" w:rsidRPr="00D74F8A" w:rsidRDefault="00262DD1" w:rsidP="00282757">
            <w:pPr>
              <w:rPr>
                <w:sz w:val="20"/>
                <w:szCs w:val="20"/>
              </w:rPr>
            </w:pPr>
            <w:r w:rsidRPr="00D74F8A">
              <w:rPr>
                <w:sz w:val="20"/>
                <w:szCs w:val="20"/>
              </w:rPr>
              <w:t>&lt;&lt;inventorEtal&gt;&gt;</w:t>
            </w:r>
          </w:p>
        </w:tc>
      </w:tr>
      <w:tr w:rsidR="00496A1E" w14:paraId="58E455E7" w14:textId="77777777" w:rsidTr="00FE3E04">
        <w:trPr>
          <w:trHeight w:val="530"/>
        </w:trPr>
        <w:tc>
          <w:tcPr>
            <w:tcW w:w="1710" w:type="dxa"/>
            <w:tcBorders>
              <w:top w:val="single" w:sz="2" w:space="0" w:color="auto"/>
              <w:bottom w:val="single" w:sz="2" w:space="0" w:color="auto"/>
              <w:right w:val="single" w:sz="12" w:space="0" w:color="auto"/>
            </w:tcBorders>
            <w:vAlign w:val="center"/>
          </w:tcPr>
          <w:p w14:paraId="32160800" w14:textId="77777777" w:rsidR="00496A1E" w:rsidRPr="00D74F8A" w:rsidRDefault="00316B43" w:rsidP="00282757">
            <w:pPr>
              <w:rPr>
                <w:b/>
                <w:sz w:val="20"/>
                <w:szCs w:val="20"/>
              </w:rPr>
            </w:pPr>
            <w:r w:rsidRPr="00D74F8A">
              <w:rPr>
                <w:b/>
                <w:sz w:val="20"/>
                <w:szCs w:val="20"/>
              </w:rPr>
              <w:t>Filing Date:</w:t>
            </w:r>
          </w:p>
        </w:tc>
        <w:tc>
          <w:tcPr>
            <w:tcW w:w="3078" w:type="dxa"/>
            <w:gridSpan w:val="2"/>
            <w:tcBorders>
              <w:top w:val="single" w:sz="2" w:space="0" w:color="auto"/>
              <w:left w:val="single" w:sz="12" w:space="0" w:color="auto"/>
              <w:bottom w:val="single" w:sz="2" w:space="0" w:color="auto"/>
              <w:right w:val="single" w:sz="12" w:space="0" w:color="auto"/>
            </w:tcBorders>
            <w:vAlign w:val="center"/>
          </w:tcPr>
          <w:p w14:paraId="123DBF4B" w14:textId="77777777" w:rsidR="00496A1E" w:rsidRPr="00D74F8A" w:rsidRDefault="00970B6B" w:rsidP="00282757">
            <w:pPr>
              <w:rPr>
                <w:sz w:val="20"/>
                <w:szCs w:val="20"/>
              </w:rPr>
            </w:pPr>
            <w:r w:rsidRPr="00D74F8A">
              <w:rPr>
                <w:sz w:val="20"/>
                <w:szCs w:val="20"/>
              </w:rPr>
              <w:t>&lt;&lt;filedDate&gt;&gt;</w:t>
            </w:r>
          </w:p>
        </w:tc>
        <w:tc>
          <w:tcPr>
            <w:tcW w:w="2232" w:type="dxa"/>
            <w:tcBorders>
              <w:top w:val="single" w:sz="2" w:space="0" w:color="auto"/>
              <w:left w:val="single" w:sz="12" w:space="0" w:color="auto"/>
              <w:bottom w:val="single" w:sz="2" w:space="0" w:color="auto"/>
              <w:right w:val="single" w:sz="12" w:space="0" w:color="auto"/>
            </w:tcBorders>
            <w:vAlign w:val="center"/>
          </w:tcPr>
          <w:p w14:paraId="65E06B2C" w14:textId="77777777" w:rsidR="00496A1E" w:rsidRPr="00D74F8A" w:rsidRDefault="00316B43" w:rsidP="00282757">
            <w:pPr>
              <w:rPr>
                <w:b/>
                <w:sz w:val="20"/>
                <w:szCs w:val="20"/>
              </w:rPr>
            </w:pPr>
            <w:r w:rsidRPr="00D74F8A">
              <w:rPr>
                <w:b/>
                <w:sz w:val="20"/>
                <w:szCs w:val="20"/>
              </w:rPr>
              <w:t>Attorney Docket No.:</w:t>
            </w:r>
          </w:p>
        </w:tc>
        <w:tc>
          <w:tcPr>
            <w:tcW w:w="3420" w:type="dxa"/>
            <w:tcBorders>
              <w:top w:val="single" w:sz="2" w:space="0" w:color="auto"/>
              <w:left w:val="single" w:sz="12" w:space="0" w:color="auto"/>
              <w:bottom w:val="single" w:sz="2" w:space="0" w:color="auto"/>
            </w:tcBorders>
            <w:vAlign w:val="center"/>
          </w:tcPr>
          <w:p w14:paraId="6D7C6966" w14:textId="77777777" w:rsidR="00496A1E" w:rsidRPr="00D74F8A" w:rsidRDefault="00970B6B" w:rsidP="00282757">
            <w:pPr>
              <w:rPr>
                <w:sz w:val="20"/>
                <w:szCs w:val="20"/>
              </w:rPr>
            </w:pPr>
            <w:r w:rsidRPr="00D74F8A">
              <w:rPr>
                <w:sz w:val="20"/>
                <w:szCs w:val="20"/>
              </w:rPr>
              <w:t>&lt;&lt;matterNo&gt;&gt;</w:t>
            </w:r>
          </w:p>
        </w:tc>
      </w:tr>
      <w:tr w:rsidR="00496A1E" w14:paraId="2DD7F4C6" w14:textId="77777777" w:rsidTr="00FE3E04">
        <w:trPr>
          <w:trHeight w:val="530"/>
        </w:trPr>
        <w:tc>
          <w:tcPr>
            <w:tcW w:w="2160" w:type="dxa"/>
            <w:gridSpan w:val="2"/>
            <w:tcBorders>
              <w:top w:val="single" w:sz="2" w:space="0" w:color="auto"/>
              <w:bottom w:val="single" w:sz="2" w:space="0" w:color="auto"/>
              <w:right w:val="single" w:sz="12" w:space="0" w:color="auto"/>
            </w:tcBorders>
            <w:vAlign w:val="center"/>
          </w:tcPr>
          <w:p w14:paraId="4AC075D4" w14:textId="77777777" w:rsidR="00496A1E" w:rsidRPr="00D74F8A" w:rsidRDefault="00316B43" w:rsidP="00282757">
            <w:pPr>
              <w:rPr>
                <w:b/>
                <w:sz w:val="20"/>
                <w:szCs w:val="20"/>
              </w:rPr>
            </w:pPr>
            <w:r w:rsidRPr="00D74F8A">
              <w:rPr>
                <w:b/>
                <w:sz w:val="20"/>
                <w:szCs w:val="20"/>
              </w:rPr>
              <w:t>Title of the Invention:</w:t>
            </w:r>
          </w:p>
        </w:tc>
        <w:tc>
          <w:tcPr>
            <w:tcW w:w="8280" w:type="dxa"/>
            <w:gridSpan w:val="3"/>
            <w:tcBorders>
              <w:top w:val="single" w:sz="2" w:space="0" w:color="auto"/>
              <w:left w:val="single" w:sz="12" w:space="0" w:color="auto"/>
              <w:bottom w:val="single" w:sz="2" w:space="0" w:color="auto"/>
            </w:tcBorders>
            <w:vAlign w:val="center"/>
          </w:tcPr>
          <w:p w14:paraId="547529F8" w14:textId="77777777" w:rsidR="00496A1E" w:rsidRPr="00D74F8A" w:rsidRDefault="00970B6B" w:rsidP="00282757">
            <w:pPr>
              <w:rPr>
                <w:sz w:val="20"/>
                <w:szCs w:val="20"/>
              </w:rPr>
            </w:pPr>
            <w:r w:rsidRPr="00D74F8A">
              <w:rPr>
                <w:sz w:val="20"/>
                <w:szCs w:val="20"/>
              </w:rPr>
              <w:t>&lt;&lt;title&gt;&gt;</w:t>
            </w:r>
          </w:p>
        </w:tc>
      </w:tr>
      <w:tr w:rsidR="00496A1E" w14:paraId="2376004F" w14:textId="77777777" w:rsidTr="00FE3E04">
        <w:trPr>
          <w:trHeight w:val="530"/>
        </w:trPr>
        <w:tc>
          <w:tcPr>
            <w:tcW w:w="10440" w:type="dxa"/>
            <w:gridSpan w:val="5"/>
            <w:tcBorders>
              <w:top w:val="single" w:sz="2" w:space="0" w:color="auto"/>
            </w:tcBorders>
          </w:tcPr>
          <w:p w14:paraId="40193E40" w14:textId="54E60CC0" w:rsidR="00496A1E" w:rsidRPr="00FE3E04" w:rsidRDefault="00316B43" w:rsidP="00ED2A58">
            <w:pPr>
              <w:rPr>
                <w:sz w:val="20"/>
                <w:szCs w:val="20"/>
              </w:rPr>
            </w:pPr>
            <w:r w:rsidRPr="00D74F8A">
              <w:rPr>
                <w:b/>
                <w:sz w:val="20"/>
                <w:szCs w:val="20"/>
              </w:rPr>
              <w:t xml:space="preserve">THIS REQUEST FOR PARTICIPATION IN THE PPH PILOT PROGRAM ALONG WITH THE REQUIRED DOCUMENTS MUST BE SUBMITTED </w:t>
            </w:r>
            <w:r w:rsidR="00ED2A58">
              <w:rPr>
                <w:b/>
                <w:sz w:val="20"/>
                <w:szCs w:val="20"/>
              </w:rPr>
              <w:t>THE USPTO ELECTRONIC FILING SYSTEM (</w:t>
            </w:r>
            <w:r w:rsidRPr="00D74F8A">
              <w:rPr>
                <w:b/>
                <w:sz w:val="20"/>
                <w:szCs w:val="20"/>
              </w:rPr>
              <w:t>EFS-WEB</w:t>
            </w:r>
            <w:r w:rsidR="00ED2A58">
              <w:rPr>
                <w:b/>
                <w:sz w:val="20"/>
                <w:szCs w:val="20"/>
              </w:rPr>
              <w:t xml:space="preserve"> OR PATENT CENTER)</w:t>
            </w:r>
            <w:r w:rsidRPr="00D74F8A">
              <w:rPr>
                <w:b/>
                <w:sz w:val="20"/>
                <w:szCs w:val="20"/>
              </w:rPr>
              <w:t xml:space="preserve">. INFORMATION REGARDING </w:t>
            </w:r>
            <w:r w:rsidR="00ED2A58">
              <w:rPr>
                <w:b/>
                <w:sz w:val="20"/>
                <w:szCs w:val="20"/>
              </w:rPr>
              <w:t>THE PATENT ELECTRONIC FILING SYSTEM I</w:t>
            </w:r>
            <w:r w:rsidRPr="00D74F8A">
              <w:rPr>
                <w:b/>
                <w:sz w:val="20"/>
                <w:szCs w:val="20"/>
              </w:rPr>
              <w:t xml:space="preserve">S AVAILABLE AT </w:t>
            </w:r>
            <w:r w:rsidR="00BD1B15">
              <w:rPr>
                <w:sz w:val="20"/>
                <w:szCs w:val="20"/>
              </w:rPr>
              <w:t>https</w:t>
            </w:r>
            <w:r w:rsidR="001C3D81" w:rsidRPr="00FE3E04">
              <w:rPr>
                <w:sz w:val="20"/>
                <w:szCs w:val="20"/>
              </w:rPr>
              <w:t>://</w:t>
            </w:r>
            <w:r w:rsidR="00BD1B15">
              <w:rPr>
                <w:sz w:val="20"/>
                <w:szCs w:val="20"/>
              </w:rPr>
              <w:t>www</w:t>
            </w:r>
            <w:r w:rsidR="001C3D81" w:rsidRPr="00FE3E04">
              <w:rPr>
                <w:sz w:val="20"/>
                <w:szCs w:val="20"/>
              </w:rPr>
              <w:t>.</w:t>
            </w:r>
            <w:r w:rsidR="00BD1B15">
              <w:rPr>
                <w:sz w:val="20"/>
                <w:szCs w:val="20"/>
              </w:rPr>
              <w:t>uspto</w:t>
            </w:r>
            <w:r w:rsidR="001C3D81" w:rsidRPr="00FE3E04">
              <w:rPr>
                <w:sz w:val="20"/>
                <w:szCs w:val="20"/>
              </w:rPr>
              <w:t>.</w:t>
            </w:r>
            <w:r w:rsidR="00BD1B15">
              <w:rPr>
                <w:sz w:val="20"/>
                <w:szCs w:val="20"/>
              </w:rPr>
              <w:t>gov</w:t>
            </w:r>
            <w:r w:rsidR="00ED2A58">
              <w:rPr>
                <w:sz w:val="20"/>
                <w:szCs w:val="20"/>
              </w:rPr>
              <w:t>/ebc</w:t>
            </w:r>
          </w:p>
        </w:tc>
      </w:tr>
      <w:tr w:rsidR="00496A1E" w14:paraId="0DDD697D" w14:textId="77777777" w:rsidTr="00FE3E04">
        <w:trPr>
          <w:trHeight w:val="530"/>
        </w:trPr>
        <w:tc>
          <w:tcPr>
            <w:tcW w:w="10440" w:type="dxa"/>
            <w:gridSpan w:val="5"/>
          </w:tcPr>
          <w:p w14:paraId="00F68F20" w14:textId="77777777" w:rsidR="00496A1E" w:rsidRPr="00D74F8A" w:rsidRDefault="00316B43">
            <w:pPr>
              <w:rPr>
                <w:b/>
                <w:sz w:val="20"/>
                <w:szCs w:val="20"/>
              </w:rPr>
            </w:pPr>
            <w:r w:rsidRPr="00D74F8A">
              <w:rPr>
                <w:b/>
                <w:sz w:val="20"/>
                <w:szCs w:val="20"/>
              </w:rPr>
              <w:t>APPLICANT HEREBY REQUESTS PARTICIPATION IN THE PATENT PROSECUTION HIGHWAY (PPH) PILOT PROGRAM AND PETITIONS TO MAKE THE ABOVE-IDENTIFIED APPLICATION SPECIAL UNDER THE PPH PILOT PROGRAM.</w:t>
            </w:r>
          </w:p>
        </w:tc>
      </w:tr>
      <w:tr w:rsidR="00ED2A58" w14:paraId="49F97EC1" w14:textId="77777777" w:rsidTr="00FE3E04">
        <w:trPr>
          <w:trHeight w:val="530"/>
        </w:trPr>
        <w:tc>
          <w:tcPr>
            <w:tcW w:w="10440" w:type="dxa"/>
            <w:gridSpan w:val="5"/>
          </w:tcPr>
          <w:p w14:paraId="1D1501F9" w14:textId="1B46A9EF" w:rsidR="00ED2A58" w:rsidRPr="00ED2A58" w:rsidRDefault="00ED2A58">
            <w:pPr>
              <w:rPr>
                <w:i/>
                <w:iCs/>
                <w:sz w:val="16"/>
                <w:szCs w:val="16"/>
              </w:rPr>
            </w:pPr>
            <w:r w:rsidRPr="00ED2A58">
              <w:rPr>
                <w:b/>
                <w:bCs/>
                <w:i/>
                <w:iCs/>
                <w:sz w:val="16"/>
                <w:szCs w:val="16"/>
              </w:rPr>
              <w:t>For national stage applications under 35 U.S.C. 371 only</w:t>
            </w:r>
            <w:r w:rsidRPr="00ED2A58">
              <w:rPr>
                <w:i/>
                <w:iCs/>
                <w:sz w:val="16"/>
                <w:szCs w:val="16"/>
              </w:rPr>
              <w:t xml:space="preserve">: This is an express request to begin national stage processing under 35 U.S.C. 371(f). </w:t>
            </w:r>
            <w:r w:rsidRPr="00ED2A58">
              <w:rPr>
                <w:b/>
                <w:bCs/>
                <w:i/>
                <w:iCs/>
                <w:sz w:val="16"/>
                <w:szCs w:val="16"/>
              </w:rPr>
              <w:t>Note</w:t>
            </w:r>
            <w:r w:rsidRPr="00ED2A58">
              <w:rPr>
                <w:i/>
                <w:iCs/>
                <w:sz w:val="16"/>
                <w:szCs w:val="16"/>
              </w:rPr>
              <w:t>: National stage processing will not commence prior to 30 months from the priority date absent an express request to begin national stage processing under 35 U.S.C. 371(f) and fulfillment of the requirements under 35 U.S.C. 371(c)(1), (2), and (4) for payment of the basic national fee, copy of the International Application and English translation thereof (if required), and the oath or declaration of the inventor(s).</w:t>
            </w:r>
          </w:p>
        </w:tc>
      </w:tr>
      <w:tr w:rsidR="00496A1E" w14:paraId="289AA854" w14:textId="77777777" w:rsidTr="00D74F8A">
        <w:trPr>
          <w:trHeight w:val="2218"/>
        </w:trPr>
        <w:tc>
          <w:tcPr>
            <w:tcW w:w="10440" w:type="dxa"/>
            <w:gridSpan w:val="5"/>
          </w:tcPr>
          <w:p w14:paraId="02248FFF" w14:textId="77777777" w:rsidR="001C3D81" w:rsidRDefault="001C3D81" w:rsidP="001C3D81">
            <w:pPr>
              <w:spacing w:line="120" w:lineRule="auto"/>
            </w:pPr>
          </w:p>
          <w:p w14:paraId="4FB4CF5D" w14:textId="77777777" w:rsidR="00316B43" w:rsidRPr="00D74F8A" w:rsidRDefault="00316B43">
            <w:pPr>
              <w:rPr>
                <w:sz w:val="20"/>
                <w:szCs w:val="20"/>
              </w:rPr>
            </w:pPr>
            <w:r w:rsidRPr="00D74F8A">
              <w:rPr>
                <w:b/>
                <w:sz w:val="20"/>
                <w:szCs w:val="20"/>
              </w:rPr>
              <w:t>Office of earlier examination (OEE):</w:t>
            </w:r>
            <w:r w:rsidRPr="00D74F8A">
              <w:rPr>
                <w:sz w:val="20"/>
                <w:szCs w:val="20"/>
              </w:rPr>
              <w:t xml:space="preserve"> </w:t>
            </w:r>
            <w:r w:rsidR="00970B6B" w:rsidRPr="00D74F8A">
              <w:rPr>
                <w:sz w:val="20"/>
                <w:szCs w:val="20"/>
              </w:rPr>
              <w:t xml:space="preserve"> </w:t>
            </w:r>
            <w:r w:rsidR="00970B6B" w:rsidRPr="00D74F8A">
              <w:rPr>
                <w:sz w:val="20"/>
                <w:szCs w:val="20"/>
                <w:u w:val="single"/>
              </w:rPr>
              <w:t>&lt;&lt;OEE&gt;&gt;</w:t>
            </w:r>
          </w:p>
          <w:p w14:paraId="6683FAF0" w14:textId="77777777" w:rsidR="00316B43" w:rsidRPr="00D74F8A" w:rsidRDefault="00316B43" w:rsidP="001C3D81">
            <w:pPr>
              <w:spacing w:line="120" w:lineRule="auto"/>
              <w:rPr>
                <w:sz w:val="20"/>
                <w:szCs w:val="20"/>
              </w:rPr>
            </w:pPr>
          </w:p>
          <w:p w14:paraId="703EC1AB" w14:textId="77777777" w:rsidR="00316B43" w:rsidRPr="00D74F8A" w:rsidRDefault="00316B43">
            <w:pPr>
              <w:rPr>
                <w:sz w:val="20"/>
                <w:szCs w:val="20"/>
                <w:u w:val="single"/>
              </w:rPr>
            </w:pPr>
            <w:r w:rsidRPr="00D74F8A">
              <w:rPr>
                <w:b/>
                <w:sz w:val="20"/>
                <w:szCs w:val="20"/>
              </w:rPr>
              <w:t>OEE application number:</w:t>
            </w:r>
            <w:r w:rsidRPr="00D74F8A">
              <w:rPr>
                <w:sz w:val="20"/>
                <w:szCs w:val="20"/>
              </w:rPr>
              <w:t xml:space="preserve"> </w:t>
            </w:r>
            <w:r w:rsidR="00F27D71" w:rsidRPr="00D74F8A">
              <w:rPr>
                <w:sz w:val="20"/>
                <w:szCs w:val="20"/>
              </w:rPr>
              <w:t xml:space="preserve"> </w:t>
            </w:r>
            <w:r w:rsidR="00F27D71" w:rsidRPr="00D74F8A">
              <w:rPr>
                <w:sz w:val="20"/>
                <w:szCs w:val="20"/>
                <w:u w:val="single"/>
              </w:rPr>
              <w:t>&lt;&lt;oeeAppNo&gt;&gt;</w:t>
            </w:r>
          </w:p>
          <w:p w14:paraId="3298C052" w14:textId="77777777" w:rsidR="00316B43" w:rsidRPr="00D74F8A" w:rsidRDefault="00316B43" w:rsidP="001C3D81">
            <w:pPr>
              <w:spacing w:line="120" w:lineRule="auto"/>
              <w:rPr>
                <w:sz w:val="20"/>
                <w:szCs w:val="20"/>
              </w:rPr>
            </w:pPr>
          </w:p>
          <w:p w14:paraId="2916E5BA" w14:textId="77777777" w:rsidR="00316B43" w:rsidRPr="00D74F8A" w:rsidRDefault="00316B43">
            <w:pPr>
              <w:rPr>
                <w:sz w:val="20"/>
                <w:szCs w:val="20"/>
                <w:u w:val="single"/>
              </w:rPr>
            </w:pPr>
            <w:r w:rsidRPr="00D74F8A">
              <w:rPr>
                <w:b/>
                <w:sz w:val="20"/>
                <w:szCs w:val="20"/>
              </w:rPr>
              <w:t>Both the OEE application and the above-identified U.S. application have the following earliest date (filing or prio</w:t>
            </w:r>
            <w:r w:rsidR="00F27D71" w:rsidRPr="00D74F8A">
              <w:rPr>
                <w:b/>
                <w:sz w:val="20"/>
                <w:szCs w:val="20"/>
              </w:rPr>
              <w:t>rity date):</w:t>
            </w:r>
            <w:r w:rsidR="00F27D71" w:rsidRPr="00D74F8A">
              <w:rPr>
                <w:sz w:val="20"/>
                <w:szCs w:val="20"/>
              </w:rPr>
              <w:t xml:space="preserve">   </w:t>
            </w:r>
            <w:r w:rsidR="00970EDD" w:rsidRPr="00D74F8A">
              <w:rPr>
                <w:sz w:val="20"/>
                <w:szCs w:val="20"/>
                <w:u w:val="single"/>
              </w:rPr>
              <w:t>&lt;&lt;priorDate&gt;&gt;</w:t>
            </w:r>
          </w:p>
          <w:p w14:paraId="6E77E589" w14:textId="77777777" w:rsidR="00F27D71" w:rsidRPr="00D74F8A" w:rsidRDefault="00F27D71" w:rsidP="001C3D81">
            <w:pPr>
              <w:spacing w:line="120" w:lineRule="auto"/>
              <w:rPr>
                <w:sz w:val="20"/>
                <w:szCs w:val="20"/>
              </w:rPr>
            </w:pPr>
          </w:p>
          <w:p w14:paraId="08ADB83A" w14:textId="77777777" w:rsidR="00316B43" w:rsidRPr="00D74F8A" w:rsidRDefault="00316B43">
            <w:pPr>
              <w:rPr>
                <w:sz w:val="20"/>
                <w:szCs w:val="20"/>
                <w:u w:val="single"/>
              </w:rPr>
            </w:pPr>
            <w:r w:rsidRPr="00D74F8A">
              <w:rPr>
                <w:b/>
                <w:sz w:val="20"/>
                <w:szCs w:val="20"/>
              </w:rPr>
              <w:t>Type of OEE work product relied upon:</w:t>
            </w:r>
            <w:r w:rsidRPr="00D74F8A">
              <w:rPr>
                <w:sz w:val="20"/>
                <w:szCs w:val="20"/>
              </w:rPr>
              <w:t xml:space="preserve"> </w:t>
            </w:r>
            <w:r w:rsidR="00970B6B" w:rsidRPr="00D74F8A">
              <w:rPr>
                <w:sz w:val="20"/>
                <w:szCs w:val="20"/>
              </w:rPr>
              <w:t xml:space="preserve"> </w:t>
            </w:r>
            <w:r w:rsidR="00F27D71" w:rsidRPr="00D74F8A">
              <w:rPr>
                <w:sz w:val="20"/>
                <w:szCs w:val="20"/>
                <w:u w:val="single"/>
              </w:rPr>
              <w:t>&lt;&lt;oeeWorkProduct&gt;&gt;</w:t>
            </w:r>
          </w:p>
          <w:p w14:paraId="0B813B80" w14:textId="77777777" w:rsidR="00316B43" w:rsidRPr="00D74F8A" w:rsidRDefault="00316B43" w:rsidP="001C3D81">
            <w:pPr>
              <w:spacing w:line="120" w:lineRule="auto"/>
              <w:rPr>
                <w:sz w:val="20"/>
                <w:szCs w:val="20"/>
              </w:rPr>
            </w:pPr>
          </w:p>
          <w:p w14:paraId="77D45A57" w14:textId="77777777" w:rsidR="00496A1E" w:rsidRDefault="00316B43">
            <w:r w:rsidRPr="00D74F8A">
              <w:rPr>
                <w:b/>
                <w:sz w:val="20"/>
                <w:szCs w:val="20"/>
              </w:rPr>
              <w:t>Maili</w:t>
            </w:r>
            <w:r w:rsidR="00F27D71" w:rsidRPr="00D74F8A">
              <w:rPr>
                <w:b/>
                <w:sz w:val="20"/>
                <w:szCs w:val="20"/>
              </w:rPr>
              <w:t>ng date of OEE work product:</w:t>
            </w:r>
            <w:r w:rsidR="00F27D71" w:rsidRPr="00D74F8A">
              <w:rPr>
                <w:sz w:val="20"/>
                <w:szCs w:val="20"/>
              </w:rPr>
              <w:t xml:space="preserve">  </w:t>
            </w:r>
            <w:r w:rsidR="005D14D9" w:rsidRPr="00D74F8A">
              <w:rPr>
                <w:sz w:val="20"/>
                <w:szCs w:val="20"/>
                <w:u w:val="single"/>
              </w:rPr>
              <w:t>&lt;&lt;oeeMailDa</w:t>
            </w:r>
            <w:r w:rsidR="00F27D71" w:rsidRPr="00D74F8A">
              <w:rPr>
                <w:sz w:val="20"/>
                <w:szCs w:val="20"/>
                <w:u w:val="single"/>
              </w:rPr>
              <w:t>te&gt;&gt;</w:t>
            </w:r>
            <w:r w:rsidR="00282757">
              <w:t xml:space="preserve"> </w:t>
            </w:r>
          </w:p>
        </w:tc>
      </w:tr>
      <w:tr w:rsidR="001C3D81" w14:paraId="33FD36B2" w14:textId="77777777" w:rsidTr="00FE3E04">
        <w:trPr>
          <w:trHeight w:val="1552"/>
        </w:trPr>
        <w:tc>
          <w:tcPr>
            <w:tcW w:w="10440" w:type="dxa"/>
            <w:gridSpan w:val="5"/>
          </w:tcPr>
          <w:p w14:paraId="50386792" w14:textId="77777777" w:rsidR="00BD1B15" w:rsidRDefault="00BD1B15" w:rsidP="00BD1B15">
            <w:pPr>
              <w:rPr>
                <w:b/>
              </w:rPr>
            </w:pPr>
            <w:r w:rsidRPr="001C3D81">
              <w:rPr>
                <w:b/>
              </w:rPr>
              <w:t xml:space="preserve">Supporting Documents </w:t>
            </w:r>
          </w:p>
          <w:p w14:paraId="1EEA29B4" w14:textId="77777777" w:rsidR="00BD1B15" w:rsidRPr="00ED2A58" w:rsidRDefault="00BD1B15" w:rsidP="00ED2A58">
            <w:pPr>
              <w:spacing w:line="120" w:lineRule="auto"/>
              <w:rPr>
                <w:b/>
                <w:sz w:val="16"/>
                <w:szCs w:val="16"/>
              </w:rPr>
            </w:pPr>
          </w:p>
          <w:p w14:paraId="184E93D1" w14:textId="77777777" w:rsidR="001C3D81" w:rsidRDefault="001C3D81" w:rsidP="001C3D81">
            <w:r>
              <w:t xml:space="preserve">1. </w:t>
            </w:r>
            <w:r w:rsidRPr="00D74F8A">
              <w:rPr>
                <w:b/>
                <w:sz w:val="20"/>
                <w:szCs w:val="20"/>
              </w:rPr>
              <w:t>OEE Work Product and Translation</w:t>
            </w:r>
          </w:p>
          <w:p w14:paraId="19897FF6" w14:textId="77777777" w:rsidR="001C3D81" w:rsidRPr="00FE3E04" w:rsidRDefault="001C3D81" w:rsidP="001C3D81">
            <w:pPr>
              <w:rPr>
                <w:sz w:val="20"/>
                <w:szCs w:val="20"/>
              </w:rPr>
            </w:pPr>
            <w:r w:rsidRPr="00FE3E04">
              <w:rPr>
                <w:sz w:val="20"/>
                <w:szCs w:val="20"/>
              </w:rPr>
              <w:t>A copy of the OEE work product and translation if not already in English:</w:t>
            </w:r>
          </w:p>
          <w:p w14:paraId="4AFEBB56" w14:textId="77777777" w:rsidR="001C3D81" w:rsidRDefault="001C3D81" w:rsidP="00ED2A58">
            <w:pPr>
              <w:spacing w:line="120" w:lineRule="auto"/>
            </w:pPr>
            <w:r>
              <w:t xml:space="preserve">         </w:t>
            </w:r>
          </w:p>
          <w:p w14:paraId="2965AA36" w14:textId="77777777" w:rsidR="001C3D81" w:rsidRDefault="00D467ED" w:rsidP="001C3D81">
            <w:sdt>
              <w:sdtPr>
                <w:rPr>
                  <w:rFonts w:ascii="Calibri" w:hAnsi="Calibri"/>
                  <w:sz w:val="24"/>
                  <w:szCs w:val="24"/>
                </w:rPr>
                <w:id w:val="-1003895487"/>
                <w14:checkbox>
                  <w14:checked w14:val="0"/>
                  <w14:checkedState w14:val="2612" w14:font="MS Gothic"/>
                  <w14:uncheckedState w14:val="2610" w14:font="MS Gothic"/>
                </w14:checkbox>
              </w:sdtPr>
              <w:sdtEndPr/>
              <w:sdtContent>
                <w:r w:rsidR="00314505">
                  <w:rPr>
                    <w:rFonts w:ascii="MS Gothic" w:eastAsia="MS Gothic" w:hAnsi="MS Gothic" w:hint="eastAsia"/>
                    <w:sz w:val="24"/>
                    <w:szCs w:val="24"/>
                  </w:rPr>
                  <w:t>☐</w:t>
                </w:r>
              </w:sdtContent>
            </w:sdt>
            <w:r w:rsidR="00EE39BA">
              <w:rPr>
                <w:sz w:val="24"/>
                <w:szCs w:val="24"/>
              </w:rPr>
              <w:t xml:space="preserve">  </w:t>
            </w:r>
            <w:r w:rsidR="001C3D81" w:rsidRPr="00FE3E04">
              <w:rPr>
                <w:sz w:val="20"/>
                <w:szCs w:val="20"/>
              </w:rPr>
              <w:t xml:space="preserve">Attached </w:t>
            </w:r>
            <w:r w:rsidR="001C3D81">
              <w:t xml:space="preserve">  </w:t>
            </w:r>
            <w:r w:rsidR="001C3D81" w:rsidRPr="00EE39BA">
              <w:t xml:space="preserve"> </w:t>
            </w:r>
            <w:sdt>
              <w:sdtPr>
                <w:rPr>
                  <w:rFonts w:ascii="Calibri" w:hAnsi="Calibri"/>
                  <w:sz w:val="24"/>
                  <w:szCs w:val="24"/>
                </w:rPr>
                <w:id w:val="-1445917806"/>
                <w14:checkbox>
                  <w14:checked w14:val="0"/>
                  <w14:checkedState w14:val="2612" w14:font="MS Gothic"/>
                  <w14:uncheckedState w14:val="2610" w14:font="MS Gothic"/>
                </w14:checkbox>
              </w:sdtPr>
              <w:sdtEndPr/>
              <w:sdtContent>
                <w:r w:rsidR="00314505">
                  <w:rPr>
                    <w:rFonts w:ascii="MS Gothic" w:eastAsia="MS Gothic" w:hAnsi="MS Gothic" w:hint="eastAsia"/>
                    <w:sz w:val="24"/>
                    <w:szCs w:val="24"/>
                  </w:rPr>
                  <w:t>☐</w:t>
                </w:r>
              </w:sdtContent>
            </w:sdt>
            <w:r w:rsidR="00EE39BA" w:rsidRPr="00EE39BA">
              <w:rPr>
                <w:sz w:val="24"/>
                <w:szCs w:val="24"/>
              </w:rPr>
              <w:t xml:space="preserve">  </w:t>
            </w:r>
            <w:r w:rsidR="001C3D81" w:rsidRPr="00FE3E04">
              <w:rPr>
                <w:sz w:val="20"/>
                <w:szCs w:val="20"/>
              </w:rPr>
              <w:t>Previously submitted</w:t>
            </w:r>
            <w:r w:rsidR="00EE39BA">
              <w:t xml:space="preserve">  </w:t>
            </w:r>
            <w:r w:rsidR="001C3D81">
              <w:t xml:space="preserve">  </w:t>
            </w:r>
            <w:sdt>
              <w:sdtPr>
                <w:rPr>
                  <w:rFonts w:ascii="Calibri" w:hAnsi="Calibri"/>
                  <w:sz w:val="24"/>
                  <w:szCs w:val="24"/>
                </w:rPr>
                <w:id w:val="-1052153182"/>
                <w14:checkbox>
                  <w14:checked w14:val="0"/>
                  <w14:checkedState w14:val="2612" w14:font="MS Gothic"/>
                  <w14:uncheckedState w14:val="2610" w14:font="MS Gothic"/>
                </w14:checkbox>
              </w:sdtPr>
              <w:sdtEndPr/>
              <w:sdtContent>
                <w:r w:rsidR="00314505">
                  <w:rPr>
                    <w:rFonts w:ascii="MS Gothic" w:eastAsia="MS Gothic" w:hAnsi="MS Gothic" w:hint="eastAsia"/>
                    <w:sz w:val="24"/>
                    <w:szCs w:val="24"/>
                  </w:rPr>
                  <w:t>☐</w:t>
                </w:r>
              </w:sdtContent>
            </w:sdt>
            <w:r w:rsidR="00EE39BA" w:rsidRPr="00EE39BA">
              <w:rPr>
                <w:rFonts w:ascii="Calibri" w:hAnsi="Calibri"/>
                <w:sz w:val="24"/>
                <w:szCs w:val="24"/>
              </w:rPr>
              <w:t xml:space="preserve">  </w:t>
            </w:r>
            <w:r w:rsidR="001C3D81" w:rsidRPr="00FE3E04">
              <w:rPr>
                <w:sz w:val="20"/>
                <w:szCs w:val="20"/>
              </w:rPr>
              <w:t>Not required because the decision to grant a patent was the first office action</w:t>
            </w:r>
          </w:p>
          <w:p w14:paraId="3C3F9689" w14:textId="77777777" w:rsidR="001C3D81" w:rsidRDefault="00D467ED" w:rsidP="001C3D81">
            <w:pPr>
              <w:rPr>
                <w:sz w:val="20"/>
                <w:szCs w:val="20"/>
              </w:rPr>
            </w:pPr>
            <w:sdt>
              <w:sdtPr>
                <w:rPr>
                  <w:rFonts w:ascii="Calibri" w:hAnsi="Calibri"/>
                  <w:sz w:val="24"/>
                  <w:szCs w:val="24"/>
                </w:rPr>
                <w:id w:val="890310297"/>
                <w14:checkbox>
                  <w14:checked w14:val="0"/>
                  <w14:checkedState w14:val="2612" w14:font="MS Gothic"/>
                  <w14:uncheckedState w14:val="2610" w14:font="MS Gothic"/>
                </w14:checkbox>
              </w:sdtPr>
              <w:sdtEndPr/>
              <w:sdtContent>
                <w:r w:rsidR="00314505">
                  <w:rPr>
                    <w:rFonts w:ascii="MS Gothic" w:eastAsia="MS Gothic" w:hAnsi="MS Gothic" w:hint="eastAsia"/>
                    <w:sz w:val="24"/>
                    <w:szCs w:val="24"/>
                  </w:rPr>
                  <w:t>☐</w:t>
                </w:r>
              </w:sdtContent>
            </w:sdt>
            <w:r w:rsidR="00EE39BA">
              <w:rPr>
                <w:sz w:val="24"/>
                <w:szCs w:val="24"/>
              </w:rPr>
              <w:t xml:space="preserve">  </w:t>
            </w:r>
            <w:r w:rsidR="001C3D81" w:rsidRPr="00FE3E04">
              <w:rPr>
                <w:sz w:val="20"/>
                <w:szCs w:val="20"/>
              </w:rPr>
              <w:t xml:space="preserve">Applicant requests the USPTO to attempt to obtain </w:t>
            </w:r>
            <w:r w:rsidR="00BD1B15">
              <w:rPr>
                <w:sz w:val="20"/>
                <w:szCs w:val="20"/>
              </w:rPr>
              <w:t xml:space="preserve">OEE work product from the </w:t>
            </w:r>
            <w:r w:rsidR="001C3D81" w:rsidRPr="00FE3E04">
              <w:rPr>
                <w:sz w:val="20"/>
                <w:szCs w:val="20"/>
              </w:rPr>
              <w:t>Dossier Access System or PATENTSCOPE</w:t>
            </w:r>
          </w:p>
          <w:p w14:paraId="6E7ED318" w14:textId="77777777" w:rsidR="00BD1B15" w:rsidRPr="00ED2A58" w:rsidRDefault="00BD1B15" w:rsidP="00ED2A58">
            <w:pPr>
              <w:spacing w:line="120" w:lineRule="auto"/>
              <w:rPr>
                <w:sz w:val="16"/>
                <w:szCs w:val="16"/>
              </w:rPr>
            </w:pPr>
          </w:p>
          <w:p w14:paraId="12752AF2" w14:textId="77777777" w:rsidR="00BD1B15" w:rsidRPr="00BD1B15" w:rsidRDefault="00BD1B15" w:rsidP="001C3D81">
            <w:pPr>
              <w:rPr>
                <w:sz w:val="20"/>
                <w:szCs w:val="20"/>
              </w:rPr>
            </w:pPr>
            <w:r>
              <w:t xml:space="preserve">NOTE: </w:t>
            </w:r>
            <w:r>
              <w:rPr>
                <w:sz w:val="20"/>
                <w:szCs w:val="20"/>
              </w:rPr>
              <w:t>If the applicant requests the USPTO to obtain the OEE work product electronically and such attempt is unsuccessful, the applicant will be required to supply the document. Accordingly, to avoid dismissal of the initial PPH request and potential denial of participation in the PPH program, the applicant should verify that the OEE work produ</w:t>
            </w:r>
            <w:r w:rsidR="0072051A">
              <w:rPr>
                <w:sz w:val="20"/>
                <w:szCs w:val="20"/>
              </w:rPr>
              <w:t>c</w:t>
            </w:r>
            <w:r>
              <w:rPr>
                <w:sz w:val="20"/>
                <w:szCs w:val="20"/>
              </w:rPr>
              <w:t>t is actually available vi</w:t>
            </w:r>
            <w:r w:rsidR="00980A6B">
              <w:rPr>
                <w:sz w:val="20"/>
                <w:szCs w:val="20"/>
              </w:rPr>
              <w:t>a</w:t>
            </w:r>
            <w:r>
              <w:rPr>
                <w:sz w:val="20"/>
                <w:szCs w:val="20"/>
              </w:rPr>
              <w:t xml:space="preserve"> the Dossier Access System or PATENTSCOPE before requesting retrieval. If the applicant is unable to verify availability, then the applicant should submit the document with the PPH request.</w:t>
            </w:r>
          </w:p>
        </w:tc>
      </w:tr>
      <w:tr w:rsidR="001C3D81" w14:paraId="6A376D60" w14:textId="77777777" w:rsidTr="00ED2A58">
        <w:trPr>
          <w:trHeight w:val="1453"/>
        </w:trPr>
        <w:tc>
          <w:tcPr>
            <w:tcW w:w="10440" w:type="dxa"/>
            <w:gridSpan w:val="5"/>
          </w:tcPr>
          <w:p w14:paraId="142807A9" w14:textId="77777777" w:rsidR="001C3D81" w:rsidRDefault="001C3D81" w:rsidP="001C3D81">
            <w:pPr>
              <w:rPr>
                <w:b/>
                <w:sz w:val="20"/>
                <w:szCs w:val="20"/>
              </w:rPr>
            </w:pPr>
            <w:r>
              <w:t xml:space="preserve">2. </w:t>
            </w:r>
            <w:r w:rsidRPr="00D74F8A">
              <w:rPr>
                <w:b/>
                <w:sz w:val="20"/>
                <w:szCs w:val="20"/>
              </w:rPr>
              <w:t>References Cited in OEE Work Product</w:t>
            </w:r>
          </w:p>
          <w:p w14:paraId="5EBA8C53" w14:textId="77777777" w:rsidR="00BD1B15" w:rsidRPr="00ED2A58" w:rsidRDefault="00BD1B15" w:rsidP="00ED2A58">
            <w:pPr>
              <w:spacing w:line="120" w:lineRule="auto"/>
              <w:rPr>
                <w:sz w:val="16"/>
                <w:szCs w:val="16"/>
              </w:rPr>
            </w:pPr>
          </w:p>
          <w:p w14:paraId="35A63341" w14:textId="77777777" w:rsidR="001C3D81" w:rsidRPr="00FE3E04" w:rsidRDefault="001C3D81" w:rsidP="001C3D81">
            <w:pPr>
              <w:rPr>
                <w:sz w:val="20"/>
                <w:szCs w:val="20"/>
              </w:rPr>
            </w:pPr>
            <w:r w:rsidRPr="00FE3E04">
              <w:rPr>
                <w:sz w:val="20"/>
                <w:szCs w:val="20"/>
              </w:rPr>
              <w:t>A</w:t>
            </w:r>
            <w:r w:rsidR="00980A6B">
              <w:rPr>
                <w:sz w:val="20"/>
                <w:szCs w:val="20"/>
              </w:rPr>
              <w:t>n information disclosure statement (IDS)</w:t>
            </w:r>
            <w:r w:rsidRPr="00FE3E04">
              <w:rPr>
                <w:sz w:val="20"/>
                <w:szCs w:val="20"/>
              </w:rPr>
              <w:t xml:space="preserve"> listing of references cited in the OEE work product and document copies (except U.S. patents and U.S. published patent applications):        </w:t>
            </w:r>
          </w:p>
          <w:p w14:paraId="44091C0E" w14:textId="77777777" w:rsidR="001C3D81" w:rsidRPr="00ED2A58" w:rsidRDefault="001C3D81" w:rsidP="00ED2A58">
            <w:pPr>
              <w:spacing w:line="120" w:lineRule="auto"/>
              <w:rPr>
                <w:sz w:val="16"/>
                <w:szCs w:val="16"/>
              </w:rPr>
            </w:pPr>
          </w:p>
          <w:p w14:paraId="2C861DF4" w14:textId="77777777" w:rsidR="00FE3E04" w:rsidRDefault="00D467ED" w:rsidP="001C3D81">
            <w:sdt>
              <w:sdtPr>
                <w:rPr>
                  <w:rFonts w:ascii="Calibri" w:hAnsi="Calibri"/>
                  <w:sz w:val="24"/>
                  <w:szCs w:val="24"/>
                </w:rPr>
                <w:id w:val="-122234460"/>
                <w14:checkbox>
                  <w14:checked w14:val="0"/>
                  <w14:checkedState w14:val="2612" w14:font="MS Gothic"/>
                  <w14:uncheckedState w14:val="2610" w14:font="MS Gothic"/>
                </w14:checkbox>
              </w:sdtPr>
              <w:sdtEndPr/>
              <w:sdtContent>
                <w:r w:rsidR="00314505">
                  <w:rPr>
                    <w:rFonts w:ascii="MS Gothic" w:eastAsia="MS Gothic" w:hAnsi="MS Gothic" w:hint="eastAsia"/>
                    <w:sz w:val="24"/>
                    <w:szCs w:val="24"/>
                  </w:rPr>
                  <w:t>☐</w:t>
                </w:r>
              </w:sdtContent>
            </w:sdt>
            <w:r w:rsidR="00EE39BA">
              <w:rPr>
                <w:sz w:val="24"/>
                <w:szCs w:val="24"/>
              </w:rPr>
              <w:t xml:space="preserve">  </w:t>
            </w:r>
            <w:r w:rsidR="001C3D81" w:rsidRPr="00FE3E04">
              <w:rPr>
                <w:sz w:val="20"/>
                <w:szCs w:val="20"/>
              </w:rPr>
              <w:t>Attached</w:t>
            </w:r>
            <w:r w:rsidR="001C3D81">
              <w:t xml:space="preserve">     </w:t>
            </w:r>
            <w:sdt>
              <w:sdtPr>
                <w:rPr>
                  <w:rFonts w:ascii="Calibri" w:hAnsi="Calibri"/>
                  <w:sz w:val="24"/>
                  <w:szCs w:val="24"/>
                </w:rPr>
                <w:id w:val="-2129460501"/>
                <w14:checkbox>
                  <w14:checked w14:val="0"/>
                  <w14:checkedState w14:val="2612" w14:font="MS Gothic"/>
                  <w14:uncheckedState w14:val="2610" w14:font="MS Gothic"/>
                </w14:checkbox>
              </w:sdtPr>
              <w:sdtEndPr/>
              <w:sdtContent>
                <w:r w:rsidR="00314505">
                  <w:rPr>
                    <w:rFonts w:ascii="MS Gothic" w:eastAsia="MS Gothic" w:hAnsi="MS Gothic" w:hint="eastAsia"/>
                    <w:sz w:val="24"/>
                    <w:szCs w:val="24"/>
                  </w:rPr>
                  <w:t>☐</w:t>
                </w:r>
              </w:sdtContent>
            </w:sdt>
            <w:r w:rsidR="00EE39BA">
              <w:rPr>
                <w:sz w:val="24"/>
                <w:szCs w:val="24"/>
              </w:rPr>
              <w:t xml:space="preserve">  </w:t>
            </w:r>
            <w:r w:rsidR="001C3D81" w:rsidRPr="00FE3E04">
              <w:rPr>
                <w:sz w:val="20"/>
                <w:szCs w:val="20"/>
              </w:rPr>
              <w:t>Previously submitted</w:t>
            </w:r>
            <w:r w:rsidR="001C3D81">
              <w:t xml:space="preserve">     </w:t>
            </w:r>
            <w:sdt>
              <w:sdtPr>
                <w:rPr>
                  <w:rFonts w:ascii="Calibri" w:hAnsi="Calibri"/>
                  <w:sz w:val="24"/>
                  <w:szCs w:val="24"/>
                </w:rPr>
                <w:id w:val="-1349633570"/>
                <w14:checkbox>
                  <w14:checked w14:val="0"/>
                  <w14:checkedState w14:val="2612" w14:font="MS Gothic"/>
                  <w14:uncheckedState w14:val="2610" w14:font="MS Gothic"/>
                </w14:checkbox>
              </w:sdtPr>
              <w:sdtEndPr/>
              <w:sdtContent>
                <w:r w:rsidR="00314505">
                  <w:rPr>
                    <w:rFonts w:ascii="MS Gothic" w:eastAsia="MS Gothic" w:hAnsi="MS Gothic" w:hint="eastAsia"/>
                    <w:sz w:val="24"/>
                    <w:szCs w:val="24"/>
                  </w:rPr>
                  <w:t>☐</w:t>
                </w:r>
              </w:sdtContent>
            </w:sdt>
            <w:r w:rsidR="00EE39BA">
              <w:rPr>
                <w:sz w:val="24"/>
                <w:szCs w:val="24"/>
              </w:rPr>
              <w:t xml:space="preserve">  </w:t>
            </w:r>
            <w:r w:rsidR="001C3D81" w:rsidRPr="00FE3E04">
              <w:rPr>
                <w:sz w:val="20"/>
                <w:szCs w:val="20"/>
              </w:rPr>
              <w:t>Not required because no references were cited in the OEE work product</w:t>
            </w:r>
          </w:p>
          <w:p w14:paraId="3037DD74" w14:textId="77777777" w:rsidR="00FE3E04" w:rsidRPr="00ED2A58" w:rsidRDefault="00FE3E04" w:rsidP="00ED2A58">
            <w:pPr>
              <w:spacing w:line="120" w:lineRule="auto"/>
              <w:rPr>
                <w:sz w:val="16"/>
                <w:szCs w:val="16"/>
              </w:rPr>
            </w:pPr>
          </w:p>
        </w:tc>
      </w:tr>
    </w:tbl>
    <w:p w14:paraId="6B6BEB97" w14:textId="77777777" w:rsidR="00FE3E04" w:rsidRPr="00D74F8A" w:rsidRDefault="00FE3E04" w:rsidP="00FE3E04">
      <w:pPr>
        <w:ind w:left="-540"/>
        <w:jc w:val="center"/>
        <w:rPr>
          <w:sz w:val="20"/>
          <w:szCs w:val="20"/>
        </w:rPr>
      </w:pPr>
      <w:r w:rsidRPr="00D74F8A">
        <w:rPr>
          <w:sz w:val="20"/>
          <w:szCs w:val="20"/>
        </w:rPr>
        <w:t xml:space="preserve">[Page </w:t>
      </w:r>
      <w:r w:rsidRPr="00D74F8A">
        <w:rPr>
          <w:sz w:val="20"/>
          <w:szCs w:val="20"/>
        </w:rPr>
        <w:fldChar w:fldCharType="begin"/>
      </w:r>
      <w:r w:rsidRPr="00D74F8A">
        <w:rPr>
          <w:sz w:val="20"/>
          <w:szCs w:val="20"/>
        </w:rPr>
        <w:instrText xml:space="preserve"> PAGE   \* MERGEFORMAT </w:instrText>
      </w:r>
      <w:r w:rsidRPr="00D74F8A">
        <w:rPr>
          <w:sz w:val="20"/>
          <w:szCs w:val="20"/>
        </w:rPr>
        <w:fldChar w:fldCharType="separate"/>
      </w:r>
      <w:r w:rsidRPr="00D74F8A">
        <w:rPr>
          <w:noProof/>
          <w:sz w:val="20"/>
          <w:szCs w:val="20"/>
        </w:rPr>
        <w:t>1</w:t>
      </w:r>
      <w:r w:rsidRPr="00D74F8A">
        <w:rPr>
          <w:noProof/>
          <w:sz w:val="20"/>
          <w:szCs w:val="20"/>
        </w:rPr>
        <w:fldChar w:fldCharType="end"/>
      </w:r>
      <w:r w:rsidRPr="00D74F8A">
        <w:rPr>
          <w:sz w:val="20"/>
          <w:szCs w:val="20"/>
        </w:rPr>
        <w:t xml:space="preserve"> of 2]</w:t>
      </w:r>
    </w:p>
    <w:p w14:paraId="49E9F1C7" w14:textId="032FA326" w:rsidR="00FE3E04" w:rsidRDefault="00EE6670" w:rsidP="00EE6670">
      <w:pPr>
        <w:ind w:left="-540"/>
        <w:rPr>
          <w:color w:val="000000"/>
          <w:sz w:val="16"/>
          <w:szCs w:val="16"/>
        </w:rPr>
      </w:pPr>
      <w:r w:rsidRPr="00777037">
        <w:rPr>
          <w:rStyle w:val="markedcontent"/>
          <w:rFonts w:cstheme="minorHAnsi"/>
          <w:sz w:val="16"/>
          <w:szCs w:val="16"/>
        </w:rPr>
        <w:t>A Federal agency may not conduct or sponsor, and a person is not required to respond to, nor shall a person be subject to a penalty for failure to comply with an information collection subject to the requirements of the Paperwork Reduction Act of 1995, unless the information collection has a currently valid OMB Control Number. The OMB Control Number for this information collection is 0651-0058. Public burden for this form is estimated to average 2 hours per response, including the time for reviewing instructions, searching existing data sources, gathering and maintaining the data needed, and completing and reviewing the information collection. Send comments regarding this burden estimate or any other aspect of this information collection, including suggestions for reducing this burden to the Chief Administrative Officer, United States Patent and Trademark Office, P.O. Box 1450, Alexandria, VA 22313-1450 or email InformationCollection@uspto.gov. DO NOT SEND FEES OR COMPLETED FORMS TO THIS ADDRESS. SEND TO: Commissioner for Patents, P.O. Box 1450, Alexandria, VA 22313-1450.</w:t>
      </w:r>
      <w:r w:rsidR="00FE3E04">
        <w:rPr>
          <w:color w:val="000000"/>
          <w:sz w:val="16"/>
          <w:szCs w:val="16"/>
        </w:rPr>
        <w:br w:type="page"/>
      </w:r>
    </w:p>
    <w:tbl>
      <w:tblPr>
        <w:tblStyle w:val="TableGrid"/>
        <w:tblW w:w="0" w:type="auto"/>
        <w:tblInd w:w="-432" w:type="dxa"/>
        <w:tblBorders>
          <w:top w:val="single" w:sz="12" w:space="0" w:color="auto"/>
          <w:left w:val="single" w:sz="12" w:space="0" w:color="auto"/>
          <w:bottom w:val="single" w:sz="12" w:space="0" w:color="auto"/>
          <w:right w:val="single" w:sz="12" w:space="0" w:color="auto"/>
          <w:insideH w:val="single" w:sz="2" w:space="0" w:color="auto"/>
          <w:insideV w:val="single" w:sz="12" w:space="0" w:color="auto"/>
        </w:tblBorders>
        <w:tblLook w:val="04A0" w:firstRow="1" w:lastRow="0" w:firstColumn="1" w:lastColumn="0" w:noHBand="0" w:noVBand="1"/>
      </w:tblPr>
      <w:tblGrid>
        <w:gridCol w:w="2421"/>
        <w:gridCol w:w="2529"/>
        <w:gridCol w:w="2745"/>
        <w:gridCol w:w="2745"/>
      </w:tblGrid>
      <w:tr w:rsidR="00282757" w14:paraId="64ADF948" w14:textId="77777777" w:rsidTr="00FE3E04">
        <w:trPr>
          <w:trHeight w:val="827"/>
        </w:trPr>
        <w:tc>
          <w:tcPr>
            <w:tcW w:w="10440" w:type="dxa"/>
            <w:gridSpan w:val="4"/>
            <w:vAlign w:val="center"/>
          </w:tcPr>
          <w:p w14:paraId="2EED31CA" w14:textId="77777777" w:rsidR="00282757" w:rsidRPr="00D74F8A" w:rsidRDefault="00FE3E04" w:rsidP="00D74F8A">
            <w:pPr>
              <w:ind w:left="-108"/>
              <w:jc w:val="center"/>
              <w:rPr>
                <w:b/>
                <w:sz w:val="24"/>
                <w:szCs w:val="24"/>
              </w:rPr>
            </w:pPr>
            <w:r>
              <w:lastRenderedPageBreak/>
              <w:tab/>
            </w:r>
            <w:r w:rsidR="00282757" w:rsidRPr="00D74F8A">
              <w:rPr>
                <w:b/>
                <w:sz w:val="24"/>
                <w:szCs w:val="24"/>
              </w:rPr>
              <w:t xml:space="preserve">REQUEST FOR PARTICIPATION IN THE GLOBAL/IP5 PPH PILOT PROGRAM IN THE USPTO </w:t>
            </w:r>
          </w:p>
          <w:p w14:paraId="5C9BEBB2" w14:textId="77777777" w:rsidR="00282757" w:rsidRDefault="00282757" w:rsidP="00282757">
            <w:pPr>
              <w:jc w:val="center"/>
            </w:pPr>
            <w:r w:rsidRPr="00D74F8A">
              <w:rPr>
                <w:b/>
                <w:sz w:val="24"/>
                <w:szCs w:val="24"/>
              </w:rPr>
              <w:t>(continued)</w:t>
            </w:r>
          </w:p>
        </w:tc>
      </w:tr>
      <w:tr w:rsidR="00282757" w14:paraId="30BEF4F2" w14:textId="77777777" w:rsidTr="00FE3E04">
        <w:trPr>
          <w:trHeight w:val="530"/>
        </w:trPr>
        <w:tc>
          <w:tcPr>
            <w:tcW w:w="2421" w:type="dxa"/>
            <w:vAlign w:val="center"/>
          </w:tcPr>
          <w:p w14:paraId="01413566" w14:textId="77777777" w:rsidR="00282757" w:rsidRPr="00D74F8A" w:rsidRDefault="00282757" w:rsidP="001D79D5">
            <w:pPr>
              <w:rPr>
                <w:b/>
                <w:sz w:val="20"/>
                <w:szCs w:val="20"/>
              </w:rPr>
            </w:pPr>
            <w:r w:rsidRPr="00D74F8A">
              <w:rPr>
                <w:b/>
                <w:sz w:val="20"/>
                <w:szCs w:val="20"/>
              </w:rPr>
              <w:t>Application No.:</w:t>
            </w:r>
          </w:p>
        </w:tc>
        <w:tc>
          <w:tcPr>
            <w:tcW w:w="2529" w:type="dxa"/>
            <w:vAlign w:val="center"/>
          </w:tcPr>
          <w:p w14:paraId="3DAA2F4B" w14:textId="77777777" w:rsidR="00282757" w:rsidRPr="00D74F8A" w:rsidRDefault="00970B6B" w:rsidP="001D79D5">
            <w:pPr>
              <w:rPr>
                <w:sz w:val="20"/>
                <w:szCs w:val="20"/>
              </w:rPr>
            </w:pPr>
            <w:r w:rsidRPr="00D74F8A">
              <w:rPr>
                <w:sz w:val="20"/>
                <w:szCs w:val="20"/>
              </w:rPr>
              <w:t>&lt;&lt;serialNo&gt;&gt;</w:t>
            </w:r>
          </w:p>
        </w:tc>
        <w:tc>
          <w:tcPr>
            <w:tcW w:w="2745" w:type="dxa"/>
            <w:vAlign w:val="center"/>
          </w:tcPr>
          <w:p w14:paraId="44E534A7" w14:textId="77777777" w:rsidR="00282757" w:rsidRPr="00D74F8A" w:rsidRDefault="00282757" w:rsidP="001D79D5">
            <w:pPr>
              <w:rPr>
                <w:b/>
                <w:sz w:val="20"/>
                <w:szCs w:val="20"/>
              </w:rPr>
            </w:pPr>
            <w:r w:rsidRPr="00D74F8A">
              <w:rPr>
                <w:b/>
                <w:sz w:val="20"/>
                <w:szCs w:val="20"/>
              </w:rPr>
              <w:t>First Named Inventor:</w:t>
            </w:r>
          </w:p>
        </w:tc>
        <w:tc>
          <w:tcPr>
            <w:tcW w:w="2745" w:type="dxa"/>
            <w:vAlign w:val="center"/>
          </w:tcPr>
          <w:p w14:paraId="2821B8E5" w14:textId="77777777" w:rsidR="00282757" w:rsidRPr="00D74F8A" w:rsidRDefault="00262DD1" w:rsidP="001D79D5">
            <w:pPr>
              <w:rPr>
                <w:sz w:val="20"/>
                <w:szCs w:val="20"/>
              </w:rPr>
            </w:pPr>
            <w:r w:rsidRPr="00D74F8A">
              <w:rPr>
                <w:sz w:val="20"/>
                <w:szCs w:val="20"/>
              </w:rPr>
              <w:t>&lt;&lt;inventorEtal&gt;&gt;</w:t>
            </w:r>
          </w:p>
        </w:tc>
      </w:tr>
      <w:tr w:rsidR="00282757" w14:paraId="0D5FD6DC" w14:textId="77777777" w:rsidTr="00D74F8A">
        <w:trPr>
          <w:trHeight w:val="1120"/>
        </w:trPr>
        <w:tc>
          <w:tcPr>
            <w:tcW w:w="10440" w:type="dxa"/>
            <w:gridSpan w:val="4"/>
          </w:tcPr>
          <w:p w14:paraId="28C7B3E5" w14:textId="77777777" w:rsidR="00D74F8A" w:rsidRDefault="00D74F8A" w:rsidP="00D74F8A">
            <w:pPr>
              <w:rPr>
                <w:b/>
                <w:sz w:val="20"/>
                <w:szCs w:val="20"/>
              </w:rPr>
            </w:pPr>
          </w:p>
          <w:p w14:paraId="104D12B7" w14:textId="77777777" w:rsidR="00D74F8A" w:rsidRPr="00D74F8A" w:rsidRDefault="00D74F8A" w:rsidP="00D74F8A">
            <w:pPr>
              <w:rPr>
                <w:b/>
                <w:sz w:val="20"/>
                <w:szCs w:val="20"/>
              </w:rPr>
            </w:pPr>
            <w:r w:rsidRPr="00D74F8A">
              <w:rPr>
                <w:b/>
                <w:sz w:val="20"/>
                <w:szCs w:val="20"/>
              </w:rPr>
              <w:t>3. Claims Correspondence Certification Statement</w:t>
            </w:r>
          </w:p>
          <w:p w14:paraId="77D3A4A2" w14:textId="77777777" w:rsidR="00282757" w:rsidRPr="00282757" w:rsidRDefault="00D74F8A" w:rsidP="00D74F8A">
            <w:pPr>
              <w:rPr>
                <w:b/>
                <w:sz w:val="24"/>
                <w:szCs w:val="24"/>
              </w:rPr>
            </w:pPr>
            <w:r w:rsidRPr="00D74F8A">
              <w:rPr>
                <w:sz w:val="20"/>
                <w:szCs w:val="20"/>
              </w:rPr>
              <w:t>All of the claims in this application sufficiently correspond to the patentable/allowable claims in the OEE application.</w:t>
            </w:r>
          </w:p>
        </w:tc>
      </w:tr>
      <w:tr w:rsidR="00D74F8A" w14:paraId="30DE96DC" w14:textId="77777777" w:rsidTr="00384787">
        <w:trPr>
          <w:trHeight w:val="530"/>
        </w:trPr>
        <w:tc>
          <w:tcPr>
            <w:tcW w:w="10440" w:type="dxa"/>
            <w:gridSpan w:val="4"/>
            <w:vAlign w:val="center"/>
          </w:tcPr>
          <w:p w14:paraId="30C28114" w14:textId="77777777" w:rsidR="00D74F8A" w:rsidRPr="00D74F8A" w:rsidRDefault="00D74F8A" w:rsidP="00282757">
            <w:pPr>
              <w:rPr>
                <w:b/>
                <w:sz w:val="20"/>
                <w:szCs w:val="20"/>
              </w:rPr>
            </w:pPr>
            <w:r w:rsidRPr="00D74F8A">
              <w:rPr>
                <w:b/>
                <w:sz w:val="20"/>
                <w:szCs w:val="20"/>
              </w:rPr>
              <w:t>4. Claims Correspondence Table</w:t>
            </w:r>
          </w:p>
        </w:tc>
      </w:tr>
      <w:tr w:rsidR="00282757" w14:paraId="5C0D6403" w14:textId="77777777" w:rsidTr="00FE3E04">
        <w:trPr>
          <w:trHeight w:val="530"/>
        </w:trPr>
        <w:tc>
          <w:tcPr>
            <w:tcW w:w="2421" w:type="dxa"/>
            <w:vAlign w:val="center"/>
          </w:tcPr>
          <w:p w14:paraId="664E5168" w14:textId="77777777" w:rsidR="00282757" w:rsidRPr="00ED2A58" w:rsidRDefault="00282757" w:rsidP="00282757">
            <w:pPr>
              <w:rPr>
                <w:bCs/>
                <w:sz w:val="20"/>
                <w:szCs w:val="20"/>
              </w:rPr>
            </w:pPr>
            <w:r w:rsidRPr="00ED2A58">
              <w:rPr>
                <w:bCs/>
                <w:sz w:val="20"/>
                <w:szCs w:val="20"/>
              </w:rPr>
              <w:t>Claims in U</w:t>
            </w:r>
            <w:r w:rsidR="00980A6B" w:rsidRPr="00ED2A58">
              <w:rPr>
                <w:bCs/>
                <w:sz w:val="20"/>
                <w:szCs w:val="20"/>
              </w:rPr>
              <w:t>.</w:t>
            </w:r>
            <w:r w:rsidRPr="00ED2A58">
              <w:rPr>
                <w:bCs/>
                <w:sz w:val="20"/>
                <w:szCs w:val="20"/>
              </w:rPr>
              <w:t>S</w:t>
            </w:r>
            <w:r w:rsidR="00980A6B" w:rsidRPr="00ED2A58">
              <w:rPr>
                <w:bCs/>
                <w:sz w:val="20"/>
                <w:szCs w:val="20"/>
              </w:rPr>
              <w:t>.</w:t>
            </w:r>
            <w:r w:rsidRPr="00ED2A58">
              <w:rPr>
                <w:bCs/>
                <w:sz w:val="20"/>
                <w:szCs w:val="20"/>
              </w:rPr>
              <w:t xml:space="preserve"> Application</w:t>
            </w:r>
          </w:p>
        </w:tc>
        <w:tc>
          <w:tcPr>
            <w:tcW w:w="2529" w:type="dxa"/>
            <w:vAlign w:val="center"/>
          </w:tcPr>
          <w:p w14:paraId="45BE3D93" w14:textId="15EB6516" w:rsidR="00282757" w:rsidRPr="00ED2A58" w:rsidRDefault="00282757" w:rsidP="00ED2A58">
            <w:pPr>
              <w:rPr>
                <w:bCs/>
                <w:sz w:val="20"/>
                <w:szCs w:val="20"/>
              </w:rPr>
            </w:pPr>
            <w:r w:rsidRPr="00ED2A58">
              <w:rPr>
                <w:bCs/>
                <w:sz w:val="20"/>
                <w:szCs w:val="20"/>
              </w:rPr>
              <w:t>Patentable</w:t>
            </w:r>
            <w:r w:rsidR="00ED2A58" w:rsidRPr="00ED2A58">
              <w:rPr>
                <w:bCs/>
                <w:sz w:val="20"/>
                <w:szCs w:val="20"/>
              </w:rPr>
              <w:t>/Allowable</w:t>
            </w:r>
            <w:r w:rsidRPr="00ED2A58">
              <w:rPr>
                <w:bCs/>
                <w:sz w:val="20"/>
                <w:szCs w:val="20"/>
              </w:rPr>
              <w:t xml:space="preserve"> Claims in OEE Application</w:t>
            </w:r>
          </w:p>
        </w:tc>
        <w:tc>
          <w:tcPr>
            <w:tcW w:w="5490" w:type="dxa"/>
            <w:gridSpan w:val="2"/>
            <w:vAlign w:val="center"/>
          </w:tcPr>
          <w:p w14:paraId="2E4D06DF" w14:textId="77777777" w:rsidR="00282757" w:rsidRPr="00ED2A58" w:rsidRDefault="00282757" w:rsidP="00282757">
            <w:pPr>
              <w:rPr>
                <w:bCs/>
                <w:sz w:val="20"/>
                <w:szCs w:val="20"/>
              </w:rPr>
            </w:pPr>
            <w:r w:rsidRPr="00ED2A58">
              <w:rPr>
                <w:bCs/>
                <w:sz w:val="20"/>
                <w:szCs w:val="20"/>
              </w:rPr>
              <w:t xml:space="preserve">Explanation </w:t>
            </w:r>
            <w:r w:rsidR="00980A6B" w:rsidRPr="00ED2A58">
              <w:rPr>
                <w:bCs/>
                <w:sz w:val="20"/>
                <w:szCs w:val="20"/>
              </w:rPr>
              <w:t>R</w:t>
            </w:r>
            <w:r w:rsidRPr="00ED2A58">
              <w:rPr>
                <w:bCs/>
                <w:sz w:val="20"/>
                <w:szCs w:val="20"/>
              </w:rPr>
              <w:t xml:space="preserve">egarding the </w:t>
            </w:r>
            <w:r w:rsidR="00980A6B" w:rsidRPr="00ED2A58">
              <w:rPr>
                <w:bCs/>
                <w:sz w:val="20"/>
                <w:szCs w:val="20"/>
              </w:rPr>
              <w:t>C</w:t>
            </w:r>
            <w:r w:rsidRPr="00ED2A58">
              <w:rPr>
                <w:bCs/>
                <w:sz w:val="20"/>
                <w:szCs w:val="20"/>
              </w:rPr>
              <w:t>orrespondence</w:t>
            </w:r>
          </w:p>
        </w:tc>
      </w:tr>
      <w:tr w:rsidR="00282757" w14:paraId="485E359D" w14:textId="77777777" w:rsidTr="00FE3E04">
        <w:trPr>
          <w:trHeight w:val="530"/>
        </w:trPr>
        <w:tc>
          <w:tcPr>
            <w:tcW w:w="2421" w:type="dxa"/>
            <w:vAlign w:val="center"/>
          </w:tcPr>
          <w:p w14:paraId="08C2C07A" w14:textId="77777777" w:rsidR="00282757" w:rsidRDefault="00282757" w:rsidP="00282757"/>
        </w:tc>
        <w:tc>
          <w:tcPr>
            <w:tcW w:w="2529" w:type="dxa"/>
            <w:vAlign w:val="center"/>
          </w:tcPr>
          <w:p w14:paraId="325EC5B0" w14:textId="77777777" w:rsidR="00282757" w:rsidRDefault="00282757" w:rsidP="00282757"/>
        </w:tc>
        <w:tc>
          <w:tcPr>
            <w:tcW w:w="5490" w:type="dxa"/>
            <w:gridSpan w:val="2"/>
            <w:vAlign w:val="center"/>
          </w:tcPr>
          <w:p w14:paraId="78D2C1B5" w14:textId="77777777" w:rsidR="00282757" w:rsidRDefault="00282757" w:rsidP="00282757"/>
        </w:tc>
      </w:tr>
      <w:tr w:rsidR="00D74F8A" w14:paraId="2AA483C3" w14:textId="77777777" w:rsidTr="00FE3E04">
        <w:trPr>
          <w:trHeight w:val="530"/>
        </w:trPr>
        <w:tc>
          <w:tcPr>
            <w:tcW w:w="2421" w:type="dxa"/>
            <w:vAlign w:val="center"/>
          </w:tcPr>
          <w:p w14:paraId="613BA16C" w14:textId="77777777" w:rsidR="00D74F8A" w:rsidRDefault="00D74F8A" w:rsidP="00282757"/>
        </w:tc>
        <w:tc>
          <w:tcPr>
            <w:tcW w:w="2529" w:type="dxa"/>
            <w:vAlign w:val="center"/>
          </w:tcPr>
          <w:p w14:paraId="47ACA0D3" w14:textId="77777777" w:rsidR="00D74F8A" w:rsidRDefault="00D74F8A" w:rsidP="00282757"/>
        </w:tc>
        <w:tc>
          <w:tcPr>
            <w:tcW w:w="5490" w:type="dxa"/>
            <w:gridSpan w:val="2"/>
            <w:vAlign w:val="center"/>
          </w:tcPr>
          <w:p w14:paraId="44A28A68" w14:textId="77777777" w:rsidR="00D74F8A" w:rsidRDefault="00D74F8A" w:rsidP="00282757"/>
        </w:tc>
      </w:tr>
      <w:tr w:rsidR="00D74F8A" w14:paraId="486A873E" w14:textId="77777777" w:rsidTr="00FE3E04">
        <w:trPr>
          <w:trHeight w:val="530"/>
        </w:trPr>
        <w:tc>
          <w:tcPr>
            <w:tcW w:w="2421" w:type="dxa"/>
            <w:vAlign w:val="center"/>
          </w:tcPr>
          <w:p w14:paraId="045F8A5D" w14:textId="77777777" w:rsidR="00D74F8A" w:rsidRDefault="00D74F8A" w:rsidP="00282757"/>
        </w:tc>
        <w:tc>
          <w:tcPr>
            <w:tcW w:w="2529" w:type="dxa"/>
            <w:vAlign w:val="center"/>
          </w:tcPr>
          <w:p w14:paraId="604BBFF0" w14:textId="77777777" w:rsidR="00D74F8A" w:rsidRDefault="00D74F8A" w:rsidP="00282757"/>
        </w:tc>
        <w:tc>
          <w:tcPr>
            <w:tcW w:w="5490" w:type="dxa"/>
            <w:gridSpan w:val="2"/>
            <w:vAlign w:val="center"/>
          </w:tcPr>
          <w:p w14:paraId="550F5631" w14:textId="77777777" w:rsidR="00D74F8A" w:rsidRDefault="00D74F8A" w:rsidP="00282757"/>
        </w:tc>
      </w:tr>
      <w:tr w:rsidR="00D74F8A" w14:paraId="608D70E5" w14:textId="77777777" w:rsidTr="00FE3E04">
        <w:trPr>
          <w:trHeight w:val="530"/>
        </w:trPr>
        <w:tc>
          <w:tcPr>
            <w:tcW w:w="2421" w:type="dxa"/>
            <w:vAlign w:val="center"/>
          </w:tcPr>
          <w:p w14:paraId="39D32F83" w14:textId="77777777" w:rsidR="00D74F8A" w:rsidRDefault="00D74F8A" w:rsidP="00282757"/>
        </w:tc>
        <w:tc>
          <w:tcPr>
            <w:tcW w:w="2529" w:type="dxa"/>
            <w:vAlign w:val="center"/>
          </w:tcPr>
          <w:p w14:paraId="75D29432" w14:textId="77777777" w:rsidR="00D74F8A" w:rsidRDefault="00D74F8A" w:rsidP="00282757"/>
        </w:tc>
        <w:tc>
          <w:tcPr>
            <w:tcW w:w="5490" w:type="dxa"/>
            <w:gridSpan w:val="2"/>
            <w:vAlign w:val="center"/>
          </w:tcPr>
          <w:p w14:paraId="2A8C39AD" w14:textId="77777777" w:rsidR="00D74F8A" w:rsidRDefault="00D74F8A" w:rsidP="00282757"/>
        </w:tc>
      </w:tr>
      <w:tr w:rsidR="00D74F8A" w14:paraId="7420F43F" w14:textId="77777777" w:rsidTr="00FE3E04">
        <w:trPr>
          <w:trHeight w:val="530"/>
        </w:trPr>
        <w:tc>
          <w:tcPr>
            <w:tcW w:w="2421" w:type="dxa"/>
            <w:vAlign w:val="center"/>
          </w:tcPr>
          <w:p w14:paraId="2D30F33C" w14:textId="77777777" w:rsidR="00D74F8A" w:rsidRDefault="00D74F8A" w:rsidP="00282757"/>
        </w:tc>
        <w:tc>
          <w:tcPr>
            <w:tcW w:w="2529" w:type="dxa"/>
            <w:vAlign w:val="center"/>
          </w:tcPr>
          <w:p w14:paraId="49F009CE" w14:textId="77777777" w:rsidR="00D74F8A" w:rsidRDefault="00D74F8A" w:rsidP="00282757"/>
        </w:tc>
        <w:tc>
          <w:tcPr>
            <w:tcW w:w="5490" w:type="dxa"/>
            <w:gridSpan w:val="2"/>
            <w:vAlign w:val="center"/>
          </w:tcPr>
          <w:p w14:paraId="18B508D8" w14:textId="77777777" w:rsidR="00D74F8A" w:rsidRDefault="00D74F8A" w:rsidP="00282757"/>
        </w:tc>
      </w:tr>
      <w:tr w:rsidR="00D74F8A" w14:paraId="7FDD9F01" w14:textId="77777777" w:rsidTr="00FE3E04">
        <w:trPr>
          <w:trHeight w:val="530"/>
        </w:trPr>
        <w:tc>
          <w:tcPr>
            <w:tcW w:w="2421" w:type="dxa"/>
            <w:vAlign w:val="center"/>
          </w:tcPr>
          <w:p w14:paraId="2F47146B" w14:textId="77777777" w:rsidR="00D74F8A" w:rsidRDefault="00D74F8A" w:rsidP="00282757"/>
        </w:tc>
        <w:tc>
          <w:tcPr>
            <w:tcW w:w="2529" w:type="dxa"/>
            <w:vAlign w:val="center"/>
          </w:tcPr>
          <w:p w14:paraId="54E70657" w14:textId="77777777" w:rsidR="00D74F8A" w:rsidRDefault="00D74F8A" w:rsidP="00282757"/>
        </w:tc>
        <w:tc>
          <w:tcPr>
            <w:tcW w:w="5490" w:type="dxa"/>
            <w:gridSpan w:val="2"/>
            <w:vAlign w:val="center"/>
          </w:tcPr>
          <w:p w14:paraId="3DEB1DA9" w14:textId="77777777" w:rsidR="00D74F8A" w:rsidRDefault="00D74F8A" w:rsidP="00282757"/>
        </w:tc>
      </w:tr>
      <w:tr w:rsidR="00D74F8A" w14:paraId="37664D2A" w14:textId="77777777" w:rsidTr="00FE3E04">
        <w:trPr>
          <w:trHeight w:val="530"/>
        </w:trPr>
        <w:tc>
          <w:tcPr>
            <w:tcW w:w="2421" w:type="dxa"/>
            <w:vAlign w:val="center"/>
          </w:tcPr>
          <w:p w14:paraId="7429D58F" w14:textId="77777777" w:rsidR="00D74F8A" w:rsidRDefault="00D74F8A" w:rsidP="00282757"/>
        </w:tc>
        <w:tc>
          <w:tcPr>
            <w:tcW w:w="2529" w:type="dxa"/>
            <w:vAlign w:val="center"/>
          </w:tcPr>
          <w:p w14:paraId="03F2B3E2" w14:textId="77777777" w:rsidR="00D74F8A" w:rsidRDefault="00D74F8A" w:rsidP="00282757"/>
        </w:tc>
        <w:tc>
          <w:tcPr>
            <w:tcW w:w="5490" w:type="dxa"/>
            <w:gridSpan w:val="2"/>
            <w:vAlign w:val="center"/>
          </w:tcPr>
          <w:p w14:paraId="10EB8BFE" w14:textId="77777777" w:rsidR="00D74F8A" w:rsidRDefault="00D74F8A" w:rsidP="00282757"/>
        </w:tc>
      </w:tr>
      <w:tr w:rsidR="00D74F8A" w14:paraId="5100FDBD" w14:textId="77777777" w:rsidTr="00FE3E04">
        <w:trPr>
          <w:trHeight w:val="530"/>
        </w:trPr>
        <w:tc>
          <w:tcPr>
            <w:tcW w:w="2421" w:type="dxa"/>
            <w:vAlign w:val="center"/>
          </w:tcPr>
          <w:p w14:paraId="6AAB1F71" w14:textId="77777777" w:rsidR="00D74F8A" w:rsidRDefault="00D74F8A" w:rsidP="00282757"/>
        </w:tc>
        <w:tc>
          <w:tcPr>
            <w:tcW w:w="2529" w:type="dxa"/>
            <w:vAlign w:val="center"/>
          </w:tcPr>
          <w:p w14:paraId="41E2346D" w14:textId="77777777" w:rsidR="00D74F8A" w:rsidRDefault="00D74F8A" w:rsidP="00282757"/>
        </w:tc>
        <w:tc>
          <w:tcPr>
            <w:tcW w:w="5490" w:type="dxa"/>
            <w:gridSpan w:val="2"/>
            <w:vAlign w:val="center"/>
          </w:tcPr>
          <w:p w14:paraId="1E021589" w14:textId="77777777" w:rsidR="00D74F8A" w:rsidRDefault="00D74F8A" w:rsidP="00282757"/>
        </w:tc>
      </w:tr>
      <w:tr w:rsidR="00D74F8A" w14:paraId="3CDD8513" w14:textId="77777777" w:rsidTr="00FE3E04">
        <w:trPr>
          <w:trHeight w:val="530"/>
        </w:trPr>
        <w:tc>
          <w:tcPr>
            <w:tcW w:w="2421" w:type="dxa"/>
            <w:vAlign w:val="center"/>
          </w:tcPr>
          <w:p w14:paraId="2E1314C0" w14:textId="77777777" w:rsidR="00D74F8A" w:rsidRDefault="00D74F8A" w:rsidP="00282757"/>
        </w:tc>
        <w:tc>
          <w:tcPr>
            <w:tcW w:w="2529" w:type="dxa"/>
            <w:vAlign w:val="center"/>
          </w:tcPr>
          <w:p w14:paraId="2D0FE277" w14:textId="77777777" w:rsidR="00D74F8A" w:rsidRDefault="00D74F8A" w:rsidP="00282757"/>
        </w:tc>
        <w:tc>
          <w:tcPr>
            <w:tcW w:w="5490" w:type="dxa"/>
            <w:gridSpan w:val="2"/>
            <w:vAlign w:val="center"/>
          </w:tcPr>
          <w:p w14:paraId="556FCB77" w14:textId="77777777" w:rsidR="00D74F8A" w:rsidRDefault="00D74F8A" w:rsidP="00282757"/>
        </w:tc>
      </w:tr>
      <w:tr w:rsidR="00D74F8A" w14:paraId="5686AFAC" w14:textId="77777777" w:rsidTr="00FE3E04">
        <w:trPr>
          <w:trHeight w:val="530"/>
        </w:trPr>
        <w:tc>
          <w:tcPr>
            <w:tcW w:w="2421" w:type="dxa"/>
            <w:vAlign w:val="center"/>
          </w:tcPr>
          <w:p w14:paraId="1946F283" w14:textId="77777777" w:rsidR="00D74F8A" w:rsidRDefault="00D74F8A" w:rsidP="00282757"/>
        </w:tc>
        <w:tc>
          <w:tcPr>
            <w:tcW w:w="2529" w:type="dxa"/>
            <w:vAlign w:val="center"/>
          </w:tcPr>
          <w:p w14:paraId="51D23F71" w14:textId="77777777" w:rsidR="00D74F8A" w:rsidRDefault="00D74F8A" w:rsidP="00282757"/>
        </w:tc>
        <w:tc>
          <w:tcPr>
            <w:tcW w:w="5490" w:type="dxa"/>
            <w:gridSpan w:val="2"/>
            <w:vAlign w:val="center"/>
          </w:tcPr>
          <w:p w14:paraId="09D8A034" w14:textId="77777777" w:rsidR="00D74F8A" w:rsidRDefault="00D74F8A" w:rsidP="00282757"/>
        </w:tc>
      </w:tr>
      <w:tr w:rsidR="00D74F8A" w14:paraId="33D5C1AE" w14:textId="77777777" w:rsidTr="00FE3E04">
        <w:trPr>
          <w:trHeight w:val="530"/>
        </w:trPr>
        <w:tc>
          <w:tcPr>
            <w:tcW w:w="2421" w:type="dxa"/>
            <w:vAlign w:val="center"/>
          </w:tcPr>
          <w:p w14:paraId="080E4FF3" w14:textId="77777777" w:rsidR="00D74F8A" w:rsidRDefault="00D74F8A" w:rsidP="00282757"/>
        </w:tc>
        <w:tc>
          <w:tcPr>
            <w:tcW w:w="2529" w:type="dxa"/>
            <w:vAlign w:val="center"/>
          </w:tcPr>
          <w:p w14:paraId="281DD76C" w14:textId="77777777" w:rsidR="00D74F8A" w:rsidRDefault="00D74F8A" w:rsidP="00282757"/>
        </w:tc>
        <w:tc>
          <w:tcPr>
            <w:tcW w:w="5490" w:type="dxa"/>
            <w:gridSpan w:val="2"/>
            <w:vAlign w:val="center"/>
          </w:tcPr>
          <w:p w14:paraId="1BDE2247" w14:textId="77777777" w:rsidR="00D74F8A" w:rsidRDefault="00D74F8A" w:rsidP="00282757"/>
        </w:tc>
      </w:tr>
      <w:tr w:rsidR="00D74F8A" w14:paraId="5AD508D7" w14:textId="77777777" w:rsidTr="00FE3E04">
        <w:trPr>
          <w:trHeight w:val="530"/>
        </w:trPr>
        <w:tc>
          <w:tcPr>
            <w:tcW w:w="2421" w:type="dxa"/>
            <w:vAlign w:val="center"/>
          </w:tcPr>
          <w:p w14:paraId="2A73F96B" w14:textId="77777777" w:rsidR="00D74F8A" w:rsidRDefault="00D74F8A" w:rsidP="00282757"/>
        </w:tc>
        <w:tc>
          <w:tcPr>
            <w:tcW w:w="2529" w:type="dxa"/>
            <w:vAlign w:val="center"/>
          </w:tcPr>
          <w:p w14:paraId="3E34431B" w14:textId="77777777" w:rsidR="00D74F8A" w:rsidRDefault="00D74F8A" w:rsidP="00282757"/>
        </w:tc>
        <w:tc>
          <w:tcPr>
            <w:tcW w:w="5490" w:type="dxa"/>
            <w:gridSpan w:val="2"/>
            <w:vAlign w:val="center"/>
          </w:tcPr>
          <w:p w14:paraId="75FF365A" w14:textId="77777777" w:rsidR="00D74F8A" w:rsidRDefault="00D74F8A" w:rsidP="00282757"/>
        </w:tc>
      </w:tr>
      <w:tr w:rsidR="00D74F8A" w14:paraId="2F0FAEF3" w14:textId="77777777" w:rsidTr="00FE3E04">
        <w:trPr>
          <w:trHeight w:val="530"/>
        </w:trPr>
        <w:tc>
          <w:tcPr>
            <w:tcW w:w="2421" w:type="dxa"/>
            <w:vAlign w:val="center"/>
          </w:tcPr>
          <w:p w14:paraId="39C0FA8B" w14:textId="77777777" w:rsidR="00D74F8A" w:rsidRDefault="00D74F8A" w:rsidP="00282757"/>
        </w:tc>
        <w:tc>
          <w:tcPr>
            <w:tcW w:w="2529" w:type="dxa"/>
            <w:vAlign w:val="center"/>
          </w:tcPr>
          <w:p w14:paraId="3B58898D" w14:textId="77777777" w:rsidR="00D74F8A" w:rsidRDefault="00D74F8A" w:rsidP="00282757"/>
        </w:tc>
        <w:tc>
          <w:tcPr>
            <w:tcW w:w="5490" w:type="dxa"/>
            <w:gridSpan w:val="2"/>
            <w:vAlign w:val="center"/>
          </w:tcPr>
          <w:p w14:paraId="4EA1C502" w14:textId="77777777" w:rsidR="00D74F8A" w:rsidRDefault="00D74F8A" w:rsidP="00282757"/>
        </w:tc>
      </w:tr>
    </w:tbl>
    <w:p w14:paraId="07B77639" w14:textId="77777777" w:rsidR="00282757" w:rsidRDefault="00282757" w:rsidP="00D74F8A">
      <w:pPr>
        <w:spacing w:line="120" w:lineRule="auto"/>
        <w:ind w:left="-547"/>
      </w:pPr>
    </w:p>
    <w:tbl>
      <w:tblPr>
        <w:tblStyle w:val="TableGrid"/>
        <w:tblW w:w="0" w:type="auto"/>
        <w:tblInd w:w="-432"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950"/>
        <w:gridCol w:w="5490"/>
      </w:tblGrid>
      <w:tr w:rsidR="001D79D5" w14:paraId="3763C3A5" w14:textId="77777777" w:rsidTr="00FE3E04">
        <w:trPr>
          <w:trHeight w:val="503"/>
        </w:trPr>
        <w:tc>
          <w:tcPr>
            <w:tcW w:w="4950" w:type="dxa"/>
            <w:vAlign w:val="bottom"/>
          </w:tcPr>
          <w:p w14:paraId="243F294C" w14:textId="2812566D" w:rsidR="001D79D5" w:rsidRPr="00D74F8A" w:rsidRDefault="001D79D5" w:rsidP="001D79D5">
            <w:pPr>
              <w:rPr>
                <w:b/>
                <w:sz w:val="20"/>
                <w:szCs w:val="20"/>
              </w:rPr>
            </w:pPr>
            <w:r w:rsidRPr="00D74F8A">
              <w:rPr>
                <w:b/>
                <w:sz w:val="20"/>
                <w:szCs w:val="20"/>
              </w:rPr>
              <w:t>Signature</w:t>
            </w:r>
            <w:r w:rsidR="003E1515">
              <w:rPr>
                <w:b/>
                <w:sz w:val="20"/>
                <w:szCs w:val="20"/>
              </w:rPr>
              <w:t xml:space="preserve">  </w:t>
            </w:r>
            <w:r w:rsidR="003E1515" w:rsidRPr="005122AA">
              <w:rPr>
                <w:rFonts w:ascii="Times New Roman" w:hAnsi="Times New Roman" w:cs="Times New Roman"/>
                <w:sz w:val="24"/>
                <w:szCs w:val="24"/>
              </w:rPr>
              <w:t>&lt;&lt;echoSignature&gt;&gt;</w:t>
            </w:r>
          </w:p>
        </w:tc>
        <w:tc>
          <w:tcPr>
            <w:tcW w:w="5490" w:type="dxa"/>
            <w:vAlign w:val="bottom"/>
          </w:tcPr>
          <w:p w14:paraId="2620121E" w14:textId="007BC2E6" w:rsidR="001D79D5" w:rsidRPr="00D74F8A" w:rsidRDefault="001D79D5" w:rsidP="001D79D5">
            <w:pPr>
              <w:rPr>
                <w:b/>
                <w:sz w:val="20"/>
                <w:szCs w:val="20"/>
              </w:rPr>
            </w:pPr>
            <w:r w:rsidRPr="00D74F8A">
              <w:rPr>
                <w:b/>
                <w:sz w:val="20"/>
                <w:szCs w:val="20"/>
              </w:rPr>
              <w:t>Date</w:t>
            </w:r>
            <w:r w:rsidR="003E1515">
              <w:rPr>
                <w:b/>
                <w:sz w:val="20"/>
                <w:szCs w:val="20"/>
              </w:rPr>
              <w:t xml:space="preserve">  </w:t>
            </w:r>
            <w:r w:rsidR="003E1515" w:rsidRPr="005122AA">
              <w:rPr>
                <w:rFonts w:ascii="Times New Roman" w:hAnsi="Times New Roman" w:cs="Times New Roman"/>
                <w:sz w:val="24"/>
                <w:szCs w:val="24"/>
              </w:rPr>
              <w:t>&lt;&lt;signatureDate&gt;&gt;</w:t>
            </w:r>
          </w:p>
        </w:tc>
      </w:tr>
      <w:tr w:rsidR="001D79D5" w14:paraId="387D53DE" w14:textId="77777777" w:rsidTr="00FE3E04">
        <w:trPr>
          <w:trHeight w:val="530"/>
        </w:trPr>
        <w:tc>
          <w:tcPr>
            <w:tcW w:w="4950" w:type="dxa"/>
            <w:vAlign w:val="bottom"/>
          </w:tcPr>
          <w:p w14:paraId="09555402" w14:textId="77777777" w:rsidR="001D79D5" w:rsidRPr="00D74F8A" w:rsidRDefault="001D79D5" w:rsidP="001D79D5">
            <w:pPr>
              <w:rPr>
                <w:b/>
                <w:sz w:val="20"/>
                <w:szCs w:val="20"/>
              </w:rPr>
            </w:pPr>
            <w:r w:rsidRPr="00D74F8A">
              <w:rPr>
                <w:b/>
                <w:sz w:val="20"/>
                <w:szCs w:val="20"/>
              </w:rPr>
              <w:t>Name</w:t>
            </w:r>
          </w:p>
          <w:p w14:paraId="298473A5" w14:textId="77777777" w:rsidR="001D79D5" w:rsidRPr="00D74F8A" w:rsidRDefault="001D79D5" w:rsidP="001D79D5">
            <w:pPr>
              <w:rPr>
                <w:sz w:val="20"/>
                <w:szCs w:val="20"/>
              </w:rPr>
            </w:pPr>
            <w:r w:rsidRPr="00D74F8A">
              <w:rPr>
                <w:b/>
                <w:sz w:val="20"/>
                <w:szCs w:val="20"/>
              </w:rPr>
              <w:t>(Print/Typed)</w:t>
            </w:r>
            <w:r w:rsidR="00970B6B" w:rsidRPr="00D74F8A">
              <w:rPr>
                <w:sz w:val="20"/>
                <w:szCs w:val="20"/>
              </w:rPr>
              <w:t xml:space="preserve">  &lt;&lt;SAName&gt;&gt;</w:t>
            </w:r>
          </w:p>
        </w:tc>
        <w:tc>
          <w:tcPr>
            <w:tcW w:w="5490" w:type="dxa"/>
            <w:vAlign w:val="bottom"/>
          </w:tcPr>
          <w:p w14:paraId="59554D24" w14:textId="77777777" w:rsidR="001D79D5" w:rsidRPr="00D74F8A" w:rsidRDefault="001D79D5" w:rsidP="001D79D5">
            <w:pPr>
              <w:rPr>
                <w:sz w:val="20"/>
                <w:szCs w:val="20"/>
              </w:rPr>
            </w:pPr>
            <w:r w:rsidRPr="00D74F8A">
              <w:rPr>
                <w:b/>
                <w:sz w:val="20"/>
                <w:szCs w:val="20"/>
              </w:rPr>
              <w:t>Registration Number</w:t>
            </w:r>
            <w:r w:rsidR="00970B6B" w:rsidRPr="00D74F8A">
              <w:rPr>
                <w:sz w:val="20"/>
                <w:szCs w:val="20"/>
              </w:rPr>
              <w:t xml:space="preserve">    &lt;&lt;SARegNo&gt;&gt;</w:t>
            </w:r>
          </w:p>
        </w:tc>
      </w:tr>
    </w:tbl>
    <w:p w14:paraId="3B0733CE" w14:textId="77777777" w:rsidR="0013011D" w:rsidRPr="00A16502" w:rsidRDefault="00D74F8A" w:rsidP="00D74F8A">
      <w:pPr>
        <w:ind w:left="-540"/>
        <w:jc w:val="center"/>
        <w:rPr>
          <w:sz w:val="20"/>
          <w:szCs w:val="20"/>
        </w:rPr>
      </w:pPr>
      <w:r w:rsidRPr="00A16502">
        <w:rPr>
          <w:sz w:val="20"/>
          <w:szCs w:val="20"/>
        </w:rPr>
        <w:t>[Page 2 of 2]</w:t>
      </w:r>
    </w:p>
    <w:p w14:paraId="1E5B3C9B" w14:textId="77777777" w:rsidR="0013011D" w:rsidRDefault="0013011D" w:rsidP="00282757">
      <w:pPr>
        <w:ind w:left="-540"/>
      </w:pPr>
    </w:p>
    <w:p w14:paraId="2D30C6D3" w14:textId="77777777" w:rsidR="0013011D" w:rsidRDefault="0013011D" w:rsidP="00282757">
      <w:pPr>
        <w:ind w:left="-540"/>
      </w:pPr>
    </w:p>
    <w:sectPr w:rsidR="0013011D" w:rsidSect="00FE3E04">
      <w:headerReference w:type="default" r:id="rId6"/>
      <w:pgSz w:w="12240" w:h="15840"/>
      <w:pgMar w:top="1440" w:right="907" w:bottom="720" w:left="1440" w:header="576" w:footer="6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709D0" w14:textId="77777777" w:rsidR="00496A1E" w:rsidRDefault="00496A1E" w:rsidP="00496A1E">
      <w:pPr>
        <w:spacing w:after="0" w:line="240" w:lineRule="auto"/>
      </w:pPr>
      <w:r>
        <w:separator/>
      </w:r>
    </w:p>
  </w:endnote>
  <w:endnote w:type="continuationSeparator" w:id="0">
    <w:p w14:paraId="326BFA84" w14:textId="77777777" w:rsidR="00496A1E" w:rsidRDefault="00496A1E" w:rsidP="00496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84F30" w14:textId="77777777" w:rsidR="00496A1E" w:rsidRDefault="00496A1E" w:rsidP="00496A1E">
      <w:pPr>
        <w:spacing w:after="0" w:line="240" w:lineRule="auto"/>
      </w:pPr>
      <w:r>
        <w:separator/>
      </w:r>
    </w:p>
  </w:footnote>
  <w:footnote w:type="continuationSeparator" w:id="0">
    <w:p w14:paraId="13CF67CF" w14:textId="77777777" w:rsidR="00496A1E" w:rsidRDefault="00496A1E" w:rsidP="00496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96CB0" w14:textId="78ADC1A7" w:rsidR="00496A1E" w:rsidRPr="00496A1E" w:rsidRDefault="00F01358" w:rsidP="00CB620E">
    <w:pPr>
      <w:pStyle w:val="Header"/>
      <w:tabs>
        <w:tab w:val="clear" w:pos="9360"/>
        <w:tab w:val="right" w:pos="9893"/>
      </w:tabs>
      <w:ind w:left="-540"/>
      <w:jc w:val="both"/>
      <w:rPr>
        <w:sz w:val="16"/>
        <w:szCs w:val="16"/>
      </w:rPr>
    </w:pPr>
    <w:r>
      <w:rPr>
        <w:sz w:val="16"/>
        <w:szCs w:val="16"/>
      </w:rPr>
      <w:t>Doc Code: PPH.PET.</w:t>
    </w:r>
    <w:r w:rsidR="00CB620E">
      <w:rPr>
        <w:sz w:val="16"/>
        <w:szCs w:val="16"/>
      </w:rPr>
      <w:t>652</w:t>
    </w:r>
    <w:r w:rsidR="00CB620E">
      <w:rPr>
        <w:sz w:val="16"/>
        <w:szCs w:val="16"/>
      </w:rPr>
      <w:tab/>
    </w:r>
    <w:r w:rsidR="00CB620E">
      <w:rPr>
        <w:sz w:val="16"/>
        <w:szCs w:val="16"/>
      </w:rPr>
      <w:tab/>
    </w:r>
    <w:r w:rsidR="00496A1E">
      <w:rPr>
        <w:sz w:val="16"/>
        <w:szCs w:val="16"/>
      </w:rPr>
      <w:t xml:space="preserve">Modified </w:t>
    </w:r>
    <w:r w:rsidR="00D74F8A">
      <w:rPr>
        <w:sz w:val="16"/>
        <w:szCs w:val="16"/>
      </w:rPr>
      <w:t>PTO/SB/20GLBL (</w:t>
    </w:r>
    <w:r w:rsidR="00BD1B15">
      <w:rPr>
        <w:sz w:val="16"/>
        <w:szCs w:val="16"/>
      </w:rPr>
      <w:t>0</w:t>
    </w:r>
    <w:r w:rsidR="00EE6670">
      <w:rPr>
        <w:sz w:val="16"/>
        <w:szCs w:val="16"/>
      </w:rPr>
      <w:t>9-21</w:t>
    </w:r>
    <w:r w:rsidR="00496A1E" w:rsidRPr="00496A1E">
      <w:rPr>
        <w:sz w:val="16"/>
        <w:szCs w:val="16"/>
      </w:rPr>
      <w:t>)</w:t>
    </w:r>
  </w:p>
  <w:p w14:paraId="618B5601" w14:textId="6E01448F" w:rsidR="00496A1E" w:rsidRPr="00496A1E" w:rsidRDefault="00CB620E" w:rsidP="00CB620E">
    <w:pPr>
      <w:pStyle w:val="Header"/>
      <w:tabs>
        <w:tab w:val="clear" w:pos="9360"/>
        <w:tab w:val="right" w:pos="9893"/>
      </w:tabs>
      <w:ind w:hanging="540"/>
      <w:jc w:val="both"/>
      <w:rPr>
        <w:sz w:val="16"/>
        <w:szCs w:val="16"/>
      </w:rPr>
    </w:pPr>
    <w:r>
      <w:rPr>
        <w:sz w:val="16"/>
        <w:szCs w:val="16"/>
      </w:rPr>
      <w:t>Document Description: Petition to make special under Patent Prosecution Hwy</w:t>
    </w:r>
    <w:r>
      <w:rPr>
        <w:sz w:val="16"/>
        <w:szCs w:val="16"/>
      </w:rPr>
      <w:tab/>
    </w:r>
    <w:r>
      <w:rPr>
        <w:sz w:val="16"/>
        <w:szCs w:val="16"/>
      </w:rPr>
      <w:tab/>
    </w:r>
    <w:r w:rsidR="00496A1E" w:rsidRPr="00496A1E">
      <w:rPr>
        <w:sz w:val="16"/>
        <w:szCs w:val="16"/>
      </w:rPr>
      <w:t>App</w:t>
    </w:r>
    <w:r w:rsidR="00D74F8A">
      <w:rPr>
        <w:sz w:val="16"/>
        <w:szCs w:val="16"/>
      </w:rPr>
      <w:t xml:space="preserve">roved for use through </w:t>
    </w:r>
    <w:r w:rsidR="00EE6670">
      <w:rPr>
        <w:sz w:val="16"/>
        <w:szCs w:val="16"/>
      </w:rPr>
      <w:t>08/31/2024</w:t>
    </w:r>
    <w:r w:rsidR="00496A1E" w:rsidRPr="00496A1E">
      <w:rPr>
        <w:sz w:val="16"/>
        <w:szCs w:val="16"/>
      </w:rPr>
      <w:t>. OMB 0651-0058</w:t>
    </w:r>
  </w:p>
  <w:p w14:paraId="396F5BCD" w14:textId="77777777" w:rsidR="00496A1E" w:rsidRPr="00496A1E" w:rsidRDefault="00496A1E" w:rsidP="00496A1E">
    <w:pPr>
      <w:pStyle w:val="Header"/>
      <w:jc w:val="right"/>
      <w:rPr>
        <w:sz w:val="16"/>
        <w:szCs w:val="16"/>
      </w:rPr>
    </w:pPr>
    <w:r w:rsidRPr="00496A1E">
      <w:rPr>
        <w:sz w:val="16"/>
        <w:szCs w:val="16"/>
      </w:rPr>
      <w:t>U.S. Patent and Trademark Office; U.S DEPARTMENT OF COMMERCE</w:t>
    </w:r>
  </w:p>
  <w:p w14:paraId="00218F7C" w14:textId="77777777" w:rsidR="00496A1E" w:rsidRPr="00496A1E" w:rsidRDefault="00496A1E" w:rsidP="00496A1E">
    <w:pPr>
      <w:pStyle w:val="Header"/>
      <w:ind w:left="-540"/>
      <w:jc w:val="center"/>
      <w:rPr>
        <w:sz w:val="16"/>
        <w:szCs w:val="16"/>
      </w:rPr>
    </w:pPr>
    <w:r w:rsidRPr="00496A1E">
      <w:rPr>
        <w:sz w:val="16"/>
        <w:szCs w:val="16"/>
      </w:rPr>
      <w:t>Under the Paperwork Reduction Act of 1995, no persons are required to respond to a collection of information unless it displays a valid OMB control number.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96A1E"/>
    <w:rsid w:val="00005186"/>
    <w:rsid w:val="0000766E"/>
    <w:rsid w:val="0001163A"/>
    <w:rsid w:val="00012462"/>
    <w:rsid w:val="00013613"/>
    <w:rsid w:val="00014494"/>
    <w:rsid w:val="00014654"/>
    <w:rsid w:val="00014843"/>
    <w:rsid w:val="00015434"/>
    <w:rsid w:val="00016350"/>
    <w:rsid w:val="00016B38"/>
    <w:rsid w:val="0002049A"/>
    <w:rsid w:val="00023057"/>
    <w:rsid w:val="00023FE7"/>
    <w:rsid w:val="000254FC"/>
    <w:rsid w:val="00025FB6"/>
    <w:rsid w:val="000305C9"/>
    <w:rsid w:val="00030ECD"/>
    <w:rsid w:val="00036608"/>
    <w:rsid w:val="000372D6"/>
    <w:rsid w:val="00037D8C"/>
    <w:rsid w:val="00040C2F"/>
    <w:rsid w:val="00042ADE"/>
    <w:rsid w:val="00042CEB"/>
    <w:rsid w:val="00043973"/>
    <w:rsid w:val="00045B1D"/>
    <w:rsid w:val="000478DD"/>
    <w:rsid w:val="000513AB"/>
    <w:rsid w:val="000529F1"/>
    <w:rsid w:val="00055106"/>
    <w:rsid w:val="00056709"/>
    <w:rsid w:val="00063CC1"/>
    <w:rsid w:val="00066AEE"/>
    <w:rsid w:val="00066F23"/>
    <w:rsid w:val="000716B0"/>
    <w:rsid w:val="000723E9"/>
    <w:rsid w:val="00076A5E"/>
    <w:rsid w:val="00077E1C"/>
    <w:rsid w:val="00082701"/>
    <w:rsid w:val="00082F4B"/>
    <w:rsid w:val="000858BA"/>
    <w:rsid w:val="00085F8D"/>
    <w:rsid w:val="00086D77"/>
    <w:rsid w:val="000908D1"/>
    <w:rsid w:val="00090FE0"/>
    <w:rsid w:val="00094B42"/>
    <w:rsid w:val="000969D7"/>
    <w:rsid w:val="00096A4B"/>
    <w:rsid w:val="00097564"/>
    <w:rsid w:val="00097CC3"/>
    <w:rsid w:val="00097DEC"/>
    <w:rsid w:val="000A4006"/>
    <w:rsid w:val="000A4CD7"/>
    <w:rsid w:val="000A5D85"/>
    <w:rsid w:val="000B32F0"/>
    <w:rsid w:val="000B5F70"/>
    <w:rsid w:val="000B6FEB"/>
    <w:rsid w:val="000C0C0F"/>
    <w:rsid w:val="000C0DDE"/>
    <w:rsid w:val="000C2494"/>
    <w:rsid w:val="000C3048"/>
    <w:rsid w:val="000C3D97"/>
    <w:rsid w:val="000C4E5E"/>
    <w:rsid w:val="000C752C"/>
    <w:rsid w:val="000D2EEC"/>
    <w:rsid w:val="000D3565"/>
    <w:rsid w:val="000D3B78"/>
    <w:rsid w:val="000D4F7E"/>
    <w:rsid w:val="000D5D3F"/>
    <w:rsid w:val="000D7E0B"/>
    <w:rsid w:val="000E075E"/>
    <w:rsid w:val="000E1903"/>
    <w:rsid w:val="000E457D"/>
    <w:rsid w:val="000E46CA"/>
    <w:rsid w:val="000E74AF"/>
    <w:rsid w:val="000F08E7"/>
    <w:rsid w:val="000F4D55"/>
    <w:rsid w:val="000F74A2"/>
    <w:rsid w:val="0010429C"/>
    <w:rsid w:val="00104315"/>
    <w:rsid w:val="001045D0"/>
    <w:rsid w:val="00110377"/>
    <w:rsid w:val="001117F9"/>
    <w:rsid w:val="00114333"/>
    <w:rsid w:val="00114779"/>
    <w:rsid w:val="00114BDE"/>
    <w:rsid w:val="00115CC1"/>
    <w:rsid w:val="0011605E"/>
    <w:rsid w:val="00123117"/>
    <w:rsid w:val="001248C8"/>
    <w:rsid w:val="0013011D"/>
    <w:rsid w:val="001358FB"/>
    <w:rsid w:val="00140869"/>
    <w:rsid w:val="00140FC0"/>
    <w:rsid w:val="001415BB"/>
    <w:rsid w:val="00146C48"/>
    <w:rsid w:val="00147078"/>
    <w:rsid w:val="00147A82"/>
    <w:rsid w:val="001504B9"/>
    <w:rsid w:val="00150653"/>
    <w:rsid w:val="001521FF"/>
    <w:rsid w:val="00154B2C"/>
    <w:rsid w:val="00162DF3"/>
    <w:rsid w:val="00170C52"/>
    <w:rsid w:val="00170DF0"/>
    <w:rsid w:val="0017199F"/>
    <w:rsid w:val="0017662C"/>
    <w:rsid w:val="001945FF"/>
    <w:rsid w:val="001A0316"/>
    <w:rsid w:val="001A0B08"/>
    <w:rsid w:val="001A108A"/>
    <w:rsid w:val="001A35DB"/>
    <w:rsid w:val="001A3C9D"/>
    <w:rsid w:val="001A5157"/>
    <w:rsid w:val="001A5E6A"/>
    <w:rsid w:val="001A7174"/>
    <w:rsid w:val="001A751D"/>
    <w:rsid w:val="001C08CB"/>
    <w:rsid w:val="001C1948"/>
    <w:rsid w:val="001C363B"/>
    <w:rsid w:val="001C3D81"/>
    <w:rsid w:val="001C6A6E"/>
    <w:rsid w:val="001C6B8B"/>
    <w:rsid w:val="001C723C"/>
    <w:rsid w:val="001C72DB"/>
    <w:rsid w:val="001D07E3"/>
    <w:rsid w:val="001D2808"/>
    <w:rsid w:val="001D2CB3"/>
    <w:rsid w:val="001D37BB"/>
    <w:rsid w:val="001D5F1F"/>
    <w:rsid w:val="001D79D5"/>
    <w:rsid w:val="001E2BAE"/>
    <w:rsid w:val="001E78FD"/>
    <w:rsid w:val="001F1472"/>
    <w:rsid w:val="001F3676"/>
    <w:rsid w:val="001F36CD"/>
    <w:rsid w:val="001F6EFD"/>
    <w:rsid w:val="002037B5"/>
    <w:rsid w:val="002057AD"/>
    <w:rsid w:val="0020733D"/>
    <w:rsid w:val="00207C60"/>
    <w:rsid w:val="00215A69"/>
    <w:rsid w:val="00216A36"/>
    <w:rsid w:val="00216E15"/>
    <w:rsid w:val="00217D5B"/>
    <w:rsid w:val="002201DE"/>
    <w:rsid w:val="0022288A"/>
    <w:rsid w:val="0022566C"/>
    <w:rsid w:val="00226155"/>
    <w:rsid w:val="00226435"/>
    <w:rsid w:val="00235AF7"/>
    <w:rsid w:val="002379EA"/>
    <w:rsid w:val="00245A92"/>
    <w:rsid w:val="00250CC1"/>
    <w:rsid w:val="00250F46"/>
    <w:rsid w:val="00251ED9"/>
    <w:rsid w:val="0025329E"/>
    <w:rsid w:val="00257793"/>
    <w:rsid w:val="002579C0"/>
    <w:rsid w:val="00261047"/>
    <w:rsid w:val="00262269"/>
    <w:rsid w:val="00262DD1"/>
    <w:rsid w:val="002641C6"/>
    <w:rsid w:val="002658CE"/>
    <w:rsid w:val="002661CF"/>
    <w:rsid w:val="00272197"/>
    <w:rsid w:val="0027457E"/>
    <w:rsid w:val="002755BC"/>
    <w:rsid w:val="00282757"/>
    <w:rsid w:val="00283258"/>
    <w:rsid w:val="002832B8"/>
    <w:rsid w:val="00283AA6"/>
    <w:rsid w:val="002867B5"/>
    <w:rsid w:val="002916E3"/>
    <w:rsid w:val="002954FB"/>
    <w:rsid w:val="00296365"/>
    <w:rsid w:val="002972ED"/>
    <w:rsid w:val="002A3A39"/>
    <w:rsid w:val="002A46C7"/>
    <w:rsid w:val="002A7912"/>
    <w:rsid w:val="002A7BBB"/>
    <w:rsid w:val="002B27BD"/>
    <w:rsid w:val="002C010C"/>
    <w:rsid w:val="002C4067"/>
    <w:rsid w:val="002C5642"/>
    <w:rsid w:val="002C6131"/>
    <w:rsid w:val="002D3451"/>
    <w:rsid w:val="002D5563"/>
    <w:rsid w:val="002D58C2"/>
    <w:rsid w:val="002D6148"/>
    <w:rsid w:val="002E5FC7"/>
    <w:rsid w:val="002E6513"/>
    <w:rsid w:val="002E65C9"/>
    <w:rsid w:val="002F05B5"/>
    <w:rsid w:val="002F1CDA"/>
    <w:rsid w:val="002F3A9B"/>
    <w:rsid w:val="002F573F"/>
    <w:rsid w:val="002F7BBD"/>
    <w:rsid w:val="00300436"/>
    <w:rsid w:val="003024F5"/>
    <w:rsid w:val="00302616"/>
    <w:rsid w:val="00302EA4"/>
    <w:rsid w:val="00306D99"/>
    <w:rsid w:val="00307041"/>
    <w:rsid w:val="00307736"/>
    <w:rsid w:val="003107C5"/>
    <w:rsid w:val="00312BD2"/>
    <w:rsid w:val="00314505"/>
    <w:rsid w:val="00314697"/>
    <w:rsid w:val="00315E09"/>
    <w:rsid w:val="00316B43"/>
    <w:rsid w:val="003225D6"/>
    <w:rsid w:val="00324828"/>
    <w:rsid w:val="00324D1F"/>
    <w:rsid w:val="00327C38"/>
    <w:rsid w:val="00333943"/>
    <w:rsid w:val="00333DCD"/>
    <w:rsid w:val="00336D89"/>
    <w:rsid w:val="003376FF"/>
    <w:rsid w:val="00341671"/>
    <w:rsid w:val="00343C7C"/>
    <w:rsid w:val="00346093"/>
    <w:rsid w:val="00346783"/>
    <w:rsid w:val="0034711E"/>
    <w:rsid w:val="003474D3"/>
    <w:rsid w:val="0035043F"/>
    <w:rsid w:val="00360908"/>
    <w:rsid w:val="00363CF2"/>
    <w:rsid w:val="00364789"/>
    <w:rsid w:val="003650EE"/>
    <w:rsid w:val="00365487"/>
    <w:rsid w:val="003667E2"/>
    <w:rsid w:val="00366FE3"/>
    <w:rsid w:val="00375674"/>
    <w:rsid w:val="0037786A"/>
    <w:rsid w:val="0038100A"/>
    <w:rsid w:val="00384083"/>
    <w:rsid w:val="00386034"/>
    <w:rsid w:val="00387B20"/>
    <w:rsid w:val="003901FD"/>
    <w:rsid w:val="00391174"/>
    <w:rsid w:val="00392D75"/>
    <w:rsid w:val="003933F0"/>
    <w:rsid w:val="00395460"/>
    <w:rsid w:val="003962BB"/>
    <w:rsid w:val="00396C10"/>
    <w:rsid w:val="003A167B"/>
    <w:rsid w:val="003A3613"/>
    <w:rsid w:val="003A4B17"/>
    <w:rsid w:val="003A4DB8"/>
    <w:rsid w:val="003A6290"/>
    <w:rsid w:val="003A6F9E"/>
    <w:rsid w:val="003B4289"/>
    <w:rsid w:val="003B45D9"/>
    <w:rsid w:val="003B7B25"/>
    <w:rsid w:val="003C2698"/>
    <w:rsid w:val="003C2ACD"/>
    <w:rsid w:val="003C66FC"/>
    <w:rsid w:val="003C683A"/>
    <w:rsid w:val="003C69FB"/>
    <w:rsid w:val="003C77C1"/>
    <w:rsid w:val="003D1661"/>
    <w:rsid w:val="003D2660"/>
    <w:rsid w:val="003E1515"/>
    <w:rsid w:val="003E1836"/>
    <w:rsid w:val="003E19C6"/>
    <w:rsid w:val="003E5238"/>
    <w:rsid w:val="003E618A"/>
    <w:rsid w:val="003F25F7"/>
    <w:rsid w:val="003F3090"/>
    <w:rsid w:val="003F3F43"/>
    <w:rsid w:val="003F4DE9"/>
    <w:rsid w:val="003F6E12"/>
    <w:rsid w:val="003F6FA6"/>
    <w:rsid w:val="00400C6C"/>
    <w:rsid w:val="0040147D"/>
    <w:rsid w:val="0040242E"/>
    <w:rsid w:val="0040513A"/>
    <w:rsid w:val="00405B0C"/>
    <w:rsid w:val="004073FF"/>
    <w:rsid w:val="0041152B"/>
    <w:rsid w:val="0041437A"/>
    <w:rsid w:val="004157BD"/>
    <w:rsid w:val="00422AC4"/>
    <w:rsid w:val="00422AC6"/>
    <w:rsid w:val="004245AE"/>
    <w:rsid w:val="00426890"/>
    <w:rsid w:val="00426BBB"/>
    <w:rsid w:val="00442CD1"/>
    <w:rsid w:val="00443304"/>
    <w:rsid w:val="00445282"/>
    <w:rsid w:val="00446D41"/>
    <w:rsid w:val="00447982"/>
    <w:rsid w:val="00451A82"/>
    <w:rsid w:val="004545B2"/>
    <w:rsid w:val="00462B8D"/>
    <w:rsid w:val="0046430E"/>
    <w:rsid w:val="004664B4"/>
    <w:rsid w:val="00472AFE"/>
    <w:rsid w:val="004741A3"/>
    <w:rsid w:val="004747B4"/>
    <w:rsid w:val="004777F8"/>
    <w:rsid w:val="00483712"/>
    <w:rsid w:val="004852DF"/>
    <w:rsid w:val="0048612F"/>
    <w:rsid w:val="00491E4F"/>
    <w:rsid w:val="0049255C"/>
    <w:rsid w:val="00496A1E"/>
    <w:rsid w:val="00496A67"/>
    <w:rsid w:val="004A2931"/>
    <w:rsid w:val="004A34C2"/>
    <w:rsid w:val="004A3C0C"/>
    <w:rsid w:val="004A3C29"/>
    <w:rsid w:val="004A3D7B"/>
    <w:rsid w:val="004A442B"/>
    <w:rsid w:val="004A4BCB"/>
    <w:rsid w:val="004A6706"/>
    <w:rsid w:val="004B5BA5"/>
    <w:rsid w:val="004B66CA"/>
    <w:rsid w:val="004B70D9"/>
    <w:rsid w:val="004C14C6"/>
    <w:rsid w:val="004C5557"/>
    <w:rsid w:val="004D011F"/>
    <w:rsid w:val="004D46F5"/>
    <w:rsid w:val="004D4B65"/>
    <w:rsid w:val="004D540C"/>
    <w:rsid w:val="004E1144"/>
    <w:rsid w:val="004E37ED"/>
    <w:rsid w:val="004E60E4"/>
    <w:rsid w:val="004F04DA"/>
    <w:rsid w:val="004F0820"/>
    <w:rsid w:val="004F1D0D"/>
    <w:rsid w:val="004F37AC"/>
    <w:rsid w:val="00500254"/>
    <w:rsid w:val="00503F9C"/>
    <w:rsid w:val="00504254"/>
    <w:rsid w:val="00504B30"/>
    <w:rsid w:val="00504D0F"/>
    <w:rsid w:val="00506DB1"/>
    <w:rsid w:val="005076FB"/>
    <w:rsid w:val="00517800"/>
    <w:rsid w:val="00524AD5"/>
    <w:rsid w:val="00527FFB"/>
    <w:rsid w:val="00532A0E"/>
    <w:rsid w:val="00534323"/>
    <w:rsid w:val="005369D3"/>
    <w:rsid w:val="00537AC5"/>
    <w:rsid w:val="00542517"/>
    <w:rsid w:val="0054367A"/>
    <w:rsid w:val="00544460"/>
    <w:rsid w:val="00544DC6"/>
    <w:rsid w:val="00545B26"/>
    <w:rsid w:val="00550CDD"/>
    <w:rsid w:val="0055212C"/>
    <w:rsid w:val="00553739"/>
    <w:rsid w:val="00557702"/>
    <w:rsid w:val="00561D20"/>
    <w:rsid w:val="00562E66"/>
    <w:rsid w:val="00563053"/>
    <w:rsid w:val="00563124"/>
    <w:rsid w:val="00563879"/>
    <w:rsid w:val="00563D8D"/>
    <w:rsid w:val="005645BD"/>
    <w:rsid w:val="00565903"/>
    <w:rsid w:val="0057093D"/>
    <w:rsid w:val="00571ADF"/>
    <w:rsid w:val="00573030"/>
    <w:rsid w:val="00581957"/>
    <w:rsid w:val="00582849"/>
    <w:rsid w:val="00587931"/>
    <w:rsid w:val="00587DE0"/>
    <w:rsid w:val="0059152D"/>
    <w:rsid w:val="005947A2"/>
    <w:rsid w:val="005957B8"/>
    <w:rsid w:val="00596565"/>
    <w:rsid w:val="005A248A"/>
    <w:rsid w:val="005A376B"/>
    <w:rsid w:val="005A4087"/>
    <w:rsid w:val="005A4F60"/>
    <w:rsid w:val="005A67B9"/>
    <w:rsid w:val="005A6902"/>
    <w:rsid w:val="005A6D27"/>
    <w:rsid w:val="005B0EB5"/>
    <w:rsid w:val="005B32A9"/>
    <w:rsid w:val="005B36B3"/>
    <w:rsid w:val="005B41C1"/>
    <w:rsid w:val="005B5005"/>
    <w:rsid w:val="005B75E7"/>
    <w:rsid w:val="005C053F"/>
    <w:rsid w:val="005C27B9"/>
    <w:rsid w:val="005C2D4D"/>
    <w:rsid w:val="005C3A10"/>
    <w:rsid w:val="005C5F53"/>
    <w:rsid w:val="005D00ED"/>
    <w:rsid w:val="005D0EC8"/>
    <w:rsid w:val="005D14D9"/>
    <w:rsid w:val="005D29CD"/>
    <w:rsid w:val="005D48C2"/>
    <w:rsid w:val="005D4BDC"/>
    <w:rsid w:val="005D67F0"/>
    <w:rsid w:val="005D70BD"/>
    <w:rsid w:val="005E0942"/>
    <w:rsid w:val="005E0D6A"/>
    <w:rsid w:val="005E4CCA"/>
    <w:rsid w:val="005E715E"/>
    <w:rsid w:val="005F0491"/>
    <w:rsid w:val="005F1178"/>
    <w:rsid w:val="005F1263"/>
    <w:rsid w:val="005F23FD"/>
    <w:rsid w:val="005F4986"/>
    <w:rsid w:val="00600D7D"/>
    <w:rsid w:val="0060144F"/>
    <w:rsid w:val="00601F04"/>
    <w:rsid w:val="00604095"/>
    <w:rsid w:val="006040B2"/>
    <w:rsid w:val="0060452E"/>
    <w:rsid w:val="00604B49"/>
    <w:rsid w:val="00606F57"/>
    <w:rsid w:val="0060719F"/>
    <w:rsid w:val="00611B3D"/>
    <w:rsid w:val="00612C82"/>
    <w:rsid w:val="00613BA0"/>
    <w:rsid w:val="0061522D"/>
    <w:rsid w:val="00617E8E"/>
    <w:rsid w:val="00620197"/>
    <w:rsid w:val="00620BD5"/>
    <w:rsid w:val="00622DBB"/>
    <w:rsid w:val="00624560"/>
    <w:rsid w:val="006246E7"/>
    <w:rsid w:val="00627008"/>
    <w:rsid w:val="00627F54"/>
    <w:rsid w:val="00630F8E"/>
    <w:rsid w:val="006347E1"/>
    <w:rsid w:val="00635692"/>
    <w:rsid w:val="00637435"/>
    <w:rsid w:val="0063776A"/>
    <w:rsid w:val="00641D8A"/>
    <w:rsid w:val="00643764"/>
    <w:rsid w:val="00644AD8"/>
    <w:rsid w:val="00644E48"/>
    <w:rsid w:val="006455D0"/>
    <w:rsid w:val="00650192"/>
    <w:rsid w:val="00657ED1"/>
    <w:rsid w:val="00661366"/>
    <w:rsid w:val="00661480"/>
    <w:rsid w:val="00661B25"/>
    <w:rsid w:val="00664D2F"/>
    <w:rsid w:val="00670AAC"/>
    <w:rsid w:val="00672C6E"/>
    <w:rsid w:val="00682911"/>
    <w:rsid w:val="00684274"/>
    <w:rsid w:val="00685AB3"/>
    <w:rsid w:val="00691FFB"/>
    <w:rsid w:val="00693224"/>
    <w:rsid w:val="00693B17"/>
    <w:rsid w:val="006948A6"/>
    <w:rsid w:val="0069579C"/>
    <w:rsid w:val="00696978"/>
    <w:rsid w:val="0069713A"/>
    <w:rsid w:val="00697781"/>
    <w:rsid w:val="006A00D9"/>
    <w:rsid w:val="006A0227"/>
    <w:rsid w:val="006A1FD6"/>
    <w:rsid w:val="006B41D3"/>
    <w:rsid w:val="006B46A2"/>
    <w:rsid w:val="006B4A85"/>
    <w:rsid w:val="006B4C86"/>
    <w:rsid w:val="006C480D"/>
    <w:rsid w:val="006C5740"/>
    <w:rsid w:val="006C7704"/>
    <w:rsid w:val="006D0B11"/>
    <w:rsid w:val="006D0BA7"/>
    <w:rsid w:val="006D6095"/>
    <w:rsid w:val="006D7BF3"/>
    <w:rsid w:val="006D7E35"/>
    <w:rsid w:val="006E09CD"/>
    <w:rsid w:val="006E28D4"/>
    <w:rsid w:val="006E2CDA"/>
    <w:rsid w:val="006F0A6D"/>
    <w:rsid w:val="006F0B1E"/>
    <w:rsid w:val="006F0D9B"/>
    <w:rsid w:val="006F45BF"/>
    <w:rsid w:val="0070433B"/>
    <w:rsid w:val="0070571A"/>
    <w:rsid w:val="00706A77"/>
    <w:rsid w:val="00706FB7"/>
    <w:rsid w:val="007110C9"/>
    <w:rsid w:val="00711FD4"/>
    <w:rsid w:val="00712371"/>
    <w:rsid w:val="0071282B"/>
    <w:rsid w:val="00715D69"/>
    <w:rsid w:val="0071612C"/>
    <w:rsid w:val="0071690B"/>
    <w:rsid w:val="0071794D"/>
    <w:rsid w:val="0072051A"/>
    <w:rsid w:val="00722CD5"/>
    <w:rsid w:val="00723776"/>
    <w:rsid w:val="00724C9B"/>
    <w:rsid w:val="00730C3B"/>
    <w:rsid w:val="0073698E"/>
    <w:rsid w:val="00740B5D"/>
    <w:rsid w:val="00742643"/>
    <w:rsid w:val="007428FE"/>
    <w:rsid w:val="00743A0F"/>
    <w:rsid w:val="00745C9E"/>
    <w:rsid w:val="00746111"/>
    <w:rsid w:val="00747A0A"/>
    <w:rsid w:val="007522EA"/>
    <w:rsid w:val="0075469F"/>
    <w:rsid w:val="00756814"/>
    <w:rsid w:val="007569FA"/>
    <w:rsid w:val="0076331B"/>
    <w:rsid w:val="00764B3E"/>
    <w:rsid w:val="00764FB1"/>
    <w:rsid w:val="00765A0F"/>
    <w:rsid w:val="00766C48"/>
    <w:rsid w:val="007710CD"/>
    <w:rsid w:val="007749C4"/>
    <w:rsid w:val="00782451"/>
    <w:rsid w:val="0078324E"/>
    <w:rsid w:val="00783B8E"/>
    <w:rsid w:val="00784AFA"/>
    <w:rsid w:val="00785069"/>
    <w:rsid w:val="007855DD"/>
    <w:rsid w:val="007960A7"/>
    <w:rsid w:val="00796D41"/>
    <w:rsid w:val="007A1107"/>
    <w:rsid w:val="007A2472"/>
    <w:rsid w:val="007A52FE"/>
    <w:rsid w:val="007A7613"/>
    <w:rsid w:val="007B0A5D"/>
    <w:rsid w:val="007B72B2"/>
    <w:rsid w:val="007C09D0"/>
    <w:rsid w:val="007C152D"/>
    <w:rsid w:val="007C476C"/>
    <w:rsid w:val="007C48CF"/>
    <w:rsid w:val="007C51BE"/>
    <w:rsid w:val="007C5949"/>
    <w:rsid w:val="007C5A4A"/>
    <w:rsid w:val="007D087A"/>
    <w:rsid w:val="007D35B9"/>
    <w:rsid w:val="007D74C0"/>
    <w:rsid w:val="007E1526"/>
    <w:rsid w:val="007E1E66"/>
    <w:rsid w:val="007E1F57"/>
    <w:rsid w:val="007E41C2"/>
    <w:rsid w:val="007E4287"/>
    <w:rsid w:val="007E6767"/>
    <w:rsid w:val="007F18B5"/>
    <w:rsid w:val="007F1F15"/>
    <w:rsid w:val="007F59F5"/>
    <w:rsid w:val="007F73A3"/>
    <w:rsid w:val="007F7DCD"/>
    <w:rsid w:val="0080181C"/>
    <w:rsid w:val="00802223"/>
    <w:rsid w:val="00811DAC"/>
    <w:rsid w:val="00812F69"/>
    <w:rsid w:val="008167FB"/>
    <w:rsid w:val="00822D85"/>
    <w:rsid w:val="00823298"/>
    <w:rsid w:val="00826917"/>
    <w:rsid w:val="00830697"/>
    <w:rsid w:val="00831B7F"/>
    <w:rsid w:val="0083206A"/>
    <w:rsid w:val="00834FC4"/>
    <w:rsid w:val="00835B38"/>
    <w:rsid w:val="00837325"/>
    <w:rsid w:val="00846152"/>
    <w:rsid w:val="00852777"/>
    <w:rsid w:val="0086408A"/>
    <w:rsid w:val="00864540"/>
    <w:rsid w:val="00870195"/>
    <w:rsid w:val="00870560"/>
    <w:rsid w:val="00872C42"/>
    <w:rsid w:val="0087746E"/>
    <w:rsid w:val="00880516"/>
    <w:rsid w:val="00884792"/>
    <w:rsid w:val="00884820"/>
    <w:rsid w:val="008905AF"/>
    <w:rsid w:val="00891F38"/>
    <w:rsid w:val="0089247E"/>
    <w:rsid w:val="00892B83"/>
    <w:rsid w:val="008A119F"/>
    <w:rsid w:val="008A11D7"/>
    <w:rsid w:val="008A1B8E"/>
    <w:rsid w:val="008A3C55"/>
    <w:rsid w:val="008A3E95"/>
    <w:rsid w:val="008A4DD7"/>
    <w:rsid w:val="008A6716"/>
    <w:rsid w:val="008A67A5"/>
    <w:rsid w:val="008B5166"/>
    <w:rsid w:val="008C05FE"/>
    <w:rsid w:val="008C2B4B"/>
    <w:rsid w:val="008C3358"/>
    <w:rsid w:val="008C3581"/>
    <w:rsid w:val="008C63F8"/>
    <w:rsid w:val="008C702A"/>
    <w:rsid w:val="008D3FD2"/>
    <w:rsid w:val="008D5D4F"/>
    <w:rsid w:val="008D6413"/>
    <w:rsid w:val="008D78F0"/>
    <w:rsid w:val="008D7B35"/>
    <w:rsid w:val="008E49A5"/>
    <w:rsid w:val="008E4A6A"/>
    <w:rsid w:val="008E75CB"/>
    <w:rsid w:val="008E78AD"/>
    <w:rsid w:val="008E7C74"/>
    <w:rsid w:val="008F1D35"/>
    <w:rsid w:val="008F2C9A"/>
    <w:rsid w:val="008F7CF1"/>
    <w:rsid w:val="00900C25"/>
    <w:rsid w:val="00900D09"/>
    <w:rsid w:val="009013A9"/>
    <w:rsid w:val="009017F6"/>
    <w:rsid w:val="00902825"/>
    <w:rsid w:val="009109FF"/>
    <w:rsid w:val="00910A11"/>
    <w:rsid w:val="00911C4D"/>
    <w:rsid w:val="00915EE6"/>
    <w:rsid w:val="0092006D"/>
    <w:rsid w:val="00924262"/>
    <w:rsid w:val="00925684"/>
    <w:rsid w:val="00925ECE"/>
    <w:rsid w:val="00926745"/>
    <w:rsid w:val="00926C74"/>
    <w:rsid w:val="00927879"/>
    <w:rsid w:val="00930306"/>
    <w:rsid w:val="00930B2E"/>
    <w:rsid w:val="00931943"/>
    <w:rsid w:val="00931F7A"/>
    <w:rsid w:val="009334EE"/>
    <w:rsid w:val="00935985"/>
    <w:rsid w:val="009376A5"/>
    <w:rsid w:val="00943057"/>
    <w:rsid w:val="009437A1"/>
    <w:rsid w:val="009472FD"/>
    <w:rsid w:val="00947C19"/>
    <w:rsid w:val="009506F7"/>
    <w:rsid w:val="00955735"/>
    <w:rsid w:val="00955872"/>
    <w:rsid w:val="00960A8D"/>
    <w:rsid w:val="00960F71"/>
    <w:rsid w:val="00961A28"/>
    <w:rsid w:val="00962EAA"/>
    <w:rsid w:val="00963483"/>
    <w:rsid w:val="00963BD9"/>
    <w:rsid w:val="00964B6C"/>
    <w:rsid w:val="00966C70"/>
    <w:rsid w:val="0096702B"/>
    <w:rsid w:val="00970B6B"/>
    <w:rsid w:val="00970EDD"/>
    <w:rsid w:val="009734DE"/>
    <w:rsid w:val="00973CB9"/>
    <w:rsid w:val="009748F0"/>
    <w:rsid w:val="00974E0F"/>
    <w:rsid w:val="00976A28"/>
    <w:rsid w:val="00980A6B"/>
    <w:rsid w:val="00982754"/>
    <w:rsid w:val="00983FF1"/>
    <w:rsid w:val="00984E79"/>
    <w:rsid w:val="00990783"/>
    <w:rsid w:val="009926DF"/>
    <w:rsid w:val="00992A16"/>
    <w:rsid w:val="0099441D"/>
    <w:rsid w:val="00997498"/>
    <w:rsid w:val="009A0BF0"/>
    <w:rsid w:val="009A1849"/>
    <w:rsid w:val="009A1DC2"/>
    <w:rsid w:val="009A238F"/>
    <w:rsid w:val="009B7691"/>
    <w:rsid w:val="009B7D09"/>
    <w:rsid w:val="009C1972"/>
    <w:rsid w:val="009C1EF9"/>
    <w:rsid w:val="009C30C8"/>
    <w:rsid w:val="009C33D6"/>
    <w:rsid w:val="009C6203"/>
    <w:rsid w:val="009C7E1B"/>
    <w:rsid w:val="009D055D"/>
    <w:rsid w:val="009D4C66"/>
    <w:rsid w:val="009E0367"/>
    <w:rsid w:val="009E1DCB"/>
    <w:rsid w:val="009E3289"/>
    <w:rsid w:val="009E5D15"/>
    <w:rsid w:val="009E6DC0"/>
    <w:rsid w:val="009E6F39"/>
    <w:rsid w:val="009F0900"/>
    <w:rsid w:val="009F2F8E"/>
    <w:rsid w:val="009F3950"/>
    <w:rsid w:val="009F6F12"/>
    <w:rsid w:val="00A00131"/>
    <w:rsid w:val="00A0177F"/>
    <w:rsid w:val="00A01B09"/>
    <w:rsid w:val="00A02768"/>
    <w:rsid w:val="00A03E02"/>
    <w:rsid w:val="00A048DB"/>
    <w:rsid w:val="00A04B46"/>
    <w:rsid w:val="00A04D78"/>
    <w:rsid w:val="00A13C17"/>
    <w:rsid w:val="00A147A9"/>
    <w:rsid w:val="00A16502"/>
    <w:rsid w:val="00A174AE"/>
    <w:rsid w:val="00A20A15"/>
    <w:rsid w:val="00A238F4"/>
    <w:rsid w:val="00A23B3F"/>
    <w:rsid w:val="00A26319"/>
    <w:rsid w:val="00A26C52"/>
    <w:rsid w:val="00A27175"/>
    <w:rsid w:val="00A350DF"/>
    <w:rsid w:val="00A353D8"/>
    <w:rsid w:val="00A35BA5"/>
    <w:rsid w:val="00A36372"/>
    <w:rsid w:val="00A37304"/>
    <w:rsid w:val="00A4153F"/>
    <w:rsid w:val="00A43BF8"/>
    <w:rsid w:val="00A448EC"/>
    <w:rsid w:val="00A47472"/>
    <w:rsid w:val="00A50C5D"/>
    <w:rsid w:val="00A50F9D"/>
    <w:rsid w:val="00A553DD"/>
    <w:rsid w:val="00A63CED"/>
    <w:rsid w:val="00A64F4C"/>
    <w:rsid w:val="00A70F02"/>
    <w:rsid w:val="00A73566"/>
    <w:rsid w:val="00A74742"/>
    <w:rsid w:val="00A758CE"/>
    <w:rsid w:val="00A7781F"/>
    <w:rsid w:val="00A779A8"/>
    <w:rsid w:val="00A80DBF"/>
    <w:rsid w:val="00A82A53"/>
    <w:rsid w:val="00A8472E"/>
    <w:rsid w:val="00A865B8"/>
    <w:rsid w:val="00A8775D"/>
    <w:rsid w:val="00A90963"/>
    <w:rsid w:val="00A9224C"/>
    <w:rsid w:val="00A942F5"/>
    <w:rsid w:val="00A9535F"/>
    <w:rsid w:val="00A95DE6"/>
    <w:rsid w:val="00A97854"/>
    <w:rsid w:val="00AA0749"/>
    <w:rsid w:val="00AA168E"/>
    <w:rsid w:val="00AA1FF6"/>
    <w:rsid w:val="00AA3101"/>
    <w:rsid w:val="00AA3161"/>
    <w:rsid w:val="00AA5877"/>
    <w:rsid w:val="00AB1D04"/>
    <w:rsid w:val="00AB1D2E"/>
    <w:rsid w:val="00AB4914"/>
    <w:rsid w:val="00AB54E0"/>
    <w:rsid w:val="00AB57F6"/>
    <w:rsid w:val="00AB602D"/>
    <w:rsid w:val="00AB67C7"/>
    <w:rsid w:val="00AB7804"/>
    <w:rsid w:val="00AB7CB2"/>
    <w:rsid w:val="00AC25CE"/>
    <w:rsid w:val="00AC36CB"/>
    <w:rsid w:val="00AC4ED8"/>
    <w:rsid w:val="00AC6E2A"/>
    <w:rsid w:val="00AD00AD"/>
    <w:rsid w:val="00AD255E"/>
    <w:rsid w:val="00AD511E"/>
    <w:rsid w:val="00AD5C45"/>
    <w:rsid w:val="00AD68A6"/>
    <w:rsid w:val="00AE00CF"/>
    <w:rsid w:val="00AE3356"/>
    <w:rsid w:val="00AE6E32"/>
    <w:rsid w:val="00AE7088"/>
    <w:rsid w:val="00AF0BD1"/>
    <w:rsid w:val="00AF1912"/>
    <w:rsid w:val="00AF2365"/>
    <w:rsid w:val="00AF2D08"/>
    <w:rsid w:val="00AF350C"/>
    <w:rsid w:val="00AF41DC"/>
    <w:rsid w:val="00AF4602"/>
    <w:rsid w:val="00AF778B"/>
    <w:rsid w:val="00AF7BE8"/>
    <w:rsid w:val="00B01A74"/>
    <w:rsid w:val="00B1369C"/>
    <w:rsid w:val="00B13FA1"/>
    <w:rsid w:val="00B15667"/>
    <w:rsid w:val="00B156AB"/>
    <w:rsid w:val="00B21731"/>
    <w:rsid w:val="00B24BC6"/>
    <w:rsid w:val="00B3002B"/>
    <w:rsid w:val="00B33753"/>
    <w:rsid w:val="00B3475B"/>
    <w:rsid w:val="00B34993"/>
    <w:rsid w:val="00B35E14"/>
    <w:rsid w:val="00B35F2F"/>
    <w:rsid w:val="00B41682"/>
    <w:rsid w:val="00B4630F"/>
    <w:rsid w:val="00B46735"/>
    <w:rsid w:val="00B47713"/>
    <w:rsid w:val="00B4776A"/>
    <w:rsid w:val="00B50AA7"/>
    <w:rsid w:val="00B534F8"/>
    <w:rsid w:val="00B53687"/>
    <w:rsid w:val="00B57165"/>
    <w:rsid w:val="00B6187B"/>
    <w:rsid w:val="00B61C4E"/>
    <w:rsid w:val="00B62727"/>
    <w:rsid w:val="00B6551F"/>
    <w:rsid w:val="00B65CFE"/>
    <w:rsid w:val="00B6641D"/>
    <w:rsid w:val="00B7002B"/>
    <w:rsid w:val="00B704B1"/>
    <w:rsid w:val="00B71A70"/>
    <w:rsid w:val="00B72612"/>
    <w:rsid w:val="00B731F9"/>
    <w:rsid w:val="00B73ED8"/>
    <w:rsid w:val="00B73EFC"/>
    <w:rsid w:val="00B75294"/>
    <w:rsid w:val="00B77D27"/>
    <w:rsid w:val="00B813A4"/>
    <w:rsid w:val="00B81490"/>
    <w:rsid w:val="00B82ED0"/>
    <w:rsid w:val="00B842F5"/>
    <w:rsid w:val="00B8648D"/>
    <w:rsid w:val="00B90CC0"/>
    <w:rsid w:val="00B95AA2"/>
    <w:rsid w:val="00BA3BC6"/>
    <w:rsid w:val="00BA3D3C"/>
    <w:rsid w:val="00BA436E"/>
    <w:rsid w:val="00BA7D47"/>
    <w:rsid w:val="00BB3DD3"/>
    <w:rsid w:val="00BB40E1"/>
    <w:rsid w:val="00BC2533"/>
    <w:rsid w:val="00BC3055"/>
    <w:rsid w:val="00BC7780"/>
    <w:rsid w:val="00BD0823"/>
    <w:rsid w:val="00BD1B15"/>
    <w:rsid w:val="00BD1EB8"/>
    <w:rsid w:val="00BD31C6"/>
    <w:rsid w:val="00BD5AE6"/>
    <w:rsid w:val="00BD7D0F"/>
    <w:rsid w:val="00BD7DBF"/>
    <w:rsid w:val="00BE0A57"/>
    <w:rsid w:val="00BE1CAF"/>
    <w:rsid w:val="00BE2C26"/>
    <w:rsid w:val="00BE502C"/>
    <w:rsid w:val="00BE58B3"/>
    <w:rsid w:val="00BF64ED"/>
    <w:rsid w:val="00C02060"/>
    <w:rsid w:val="00C045D1"/>
    <w:rsid w:val="00C05256"/>
    <w:rsid w:val="00C127D6"/>
    <w:rsid w:val="00C148F9"/>
    <w:rsid w:val="00C15DF3"/>
    <w:rsid w:val="00C167A2"/>
    <w:rsid w:val="00C225A1"/>
    <w:rsid w:val="00C22DB8"/>
    <w:rsid w:val="00C23017"/>
    <w:rsid w:val="00C2422E"/>
    <w:rsid w:val="00C243CB"/>
    <w:rsid w:val="00C24DBF"/>
    <w:rsid w:val="00C2616D"/>
    <w:rsid w:val="00C26DA1"/>
    <w:rsid w:val="00C30853"/>
    <w:rsid w:val="00C30C8E"/>
    <w:rsid w:val="00C33169"/>
    <w:rsid w:val="00C334CB"/>
    <w:rsid w:val="00C351BE"/>
    <w:rsid w:val="00C352F3"/>
    <w:rsid w:val="00C35A13"/>
    <w:rsid w:val="00C408A5"/>
    <w:rsid w:val="00C41C56"/>
    <w:rsid w:val="00C43E8B"/>
    <w:rsid w:val="00C4509B"/>
    <w:rsid w:val="00C4573A"/>
    <w:rsid w:val="00C457D2"/>
    <w:rsid w:val="00C50385"/>
    <w:rsid w:val="00C55E92"/>
    <w:rsid w:val="00C61376"/>
    <w:rsid w:val="00C63E31"/>
    <w:rsid w:val="00C70037"/>
    <w:rsid w:val="00C7084B"/>
    <w:rsid w:val="00C71DB3"/>
    <w:rsid w:val="00C73417"/>
    <w:rsid w:val="00C7418C"/>
    <w:rsid w:val="00C745D0"/>
    <w:rsid w:val="00C7699B"/>
    <w:rsid w:val="00C817B3"/>
    <w:rsid w:val="00C82242"/>
    <w:rsid w:val="00C83DF1"/>
    <w:rsid w:val="00C84F1C"/>
    <w:rsid w:val="00C862F2"/>
    <w:rsid w:val="00C87790"/>
    <w:rsid w:val="00C9041D"/>
    <w:rsid w:val="00C91BC1"/>
    <w:rsid w:val="00C9629D"/>
    <w:rsid w:val="00C9639F"/>
    <w:rsid w:val="00C968D1"/>
    <w:rsid w:val="00C9798D"/>
    <w:rsid w:val="00CA1D3A"/>
    <w:rsid w:val="00CA28A8"/>
    <w:rsid w:val="00CB220A"/>
    <w:rsid w:val="00CB27A3"/>
    <w:rsid w:val="00CB620E"/>
    <w:rsid w:val="00CC16E4"/>
    <w:rsid w:val="00CC503F"/>
    <w:rsid w:val="00CC549C"/>
    <w:rsid w:val="00CC5E42"/>
    <w:rsid w:val="00CC6FFD"/>
    <w:rsid w:val="00CD184C"/>
    <w:rsid w:val="00CD6AEA"/>
    <w:rsid w:val="00CE37AA"/>
    <w:rsid w:val="00CE73DE"/>
    <w:rsid w:val="00CE7D98"/>
    <w:rsid w:val="00CF2392"/>
    <w:rsid w:val="00CF2B52"/>
    <w:rsid w:val="00D02352"/>
    <w:rsid w:val="00D03F50"/>
    <w:rsid w:val="00D077F8"/>
    <w:rsid w:val="00D10237"/>
    <w:rsid w:val="00D10244"/>
    <w:rsid w:val="00D10740"/>
    <w:rsid w:val="00D1140D"/>
    <w:rsid w:val="00D126F7"/>
    <w:rsid w:val="00D15E8B"/>
    <w:rsid w:val="00D214D0"/>
    <w:rsid w:val="00D22180"/>
    <w:rsid w:val="00D22559"/>
    <w:rsid w:val="00D262E5"/>
    <w:rsid w:val="00D26D17"/>
    <w:rsid w:val="00D32630"/>
    <w:rsid w:val="00D346F1"/>
    <w:rsid w:val="00D37B5D"/>
    <w:rsid w:val="00D43607"/>
    <w:rsid w:val="00D467ED"/>
    <w:rsid w:val="00D47201"/>
    <w:rsid w:val="00D47633"/>
    <w:rsid w:val="00D47808"/>
    <w:rsid w:val="00D47D25"/>
    <w:rsid w:val="00D50B8F"/>
    <w:rsid w:val="00D523E3"/>
    <w:rsid w:val="00D552E8"/>
    <w:rsid w:val="00D57F57"/>
    <w:rsid w:val="00D602C2"/>
    <w:rsid w:val="00D609CF"/>
    <w:rsid w:val="00D60FBC"/>
    <w:rsid w:val="00D6330F"/>
    <w:rsid w:val="00D63E42"/>
    <w:rsid w:val="00D65FEB"/>
    <w:rsid w:val="00D66475"/>
    <w:rsid w:val="00D6657F"/>
    <w:rsid w:val="00D719FA"/>
    <w:rsid w:val="00D738E6"/>
    <w:rsid w:val="00D74F8A"/>
    <w:rsid w:val="00D77837"/>
    <w:rsid w:val="00D80AB8"/>
    <w:rsid w:val="00D842F5"/>
    <w:rsid w:val="00D849D0"/>
    <w:rsid w:val="00D84E96"/>
    <w:rsid w:val="00D9053B"/>
    <w:rsid w:val="00D9106E"/>
    <w:rsid w:val="00D93348"/>
    <w:rsid w:val="00D946E8"/>
    <w:rsid w:val="00DA19B5"/>
    <w:rsid w:val="00DA2444"/>
    <w:rsid w:val="00DA5761"/>
    <w:rsid w:val="00DA5BE4"/>
    <w:rsid w:val="00DA6AB4"/>
    <w:rsid w:val="00DB0588"/>
    <w:rsid w:val="00DB29B3"/>
    <w:rsid w:val="00DB483F"/>
    <w:rsid w:val="00DB58EF"/>
    <w:rsid w:val="00DB74F0"/>
    <w:rsid w:val="00DB75AB"/>
    <w:rsid w:val="00DC055C"/>
    <w:rsid w:val="00DC09DC"/>
    <w:rsid w:val="00DC1318"/>
    <w:rsid w:val="00DC3B45"/>
    <w:rsid w:val="00DC411E"/>
    <w:rsid w:val="00DC5506"/>
    <w:rsid w:val="00DC5897"/>
    <w:rsid w:val="00DC60F7"/>
    <w:rsid w:val="00DC79FF"/>
    <w:rsid w:val="00DD177C"/>
    <w:rsid w:val="00DD5A35"/>
    <w:rsid w:val="00DF1017"/>
    <w:rsid w:val="00DF143C"/>
    <w:rsid w:val="00DF539E"/>
    <w:rsid w:val="00DF7ECA"/>
    <w:rsid w:val="00E0038C"/>
    <w:rsid w:val="00E00C1E"/>
    <w:rsid w:val="00E04365"/>
    <w:rsid w:val="00E047D3"/>
    <w:rsid w:val="00E0735C"/>
    <w:rsid w:val="00E10425"/>
    <w:rsid w:val="00E127D2"/>
    <w:rsid w:val="00E12CDD"/>
    <w:rsid w:val="00E23061"/>
    <w:rsid w:val="00E23298"/>
    <w:rsid w:val="00E25333"/>
    <w:rsid w:val="00E2788C"/>
    <w:rsid w:val="00E31E12"/>
    <w:rsid w:val="00E36E4E"/>
    <w:rsid w:val="00E40E50"/>
    <w:rsid w:val="00E43201"/>
    <w:rsid w:val="00E461E9"/>
    <w:rsid w:val="00E46FDC"/>
    <w:rsid w:val="00E5382C"/>
    <w:rsid w:val="00E552F7"/>
    <w:rsid w:val="00E56DE4"/>
    <w:rsid w:val="00E574F0"/>
    <w:rsid w:val="00E57893"/>
    <w:rsid w:val="00E61FB1"/>
    <w:rsid w:val="00E640C1"/>
    <w:rsid w:val="00E65282"/>
    <w:rsid w:val="00E67CE6"/>
    <w:rsid w:val="00E70946"/>
    <w:rsid w:val="00E70B22"/>
    <w:rsid w:val="00E711D2"/>
    <w:rsid w:val="00E71C5F"/>
    <w:rsid w:val="00E72CEE"/>
    <w:rsid w:val="00E746E2"/>
    <w:rsid w:val="00E7542E"/>
    <w:rsid w:val="00E75EB1"/>
    <w:rsid w:val="00E77CCD"/>
    <w:rsid w:val="00E809F6"/>
    <w:rsid w:val="00E814C3"/>
    <w:rsid w:val="00E81522"/>
    <w:rsid w:val="00E8586C"/>
    <w:rsid w:val="00E942BF"/>
    <w:rsid w:val="00EA0C72"/>
    <w:rsid w:val="00EA0D92"/>
    <w:rsid w:val="00EA364C"/>
    <w:rsid w:val="00EA5776"/>
    <w:rsid w:val="00EB2990"/>
    <w:rsid w:val="00EB3142"/>
    <w:rsid w:val="00EB501B"/>
    <w:rsid w:val="00EB5635"/>
    <w:rsid w:val="00EB71A4"/>
    <w:rsid w:val="00EC1606"/>
    <w:rsid w:val="00EC28F1"/>
    <w:rsid w:val="00EC2B7F"/>
    <w:rsid w:val="00EC4A71"/>
    <w:rsid w:val="00EC78A2"/>
    <w:rsid w:val="00EC7A1B"/>
    <w:rsid w:val="00ED2A58"/>
    <w:rsid w:val="00ED3E95"/>
    <w:rsid w:val="00ED652C"/>
    <w:rsid w:val="00EE02DC"/>
    <w:rsid w:val="00EE1626"/>
    <w:rsid w:val="00EE39BA"/>
    <w:rsid w:val="00EE4C8C"/>
    <w:rsid w:val="00EE4E39"/>
    <w:rsid w:val="00EE580C"/>
    <w:rsid w:val="00EE5AE6"/>
    <w:rsid w:val="00EE5F71"/>
    <w:rsid w:val="00EE6670"/>
    <w:rsid w:val="00EE7E71"/>
    <w:rsid w:val="00EF0387"/>
    <w:rsid w:val="00EF076A"/>
    <w:rsid w:val="00EF2808"/>
    <w:rsid w:val="00EF284D"/>
    <w:rsid w:val="00EF409D"/>
    <w:rsid w:val="00EF565C"/>
    <w:rsid w:val="00EF5D4E"/>
    <w:rsid w:val="00F01358"/>
    <w:rsid w:val="00F01CFE"/>
    <w:rsid w:val="00F075F5"/>
    <w:rsid w:val="00F07CA3"/>
    <w:rsid w:val="00F10769"/>
    <w:rsid w:val="00F11865"/>
    <w:rsid w:val="00F11938"/>
    <w:rsid w:val="00F16DC3"/>
    <w:rsid w:val="00F21BEE"/>
    <w:rsid w:val="00F21BFF"/>
    <w:rsid w:val="00F2445E"/>
    <w:rsid w:val="00F24484"/>
    <w:rsid w:val="00F27D71"/>
    <w:rsid w:val="00F31555"/>
    <w:rsid w:val="00F31CA5"/>
    <w:rsid w:val="00F33B1C"/>
    <w:rsid w:val="00F3482A"/>
    <w:rsid w:val="00F34C4C"/>
    <w:rsid w:val="00F35197"/>
    <w:rsid w:val="00F35580"/>
    <w:rsid w:val="00F357CF"/>
    <w:rsid w:val="00F37474"/>
    <w:rsid w:val="00F376DB"/>
    <w:rsid w:val="00F4032E"/>
    <w:rsid w:val="00F41042"/>
    <w:rsid w:val="00F4107D"/>
    <w:rsid w:val="00F4183B"/>
    <w:rsid w:val="00F4338C"/>
    <w:rsid w:val="00F51127"/>
    <w:rsid w:val="00F561F2"/>
    <w:rsid w:val="00F578D6"/>
    <w:rsid w:val="00F57C4E"/>
    <w:rsid w:val="00F60091"/>
    <w:rsid w:val="00F6231C"/>
    <w:rsid w:val="00F66467"/>
    <w:rsid w:val="00F66EC4"/>
    <w:rsid w:val="00F67966"/>
    <w:rsid w:val="00F7014B"/>
    <w:rsid w:val="00F766CC"/>
    <w:rsid w:val="00F77EBE"/>
    <w:rsid w:val="00F83DE5"/>
    <w:rsid w:val="00F87D5D"/>
    <w:rsid w:val="00F91A32"/>
    <w:rsid w:val="00F932C5"/>
    <w:rsid w:val="00FA50E7"/>
    <w:rsid w:val="00FA5D52"/>
    <w:rsid w:val="00FB20D8"/>
    <w:rsid w:val="00FB29D7"/>
    <w:rsid w:val="00FB31F9"/>
    <w:rsid w:val="00FB3D08"/>
    <w:rsid w:val="00FB6FD3"/>
    <w:rsid w:val="00FB7F14"/>
    <w:rsid w:val="00FC0255"/>
    <w:rsid w:val="00FC10C3"/>
    <w:rsid w:val="00FC3137"/>
    <w:rsid w:val="00FC34AF"/>
    <w:rsid w:val="00FD0D79"/>
    <w:rsid w:val="00FD39B6"/>
    <w:rsid w:val="00FD7B21"/>
    <w:rsid w:val="00FE1DD2"/>
    <w:rsid w:val="00FE2E9A"/>
    <w:rsid w:val="00FE34CB"/>
    <w:rsid w:val="00FE3E04"/>
    <w:rsid w:val="00FF062D"/>
    <w:rsid w:val="00FF2D6F"/>
    <w:rsid w:val="00FF3A05"/>
    <w:rsid w:val="00FF41D0"/>
    <w:rsid w:val="00FF4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6E4FDE5B"/>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6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6A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A1E"/>
  </w:style>
  <w:style w:type="paragraph" w:styleId="Footer">
    <w:name w:val="footer"/>
    <w:basedOn w:val="Normal"/>
    <w:link w:val="FooterChar"/>
    <w:uiPriority w:val="99"/>
    <w:unhideWhenUsed/>
    <w:rsid w:val="00496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A1E"/>
  </w:style>
  <w:style w:type="paragraph" w:customStyle="1" w:styleId="Default">
    <w:name w:val="Default"/>
    <w:rsid w:val="00496A1E"/>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316B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6B43"/>
    <w:rPr>
      <w:rFonts w:ascii="Tahoma" w:hAnsi="Tahoma" w:cs="Tahoma"/>
      <w:sz w:val="16"/>
      <w:szCs w:val="16"/>
    </w:rPr>
  </w:style>
  <w:style w:type="character" w:customStyle="1" w:styleId="markedcontent">
    <w:name w:val="markedcontent"/>
    <w:basedOn w:val="DefaultParagraphFont"/>
    <w:rsid w:val="00EE6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pphrequest.dotx</Template>
  <TotalTime>0</TotalTime>
  <Pages>2</Pages>
  <Words>709</Words>
  <Characters>4043</Characters>
  <Application>Microsoft Office Word</Application>
  <DocSecurity>0</DocSecurity>
  <PresentationFormat>14|.DOTX</PresentationFormat>
  <Lines>33</Lines>
  <Paragraphs>9</Paragraphs>
  <ScaleCrop>false</ScaleCrop>
  <HeadingPairs>
    <vt:vector size="2" baseType="variant">
      <vt:variant>
        <vt:lpstr>Title</vt:lpstr>
      </vt:variant>
      <vt:variant>
        <vt:i4>1</vt:i4>
      </vt:variant>
    </vt:vector>
  </HeadingPairs>
  <TitlesOfParts>
    <vt:vector size="1" baseType="lpstr">
      <vt:lpstr>IP5 PPH Request.DOCX</vt:lpstr>
    </vt:vector>
  </TitlesOfParts>
  <Company>SLW</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IP5 PPH Request.DOCX</dc:title>
  <dc:creator>Lynnea Fredrikson</dc:creator>
  <cp:lastModifiedBy>Jacob Burns</cp:lastModifiedBy>
  <cp:revision>2</cp:revision>
  <dcterms:created xsi:type="dcterms:W3CDTF">2024-06-03T23:52:00Z</dcterms:created>
  <dcterms:modified xsi:type="dcterms:W3CDTF">2024-06-03T23:52:00Z</dcterms:modified>
</cp:coreProperties>
</file>