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2D124" w14:textId="77777777" w:rsidR="00BD2716" w:rsidRDefault="003C6623" w:rsidP="00B16EC1">
      <w:pPr>
        <w:ind w:right="-360"/>
        <w:jc w:val="right"/>
      </w:pPr>
      <w:r w:rsidRPr="003C6623">
        <w:t>PTO/SB/439 (11-15)</w:t>
      </w:r>
    </w:p>
    <w:tbl>
      <w:tblPr>
        <w:tblStyle w:val="TableGrid"/>
        <w:tblW w:w="10260" w:type="dxa"/>
        <w:tblInd w:w="-545"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ook w:val="04A0" w:firstRow="1" w:lastRow="0" w:firstColumn="1" w:lastColumn="0" w:noHBand="0" w:noVBand="1"/>
      </w:tblPr>
      <w:tblGrid>
        <w:gridCol w:w="4410"/>
        <w:gridCol w:w="2340"/>
        <w:gridCol w:w="3510"/>
      </w:tblGrid>
      <w:tr w:rsidR="00021496" w14:paraId="7A72B2EC" w14:textId="77777777" w:rsidTr="00AE564C">
        <w:trPr>
          <w:trHeight w:val="350"/>
        </w:trPr>
        <w:tc>
          <w:tcPr>
            <w:tcW w:w="4410" w:type="dxa"/>
            <w:vMerge w:val="restart"/>
            <w:vAlign w:val="center"/>
          </w:tcPr>
          <w:p w14:paraId="51BDFEA9" w14:textId="77777777" w:rsidR="00021496" w:rsidRPr="0019299E" w:rsidRDefault="00021496" w:rsidP="00021496">
            <w:pPr>
              <w:jc w:val="center"/>
              <w:rPr>
                <w:b/>
                <w:sz w:val="28"/>
                <w:szCs w:val="28"/>
              </w:rPr>
            </w:pPr>
            <w:r w:rsidRPr="0019299E">
              <w:rPr>
                <w:b/>
                <w:sz w:val="28"/>
                <w:szCs w:val="28"/>
              </w:rPr>
              <w:t>AUTHORIZATION FOR INTERNET</w:t>
            </w:r>
          </w:p>
          <w:p w14:paraId="00DF7629" w14:textId="77777777" w:rsidR="00021496" w:rsidRPr="0019299E" w:rsidRDefault="00021496" w:rsidP="00021496">
            <w:pPr>
              <w:jc w:val="center"/>
              <w:rPr>
                <w:b/>
                <w:sz w:val="28"/>
                <w:szCs w:val="28"/>
              </w:rPr>
            </w:pPr>
            <w:r w:rsidRPr="0019299E">
              <w:rPr>
                <w:b/>
                <w:sz w:val="28"/>
                <w:szCs w:val="28"/>
              </w:rPr>
              <w:t>COMMUNICATIONS IN A PATENT</w:t>
            </w:r>
          </w:p>
          <w:p w14:paraId="17C4B16E" w14:textId="77777777" w:rsidR="00021496" w:rsidRPr="0019299E" w:rsidRDefault="00021496" w:rsidP="00021496">
            <w:pPr>
              <w:jc w:val="center"/>
              <w:rPr>
                <w:b/>
                <w:sz w:val="28"/>
                <w:szCs w:val="28"/>
              </w:rPr>
            </w:pPr>
            <w:r w:rsidRPr="0019299E">
              <w:rPr>
                <w:b/>
                <w:sz w:val="28"/>
                <w:szCs w:val="28"/>
              </w:rPr>
              <w:t>APPLICATION OR REQUEST TO WITHDRAW AUTHORIZATION FOR</w:t>
            </w:r>
          </w:p>
          <w:p w14:paraId="6FD774B8" w14:textId="77777777" w:rsidR="00021496" w:rsidRDefault="00021496" w:rsidP="00021496">
            <w:pPr>
              <w:jc w:val="center"/>
            </w:pPr>
            <w:r w:rsidRPr="0019299E">
              <w:rPr>
                <w:b/>
                <w:sz w:val="28"/>
                <w:szCs w:val="28"/>
              </w:rPr>
              <w:t>INTERNET COMMUNICATIONS</w:t>
            </w:r>
          </w:p>
        </w:tc>
        <w:tc>
          <w:tcPr>
            <w:tcW w:w="2340" w:type="dxa"/>
            <w:vAlign w:val="center"/>
          </w:tcPr>
          <w:p w14:paraId="37A59F2F" w14:textId="77777777" w:rsidR="00021496" w:rsidRPr="00094D47" w:rsidRDefault="00021496" w:rsidP="00021496">
            <w:r w:rsidRPr="00094D47">
              <w:t xml:space="preserve">Application No. </w:t>
            </w:r>
          </w:p>
        </w:tc>
        <w:tc>
          <w:tcPr>
            <w:tcW w:w="3510" w:type="dxa"/>
            <w:vAlign w:val="center"/>
          </w:tcPr>
          <w:p w14:paraId="67D89255" w14:textId="77777777" w:rsidR="00021496" w:rsidRDefault="00AE564C" w:rsidP="00AE564C">
            <w:r w:rsidRPr="00AE564C">
              <w:t>&lt;&lt;serialNo&gt;&gt;</w:t>
            </w:r>
          </w:p>
        </w:tc>
      </w:tr>
      <w:tr w:rsidR="00021496" w14:paraId="2286657A" w14:textId="77777777" w:rsidTr="00AE564C">
        <w:trPr>
          <w:trHeight w:val="350"/>
        </w:trPr>
        <w:tc>
          <w:tcPr>
            <w:tcW w:w="4410" w:type="dxa"/>
            <w:vMerge/>
          </w:tcPr>
          <w:p w14:paraId="1D470518" w14:textId="77777777" w:rsidR="00021496" w:rsidRDefault="00021496" w:rsidP="00021496">
            <w:pPr>
              <w:jc w:val="center"/>
            </w:pPr>
          </w:p>
        </w:tc>
        <w:tc>
          <w:tcPr>
            <w:tcW w:w="2340" w:type="dxa"/>
            <w:vAlign w:val="center"/>
          </w:tcPr>
          <w:p w14:paraId="489B18D9" w14:textId="77777777" w:rsidR="00021496" w:rsidRPr="00094D47" w:rsidRDefault="00021496" w:rsidP="00021496">
            <w:r w:rsidRPr="00021496">
              <w:t xml:space="preserve">Filing Date </w:t>
            </w:r>
          </w:p>
        </w:tc>
        <w:tc>
          <w:tcPr>
            <w:tcW w:w="3510" w:type="dxa"/>
            <w:vAlign w:val="center"/>
          </w:tcPr>
          <w:p w14:paraId="01152057" w14:textId="77777777" w:rsidR="00021496" w:rsidRDefault="00AE564C" w:rsidP="00AE564C">
            <w:r w:rsidRPr="00AE564C">
              <w:t>&lt;&lt;filedDate&gt;&gt;</w:t>
            </w:r>
          </w:p>
        </w:tc>
      </w:tr>
      <w:tr w:rsidR="00021496" w14:paraId="0A30775A" w14:textId="77777777" w:rsidTr="00AE564C">
        <w:trPr>
          <w:trHeight w:val="350"/>
        </w:trPr>
        <w:tc>
          <w:tcPr>
            <w:tcW w:w="4410" w:type="dxa"/>
            <w:vMerge/>
          </w:tcPr>
          <w:p w14:paraId="18EFB1D2" w14:textId="77777777" w:rsidR="00021496" w:rsidRDefault="00021496" w:rsidP="00021496">
            <w:pPr>
              <w:jc w:val="center"/>
            </w:pPr>
          </w:p>
        </w:tc>
        <w:tc>
          <w:tcPr>
            <w:tcW w:w="2340" w:type="dxa"/>
            <w:vAlign w:val="center"/>
          </w:tcPr>
          <w:p w14:paraId="3E85829E" w14:textId="77777777" w:rsidR="00021496" w:rsidRPr="00094D47" w:rsidRDefault="00021496" w:rsidP="00021496">
            <w:r w:rsidRPr="00021496">
              <w:t xml:space="preserve">First Named Inventor </w:t>
            </w:r>
          </w:p>
        </w:tc>
        <w:tc>
          <w:tcPr>
            <w:tcW w:w="3510" w:type="dxa"/>
            <w:vAlign w:val="center"/>
          </w:tcPr>
          <w:p w14:paraId="22F0C7DF" w14:textId="77777777" w:rsidR="00021496" w:rsidRDefault="00AE564C" w:rsidP="00AE564C">
            <w:r w:rsidRPr="00AE564C">
              <w:t>&lt;&lt;inventorEtal&gt;&gt;</w:t>
            </w:r>
          </w:p>
        </w:tc>
      </w:tr>
      <w:tr w:rsidR="00021496" w14:paraId="5CA76A66" w14:textId="77777777" w:rsidTr="00AE564C">
        <w:trPr>
          <w:trHeight w:val="350"/>
        </w:trPr>
        <w:tc>
          <w:tcPr>
            <w:tcW w:w="4410" w:type="dxa"/>
            <w:vMerge/>
          </w:tcPr>
          <w:p w14:paraId="005F7A29" w14:textId="77777777" w:rsidR="00021496" w:rsidRDefault="00021496" w:rsidP="00021496">
            <w:pPr>
              <w:jc w:val="center"/>
            </w:pPr>
          </w:p>
        </w:tc>
        <w:tc>
          <w:tcPr>
            <w:tcW w:w="2340" w:type="dxa"/>
            <w:vAlign w:val="center"/>
          </w:tcPr>
          <w:p w14:paraId="69DE2ECA" w14:textId="77777777" w:rsidR="00021496" w:rsidRDefault="00021496" w:rsidP="00021496">
            <w:r w:rsidRPr="00021496">
              <w:t xml:space="preserve">Art Unit </w:t>
            </w:r>
          </w:p>
        </w:tc>
        <w:tc>
          <w:tcPr>
            <w:tcW w:w="3510" w:type="dxa"/>
            <w:vAlign w:val="center"/>
          </w:tcPr>
          <w:p w14:paraId="0BB5E88F" w14:textId="77777777" w:rsidR="00021496" w:rsidRDefault="00AE564C" w:rsidP="00AE564C">
            <w:r w:rsidRPr="00AE564C">
              <w:t>&lt;&lt;artUnit&gt;&gt;</w:t>
            </w:r>
          </w:p>
        </w:tc>
      </w:tr>
      <w:tr w:rsidR="00021496" w14:paraId="12B72B7C" w14:textId="77777777" w:rsidTr="00AE564C">
        <w:trPr>
          <w:trHeight w:val="350"/>
        </w:trPr>
        <w:tc>
          <w:tcPr>
            <w:tcW w:w="4410" w:type="dxa"/>
            <w:vMerge/>
          </w:tcPr>
          <w:p w14:paraId="1DA9AA97" w14:textId="77777777" w:rsidR="00021496" w:rsidRDefault="00021496" w:rsidP="00021496">
            <w:pPr>
              <w:jc w:val="center"/>
            </w:pPr>
          </w:p>
        </w:tc>
        <w:tc>
          <w:tcPr>
            <w:tcW w:w="2340" w:type="dxa"/>
            <w:vAlign w:val="center"/>
          </w:tcPr>
          <w:p w14:paraId="11022D0A" w14:textId="77777777" w:rsidR="00021496" w:rsidRPr="00094D47" w:rsidRDefault="00021496" w:rsidP="00021496">
            <w:r w:rsidRPr="00021496">
              <w:t>Examiner Name</w:t>
            </w:r>
          </w:p>
        </w:tc>
        <w:tc>
          <w:tcPr>
            <w:tcW w:w="3510" w:type="dxa"/>
            <w:vAlign w:val="center"/>
          </w:tcPr>
          <w:p w14:paraId="1B86855E" w14:textId="77777777" w:rsidR="00021496" w:rsidRDefault="00AE564C" w:rsidP="00AE564C">
            <w:r w:rsidRPr="00AE564C">
              <w:t>&lt;&lt;examinerName&gt;&gt;</w:t>
            </w:r>
          </w:p>
        </w:tc>
      </w:tr>
      <w:tr w:rsidR="00021496" w14:paraId="0AE4B55A" w14:textId="77777777" w:rsidTr="00AE564C">
        <w:trPr>
          <w:trHeight w:val="350"/>
        </w:trPr>
        <w:tc>
          <w:tcPr>
            <w:tcW w:w="4410" w:type="dxa"/>
            <w:vMerge/>
          </w:tcPr>
          <w:p w14:paraId="180C00B4" w14:textId="77777777" w:rsidR="00021496" w:rsidRDefault="00021496" w:rsidP="00021496">
            <w:pPr>
              <w:jc w:val="center"/>
            </w:pPr>
          </w:p>
        </w:tc>
        <w:tc>
          <w:tcPr>
            <w:tcW w:w="2340" w:type="dxa"/>
            <w:vAlign w:val="center"/>
          </w:tcPr>
          <w:p w14:paraId="1F83A5E6" w14:textId="77777777" w:rsidR="00021496" w:rsidRPr="00094D47" w:rsidRDefault="00021496" w:rsidP="00021496">
            <w:r w:rsidRPr="00021496">
              <w:t>Practitioner Docket No.</w:t>
            </w:r>
          </w:p>
        </w:tc>
        <w:tc>
          <w:tcPr>
            <w:tcW w:w="3510" w:type="dxa"/>
            <w:vAlign w:val="center"/>
          </w:tcPr>
          <w:p w14:paraId="18803E5A" w14:textId="77777777" w:rsidR="00021496" w:rsidRDefault="00AE564C" w:rsidP="00AE564C">
            <w:r w:rsidRPr="00AE564C">
              <w:t>&lt;&lt;matterNo&gt;&gt;</w:t>
            </w:r>
          </w:p>
        </w:tc>
      </w:tr>
    </w:tbl>
    <w:p w14:paraId="030DE915" w14:textId="77777777" w:rsidR="003C6623" w:rsidRDefault="003C6623" w:rsidP="00021496">
      <w:pPr>
        <w:spacing w:after="0" w:line="120" w:lineRule="auto"/>
      </w:pPr>
    </w:p>
    <w:tbl>
      <w:tblPr>
        <w:tblStyle w:val="TableGrid"/>
        <w:tblW w:w="10260" w:type="dxa"/>
        <w:tblInd w:w="-545"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0260"/>
      </w:tblGrid>
      <w:tr w:rsidR="00021496" w14:paraId="347AB939" w14:textId="77777777" w:rsidTr="00B16EC1">
        <w:trPr>
          <w:trHeight w:val="9962"/>
        </w:trPr>
        <w:tc>
          <w:tcPr>
            <w:tcW w:w="10260" w:type="dxa"/>
          </w:tcPr>
          <w:p w14:paraId="47B384A0" w14:textId="77777777" w:rsidR="00DE1A69" w:rsidRDefault="00DE1A69" w:rsidP="0019299E">
            <w:pPr>
              <w:spacing w:line="120" w:lineRule="auto"/>
            </w:pPr>
          </w:p>
          <w:p w14:paraId="4CF3B83B" w14:textId="77777777" w:rsidR="00021496" w:rsidRPr="00021496" w:rsidRDefault="00021496" w:rsidP="00021496">
            <w:r w:rsidRPr="00021496">
              <w:t xml:space="preserve">To: </w:t>
            </w:r>
            <w:r>
              <w:t xml:space="preserve">          </w:t>
            </w:r>
            <w:r w:rsidRPr="00021496">
              <w:t>Commissioner for Patents</w:t>
            </w:r>
          </w:p>
          <w:p w14:paraId="3CEF9290" w14:textId="77777777" w:rsidR="00021496" w:rsidRPr="00021496" w:rsidRDefault="00021496" w:rsidP="00021496">
            <w:r>
              <w:t xml:space="preserve">                 </w:t>
            </w:r>
            <w:r w:rsidRPr="00021496">
              <w:t>P.O. Box 1450</w:t>
            </w:r>
          </w:p>
          <w:p w14:paraId="4DD68411" w14:textId="77777777" w:rsidR="00021496" w:rsidRDefault="00021496" w:rsidP="00021496">
            <w:r>
              <w:t xml:space="preserve">                 </w:t>
            </w:r>
            <w:r w:rsidRPr="00021496">
              <w:t>Alexandria, VA 22313-1450</w:t>
            </w:r>
          </w:p>
          <w:p w14:paraId="39954D47" w14:textId="77777777" w:rsidR="00021496" w:rsidRPr="00021496" w:rsidRDefault="00021496" w:rsidP="00021496"/>
          <w:p w14:paraId="2FC2731D" w14:textId="77777777" w:rsidR="00021496" w:rsidRPr="00021496" w:rsidRDefault="00021496" w:rsidP="00021496">
            <w:pPr>
              <w:numPr>
                <w:ilvl w:val="0"/>
                <w:numId w:val="1"/>
              </w:numPr>
              <w:ind w:left="247" w:hanging="247"/>
              <w:rPr>
                <w:b/>
                <w:bCs/>
              </w:rPr>
            </w:pPr>
            <w:r w:rsidRPr="00021496">
              <w:rPr>
                <w:b/>
                <w:bCs/>
              </w:rPr>
              <w:t>To authorize permission for Internet Communications.</w:t>
            </w:r>
          </w:p>
          <w:p w14:paraId="51C6DC9A" w14:textId="77777777" w:rsidR="00021496" w:rsidRPr="00021496" w:rsidRDefault="00C15946" w:rsidP="00021496">
            <w:sdt>
              <w:sdtPr>
                <w:rPr>
                  <w:sz w:val="36"/>
                  <w:szCs w:val="36"/>
                </w:rPr>
                <w:id w:val="-354651445"/>
                <w14:checkbox>
                  <w14:checked w14:val="1"/>
                  <w14:checkedState w14:val="2612" w14:font="MS Gothic"/>
                  <w14:uncheckedState w14:val="2610" w14:font="MS Gothic"/>
                </w14:checkbox>
              </w:sdtPr>
              <w:sdtEndPr/>
              <w:sdtContent>
                <w:r w:rsidR="0019299E">
                  <w:rPr>
                    <w:rFonts w:ascii="MS Gothic" w:eastAsia="MS Gothic" w:hAnsi="MS Gothic" w:hint="eastAsia"/>
                    <w:sz w:val="36"/>
                    <w:szCs w:val="36"/>
                  </w:rPr>
                  <w:t>☒</w:t>
                </w:r>
              </w:sdtContent>
            </w:sdt>
            <w:r w:rsidR="00DE1A69">
              <w:rPr>
                <w:sz w:val="36"/>
                <w:szCs w:val="36"/>
              </w:rPr>
              <w:t xml:space="preserve">  </w:t>
            </w:r>
            <w:r w:rsidR="00021496" w:rsidRPr="00021496">
              <w:t>Recognizing that Internet communications are not secure, I hereby authorize the USPTO to communicate with the undersigned and practitioners in accordance with 37 CFR 1.33 and 37 CFR 1.34 concerning any subject matter of this application via video conferencing, instant messaging, or electronic mail. I understand that a copy of these communications will be made of record in the application file. (MPEP 502.03)</w:t>
            </w:r>
          </w:p>
          <w:p w14:paraId="5509DB35" w14:textId="77777777" w:rsidR="00021496" w:rsidRPr="00021496" w:rsidRDefault="00021496" w:rsidP="00021496"/>
          <w:p w14:paraId="762B633B" w14:textId="77777777" w:rsidR="00021496" w:rsidRPr="00021496" w:rsidRDefault="00021496" w:rsidP="00021496">
            <w:pPr>
              <w:numPr>
                <w:ilvl w:val="0"/>
                <w:numId w:val="1"/>
              </w:numPr>
              <w:ind w:left="247" w:hanging="247"/>
              <w:rPr>
                <w:b/>
                <w:bCs/>
              </w:rPr>
            </w:pPr>
            <w:r w:rsidRPr="00021496">
              <w:rPr>
                <w:b/>
                <w:bCs/>
              </w:rPr>
              <w:t>To withdraw authorization for Internet Communications.</w:t>
            </w:r>
          </w:p>
          <w:p w14:paraId="798ACC9C" w14:textId="77777777" w:rsidR="00DE1A69" w:rsidRDefault="00C15946" w:rsidP="00021496">
            <w:sdt>
              <w:sdtPr>
                <w:rPr>
                  <w:sz w:val="36"/>
                  <w:szCs w:val="36"/>
                </w:rPr>
                <w:id w:val="-211577817"/>
                <w14:checkbox>
                  <w14:checked w14:val="0"/>
                  <w14:checkedState w14:val="2612" w14:font="MS Gothic"/>
                  <w14:uncheckedState w14:val="2610" w14:font="MS Gothic"/>
                </w14:checkbox>
              </w:sdtPr>
              <w:sdtEndPr/>
              <w:sdtContent>
                <w:r w:rsidR="00DE1A69" w:rsidRPr="00DE1A69">
                  <w:rPr>
                    <w:rFonts w:ascii="MS Gothic" w:eastAsia="MS Gothic" w:hAnsi="MS Gothic" w:hint="eastAsia"/>
                    <w:sz w:val="36"/>
                    <w:szCs w:val="36"/>
                  </w:rPr>
                  <w:t>☐</w:t>
                </w:r>
              </w:sdtContent>
            </w:sdt>
            <w:r w:rsidR="00DE1A69">
              <w:rPr>
                <w:sz w:val="36"/>
                <w:szCs w:val="36"/>
              </w:rPr>
              <w:t xml:space="preserve">  </w:t>
            </w:r>
            <w:r w:rsidR="00021496" w:rsidRPr="00021496">
              <w:t>The authorization given on , to the USPTO to communicate with the undersigned and any practitioner in accordance with 37 CFR 1.33 and 37 CFR 1.34 concerning any subject matter of this application via Internet communications such as video conferencing, instant messaging, or electronic mail is hereby withdrawn. I understand that the withdrawal is effective when approved rather than when received.</w:t>
            </w:r>
          </w:p>
          <w:p w14:paraId="5CD87861" w14:textId="77777777" w:rsidR="00DE1A69" w:rsidRDefault="00DE1A69" w:rsidP="00021496"/>
          <w:p w14:paraId="778EF6E1" w14:textId="77777777" w:rsidR="00021496" w:rsidRPr="00021496" w:rsidRDefault="00021496" w:rsidP="00021496">
            <w:r w:rsidRPr="00021496">
              <w:t>I am the</w:t>
            </w:r>
          </w:p>
          <w:p w14:paraId="42A2072E" w14:textId="77777777" w:rsidR="00021496" w:rsidRPr="00021496" w:rsidRDefault="00DE1A69" w:rsidP="00021496">
            <w:r>
              <w:rPr>
                <w:sz w:val="36"/>
                <w:szCs w:val="36"/>
              </w:rPr>
              <w:t xml:space="preserve">        </w:t>
            </w:r>
            <w:sdt>
              <w:sdtPr>
                <w:rPr>
                  <w:sz w:val="36"/>
                  <w:szCs w:val="36"/>
                </w:rPr>
                <w:id w:val="-1211802791"/>
                <w14:checkbox>
                  <w14:checked w14:val="0"/>
                  <w14:checkedState w14:val="2612" w14:font="MS Gothic"/>
                  <w14:uncheckedState w14:val="2610" w14:font="MS Gothic"/>
                </w14:checkbox>
              </w:sdtPr>
              <w:sdtEndPr/>
              <w:sdtContent>
                <w:r>
                  <w:rPr>
                    <w:rFonts w:ascii="MS Gothic" w:eastAsia="MS Gothic" w:hAnsi="MS Gothic" w:hint="eastAsia"/>
                    <w:sz w:val="36"/>
                    <w:szCs w:val="36"/>
                  </w:rPr>
                  <w:t>☐</w:t>
                </w:r>
              </w:sdtContent>
            </w:sdt>
            <w:r>
              <w:rPr>
                <w:sz w:val="36"/>
                <w:szCs w:val="36"/>
              </w:rPr>
              <w:t xml:space="preserve">  </w:t>
            </w:r>
            <w:r w:rsidR="00021496" w:rsidRPr="00021496">
              <w:t>applicant.</w:t>
            </w:r>
          </w:p>
          <w:p w14:paraId="5CFA49D9" w14:textId="77777777" w:rsidR="00021496" w:rsidRPr="00021496" w:rsidRDefault="00DE1A69" w:rsidP="00021496">
            <w:r>
              <w:rPr>
                <w:sz w:val="36"/>
                <w:szCs w:val="36"/>
              </w:rPr>
              <w:t xml:space="preserve">        </w:t>
            </w:r>
            <w:sdt>
              <w:sdtPr>
                <w:rPr>
                  <w:sz w:val="36"/>
                  <w:szCs w:val="36"/>
                </w:rPr>
                <w:id w:val="-635867963"/>
                <w14:checkbox>
                  <w14:checked w14:val="1"/>
                  <w14:checkedState w14:val="2612" w14:font="MS Gothic"/>
                  <w14:uncheckedState w14:val="2610" w14:font="MS Gothic"/>
                </w14:checkbox>
              </w:sdtPr>
              <w:sdtEndPr/>
              <w:sdtContent>
                <w:r>
                  <w:rPr>
                    <w:rFonts w:ascii="MS Gothic" w:eastAsia="MS Gothic" w:hAnsi="MS Gothic" w:hint="eastAsia"/>
                    <w:sz w:val="36"/>
                    <w:szCs w:val="36"/>
                  </w:rPr>
                  <w:t>☒</w:t>
                </w:r>
              </w:sdtContent>
            </w:sdt>
            <w:r>
              <w:rPr>
                <w:sz w:val="36"/>
                <w:szCs w:val="36"/>
              </w:rPr>
              <w:t xml:space="preserve">  </w:t>
            </w:r>
            <w:r w:rsidR="00021496" w:rsidRPr="00021496">
              <w:t xml:space="preserve">attorney or agent of record. Registration number </w:t>
            </w:r>
            <w:r w:rsidR="00AE564C" w:rsidRPr="00AE564C">
              <w:rPr>
                <w:u w:val="single"/>
              </w:rPr>
              <w:t>&lt;&lt;SARegNo&gt;&gt;</w:t>
            </w:r>
            <w:r w:rsidR="00021496" w:rsidRPr="00021496">
              <w:t>.</w:t>
            </w:r>
          </w:p>
          <w:p w14:paraId="08EFF762" w14:textId="77777777" w:rsidR="00021496" w:rsidRPr="00021496" w:rsidRDefault="00DE1A69" w:rsidP="00021496">
            <w:r>
              <w:rPr>
                <w:noProof/>
                <w:sz w:val="36"/>
                <w:szCs w:val="36"/>
              </w:rPr>
              <mc:AlternateContent>
                <mc:Choice Requires="wps">
                  <w:drawing>
                    <wp:anchor distT="0" distB="0" distL="114300" distR="114300" simplePos="0" relativeHeight="251659264" behindDoc="0" locked="0" layoutInCell="1" allowOverlap="1" wp14:anchorId="70DE0D80" wp14:editId="11B8D4F9">
                      <wp:simplePos x="0" y="0"/>
                      <wp:positionH relativeFrom="column">
                        <wp:posOffset>4443095</wp:posOffset>
                      </wp:positionH>
                      <wp:positionV relativeFrom="paragraph">
                        <wp:posOffset>265430</wp:posOffset>
                      </wp:positionV>
                      <wp:extent cx="11239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123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9EADCB8"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49.85pt,20.9pt" to="438.35pt,2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" strokecolor="black [3200]" strokeweight=".5pt">
                      <v:stroke joinstyle="miter"/>
                    </v:line>
                  </w:pict>
                </mc:Fallback>
              </mc:AlternateContent>
            </w:r>
            <w:r>
              <w:rPr>
                <w:sz w:val="36"/>
                <w:szCs w:val="36"/>
              </w:rPr>
              <w:t xml:space="preserve">        </w:t>
            </w:r>
            <w:sdt>
              <w:sdtPr>
                <w:rPr>
                  <w:sz w:val="36"/>
                  <w:szCs w:val="36"/>
                </w:rPr>
                <w:id w:val="-55787791"/>
                <w14:checkbox>
                  <w14:checked w14:val="0"/>
                  <w14:checkedState w14:val="2612" w14:font="MS Gothic"/>
                  <w14:uncheckedState w14:val="2610" w14:font="MS Gothic"/>
                </w14:checkbox>
              </w:sdtPr>
              <w:sdtEndPr/>
              <w:sdtContent>
                <w:r w:rsidRPr="00DE1A69">
                  <w:rPr>
                    <w:rFonts w:ascii="MS Gothic" w:eastAsia="MS Gothic" w:hAnsi="MS Gothic" w:hint="eastAsia"/>
                    <w:sz w:val="36"/>
                    <w:szCs w:val="36"/>
                  </w:rPr>
                  <w:t>☐</w:t>
                </w:r>
              </w:sdtContent>
            </w:sdt>
            <w:r>
              <w:rPr>
                <w:sz w:val="36"/>
                <w:szCs w:val="36"/>
              </w:rPr>
              <w:t xml:space="preserve">  </w:t>
            </w:r>
            <w:r w:rsidR="00021496" w:rsidRPr="00021496">
              <w:t xml:space="preserve">attorney or agent acting under 37 CFR 1.34. Registration number </w:t>
            </w:r>
            <w:r>
              <w:t xml:space="preserve">                                   </w:t>
            </w:r>
            <w:r w:rsidR="00021496" w:rsidRPr="00021496">
              <w:t>.</w:t>
            </w:r>
          </w:p>
          <w:p w14:paraId="78F20D24" w14:textId="77777777" w:rsidR="00021496" w:rsidRPr="00021496" w:rsidRDefault="00021496" w:rsidP="00021496"/>
          <w:tbl>
            <w:tblPr>
              <w:tblStyle w:val="TableGrid"/>
              <w:tblW w:w="0" w:type="auto"/>
              <w:tblLook w:val="04A0" w:firstRow="1" w:lastRow="0" w:firstColumn="1" w:lastColumn="0" w:noHBand="0" w:noVBand="1"/>
            </w:tblPr>
            <w:tblGrid>
              <w:gridCol w:w="3840"/>
              <w:gridCol w:w="2563"/>
              <w:gridCol w:w="240"/>
              <w:gridCol w:w="3185"/>
            </w:tblGrid>
            <w:tr w:rsidR="0019299E" w14:paraId="1A9DA782" w14:textId="77777777" w:rsidTr="00817F2E">
              <w:trPr>
                <w:trHeight w:val="540"/>
              </w:trPr>
              <w:tc>
                <w:tcPr>
                  <w:tcW w:w="3840" w:type="dxa"/>
                  <w:tcBorders>
                    <w:top w:val="nil"/>
                    <w:left w:val="nil"/>
                    <w:bottom w:val="nil"/>
                    <w:right w:val="nil"/>
                  </w:tcBorders>
                </w:tcPr>
                <w:p w14:paraId="78EF1429" w14:textId="77607776" w:rsidR="0019299E" w:rsidRDefault="00D56BEC" w:rsidP="00021496">
                  <w:r w:rsidRPr="005122AA">
                    <w:rPr>
                      <w:rFonts w:ascii="Times New Roman" w:hAnsi="Times New Roman" w:cs="Times New Roman"/>
                      <w:sz w:val="24"/>
                      <w:szCs w:val="24"/>
                    </w:rPr>
                    <w:t>&lt;&lt;echoSignature&gt;&gt;</w:t>
                  </w:r>
                </w:p>
              </w:tc>
              <w:tc>
                <w:tcPr>
                  <w:tcW w:w="2803" w:type="dxa"/>
                  <w:gridSpan w:val="2"/>
                  <w:tcBorders>
                    <w:top w:val="nil"/>
                    <w:left w:val="nil"/>
                    <w:bottom w:val="nil"/>
                    <w:right w:val="nil"/>
                  </w:tcBorders>
                </w:tcPr>
                <w:p w14:paraId="06E5734A" w14:textId="77777777" w:rsidR="0019299E" w:rsidRDefault="0019299E" w:rsidP="00021496"/>
              </w:tc>
              <w:tc>
                <w:tcPr>
                  <w:tcW w:w="3185" w:type="dxa"/>
                  <w:tcBorders>
                    <w:top w:val="nil"/>
                    <w:left w:val="nil"/>
                    <w:bottom w:val="single" w:sz="4" w:space="0" w:color="auto"/>
                    <w:right w:val="nil"/>
                  </w:tcBorders>
                </w:tcPr>
                <w:p w14:paraId="2B84A43E" w14:textId="4EFC48B8" w:rsidR="0019299E" w:rsidRDefault="00D56BEC" w:rsidP="00021496">
                  <w:r w:rsidRPr="005122AA">
                    <w:rPr>
                      <w:rFonts w:ascii="Times New Roman" w:hAnsi="Times New Roman" w:cs="Times New Roman"/>
                      <w:sz w:val="24"/>
                      <w:szCs w:val="24"/>
                    </w:rPr>
                    <w:t>&lt;&lt;signatureDate&gt;&gt;</w:t>
                  </w:r>
                </w:p>
              </w:tc>
            </w:tr>
            <w:tr w:rsidR="0019299E" w14:paraId="6F07F399" w14:textId="77777777" w:rsidTr="00817F2E">
              <w:tc>
                <w:tcPr>
                  <w:tcW w:w="6403" w:type="dxa"/>
                  <w:gridSpan w:val="2"/>
                  <w:tcBorders>
                    <w:top w:val="single" w:sz="4" w:space="0" w:color="auto"/>
                    <w:left w:val="nil"/>
                    <w:bottom w:val="nil"/>
                    <w:right w:val="nil"/>
                  </w:tcBorders>
                </w:tcPr>
                <w:p w14:paraId="2D2FD68F" w14:textId="77777777" w:rsidR="0019299E" w:rsidRDefault="0019299E" w:rsidP="0019299E">
                  <w:pPr>
                    <w:jc w:val="center"/>
                  </w:pPr>
                  <w:r w:rsidRPr="00DE1A69">
                    <w:t>Signature</w:t>
                  </w:r>
                </w:p>
              </w:tc>
              <w:tc>
                <w:tcPr>
                  <w:tcW w:w="240" w:type="dxa"/>
                  <w:tcBorders>
                    <w:top w:val="nil"/>
                    <w:left w:val="nil"/>
                    <w:bottom w:val="nil"/>
                    <w:right w:val="nil"/>
                  </w:tcBorders>
                </w:tcPr>
                <w:p w14:paraId="1F46E57F" w14:textId="77777777" w:rsidR="0019299E" w:rsidRPr="00DE1A69" w:rsidRDefault="0019299E" w:rsidP="0019299E">
                  <w:pPr>
                    <w:jc w:val="center"/>
                  </w:pPr>
                </w:p>
              </w:tc>
              <w:tc>
                <w:tcPr>
                  <w:tcW w:w="3185" w:type="dxa"/>
                  <w:tcBorders>
                    <w:top w:val="single" w:sz="4" w:space="0" w:color="auto"/>
                    <w:left w:val="nil"/>
                    <w:bottom w:val="nil"/>
                    <w:right w:val="nil"/>
                  </w:tcBorders>
                </w:tcPr>
                <w:p w14:paraId="7DDEFFCA" w14:textId="77777777" w:rsidR="0019299E" w:rsidRDefault="0019299E" w:rsidP="0019299E">
                  <w:pPr>
                    <w:jc w:val="center"/>
                  </w:pPr>
                  <w:r w:rsidRPr="00DE1A69">
                    <w:t>Date</w:t>
                  </w:r>
                </w:p>
              </w:tc>
            </w:tr>
            <w:tr w:rsidR="0019299E" w14:paraId="255840B3" w14:textId="77777777" w:rsidTr="00817F2E">
              <w:trPr>
                <w:trHeight w:val="540"/>
              </w:trPr>
              <w:tc>
                <w:tcPr>
                  <w:tcW w:w="6403" w:type="dxa"/>
                  <w:gridSpan w:val="2"/>
                  <w:tcBorders>
                    <w:top w:val="nil"/>
                    <w:left w:val="nil"/>
                    <w:right w:val="nil"/>
                  </w:tcBorders>
                  <w:vAlign w:val="bottom"/>
                </w:tcPr>
                <w:p w14:paraId="1F19214E" w14:textId="77777777" w:rsidR="0019299E" w:rsidRDefault="00AE564C" w:rsidP="00AE564C">
                  <w:pPr>
                    <w:jc w:val="center"/>
                  </w:pPr>
                  <w:r w:rsidRPr="00AE564C">
                    <w:t>&lt;&lt;SAName&gt;&gt;</w:t>
                  </w:r>
                </w:p>
              </w:tc>
              <w:tc>
                <w:tcPr>
                  <w:tcW w:w="240" w:type="dxa"/>
                  <w:tcBorders>
                    <w:top w:val="nil"/>
                    <w:left w:val="nil"/>
                    <w:bottom w:val="nil"/>
                    <w:right w:val="nil"/>
                  </w:tcBorders>
                </w:tcPr>
                <w:p w14:paraId="221F7665" w14:textId="77777777" w:rsidR="0019299E" w:rsidRDefault="0019299E" w:rsidP="00021496"/>
              </w:tc>
              <w:tc>
                <w:tcPr>
                  <w:tcW w:w="3185" w:type="dxa"/>
                  <w:tcBorders>
                    <w:top w:val="nil"/>
                    <w:left w:val="nil"/>
                    <w:right w:val="nil"/>
                  </w:tcBorders>
                </w:tcPr>
                <w:p w14:paraId="2C0DB7FD" w14:textId="77777777" w:rsidR="0019299E" w:rsidRDefault="0019299E" w:rsidP="00021496"/>
              </w:tc>
            </w:tr>
            <w:tr w:rsidR="0019299E" w14:paraId="02F4A90C" w14:textId="77777777" w:rsidTr="00817F2E">
              <w:tc>
                <w:tcPr>
                  <w:tcW w:w="6403" w:type="dxa"/>
                  <w:gridSpan w:val="2"/>
                  <w:tcBorders>
                    <w:left w:val="nil"/>
                    <w:bottom w:val="nil"/>
                    <w:right w:val="nil"/>
                  </w:tcBorders>
                </w:tcPr>
                <w:p w14:paraId="45B6DA0F" w14:textId="77777777" w:rsidR="0019299E" w:rsidRDefault="0019299E" w:rsidP="0019299E">
                  <w:pPr>
                    <w:jc w:val="center"/>
                  </w:pPr>
                  <w:r w:rsidRPr="00DE1A69">
                    <w:t>Typed or printed name</w:t>
                  </w:r>
                </w:p>
              </w:tc>
              <w:tc>
                <w:tcPr>
                  <w:tcW w:w="240" w:type="dxa"/>
                  <w:tcBorders>
                    <w:top w:val="nil"/>
                    <w:left w:val="nil"/>
                    <w:bottom w:val="nil"/>
                    <w:right w:val="nil"/>
                  </w:tcBorders>
                </w:tcPr>
                <w:p w14:paraId="12D852C9" w14:textId="77777777" w:rsidR="0019299E" w:rsidRPr="00DE1A69" w:rsidRDefault="0019299E" w:rsidP="0019299E">
                  <w:pPr>
                    <w:jc w:val="center"/>
                  </w:pPr>
                </w:p>
              </w:tc>
              <w:tc>
                <w:tcPr>
                  <w:tcW w:w="3185" w:type="dxa"/>
                  <w:tcBorders>
                    <w:left w:val="nil"/>
                    <w:bottom w:val="nil"/>
                    <w:right w:val="nil"/>
                  </w:tcBorders>
                </w:tcPr>
                <w:p w14:paraId="0FEC9AA0" w14:textId="77777777" w:rsidR="0019299E" w:rsidRDefault="0019299E" w:rsidP="0019299E">
                  <w:pPr>
                    <w:jc w:val="center"/>
                  </w:pPr>
                  <w:r w:rsidRPr="00DE1A69">
                    <w:t>Telephone Number</w:t>
                  </w:r>
                </w:p>
              </w:tc>
            </w:tr>
          </w:tbl>
          <w:p w14:paraId="7F05D852" w14:textId="77777777" w:rsidR="00021496" w:rsidRPr="00021496" w:rsidRDefault="00021496" w:rsidP="00021496"/>
          <w:p w14:paraId="1E48AD04" w14:textId="77777777" w:rsidR="00021496" w:rsidRPr="0019299E" w:rsidRDefault="00021496" w:rsidP="00021496">
            <w:pPr>
              <w:rPr>
                <w:sz w:val="20"/>
                <w:szCs w:val="20"/>
              </w:rPr>
            </w:pPr>
            <w:r w:rsidRPr="0019299E">
              <w:rPr>
                <w:b/>
                <w:bCs/>
                <w:sz w:val="20"/>
                <w:szCs w:val="20"/>
                <w:u w:val="single"/>
              </w:rPr>
              <w:t>NOTE</w:t>
            </w:r>
            <w:r w:rsidRPr="0019299E">
              <w:rPr>
                <w:b/>
                <w:bCs/>
                <w:sz w:val="20"/>
                <w:szCs w:val="20"/>
              </w:rPr>
              <w:t xml:space="preserve">: </w:t>
            </w:r>
            <w:r w:rsidRPr="0019299E">
              <w:rPr>
                <w:sz w:val="20"/>
                <w:szCs w:val="20"/>
              </w:rPr>
              <w:t>This form must be signed in accordance with 37 CFR 1.33. See 37 CFR 1.4 for signature requirements and certifications. Juristic entities must be represented by a patent practitioner (see 37 CFR 1.31, which is applicable to any paper filed on or after September 16, 2012, that is presented on behalf of a juristic entity, regardless of application filing date). Submit multiple forms if more than one signature is required, see below*.</w:t>
            </w:r>
          </w:p>
          <w:p w14:paraId="65223A28" w14:textId="77777777" w:rsidR="00DE1A69" w:rsidRPr="0019299E" w:rsidRDefault="00DE1A69" w:rsidP="00021496">
            <w:pPr>
              <w:rPr>
                <w:sz w:val="20"/>
                <w:szCs w:val="20"/>
              </w:rPr>
            </w:pPr>
          </w:p>
          <w:p w14:paraId="6D1E0A36" w14:textId="77777777" w:rsidR="00021496" w:rsidRDefault="00C15946" w:rsidP="0019299E">
            <w:sdt>
              <w:sdtPr>
                <w:rPr>
                  <w:sz w:val="36"/>
                  <w:szCs w:val="36"/>
                </w:rPr>
                <w:id w:val="1225873698"/>
                <w14:checkbox>
                  <w14:checked w14:val="1"/>
                  <w14:checkedState w14:val="2612" w14:font="MS Gothic"/>
                  <w14:uncheckedState w14:val="2610" w14:font="MS Gothic"/>
                </w14:checkbox>
              </w:sdtPr>
              <w:sdtEndPr/>
              <w:sdtContent>
                <w:r w:rsidR="0019299E">
                  <w:rPr>
                    <w:rFonts w:ascii="MS Gothic" w:eastAsia="MS Gothic" w:hAnsi="MS Gothic" w:hint="eastAsia"/>
                    <w:sz w:val="36"/>
                    <w:szCs w:val="36"/>
                  </w:rPr>
                  <w:t>☒</w:t>
                </w:r>
              </w:sdtContent>
            </w:sdt>
            <w:r w:rsidR="00021496" w:rsidRPr="0019299E">
              <w:rPr>
                <w:sz w:val="20"/>
                <w:szCs w:val="20"/>
              </w:rPr>
              <w:t>* Total of</w:t>
            </w:r>
            <w:r w:rsidR="0019299E">
              <w:rPr>
                <w:sz w:val="20"/>
                <w:szCs w:val="20"/>
              </w:rPr>
              <w:t xml:space="preserve"> </w:t>
            </w:r>
            <w:r w:rsidR="0019299E" w:rsidRPr="0019299E">
              <w:rPr>
                <w:sz w:val="20"/>
                <w:szCs w:val="20"/>
                <w:u w:val="single"/>
              </w:rPr>
              <w:t xml:space="preserve">  1 </w:t>
            </w:r>
            <w:r w:rsidR="0019299E" w:rsidRPr="0019299E">
              <w:rPr>
                <w:sz w:val="20"/>
                <w:szCs w:val="20"/>
              </w:rPr>
              <w:t xml:space="preserve"> </w:t>
            </w:r>
            <w:r w:rsidR="00021496" w:rsidRPr="0019299E">
              <w:rPr>
                <w:sz w:val="20"/>
                <w:szCs w:val="20"/>
              </w:rPr>
              <w:t>forms are submitted.</w:t>
            </w:r>
          </w:p>
        </w:tc>
      </w:tr>
    </w:tbl>
    <w:p w14:paraId="63208012" w14:textId="77777777" w:rsidR="00021496" w:rsidRDefault="00021496" w:rsidP="00021496"/>
    <w:sectPr w:rsidR="00021496" w:rsidSect="0019299E">
      <w:pgSz w:w="12240" w:h="15840"/>
      <w:pgMar w:top="90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02"/>
    <w:multiLevelType w:val="multilevel"/>
    <w:tmpl w:val="00000885"/>
    <w:lvl w:ilvl="0">
      <w:start w:val="1"/>
      <w:numFmt w:val="upperRoman"/>
      <w:lvlText w:val="%1."/>
      <w:lvlJc w:val="left"/>
      <w:pPr>
        <w:ind w:left="391" w:hanging="152"/>
      </w:pPr>
      <w:rPr>
        <w:rFonts w:ascii="Calibri" w:hAnsi="Calibri" w:cs="Calibri"/>
        <w:b/>
        <w:bCs/>
        <w:spacing w:val="-1"/>
        <w:w w:val="99"/>
        <w:sz w:val="20"/>
        <w:szCs w:val="20"/>
      </w:rPr>
    </w:lvl>
    <w:lvl w:ilvl="1">
      <w:numFmt w:val="bullet"/>
      <w:lvlText w:val="•"/>
      <w:lvlJc w:val="left"/>
      <w:pPr>
        <w:ind w:left="1344" w:hanging="152"/>
      </w:pPr>
    </w:lvl>
    <w:lvl w:ilvl="2">
      <w:numFmt w:val="bullet"/>
      <w:lvlText w:val="•"/>
      <w:lvlJc w:val="left"/>
      <w:pPr>
        <w:ind w:left="2288" w:hanging="152"/>
      </w:pPr>
    </w:lvl>
    <w:lvl w:ilvl="3">
      <w:numFmt w:val="bullet"/>
      <w:lvlText w:val="•"/>
      <w:lvlJc w:val="left"/>
      <w:pPr>
        <w:ind w:left="3232" w:hanging="152"/>
      </w:pPr>
    </w:lvl>
    <w:lvl w:ilvl="4">
      <w:numFmt w:val="bullet"/>
      <w:lvlText w:val="•"/>
      <w:lvlJc w:val="left"/>
      <w:pPr>
        <w:ind w:left="4176" w:hanging="152"/>
      </w:pPr>
    </w:lvl>
    <w:lvl w:ilvl="5">
      <w:numFmt w:val="bullet"/>
      <w:lvlText w:val="•"/>
      <w:lvlJc w:val="left"/>
      <w:pPr>
        <w:ind w:left="5120" w:hanging="152"/>
      </w:pPr>
    </w:lvl>
    <w:lvl w:ilvl="6">
      <w:numFmt w:val="bullet"/>
      <w:lvlText w:val="•"/>
      <w:lvlJc w:val="left"/>
      <w:pPr>
        <w:ind w:left="6064" w:hanging="152"/>
      </w:pPr>
    </w:lvl>
    <w:lvl w:ilvl="7">
      <w:numFmt w:val="bullet"/>
      <w:lvlText w:val="•"/>
      <w:lvlJc w:val="left"/>
      <w:pPr>
        <w:ind w:left="7008" w:hanging="152"/>
      </w:pPr>
    </w:lvl>
    <w:lvl w:ilvl="8">
      <w:numFmt w:val="bullet"/>
      <w:lvlText w:val="•"/>
      <w:lvlJc w:val="left"/>
      <w:pPr>
        <w:ind w:left="7952" w:hanging="152"/>
      </w:pPr>
    </w:lvl>
  </w:abstractNum>
  <w:num w:numId="1" w16cid:durableId="1641615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C45"/>
    <w:rsid w:val="00021496"/>
    <w:rsid w:val="000A0F24"/>
    <w:rsid w:val="0019299E"/>
    <w:rsid w:val="003C6623"/>
    <w:rsid w:val="00817F2E"/>
    <w:rsid w:val="00827C45"/>
    <w:rsid w:val="00AA420A"/>
    <w:rsid w:val="00AE564C"/>
    <w:rsid w:val="00B16EC1"/>
    <w:rsid w:val="00BD2716"/>
    <w:rsid w:val="00C15946"/>
    <w:rsid w:val="00D56BEC"/>
    <w:rsid w:val="00DE1A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DD467"/>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214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InternetAuthorization.dotx</Template>
  <TotalTime>0</TotalTime>
  <Pages>1</Pages>
  <Words>330</Words>
  <Characters>1881</Characters>
  <Application>Microsoft Office Word</Application>
  <DocSecurity>0</DocSecurity>
  <PresentationFormat/>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Lynnea Fredrikson</dc:creator>
  <cp:keywords/>
  <dc:description/>
  <cp:lastModifiedBy>Jacob Burns</cp:lastModifiedBy>
  <cp:revision>2</cp:revision>
  <dcterms:created xsi:type="dcterms:W3CDTF">2024-06-03T23:52:00Z</dcterms:created>
  <dcterms:modified xsi:type="dcterms:W3CDTF">2024-06-03T23:52:00Z</dcterms:modified>
</cp:coreProperties>
</file>