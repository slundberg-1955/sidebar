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BA10" w14:textId="77777777" w:rsidR="00013C26" w:rsidRDefault="00ED5DB2" w:rsidP="00ED5DB2">
      <w:pPr>
        <w:tabs>
          <w:tab w:val="left" w:pos="180"/>
        </w:tabs>
        <w:rPr>
          <w:b/>
          <w:bCs/>
          <w:noProof/>
          <w:sz w:val="20"/>
        </w:rPr>
      </w:pPr>
      <w:r>
        <w:rPr>
          <w:b/>
          <w:bCs/>
          <w:noProof/>
          <w:sz w:val="20"/>
        </w:rPr>
        <w:tab/>
      </w:r>
      <w:r w:rsidR="00BE3E8B">
        <w:rPr>
          <w:b/>
          <w:bCs/>
          <w:noProof/>
          <w:sz w:val="20"/>
        </w:rPr>
        <w:t>&lt;&lt;addlFeeTableText&gt;&gt;</w:t>
      </w:r>
    </w:p>
    <w:tbl>
      <w:tblPr>
        <w:tblW w:w="103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0"/>
        <w:gridCol w:w="1440"/>
        <w:gridCol w:w="383"/>
        <w:gridCol w:w="1313"/>
        <w:gridCol w:w="1126"/>
        <w:gridCol w:w="1280"/>
        <w:gridCol w:w="1690"/>
      </w:tblGrid>
      <w:tr w:rsidR="00013C26" w14:paraId="7EDABE4D" w14:textId="77777777" w:rsidTr="006D0CC9">
        <w:trPr>
          <w:cantSplit/>
          <w:jc w:val="center"/>
        </w:trPr>
        <w:tc>
          <w:tcPr>
            <w:tcW w:w="10322" w:type="dxa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FFFFFF"/>
            <w:vAlign w:val="center"/>
          </w:tcPr>
          <w:p w14:paraId="3D2CE85B" w14:textId="77777777" w:rsidR="00013C26" w:rsidRDefault="00013C26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CLAIMS AS AMENDED</w:t>
            </w:r>
          </w:p>
        </w:tc>
      </w:tr>
      <w:tr w:rsidR="006D0CC9" w14:paraId="4AB96D29" w14:textId="77777777" w:rsidTr="006D0CC9">
        <w:trPr>
          <w:cantSplit/>
          <w:jc w:val="center"/>
        </w:trPr>
        <w:tc>
          <w:tcPr>
            <w:tcW w:w="30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3889C" w14:textId="77777777" w:rsidR="00013C26" w:rsidRDefault="00013C26" w:rsidP="00602378">
            <w:pPr>
              <w:pStyle w:val="EnvelopeReturn"/>
              <w:jc w:val="center"/>
              <w:rPr>
                <w:rFonts w:ascii="Times New Roman" w:hAnsi="Times New Roman" w:cs="Times New Roman"/>
                <w:b/>
                <w:bCs/>
                <w:noProof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8D3B" w14:textId="77777777" w:rsidR="00013C26" w:rsidRDefault="00013C26" w:rsidP="00602378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Claims</w:t>
            </w:r>
          </w:p>
          <w:p w14:paraId="29A2F1FE" w14:textId="77777777" w:rsidR="00013C26" w:rsidRDefault="00013C26" w:rsidP="00602378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Remaining</w:t>
            </w:r>
          </w:p>
          <w:p w14:paraId="6B2A63EE" w14:textId="77777777" w:rsidR="00013C26" w:rsidRDefault="00013C26" w:rsidP="00602378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After</w:t>
            </w:r>
          </w:p>
          <w:p w14:paraId="54488650" w14:textId="77777777" w:rsidR="00013C26" w:rsidRDefault="00013C26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Amendment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597C8" w14:textId="77777777" w:rsidR="00013C26" w:rsidRDefault="00013C26" w:rsidP="00602378">
            <w:pPr>
              <w:jc w:val="center"/>
              <w:rPr>
                <w:b/>
                <w:bCs/>
                <w:noProof/>
                <w:sz w:val="20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CC300" w14:textId="77777777" w:rsidR="00013C26" w:rsidRDefault="00013C26" w:rsidP="00602378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Highest</w:t>
            </w:r>
          </w:p>
          <w:p w14:paraId="19C1ADD8" w14:textId="77777777" w:rsidR="00013C26" w:rsidRDefault="00013C26" w:rsidP="00602378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Number</w:t>
            </w:r>
          </w:p>
          <w:p w14:paraId="3636FEF4" w14:textId="77777777" w:rsidR="00013C26" w:rsidRDefault="00013C26" w:rsidP="00602378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Previously</w:t>
            </w:r>
          </w:p>
          <w:p w14:paraId="76DF950E" w14:textId="77777777" w:rsidR="00013C26" w:rsidRDefault="00013C26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Paid For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61FAF" w14:textId="77777777" w:rsidR="00013C26" w:rsidRDefault="00013C26" w:rsidP="00602378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Present</w:t>
            </w:r>
          </w:p>
          <w:p w14:paraId="3ADA8877" w14:textId="77777777" w:rsidR="00013C26" w:rsidRDefault="00013C26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Extra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21BDD" w14:textId="77777777" w:rsidR="00013C26" w:rsidRDefault="00013C26" w:rsidP="00602378">
            <w:pPr>
              <w:pStyle w:val="Heading7"/>
              <w:spacing w:after="58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Rate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7E3D6F0" w14:textId="77777777" w:rsidR="00013C26" w:rsidRDefault="00013C26" w:rsidP="00602378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Fee</w:t>
            </w:r>
          </w:p>
        </w:tc>
      </w:tr>
      <w:tr w:rsidR="006D0CC9" w14:paraId="0BD7C315" w14:textId="77777777" w:rsidTr="006D0CC9">
        <w:trPr>
          <w:cantSplit/>
          <w:jc w:val="center"/>
        </w:trPr>
        <w:tc>
          <w:tcPr>
            <w:tcW w:w="30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D8BAC" w14:textId="77777777" w:rsidR="00013C26" w:rsidRDefault="00013C26" w:rsidP="00602378">
            <w:pPr>
              <w:spacing w:after="58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TOTAL CLAIMS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40DCB" w14:textId="77777777" w:rsidR="00013C26" w:rsidRDefault="00155DF5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&lt;&lt;claimsAfter&gt;&gt;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1E317" w14:textId="77777777" w:rsidR="00013C26" w:rsidRDefault="00013C26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1A1A1" w14:textId="77777777" w:rsidR="00013C26" w:rsidRDefault="00155DF5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&lt;&lt;claimsHighest&gt;&gt;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260C5" w14:textId="77777777" w:rsidR="00013C26" w:rsidRPr="000102BE" w:rsidRDefault="000102BE" w:rsidP="00602378">
            <w:pPr>
              <w:spacing w:after="58"/>
              <w:jc w:val="center"/>
              <w:rPr>
                <w:b/>
                <w:bCs/>
                <w:noProof/>
                <w:sz w:val="20"/>
                <w:u w:val="single"/>
              </w:rPr>
            </w:pPr>
            <w:r w:rsidRPr="000102BE">
              <w:rPr>
                <w:b/>
                <w:bCs/>
                <w:noProof/>
                <w:sz w:val="20"/>
                <w:u w:val="single"/>
              </w:rPr>
              <w:t>&lt;&lt;extraClaims&gt;&gt;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76A1D" w14:textId="77777777" w:rsidR="00013C26" w:rsidRDefault="00013C26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 xml:space="preserve">x </w:t>
            </w:r>
            <w:r w:rsidR="00155DF5">
              <w:rPr>
                <w:b/>
                <w:bCs/>
                <w:noProof/>
                <w:sz w:val="20"/>
              </w:rPr>
              <w:t>&lt;&lt;claimRate&gt;&gt;</w:t>
            </w:r>
            <w:r>
              <w:rPr>
                <w:b/>
                <w:bCs/>
                <w:noProof/>
                <w:sz w:val="20"/>
              </w:rPr>
              <w:t xml:space="preserve"> =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91EC0D0" w14:textId="77777777" w:rsidR="00013C26" w:rsidRDefault="00155DF5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&lt;&lt;claimFee&gt;&gt;</w:t>
            </w:r>
          </w:p>
        </w:tc>
      </w:tr>
      <w:tr w:rsidR="006D0CC9" w14:paraId="26A88449" w14:textId="77777777" w:rsidTr="006D0CC9">
        <w:trPr>
          <w:cantSplit/>
          <w:jc w:val="center"/>
        </w:trPr>
        <w:tc>
          <w:tcPr>
            <w:tcW w:w="30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B619" w14:textId="77777777" w:rsidR="00013C26" w:rsidRDefault="00013C26" w:rsidP="00602378">
            <w:pPr>
              <w:spacing w:after="58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INDEPENDENT CLAIMS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DC322" w14:textId="77777777" w:rsidR="00013C26" w:rsidRDefault="00155DF5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&lt;&lt;indAfter&gt;&gt;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3D87A" w14:textId="77777777" w:rsidR="00013C26" w:rsidRDefault="00013C26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49417" w14:textId="77777777" w:rsidR="00013C26" w:rsidRDefault="00155DF5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&lt;&lt;indHighest&gt;&gt;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2130B" w14:textId="77777777" w:rsidR="00013C26" w:rsidRPr="000102BE" w:rsidRDefault="000102BE" w:rsidP="00602378">
            <w:pPr>
              <w:spacing w:after="58"/>
              <w:jc w:val="center"/>
              <w:rPr>
                <w:b/>
                <w:bCs/>
                <w:noProof/>
                <w:sz w:val="20"/>
                <w:u w:val="single"/>
              </w:rPr>
            </w:pPr>
            <w:r w:rsidRPr="000102BE">
              <w:rPr>
                <w:b/>
                <w:bCs/>
                <w:noProof/>
                <w:sz w:val="20"/>
                <w:u w:val="single"/>
              </w:rPr>
              <w:t>&lt;&lt;extraIndClaims&gt;&gt;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15AEB" w14:textId="77777777" w:rsidR="00013C26" w:rsidRDefault="00013C26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 xml:space="preserve">x </w:t>
            </w:r>
            <w:r w:rsidR="00155DF5">
              <w:rPr>
                <w:b/>
                <w:bCs/>
                <w:noProof/>
                <w:sz w:val="20"/>
              </w:rPr>
              <w:t>&lt;&lt;indRate&gt;&gt;</w:t>
            </w:r>
            <w:r>
              <w:rPr>
                <w:b/>
                <w:bCs/>
                <w:noProof/>
                <w:sz w:val="20"/>
              </w:rPr>
              <w:t xml:space="preserve"> =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169E5FB" w14:textId="77777777" w:rsidR="00013C26" w:rsidRDefault="00155DF5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&lt;&lt;indFee&gt;&gt;</w:t>
            </w:r>
          </w:p>
        </w:tc>
      </w:tr>
      <w:tr w:rsidR="00013C26" w14:paraId="7A7DC2FF" w14:textId="77777777" w:rsidTr="006D0CC9">
        <w:trPr>
          <w:cantSplit/>
          <w:jc w:val="center"/>
        </w:trPr>
        <w:tc>
          <w:tcPr>
            <w:tcW w:w="8632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9D8B" w14:textId="77777777" w:rsidR="00013C26" w:rsidRDefault="00013C26" w:rsidP="00602378">
            <w:pPr>
              <w:spacing w:after="58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[</w:t>
            </w:r>
            <w:r w:rsidR="00014798">
              <w:rPr>
                <w:b/>
                <w:bCs/>
                <w:noProof/>
                <w:sz w:val="20"/>
              </w:rPr>
              <w:t>&lt;&lt;multipleX&gt;&gt;</w:t>
            </w:r>
            <w:r>
              <w:rPr>
                <w:b/>
                <w:bCs/>
                <w:noProof/>
                <w:sz w:val="20"/>
              </w:rPr>
              <w:t>]</w:t>
            </w:r>
            <w:r w:rsidR="006D0CC9">
              <w:rPr>
                <w:b/>
                <w:bCs/>
                <w:noProof/>
                <w:sz w:val="20"/>
              </w:rPr>
              <w:t xml:space="preserve"> </w:t>
            </w:r>
            <w:r>
              <w:rPr>
                <w:b/>
                <w:bCs/>
                <w:noProof/>
                <w:sz w:val="20"/>
              </w:rPr>
              <w:t>MULTIPLE DEPENDENT CLAIMS PRESENTED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59399BD" w14:textId="77777777" w:rsidR="00013C26" w:rsidRDefault="00155DF5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&lt;&lt;multipleFee&gt;&gt;</w:t>
            </w:r>
          </w:p>
        </w:tc>
      </w:tr>
      <w:tr w:rsidR="00013C26" w14:paraId="384A06E6" w14:textId="77777777" w:rsidTr="006D0CC9">
        <w:trPr>
          <w:cantSplit/>
          <w:jc w:val="center"/>
        </w:trPr>
        <w:tc>
          <w:tcPr>
            <w:tcW w:w="8632" w:type="dxa"/>
            <w:gridSpan w:val="6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AE9A96" w14:textId="77777777" w:rsidR="00013C26" w:rsidRDefault="00013C26" w:rsidP="006D0CC9">
            <w:pPr>
              <w:pStyle w:val="Heading7"/>
              <w:keepNext w:val="0"/>
              <w:spacing w:after="58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TOTAL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6D4056" w14:textId="77777777" w:rsidR="00013C26" w:rsidRDefault="00155DF5" w:rsidP="00602378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&lt;&lt;totalFee&gt;&gt;</w:t>
            </w:r>
          </w:p>
        </w:tc>
      </w:tr>
    </w:tbl>
    <w:p w14:paraId="03E46304" w14:textId="7A3B05BF" w:rsidR="00710D24" w:rsidRDefault="00710D24" w:rsidP="00FD3A5D">
      <w:pPr>
        <w:tabs>
          <w:tab w:val="left" w:pos="5040"/>
        </w:tabs>
        <w:jc w:val="both"/>
      </w:pPr>
    </w:p>
    <w:sectPr w:rsidR="00710D24" w:rsidSect="00A53F34">
      <w:pgSz w:w="12240" w:h="15840" w:code="1"/>
      <w:pgMar w:top="72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2E290" w14:textId="77777777" w:rsidR="00BD5151" w:rsidRDefault="00BD5151">
      <w:r>
        <w:separator/>
      </w:r>
    </w:p>
  </w:endnote>
  <w:endnote w:type="continuationSeparator" w:id="0">
    <w:p w14:paraId="08A5E215" w14:textId="77777777" w:rsidR="00BD5151" w:rsidRDefault="00BD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B027D" w14:textId="77777777" w:rsidR="00BD5151" w:rsidRDefault="00BD5151">
      <w:r>
        <w:separator/>
      </w:r>
    </w:p>
  </w:footnote>
  <w:footnote w:type="continuationSeparator" w:id="0">
    <w:p w14:paraId="15CE4981" w14:textId="77777777" w:rsidR="00BD5151" w:rsidRDefault="00BD5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5D"/>
    <w:rsid w:val="000102BE"/>
    <w:rsid w:val="00011999"/>
    <w:rsid w:val="00013C26"/>
    <w:rsid w:val="00014798"/>
    <w:rsid w:val="00060FF3"/>
    <w:rsid w:val="00080E59"/>
    <w:rsid w:val="0009353E"/>
    <w:rsid w:val="00096EE5"/>
    <w:rsid w:val="00097869"/>
    <w:rsid w:val="000A59C8"/>
    <w:rsid w:val="00152F2A"/>
    <w:rsid w:val="00155DF5"/>
    <w:rsid w:val="001676CC"/>
    <w:rsid w:val="001B37A0"/>
    <w:rsid w:val="001C0C3F"/>
    <w:rsid w:val="002168E2"/>
    <w:rsid w:val="0021798C"/>
    <w:rsid w:val="002534F6"/>
    <w:rsid w:val="00254634"/>
    <w:rsid w:val="00275D15"/>
    <w:rsid w:val="00281103"/>
    <w:rsid w:val="002E2834"/>
    <w:rsid w:val="002E7535"/>
    <w:rsid w:val="002F6B82"/>
    <w:rsid w:val="003251B3"/>
    <w:rsid w:val="00342EA9"/>
    <w:rsid w:val="00362D9A"/>
    <w:rsid w:val="00375126"/>
    <w:rsid w:val="00385EBA"/>
    <w:rsid w:val="003A4E5B"/>
    <w:rsid w:val="003D3433"/>
    <w:rsid w:val="003E01D5"/>
    <w:rsid w:val="003E0512"/>
    <w:rsid w:val="0040461E"/>
    <w:rsid w:val="00415C5E"/>
    <w:rsid w:val="00416C22"/>
    <w:rsid w:val="004622BF"/>
    <w:rsid w:val="0046573B"/>
    <w:rsid w:val="004A0FCA"/>
    <w:rsid w:val="004A37C2"/>
    <w:rsid w:val="004C4E6F"/>
    <w:rsid w:val="00602378"/>
    <w:rsid w:val="00613669"/>
    <w:rsid w:val="0062672E"/>
    <w:rsid w:val="006672E8"/>
    <w:rsid w:val="006C3282"/>
    <w:rsid w:val="006C4129"/>
    <w:rsid w:val="006D0CC9"/>
    <w:rsid w:val="00710D24"/>
    <w:rsid w:val="007140C0"/>
    <w:rsid w:val="007354D5"/>
    <w:rsid w:val="0074175E"/>
    <w:rsid w:val="00744232"/>
    <w:rsid w:val="00751550"/>
    <w:rsid w:val="00757BC7"/>
    <w:rsid w:val="007969E5"/>
    <w:rsid w:val="007A3915"/>
    <w:rsid w:val="007B5FCD"/>
    <w:rsid w:val="007C17C9"/>
    <w:rsid w:val="007D6E6F"/>
    <w:rsid w:val="008021C4"/>
    <w:rsid w:val="0081645F"/>
    <w:rsid w:val="00832C4B"/>
    <w:rsid w:val="008570E4"/>
    <w:rsid w:val="00880C11"/>
    <w:rsid w:val="0089660A"/>
    <w:rsid w:val="008A0F2C"/>
    <w:rsid w:val="008B4F78"/>
    <w:rsid w:val="008C5DCA"/>
    <w:rsid w:val="008D28EE"/>
    <w:rsid w:val="00922B8F"/>
    <w:rsid w:val="00995585"/>
    <w:rsid w:val="009A0776"/>
    <w:rsid w:val="009B39A2"/>
    <w:rsid w:val="009C0186"/>
    <w:rsid w:val="009C27C6"/>
    <w:rsid w:val="009F0B40"/>
    <w:rsid w:val="009F6EA8"/>
    <w:rsid w:val="00A16747"/>
    <w:rsid w:val="00A22A33"/>
    <w:rsid w:val="00A36045"/>
    <w:rsid w:val="00A4024A"/>
    <w:rsid w:val="00A47913"/>
    <w:rsid w:val="00A53F34"/>
    <w:rsid w:val="00A71EE7"/>
    <w:rsid w:val="00A90D5E"/>
    <w:rsid w:val="00A96FA2"/>
    <w:rsid w:val="00AB5558"/>
    <w:rsid w:val="00AD012E"/>
    <w:rsid w:val="00AD4D92"/>
    <w:rsid w:val="00AF3278"/>
    <w:rsid w:val="00B00B64"/>
    <w:rsid w:val="00B123FA"/>
    <w:rsid w:val="00B12848"/>
    <w:rsid w:val="00B946A9"/>
    <w:rsid w:val="00BB7140"/>
    <w:rsid w:val="00BD5151"/>
    <w:rsid w:val="00BE3E8B"/>
    <w:rsid w:val="00BF152E"/>
    <w:rsid w:val="00C62D2F"/>
    <w:rsid w:val="00C96172"/>
    <w:rsid w:val="00CC1E1E"/>
    <w:rsid w:val="00CC3614"/>
    <w:rsid w:val="00D345DE"/>
    <w:rsid w:val="00D52056"/>
    <w:rsid w:val="00D53924"/>
    <w:rsid w:val="00D90191"/>
    <w:rsid w:val="00DA14E1"/>
    <w:rsid w:val="00DE3623"/>
    <w:rsid w:val="00DF029D"/>
    <w:rsid w:val="00E27140"/>
    <w:rsid w:val="00E556B0"/>
    <w:rsid w:val="00E604D3"/>
    <w:rsid w:val="00E93212"/>
    <w:rsid w:val="00EA030C"/>
    <w:rsid w:val="00EA7BE0"/>
    <w:rsid w:val="00EC7C10"/>
    <w:rsid w:val="00ED5DB2"/>
    <w:rsid w:val="00EE30C4"/>
    <w:rsid w:val="00EE4335"/>
    <w:rsid w:val="00F15DBD"/>
    <w:rsid w:val="00F93367"/>
    <w:rsid w:val="00FB1A5B"/>
    <w:rsid w:val="00FC3449"/>
    <w:rsid w:val="00FD3A5D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F89AB"/>
  <w15:chartTrackingRefBased/>
  <w15:docId w15:val="{70188DAB-5F2C-4733-9740-5567C716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-1080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right="180"/>
      <w:jc w:val="center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ind w:left="720" w:right="180"/>
      <w:jc w:val="center"/>
      <w:outlineLvl w:val="2"/>
    </w:pPr>
    <w:rPr>
      <w:b/>
      <w:bCs/>
      <w:sz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noProof/>
    </w:rPr>
  </w:style>
  <w:style w:type="paragraph" w:styleId="Heading5">
    <w:name w:val="heading 5"/>
    <w:basedOn w:val="Normal"/>
    <w:next w:val="Normal"/>
    <w:qFormat/>
    <w:pPr>
      <w:keepNext/>
      <w:ind w:right="72"/>
      <w:jc w:val="both"/>
      <w:outlineLvl w:val="4"/>
    </w:pPr>
    <w:rPr>
      <w:sz w:val="20"/>
      <w:u w:val="single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ind w:left="-1080" w:right="180"/>
      <w:jc w:val="both"/>
    </w:pPr>
    <w:rPr>
      <w:b/>
      <w:bCs/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paragraph" w:styleId="BodyText">
    <w:name w:val="Body Text"/>
    <w:basedOn w:val="Normal"/>
    <w:rPr>
      <w:sz w:val="20"/>
    </w:rPr>
  </w:style>
  <w:style w:type="paragraph" w:styleId="BodyText2">
    <w:name w:val="Body Text 2"/>
    <w:basedOn w:val="Normal"/>
    <w:rPr>
      <w:b/>
      <w:bCs/>
      <w:sz w:val="20"/>
    </w:rPr>
  </w:style>
  <w:style w:type="paragraph" w:styleId="BodyTextIndent">
    <w:name w:val="Body Text Indent"/>
    <w:basedOn w:val="Normal"/>
    <w:pPr>
      <w:tabs>
        <w:tab w:val="left" w:pos="490"/>
      </w:tabs>
      <w:autoSpaceDE w:val="0"/>
      <w:autoSpaceDN w:val="0"/>
      <w:adjustRightInd w:val="0"/>
      <w:ind w:left="490" w:hanging="490"/>
    </w:pPr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1B37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832C4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8021C4"/>
    <w:rPr>
      <w:sz w:val="16"/>
      <w:szCs w:val="16"/>
    </w:rPr>
  </w:style>
  <w:style w:type="paragraph" w:styleId="CommentText">
    <w:name w:val="annotation text"/>
    <w:basedOn w:val="Normal"/>
    <w:semiHidden/>
    <w:rsid w:val="008021C4"/>
    <w:pPr>
      <w:widowControl w:val="0"/>
      <w:autoSpaceDE w:val="0"/>
      <w:autoSpaceDN w:val="0"/>
      <w:adjustRightInd w:val="0"/>
    </w:pPr>
    <w:rPr>
      <w:szCs w:val="20"/>
    </w:rPr>
  </w:style>
  <w:style w:type="paragraph" w:styleId="BalloonText">
    <w:name w:val="Balloon Text"/>
    <w:basedOn w:val="Normal"/>
    <w:semiHidden/>
    <w:rsid w:val="008021C4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021C4"/>
    <w:pPr>
      <w:widowControl/>
      <w:autoSpaceDE/>
      <w:autoSpaceDN/>
      <w:adjustRightInd/>
    </w:pPr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4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SideBar\MergeTemplates\Transmittal\generalxmitNew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generalxmitNew2.dotx</Template>
  <TotalTime>2</TotalTime>
  <Pages>1</Pages>
  <Words>62</Words>
  <Characters>356</Characters>
  <Application>Microsoft Office Word</Application>
  <DocSecurity>0</DocSecurity>
  <PresentationFormat/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generalxmitNew1.DOT</vt:lpstr>
    </vt:vector>
  </TitlesOfParts>
  <Company>easy pack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generalxmitNew1.dot</dc:title>
  <dc:subject/>
  <dc:creator>Jacob Burns</dc:creator>
  <cp:keywords/>
  <cp:lastModifiedBy>Jacob Burns</cp:lastModifiedBy>
  <cp:revision>1</cp:revision>
  <cp:lastPrinted>2008-05-19T15:37:00Z</cp:lastPrinted>
  <dcterms:created xsi:type="dcterms:W3CDTF">2026-03-26T15:57:00Z</dcterms:created>
  <dcterms:modified xsi:type="dcterms:W3CDTF">2026-03-26T15:59:00Z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VS Version">
    <vt:r8>1.3</vt:r8>
  </property>
</Properties>
</file>