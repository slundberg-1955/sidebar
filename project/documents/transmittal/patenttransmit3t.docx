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8C911" w14:textId="77777777" w:rsidR="00355811" w:rsidRDefault="00355811" w:rsidP="00355811">
      <w:pPr>
        <w:pStyle w:val="Title"/>
        <w:tabs>
          <w:tab w:val="left" w:pos="6660"/>
        </w:tabs>
      </w:pPr>
      <w:r w:rsidRPr="00E46849">
        <w:t>IN THE UNITED STATES PATENT AND TRADEMARK OFFICE</w:t>
      </w:r>
    </w:p>
    <w:p w14:paraId="3CB65E21" w14:textId="77777777" w:rsidR="00355811" w:rsidRDefault="00355811">
      <w:pPr>
        <w:spacing w:line="300" w:lineRule="auto"/>
        <w:rPr>
          <w:sz w:val="20"/>
          <w:szCs w:val="22"/>
        </w:rPr>
      </w:pPr>
    </w:p>
    <w:p w14:paraId="3B45E05F" w14:textId="77777777" w:rsidR="00E52E05" w:rsidRDefault="00492387">
      <w:pPr>
        <w:spacing w:line="300" w:lineRule="auto"/>
        <w:rPr>
          <w:sz w:val="20"/>
          <w:szCs w:val="22"/>
        </w:rPr>
      </w:pPr>
      <w:r>
        <w:rPr>
          <w:sz w:val="20"/>
          <w:szCs w:val="22"/>
        </w:rPr>
        <w:t>Inventor(s)</w:t>
      </w:r>
      <w:r w:rsidR="00E52E05">
        <w:rPr>
          <w:sz w:val="20"/>
          <w:szCs w:val="22"/>
        </w:rPr>
        <w:t xml:space="preserve">: </w:t>
      </w:r>
      <w:r w:rsidR="0070428A">
        <w:rPr>
          <w:sz w:val="20"/>
          <w:szCs w:val="22"/>
        </w:rPr>
        <w:t>&lt;&lt;inventorEtal&gt;&gt;</w:t>
      </w:r>
    </w:p>
    <w:p w14:paraId="02BD61D3" w14:textId="77777777" w:rsidR="00E52E05" w:rsidRDefault="00E52E05">
      <w:pPr>
        <w:tabs>
          <w:tab w:val="left" w:pos="-1440"/>
        </w:tabs>
        <w:spacing w:line="300" w:lineRule="auto"/>
        <w:ind w:left="518" w:hanging="518"/>
        <w:rPr>
          <w:sz w:val="20"/>
          <w:szCs w:val="22"/>
        </w:rPr>
      </w:pPr>
      <w:r>
        <w:rPr>
          <w:sz w:val="20"/>
          <w:szCs w:val="22"/>
        </w:rPr>
        <w:t xml:space="preserve">Title:  </w:t>
      </w:r>
      <w:r w:rsidR="0070428A">
        <w:rPr>
          <w:sz w:val="20"/>
          <w:szCs w:val="22"/>
        </w:rPr>
        <w:t>&lt;&lt;title&gt;&gt;</w:t>
      </w:r>
    </w:p>
    <w:p w14:paraId="365E8FCE" w14:textId="77777777" w:rsidR="00E52E05" w:rsidRDefault="00E52E05">
      <w:pPr>
        <w:spacing w:line="300" w:lineRule="auto"/>
        <w:rPr>
          <w:sz w:val="20"/>
          <w:szCs w:val="22"/>
        </w:rPr>
      </w:pPr>
      <w:r>
        <w:rPr>
          <w:sz w:val="20"/>
          <w:szCs w:val="22"/>
        </w:rPr>
        <w:t>Attorney Docket No.:</w:t>
      </w:r>
      <w:r>
        <w:rPr>
          <w:sz w:val="20"/>
          <w:szCs w:val="22"/>
        </w:rPr>
        <w:tab/>
      </w:r>
      <w:r w:rsidR="0070428A">
        <w:rPr>
          <w:sz w:val="20"/>
          <w:szCs w:val="22"/>
        </w:rPr>
        <w:t>&lt;&lt;matterNo&gt;&gt;</w:t>
      </w:r>
    </w:p>
    <w:p w14:paraId="64BF957F" w14:textId="77777777" w:rsidR="00E52E05" w:rsidRDefault="00E52E05">
      <w:pPr>
        <w:pStyle w:val="EnvelopeReturn"/>
        <w:spacing w:line="30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Customer No.: </w:t>
      </w:r>
      <w:r w:rsidR="0070428A">
        <w:rPr>
          <w:rFonts w:ascii="Times New Roman" w:hAnsi="Times New Roman" w:cs="Times New Roman"/>
          <w:szCs w:val="22"/>
        </w:rPr>
        <w:t>&lt;&lt;custNoCorresp&gt;&gt;</w:t>
      </w:r>
    </w:p>
    <w:p w14:paraId="24D71ACE" w14:textId="72193FEE" w:rsidR="00E52E05" w:rsidRDefault="003C7A90">
      <w:pPr>
        <w:spacing w:line="19" w:lineRule="exact"/>
        <w:rPr>
          <w:sz w:val="20"/>
          <w:szCs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9EEEE2E" wp14:editId="12917A9B">
                <wp:simplePos x="0" y="0"/>
                <wp:positionH relativeFrom="page">
                  <wp:posOffset>457200</wp:posOffset>
                </wp:positionH>
                <wp:positionV relativeFrom="paragraph">
                  <wp:posOffset>8890</wp:posOffset>
                </wp:positionV>
                <wp:extent cx="6858000" cy="18415"/>
                <wp:effectExtent l="0" t="0" r="0" b="444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832A1B" id="Rectangle 2" o:spid="_x0000_s1026" style="position:absolute;margin-left:36pt;margin-top:.7pt;width:540pt;height:1.4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" fillcolor="black" stroked="f" strokeweight="0">
                <w10:wrap anchorx="page"/>
                <w10:anchorlock/>
              </v:rect>
            </w:pict>
          </mc:Fallback>
        </mc:AlternateContent>
      </w:r>
    </w:p>
    <w:p w14:paraId="6B2C195D" w14:textId="77777777" w:rsidR="00E52E05" w:rsidRPr="00E46849" w:rsidRDefault="00E52E05">
      <w:pPr>
        <w:tabs>
          <w:tab w:val="center" w:pos="5400"/>
        </w:tabs>
        <w:rPr>
          <w:sz w:val="22"/>
          <w:szCs w:val="22"/>
        </w:rPr>
      </w:pPr>
      <w:r>
        <w:rPr>
          <w:sz w:val="20"/>
          <w:szCs w:val="22"/>
        </w:rPr>
        <w:tab/>
      </w:r>
      <w:r w:rsidRPr="00E46849">
        <w:rPr>
          <w:b/>
          <w:bCs/>
          <w:sz w:val="22"/>
          <w:szCs w:val="22"/>
        </w:rPr>
        <w:t>PATENT APPLICATION TRANSMITTAL</w:t>
      </w:r>
    </w:p>
    <w:p w14:paraId="15D5FE66" w14:textId="108C5D19" w:rsidR="00E52E05" w:rsidRDefault="003C7A90">
      <w:pPr>
        <w:spacing w:line="19" w:lineRule="exact"/>
        <w:rPr>
          <w:sz w:val="20"/>
          <w:szCs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1" locked="1" layoutInCell="0" allowOverlap="1" wp14:anchorId="4E342E7B" wp14:editId="51965D76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858000" cy="12065"/>
                <wp:effectExtent l="0" t="0" r="0" b="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154E4" id="Rectangle 3" o:spid="_x0000_s1026" style="position:absolute;margin-left:36pt;margin-top:0;width:540pt;height:.9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14:paraId="4D8D3B09" w14:textId="77777777" w:rsidR="00E52E05" w:rsidRDefault="00E52E05" w:rsidP="0070428A">
      <w:pPr>
        <w:pStyle w:val="Heading1"/>
        <w:keepNext w:val="0"/>
        <w:rPr>
          <w:sz w:val="12"/>
        </w:rPr>
      </w:pPr>
    </w:p>
    <w:p w14:paraId="3E1EBA03" w14:textId="77777777" w:rsidR="00E52E05" w:rsidRPr="00E46849" w:rsidRDefault="00E52E05" w:rsidP="0070428A">
      <w:pPr>
        <w:pStyle w:val="Heading2"/>
        <w:keepNext w:val="0"/>
        <w:rPr>
          <w:i w:val="0"/>
          <w:iCs w:val="0"/>
        </w:rPr>
      </w:pPr>
      <w:r w:rsidRPr="00E46849">
        <w:rPr>
          <w:i w:val="0"/>
          <w:iCs w:val="0"/>
        </w:rPr>
        <w:t>Commissioner for Patents</w:t>
      </w:r>
    </w:p>
    <w:p w14:paraId="3BD2D497" w14:textId="77777777" w:rsidR="00E52E05" w:rsidRPr="00E46849" w:rsidRDefault="00E52E05">
      <w:pPr>
        <w:tabs>
          <w:tab w:val="left" w:pos="-1440"/>
        </w:tabs>
        <w:autoSpaceDE w:val="0"/>
        <w:autoSpaceDN w:val="0"/>
        <w:adjustRightInd w:val="0"/>
        <w:rPr>
          <w:sz w:val="22"/>
          <w:szCs w:val="22"/>
        </w:rPr>
      </w:pPr>
      <w:r w:rsidRPr="00E46849">
        <w:rPr>
          <w:sz w:val="22"/>
          <w:szCs w:val="22"/>
        </w:rPr>
        <w:t>P.O. Box 1450</w:t>
      </w:r>
    </w:p>
    <w:p w14:paraId="223273FB" w14:textId="77777777" w:rsidR="00E52E05" w:rsidRPr="00E46849" w:rsidRDefault="00E52E05">
      <w:pPr>
        <w:pStyle w:val="EnvelopeReturn"/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E46849">
        <w:rPr>
          <w:rFonts w:ascii="Times New Roman" w:hAnsi="Times New Roman" w:cs="Times New Roman"/>
          <w:sz w:val="22"/>
          <w:szCs w:val="22"/>
        </w:rPr>
        <w:t>Alexandria, VA 22313-1450</w:t>
      </w:r>
    </w:p>
    <w:p w14:paraId="049836D5" w14:textId="77777777" w:rsidR="00E52E05" w:rsidRPr="00E46849" w:rsidRDefault="00E52E05">
      <w:pPr>
        <w:tabs>
          <w:tab w:val="left" w:pos="795"/>
        </w:tabs>
        <w:rPr>
          <w:sz w:val="22"/>
          <w:szCs w:val="22"/>
        </w:rPr>
      </w:pPr>
    </w:p>
    <w:p w14:paraId="5E7C4A44" w14:textId="77777777" w:rsidR="00E52E05" w:rsidRPr="00E46849" w:rsidRDefault="00E52E05">
      <w:pPr>
        <w:rPr>
          <w:sz w:val="22"/>
          <w:szCs w:val="22"/>
        </w:rPr>
      </w:pPr>
      <w:r w:rsidRPr="00E46849">
        <w:rPr>
          <w:sz w:val="22"/>
          <w:szCs w:val="22"/>
        </w:rPr>
        <w:t>We are transmitting herewith the following attached items and information (as indicated with an "X"):</w:t>
      </w:r>
    </w:p>
    <w:p w14:paraId="6139F814" w14:textId="77777777" w:rsidR="00E52E05" w:rsidRPr="00E46849" w:rsidRDefault="00E52E05">
      <w:pPr>
        <w:pStyle w:val="EnvelopeReturn"/>
        <w:rPr>
          <w:rFonts w:ascii="Times New Roman" w:hAnsi="Times New Roman" w:cs="Times New Roman"/>
          <w:sz w:val="22"/>
          <w:szCs w:val="22"/>
        </w:rPr>
      </w:pPr>
    </w:p>
    <w:p w14:paraId="07EF0E41" w14:textId="77777777" w:rsidR="00E52E05" w:rsidRPr="00E46849" w:rsidRDefault="0070428A">
      <w:pPr>
        <w:ind w:left="360" w:hanging="360"/>
        <w:rPr>
          <w:sz w:val="22"/>
          <w:szCs w:val="22"/>
        </w:rPr>
      </w:pPr>
      <w:r w:rsidRPr="00E46849">
        <w:rPr>
          <w:noProof/>
          <w:sz w:val="22"/>
          <w:szCs w:val="22"/>
          <w:u w:val="single"/>
        </w:rPr>
        <w:t>X</w:t>
      </w:r>
      <w:r w:rsidR="00354064">
        <w:rPr>
          <w:noProof/>
          <w:sz w:val="22"/>
          <w:szCs w:val="22"/>
        </w:rPr>
        <w:tab/>
      </w:r>
      <w:r w:rsidR="006B4B56" w:rsidRPr="008D2CD8">
        <w:rPr>
          <w:b/>
          <w:noProof/>
          <w:sz w:val="22"/>
          <w:szCs w:val="22"/>
        </w:rPr>
        <w:t>&lt;&lt;appTypeText&gt;&gt;</w:t>
      </w:r>
    </w:p>
    <w:p w14:paraId="7902982B" w14:textId="77777777" w:rsidR="000D0474" w:rsidRDefault="000D0474" w:rsidP="000D0474">
      <w:pPr>
        <w:ind w:left="900" w:hanging="540"/>
        <w:rPr>
          <w:sz w:val="22"/>
          <w:szCs w:val="22"/>
        </w:rPr>
      </w:pPr>
      <w:r w:rsidRPr="00E46849">
        <w:rPr>
          <w:sz w:val="22"/>
          <w:szCs w:val="22"/>
          <w:u w:val="single"/>
        </w:rPr>
        <w:t>X</w:t>
      </w:r>
      <w:r w:rsidRPr="00E46849">
        <w:rPr>
          <w:sz w:val="22"/>
          <w:szCs w:val="22"/>
        </w:rPr>
        <w:tab/>
        <w:t>Specification (&lt;&lt;specPages&gt;&gt; pgs, including claims numbered 1 through &lt;&lt;claimTotal&gt;&gt; and a 1 page Abstract).</w:t>
      </w:r>
    </w:p>
    <w:p w14:paraId="7394B18A" w14:textId="77777777" w:rsidR="000D0474" w:rsidRDefault="000D0474" w:rsidP="000D0474">
      <w:pPr>
        <w:ind w:left="900" w:hanging="540"/>
        <w:rPr>
          <w:sz w:val="22"/>
          <w:szCs w:val="22"/>
        </w:rPr>
      </w:pPr>
      <w:r>
        <w:rPr>
          <w:sz w:val="22"/>
          <w:szCs w:val="22"/>
          <w:u w:val="single"/>
        </w:rPr>
        <w:t>&lt;&lt;drawX</w:t>
      </w:r>
      <w:r w:rsidRPr="002D77AC">
        <w:rPr>
          <w:sz w:val="22"/>
          <w:szCs w:val="22"/>
        </w:rPr>
        <w:t>&gt;&gt;</w:t>
      </w:r>
      <w:r w:rsidRPr="002D77AC">
        <w:rPr>
          <w:sz w:val="22"/>
          <w:szCs w:val="22"/>
        </w:rPr>
        <w:tab/>
        <w:t>&lt;&lt;drawText&gt;&gt;</w:t>
      </w:r>
    </w:p>
    <w:p w14:paraId="2A6BE828" w14:textId="77777777" w:rsidR="00C135A8" w:rsidRDefault="00C135A8" w:rsidP="000D0474">
      <w:pPr>
        <w:ind w:left="900" w:hanging="54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&lt;&lt;dataSheetX</w:t>
      </w:r>
      <w:r w:rsidR="000E7433">
        <w:rPr>
          <w:sz w:val="22"/>
          <w:szCs w:val="22"/>
        </w:rPr>
        <w:t>&gt;&gt;</w:t>
      </w:r>
      <w:r w:rsidR="000E7433">
        <w:rPr>
          <w:sz w:val="22"/>
          <w:szCs w:val="22"/>
        </w:rPr>
        <w:tab/>
      </w:r>
      <w:r w:rsidRPr="00110D94">
        <w:rPr>
          <w:sz w:val="22"/>
          <w:szCs w:val="22"/>
        </w:rPr>
        <w:t>&lt;&lt;dataSheetText&gt;&gt;</w:t>
      </w:r>
    </w:p>
    <w:p w14:paraId="08B6051A" w14:textId="77777777" w:rsidR="00946BFF" w:rsidRPr="00CF2664" w:rsidRDefault="00946BFF" w:rsidP="000D0474">
      <w:pPr>
        <w:ind w:left="900" w:hanging="540"/>
        <w:rPr>
          <w:sz w:val="22"/>
          <w:szCs w:val="22"/>
        </w:rPr>
      </w:pPr>
      <w:r>
        <w:rPr>
          <w:sz w:val="22"/>
          <w:szCs w:val="22"/>
          <w:u w:val="single"/>
        </w:rPr>
        <w:t>&lt;&lt;signDecX</w:t>
      </w:r>
      <w:r w:rsidR="000E7433">
        <w:rPr>
          <w:sz w:val="22"/>
          <w:szCs w:val="22"/>
        </w:rPr>
        <w:t>&gt;&gt;</w:t>
      </w:r>
      <w:r w:rsidR="000E7433">
        <w:rPr>
          <w:sz w:val="22"/>
          <w:szCs w:val="22"/>
        </w:rPr>
        <w:tab/>
      </w:r>
      <w:r w:rsidRPr="00110D94">
        <w:rPr>
          <w:sz w:val="22"/>
          <w:szCs w:val="22"/>
        </w:rPr>
        <w:t>&lt;&lt;signDecPagesText&gt;&gt;</w:t>
      </w:r>
    </w:p>
    <w:p w14:paraId="49EE5D42" w14:textId="77777777" w:rsidR="000D0474" w:rsidRDefault="000D0474" w:rsidP="000D0474">
      <w:pPr>
        <w:ind w:left="900" w:hanging="54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&lt;&lt;decX</w:t>
      </w:r>
      <w:r w:rsidRPr="002D77AC">
        <w:rPr>
          <w:sz w:val="22"/>
          <w:szCs w:val="22"/>
        </w:rPr>
        <w:t>&gt;&gt;</w:t>
      </w:r>
      <w:r w:rsidRPr="002D77AC">
        <w:rPr>
          <w:sz w:val="22"/>
          <w:szCs w:val="22"/>
        </w:rPr>
        <w:tab/>
        <w:t>&lt;&lt;decText&gt;&gt;</w:t>
      </w:r>
    </w:p>
    <w:p w14:paraId="587C8A43" w14:textId="77777777" w:rsidR="000D0474" w:rsidRDefault="00FF0086" w:rsidP="000D0474">
      <w:pPr>
        <w:ind w:left="900" w:hanging="54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&lt;&lt;invent</w:t>
      </w:r>
      <w:r w:rsidR="00CC795E">
        <w:rPr>
          <w:sz w:val="22"/>
          <w:szCs w:val="22"/>
          <w:u w:val="single"/>
        </w:rPr>
        <w:t>X</w:t>
      </w:r>
      <w:r w:rsidRPr="002D77AC">
        <w:rPr>
          <w:sz w:val="22"/>
          <w:szCs w:val="22"/>
        </w:rPr>
        <w:t>&gt;&gt;</w:t>
      </w:r>
      <w:r w:rsidRPr="002D77AC">
        <w:rPr>
          <w:sz w:val="22"/>
          <w:szCs w:val="22"/>
        </w:rPr>
        <w:tab/>
        <w:t>&lt;&lt;invent</w:t>
      </w:r>
      <w:r w:rsidR="000D0474" w:rsidRPr="002D77AC">
        <w:rPr>
          <w:sz w:val="22"/>
          <w:szCs w:val="22"/>
        </w:rPr>
        <w:t>Text&gt;&gt;</w:t>
      </w:r>
    </w:p>
    <w:p w14:paraId="3CD10BA6" w14:textId="77777777" w:rsidR="00E7425E" w:rsidRDefault="000D0474" w:rsidP="00AC3B0B">
      <w:pPr>
        <w:ind w:left="900" w:hanging="540"/>
        <w:rPr>
          <w:sz w:val="22"/>
          <w:szCs w:val="22"/>
        </w:rPr>
      </w:pPr>
      <w:r>
        <w:rPr>
          <w:sz w:val="22"/>
          <w:szCs w:val="22"/>
          <w:u w:val="single"/>
        </w:rPr>
        <w:t>&lt;&lt;poaX</w:t>
      </w:r>
      <w:r w:rsidRPr="002D77AC">
        <w:rPr>
          <w:sz w:val="22"/>
          <w:szCs w:val="22"/>
        </w:rPr>
        <w:t>&gt;&gt;</w:t>
      </w:r>
      <w:r w:rsidRPr="002D77AC">
        <w:rPr>
          <w:sz w:val="22"/>
          <w:szCs w:val="22"/>
        </w:rPr>
        <w:tab/>
        <w:t>&lt;&lt;poaText&gt;&gt;</w:t>
      </w:r>
    </w:p>
    <w:p w14:paraId="3AB8BAF1" w14:textId="77777777" w:rsidR="00C3129A" w:rsidRDefault="00C3129A" w:rsidP="00C3129A">
      <w:pPr>
        <w:ind w:left="900" w:hanging="540"/>
        <w:rPr>
          <w:sz w:val="22"/>
          <w:szCs w:val="22"/>
        </w:rPr>
      </w:pPr>
      <w:r>
        <w:rPr>
          <w:sz w:val="22"/>
          <w:szCs w:val="22"/>
          <w:u w:val="single"/>
        </w:rPr>
        <w:t>&lt;&lt;poaPgsX</w:t>
      </w:r>
      <w:r w:rsidRPr="002D77AC">
        <w:rPr>
          <w:sz w:val="22"/>
          <w:szCs w:val="22"/>
        </w:rPr>
        <w:t>&gt;&gt;</w:t>
      </w:r>
      <w:r w:rsidRPr="002D77AC">
        <w:rPr>
          <w:sz w:val="22"/>
          <w:szCs w:val="22"/>
        </w:rPr>
        <w:tab/>
        <w:t>&lt;&lt;poa</w:t>
      </w:r>
      <w:r>
        <w:rPr>
          <w:sz w:val="22"/>
          <w:szCs w:val="22"/>
        </w:rPr>
        <w:t>Pgs</w:t>
      </w:r>
      <w:r w:rsidRPr="002D77AC">
        <w:rPr>
          <w:sz w:val="22"/>
          <w:szCs w:val="22"/>
        </w:rPr>
        <w:t>Text&gt;&gt;</w:t>
      </w:r>
    </w:p>
    <w:p w14:paraId="5BE88F02" w14:textId="77777777" w:rsidR="00110D94" w:rsidRDefault="00110D94" w:rsidP="000D0474">
      <w:pPr>
        <w:ind w:left="900" w:hanging="54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&lt;&lt;trackX</w:t>
      </w:r>
      <w:r w:rsidRPr="00110D94">
        <w:rPr>
          <w:sz w:val="22"/>
          <w:szCs w:val="22"/>
        </w:rPr>
        <w:t>&gt;&gt;</w:t>
      </w:r>
      <w:r w:rsidRPr="00110D94">
        <w:rPr>
          <w:sz w:val="22"/>
          <w:szCs w:val="22"/>
        </w:rPr>
        <w:tab/>
        <w:t>&lt;&lt;trackText&gt;&gt;</w:t>
      </w:r>
    </w:p>
    <w:p w14:paraId="03C3294E" w14:textId="77777777" w:rsidR="000D0474" w:rsidRPr="00E637AA" w:rsidRDefault="000D0474" w:rsidP="000D0474">
      <w:pPr>
        <w:ind w:left="900" w:hanging="540"/>
        <w:rPr>
          <w:b/>
          <w:sz w:val="22"/>
          <w:szCs w:val="22"/>
        </w:rPr>
      </w:pPr>
      <w:r w:rsidRPr="00E637AA">
        <w:rPr>
          <w:b/>
          <w:sz w:val="22"/>
          <w:szCs w:val="22"/>
          <w:u w:val="single"/>
        </w:rPr>
        <w:t>&lt;&lt;filingFeeX</w:t>
      </w:r>
      <w:r w:rsidRPr="00E637AA">
        <w:rPr>
          <w:b/>
          <w:sz w:val="22"/>
          <w:szCs w:val="22"/>
        </w:rPr>
        <w:t>&gt;&gt;</w:t>
      </w:r>
      <w:r w:rsidRPr="00E637AA">
        <w:rPr>
          <w:b/>
          <w:sz w:val="22"/>
          <w:szCs w:val="22"/>
        </w:rPr>
        <w:tab/>
        <w:t>&lt;&lt;filingFeeText&gt;&gt;</w:t>
      </w:r>
    </w:p>
    <w:p w14:paraId="71144630" w14:textId="77777777" w:rsidR="000D0474" w:rsidRPr="002D77AC" w:rsidRDefault="000D0474" w:rsidP="000D0474">
      <w:pPr>
        <w:ind w:left="900" w:hanging="540"/>
        <w:rPr>
          <w:sz w:val="22"/>
          <w:szCs w:val="22"/>
        </w:rPr>
      </w:pPr>
      <w:r>
        <w:rPr>
          <w:sz w:val="22"/>
          <w:szCs w:val="22"/>
          <w:u w:val="single"/>
        </w:rPr>
        <w:t>&lt;&lt;accessX</w:t>
      </w:r>
      <w:r w:rsidRPr="002D77AC">
        <w:rPr>
          <w:sz w:val="22"/>
          <w:szCs w:val="22"/>
        </w:rPr>
        <w:t>&gt;&gt;</w:t>
      </w:r>
      <w:r w:rsidRPr="002D77AC">
        <w:rPr>
          <w:sz w:val="22"/>
          <w:szCs w:val="22"/>
        </w:rPr>
        <w:tab/>
        <w:t>&lt;&lt;accessText&gt;&gt;</w:t>
      </w:r>
    </w:p>
    <w:p w14:paraId="31D589C3" w14:textId="77777777" w:rsidR="002624B2" w:rsidRPr="00E46849" w:rsidRDefault="002624B2" w:rsidP="00F62E7B">
      <w:pPr>
        <w:ind w:left="360" w:hanging="360"/>
        <w:rPr>
          <w:bCs/>
          <w:noProof/>
          <w:sz w:val="22"/>
          <w:szCs w:val="22"/>
        </w:rPr>
      </w:pPr>
      <w:bookmarkStart w:id="0" w:name="OLE_LINK1"/>
      <w:bookmarkStart w:id="1" w:name="OLE_LINK2"/>
      <w:r>
        <w:rPr>
          <w:noProof/>
          <w:sz w:val="22"/>
          <w:szCs w:val="22"/>
        </w:rPr>
        <w:t>&lt;&lt;</w:t>
      </w:r>
      <w:r w:rsidRPr="00F62E7B">
        <w:rPr>
          <w:noProof/>
          <w:sz w:val="22"/>
          <w:szCs w:val="22"/>
          <w:u w:val="single"/>
        </w:rPr>
        <w:t>smallentity</w:t>
      </w:r>
      <w:r w:rsidR="00F62E7B">
        <w:rPr>
          <w:noProof/>
          <w:sz w:val="22"/>
          <w:szCs w:val="22"/>
        </w:rPr>
        <w:t>X&gt;&gt;</w:t>
      </w:r>
      <w:r w:rsidR="00E33FE5">
        <w:rPr>
          <w:noProof/>
          <w:sz w:val="22"/>
          <w:szCs w:val="22"/>
        </w:rPr>
        <w:tab/>
      </w:r>
      <w:r>
        <w:rPr>
          <w:noProof/>
          <w:sz w:val="22"/>
          <w:szCs w:val="22"/>
        </w:rPr>
        <w:t>&lt;&lt;smallentityText&gt;&gt;</w:t>
      </w:r>
    </w:p>
    <w:p w14:paraId="6812CE16" w14:textId="77777777" w:rsidR="00E33FE5" w:rsidRDefault="00F21670" w:rsidP="00E33FE5">
      <w:pPr>
        <w:ind w:left="360" w:hanging="360"/>
        <w:rPr>
          <w:noProof/>
          <w:sz w:val="22"/>
          <w:szCs w:val="22"/>
        </w:rPr>
      </w:pPr>
      <w:r w:rsidRPr="00E46849">
        <w:rPr>
          <w:noProof/>
          <w:sz w:val="22"/>
          <w:szCs w:val="22"/>
          <w:u w:val="single"/>
        </w:rPr>
        <w:t>&lt;&lt;assignX</w:t>
      </w:r>
      <w:r w:rsidRPr="00E33FE5">
        <w:rPr>
          <w:noProof/>
          <w:sz w:val="22"/>
          <w:szCs w:val="22"/>
        </w:rPr>
        <w:t>&gt;&gt;</w:t>
      </w:r>
      <w:r w:rsidR="00E33FE5" w:rsidRPr="00CF2664"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&lt;&lt;assignText&gt;&gt;</w:t>
      </w:r>
    </w:p>
    <w:p w14:paraId="34791070" w14:textId="77777777" w:rsidR="0070428A" w:rsidRPr="00E46849" w:rsidRDefault="006B4B56" w:rsidP="00E33FE5">
      <w:pPr>
        <w:ind w:left="360" w:hanging="360"/>
        <w:rPr>
          <w:noProof/>
          <w:sz w:val="22"/>
          <w:szCs w:val="22"/>
        </w:rPr>
      </w:pPr>
      <w:r w:rsidRPr="00E46849">
        <w:rPr>
          <w:noProof/>
          <w:sz w:val="22"/>
          <w:szCs w:val="22"/>
          <w:u w:val="single"/>
        </w:rPr>
        <w:t>&lt;&lt;recordFeeX</w:t>
      </w:r>
      <w:r w:rsidRPr="00E33FE5">
        <w:rPr>
          <w:noProof/>
          <w:sz w:val="22"/>
          <w:szCs w:val="22"/>
        </w:rPr>
        <w:t>&gt;&gt;</w:t>
      </w:r>
      <w:r w:rsidR="00E33FE5" w:rsidRPr="00CF2664"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&lt;&lt;recordFeeText&gt;&gt;</w:t>
      </w:r>
    </w:p>
    <w:p w14:paraId="2378687D" w14:textId="77777777" w:rsidR="0070428A" w:rsidRPr="00E46849" w:rsidRDefault="006B4B56" w:rsidP="00F62E7B">
      <w:pPr>
        <w:ind w:left="360" w:hanging="360"/>
        <w:rPr>
          <w:noProof/>
          <w:sz w:val="22"/>
          <w:szCs w:val="22"/>
        </w:rPr>
      </w:pPr>
      <w:r w:rsidRPr="00E46849">
        <w:rPr>
          <w:noProof/>
          <w:sz w:val="22"/>
          <w:szCs w:val="22"/>
          <w:u w:val="single"/>
        </w:rPr>
        <w:t>&lt;&lt;idsX</w:t>
      </w:r>
      <w:r w:rsidRPr="00E33FE5">
        <w:rPr>
          <w:noProof/>
          <w:sz w:val="22"/>
          <w:szCs w:val="22"/>
        </w:rPr>
        <w:t>&gt;&gt;</w:t>
      </w:r>
      <w:r w:rsidR="00E33FE5" w:rsidRPr="00CF2664"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&lt;&lt;idsText&gt;&gt;</w:t>
      </w:r>
    </w:p>
    <w:p w14:paraId="5D4D480B" w14:textId="77777777" w:rsidR="006344BC" w:rsidRDefault="00F21670" w:rsidP="006344BC">
      <w:pPr>
        <w:ind w:firstLine="360"/>
        <w:rPr>
          <w:noProof/>
          <w:sz w:val="22"/>
          <w:szCs w:val="22"/>
        </w:rPr>
      </w:pPr>
      <w:r w:rsidRPr="00E46849">
        <w:rPr>
          <w:noProof/>
          <w:sz w:val="22"/>
          <w:szCs w:val="22"/>
        </w:rPr>
        <w:t>&lt;&lt;priorRefText&gt;&gt;</w:t>
      </w:r>
    </w:p>
    <w:p w14:paraId="78D1B685" w14:textId="77777777" w:rsidR="00F21670" w:rsidRPr="00E46849" w:rsidRDefault="006344BC" w:rsidP="006344BC">
      <w:pPr>
        <w:ind w:left="360" w:hanging="360"/>
        <w:rPr>
          <w:noProof/>
          <w:sz w:val="22"/>
          <w:szCs w:val="22"/>
        </w:rPr>
      </w:pPr>
      <w:r>
        <w:rPr>
          <w:noProof/>
          <w:sz w:val="22"/>
          <w:szCs w:val="22"/>
          <w:u w:val="single"/>
        </w:rPr>
        <w:t>&lt;</w:t>
      </w:r>
      <w:r w:rsidR="00F21670" w:rsidRPr="00E46849">
        <w:rPr>
          <w:noProof/>
          <w:sz w:val="22"/>
          <w:szCs w:val="22"/>
          <w:u w:val="single"/>
        </w:rPr>
        <w:t>&lt;certification</w:t>
      </w:r>
      <w:r w:rsidR="0027480C" w:rsidRPr="00E46849">
        <w:rPr>
          <w:noProof/>
          <w:sz w:val="22"/>
          <w:szCs w:val="22"/>
          <w:u w:val="single"/>
        </w:rPr>
        <w:t>X</w:t>
      </w:r>
      <w:r>
        <w:rPr>
          <w:noProof/>
          <w:sz w:val="22"/>
          <w:szCs w:val="22"/>
        </w:rPr>
        <w:t>&gt;&gt;</w:t>
      </w:r>
      <w:r>
        <w:rPr>
          <w:noProof/>
          <w:sz w:val="22"/>
          <w:szCs w:val="22"/>
        </w:rPr>
        <w:tab/>
        <w:t>&lt;&lt;</w:t>
      </w:r>
      <w:r w:rsidR="00F21670" w:rsidRPr="00E46849">
        <w:rPr>
          <w:noProof/>
          <w:sz w:val="22"/>
          <w:szCs w:val="22"/>
        </w:rPr>
        <w:t>certificationText&gt;&gt;</w:t>
      </w:r>
    </w:p>
    <w:p w14:paraId="2053F512" w14:textId="77777777" w:rsidR="0027480C" w:rsidRPr="00E46849" w:rsidRDefault="00554C84" w:rsidP="0027480C">
      <w:pPr>
        <w:ind w:left="360" w:hanging="360"/>
        <w:rPr>
          <w:noProof/>
          <w:sz w:val="22"/>
          <w:szCs w:val="22"/>
        </w:rPr>
      </w:pPr>
      <w:r w:rsidRPr="006C3CE5">
        <w:rPr>
          <w:noProof/>
          <w:sz w:val="22"/>
          <w:szCs w:val="22"/>
          <w:u w:val="single"/>
        </w:rPr>
        <w:t>&lt;&lt;preliminary</w:t>
      </w:r>
      <w:r w:rsidR="0027480C" w:rsidRPr="006C3CE5">
        <w:rPr>
          <w:noProof/>
          <w:sz w:val="22"/>
          <w:szCs w:val="22"/>
          <w:u w:val="single"/>
        </w:rPr>
        <w:t>X</w:t>
      </w:r>
      <w:r w:rsidR="006344BC" w:rsidRPr="006C3CE5">
        <w:rPr>
          <w:noProof/>
          <w:sz w:val="22"/>
          <w:szCs w:val="22"/>
          <w:u w:val="single"/>
        </w:rPr>
        <w:t>&gt;&gt;</w:t>
      </w:r>
      <w:r w:rsidR="006344BC" w:rsidRPr="003B790B">
        <w:rPr>
          <w:noProof/>
          <w:sz w:val="22"/>
          <w:szCs w:val="22"/>
        </w:rPr>
        <w:tab/>
        <w:t>&lt;&lt;</w:t>
      </w:r>
      <w:r w:rsidR="00F21670" w:rsidRPr="00E46849">
        <w:rPr>
          <w:noProof/>
          <w:sz w:val="22"/>
          <w:szCs w:val="22"/>
        </w:rPr>
        <w:t>preliminaryText&gt;&gt;</w:t>
      </w:r>
    </w:p>
    <w:bookmarkEnd w:id="0"/>
    <w:bookmarkEnd w:id="1"/>
    <w:p w14:paraId="4FED649E" w14:textId="77777777" w:rsidR="006A347C" w:rsidRDefault="006A347C" w:rsidP="0027480C">
      <w:pPr>
        <w:ind w:left="360" w:hanging="360"/>
        <w:rPr>
          <w:noProof/>
          <w:sz w:val="22"/>
          <w:szCs w:val="22"/>
        </w:rPr>
      </w:pPr>
      <w:r w:rsidRPr="006C3CE5">
        <w:rPr>
          <w:noProof/>
          <w:sz w:val="22"/>
          <w:szCs w:val="22"/>
          <w:u w:val="single"/>
        </w:rPr>
        <w:t>&lt;&lt;relatedX</w:t>
      </w:r>
      <w:r w:rsidR="00D02B38" w:rsidRPr="006C3CE5">
        <w:rPr>
          <w:noProof/>
          <w:sz w:val="22"/>
          <w:szCs w:val="22"/>
          <w:u w:val="single"/>
        </w:rPr>
        <w:t>&gt;&gt;</w:t>
      </w:r>
      <w:r w:rsidR="005208C6">
        <w:rPr>
          <w:noProof/>
          <w:sz w:val="22"/>
          <w:szCs w:val="22"/>
        </w:rPr>
        <w:tab/>
        <w:t>&lt;&lt;</w:t>
      </w:r>
      <w:r w:rsidRPr="00E46849">
        <w:rPr>
          <w:noProof/>
          <w:sz w:val="22"/>
          <w:szCs w:val="22"/>
        </w:rPr>
        <w:t>relatedText&gt;&gt;</w:t>
      </w:r>
    </w:p>
    <w:p w14:paraId="6139DA43" w14:textId="77777777" w:rsidR="000E0D63" w:rsidRPr="000E0D63" w:rsidRDefault="000E0D63" w:rsidP="00D02B38">
      <w:pPr>
        <w:ind w:left="360" w:hanging="360"/>
        <w:rPr>
          <w:noProof/>
          <w:sz w:val="22"/>
          <w:szCs w:val="22"/>
        </w:rPr>
      </w:pPr>
      <w:r w:rsidRPr="006C3CE5">
        <w:rPr>
          <w:noProof/>
          <w:sz w:val="22"/>
          <w:szCs w:val="22"/>
          <w:u w:val="single"/>
        </w:rPr>
        <w:t>&lt;&lt;addressX</w:t>
      </w:r>
      <w:r w:rsidR="006344BC" w:rsidRPr="006C3CE5">
        <w:rPr>
          <w:noProof/>
          <w:sz w:val="22"/>
          <w:szCs w:val="22"/>
          <w:u w:val="single"/>
        </w:rPr>
        <w:t>&gt;&gt;</w:t>
      </w:r>
      <w:r w:rsidR="006344BC" w:rsidRPr="003B790B">
        <w:rPr>
          <w:noProof/>
          <w:sz w:val="22"/>
          <w:szCs w:val="22"/>
        </w:rPr>
        <w:tab/>
        <w:t>&lt;&lt;</w:t>
      </w:r>
      <w:r>
        <w:rPr>
          <w:noProof/>
          <w:sz w:val="22"/>
          <w:szCs w:val="22"/>
        </w:rPr>
        <w:t>addressText&gt;&gt;</w:t>
      </w:r>
    </w:p>
    <w:p w14:paraId="03772684" w14:textId="77777777" w:rsidR="00F21670" w:rsidRPr="00E46849" w:rsidRDefault="00754594" w:rsidP="00133B25">
      <w:pPr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&lt;&lt;doc1X&gt;&gt;</w:t>
      </w:r>
      <w:r>
        <w:rPr>
          <w:noProof/>
          <w:sz w:val="22"/>
          <w:szCs w:val="22"/>
        </w:rPr>
        <w:tab/>
      </w:r>
      <w:r w:rsidR="00F21670"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1</w:t>
      </w:r>
      <w:r w:rsidR="00F21670" w:rsidRPr="00E46849">
        <w:rPr>
          <w:noProof/>
          <w:sz w:val="22"/>
          <w:szCs w:val="22"/>
        </w:rPr>
        <w:t>Text&gt;&gt;</w:t>
      </w:r>
    </w:p>
    <w:p w14:paraId="0D0D5831" w14:textId="77777777" w:rsidR="00754594" w:rsidRPr="00E46849" w:rsidRDefault="00754594" w:rsidP="00133B25">
      <w:pPr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&lt;&lt;doc2X&gt;&gt;</w:t>
      </w:r>
      <w:r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2</w:t>
      </w:r>
      <w:r w:rsidRPr="00E46849">
        <w:rPr>
          <w:noProof/>
          <w:sz w:val="22"/>
          <w:szCs w:val="22"/>
        </w:rPr>
        <w:t>Text&gt;&gt;</w:t>
      </w:r>
    </w:p>
    <w:p w14:paraId="53FD1928" w14:textId="77777777" w:rsidR="00754594" w:rsidRPr="00E46849" w:rsidRDefault="00754594" w:rsidP="00133B25">
      <w:pPr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&lt;&lt;doc3X&gt;&gt;</w:t>
      </w:r>
      <w:r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3</w:t>
      </w:r>
      <w:r w:rsidRPr="00E46849">
        <w:rPr>
          <w:noProof/>
          <w:sz w:val="22"/>
          <w:szCs w:val="22"/>
        </w:rPr>
        <w:t>Text&gt;&gt;</w:t>
      </w:r>
    </w:p>
    <w:p w14:paraId="2FBAE6B4" w14:textId="77777777" w:rsidR="00754594" w:rsidRPr="00E46849" w:rsidRDefault="00754594" w:rsidP="00133B25">
      <w:pPr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&lt;&lt;doc4X&gt;&gt;</w:t>
      </w:r>
      <w:r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4</w:t>
      </w:r>
      <w:r w:rsidRPr="00E46849">
        <w:rPr>
          <w:noProof/>
          <w:sz w:val="22"/>
          <w:szCs w:val="22"/>
        </w:rPr>
        <w:t>Text&gt;&gt;</w:t>
      </w:r>
    </w:p>
    <w:p w14:paraId="303152B2" w14:textId="77777777" w:rsidR="00754594" w:rsidRPr="00E46849" w:rsidRDefault="00754594" w:rsidP="00133B25">
      <w:pPr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&lt;&lt;doc5X&gt;&gt;</w:t>
      </w:r>
      <w:r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5</w:t>
      </w:r>
      <w:r w:rsidRPr="00E46849">
        <w:rPr>
          <w:noProof/>
          <w:sz w:val="22"/>
          <w:szCs w:val="22"/>
        </w:rPr>
        <w:t>Text&gt;&gt;</w:t>
      </w:r>
    </w:p>
    <w:p w14:paraId="6F3E3F31" w14:textId="77777777" w:rsidR="00754594" w:rsidRPr="00E46849" w:rsidRDefault="00754594" w:rsidP="00754594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&lt;&lt;doc6X&gt;&gt;</w:t>
      </w:r>
      <w:r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6</w:t>
      </w:r>
      <w:r w:rsidRPr="00E46849">
        <w:rPr>
          <w:noProof/>
          <w:sz w:val="22"/>
          <w:szCs w:val="22"/>
        </w:rPr>
        <w:t>Text&gt;&gt;</w:t>
      </w:r>
    </w:p>
    <w:p w14:paraId="420B3469" w14:textId="77777777" w:rsidR="00754594" w:rsidRPr="00E46849" w:rsidRDefault="00754594" w:rsidP="00754594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&lt;&lt;doc7X&gt;&gt;</w:t>
      </w:r>
      <w:r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7</w:t>
      </w:r>
      <w:r w:rsidRPr="00E46849">
        <w:rPr>
          <w:noProof/>
          <w:sz w:val="22"/>
          <w:szCs w:val="22"/>
        </w:rPr>
        <w:t>Text&gt;&gt;</w:t>
      </w:r>
    </w:p>
    <w:p w14:paraId="42E6727E" w14:textId="77777777" w:rsidR="00754594" w:rsidRPr="00E46849" w:rsidRDefault="00754594" w:rsidP="00754594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&lt;&lt;doc8X&gt;&gt;</w:t>
      </w:r>
      <w:r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8</w:t>
      </w:r>
      <w:r w:rsidRPr="00E46849">
        <w:rPr>
          <w:noProof/>
          <w:sz w:val="22"/>
          <w:szCs w:val="22"/>
        </w:rPr>
        <w:t>Text&gt;&gt;</w:t>
      </w:r>
    </w:p>
    <w:p w14:paraId="1DC31727" w14:textId="77777777" w:rsidR="00754594" w:rsidRPr="00E46849" w:rsidRDefault="00754594" w:rsidP="00754594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&lt;&lt;doc8X&gt;&gt;</w:t>
      </w:r>
      <w:r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9</w:t>
      </w:r>
      <w:r w:rsidRPr="00E46849">
        <w:rPr>
          <w:noProof/>
          <w:sz w:val="22"/>
          <w:szCs w:val="22"/>
        </w:rPr>
        <w:t>Text&gt;&gt;</w:t>
      </w:r>
    </w:p>
    <w:p w14:paraId="605C02AA" w14:textId="77777777" w:rsidR="00754594" w:rsidRDefault="00754594" w:rsidP="00754594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&lt;&lt;doc10X&gt;&gt;</w:t>
      </w:r>
      <w:r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10</w:t>
      </w:r>
      <w:r w:rsidRPr="00E46849">
        <w:rPr>
          <w:noProof/>
          <w:sz w:val="22"/>
          <w:szCs w:val="22"/>
        </w:rPr>
        <w:t>Text&gt;&gt;</w:t>
      </w:r>
    </w:p>
    <w:p w14:paraId="44DF293F" w14:textId="77777777" w:rsidR="00E52E05" w:rsidRPr="00E46849" w:rsidRDefault="00F21670">
      <w:pPr>
        <w:tabs>
          <w:tab w:val="left" w:pos="432"/>
        </w:tabs>
        <w:ind w:left="360" w:hanging="360"/>
        <w:rPr>
          <w:sz w:val="22"/>
          <w:szCs w:val="22"/>
        </w:rPr>
      </w:pPr>
      <w:r w:rsidRPr="00E46849">
        <w:rPr>
          <w:noProof/>
          <w:sz w:val="22"/>
          <w:szCs w:val="22"/>
          <w:u w:val="single"/>
        </w:rPr>
        <w:t>&lt;&lt;postcard</w:t>
      </w:r>
      <w:r w:rsidR="0070428A" w:rsidRPr="00E46849">
        <w:rPr>
          <w:noProof/>
          <w:sz w:val="22"/>
          <w:szCs w:val="22"/>
          <w:u w:val="single"/>
        </w:rPr>
        <w:t>X</w:t>
      </w:r>
      <w:r w:rsidRPr="00E46849">
        <w:rPr>
          <w:noProof/>
          <w:sz w:val="22"/>
          <w:szCs w:val="22"/>
          <w:u w:val="single"/>
        </w:rPr>
        <w:t>&gt;&gt;</w:t>
      </w:r>
      <w:r w:rsidRPr="00E46849">
        <w:rPr>
          <w:noProof/>
          <w:sz w:val="22"/>
          <w:szCs w:val="22"/>
        </w:rPr>
        <w:tab/>
        <w:t>&lt;&lt;postcardText&gt;&gt;</w:t>
      </w:r>
    </w:p>
    <w:p w14:paraId="403E2888" w14:textId="77777777" w:rsidR="00E52E05" w:rsidRDefault="00E52E05">
      <w:pPr>
        <w:tabs>
          <w:tab w:val="left" w:pos="6480"/>
        </w:tabs>
        <w:jc w:val="center"/>
        <w:rPr>
          <w:sz w:val="20"/>
        </w:rPr>
      </w:pPr>
    </w:p>
    <w:p w14:paraId="2BA5D0A9" w14:textId="77777777" w:rsidR="00E52E05" w:rsidRDefault="00D055B0">
      <w:pPr>
        <w:tabs>
          <w:tab w:val="left" w:pos="6480"/>
        </w:tabs>
        <w:jc w:val="center"/>
        <w:rPr>
          <w:sz w:val="20"/>
        </w:rPr>
      </w:pPr>
      <w:r>
        <w:rPr>
          <w:sz w:val="20"/>
        </w:rPr>
        <w:t>&lt;&lt;filingFeeHeader</w:t>
      </w:r>
      <w:r w:rsidR="00F21670">
        <w:rPr>
          <w:sz w:val="20"/>
        </w:rPr>
        <w:t>&gt;&gt;</w:t>
      </w:r>
    </w:p>
    <w:tbl>
      <w:tblPr>
        <w:tblW w:w="79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2"/>
        <w:gridCol w:w="1413"/>
        <w:gridCol w:w="1371"/>
        <w:gridCol w:w="1302"/>
        <w:gridCol w:w="1551"/>
      </w:tblGrid>
      <w:tr w:rsidR="00E52E05" w:rsidRPr="0022151F" w14:paraId="3F2A0EF0" w14:textId="77777777" w:rsidTr="0029270C">
        <w:trPr>
          <w:cantSplit/>
          <w:trHeight w:val="337"/>
          <w:jc w:val="center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2A26A" w14:textId="77777777" w:rsidR="00E52E05" w:rsidRPr="0022151F" w:rsidRDefault="00E52E05">
            <w:pPr>
              <w:pStyle w:val="EnvelopeReturn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D66C4" w14:textId="77777777" w:rsidR="00E52E05" w:rsidRPr="0022151F" w:rsidRDefault="00E52E05" w:rsidP="0070428A">
            <w:pPr>
              <w:spacing w:after="58"/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No. Filed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C5820" w14:textId="77777777" w:rsidR="00E52E05" w:rsidRPr="0022151F" w:rsidRDefault="00E52E05" w:rsidP="0070428A">
            <w:pPr>
              <w:spacing w:after="58"/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No. Extra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DA543" w14:textId="77777777" w:rsidR="00E52E05" w:rsidRPr="0022151F" w:rsidRDefault="00E52E05" w:rsidP="0070428A">
            <w:pPr>
              <w:pStyle w:val="Heading7"/>
              <w:spacing w:after="58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Rate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9A274" w14:textId="77777777" w:rsidR="00E52E05" w:rsidRPr="0022151F" w:rsidRDefault="00E52E05" w:rsidP="0070428A">
            <w:pPr>
              <w:pStyle w:val="Heading7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Fee</w:t>
            </w:r>
          </w:p>
        </w:tc>
      </w:tr>
      <w:tr w:rsidR="00E52E05" w:rsidRPr="0022151F" w14:paraId="46938F3D" w14:textId="77777777" w:rsidTr="0029270C">
        <w:trPr>
          <w:cantSplit/>
          <w:trHeight w:val="288"/>
          <w:jc w:val="center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BDC03" w14:textId="77777777" w:rsidR="00E52E05" w:rsidRPr="0022151F" w:rsidRDefault="00E52E05" w:rsidP="0022151F">
            <w:pPr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TOTAL CLAIMS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43C3A" w14:textId="77777777" w:rsidR="00E52E05" w:rsidRPr="0022151F" w:rsidRDefault="00D055B0" w:rsidP="00EF5A24">
            <w:pPr>
              <w:jc w:val="center"/>
              <w:rPr>
                <w:sz w:val="18"/>
                <w:szCs w:val="18"/>
              </w:rPr>
            </w:pPr>
            <w:r w:rsidRPr="0022151F">
              <w:rPr>
                <w:noProof/>
                <w:sz w:val="18"/>
                <w:szCs w:val="18"/>
              </w:rPr>
              <w:t>&lt;&lt;claimCount&gt;&gt;</w:t>
            </w:r>
            <w:r w:rsidR="00E52E05" w:rsidRPr="0022151F">
              <w:rPr>
                <w:noProof/>
                <w:sz w:val="18"/>
                <w:szCs w:val="18"/>
              </w:rPr>
              <w:t>-</w:t>
            </w:r>
            <w:r w:rsidR="0070428A" w:rsidRPr="0022151F">
              <w:rPr>
                <w:noProof/>
                <w:sz w:val="18"/>
                <w:szCs w:val="18"/>
              </w:rPr>
              <w:t xml:space="preserve"> </w:t>
            </w:r>
            <w:r w:rsidR="00E52E05" w:rsidRPr="0022151F">
              <w:rPr>
                <w:noProof/>
                <w:sz w:val="18"/>
                <w:szCs w:val="18"/>
              </w:rPr>
              <w:t>20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74E72" w14:textId="77777777" w:rsidR="00E52E05" w:rsidRPr="0022151F" w:rsidRDefault="00D055B0" w:rsidP="00EF5A24">
            <w:pPr>
              <w:jc w:val="center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&lt;&lt;extraClaims&gt;&gt;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928ED" w14:textId="77777777" w:rsidR="00E52E05" w:rsidRPr="0022151F" w:rsidRDefault="00E52E05" w:rsidP="00EF5A24">
            <w:pPr>
              <w:jc w:val="center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 xml:space="preserve">x </w:t>
            </w:r>
            <w:r w:rsidR="00D055B0" w:rsidRPr="0022151F">
              <w:rPr>
                <w:noProof/>
                <w:sz w:val="18"/>
                <w:szCs w:val="18"/>
              </w:rPr>
              <w:t>&lt;&lt;claimRate&gt;&gt;</w:t>
            </w:r>
            <w:r w:rsidRPr="0022151F">
              <w:rPr>
                <w:sz w:val="18"/>
                <w:szCs w:val="18"/>
              </w:rPr>
              <w:t xml:space="preserve"> =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4112B" w14:textId="77777777" w:rsidR="00E52E05" w:rsidRPr="0022151F" w:rsidRDefault="00D055B0" w:rsidP="00EF5A24">
            <w:pPr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&lt;&lt;claimFee&gt;&gt;</w:t>
            </w:r>
          </w:p>
        </w:tc>
      </w:tr>
      <w:tr w:rsidR="00E52E05" w:rsidRPr="0022151F" w14:paraId="280BDABA" w14:textId="77777777" w:rsidTr="0029270C">
        <w:trPr>
          <w:cantSplit/>
          <w:trHeight w:val="288"/>
          <w:jc w:val="center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AF13A" w14:textId="77777777" w:rsidR="00E52E05" w:rsidRPr="0022151F" w:rsidRDefault="00E52E05">
            <w:pPr>
              <w:spacing w:after="58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INDEPENDENT CLAIMS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4FE49" w14:textId="77777777" w:rsidR="00E52E05" w:rsidRPr="0022151F" w:rsidRDefault="00D055B0">
            <w:pPr>
              <w:spacing w:after="58"/>
              <w:jc w:val="center"/>
              <w:rPr>
                <w:sz w:val="18"/>
                <w:szCs w:val="18"/>
              </w:rPr>
            </w:pPr>
            <w:r w:rsidRPr="0022151F">
              <w:rPr>
                <w:noProof/>
                <w:sz w:val="18"/>
                <w:szCs w:val="18"/>
              </w:rPr>
              <w:t>&lt;&lt;indCount&gt;&gt;</w:t>
            </w:r>
            <w:r w:rsidR="0070428A" w:rsidRPr="0022151F">
              <w:rPr>
                <w:noProof/>
                <w:sz w:val="18"/>
                <w:szCs w:val="18"/>
              </w:rPr>
              <w:t xml:space="preserve"> </w:t>
            </w:r>
            <w:r w:rsidR="00E52E05" w:rsidRPr="0022151F">
              <w:rPr>
                <w:noProof/>
                <w:sz w:val="18"/>
                <w:szCs w:val="18"/>
              </w:rPr>
              <w:t>-</w:t>
            </w:r>
            <w:r w:rsidR="0070428A" w:rsidRPr="0022151F">
              <w:rPr>
                <w:noProof/>
                <w:sz w:val="18"/>
                <w:szCs w:val="18"/>
              </w:rPr>
              <w:t xml:space="preserve"> </w:t>
            </w:r>
            <w:r w:rsidR="00E52E05" w:rsidRPr="0022151F"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C038C" w14:textId="77777777" w:rsidR="00E52E05" w:rsidRPr="0022151F" w:rsidRDefault="00D055B0">
            <w:pPr>
              <w:spacing w:after="58"/>
              <w:jc w:val="center"/>
              <w:rPr>
                <w:sz w:val="18"/>
                <w:szCs w:val="18"/>
              </w:rPr>
            </w:pPr>
            <w:r w:rsidRPr="0022151F">
              <w:rPr>
                <w:noProof/>
                <w:sz w:val="18"/>
                <w:szCs w:val="18"/>
              </w:rPr>
              <w:t>&lt;&lt;extraInd&gt;&gt;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0E135" w14:textId="77777777" w:rsidR="00E52E05" w:rsidRPr="0022151F" w:rsidRDefault="00E52E05">
            <w:pPr>
              <w:spacing w:after="58"/>
              <w:jc w:val="center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 xml:space="preserve">x </w:t>
            </w:r>
            <w:r w:rsidR="00D055B0" w:rsidRPr="0022151F">
              <w:rPr>
                <w:noProof/>
                <w:sz w:val="18"/>
                <w:szCs w:val="18"/>
              </w:rPr>
              <w:t>&lt;&lt;indRate&gt;&gt;</w:t>
            </w:r>
            <w:r w:rsidRPr="0022151F">
              <w:rPr>
                <w:sz w:val="18"/>
                <w:szCs w:val="18"/>
              </w:rPr>
              <w:t xml:space="preserve"> =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C95CE" w14:textId="77777777" w:rsidR="00E52E05" w:rsidRPr="0022151F" w:rsidRDefault="00D055B0">
            <w:pPr>
              <w:spacing w:after="58"/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&lt;&lt;indFee&gt;&gt;</w:t>
            </w:r>
          </w:p>
        </w:tc>
      </w:tr>
      <w:tr w:rsidR="00E52E05" w:rsidRPr="0022151F" w14:paraId="143B06D2" w14:textId="77777777" w:rsidTr="0029270C">
        <w:trPr>
          <w:cantSplit/>
          <w:trHeight w:val="288"/>
          <w:jc w:val="center"/>
        </w:trPr>
        <w:tc>
          <w:tcPr>
            <w:tcW w:w="6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2D1B5" w14:textId="77777777" w:rsidR="00E52E05" w:rsidRPr="0022151F" w:rsidRDefault="00E52E05" w:rsidP="00483BB3">
            <w:pPr>
              <w:spacing w:after="58"/>
              <w:jc w:val="center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[</w:t>
            </w:r>
            <w:r w:rsidR="00D055B0" w:rsidRPr="0022151F">
              <w:rPr>
                <w:sz w:val="18"/>
                <w:szCs w:val="18"/>
              </w:rPr>
              <w:t>&lt;&lt;multiplex&gt;&gt;</w:t>
            </w:r>
            <w:r w:rsidRPr="0022151F">
              <w:rPr>
                <w:sz w:val="18"/>
                <w:szCs w:val="18"/>
              </w:rPr>
              <w:t>]MULTIPLE DEPENDENT CLAIMS PRESENTED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3F92D" w14:textId="77777777" w:rsidR="00E52E05" w:rsidRPr="0022151F" w:rsidRDefault="00D055B0">
            <w:pPr>
              <w:spacing w:after="58"/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&lt;&lt;multipleFee&gt;&gt;</w:t>
            </w:r>
          </w:p>
        </w:tc>
      </w:tr>
      <w:tr w:rsidR="00E52E05" w:rsidRPr="0022151F" w14:paraId="63DB5C4D" w14:textId="77777777" w:rsidTr="0029270C">
        <w:trPr>
          <w:cantSplit/>
          <w:trHeight w:val="288"/>
          <w:jc w:val="center"/>
        </w:trPr>
        <w:tc>
          <w:tcPr>
            <w:tcW w:w="6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1671A" w14:textId="77777777" w:rsidR="00E52E05" w:rsidRPr="0022151F" w:rsidRDefault="00E52E05" w:rsidP="00483BB3">
            <w:pPr>
              <w:jc w:val="center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lastRenderedPageBreak/>
              <w:t>BASIC FEE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D2EDA" w14:textId="77777777" w:rsidR="00E52E05" w:rsidRPr="0022151F" w:rsidRDefault="00D055B0">
            <w:pPr>
              <w:spacing w:after="58"/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&lt;&lt;basicFee&gt;&gt;</w:t>
            </w:r>
          </w:p>
        </w:tc>
      </w:tr>
      <w:tr w:rsidR="00E52E05" w:rsidRPr="0022151F" w14:paraId="4AA0EED8" w14:textId="77777777" w:rsidTr="0029270C">
        <w:trPr>
          <w:cantSplit/>
          <w:trHeight w:val="288"/>
          <w:jc w:val="center"/>
        </w:trPr>
        <w:tc>
          <w:tcPr>
            <w:tcW w:w="6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0E098" w14:textId="77777777" w:rsidR="00E52E05" w:rsidRPr="0022151F" w:rsidRDefault="00E52E05" w:rsidP="00483BB3">
            <w:pPr>
              <w:jc w:val="center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SEARCH FEE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51345" w14:textId="77777777" w:rsidR="00E52E05" w:rsidRPr="0022151F" w:rsidRDefault="00D055B0">
            <w:pPr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&lt;&lt;searchFee&gt;&gt;</w:t>
            </w:r>
          </w:p>
        </w:tc>
      </w:tr>
      <w:tr w:rsidR="00E52E05" w:rsidRPr="0022151F" w14:paraId="2ADC4404" w14:textId="77777777" w:rsidTr="0029270C">
        <w:trPr>
          <w:cantSplit/>
          <w:trHeight w:val="288"/>
          <w:jc w:val="center"/>
        </w:trPr>
        <w:tc>
          <w:tcPr>
            <w:tcW w:w="6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B7D4" w14:textId="77777777" w:rsidR="00E52E05" w:rsidRPr="0022151F" w:rsidRDefault="00E52E05" w:rsidP="00483BB3">
            <w:pPr>
              <w:jc w:val="center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EXAMINATION FEE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3EDF3" w14:textId="77777777" w:rsidR="00E52E05" w:rsidRPr="0022151F" w:rsidRDefault="00D055B0">
            <w:pPr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&lt;&lt;examFee&gt;&gt;</w:t>
            </w:r>
          </w:p>
        </w:tc>
      </w:tr>
      <w:tr w:rsidR="00625B0C" w:rsidRPr="0022151F" w14:paraId="2C178943" w14:textId="77777777" w:rsidTr="0029270C">
        <w:trPr>
          <w:cantSplit/>
          <w:trHeight w:val="288"/>
          <w:jc w:val="center"/>
        </w:trPr>
        <w:tc>
          <w:tcPr>
            <w:tcW w:w="6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A24E5" w14:textId="77777777" w:rsidR="00625B0C" w:rsidRPr="00DD68CE" w:rsidRDefault="00625B0C" w:rsidP="00483B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DECLARATION LATE FILING FEE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63E0E" w14:textId="77777777" w:rsidR="00625B0C" w:rsidRDefault="00625B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&lt;&lt;lateFilfee&gt;&gt;</w:t>
            </w:r>
          </w:p>
        </w:tc>
      </w:tr>
      <w:tr w:rsidR="0029270C" w:rsidRPr="0022151F" w14:paraId="637D63A4" w14:textId="77777777" w:rsidTr="0029270C">
        <w:trPr>
          <w:cantSplit/>
          <w:trHeight w:val="288"/>
          <w:jc w:val="center"/>
        </w:trPr>
        <w:tc>
          <w:tcPr>
            <w:tcW w:w="6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D5533" w14:textId="3ED8CC4E" w:rsidR="0029270C" w:rsidRDefault="0029270C" w:rsidP="00483B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PRIORITIZED EXAMINATION (Track1) FILING FEE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A6CD2" w14:textId="55636544" w:rsidR="0029270C" w:rsidRDefault="002927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&lt;&lt;Track1Fee&gt;&gt;</w:t>
            </w:r>
          </w:p>
        </w:tc>
      </w:tr>
      <w:tr w:rsidR="0029270C" w:rsidRPr="0022151F" w14:paraId="4DE8959A" w14:textId="77777777" w:rsidTr="0029270C">
        <w:trPr>
          <w:cantSplit/>
          <w:trHeight w:val="288"/>
          <w:jc w:val="center"/>
        </w:trPr>
        <w:tc>
          <w:tcPr>
            <w:tcW w:w="6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2747" w14:textId="646D3982" w:rsidR="0029270C" w:rsidRDefault="0029270C" w:rsidP="00483B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PROCESSING FEE (Track 1)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79C6C" w14:textId="75D817E3" w:rsidR="0029270C" w:rsidRDefault="002927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&lt;&lt;Track1ProcessFee&gt;&gt;</w:t>
            </w:r>
          </w:p>
        </w:tc>
      </w:tr>
      <w:tr w:rsidR="00CA35D3" w:rsidRPr="0022151F" w14:paraId="3B4EC875" w14:textId="77777777" w:rsidTr="0029270C">
        <w:trPr>
          <w:cantSplit/>
          <w:trHeight w:val="288"/>
          <w:jc w:val="center"/>
        </w:trPr>
        <w:tc>
          <w:tcPr>
            <w:tcW w:w="6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70B25" w14:textId="388D0741" w:rsidR="00CA35D3" w:rsidRDefault="00CA35D3" w:rsidP="00483B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NON-DOCX FILING FEE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3688D" w14:textId="42943120" w:rsidR="00CA35D3" w:rsidRDefault="00CA35D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&lt;&lt;docxFee&gt;&gt;</w:t>
            </w:r>
          </w:p>
        </w:tc>
      </w:tr>
      <w:tr w:rsidR="00323C1B" w14:paraId="53914BF8" w14:textId="77777777" w:rsidTr="0029270C">
        <w:trPr>
          <w:cantSplit/>
          <w:trHeight w:val="352"/>
          <w:jc w:val="center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991A7" w14:textId="77777777" w:rsidR="00323C1B" w:rsidRDefault="00323C1B" w:rsidP="00323C1B">
            <w:pPr>
              <w:spacing w:after="58"/>
              <w:rPr>
                <w:sz w:val="16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583FF" w14:textId="77777777" w:rsidR="00323C1B" w:rsidRPr="00D23316" w:rsidRDefault="00554F2B" w:rsidP="00323C1B">
            <w:pPr>
              <w:spacing w:after="58"/>
              <w:jc w:val="center"/>
              <w:rPr>
                <w:b/>
                <w:noProof/>
                <w:sz w:val="16"/>
                <w:szCs w:val="16"/>
              </w:rPr>
            </w:pPr>
            <w:r w:rsidRPr="0022151F">
              <w:rPr>
                <w:b/>
                <w:noProof/>
                <w:sz w:val="18"/>
                <w:szCs w:val="18"/>
              </w:rPr>
              <w:t>No. of</w:t>
            </w:r>
            <w:r w:rsidR="00323C1B" w:rsidRPr="0022151F">
              <w:rPr>
                <w:b/>
                <w:noProof/>
                <w:sz w:val="18"/>
                <w:szCs w:val="18"/>
              </w:rPr>
              <w:t xml:space="preserve"> pages</w:t>
            </w:r>
            <w:r>
              <w:rPr>
                <w:b/>
                <w:noProof/>
                <w:sz w:val="16"/>
                <w:szCs w:val="16"/>
              </w:rPr>
              <w:t xml:space="preserve"> </w:t>
            </w:r>
            <w:r w:rsidRPr="0022151F">
              <w:rPr>
                <w:b/>
                <w:noProof/>
                <w:sz w:val="14"/>
                <w:szCs w:val="14"/>
              </w:rPr>
              <w:t>(75% for e-filing)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57654" w14:textId="77777777" w:rsidR="00323C1B" w:rsidRPr="0022151F" w:rsidRDefault="00554F2B" w:rsidP="00323C1B">
            <w:pPr>
              <w:spacing w:after="58"/>
              <w:jc w:val="center"/>
              <w:rPr>
                <w:b/>
                <w:noProof/>
                <w:sz w:val="18"/>
                <w:szCs w:val="18"/>
              </w:rPr>
            </w:pPr>
            <w:r w:rsidRPr="0022151F">
              <w:rPr>
                <w:b/>
                <w:noProof/>
                <w:sz w:val="18"/>
                <w:szCs w:val="18"/>
              </w:rPr>
              <w:t>Extra set</w:t>
            </w:r>
            <w:r w:rsidR="00D23316" w:rsidRPr="0022151F">
              <w:rPr>
                <w:b/>
                <w:noProof/>
                <w:sz w:val="18"/>
                <w:szCs w:val="18"/>
              </w:rPr>
              <w:t>s of 50 p</w:t>
            </w:r>
            <w:r w:rsidRPr="0022151F">
              <w:rPr>
                <w:b/>
                <w:noProof/>
                <w:sz w:val="18"/>
                <w:szCs w:val="18"/>
              </w:rPr>
              <w:t>a</w:t>
            </w:r>
            <w:r w:rsidR="00D23316" w:rsidRPr="0022151F">
              <w:rPr>
                <w:b/>
                <w:noProof/>
                <w:sz w:val="18"/>
                <w:szCs w:val="18"/>
              </w:rPr>
              <w:t>g</w:t>
            </w:r>
            <w:r w:rsidRPr="0022151F">
              <w:rPr>
                <w:b/>
                <w:noProof/>
                <w:sz w:val="18"/>
                <w:szCs w:val="18"/>
              </w:rPr>
              <w:t>e</w:t>
            </w:r>
            <w:r w:rsidR="00D23316" w:rsidRPr="0022151F">
              <w:rPr>
                <w:b/>
                <w:noProof/>
                <w:sz w:val="18"/>
                <w:szCs w:val="18"/>
              </w:rPr>
              <w:t>s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919D5" w14:textId="77777777" w:rsidR="00323C1B" w:rsidRPr="0022151F" w:rsidRDefault="00D23316" w:rsidP="00323C1B">
            <w:pPr>
              <w:spacing w:after="58"/>
              <w:jc w:val="center"/>
              <w:rPr>
                <w:b/>
                <w:sz w:val="18"/>
                <w:szCs w:val="18"/>
              </w:rPr>
            </w:pPr>
            <w:r w:rsidRPr="0022151F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0C563" w14:textId="77777777" w:rsidR="00323C1B" w:rsidRPr="00615C53" w:rsidRDefault="00323C1B" w:rsidP="00323C1B">
            <w:pPr>
              <w:spacing w:after="58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23C1B" w:rsidRPr="0022151F" w14:paraId="4FC39373" w14:textId="77777777" w:rsidTr="0029270C">
        <w:trPr>
          <w:cantSplit/>
          <w:trHeight w:val="352"/>
          <w:jc w:val="center"/>
        </w:trPr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C3D3E" w14:textId="77777777" w:rsidR="00323C1B" w:rsidRPr="0022151F" w:rsidRDefault="00323C1B" w:rsidP="00323C1B">
            <w:pPr>
              <w:spacing w:after="58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APPLICATION SIZE FEE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62653" w14:textId="77777777" w:rsidR="00323C1B" w:rsidRPr="0022151F" w:rsidRDefault="00D23316" w:rsidP="00323C1B">
            <w:pPr>
              <w:spacing w:after="58"/>
              <w:jc w:val="center"/>
              <w:rPr>
                <w:noProof/>
                <w:sz w:val="18"/>
                <w:szCs w:val="18"/>
              </w:rPr>
            </w:pPr>
            <w:r w:rsidRPr="0022151F">
              <w:rPr>
                <w:noProof/>
                <w:sz w:val="18"/>
                <w:szCs w:val="18"/>
              </w:rPr>
              <w:t xml:space="preserve">( </w:t>
            </w:r>
            <w:r w:rsidR="00D055B0" w:rsidRPr="0022151F">
              <w:rPr>
                <w:noProof/>
                <w:sz w:val="18"/>
                <w:szCs w:val="18"/>
              </w:rPr>
              <w:t>&lt;&lt;appPages&gt;&gt;</w:t>
            </w:r>
            <w:r w:rsidRPr="0022151F">
              <w:rPr>
                <w:noProof/>
                <w:sz w:val="18"/>
                <w:szCs w:val="18"/>
              </w:rPr>
              <w:t xml:space="preserve"> - 100) / 50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91DD5" w14:textId="77777777" w:rsidR="00323C1B" w:rsidRPr="0022151F" w:rsidRDefault="00D055B0" w:rsidP="00323C1B">
            <w:pPr>
              <w:spacing w:after="58"/>
              <w:jc w:val="center"/>
              <w:rPr>
                <w:noProof/>
                <w:sz w:val="18"/>
                <w:szCs w:val="18"/>
              </w:rPr>
            </w:pPr>
            <w:r w:rsidRPr="0022151F">
              <w:rPr>
                <w:noProof/>
                <w:sz w:val="18"/>
                <w:szCs w:val="18"/>
              </w:rPr>
              <w:t>&lt;&lt;extraSets&gt;&gt;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A72DB" w14:textId="77777777" w:rsidR="00323C1B" w:rsidRPr="0022151F" w:rsidRDefault="00D055B0" w:rsidP="00323C1B">
            <w:pPr>
              <w:spacing w:after="58"/>
              <w:jc w:val="center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&lt;&lt;extraRate&gt;&gt;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2CC6" w14:textId="77777777" w:rsidR="00323C1B" w:rsidRPr="0022151F" w:rsidRDefault="00D055B0" w:rsidP="00323C1B">
            <w:pPr>
              <w:spacing w:after="58"/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&lt;&lt;extraFee&gt;&gt;</w:t>
            </w:r>
          </w:p>
        </w:tc>
      </w:tr>
      <w:tr w:rsidR="00E52E05" w:rsidRPr="0022151F" w14:paraId="5E199C4D" w14:textId="77777777" w:rsidTr="0029270C">
        <w:trPr>
          <w:cantSplit/>
          <w:trHeight w:val="386"/>
          <w:jc w:val="center"/>
        </w:trPr>
        <w:tc>
          <w:tcPr>
            <w:tcW w:w="6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C95B8" w14:textId="77777777" w:rsidR="00E52E05" w:rsidRPr="0022151F" w:rsidRDefault="00E52E05" w:rsidP="00483BB3">
            <w:pPr>
              <w:pStyle w:val="Heading7"/>
              <w:keepNext w:val="0"/>
              <w:tabs>
                <w:tab w:val="left" w:pos="2925"/>
                <w:tab w:val="center" w:pos="3402"/>
              </w:tabs>
              <w:spacing w:after="58"/>
              <w:rPr>
                <w:sz w:val="18"/>
                <w:szCs w:val="18"/>
              </w:rPr>
            </w:pPr>
            <w:r w:rsidRPr="0022151F">
              <w:rPr>
                <w:sz w:val="18"/>
                <w:szCs w:val="18"/>
              </w:rPr>
              <w:t>TOTAL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87FC0" w14:textId="77777777" w:rsidR="00E52E05" w:rsidRPr="0022151F" w:rsidRDefault="00D055B0">
            <w:pPr>
              <w:spacing w:after="58"/>
              <w:jc w:val="center"/>
              <w:rPr>
                <w:b/>
                <w:bCs/>
                <w:sz w:val="18"/>
                <w:szCs w:val="18"/>
              </w:rPr>
            </w:pPr>
            <w:r w:rsidRPr="0022151F">
              <w:rPr>
                <w:b/>
                <w:bCs/>
                <w:sz w:val="18"/>
                <w:szCs w:val="18"/>
              </w:rPr>
              <w:t>&lt;&lt;totalFee&gt;&gt;</w:t>
            </w:r>
          </w:p>
        </w:tc>
      </w:tr>
    </w:tbl>
    <w:p w14:paraId="178E0E9E" w14:textId="77777777" w:rsidR="00E52E05" w:rsidRDefault="00E52E05">
      <w:pPr>
        <w:rPr>
          <w:sz w:val="12"/>
          <w:szCs w:val="22"/>
        </w:rPr>
      </w:pPr>
    </w:p>
    <w:p w14:paraId="3FD3724E" w14:textId="77777777" w:rsidR="00E52E05" w:rsidRDefault="00E52E05">
      <w:pPr>
        <w:rPr>
          <w:sz w:val="20"/>
          <w:szCs w:val="20"/>
        </w:rPr>
      </w:pPr>
    </w:p>
    <w:p w14:paraId="2DD4E8F0" w14:textId="77777777" w:rsidR="003E034B" w:rsidRPr="003E034B" w:rsidRDefault="0067348F" w:rsidP="003E034B">
      <w:pPr>
        <w:rPr>
          <w:b/>
          <w:bCs/>
          <w:noProof/>
          <w:sz w:val="22"/>
          <w:szCs w:val="22"/>
        </w:rPr>
      </w:pPr>
      <w:r w:rsidRPr="0022151F">
        <w:rPr>
          <w:b/>
          <w:bCs/>
          <w:noProof/>
          <w:sz w:val="22"/>
          <w:szCs w:val="22"/>
        </w:rPr>
        <w:t>&lt;&lt;addlFeeText&gt;&gt;</w:t>
      </w:r>
      <w:r w:rsidR="003E034B">
        <w:rPr>
          <w:b/>
          <w:bCs/>
          <w:noProof/>
          <w:sz w:val="22"/>
          <w:szCs w:val="22"/>
        </w:rPr>
        <w:t xml:space="preserve"> </w:t>
      </w:r>
      <w:r w:rsidR="003E034B" w:rsidRPr="003E034B">
        <w:rPr>
          <w:b/>
          <w:bCs/>
          <w:noProof/>
          <w:sz w:val="22"/>
          <w:szCs w:val="22"/>
        </w:rPr>
        <w:t xml:space="preserve">If applicable, any papers or fees supplied herewith are considered to be timely filed pursuant to </w:t>
      </w:r>
      <w:r w:rsidR="003E034B" w:rsidRPr="003E034B">
        <w:rPr>
          <w:b/>
          <w:bCs/>
          <w:noProof/>
          <w:sz w:val="22"/>
          <w:szCs w:val="22"/>
          <w:lang w:val="en"/>
        </w:rPr>
        <w:t>37 C.F.R. § 1.7(a)</w:t>
      </w:r>
      <w:r w:rsidR="003E034B" w:rsidRPr="003E034B">
        <w:rPr>
          <w:b/>
          <w:bCs/>
          <w:noProof/>
          <w:sz w:val="22"/>
          <w:szCs w:val="22"/>
        </w:rPr>
        <w:t>, the response period falling on a Federal Holiday, Saturday or Sunday being extended to the next succeeding business day.</w:t>
      </w:r>
    </w:p>
    <w:p w14:paraId="5BF9076B" w14:textId="77777777" w:rsidR="00E52E05" w:rsidRPr="0022151F" w:rsidRDefault="00E52E05">
      <w:pPr>
        <w:rPr>
          <w:b/>
          <w:bCs/>
          <w:sz w:val="22"/>
          <w:szCs w:val="22"/>
        </w:rPr>
      </w:pPr>
    </w:p>
    <w:p w14:paraId="7B9E719A" w14:textId="77777777" w:rsidR="00E52E05" w:rsidRDefault="00E52E05">
      <w:pPr>
        <w:rPr>
          <w:sz w:val="20"/>
          <w:szCs w:val="20"/>
        </w:rPr>
      </w:pPr>
    </w:p>
    <w:p w14:paraId="08792A11" w14:textId="77777777" w:rsidR="00615C53" w:rsidRPr="003B3541" w:rsidRDefault="003B3541">
      <w:pPr>
        <w:rPr>
          <w:sz w:val="28"/>
          <w:szCs w:val="28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9028F9">
        <w:rPr>
          <w:sz w:val="20"/>
          <w:szCs w:val="20"/>
        </w:rPr>
        <w:t xml:space="preserve">    </w:t>
      </w:r>
      <w:r w:rsidRPr="003B3541">
        <w:rPr>
          <w:sz w:val="28"/>
          <w:szCs w:val="28"/>
        </w:rPr>
        <w:t>&lt;&lt;echoSignature&gt;&gt;</w:t>
      </w:r>
    </w:p>
    <w:p w14:paraId="2B4F913D" w14:textId="77777777" w:rsidR="00E52E05" w:rsidRPr="0022151F" w:rsidRDefault="00E52E05" w:rsidP="009C7F9C">
      <w:pPr>
        <w:tabs>
          <w:tab w:val="left" w:pos="5760"/>
          <w:tab w:val="left" w:pos="10080"/>
        </w:tabs>
        <w:rPr>
          <w:sz w:val="22"/>
          <w:szCs w:val="22"/>
          <w:u w:val="single"/>
        </w:rPr>
      </w:pPr>
      <w:r w:rsidRPr="0022151F">
        <w:rPr>
          <w:sz w:val="22"/>
          <w:szCs w:val="22"/>
          <w:u w:val="single"/>
        </w:rPr>
        <w:t>SCHWEGMAN, LUNDBERG &amp; WOESSNER, P.A.</w:t>
      </w:r>
      <w:r w:rsidRPr="0022151F">
        <w:rPr>
          <w:sz w:val="22"/>
          <w:szCs w:val="22"/>
        </w:rPr>
        <w:tab/>
        <w:t xml:space="preserve">By: </w:t>
      </w:r>
      <w:r w:rsidRPr="0022151F">
        <w:rPr>
          <w:sz w:val="22"/>
          <w:szCs w:val="22"/>
          <w:u w:val="single"/>
        </w:rPr>
        <w:tab/>
      </w:r>
    </w:p>
    <w:p w14:paraId="26839A71" w14:textId="77777777" w:rsidR="00E52E05" w:rsidRPr="0022151F" w:rsidRDefault="00E52E05" w:rsidP="009C7F9C">
      <w:pPr>
        <w:tabs>
          <w:tab w:val="left" w:pos="5760"/>
          <w:tab w:val="left" w:pos="10080"/>
        </w:tabs>
        <w:rPr>
          <w:sz w:val="22"/>
          <w:szCs w:val="22"/>
          <w:u w:val="single"/>
        </w:rPr>
      </w:pPr>
      <w:r w:rsidRPr="009C7F9C">
        <w:rPr>
          <w:sz w:val="28"/>
          <w:szCs w:val="28"/>
        </w:rPr>
        <w:t xml:space="preserve">Customer Number: </w:t>
      </w:r>
      <w:r w:rsidR="00483BB3" w:rsidRPr="009C7F9C">
        <w:rPr>
          <w:sz w:val="28"/>
          <w:szCs w:val="28"/>
        </w:rPr>
        <w:t>&lt;&lt;custNoCorresp&gt;&gt;</w:t>
      </w:r>
      <w:r w:rsidRPr="0022151F">
        <w:rPr>
          <w:sz w:val="22"/>
          <w:szCs w:val="22"/>
        </w:rPr>
        <w:tab/>
      </w:r>
      <w:r w:rsidR="00483BB3" w:rsidRPr="0022151F">
        <w:rPr>
          <w:sz w:val="22"/>
          <w:szCs w:val="22"/>
        </w:rPr>
        <w:t>&lt;&lt;SAName&gt;&gt;</w:t>
      </w:r>
    </w:p>
    <w:p w14:paraId="2AAB660A" w14:textId="7011E674" w:rsidR="00E52E05" w:rsidRDefault="00E52E05" w:rsidP="002C7F6C">
      <w:pPr>
        <w:tabs>
          <w:tab w:val="left" w:pos="5760"/>
          <w:tab w:val="left" w:pos="10080"/>
        </w:tabs>
        <w:rPr>
          <w:sz w:val="22"/>
          <w:szCs w:val="22"/>
          <w:u w:val="single"/>
        </w:rPr>
      </w:pPr>
      <w:r w:rsidRPr="0022151F">
        <w:rPr>
          <w:sz w:val="22"/>
          <w:szCs w:val="22"/>
        </w:rPr>
        <w:tab/>
        <w:t xml:space="preserve">Reg. No. </w:t>
      </w:r>
      <w:r w:rsidR="00483BB3" w:rsidRPr="0022151F">
        <w:rPr>
          <w:sz w:val="22"/>
          <w:szCs w:val="22"/>
        </w:rPr>
        <w:t>&lt;&lt;SARegNo&gt;&gt;</w:t>
      </w:r>
    </w:p>
    <w:p w14:paraId="434C772A" w14:textId="77777777" w:rsidR="002C7F6C" w:rsidRPr="002C7F6C" w:rsidRDefault="002C7F6C" w:rsidP="002C7F6C">
      <w:pPr>
        <w:tabs>
          <w:tab w:val="left" w:pos="5760"/>
          <w:tab w:val="left" w:pos="10080"/>
        </w:tabs>
        <w:rPr>
          <w:sz w:val="22"/>
          <w:szCs w:val="22"/>
          <w:u w:val="single"/>
        </w:rPr>
      </w:pPr>
    </w:p>
    <w:sectPr w:rsidR="002C7F6C" w:rsidRPr="002C7F6C" w:rsidSect="006111B1">
      <w:footerReference w:type="default" r:id="rId7"/>
      <w:pgSz w:w="12240" w:h="15840" w:code="1"/>
      <w:pgMar w:top="720" w:right="720" w:bottom="432" w:left="720" w:header="0" w:footer="0" w:gutter="0"/>
      <w:pgNumType w:start="1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2FC1E" w14:textId="77777777" w:rsidR="00A0130D" w:rsidRDefault="00A0130D">
      <w:r>
        <w:separator/>
      </w:r>
    </w:p>
  </w:endnote>
  <w:endnote w:type="continuationSeparator" w:id="0">
    <w:p w14:paraId="7BFD2911" w14:textId="77777777" w:rsidR="00A0130D" w:rsidRDefault="00A01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F534C" w14:textId="77777777" w:rsidR="00BD730F" w:rsidRPr="00EC32F5" w:rsidRDefault="00BD730F" w:rsidP="00EC32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8015F" w14:textId="77777777" w:rsidR="00A0130D" w:rsidRDefault="00A0130D">
      <w:r>
        <w:separator/>
      </w:r>
    </w:p>
  </w:footnote>
  <w:footnote w:type="continuationSeparator" w:id="0">
    <w:p w14:paraId="075209EF" w14:textId="77777777" w:rsidR="00A0130D" w:rsidRDefault="00A013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8A"/>
    <w:rsid w:val="000166CE"/>
    <w:rsid w:val="000219F1"/>
    <w:rsid w:val="000336C1"/>
    <w:rsid w:val="00037ABC"/>
    <w:rsid w:val="0004164A"/>
    <w:rsid w:val="00044D1A"/>
    <w:rsid w:val="000558C9"/>
    <w:rsid w:val="0006388C"/>
    <w:rsid w:val="0006481C"/>
    <w:rsid w:val="0007513B"/>
    <w:rsid w:val="0007523E"/>
    <w:rsid w:val="00095A09"/>
    <w:rsid w:val="00095C73"/>
    <w:rsid w:val="000A2A1A"/>
    <w:rsid w:val="000B07A7"/>
    <w:rsid w:val="000B64E6"/>
    <w:rsid w:val="000D0474"/>
    <w:rsid w:val="000E0D63"/>
    <w:rsid w:val="000E7433"/>
    <w:rsid w:val="000F0988"/>
    <w:rsid w:val="000F6042"/>
    <w:rsid w:val="001029F3"/>
    <w:rsid w:val="00110D94"/>
    <w:rsid w:val="00114033"/>
    <w:rsid w:val="00133B25"/>
    <w:rsid w:val="00144BF4"/>
    <w:rsid w:val="001504B0"/>
    <w:rsid w:val="00151FBF"/>
    <w:rsid w:val="00162C7E"/>
    <w:rsid w:val="00182099"/>
    <w:rsid w:val="001C2B31"/>
    <w:rsid w:val="001D357F"/>
    <w:rsid w:val="001D5394"/>
    <w:rsid w:val="001F1FF0"/>
    <w:rsid w:val="001F617D"/>
    <w:rsid w:val="001F778A"/>
    <w:rsid w:val="0022151F"/>
    <w:rsid w:val="0023104C"/>
    <w:rsid w:val="002624B2"/>
    <w:rsid w:val="0027480C"/>
    <w:rsid w:val="00280275"/>
    <w:rsid w:val="0029270C"/>
    <w:rsid w:val="002935AA"/>
    <w:rsid w:val="00293BA3"/>
    <w:rsid w:val="002C7F6C"/>
    <w:rsid w:val="002D77AC"/>
    <w:rsid w:val="002E42B7"/>
    <w:rsid w:val="00302222"/>
    <w:rsid w:val="00323C1B"/>
    <w:rsid w:val="003336C2"/>
    <w:rsid w:val="00346C26"/>
    <w:rsid w:val="003524CF"/>
    <w:rsid w:val="00354064"/>
    <w:rsid w:val="00355811"/>
    <w:rsid w:val="0039271C"/>
    <w:rsid w:val="003A75E5"/>
    <w:rsid w:val="003B3541"/>
    <w:rsid w:val="003B790B"/>
    <w:rsid w:val="003C446A"/>
    <w:rsid w:val="003C65CB"/>
    <w:rsid w:val="003C7A90"/>
    <w:rsid w:val="003E034B"/>
    <w:rsid w:val="00440FBA"/>
    <w:rsid w:val="00483BB3"/>
    <w:rsid w:val="0048506B"/>
    <w:rsid w:val="00492387"/>
    <w:rsid w:val="004A748A"/>
    <w:rsid w:val="004B23B9"/>
    <w:rsid w:val="004D3B28"/>
    <w:rsid w:val="005110BE"/>
    <w:rsid w:val="005208C6"/>
    <w:rsid w:val="00535393"/>
    <w:rsid w:val="0053694C"/>
    <w:rsid w:val="00550C3F"/>
    <w:rsid w:val="00554C84"/>
    <w:rsid w:val="00554F2B"/>
    <w:rsid w:val="00576A9B"/>
    <w:rsid w:val="005A2D51"/>
    <w:rsid w:val="005C67AA"/>
    <w:rsid w:val="005D6649"/>
    <w:rsid w:val="005D761C"/>
    <w:rsid w:val="005F0BCF"/>
    <w:rsid w:val="005F2BB5"/>
    <w:rsid w:val="005F35C5"/>
    <w:rsid w:val="006111B1"/>
    <w:rsid w:val="00615C53"/>
    <w:rsid w:val="00625B0C"/>
    <w:rsid w:val="0063017D"/>
    <w:rsid w:val="006344BC"/>
    <w:rsid w:val="00647E76"/>
    <w:rsid w:val="00662087"/>
    <w:rsid w:val="00665D67"/>
    <w:rsid w:val="0067348F"/>
    <w:rsid w:val="006A347C"/>
    <w:rsid w:val="006B4B56"/>
    <w:rsid w:val="006C3BB7"/>
    <w:rsid w:val="006C3CE5"/>
    <w:rsid w:val="006C41F4"/>
    <w:rsid w:val="006D303E"/>
    <w:rsid w:val="006D3D10"/>
    <w:rsid w:val="006E1F96"/>
    <w:rsid w:val="0070428A"/>
    <w:rsid w:val="0070695D"/>
    <w:rsid w:val="00715639"/>
    <w:rsid w:val="0071692E"/>
    <w:rsid w:val="0073397A"/>
    <w:rsid w:val="00743C61"/>
    <w:rsid w:val="00754594"/>
    <w:rsid w:val="00762CB6"/>
    <w:rsid w:val="0076635E"/>
    <w:rsid w:val="007755DD"/>
    <w:rsid w:val="00782A3B"/>
    <w:rsid w:val="00793D33"/>
    <w:rsid w:val="00796841"/>
    <w:rsid w:val="007A58B7"/>
    <w:rsid w:val="007A6205"/>
    <w:rsid w:val="007B7D17"/>
    <w:rsid w:val="007C07C5"/>
    <w:rsid w:val="007D5B36"/>
    <w:rsid w:val="007F56F6"/>
    <w:rsid w:val="00836C7A"/>
    <w:rsid w:val="00840278"/>
    <w:rsid w:val="008464BC"/>
    <w:rsid w:val="008466DE"/>
    <w:rsid w:val="00872CF2"/>
    <w:rsid w:val="00896B08"/>
    <w:rsid w:val="008A7920"/>
    <w:rsid w:val="008B32C2"/>
    <w:rsid w:val="008B70C9"/>
    <w:rsid w:val="008C39EF"/>
    <w:rsid w:val="008C659B"/>
    <w:rsid w:val="008D2CD8"/>
    <w:rsid w:val="009028F9"/>
    <w:rsid w:val="009221B7"/>
    <w:rsid w:val="00933AEA"/>
    <w:rsid w:val="00946BFF"/>
    <w:rsid w:val="00947839"/>
    <w:rsid w:val="009510BF"/>
    <w:rsid w:val="00966425"/>
    <w:rsid w:val="00966B32"/>
    <w:rsid w:val="00973A29"/>
    <w:rsid w:val="0098293B"/>
    <w:rsid w:val="00993C11"/>
    <w:rsid w:val="009B5897"/>
    <w:rsid w:val="009C558E"/>
    <w:rsid w:val="009C7F9C"/>
    <w:rsid w:val="00A0130D"/>
    <w:rsid w:val="00A31B51"/>
    <w:rsid w:val="00A322B8"/>
    <w:rsid w:val="00A41F6F"/>
    <w:rsid w:val="00A4620B"/>
    <w:rsid w:val="00A673E9"/>
    <w:rsid w:val="00A74C5A"/>
    <w:rsid w:val="00A774B1"/>
    <w:rsid w:val="00A77CD3"/>
    <w:rsid w:val="00A953AF"/>
    <w:rsid w:val="00A973EA"/>
    <w:rsid w:val="00AC3B0B"/>
    <w:rsid w:val="00AE6AC0"/>
    <w:rsid w:val="00AF2512"/>
    <w:rsid w:val="00AF63A9"/>
    <w:rsid w:val="00B10E40"/>
    <w:rsid w:val="00B35279"/>
    <w:rsid w:val="00B4608B"/>
    <w:rsid w:val="00B47901"/>
    <w:rsid w:val="00B47D6F"/>
    <w:rsid w:val="00B5099B"/>
    <w:rsid w:val="00B93CA7"/>
    <w:rsid w:val="00B94A5F"/>
    <w:rsid w:val="00BA05E5"/>
    <w:rsid w:val="00BD730F"/>
    <w:rsid w:val="00BE1B28"/>
    <w:rsid w:val="00C135A8"/>
    <w:rsid w:val="00C13736"/>
    <w:rsid w:val="00C16648"/>
    <w:rsid w:val="00C3129A"/>
    <w:rsid w:val="00C331D9"/>
    <w:rsid w:val="00C47A84"/>
    <w:rsid w:val="00C727E1"/>
    <w:rsid w:val="00C83C82"/>
    <w:rsid w:val="00CA35D3"/>
    <w:rsid w:val="00CB6BB9"/>
    <w:rsid w:val="00CC197F"/>
    <w:rsid w:val="00CC681A"/>
    <w:rsid w:val="00CC795E"/>
    <w:rsid w:val="00CC7E88"/>
    <w:rsid w:val="00CD05B5"/>
    <w:rsid w:val="00CD5541"/>
    <w:rsid w:val="00CF2664"/>
    <w:rsid w:val="00D02B38"/>
    <w:rsid w:val="00D055B0"/>
    <w:rsid w:val="00D2299B"/>
    <w:rsid w:val="00D23316"/>
    <w:rsid w:val="00D50FFD"/>
    <w:rsid w:val="00D86175"/>
    <w:rsid w:val="00D92E43"/>
    <w:rsid w:val="00DD4B2E"/>
    <w:rsid w:val="00DD68CE"/>
    <w:rsid w:val="00DF2B09"/>
    <w:rsid w:val="00E107E2"/>
    <w:rsid w:val="00E22FA4"/>
    <w:rsid w:val="00E238A5"/>
    <w:rsid w:val="00E33FE5"/>
    <w:rsid w:val="00E46849"/>
    <w:rsid w:val="00E52E05"/>
    <w:rsid w:val="00E52EE5"/>
    <w:rsid w:val="00E637AA"/>
    <w:rsid w:val="00E6742A"/>
    <w:rsid w:val="00E7249B"/>
    <w:rsid w:val="00E7425E"/>
    <w:rsid w:val="00E77914"/>
    <w:rsid w:val="00E82CE2"/>
    <w:rsid w:val="00E95F64"/>
    <w:rsid w:val="00EC0779"/>
    <w:rsid w:val="00EC1413"/>
    <w:rsid w:val="00EC32F5"/>
    <w:rsid w:val="00ED2A23"/>
    <w:rsid w:val="00ED35F6"/>
    <w:rsid w:val="00EF5A24"/>
    <w:rsid w:val="00F016A1"/>
    <w:rsid w:val="00F07E63"/>
    <w:rsid w:val="00F106B7"/>
    <w:rsid w:val="00F21670"/>
    <w:rsid w:val="00F3682F"/>
    <w:rsid w:val="00F52979"/>
    <w:rsid w:val="00F564AB"/>
    <w:rsid w:val="00F62E7B"/>
    <w:rsid w:val="00F75B8C"/>
    <w:rsid w:val="00FA00BB"/>
    <w:rsid w:val="00FA062A"/>
    <w:rsid w:val="00FA4122"/>
    <w:rsid w:val="00FB5C93"/>
    <w:rsid w:val="00FE19CE"/>
    <w:rsid w:val="00FF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9D035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2"/>
      <w:szCs w:val="22"/>
      <w:u w:val="single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Header">
    <w:name w:val="header"/>
    <w:basedOn w:val="Normal"/>
    <w:rsid w:val="0070428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0428A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D86175"/>
    <w:rPr>
      <w:sz w:val="16"/>
      <w:szCs w:val="16"/>
    </w:rPr>
  </w:style>
  <w:style w:type="paragraph" w:styleId="CommentText">
    <w:name w:val="annotation text"/>
    <w:basedOn w:val="Normal"/>
    <w:semiHidden/>
    <w:rsid w:val="00D86175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86175"/>
    <w:rPr>
      <w:b/>
      <w:bCs/>
    </w:rPr>
  </w:style>
  <w:style w:type="paragraph" w:styleId="BalloonText">
    <w:name w:val="Balloon Text"/>
    <w:basedOn w:val="Normal"/>
    <w:semiHidden/>
    <w:rsid w:val="00D86175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3524CF"/>
  </w:style>
  <w:style w:type="paragraph" w:styleId="DocumentMap">
    <w:name w:val="Document Map"/>
    <w:basedOn w:val="Normal"/>
    <w:semiHidden/>
    <w:rsid w:val="00EC32F5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53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patenttransmit3t.dotx</Template>
  <TotalTime>0</TotalTime>
  <Pages>2</Pages>
  <Words>361</Words>
  <Characters>2062</Characters>
  <Application>Microsoft Office Word</Application>
  <DocSecurity>0</DocSecurity>
  <PresentationFormat/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patenttransmit2t.dot</vt:lpstr>
      <vt:lpstr/>
      <vt:lpstr>    Commissioner for Patents</vt:lpstr>
      <vt:lpstr/>
    </vt:vector>
  </TitlesOfParts>
  <Company>easy pack</Company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patenttransmit2t.dot</dc:title>
  <dc:subject/>
  <dc:creator>Kacia Lee</dc:creator>
  <cp:keywords/>
  <cp:lastModifiedBy>Jacob Burns</cp:lastModifiedBy>
  <cp:revision>2</cp:revision>
  <cp:lastPrinted>1900-01-01T06:00:00Z</cp:lastPrinted>
  <dcterms:created xsi:type="dcterms:W3CDTF">2024-06-03T23:54:00Z</dcterms:created>
  <dcterms:modified xsi:type="dcterms:W3CDTF">2024-06-03T23:54:00Z</dcterms:modified>
</cp:coreProperties>
</file>