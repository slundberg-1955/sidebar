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2316"/>
        <w:gridCol w:w="3084"/>
      </w:tblGrid>
      <w:tr w:rsidR="00D36520" w14:paraId="4A2184DB" w14:textId="77777777" w:rsidTr="009C0215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5148" w:type="dxa"/>
            <w:vMerge w:val="restart"/>
            <w:vAlign w:val="center"/>
          </w:tcPr>
          <w:p w14:paraId="213A0387" w14:textId="77777777" w:rsidR="00D36520" w:rsidRDefault="00D36520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7"/>
                <w:szCs w:val="27"/>
              </w:rPr>
              <w:t>R</w:t>
            </w:r>
            <w:r>
              <w:rPr>
                <w:b/>
                <w:bCs/>
                <w:sz w:val="21"/>
                <w:szCs w:val="21"/>
              </w:rPr>
              <w:t>EQUEST</w:t>
            </w:r>
          </w:p>
          <w:p w14:paraId="49A61E18" w14:textId="77777777" w:rsidR="00D36520" w:rsidRDefault="00D36520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  <w:szCs w:val="15"/>
              </w:rPr>
              <w:t>FOR</w:t>
            </w:r>
          </w:p>
          <w:p w14:paraId="04DD6693" w14:textId="77777777" w:rsidR="00D36520" w:rsidRDefault="00D36520">
            <w:pPr>
              <w:widowControl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C</w:t>
            </w:r>
            <w:r>
              <w:rPr>
                <w:b/>
                <w:bCs/>
                <w:sz w:val="21"/>
                <w:szCs w:val="21"/>
              </w:rPr>
              <w:t xml:space="preserve">ONTINUED </w:t>
            </w:r>
            <w:r>
              <w:rPr>
                <w:b/>
                <w:bCs/>
                <w:sz w:val="27"/>
                <w:szCs w:val="27"/>
              </w:rPr>
              <w:t>E</w:t>
            </w:r>
            <w:r>
              <w:rPr>
                <w:b/>
                <w:bCs/>
                <w:sz w:val="21"/>
                <w:szCs w:val="21"/>
              </w:rPr>
              <w:t xml:space="preserve">XAMINATION </w:t>
            </w:r>
            <w:r>
              <w:rPr>
                <w:b/>
                <w:bCs/>
                <w:sz w:val="27"/>
                <w:szCs w:val="27"/>
              </w:rPr>
              <w:t>(RCE)</w:t>
            </w:r>
          </w:p>
          <w:p w14:paraId="3CB4BF70" w14:textId="77777777" w:rsidR="00D36520" w:rsidRDefault="00D36520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7"/>
                <w:szCs w:val="27"/>
              </w:rPr>
              <w:t>T</w:t>
            </w:r>
            <w:r>
              <w:rPr>
                <w:b/>
                <w:bCs/>
                <w:sz w:val="21"/>
                <w:szCs w:val="21"/>
              </w:rPr>
              <w:t>RANSMITTAL</w:t>
            </w:r>
          </w:p>
          <w:p w14:paraId="7D2101B4" w14:textId="77777777" w:rsidR="00D36520" w:rsidRDefault="00D36520">
            <w:pPr>
              <w:widowControl/>
              <w:jc w:val="center"/>
              <w:rPr>
                <w:sz w:val="20"/>
                <w:szCs w:val="20"/>
              </w:rPr>
            </w:pPr>
          </w:p>
          <w:p w14:paraId="764B444F" w14:textId="77777777" w:rsidR="00D36520" w:rsidRDefault="00D36520">
            <w:pPr>
              <w:jc w:val="center"/>
            </w:pPr>
          </w:p>
        </w:tc>
        <w:tc>
          <w:tcPr>
            <w:tcW w:w="2316" w:type="dxa"/>
          </w:tcPr>
          <w:p w14:paraId="40887685" w14:textId="77777777" w:rsidR="00D36520" w:rsidRDefault="00D36520">
            <w:pPr>
              <w:pStyle w:val="Heading1"/>
              <w:jc w:val="left"/>
              <w:rPr>
                <w:sz w:val="20"/>
              </w:rPr>
            </w:pPr>
            <w:r>
              <w:rPr>
                <w:sz w:val="20"/>
              </w:rPr>
              <w:t>Application Number</w:t>
            </w:r>
          </w:p>
        </w:tc>
        <w:tc>
          <w:tcPr>
            <w:tcW w:w="3084" w:type="dxa"/>
          </w:tcPr>
          <w:p w14:paraId="4E37B4D7" w14:textId="77777777" w:rsidR="00D36520" w:rsidRDefault="009C0215">
            <w:pPr>
              <w:rPr>
                <w:sz w:val="20"/>
              </w:rPr>
            </w:pPr>
            <w:r>
              <w:rPr>
                <w:sz w:val="20"/>
                <w:szCs w:val="22"/>
              </w:rPr>
              <w:t>&lt;&lt;serialNo&gt;&gt;</w:t>
            </w:r>
          </w:p>
        </w:tc>
      </w:tr>
      <w:tr w:rsidR="00D36520" w14:paraId="2A6178B4" w14:textId="77777777" w:rsidTr="009C0215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5148" w:type="dxa"/>
            <w:vMerge/>
          </w:tcPr>
          <w:p w14:paraId="02F29CDB" w14:textId="77777777" w:rsidR="00D36520" w:rsidRDefault="00D36520"/>
        </w:tc>
        <w:tc>
          <w:tcPr>
            <w:tcW w:w="2316" w:type="dxa"/>
          </w:tcPr>
          <w:p w14:paraId="30782220" w14:textId="77777777" w:rsidR="00D36520" w:rsidRDefault="00D36520">
            <w:pPr>
              <w:rPr>
                <w:sz w:val="20"/>
              </w:rPr>
            </w:pPr>
            <w:r>
              <w:rPr>
                <w:i/>
                <w:iCs/>
                <w:sz w:val="20"/>
                <w:szCs w:val="18"/>
              </w:rPr>
              <w:t>Filing Date</w:t>
            </w:r>
          </w:p>
        </w:tc>
        <w:tc>
          <w:tcPr>
            <w:tcW w:w="3084" w:type="dxa"/>
          </w:tcPr>
          <w:p w14:paraId="0BC1F1AF" w14:textId="77777777" w:rsidR="00D36520" w:rsidRDefault="009C0215">
            <w:pPr>
              <w:rPr>
                <w:sz w:val="20"/>
              </w:rPr>
            </w:pPr>
            <w:r>
              <w:rPr>
                <w:sz w:val="20"/>
                <w:szCs w:val="22"/>
              </w:rPr>
              <w:t>&lt;&lt;filedDate&gt;&gt;</w:t>
            </w:r>
          </w:p>
        </w:tc>
      </w:tr>
      <w:tr w:rsidR="00D36520" w14:paraId="7AD7E989" w14:textId="77777777" w:rsidTr="009C0215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5148" w:type="dxa"/>
            <w:vMerge/>
          </w:tcPr>
          <w:p w14:paraId="786058B8" w14:textId="77777777" w:rsidR="00D36520" w:rsidRDefault="00D36520"/>
        </w:tc>
        <w:tc>
          <w:tcPr>
            <w:tcW w:w="2316" w:type="dxa"/>
          </w:tcPr>
          <w:p w14:paraId="2338880D" w14:textId="77777777" w:rsidR="00D36520" w:rsidRDefault="00D36520">
            <w:pPr>
              <w:rPr>
                <w:sz w:val="20"/>
              </w:rPr>
            </w:pPr>
            <w:r>
              <w:rPr>
                <w:i/>
                <w:iCs/>
                <w:sz w:val="20"/>
                <w:szCs w:val="18"/>
              </w:rPr>
              <w:t>First Named Inventor</w:t>
            </w:r>
          </w:p>
        </w:tc>
        <w:tc>
          <w:tcPr>
            <w:tcW w:w="3084" w:type="dxa"/>
          </w:tcPr>
          <w:p w14:paraId="4AC82247" w14:textId="77777777" w:rsidR="00D36520" w:rsidRDefault="009C0215">
            <w:pPr>
              <w:rPr>
                <w:sz w:val="20"/>
              </w:rPr>
            </w:pPr>
            <w:r>
              <w:rPr>
                <w:sz w:val="20"/>
                <w:szCs w:val="22"/>
              </w:rPr>
              <w:t>&lt;&lt;firstInventor&gt;&gt;</w:t>
            </w:r>
          </w:p>
        </w:tc>
      </w:tr>
      <w:tr w:rsidR="00180451" w14:paraId="55FD0309" w14:textId="77777777" w:rsidTr="009C0215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5148" w:type="dxa"/>
            <w:vMerge/>
          </w:tcPr>
          <w:p w14:paraId="4827349D" w14:textId="77777777" w:rsidR="00180451" w:rsidRDefault="00180451"/>
        </w:tc>
        <w:tc>
          <w:tcPr>
            <w:tcW w:w="2316" w:type="dxa"/>
          </w:tcPr>
          <w:p w14:paraId="231A5104" w14:textId="77777777" w:rsidR="00180451" w:rsidRDefault="00180451">
            <w:pPr>
              <w:rPr>
                <w:i/>
                <w:iCs/>
                <w:sz w:val="20"/>
                <w:szCs w:val="18"/>
              </w:rPr>
            </w:pPr>
            <w:r>
              <w:rPr>
                <w:i/>
                <w:iCs/>
                <w:sz w:val="20"/>
                <w:szCs w:val="18"/>
              </w:rPr>
              <w:t>Confirmation Number</w:t>
            </w:r>
          </w:p>
        </w:tc>
        <w:tc>
          <w:tcPr>
            <w:tcW w:w="3084" w:type="dxa"/>
          </w:tcPr>
          <w:p w14:paraId="43A2C219" w14:textId="77777777" w:rsidR="00180451" w:rsidRDefault="00180451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&lt;&lt;confirmNo&gt;&gt;</w:t>
            </w:r>
          </w:p>
        </w:tc>
      </w:tr>
      <w:tr w:rsidR="00D36520" w14:paraId="1CDB5B25" w14:textId="77777777" w:rsidTr="009C0215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5148" w:type="dxa"/>
            <w:vMerge/>
          </w:tcPr>
          <w:p w14:paraId="666A54D2" w14:textId="77777777" w:rsidR="00D36520" w:rsidRDefault="00D36520"/>
        </w:tc>
        <w:tc>
          <w:tcPr>
            <w:tcW w:w="2316" w:type="dxa"/>
          </w:tcPr>
          <w:p w14:paraId="1844F35A" w14:textId="77777777" w:rsidR="00D36520" w:rsidRDefault="00D36520">
            <w:pPr>
              <w:rPr>
                <w:sz w:val="20"/>
              </w:rPr>
            </w:pPr>
            <w:r>
              <w:rPr>
                <w:i/>
                <w:iCs/>
                <w:sz w:val="20"/>
                <w:szCs w:val="18"/>
              </w:rPr>
              <w:t>Group Art Unit</w:t>
            </w:r>
          </w:p>
        </w:tc>
        <w:tc>
          <w:tcPr>
            <w:tcW w:w="3084" w:type="dxa"/>
          </w:tcPr>
          <w:p w14:paraId="28388F3A" w14:textId="77777777" w:rsidR="00D36520" w:rsidRDefault="009C0215">
            <w:pPr>
              <w:rPr>
                <w:sz w:val="20"/>
              </w:rPr>
            </w:pPr>
            <w:r>
              <w:rPr>
                <w:sz w:val="20"/>
                <w:szCs w:val="22"/>
              </w:rPr>
              <w:t>&lt;&lt;artUnit&gt;&gt;</w:t>
            </w:r>
          </w:p>
        </w:tc>
      </w:tr>
      <w:tr w:rsidR="00D36520" w14:paraId="05487DB6" w14:textId="77777777" w:rsidTr="009C0215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5148" w:type="dxa"/>
            <w:vMerge/>
          </w:tcPr>
          <w:p w14:paraId="26446153" w14:textId="77777777" w:rsidR="00D36520" w:rsidRDefault="00D36520"/>
        </w:tc>
        <w:tc>
          <w:tcPr>
            <w:tcW w:w="2316" w:type="dxa"/>
          </w:tcPr>
          <w:p w14:paraId="2856808D" w14:textId="77777777" w:rsidR="00D36520" w:rsidRDefault="00D36520">
            <w:pPr>
              <w:rPr>
                <w:sz w:val="20"/>
              </w:rPr>
            </w:pPr>
            <w:r>
              <w:rPr>
                <w:i/>
                <w:iCs/>
                <w:sz w:val="20"/>
                <w:szCs w:val="18"/>
              </w:rPr>
              <w:t>Examiner Name</w:t>
            </w:r>
          </w:p>
        </w:tc>
        <w:tc>
          <w:tcPr>
            <w:tcW w:w="3084" w:type="dxa"/>
          </w:tcPr>
          <w:p w14:paraId="198E5B12" w14:textId="77777777" w:rsidR="00D36520" w:rsidRDefault="009C0215">
            <w:pPr>
              <w:rPr>
                <w:sz w:val="20"/>
              </w:rPr>
            </w:pPr>
            <w:r>
              <w:rPr>
                <w:sz w:val="20"/>
                <w:szCs w:val="22"/>
              </w:rPr>
              <w:t>&lt;&lt;examinerName&gt;&gt;</w:t>
            </w:r>
          </w:p>
        </w:tc>
      </w:tr>
      <w:tr w:rsidR="00D36520" w14:paraId="1AF209C5" w14:textId="77777777" w:rsidTr="009C0215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5148" w:type="dxa"/>
            <w:vMerge/>
          </w:tcPr>
          <w:p w14:paraId="490B5D1F" w14:textId="77777777" w:rsidR="00D36520" w:rsidRDefault="00D36520"/>
        </w:tc>
        <w:tc>
          <w:tcPr>
            <w:tcW w:w="2316" w:type="dxa"/>
          </w:tcPr>
          <w:p w14:paraId="54005C55" w14:textId="77777777" w:rsidR="00D36520" w:rsidRDefault="00D36520">
            <w:pPr>
              <w:rPr>
                <w:sz w:val="20"/>
              </w:rPr>
            </w:pPr>
            <w:r>
              <w:rPr>
                <w:i/>
                <w:iCs/>
                <w:sz w:val="20"/>
                <w:szCs w:val="18"/>
              </w:rPr>
              <w:t>Attorney Docket</w:t>
            </w:r>
            <w:r w:rsidR="009C0215">
              <w:rPr>
                <w:i/>
                <w:iCs/>
                <w:sz w:val="20"/>
                <w:szCs w:val="18"/>
              </w:rPr>
              <w:t xml:space="preserve"> </w:t>
            </w:r>
            <w:r>
              <w:rPr>
                <w:i/>
                <w:iCs/>
                <w:sz w:val="20"/>
                <w:szCs w:val="18"/>
              </w:rPr>
              <w:t>Number</w:t>
            </w:r>
          </w:p>
        </w:tc>
        <w:tc>
          <w:tcPr>
            <w:tcW w:w="3084" w:type="dxa"/>
          </w:tcPr>
          <w:p w14:paraId="2CE2FC33" w14:textId="77777777" w:rsidR="00D36520" w:rsidRDefault="00027A30">
            <w:pPr>
              <w:rPr>
                <w:sz w:val="20"/>
              </w:rPr>
            </w:pPr>
            <w:r>
              <w:rPr>
                <w:sz w:val="20"/>
                <w:szCs w:val="22"/>
              </w:rPr>
              <w:t>&lt;</w:t>
            </w:r>
            <w:r w:rsidR="009C0215">
              <w:rPr>
                <w:sz w:val="20"/>
                <w:szCs w:val="22"/>
              </w:rPr>
              <w:t>&lt;matterNo&gt;&gt;</w:t>
            </w:r>
          </w:p>
        </w:tc>
      </w:tr>
      <w:tr w:rsidR="00D36520" w14:paraId="17D3DC7E" w14:textId="77777777" w:rsidTr="009C0215">
        <w:tblPrEx>
          <w:tblCellMar>
            <w:top w:w="0" w:type="dxa"/>
            <w:bottom w:w="0" w:type="dxa"/>
          </w:tblCellMar>
        </w:tblPrEx>
        <w:trPr>
          <w:cantSplit/>
          <w:trHeight w:val="335"/>
        </w:trPr>
        <w:tc>
          <w:tcPr>
            <w:tcW w:w="5148" w:type="dxa"/>
            <w:vMerge/>
          </w:tcPr>
          <w:p w14:paraId="526D8ADB" w14:textId="77777777" w:rsidR="00D36520" w:rsidRDefault="00D36520"/>
        </w:tc>
        <w:tc>
          <w:tcPr>
            <w:tcW w:w="2316" w:type="dxa"/>
            <w:vAlign w:val="center"/>
          </w:tcPr>
          <w:p w14:paraId="4F74C78D" w14:textId="77777777" w:rsidR="00D36520" w:rsidRDefault="00D36520">
            <w:pPr>
              <w:widowControl/>
              <w:rPr>
                <w:i/>
                <w:iCs/>
                <w:sz w:val="20"/>
                <w:szCs w:val="18"/>
              </w:rPr>
            </w:pPr>
            <w:r>
              <w:rPr>
                <w:i/>
                <w:iCs/>
                <w:sz w:val="20"/>
                <w:szCs w:val="18"/>
              </w:rPr>
              <w:t>Customer No.</w:t>
            </w:r>
          </w:p>
        </w:tc>
        <w:tc>
          <w:tcPr>
            <w:tcW w:w="3084" w:type="dxa"/>
            <w:vAlign w:val="center"/>
          </w:tcPr>
          <w:p w14:paraId="4E185DD0" w14:textId="77777777" w:rsidR="00D36520" w:rsidRDefault="009C0215">
            <w:pPr>
              <w:pStyle w:val="CommentText"/>
              <w:rPr>
                <w:szCs w:val="22"/>
              </w:rPr>
            </w:pPr>
            <w:r>
              <w:rPr>
                <w:szCs w:val="22"/>
              </w:rPr>
              <w:t>&lt;&lt;custNoCorresp&gt;&gt;</w:t>
            </w:r>
          </w:p>
        </w:tc>
      </w:tr>
    </w:tbl>
    <w:p w14:paraId="35BE7EC7" w14:textId="77777777" w:rsidR="00D36520" w:rsidRDefault="00D36520">
      <w:pPr>
        <w:rPr>
          <w:sz w:val="22"/>
          <w:szCs w:val="22"/>
        </w:rPr>
      </w:pPr>
    </w:p>
    <w:p w14:paraId="68126A30" w14:textId="77777777" w:rsidR="00D36520" w:rsidRDefault="00D36520">
      <w:pPr>
        <w:widowControl/>
        <w:rPr>
          <w:sz w:val="22"/>
          <w:szCs w:val="22"/>
        </w:rPr>
      </w:pPr>
      <w:r>
        <w:rPr>
          <w:sz w:val="22"/>
          <w:szCs w:val="22"/>
        </w:rPr>
        <w:t>This is a Request for Continued Examination (RCE) under 37 C</w:t>
      </w:r>
      <w:r w:rsidR="0098719E">
        <w:rPr>
          <w:sz w:val="22"/>
          <w:szCs w:val="22"/>
        </w:rPr>
        <w:t>.</w:t>
      </w:r>
      <w:r>
        <w:rPr>
          <w:sz w:val="22"/>
          <w:szCs w:val="22"/>
        </w:rPr>
        <w:t>F</w:t>
      </w:r>
      <w:r w:rsidR="0098719E">
        <w:rPr>
          <w:sz w:val="22"/>
          <w:szCs w:val="22"/>
        </w:rPr>
        <w:t>.</w:t>
      </w:r>
      <w:r>
        <w:rPr>
          <w:sz w:val="22"/>
          <w:szCs w:val="22"/>
        </w:rPr>
        <w:t>R § 1.114 of the above-identified</w:t>
      </w:r>
      <w:r>
        <w:rPr>
          <w:sz w:val="18"/>
          <w:szCs w:val="18"/>
        </w:rPr>
        <w:t xml:space="preserve"> </w:t>
      </w:r>
      <w:r>
        <w:rPr>
          <w:sz w:val="22"/>
          <w:szCs w:val="22"/>
        </w:rPr>
        <w:t>application entitled</w:t>
      </w:r>
    </w:p>
    <w:p w14:paraId="2580A1BC" w14:textId="77777777" w:rsidR="00D36520" w:rsidRDefault="009C0215">
      <w:pPr>
        <w:rPr>
          <w:sz w:val="22"/>
          <w:szCs w:val="22"/>
        </w:rPr>
      </w:pPr>
      <w:r>
        <w:rPr>
          <w:sz w:val="22"/>
          <w:szCs w:val="22"/>
          <w:u w:val="single"/>
        </w:rPr>
        <w:t>&lt;&lt;title&gt;&gt;</w:t>
      </w:r>
    </w:p>
    <w:p w14:paraId="52C96B28" w14:textId="77777777" w:rsidR="009E2FD5" w:rsidRDefault="009E2FD5">
      <w:pPr>
        <w:widowControl/>
        <w:rPr>
          <w:sz w:val="22"/>
          <w:szCs w:val="22"/>
        </w:rPr>
      </w:pPr>
    </w:p>
    <w:p w14:paraId="1420D0C6" w14:textId="77777777" w:rsidR="00D36520" w:rsidRPr="00F8539E" w:rsidRDefault="009E2FD5" w:rsidP="000E0F85">
      <w:pPr>
        <w:widowControl/>
        <w:tabs>
          <w:tab w:val="left" w:pos="360"/>
        </w:tabs>
        <w:spacing w:line="360" w:lineRule="auto"/>
      </w:pPr>
      <w:r w:rsidRPr="00F8539E">
        <w:t>1.</w:t>
      </w:r>
      <w:r w:rsidRPr="00F8539E">
        <w:tab/>
      </w:r>
      <w:r w:rsidR="00D36520" w:rsidRPr="00F8539E">
        <w:t>Submission required under 37 C.F.R. § 1.114</w:t>
      </w:r>
      <w:r w:rsidRPr="00F8539E">
        <w:t>:</w:t>
      </w:r>
    </w:p>
    <w:p w14:paraId="49F5FD58" w14:textId="77777777" w:rsidR="00D36520" w:rsidRDefault="007F5C15" w:rsidP="000E0F85">
      <w:pPr>
        <w:spacing w:line="360" w:lineRule="auto"/>
        <w:ind w:left="360"/>
        <w:rPr>
          <w:sz w:val="22"/>
          <w:szCs w:val="22"/>
        </w:rPr>
      </w:pPr>
      <w:r>
        <w:rPr>
          <w:noProof/>
          <w:sz w:val="22"/>
          <w:szCs w:val="22"/>
          <w:u w:val="single"/>
        </w:rPr>
        <w:t>&lt;&lt;aarfX&gt;&gt;</w:t>
      </w:r>
      <w:r w:rsidR="00D36520">
        <w:rPr>
          <w:sz w:val="22"/>
          <w:szCs w:val="22"/>
        </w:rPr>
        <w:tab/>
      </w:r>
      <w:r>
        <w:rPr>
          <w:sz w:val="22"/>
          <w:szCs w:val="22"/>
        </w:rPr>
        <w:t>&lt;&lt;aarfText&gt;&gt;</w:t>
      </w:r>
    </w:p>
    <w:p w14:paraId="7D04E265" w14:textId="77777777" w:rsidR="00D36520" w:rsidRDefault="006915ED" w:rsidP="000E0F85">
      <w:pPr>
        <w:spacing w:line="360" w:lineRule="auto"/>
        <w:ind w:left="360"/>
        <w:rPr>
          <w:sz w:val="22"/>
          <w:szCs w:val="22"/>
        </w:rPr>
      </w:pPr>
      <w:r>
        <w:rPr>
          <w:noProof/>
          <w:sz w:val="22"/>
          <w:szCs w:val="22"/>
          <w:u w:val="single"/>
        </w:rPr>
        <w:t>&lt;&lt;abr</w:t>
      </w:r>
      <w:r w:rsidR="007F5C15">
        <w:rPr>
          <w:noProof/>
          <w:sz w:val="22"/>
          <w:szCs w:val="22"/>
          <w:u w:val="single"/>
        </w:rPr>
        <w:t>fX&gt;&gt;</w:t>
      </w:r>
      <w:r w:rsidR="00D36520">
        <w:rPr>
          <w:sz w:val="22"/>
          <w:szCs w:val="22"/>
        </w:rPr>
        <w:tab/>
      </w:r>
      <w:r w:rsidR="007F5C15">
        <w:rPr>
          <w:sz w:val="22"/>
          <w:szCs w:val="22"/>
        </w:rPr>
        <w:t>&lt;&lt;</w:t>
      </w:r>
      <w:r>
        <w:rPr>
          <w:sz w:val="22"/>
          <w:szCs w:val="22"/>
        </w:rPr>
        <w:t>abr</w:t>
      </w:r>
      <w:r w:rsidR="007F5C15">
        <w:rPr>
          <w:sz w:val="22"/>
          <w:szCs w:val="22"/>
        </w:rPr>
        <w:t>fText&gt;&gt;</w:t>
      </w:r>
    </w:p>
    <w:p w14:paraId="3F6E3D32" w14:textId="77777777" w:rsidR="000E0F85" w:rsidRDefault="00FE07D5" w:rsidP="000E0F85">
      <w:pPr>
        <w:spacing w:line="360" w:lineRule="auto"/>
        <w:ind w:left="360"/>
        <w:rPr>
          <w:sz w:val="22"/>
          <w:szCs w:val="22"/>
        </w:rPr>
      </w:pPr>
      <w:r>
        <w:rPr>
          <w:noProof/>
          <w:sz w:val="22"/>
          <w:szCs w:val="22"/>
          <w:u w:val="single"/>
        </w:rPr>
        <w:t>&lt;&lt;amendX&gt;&gt;</w:t>
      </w:r>
      <w:r w:rsidR="00D36520">
        <w:rPr>
          <w:sz w:val="22"/>
          <w:szCs w:val="22"/>
        </w:rPr>
        <w:tab/>
      </w:r>
      <w:r>
        <w:rPr>
          <w:sz w:val="22"/>
          <w:szCs w:val="22"/>
        </w:rPr>
        <w:t>&lt;&lt;amendText&gt;&gt;</w:t>
      </w:r>
    </w:p>
    <w:p w14:paraId="032E6E6D" w14:textId="77777777" w:rsidR="00D36520" w:rsidRDefault="00FE07D5" w:rsidP="000E0F85">
      <w:pPr>
        <w:spacing w:line="360" w:lineRule="auto"/>
        <w:ind w:left="360"/>
        <w:rPr>
          <w:sz w:val="22"/>
          <w:szCs w:val="22"/>
        </w:rPr>
      </w:pPr>
      <w:r>
        <w:rPr>
          <w:noProof/>
          <w:sz w:val="22"/>
          <w:szCs w:val="22"/>
          <w:u w:val="single"/>
        </w:rPr>
        <w:t>&lt;&lt;idsX&gt;&gt;</w:t>
      </w:r>
      <w:r w:rsidR="00D36520">
        <w:rPr>
          <w:sz w:val="22"/>
          <w:szCs w:val="22"/>
        </w:rPr>
        <w:tab/>
      </w:r>
      <w:r>
        <w:rPr>
          <w:sz w:val="22"/>
          <w:szCs w:val="22"/>
        </w:rPr>
        <w:t>&lt;&lt;idsText&gt;&gt;</w:t>
      </w:r>
    </w:p>
    <w:p w14:paraId="274EF51C" w14:textId="77777777" w:rsidR="009E2FD5" w:rsidRDefault="00FE07D5" w:rsidP="000E0F85">
      <w:pPr>
        <w:tabs>
          <w:tab w:val="left" w:pos="720"/>
          <w:tab w:val="left" w:pos="1620"/>
        </w:tabs>
        <w:spacing w:line="360" w:lineRule="auto"/>
        <w:ind w:left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&lt;&lt;ext</w:t>
      </w:r>
      <w:r w:rsidR="009E2FD5">
        <w:rPr>
          <w:noProof/>
          <w:sz w:val="22"/>
          <w:szCs w:val="22"/>
          <w:u w:val="single"/>
        </w:rPr>
        <w:t>X</w:t>
      </w:r>
      <w:r>
        <w:rPr>
          <w:noProof/>
          <w:sz w:val="22"/>
          <w:szCs w:val="22"/>
          <w:u w:val="single"/>
        </w:rPr>
        <w:t>&gt;&gt;</w:t>
      </w:r>
      <w:r w:rsidR="009E2FD5">
        <w:rPr>
          <w:noProof/>
          <w:sz w:val="22"/>
          <w:szCs w:val="22"/>
        </w:rPr>
        <w:tab/>
      </w:r>
      <w:r>
        <w:rPr>
          <w:noProof/>
          <w:sz w:val="22"/>
          <w:szCs w:val="22"/>
        </w:rPr>
        <w:t>&lt;&lt;extText&gt;&gt;</w:t>
      </w:r>
    </w:p>
    <w:p w14:paraId="1B1DFEC8" w14:textId="77777777" w:rsidR="00AB516C" w:rsidRPr="00AB516C" w:rsidRDefault="00AB516C" w:rsidP="000E0F85">
      <w:pPr>
        <w:tabs>
          <w:tab w:val="left" w:pos="720"/>
          <w:tab w:val="left" w:pos="1620"/>
        </w:tabs>
        <w:spacing w:line="360" w:lineRule="auto"/>
        <w:ind w:left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&lt;&lt;ccpX&gt;&gt;</w:t>
      </w:r>
      <w:r>
        <w:rPr>
          <w:noProof/>
          <w:sz w:val="22"/>
          <w:szCs w:val="22"/>
        </w:rPr>
        <w:tab/>
        <w:t>&lt;&lt;ccpText&gt;&gt;</w:t>
      </w:r>
    </w:p>
    <w:p w14:paraId="68C3ED56" w14:textId="77777777" w:rsidR="009E2FD5" w:rsidRDefault="00FE07D5" w:rsidP="00495D90">
      <w:pPr>
        <w:tabs>
          <w:tab w:val="left" w:pos="720"/>
          <w:tab w:val="left" w:pos="1620"/>
        </w:tabs>
        <w:spacing w:line="360" w:lineRule="auto"/>
        <w:ind w:left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&lt;&lt;doc1X&gt;&gt;</w:t>
      </w:r>
      <w:r>
        <w:rPr>
          <w:noProof/>
          <w:sz w:val="22"/>
          <w:szCs w:val="22"/>
        </w:rPr>
        <w:tab/>
        <w:t>&lt;&lt;doc1Text&gt;&gt;</w:t>
      </w:r>
    </w:p>
    <w:p w14:paraId="3F74DC4D" w14:textId="77777777" w:rsidR="00FE07D5" w:rsidRPr="00FE07D5" w:rsidRDefault="00FE07D5" w:rsidP="000E0F85">
      <w:pPr>
        <w:tabs>
          <w:tab w:val="left" w:pos="720"/>
          <w:tab w:val="left" w:pos="1620"/>
        </w:tabs>
        <w:spacing w:line="360" w:lineRule="auto"/>
        <w:ind w:left="360"/>
        <w:rPr>
          <w:sz w:val="22"/>
          <w:szCs w:val="22"/>
        </w:rPr>
      </w:pPr>
      <w:r>
        <w:rPr>
          <w:noProof/>
          <w:sz w:val="22"/>
          <w:szCs w:val="22"/>
          <w:u w:val="single"/>
        </w:rPr>
        <w:t>&lt;&lt;doc2X&gt;&gt;</w:t>
      </w:r>
      <w:r>
        <w:rPr>
          <w:noProof/>
          <w:sz w:val="22"/>
          <w:szCs w:val="22"/>
        </w:rPr>
        <w:tab/>
        <w:t>&lt;&lt;doc2Text&gt;&gt;</w:t>
      </w:r>
    </w:p>
    <w:p w14:paraId="01344A92" w14:textId="77777777" w:rsidR="00FE07D5" w:rsidRDefault="00FE07D5" w:rsidP="00FE07D5">
      <w:pPr>
        <w:tabs>
          <w:tab w:val="left" w:pos="720"/>
          <w:tab w:val="left" w:pos="1620"/>
        </w:tabs>
        <w:spacing w:line="360" w:lineRule="auto"/>
        <w:ind w:left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&lt;&lt;doc3X&gt;&gt;</w:t>
      </w:r>
      <w:r>
        <w:rPr>
          <w:noProof/>
          <w:sz w:val="22"/>
          <w:szCs w:val="22"/>
        </w:rPr>
        <w:tab/>
        <w:t>&lt;&lt;doc3Text&gt;&gt;</w:t>
      </w:r>
    </w:p>
    <w:p w14:paraId="4E1D7949" w14:textId="77777777" w:rsidR="00FE07D5" w:rsidRPr="00FE07D5" w:rsidRDefault="00FE07D5" w:rsidP="00FE07D5">
      <w:pPr>
        <w:tabs>
          <w:tab w:val="left" w:pos="720"/>
          <w:tab w:val="left" w:pos="1620"/>
        </w:tabs>
        <w:spacing w:line="360" w:lineRule="auto"/>
        <w:ind w:left="360"/>
        <w:rPr>
          <w:sz w:val="22"/>
          <w:szCs w:val="22"/>
        </w:rPr>
      </w:pPr>
      <w:r>
        <w:rPr>
          <w:noProof/>
          <w:sz w:val="22"/>
          <w:szCs w:val="22"/>
          <w:u w:val="single"/>
        </w:rPr>
        <w:t>&lt;&lt;doc4X&gt;&gt;</w:t>
      </w:r>
      <w:r>
        <w:rPr>
          <w:noProof/>
          <w:sz w:val="22"/>
          <w:szCs w:val="22"/>
        </w:rPr>
        <w:tab/>
        <w:t>&lt;&lt;doc4Text&gt;&gt;</w:t>
      </w:r>
    </w:p>
    <w:p w14:paraId="5BC2D2D7" w14:textId="77777777" w:rsidR="00FE07D5" w:rsidRDefault="00FE07D5" w:rsidP="00FE07D5">
      <w:pPr>
        <w:tabs>
          <w:tab w:val="left" w:pos="720"/>
          <w:tab w:val="left" w:pos="1620"/>
        </w:tabs>
        <w:spacing w:line="360" w:lineRule="auto"/>
        <w:ind w:left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&lt;&lt;doc5X&gt;&gt;</w:t>
      </w:r>
      <w:r>
        <w:rPr>
          <w:noProof/>
          <w:sz w:val="22"/>
          <w:szCs w:val="22"/>
        </w:rPr>
        <w:tab/>
        <w:t>&lt;&lt;doc5Text&gt;&gt;</w:t>
      </w:r>
    </w:p>
    <w:p w14:paraId="5C1F67EE" w14:textId="77777777" w:rsidR="00FE07D5" w:rsidRPr="00FE07D5" w:rsidRDefault="00FE07D5" w:rsidP="00FE07D5">
      <w:pPr>
        <w:tabs>
          <w:tab w:val="left" w:pos="720"/>
          <w:tab w:val="left" w:pos="1620"/>
        </w:tabs>
        <w:spacing w:line="360" w:lineRule="auto"/>
        <w:ind w:left="360"/>
        <w:rPr>
          <w:sz w:val="22"/>
          <w:szCs w:val="22"/>
        </w:rPr>
      </w:pPr>
      <w:r>
        <w:rPr>
          <w:noProof/>
          <w:sz w:val="22"/>
          <w:szCs w:val="22"/>
          <w:u w:val="single"/>
        </w:rPr>
        <w:t>&lt;&lt;doc6X&gt;&gt;</w:t>
      </w:r>
      <w:r>
        <w:rPr>
          <w:noProof/>
          <w:sz w:val="22"/>
          <w:szCs w:val="22"/>
        </w:rPr>
        <w:tab/>
        <w:t>&lt;&lt;doc6Text&gt;&gt;</w:t>
      </w:r>
    </w:p>
    <w:p w14:paraId="3BE30FE5" w14:textId="77777777" w:rsidR="00FE07D5" w:rsidRDefault="00FE07D5" w:rsidP="00FE07D5">
      <w:pPr>
        <w:tabs>
          <w:tab w:val="left" w:pos="720"/>
          <w:tab w:val="left" w:pos="1620"/>
        </w:tabs>
        <w:spacing w:line="360" w:lineRule="auto"/>
        <w:ind w:left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&lt;&lt;doc7X&gt;&gt;</w:t>
      </w:r>
      <w:r>
        <w:rPr>
          <w:noProof/>
          <w:sz w:val="22"/>
          <w:szCs w:val="22"/>
        </w:rPr>
        <w:tab/>
        <w:t>&lt;&lt;doc7Text&gt;&gt;</w:t>
      </w:r>
    </w:p>
    <w:p w14:paraId="10E59664" w14:textId="77777777" w:rsidR="00FE07D5" w:rsidRPr="00FE07D5" w:rsidRDefault="00FE07D5" w:rsidP="00FE07D5">
      <w:pPr>
        <w:tabs>
          <w:tab w:val="left" w:pos="720"/>
          <w:tab w:val="left" w:pos="1620"/>
        </w:tabs>
        <w:spacing w:line="360" w:lineRule="auto"/>
        <w:ind w:left="360"/>
        <w:rPr>
          <w:sz w:val="22"/>
          <w:szCs w:val="22"/>
        </w:rPr>
      </w:pPr>
      <w:r>
        <w:rPr>
          <w:noProof/>
          <w:sz w:val="22"/>
          <w:szCs w:val="22"/>
          <w:u w:val="single"/>
        </w:rPr>
        <w:t>&lt;&lt;doc8X&gt;&gt;</w:t>
      </w:r>
      <w:r>
        <w:rPr>
          <w:noProof/>
          <w:sz w:val="22"/>
          <w:szCs w:val="22"/>
        </w:rPr>
        <w:tab/>
        <w:t>&lt;&lt;doc8Text&gt;&gt;</w:t>
      </w:r>
    </w:p>
    <w:p w14:paraId="52C737C5" w14:textId="77777777" w:rsidR="00FE07D5" w:rsidRDefault="00FE07D5" w:rsidP="00FE07D5">
      <w:pPr>
        <w:tabs>
          <w:tab w:val="left" w:pos="720"/>
          <w:tab w:val="left" w:pos="1620"/>
        </w:tabs>
        <w:spacing w:line="360" w:lineRule="auto"/>
        <w:ind w:left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&lt;&lt;doc9X&gt;&gt;</w:t>
      </w:r>
      <w:r>
        <w:rPr>
          <w:noProof/>
          <w:sz w:val="22"/>
          <w:szCs w:val="22"/>
        </w:rPr>
        <w:tab/>
        <w:t>&lt;&lt;doc9Text&gt;&gt;</w:t>
      </w:r>
    </w:p>
    <w:p w14:paraId="3FB3584F" w14:textId="77777777" w:rsidR="00FE07D5" w:rsidRPr="00FE07D5" w:rsidRDefault="00FE07D5" w:rsidP="00FE07D5">
      <w:pPr>
        <w:tabs>
          <w:tab w:val="left" w:pos="720"/>
          <w:tab w:val="left" w:pos="1620"/>
        </w:tabs>
        <w:spacing w:line="360" w:lineRule="auto"/>
        <w:ind w:left="360"/>
        <w:rPr>
          <w:sz w:val="22"/>
          <w:szCs w:val="22"/>
        </w:rPr>
      </w:pPr>
      <w:r>
        <w:rPr>
          <w:noProof/>
          <w:sz w:val="22"/>
          <w:szCs w:val="22"/>
          <w:u w:val="single"/>
        </w:rPr>
        <w:t>&lt;&lt;doc10X&gt;&gt;</w:t>
      </w:r>
      <w:r>
        <w:rPr>
          <w:noProof/>
          <w:sz w:val="22"/>
          <w:szCs w:val="22"/>
        </w:rPr>
        <w:tab/>
        <w:t>&lt;&lt;doc10Text&gt;&gt;</w:t>
      </w:r>
    </w:p>
    <w:p w14:paraId="5E4F9D13" w14:textId="77777777" w:rsidR="009E2FD5" w:rsidRDefault="009E2FD5" w:rsidP="000E0F85">
      <w:pPr>
        <w:spacing w:line="360" w:lineRule="auto"/>
        <w:ind w:left="720" w:hanging="720"/>
        <w:rPr>
          <w:sz w:val="22"/>
          <w:szCs w:val="22"/>
        </w:rPr>
      </w:pPr>
    </w:p>
    <w:p w14:paraId="2F49BB98" w14:textId="77777777" w:rsidR="009E2FD5" w:rsidRPr="00F8539E" w:rsidRDefault="009E2FD5" w:rsidP="000E0F85">
      <w:pPr>
        <w:tabs>
          <w:tab w:val="left" w:pos="360"/>
        </w:tabs>
        <w:spacing w:line="360" w:lineRule="auto"/>
      </w:pPr>
      <w:r w:rsidRPr="00F8539E">
        <w:t>2.</w:t>
      </w:r>
      <w:r w:rsidRPr="00F8539E">
        <w:tab/>
        <w:t>Fees</w:t>
      </w:r>
    </w:p>
    <w:p w14:paraId="3AAE79F4" w14:textId="77777777" w:rsidR="00644B28" w:rsidRDefault="009C0215" w:rsidP="000E0F85">
      <w:pPr>
        <w:spacing w:line="360" w:lineRule="auto"/>
        <w:ind w:left="720" w:hanging="360"/>
        <w:rPr>
          <w:bCs/>
          <w:noProof/>
          <w:sz w:val="22"/>
          <w:szCs w:val="22"/>
        </w:rPr>
      </w:pPr>
      <w:r w:rsidRPr="009C0215">
        <w:rPr>
          <w:bCs/>
          <w:noProof/>
          <w:sz w:val="22"/>
          <w:szCs w:val="22"/>
          <w:u w:val="single"/>
        </w:rPr>
        <w:t>X</w:t>
      </w:r>
      <w:r w:rsidRPr="009C0215">
        <w:rPr>
          <w:bCs/>
          <w:noProof/>
          <w:sz w:val="22"/>
          <w:szCs w:val="22"/>
        </w:rPr>
        <w:tab/>
      </w:r>
      <w:r w:rsidR="00FE07D5">
        <w:rPr>
          <w:bCs/>
          <w:noProof/>
          <w:sz w:val="22"/>
          <w:szCs w:val="22"/>
        </w:rPr>
        <w:t>&lt;&lt;depCheckText&gt;&gt;</w:t>
      </w:r>
    </w:p>
    <w:p w14:paraId="52896745" w14:textId="77777777" w:rsidR="00D36520" w:rsidRDefault="00FE07D5" w:rsidP="00A37CD3">
      <w:pPr>
        <w:spacing w:line="360" w:lineRule="auto"/>
        <w:ind w:left="720" w:hanging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&lt;&lt;extFee</w:t>
      </w:r>
      <w:r w:rsidR="00644B28">
        <w:rPr>
          <w:noProof/>
          <w:sz w:val="22"/>
          <w:szCs w:val="22"/>
          <w:u w:val="single"/>
        </w:rPr>
        <w:t>X</w:t>
      </w:r>
      <w:r>
        <w:rPr>
          <w:noProof/>
          <w:sz w:val="22"/>
          <w:szCs w:val="22"/>
          <w:u w:val="single"/>
        </w:rPr>
        <w:t>&gt;&gt;</w:t>
      </w:r>
      <w:r w:rsidR="00A37CD3">
        <w:rPr>
          <w:noProof/>
          <w:sz w:val="22"/>
          <w:szCs w:val="22"/>
        </w:rPr>
        <w:tab/>
      </w:r>
      <w:r>
        <w:rPr>
          <w:noProof/>
          <w:sz w:val="22"/>
          <w:szCs w:val="22"/>
        </w:rPr>
        <w:t>&lt;&lt;extFeeText&gt;&gt;</w:t>
      </w:r>
    </w:p>
    <w:p w14:paraId="7C4BB5E7" w14:textId="77777777" w:rsidR="00A37CD3" w:rsidRPr="00495D90" w:rsidRDefault="00A37CD3" w:rsidP="00A37CD3">
      <w:pPr>
        <w:spacing w:line="360" w:lineRule="auto"/>
        <w:ind w:left="720" w:hanging="360"/>
        <w:rPr>
          <w:noProof/>
          <w:sz w:val="22"/>
          <w:szCs w:val="22"/>
        </w:rPr>
      </w:pPr>
      <w:r w:rsidRPr="00495D90">
        <w:rPr>
          <w:noProof/>
          <w:color w:val="000000"/>
          <w:sz w:val="22"/>
          <w:szCs w:val="22"/>
          <w:u w:val="single" w:color="000000"/>
        </w:rPr>
        <w:t>&lt;&lt;</w:t>
      </w:r>
      <w:r w:rsidRPr="00495D90">
        <w:rPr>
          <w:noProof/>
          <w:sz w:val="22"/>
          <w:szCs w:val="22"/>
          <w:u w:val="single"/>
        </w:rPr>
        <w:t>recalcX</w:t>
      </w:r>
      <w:r w:rsidRPr="00495D90">
        <w:rPr>
          <w:noProof/>
          <w:color w:val="000000"/>
          <w:sz w:val="22"/>
          <w:szCs w:val="22"/>
          <w:u w:val="single" w:color="000000"/>
        </w:rPr>
        <w:t>&gt;&gt;</w:t>
      </w:r>
      <w:r w:rsidRPr="00495D90">
        <w:rPr>
          <w:noProof/>
          <w:color w:val="000000"/>
          <w:sz w:val="22"/>
          <w:szCs w:val="22"/>
          <w:u w:color="000000"/>
        </w:rPr>
        <w:tab/>
        <w:t>&lt;&lt;</w:t>
      </w:r>
      <w:r w:rsidRPr="00A37CD3">
        <w:rPr>
          <w:noProof/>
          <w:sz w:val="22"/>
          <w:szCs w:val="22"/>
        </w:rPr>
        <w:t>recalcText</w:t>
      </w:r>
      <w:r w:rsidRPr="00495D90">
        <w:rPr>
          <w:noProof/>
          <w:color w:val="000000"/>
          <w:sz w:val="22"/>
          <w:szCs w:val="22"/>
          <w:u w:color="000000"/>
        </w:rPr>
        <w:t>&gt;&gt;</w:t>
      </w:r>
    </w:p>
    <w:p w14:paraId="7F8E5813" w14:textId="77777777" w:rsidR="009421EE" w:rsidRDefault="009421EE" w:rsidP="009421EE">
      <w:pPr>
        <w:ind w:left="720" w:hanging="360"/>
        <w:rPr>
          <w:noProof/>
          <w:sz w:val="22"/>
          <w:szCs w:val="22"/>
        </w:rPr>
      </w:pPr>
    </w:p>
    <w:p w14:paraId="12D5C62B" w14:textId="77777777" w:rsidR="009421EE" w:rsidRDefault="009421EE" w:rsidP="009421EE">
      <w:pPr>
        <w:tabs>
          <w:tab w:val="left" w:pos="180"/>
        </w:tabs>
        <w:rPr>
          <w:b/>
          <w:bCs/>
          <w:noProof/>
          <w:sz w:val="20"/>
        </w:rPr>
      </w:pPr>
      <w:r>
        <w:rPr>
          <w:b/>
          <w:bCs/>
          <w:noProof/>
          <w:sz w:val="20"/>
        </w:rPr>
        <w:tab/>
        <w:t>&lt;&lt;addlFeeTableText&gt;&gt;</w:t>
      </w:r>
    </w:p>
    <w:tbl>
      <w:tblPr>
        <w:tblW w:w="103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0"/>
        <w:gridCol w:w="1440"/>
        <w:gridCol w:w="383"/>
        <w:gridCol w:w="1313"/>
        <w:gridCol w:w="1126"/>
        <w:gridCol w:w="1280"/>
        <w:gridCol w:w="1690"/>
      </w:tblGrid>
      <w:tr w:rsidR="00855637" w14:paraId="211625E9" w14:textId="77777777" w:rsidTr="0085563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322" w:type="dxa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FFFFFF"/>
            <w:vAlign w:val="center"/>
          </w:tcPr>
          <w:p w14:paraId="2E201D70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CLAIMS AS AMENDED</w:t>
            </w:r>
          </w:p>
        </w:tc>
      </w:tr>
      <w:tr w:rsidR="00855637" w14:paraId="287304B5" w14:textId="77777777" w:rsidTr="0085563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1569" w14:textId="77777777" w:rsidR="00855637" w:rsidRDefault="00855637" w:rsidP="00855637">
            <w:pPr>
              <w:pStyle w:val="EnvelopeReturn"/>
              <w:jc w:val="center"/>
              <w:rPr>
                <w:rFonts w:ascii="Times New Roman" w:hAnsi="Times New Roman" w:cs="Times New Roman"/>
                <w:b/>
                <w:bCs/>
                <w:noProof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5F11" w14:textId="77777777" w:rsidR="00855637" w:rsidRDefault="00855637" w:rsidP="00855637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Claims</w:t>
            </w:r>
          </w:p>
          <w:p w14:paraId="0A870E08" w14:textId="77777777" w:rsidR="00855637" w:rsidRDefault="00855637" w:rsidP="00855637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Remaining</w:t>
            </w:r>
          </w:p>
          <w:p w14:paraId="7A32104F" w14:textId="77777777" w:rsidR="00855637" w:rsidRDefault="00855637" w:rsidP="00855637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After</w:t>
            </w:r>
          </w:p>
          <w:p w14:paraId="6DA8AADF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Amendment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016BB" w14:textId="77777777" w:rsidR="00855637" w:rsidRDefault="00855637" w:rsidP="00855637">
            <w:pPr>
              <w:jc w:val="center"/>
              <w:rPr>
                <w:b/>
                <w:bCs/>
                <w:noProof/>
                <w:sz w:val="20"/>
              </w:rPr>
            </w:pP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50F86" w14:textId="77777777" w:rsidR="00855637" w:rsidRDefault="00855637" w:rsidP="00855637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Highest</w:t>
            </w:r>
          </w:p>
          <w:p w14:paraId="501170CE" w14:textId="77777777" w:rsidR="00855637" w:rsidRDefault="00855637" w:rsidP="00855637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Number</w:t>
            </w:r>
          </w:p>
          <w:p w14:paraId="4821629B" w14:textId="77777777" w:rsidR="00855637" w:rsidRDefault="00855637" w:rsidP="00855637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Previously</w:t>
            </w:r>
          </w:p>
          <w:p w14:paraId="43D0B0FF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Paid For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2F490" w14:textId="77777777" w:rsidR="00855637" w:rsidRDefault="00855637" w:rsidP="00855637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Present</w:t>
            </w:r>
          </w:p>
          <w:p w14:paraId="300D0E8E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Extra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3A0B" w14:textId="77777777" w:rsidR="00855637" w:rsidRPr="00B648BA" w:rsidRDefault="00855637" w:rsidP="00855637">
            <w:pPr>
              <w:pStyle w:val="Heading7"/>
              <w:spacing w:after="58"/>
              <w:rPr>
                <w:noProof/>
                <w:sz w:val="20"/>
              </w:rPr>
            </w:pPr>
            <w:r w:rsidRPr="00B648BA">
              <w:rPr>
                <w:noProof/>
                <w:sz w:val="20"/>
              </w:rPr>
              <w:t>Rate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763BDBE" w14:textId="77777777" w:rsidR="00855637" w:rsidRDefault="00855637" w:rsidP="00855637">
            <w:pPr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Fee</w:t>
            </w:r>
          </w:p>
        </w:tc>
      </w:tr>
      <w:tr w:rsidR="00855637" w14:paraId="73D0DEC2" w14:textId="77777777" w:rsidTr="0085563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84FB2" w14:textId="77777777" w:rsidR="00855637" w:rsidRDefault="00855637" w:rsidP="00855637">
            <w:pPr>
              <w:spacing w:after="58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TOTAL CLAIMS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457F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&lt;&lt;claimsAfter&gt;&gt;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4C6D7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1EAB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&lt;&lt;claimsHighest&gt;&gt;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E43A3" w14:textId="77777777" w:rsidR="00855637" w:rsidRPr="000102BE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  <w:u w:val="single"/>
              </w:rPr>
            </w:pPr>
            <w:r w:rsidRPr="000102BE">
              <w:rPr>
                <w:b/>
                <w:bCs/>
                <w:noProof/>
                <w:sz w:val="20"/>
                <w:u w:val="single"/>
              </w:rPr>
              <w:t>&lt;&lt;extraClaims&gt;&gt;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5A2ED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x &lt;&lt;claimRate&gt;&gt; =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218285B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&lt;&lt;claimFee&gt;&gt;</w:t>
            </w:r>
          </w:p>
        </w:tc>
      </w:tr>
      <w:tr w:rsidR="00855637" w14:paraId="4192F3EA" w14:textId="77777777" w:rsidTr="0085563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9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E9F0F" w14:textId="77777777" w:rsidR="00855637" w:rsidRDefault="00855637" w:rsidP="00855637">
            <w:pPr>
              <w:spacing w:after="58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INDEPENDENT CLAIMS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8C01D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&lt;&lt;indAfter&gt;&gt;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F052F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-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69E3C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&lt;&lt;indHighest&gt;&gt;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14C8C" w14:textId="77777777" w:rsidR="00855637" w:rsidRPr="000102BE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  <w:u w:val="single"/>
              </w:rPr>
            </w:pPr>
            <w:r w:rsidRPr="000102BE">
              <w:rPr>
                <w:b/>
                <w:bCs/>
                <w:noProof/>
                <w:sz w:val="20"/>
                <w:u w:val="single"/>
              </w:rPr>
              <w:t>&lt;&lt;extraIndClaims&gt;&gt;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6E4D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x &lt;&lt;indRate&gt;&gt; =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EAE58D7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&lt;&lt;indFee&gt;&gt;</w:t>
            </w:r>
          </w:p>
        </w:tc>
      </w:tr>
      <w:tr w:rsidR="00855637" w14:paraId="3EA361B7" w14:textId="77777777" w:rsidTr="0085563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632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4409C" w14:textId="77777777" w:rsidR="00855637" w:rsidRDefault="00855637" w:rsidP="00855637">
            <w:pPr>
              <w:spacing w:after="58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[&lt;&lt;multipleX&gt;&gt;] MULTIPLE DEPENDENT CLAIMS PRESENTED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14F6A06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&lt;&lt;multipleFee&gt;&gt;</w:t>
            </w:r>
          </w:p>
        </w:tc>
      </w:tr>
      <w:tr w:rsidR="00855637" w14:paraId="3428F378" w14:textId="77777777" w:rsidTr="0085563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632" w:type="dxa"/>
            <w:gridSpan w:val="6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E874C9" w14:textId="77777777" w:rsidR="00855637" w:rsidRPr="00B648BA" w:rsidRDefault="00855637" w:rsidP="00855637">
            <w:pPr>
              <w:pStyle w:val="Heading7"/>
              <w:spacing w:after="58"/>
              <w:rPr>
                <w:noProof/>
                <w:sz w:val="20"/>
              </w:rPr>
            </w:pPr>
            <w:r w:rsidRPr="00B648BA">
              <w:rPr>
                <w:noProof/>
                <w:sz w:val="20"/>
              </w:rPr>
              <w:t>TOTAL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D50B8D" w14:textId="77777777" w:rsidR="00855637" w:rsidRDefault="00855637" w:rsidP="00855637">
            <w:pPr>
              <w:spacing w:after="58"/>
              <w:jc w:val="center"/>
              <w:rPr>
                <w:b/>
                <w:bCs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&lt;&lt;totalFee&gt;&gt;</w:t>
            </w:r>
          </w:p>
        </w:tc>
      </w:tr>
    </w:tbl>
    <w:p w14:paraId="221114DE" w14:textId="77777777" w:rsidR="00855637" w:rsidRDefault="00855637" w:rsidP="000E0F85">
      <w:pPr>
        <w:spacing w:line="360" w:lineRule="auto"/>
        <w:ind w:left="720" w:hanging="360"/>
        <w:rPr>
          <w:noProof/>
          <w:sz w:val="22"/>
          <w:szCs w:val="22"/>
        </w:rPr>
      </w:pPr>
    </w:p>
    <w:p w14:paraId="045A4D10" w14:textId="77777777" w:rsidR="009C0215" w:rsidRPr="00644B28" w:rsidRDefault="00D36520" w:rsidP="005D260D">
      <w:pPr>
        <w:ind w:left="9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The Commissioner is hereby authorized to </w:t>
      </w:r>
      <w:r w:rsidR="009E2FD5">
        <w:rPr>
          <w:b/>
          <w:bCs/>
          <w:sz w:val="22"/>
          <w:szCs w:val="22"/>
        </w:rPr>
        <w:t xml:space="preserve">charge any additional fees or </w:t>
      </w:r>
      <w:r>
        <w:rPr>
          <w:b/>
          <w:bCs/>
          <w:sz w:val="22"/>
          <w:szCs w:val="22"/>
        </w:rPr>
        <w:t xml:space="preserve">credit overpayment to Deposit Account No. </w:t>
      </w:r>
      <w:r w:rsidR="00027A30">
        <w:rPr>
          <w:b/>
          <w:bCs/>
          <w:sz w:val="22"/>
          <w:szCs w:val="22"/>
        </w:rPr>
        <w:t>&lt;</w:t>
      </w:r>
      <w:r w:rsidR="0044025D">
        <w:rPr>
          <w:b/>
          <w:bCs/>
          <w:sz w:val="22"/>
          <w:szCs w:val="22"/>
        </w:rPr>
        <w:t>&lt;depAcc</w:t>
      </w:r>
      <w:r w:rsidR="00FE07D5">
        <w:rPr>
          <w:b/>
          <w:bCs/>
          <w:sz w:val="22"/>
          <w:szCs w:val="22"/>
        </w:rPr>
        <w:t>oun</w:t>
      </w:r>
      <w:r w:rsidR="0044025D">
        <w:rPr>
          <w:b/>
          <w:bCs/>
          <w:sz w:val="22"/>
          <w:szCs w:val="22"/>
        </w:rPr>
        <w:t>t&gt;&gt;</w:t>
      </w:r>
      <w:r>
        <w:rPr>
          <w:b/>
          <w:bCs/>
          <w:sz w:val="22"/>
          <w:szCs w:val="22"/>
        </w:rPr>
        <w:t>.</w:t>
      </w:r>
    </w:p>
    <w:p w14:paraId="174B0C12" w14:textId="77777777" w:rsidR="009C0215" w:rsidRDefault="009C0215">
      <w:pPr>
        <w:rPr>
          <w:sz w:val="22"/>
          <w:szCs w:val="22"/>
        </w:rPr>
      </w:pPr>
    </w:p>
    <w:p w14:paraId="351ADD4A" w14:textId="77777777" w:rsidR="009C0215" w:rsidRPr="007C55EB" w:rsidRDefault="004C6B13">
      <w:pPr>
        <w:rPr>
          <w:sz w:val="28"/>
          <w:szCs w:val="28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C55EB">
        <w:rPr>
          <w:sz w:val="28"/>
          <w:szCs w:val="28"/>
        </w:rPr>
        <w:t>&lt;&lt;echoSignature&gt;&gt;</w:t>
      </w:r>
    </w:p>
    <w:p w14:paraId="62A8360C" w14:textId="77777777" w:rsidR="00D36520" w:rsidRDefault="00D36520" w:rsidP="0044025D">
      <w:pPr>
        <w:tabs>
          <w:tab w:val="left" w:pos="5400"/>
        </w:tabs>
        <w:rPr>
          <w:sz w:val="22"/>
          <w:szCs w:val="22"/>
        </w:rPr>
      </w:pPr>
      <w:r>
        <w:rPr>
          <w:sz w:val="22"/>
          <w:szCs w:val="22"/>
          <w:u w:val="single"/>
        </w:rPr>
        <w:t>SCHWEGMAN, LUNDBERG</w:t>
      </w:r>
      <w:r w:rsidR="00C83A1F">
        <w:rPr>
          <w:sz w:val="22"/>
          <w:szCs w:val="22"/>
          <w:u w:val="single"/>
        </w:rPr>
        <w:t xml:space="preserve"> &amp;</w:t>
      </w:r>
      <w:r>
        <w:rPr>
          <w:sz w:val="22"/>
          <w:szCs w:val="22"/>
          <w:u w:val="single"/>
        </w:rPr>
        <w:t xml:space="preserve"> WOESSNER, P.A.</w:t>
      </w:r>
      <w:r w:rsidR="0044025D">
        <w:rPr>
          <w:sz w:val="22"/>
          <w:szCs w:val="22"/>
        </w:rPr>
        <w:tab/>
        <w:t>By:_____________________________</w:t>
      </w:r>
      <w:r w:rsidR="004D064F">
        <w:rPr>
          <w:sz w:val="22"/>
          <w:szCs w:val="22"/>
        </w:rPr>
        <w:t>___________</w:t>
      </w:r>
    </w:p>
    <w:p w14:paraId="6A2E6637" w14:textId="77777777" w:rsidR="00D36520" w:rsidRDefault="0044025D" w:rsidP="004D064F">
      <w:pPr>
        <w:tabs>
          <w:tab w:val="left" w:pos="5850"/>
        </w:tabs>
        <w:rPr>
          <w:sz w:val="22"/>
          <w:szCs w:val="22"/>
        </w:rPr>
      </w:pPr>
      <w:r>
        <w:rPr>
          <w:sz w:val="22"/>
          <w:szCs w:val="22"/>
        </w:rPr>
        <w:tab/>
        <w:t>&lt;&lt;SAName&gt;&gt;</w:t>
      </w:r>
    </w:p>
    <w:p w14:paraId="11142F7D" w14:textId="77777777" w:rsidR="00B52CD4" w:rsidRDefault="0044025D" w:rsidP="004D064F">
      <w:pPr>
        <w:tabs>
          <w:tab w:val="left" w:pos="585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D36520">
        <w:rPr>
          <w:sz w:val="22"/>
          <w:szCs w:val="22"/>
        </w:rPr>
        <w:t xml:space="preserve">Reg. No. </w:t>
      </w:r>
      <w:r>
        <w:rPr>
          <w:sz w:val="22"/>
          <w:szCs w:val="22"/>
        </w:rPr>
        <w:t>&lt;&lt;SARegNo&gt;&gt;</w:t>
      </w:r>
    </w:p>
    <w:p w14:paraId="4E6E8A47" w14:textId="77777777" w:rsidR="00FE0D79" w:rsidRDefault="00FE0D79" w:rsidP="00FF1524">
      <w:pPr>
        <w:tabs>
          <w:tab w:val="left" w:pos="6300"/>
        </w:tabs>
        <w:rPr>
          <w:sz w:val="22"/>
          <w:szCs w:val="22"/>
        </w:rPr>
      </w:pPr>
    </w:p>
    <w:p w14:paraId="01BBA4A8" w14:textId="77777777" w:rsidR="00AE4848" w:rsidRDefault="00AE4848" w:rsidP="00AE4848">
      <w:pPr>
        <w:rPr>
          <w:sz w:val="18"/>
          <w:szCs w:val="18"/>
        </w:rPr>
      </w:pPr>
      <w:r>
        <w:rPr>
          <w:noProof/>
          <w:sz w:val="18"/>
          <w:szCs w:val="18"/>
        </w:rPr>
        <w:t>&lt;&lt;certificateCF&gt;&gt;</w:t>
      </w:r>
    </w:p>
    <w:p w14:paraId="16A872DD" w14:textId="77777777" w:rsidR="00DE77F7" w:rsidRDefault="00DE77F7" w:rsidP="00FF1524">
      <w:pPr>
        <w:tabs>
          <w:tab w:val="left" w:pos="6300"/>
        </w:tabs>
        <w:rPr>
          <w:sz w:val="20"/>
          <w:szCs w:val="20"/>
        </w:rPr>
      </w:pPr>
    </w:p>
    <w:p w14:paraId="574B33BF" w14:textId="77777777" w:rsidR="00D97BCD" w:rsidRDefault="00D97BCD" w:rsidP="00FF1524">
      <w:pPr>
        <w:tabs>
          <w:tab w:val="left" w:pos="6300"/>
        </w:tabs>
        <w:rPr>
          <w:sz w:val="20"/>
          <w:szCs w:val="20"/>
        </w:rPr>
      </w:pPr>
    </w:p>
    <w:p w14:paraId="7B0CFE59" w14:textId="77777777" w:rsidR="00D97BCD" w:rsidRDefault="00D97BCD" w:rsidP="00D97BCD">
      <w:pPr>
        <w:tabs>
          <w:tab w:val="left" w:pos="5040"/>
        </w:tabs>
        <w:rPr>
          <w:sz w:val="18"/>
          <w:szCs w:val="18"/>
        </w:rPr>
      </w:pPr>
      <w:r>
        <w:rPr>
          <w:sz w:val="18"/>
          <w:szCs w:val="18"/>
        </w:rPr>
        <w:t>&lt;&lt;nameLine&gt;&gt;</w:t>
      </w:r>
      <w:r>
        <w:rPr>
          <w:sz w:val="18"/>
          <w:szCs w:val="18"/>
        </w:rPr>
        <w:tab/>
        <w:t>&lt;&lt;sigLine&gt;&gt;</w:t>
      </w:r>
    </w:p>
    <w:p w14:paraId="3C86A5FA" w14:textId="77777777" w:rsidR="00D97BCD" w:rsidRDefault="00D97BCD" w:rsidP="00D97BCD">
      <w:pPr>
        <w:tabs>
          <w:tab w:val="left" w:pos="5040"/>
        </w:tabs>
        <w:jc w:val="both"/>
      </w:pPr>
      <w:r>
        <w:rPr>
          <w:sz w:val="18"/>
          <w:szCs w:val="18"/>
        </w:rPr>
        <w:t>&lt;&lt;namName&gt;&gt;</w:t>
      </w:r>
      <w:r>
        <w:rPr>
          <w:sz w:val="18"/>
          <w:szCs w:val="18"/>
        </w:rPr>
        <w:tab/>
        <w:t>&lt;&lt;sigSignature&gt;&gt;</w:t>
      </w:r>
    </w:p>
    <w:sectPr w:rsidR="00D97BCD" w:rsidSect="00FE07D5">
      <w:endnotePr>
        <w:numFmt w:val="decimal"/>
      </w:endnotePr>
      <w:pgSz w:w="12240" w:h="15840" w:code="1"/>
      <w:pgMar w:top="1080" w:right="936" w:bottom="1080" w:left="936" w:header="720" w:footer="720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6214A" w14:textId="77777777" w:rsidR="00B664BE" w:rsidRDefault="00B664BE">
      <w:r>
        <w:separator/>
      </w:r>
    </w:p>
  </w:endnote>
  <w:endnote w:type="continuationSeparator" w:id="0">
    <w:p w14:paraId="00E17851" w14:textId="77777777" w:rsidR="00B664BE" w:rsidRDefault="00B6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A3539" w14:textId="77777777" w:rsidR="00B664BE" w:rsidRDefault="00B664BE">
      <w:r>
        <w:separator/>
      </w:r>
    </w:p>
  </w:footnote>
  <w:footnote w:type="continuationSeparator" w:id="0">
    <w:p w14:paraId="2DDA35B7" w14:textId="77777777" w:rsidR="00B664BE" w:rsidRDefault="00B66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7BCD"/>
    <w:rsid w:val="0001658D"/>
    <w:rsid w:val="00027A30"/>
    <w:rsid w:val="00036A32"/>
    <w:rsid w:val="000455C3"/>
    <w:rsid w:val="00054C9B"/>
    <w:rsid w:val="0006128C"/>
    <w:rsid w:val="00066C34"/>
    <w:rsid w:val="00072294"/>
    <w:rsid w:val="000A0766"/>
    <w:rsid w:val="000C3266"/>
    <w:rsid w:val="000C5844"/>
    <w:rsid w:val="000C7256"/>
    <w:rsid w:val="000D4948"/>
    <w:rsid w:val="000E0F85"/>
    <w:rsid w:val="00102C7F"/>
    <w:rsid w:val="001041A0"/>
    <w:rsid w:val="00112270"/>
    <w:rsid w:val="001334EB"/>
    <w:rsid w:val="00147F90"/>
    <w:rsid w:val="00160BE1"/>
    <w:rsid w:val="001657FB"/>
    <w:rsid w:val="00180451"/>
    <w:rsid w:val="001A4FE3"/>
    <w:rsid w:val="001C2747"/>
    <w:rsid w:val="001C55E3"/>
    <w:rsid w:val="001D7DC1"/>
    <w:rsid w:val="00202E27"/>
    <w:rsid w:val="00211A8F"/>
    <w:rsid w:val="00240D96"/>
    <w:rsid w:val="00240ED8"/>
    <w:rsid w:val="0025346D"/>
    <w:rsid w:val="00282560"/>
    <w:rsid w:val="002C33DB"/>
    <w:rsid w:val="002C77E1"/>
    <w:rsid w:val="002D15F8"/>
    <w:rsid w:val="00301484"/>
    <w:rsid w:val="003162EA"/>
    <w:rsid w:val="00321C00"/>
    <w:rsid w:val="0034567D"/>
    <w:rsid w:val="00347CB1"/>
    <w:rsid w:val="00351DA1"/>
    <w:rsid w:val="0037009C"/>
    <w:rsid w:val="00383491"/>
    <w:rsid w:val="003A4918"/>
    <w:rsid w:val="003A60BD"/>
    <w:rsid w:val="003A712F"/>
    <w:rsid w:val="00411182"/>
    <w:rsid w:val="004146D6"/>
    <w:rsid w:val="004263E6"/>
    <w:rsid w:val="0044025D"/>
    <w:rsid w:val="0044357B"/>
    <w:rsid w:val="0049323F"/>
    <w:rsid w:val="00495D90"/>
    <w:rsid w:val="004B45BB"/>
    <w:rsid w:val="004C6B13"/>
    <w:rsid w:val="004D064F"/>
    <w:rsid w:val="004D0929"/>
    <w:rsid w:val="004F359A"/>
    <w:rsid w:val="005066F1"/>
    <w:rsid w:val="00514893"/>
    <w:rsid w:val="0052233B"/>
    <w:rsid w:val="0053420C"/>
    <w:rsid w:val="00536238"/>
    <w:rsid w:val="00537AA3"/>
    <w:rsid w:val="00540267"/>
    <w:rsid w:val="005440BE"/>
    <w:rsid w:val="00557616"/>
    <w:rsid w:val="00574523"/>
    <w:rsid w:val="00585BF4"/>
    <w:rsid w:val="005969B3"/>
    <w:rsid w:val="005A7317"/>
    <w:rsid w:val="005C5598"/>
    <w:rsid w:val="005D260D"/>
    <w:rsid w:val="005D3DA0"/>
    <w:rsid w:val="005E1F0C"/>
    <w:rsid w:val="0060059F"/>
    <w:rsid w:val="00624514"/>
    <w:rsid w:val="00632F7F"/>
    <w:rsid w:val="00644B28"/>
    <w:rsid w:val="00644D09"/>
    <w:rsid w:val="00667CA2"/>
    <w:rsid w:val="006915ED"/>
    <w:rsid w:val="0069309B"/>
    <w:rsid w:val="00695E85"/>
    <w:rsid w:val="006A0672"/>
    <w:rsid w:val="006B0A1E"/>
    <w:rsid w:val="006D41A0"/>
    <w:rsid w:val="006D5EA8"/>
    <w:rsid w:val="006E4B2C"/>
    <w:rsid w:val="006E509D"/>
    <w:rsid w:val="006F70D5"/>
    <w:rsid w:val="00706627"/>
    <w:rsid w:val="00727A3C"/>
    <w:rsid w:val="00735C92"/>
    <w:rsid w:val="00737F1E"/>
    <w:rsid w:val="00742A0A"/>
    <w:rsid w:val="00757A6A"/>
    <w:rsid w:val="00791E35"/>
    <w:rsid w:val="007C55EB"/>
    <w:rsid w:val="007D5002"/>
    <w:rsid w:val="007F5C15"/>
    <w:rsid w:val="008077EC"/>
    <w:rsid w:val="00811666"/>
    <w:rsid w:val="008259DA"/>
    <w:rsid w:val="00855637"/>
    <w:rsid w:val="00856479"/>
    <w:rsid w:val="008D0671"/>
    <w:rsid w:val="008F3067"/>
    <w:rsid w:val="008F5C9A"/>
    <w:rsid w:val="00906704"/>
    <w:rsid w:val="00907FCD"/>
    <w:rsid w:val="0091567A"/>
    <w:rsid w:val="009217AD"/>
    <w:rsid w:val="00937201"/>
    <w:rsid w:val="009421EE"/>
    <w:rsid w:val="00950DB5"/>
    <w:rsid w:val="009546AF"/>
    <w:rsid w:val="0097663B"/>
    <w:rsid w:val="00983DB2"/>
    <w:rsid w:val="0098719E"/>
    <w:rsid w:val="009907B9"/>
    <w:rsid w:val="0099552E"/>
    <w:rsid w:val="009C0215"/>
    <w:rsid w:val="009E2FD5"/>
    <w:rsid w:val="009E4963"/>
    <w:rsid w:val="009F03A2"/>
    <w:rsid w:val="009F37D3"/>
    <w:rsid w:val="009F4BA7"/>
    <w:rsid w:val="009F75CC"/>
    <w:rsid w:val="00A04A4B"/>
    <w:rsid w:val="00A128F9"/>
    <w:rsid w:val="00A15680"/>
    <w:rsid w:val="00A32B1A"/>
    <w:rsid w:val="00A347DF"/>
    <w:rsid w:val="00A37CD3"/>
    <w:rsid w:val="00A37CF8"/>
    <w:rsid w:val="00A64DA1"/>
    <w:rsid w:val="00A77607"/>
    <w:rsid w:val="00A82926"/>
    <w:rsid w:val="00AB516C"/>
    <w:rsid w:val="00AC04F8"/>
    <w:rsid w:val="00AC134B"/>
    <w:rsid w:val="00AC57C2"/>
    <w:rsid w:val="00AE382F"/>
    <w:rsid w:val="00AE4848"/>
    <w:rsid w:val="00B06F9D"/>
    <w:rsid w:val="00B126BF"/>
    <w:rsid w:val="00B14724"/>
    <w:rsid w:val="00B27CC5"/>
    <w:rsid w:val="00B27E21"/>
    <w:rsid w:val="00B40AE2"/>
    <w:rsid w:val="00B52CD4"/>
    <w:rsid w:val="00B6136A"/>
    <w:rsid w:val="00B648BA"/>
    <w:rsid w:val="00B664BE"/>
    <w:rsid w:val="00B82EEB"/>
    <w:rsid w:val="00B92DD2"/>
    <w:rsid w:val="00BD4435"/>
    <w:rsid w:val="00BD4D4B"/>
    <w:rsid w:val="00BF05BB"/>
    <w:rsid w:val="00BF4D18"/>
    <w:rsid w:val="00C44DF2"/>
    <w:rsid w:val="00C51C62"/>
    <w:rsid w:val="00C564AF"/>
    <w:rsid w:val="00C7230E"/>
    <w:rsid w:val="00C83A1F"/>
    <w:rsid w:val="00C84938"/>
    <w:rsid w:val="00C95000"/>
    <w:rsid w:val="00CC502D"/>
    <w:rsid w:val="00D30E85"/>
    <w:rsid w:val="00D34A1B"/>
    <w:rsid w:val="00D36520"/>
    <w:rsid w:val="00D55181"/>
    <w:rsid w:val="00D65636"/>
    <w:rsid w:val="00D91ACD"/>
    <w:rsid w:val="00D97BCD"/>
    <w:rsid w:val="00DA2C60"/>
    <w:rsid w:val="00DB1EF5"/>
    <w:rsid w:val="00DC474F"/>
    <w:rsid w:val="00DD0407"/>
    <w:rsid w:val="00DE4E2A"/>
    <w:rsid w:val="00DE77F7"/>
    <w:rsid w:val="00E02A7F"/>
    <w:rsid w:val="00E14ECA"/>
    <w:rsid w:val="00E35050"/>
    <w:rsid w:val="00E50910"/>
    <w:rsid w:val="00E600AE"/>
    <w:rsid w:val="00E671A4"/>
    <w:rsid w:val="00E67D5F"/>
    <w:rsid w:val="00E72985"/>
    <w:rsid w:val="00E738A5"/>
    <w:rsid w:val="00E80E32"/>
    <w:rsid w:val="00E95F30"/>
    <w:rsid w:val="00EB2FD6"/>
    <w:rsid w:val="00EB4AB8"/>
    <w:rsid w:val="00ED317B"/>
    <w:rsid w:val="00EE0FFB"/>
    <w:rsid w:val="00EF05B1"/>
    <w:rsid w:val="00F07E31"/>
    <w:rsid w:val="00F23228"/>
    <w:rsid w:val="00F52EC6"/>
    <w:rsid w:val="00F52FAA"/>
    <w:rsid w:val="00F65B28"/>
    <w:rsid w:val="00F8539E"/>
    <w:rsid w:val="00F86F16"/>
    <w:rsid w:val="00FC08CF"/>
    <w:rsid w:val="00FC100A"/>
    <w:rsid w:val="00FE07D5"/>
    <w:rsid w:val="00FE0D79"/>
    <w:rsid w:val="00FE2690"/>
    <w:rsid w:val="00FE3008"/>
    <w:rsid w:val="00FE60A7"/>
    <w:rsid w:val="00FE7D76"/>
    <w:rsid w:val="00FF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90F6644"/>
  <w15:chartTrackingRefBased/>
  <w15:docId w15:val="{9EBCEC2B-B87D-4328-ABD4-E23D6DF5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/>
      <w:autoSpaceDE/>
      <w:autoSpaceDN/>
      <w:adjustRightInd/>
      <w:jc w:val="center"/>
      <w:outlineLvl w:val="0"/>
    </w:pPr>
    <w:rPr>
      <w:i/>
      <w:iCs/>
      <w:sz w:val="18"/>
      <w:szCs w:val="18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24514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odyText">
    <w:name w:val="Body Text"/>
    <w:basedOn w:val="Normal"/>
    <w:rPr>
      <w:noProof/>
      <w:sz w:val="17"/>
      <w:szCs w:val="17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Header">
    <w:name w:val="header"/>
    <w:basedOn w:val="Normal"/>
    <w:rsid w:val="009C02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C0215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44025D"/>
    <w:rPr>
      <w:b/>
      <w:bCs/>
    </w:rPr>
  </w:style>
  <w:style w:type="paragraph" w:styleId="BalloonText">
    <w:name w:val="Balloon Text"/>
    <w:basedOn w:val="Normal"/>
    <w:semiHidden/>
    <w:rsid w:val="0044025D"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semiHidden/>
    <w:rsid w:val="00624514"/>
    <w:rPr>
      <w:rFonts w:ascii="Calibri" w:eastAsia="Times New Roman" w:hAnsi="Calibri" w:cs="Times New Roman"/>
      <w:sz w:val="24"/>
      <w:szCs w:val="24"/>
    </w:rPr>
  </w:style>
  <w:style w:type="paragraph" w:styleId="EnvelopeReturn">
    <w:name w:val="envelope return"/>
    <w:basedOn w:val="Normal"/>
    <w:rsid w:val="00855637"/>
    <w:pPr>
      <w:widowControl/>
      <w:autoSpaceDE/>
      <w:autoSpaceDN/>
      <w:adjustRightInd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rce_xmit3.dot</Template>
  <TotalTime>0</TotalTime>
  <Pages>2</Pages>
  <Words>256</Words>
  <Characters>1460</Characters>
  <Application>Microsoft Office Word</Application>
  <DocSecurity>0</DocSecurity>
  <PresentationFormat/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rce_xmit3.dot</vt:lpstr>
    </vt:vector>
  </TitlesOfParts>
  <Company>Slwk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rce_xmit3.dot</dc:title>
  <dc:subject/>
  <dc:creator>Lynn Jurrens</dc:creator>
  <cp:keywords/>
  <cp:lastModifiedBy>Jacob Burns</cp:lastModifiedBy>
  <cp:revision>2</cp:revision>
  <cp:lastPrinted>1601-01-01T00:00:00Z</cp:lastPrinted>
  <dcterms:created xsi:type="dcterms:W3CDTF">2024-06-03T23:55:00Z</dcterms:created>
  <dcterms:modified xsi:type="dcterms:W3CDTF">2024-06-03T23:55:00Z</dcterms:modified>
</cp:coreProperties>
</file>