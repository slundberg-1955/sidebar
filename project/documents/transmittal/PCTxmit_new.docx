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CAD5E" w14:textId="0E080C3B" w:rsidR="00355811" w:rsidRDefault="001F6A69" w:rsidP="001F6A69">
      <w:pPr>
        <w:spacing w:line="300" w:lineRule="auto"/>
        <w:jc w:val="center"/>
        <w:rPr>
          <w:sz w:val="20"/>
          <w:szCs w:val="22"/>
        </w:rPr>
      </w:pPr>
      <w:r w:rsidRPr="001F6A69">
        <w:rPr>
          <w:b/>
          <w:bCs/>
          <w:sz w:val="22"/>
          <w:szCs w:val="22"/>
          <w:u w:val="single"/>
        </w:rPr>
        <w:t>TRANSMITTAL LETTER TO THE UNITED STATES RECEIVING OFFICE</w:t>
      </w:r>
    </w:p>
    <w:p w14:paraId="31CFE5D7" w14:textId="77777777" w:rsidR="001F6A69" w:rsidRDefault="001F6A69">
      <w:pPr>
        <w:spacing w:line="300" w:lineRule="auto"/>
        <w:rPr>
          <w:sz w:val="20"/>
          <w:szCs w:val="22"/>
        </w:rPr>
      </w:pP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1E0" w:firstRow="1" w:lastRow="1" w:firstColumn="1" w:lastColumn="1" w:noHBand="0" w:noVBand="0"/>
      </w:tblPr>
      <w:tblGrid>
        <w:gridCol w:w="4797"/>
        <w:gridCol w:w="6118"/>
      </w:tblGrid>
      <w:tr w:rsidR="00887B9F" w14:paraId="1279A4BF" w14:textId="77777777" w:rsidTr="00F42955"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7C35" w14:textId="30E740D5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Applicant Name:  </w:t>
            </w:r>
            <w:r w:rsidR="00880544" w:rsidRPr="00304F6D">
              <w:rPr>
                <w:sz w:val="22"/>
                <w:szCs w:val="22"/>
              </w:rPr>
              <w:t>&lt;&lt;applicantName&gt;&gt; &lt;&lt;applicantEtal&gt;&gt;</w:t>
            </w:r>
          </w:p>
        </w:tc>
      </w:tr>
      <w:tr w:rsidR="00887B9F" w14:paraId="230EA6D0" w14:textId="77777777" w:rsidTr="00F42955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DC4C" w14:textId="0E682A26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File reference no.:  </w:t>
            </w:r>
            <w:r w:rsidR="00880544" w:rsidRPr="00304F6D">
              <w:rPr>
                <w:sz w:val="22"/>
                <w:szCs w:val="22"/>
              </w:rPr>
              <w:t>&lt;&lt;matterNo&gt;&gt;</w:t>
            </w:r>
          </w:p>
        </w:tc>
        <w:tc>
          <w:tcPr>
            <w:tcW w:w="6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D3031" w14:textId="7E60223C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International application no. (if known):  </w:t>
            </w:r>
            <w:r w:rsidR="00880544">
              <w:rPr>
                <w:sz w:val="22"/>
                <w:szCs w:val="22"/>
              </w:rPr>
              <w:t>Unknown</w:t>
            </w:r>
          </w:p>
        </w:tc>
      </w:tr>
      <w:tr w:rsidR="00887B9F" w14:paraId="417C21CB" w14:textId="77777777" w:rsidTr="00F42955">
        <w:tc>
          <w:tcPr>
            <w:tcW w:w="4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23955" w14:textId="4BC50C95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Number:  </w:t>
            </w:r>
            <w:r w:rsidR="00880544" w:rsidRPr="00304F6D">
              <w:rPr>
                <w:sz w:val="22"/>
                <w:szCs w:val="22"/>
              </w:rPr>
              <w:t>&lt;&lt;custNoCorresp&gt;&gt;</w:t>
            </w:r>
          </w:p>
        </w:tc>
        <w:tc>
          <w:tcPr>
            <w:tcW w:w="6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E1519" w14:textId="42E16BED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Earliest priority date claimed (Day/Month/Year):  </w:t>
            </w:r>
            <w:r w:rsidR="00880544" w:rsidRPr="00304F6D">
              <w:rPr>
                <w:sz w:val="22"/>
                <w:szCs w:val="22"/>
              </w:rPr>
              <w:t>&lt;&lt;priorityDate&gt;&gt;</w:t>
            </w:r>
          </w:p>
        </w:tc>
      </w:tr>
      <w:tr w:rsidR="00887B9F" w14:paraId="15A41261" w14:textId="77777777" w:rsidTr="00F42955"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4E0C" w14:textId="1CF0CB5C" w:rsidR="00887B9F" w:rsidRDefault="00887B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Title of the invention:  </w:t>
            </w:r>
            <w:r w:rsidR="00880544" w:rsidRPr="00304F6D">
              <w:rPr>
                <w:sz w:val="22"/>
                <w:szCs w:val="22"/>
              </w:rPr>
              <w:t>&lt;&lt;title&gt;&gt;</w:t>
            </w:r>
          </w:p>
        </w:tc>
      </w:tr>
    </w:tbl>
    <w:p w14:paraId="004026D2" w14:textId="2DF1D767" w:rsidR="00887B9F" w:rsidRDefault="00887B9F">
      <w:pPr>
        <w:spacing w:line="19" w:lineRule="exact"/>
        <w:rPr>
          <w:sz w:val="20"/>
          <w:szCs w:val="22"/>
        </w:rPr>
      </w:pPr>
    </w:p>
    <w:p w14:paraId="31E14F21" w14:textId="2BA56E1F" w:rsidR="00065504" w:rsidRDefault="00065504">
      <w:pPr>
        <w:spacing w:line="19" w:lineRule="exact"/>
        <w:rPr>
          <w:sz w:val="20"/>
          <w:szCs w:val="22"/>
        </w:rPr>
      </w:pPr>
    </w:p>
    <w:p w14:paraId="047E5988" w14:textId="7E3D67B5" w:rsidR="00065504" w:rsidRDefault="00065504">
      <w:pPr>
        <w:spacing w:line="19" w:lineRule="exact"/>
        <w:rPr>
          <w:sz w:val="20"/>
          <w:szCs w:val="22"/>
        </w:rPr>
      </w:pPr>
    </w:p>
    <w:p w14:paraId="14C07887" w14:textId="36DC8A91" w:rsidR="00065504" w:rsidRDefault="00065504">
      <w:pPr>
        <w:spacing w:line="19" w:lineRule="exact"/>
        <w:rPr>
          <w:sz w:val="20"/>
          <w:szCs w:val="22"/>
        </w:rPr>
      </w:pPr>
    </w:p>
    <w:p w14:paraId="45BCA701" w14:textId="715FB265" w:rsidR="00065504" w:rsidRDefault="00065504">
      <w:pPr>
        <w:spacing w:line="19" w:lineRule="exact"/>
        <w:rPr>
          <w:sz w:val="20"/>
          <w:szCs w:val="22"/>
        </w:rPr>
      </w:pPr>
    </w:p>
    <w:p w14:paraId="7F4BAF25" w14:textId="158B125C" w:rsidR="00065504" w:rsidRDefault="00065504">
      <w:pPr>
        <w:spacing w:line="19" w:lineRule="exact"/>
        <w:rPr>
          <w:sz w:val="20"/>
          <w:szCs w:val="22"/>
        </w:rPr>
      </w:pPr>
    </w:p>
    <w:p w14:paraId="134C06E7" w14:textId="77777777" w:rsidR="00065504" w:rsidRDefault="00065504">
      <w:pPr>
        <w:spacing w:line="19" w:lineRule="exact"/>
        <w:rPr>
          <w:sz w:val="20"/>
          <w:szCs w:val="22"/>
        </w:rPr>
      </w:pPr>
    </w:p>
    <w:p w14:paraId="70686CDB" w14:textId="77777777" w:rsidR="00887B9F" w:rsidRDefault="00887B9F">
      <w:pPr>
        <w:spacing w:line="19" w:lineRule="exact"/>
        <w:rPr>
          <w:sz w:val="20"/>
          <w:szCs w:val="22"/>
        </w:rPr>
      </w:pPr>
    </w:p>
    <w:p w14:paraId="367F38B9" w14:textId="77777777" w:rsidR="00887B9F" w:rsidRDefault="00887B9F">
      <w:pPr>
        <w:spacing w:line="19" w:lineRule="exact"/>
        <w:rPr>
          <w:sz w:val="20"/>
          <w:szCs w:val="22"/>
        </w:rPr>
      </w:pPr>
    </w:p>
    <w:p w14:paraId="7DB37333" w14:textId="77777777" w:rsidR="00887B9F" w:rsidRDefault="00887B9F">
      <w:pPr>
        <w:spacing w:line="19" w:lineRule="exact"/>
        <w:rPr>
          <w:sz w:val="20"/>
          <w:szCs w:val="22"/>
        </w:rPr>
      </w:pPr>
    </w:p>
    <w:p w14:paraId="6F5540B3" w14:textId="49AFF0BE" w:rsidR="00E52E05" w:rsidRDefault="00BB3D2B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w:pict w14:anchorId="184CD02D">
          <v:rect id="_x0000_s1026" style="position:absolute;margin-left:36pt;margin-top:.7pt;width:540pt;height:1.45pt;z-index:-251659264;mso-position-horizontal-relative:page" fillcolor="black" stroked="f" strokeweight="0">
            <v:fill color2="black"/>
            <w10:wrap anchorx="page"/>
            <w10:anchorlock/>
          </v:rect>
        </w:pict>
      </w:r>
    </w:p>
    <w:p w14:paraId="349FFE07" w14:textId="7F0C1888" w:rsidR="00E52E05" w:rsidRPr="00E46849" w:rsidRDefault="00E52E05">
      <w:pPr>
        <w:tabs>
          <w:tab w:val="center" w:pos="5400"/>
        </w:tabs>
        <w:rPr>
          <w:sz w:val="22"/>
          <w:szCs w:val="22"/>
        </w:rPr>
      </w:pPr>
      <w:r>
        <w:rPr>
          <w:sz w:val="20"/>
          <w:szCs w:val="22"/>
        </w:rPr>
        <w:tab/>
      </w:r>
      <w:r w:rsidRPr="00E46849">
        <w:rPr>
          <w:b/>
          <w:bCs/>
          <w:sz w:val="22"/>
          <w:szCs w:val="22"/>
        </w:rPr>
        <w:t>P</w:t>
      </w:r>
      <w:r w:rsidR="00AF0490">
        <w:rPr>
          <w:b/>
          <w:bCs/>
          <w:sz w:val="22"/>
          <w:szCs w:val="22"/>
        </w:rPr>
        <w:t>CT P</w:t>
      </w:r>
      <w:r w:rsidRPr="00E46849">
        <w:rPr>
          <w:b/>
          <w:bCs/>
          <w:sz w:val="22"/>
          <w:szCs w:val="22"/>
        </w:rPr>
        <w:t>ATENT APPLICATION TRANSMITTAL</w:t>
      </w:r>
    </w:p>
    <w:p w14:paraId="78E114B4" w14:textId="77777777" w:rsidR="00E52E05" w:rsidRDefault="00BB3D2B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w:pict w14:anchorId="55DB0C3D">
          <v:rect id="_x0000_s1027" style="position:absolute;margin-left:36pt;margin-top:0;width:540pt;height:.95pt;z-index:-251658240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DE42623" w14:textId="77777777" w:rsidR="00E52E05" w:rsidRDefault="00E52E05" w:rsidP="0070428A">
      <w:pPr>
        <w:pStyle w:val="Heading1"/>
        <w:keepNext w:val="0"/>
        <w:rPr>
          <w:sz w:val="12"/>
        </w:rPr>
      </w:pPr>
    </w:p>
    <w:p w14:paraId="45AA7798" w14:textId="3C403BD7" w:rsidR="00E52E05" w:rsidRDefault="00E52E05">
      <w:pPr>
        <w:tabs>
          <w:tab w:val="left" w:pos="795"/>
        </w:tabs>
        <w:rPr>
          <w:sz w:val="22"/>
          <w:szCs w:val="22"/>
        </w:rPr>
      </w:pPr>
    </w:p>
    <w:p w14:paraId="06F09E09" w14:textId="77777777" w:rsidR="006320B3" w:rsidRDefault="006320B3" w:rsidP="006320B3">
      <w:pPr>
        <w:ind w:left="540" w:hanging="540"/>
        <w:rPr>
          <w:sz w:val="22"/>
          <w:szCs w:val="22"/>
        </w:rPr>
      </w:pPr>
      <w:r>
        <w:rPr>
          <w:sz w:val="22"/>
          <w:szCs w:val="22"/>
        </w:rPr>
        <w:t xml:space="preserve">The following prior application(s) contain subject matter which is related to the invention disclosed in the attached international application.  </w:t>
      </w:r>
    </w:p>
    <w:tbl>
      <w:tblPr>
        <w:tblW w:w="10260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600"/>
        <w:gridCol w:w="1080"/>
        <w:gridCol w:w="3780"/>
      </w:tblGrid>
      <w:tr w:rsidR="006320B3" w14:paraId="7F11D59E" w14:textId="77777777" w:rsidTr="006320B3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8075" w14:textId="77777777" w:rsidR="006320B3" w:rsidRDefault="006320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No.: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E365" w14:textId="763B672A" w:rsidR="006320B3" w:rsidRDefault="0038443A">
            <w:pPr>
              <w:rPr>
                <w:sz w:val="22"/>
                <w:szCs w:val="22"/>
              </w:rPr>
            </w:pPr>
            <w:r w:rsidRPr="00304F6D">
              <w:rPr>
                <w:sz w:val="22"/>
                <w:szCs w:val="22"/>
              </w:rPr>
              <w:t>&lt;&lt;priorAppNo&gt;&gt;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59D4" w14:textId="77777777" w:rsidR="006320B3" w:rsidRDefault="006320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filed on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0670" w14:textId="0295F6D0" w:rsidR="006320B3" w:rsidRDefault="0038443A">
            <w:pPr>
              <w:rPr>
                <w:sz w:val="22"/>
                <w:szCs w:val="22"/>
              </w:rPr>
            </w:pPr>
            <w:r w:rsidRPr="00304F6D">
              <w:rPr>
                <w:sz w:val="22"/>
                <w:szCs w:val="22"/>
              </w:rPr>
              <w:t>&lt;&lt;priorAppDate&gt;&gt;</w:t>
            </w:r>
          </w:p>
        </w:tc>
      </w:tr>
    </w:tbl>
    <w:p w14:paraId="074471E3" w14:textId="77777777" w:rsidR="006320B3" w:rsidRPr="00E46849" w:rsidRDefault="006320B3">
      <w:pPr>
        <w:tabs>
          <w:tab w:val="left" w:pos="795"/>
        </w:tabs>
        <w:rPr>
          <w:sz w:val="22"/>
          <w:szCs w:val="22"/>
        </w:rPr>
      </w:pPr>
    </w:p>
    <w:p w14:paraId="37BACBF3" w14:textId="77777777" w:rsidR="00E52E05" w:rsidRPr="00E46849" w:rsidRDefault="00E52E05">
      <w:pPr>
        <w:rPr>
          <w:sz w:val="22"/>
          <w:szCs w:val="22"/>
        </w:rPr>
      </w:pPr>
      <w:r w:rsidRPr="00E46849">
        <w:rPr>
          <w:sz w:val="22"/>
          <w:szCs w:val="22"/>
        </w:rPr>
        <w:t>We are transmitting herewith the following attached items and information (as indicated with an "X"):</w:t>
      </w:r>
    </w:p>
    <w:p w14:paraId="142EF8EE" w14:textId="77777777" w:rsidR="00E52E05" w:rsidRPr="00E46849" w:rsidRDefault="00E52E05">
      <w:pPr>
        <w:pStyle w:val="EnvelopeReturn"/>
        <w:rPr>
          <w:rFonts w:ascii="Times New Roman" w:hAnsi="Times New Roman" w:cs="Times New Roman"/>
          <w:sz w:val="22"/>
          <w:szCs w:val="22"/>
        </w:rPr>
      </w:pPr>
    </w:p>
    <w:p w14:paraId="69107928" w14:textId="2455E9DE" w:rsidR="00E52E05" w:rsidRPr="00E46849" w:rsidRDefault="0070428A">
      <w:pPr>
        <w:ind w:left="360" w:hanging="36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X</w:t>
      </w:r>
      <w:r w:rsidR="00354064">
        <w:rPr>
          <w:noProof/>
          <w:sz w:val="22"/>
          <w:szCs w:val="22"/>
        </w:rPr>
        <w:tab/>
      </w:r>
      <w:r w:rsidR="0083400A">
        <w:rPr>
          <w:b/>
          <w:noProof/>
          <w:sz w:val="22"/>
          <w:szCs w:val="22"/>
        </w:rPr>
        <w:t>PCT Internation</w:t>
      </w:r>
      <w:r w:rsidR="00CE139D">
        <w:rPr>
          <w:b/>
          <w:noProof/>
          <w:sz w:val="22"/>
          <w:szCs w:val="22"/>
        </w:rPr>
        <w:t>al</w:t>
      </w:r>
      <w:r w:rsidR="00887439">
        <w:rPr>
          <w:b/>
          <w:noProof/>
          <w:sz w:val="22"/>
          <w:szCs w:val="22"/>
        </w:rPr>
        <w:t xml:space="preserve"> Patent Application comprising:</w:t>
      </w:r>
    </w:p>
    <w:p w14:paraId="0263989B" w14:textId="0BA6493D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&lt;&lt;RequestX</w:t>
      </w:r>
      <w:r w:rsidRPr="002D77AC">
        <w:rPr>
          <w:sz w:val="22"/>
          <w:szCs w:val="22"/>
        </w:rPr>
        <w:t>&gt;&gt;</w:t>
      </w:r>
      <w:r w:rsidRPr="002D77AC">
        <w:rPr>
          <w:sz w:val="22"/>
          <w:szCs w:val="22"/>
        </w:rPr>
        <w:tab/>
        <w:t>&lt;&lt;</w:t>
      </w:r>
      <w:r>
        <w:rPr>
          <w:sz w:val="22"/>
          <w:szCs w:val="22"/>
        </w:rPr>
        <w:t>Request</w:t>
      </w:r>
      <w:r w:rsidRPr="002D77AC">
        <w:rPr>
          <w:sz w:val="22"/>
          <w:szCs w:val="22"/>
        </w:rPr>
        <w:t>Text&gt;&gt;</w:t>
      </w:r>
    </w:p>
    <w:p w14:paraId="5451A27C" w14:textId="74A5EAAE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&lt;&lt;FeeSheetX</w:t>
      </w:r>
      <w:r w:rsidRPr="002D77AC">
        <w:rPr>
          <w:sz w:val="22"/>
          <w:szCs w:val="22"/>
        </w:rPr>
        <w:t>&gt;&gt;</w:t>
      </w:r>
      <w:r w:rsidR="00B90CE4"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FeeSheet</w:t>
      </w:r>
      <w:r w:rsidRPr="002D77AC">
        <w:rPr>
          <w:sz w:val="22"/>
          <w:szCs w:val="22"/>
        </w:rPr>
        <w:t>Text&gt;&gt;</w:t>
      </w:r>
    </w:p>
    <w:p w14:paraId="0EB4CB0A" w14:textId="1098585F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&lt;&lt;DescriptionX</w:t>
      </w:r>
      <w:r w:rsidRPr="002D77AC">
        <w:rPr>
          <w:sz w:val="22"/>
          <w:szCs w:val="22"/>
        </w:rPr>
        <w:t>&gt;&gt;</w:t>
      </w:r>
      <w:r w:rsidR="00281522"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Description</w:t>
      </w:r>
      <w:r w:rsidRPr="002D77AC">
        <w:rPr>
          <w:sz w:val="22"/>
          <w:szCs w:val="22"/>
        </w:rPr>
        <w:t>Text&gt;&gt;</w:t>
      </w:r>
    </w:p>
    <w:p w14:paraId="72AEA3ED" w14:textId="14612880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&lt;&lt;ClaimsX</w:t>
      </w:r>
      <w:r w:rsidRPr="002D77AC">
        <w:rPr>
          <w:sz w:val="22"/>
          <w:szCs w:val="22"/>
        </w:rPr>
        <w:t>&gt;&gt;</w:t>
      </w:r>
      <w:r w:rsidR="00052E74"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Claims</w:t>
      </w:r>
      <w:r w:rsidRPr="002D77AC">
        <w:rPr>
          <w:sz w:val="22"/>
          <w:szCs w:val="22"/>
        </w:rPr>
        <w:t>Text&gt;&gt;</w:t>
      </w:r>
    </w:p>
    <w:p w14:paraId="35C78EFA" w14:textId="0230A1FA" w:rsidR="001A651F" w:rsidRDefault="001A651F" w:rsidP="004A7500">
      <w:pPr>
        <w:ind w:left="900" w:hanging="54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&lt;&lt;AbstractX</w:t>
      </w:r>
      <w:r w:rsidRPr="002D77AC">
        <w:rPr>
          <w:sz w:val="22"/>
          <w:szCs w:val="22"/>
        </w:rPr>
        <w:t>&gt;&gt;</w:t>
      </w:r>
      <w:r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Abstract</w:t>
      </w:r>
      <w:r w:rsidRPr="002D77AC">
        <w:rPr>
          <w:sz w:val="22"/>
          <w:szCs w:val="22"/>
        </w:rPr>
        <w:t>Text&gt;&gt;</w:t>
      </w:r>
    </w:p>
    <w:p w14:paraId="1C908D70" w14:textId="14F929DC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&lt;&lt;drawX</w:t>
      </w:r>
      <w:r w:rsidRPr="002D77AC">
        <w:rPr>
          <w:sz w:val="22"/>
          <w:szCs w:val="22"/>
        </w:rPr>
        <w:t>&gt;&gt;</w:t>
      </w:r>
      <w:r w:rsidR="00281522">
        <w:rPr>
          <w:sz w:val="22"/>
          <w:szCs w:val="22"/>
        </w:rPr>
        <w:tab/>
      </w:r>
      <w:r w:rsidRPr="002D77AC">
        <w:rPr>
          <w:sz w:val="22"/>
          <w:szCs w:val="22"/>
        </w:rPr>
        <w:t>&lt;&lt;drawText&gt;&gt;</w:t>
      </w:r>
    </w:p>
    <w:p w14:paraId="3243D0EA" w14:textId="77777777" w:rsidR="001A651F" w:rsidRDefault="001A651F" w:rsidP="001A651F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&lt;&lt;SequenceX</w:t>
      </w:r>
      <w:r w:rsidRPr="002D77AC">
        <w:rPr>
          <w:sz w:val="22"/>
          <w:szCs w:val="22"/>
        </w:rPr>
        <w:t>&gt;&gt;</w:t>
      </w:r>
      <w:r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Sequence</w:t>
      </w:r>
      <w:r w:rsidRPr="002D77AC">
        <w:rPr>
          <w:sz w:val="22"/>
          <w:szCs w:val="22"/>
        </w:rPr>
        <w:t>Text&gt;&gt;</w:t>
      </w:r>
    </w:p>
    <w:p w14:paraId="4C298F25" w14:textId="6EB27AEB" w:rsidR="004A7500" w:rsidRDefault="004A7500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&lt;&lt;POAX</w:t>
      </w:r>
      <w:r w:rsidRPr="002D77AC">
        <w:rPr>
          <w:sz w:val="22"/>
          <w:szCs w:val="22"/>
        </w:rPr>
        <w:t>&gt;&gt;</w:t>
      </w:r>
      <w:r w:rsidR="00281522"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POA</w:t>
      </w:r>
      <w:r w:rsidRPr="002D77AC">
        <w:rPr>
          <w:sz w:val="22"/>
          <w:szCs w:val="22"/>
        </w:rPr>
        <w:t>Text&gt;&gt;</w:t>
      </w:r>
    </w:p>
    <w:p w14:paraId="50228860" w14:textId="0DE10501" w:rsidR="001A651F" w:rsidRDefault="001A651F" w:rsidP="004A7500">
      <w:pPr>
        <w:ind w:left="900" w:hanging="540"/>
        <w:rPr>
          <w:sz w:val="22"/>
          <w:szCs w:val="22"/>
        </w:rPr>
      </w:pPr>
      <w:r>
        <w:rPr>
          <w:sz w:val="22"/>
          <w:szCs w:val="22"/>
          <w:u w:val="single"/>
        </w:rPr>
        <w:t>&lt;&lt;DecX</w:t>
      </w:r>
      <w:r w:rsidRPr="002D77AC">
        <w:rPr>
          <w:sz w:val="22"/>
          <w:szCs w:val="22"/>
        </w:rPr>
        <w:t>&gt;&gt;</w:t>
      </w:r>
      <w:r>
        <w:rPr>
          <w:sz w:val="22"/>
          <w:szCs w:val="22"/>
        </w:rPr>
        <w:tab/>
      </w:r>
      <w:r w:rsidRPr="002D77AC">
        <w:rPr>
          <w:sz w:val="22"/>
          <w:szCs w:val="22"/>
        </w:rPr>
        <w:t>&lt;&lt;</w:t>
      </w:r>
      <w:r>
        <w:rPr>
          <w:sz w:val="22"/>
          <w:szCs w:val="22"/>
        </w:rPr>
        <w:t>Dec</w:t>
      </w:r>
      <w:r w:rsidRPr="002D77AC">
        <w:rPr>
          <w:sz w:val="22"/>
          <w:szCs w:val="22"/>
        </w:rPr>
        <w:t>Text&gt;&gt;</w:t>
      </w:r>
    </w:p>
    <w:p w14:paraId="0F0B1021" w14:textId="6EB5DB0F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doc1X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</w:t>
      </w:r>
      <w:r w:rsidRPr="00E46849">
        <w:rPr>
          <w:noProof/>
          <w:sz w:val="22"/>
          <w:szCs w:val="22"/>
        </w:rPr>
        <w:t>Text&gt;&gt;</w:t>
      </w:r>
    </w:p>
    <w:p w14:paraId="36768473" w14:textId="4839A623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doc2X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2</w:t>
      </w:r>
      <w:r w:rsidRPr="00E46849">
        <w:rPr>
          <w:noProof/>
          <w:sz w:val="22"/>
          <w:szCs w:val="22"/>
        </w:rPr>
        <w:t>Text&gt;&gt;</w:t>
      </w:r>
    </w:p>
    <w:p w14:paraId="7BC40E09" w14:textId="40C833BB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doc3X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3</w:t>
      </w:r>
      <w:r w:rsidRPr="00E46849">
        <w:rPr>
          <w:noProof/>
          <w:sz w:val="22"/>
          <w:szCs w:val="22"/>
        </w:rPr>
        <w:t>Text&gt;&gt;</w:t>
      </w:r>
    </w:p>
    <w:p w14:paraId="2B5B5C71" w14:textId="409E7AFE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doc4X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4</w:t>
      </w:r>
      <w:r w:rsidRPr="00E46849">
        <w:rPr>
          <w:noProof/>
          <w:sz w:val="22"/>
          <w:szCs w:val="22"/>
        </w:rPr>
        <w:t>Text&gt;&gt;</w:t>
      </w:r>
    </w:p>
    <w:p w14:paraId="6AF6278D" w14:textId="4C7BA556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doc5X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5</w:t>
      </w:r>
      <w:r w:rsidRPr="00E46849">
        <w:rPr>
          <w:noProof/>
          <w:sz w:val="22"/>
          <w:szCs w:val="22"/>
        </w:rPr>
        <w:t>Text&gt;&gt;</w:t>
      </w:r>
    </w:p>
    <w:p w14:paraId="00583786" w14:textId="39906872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doc6X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6</w:t>
      </w:r>
      <w:r w:rsidRPr="00E46849">
        <w:rPr>
          <w:noProof/>
          <w:sz w:val="22"/>
          <w:szCs w:val="22"/>
        </w:rPr>
        <w:t>Text&gt;&gt;</w:t>
      </w:r>
    </w:p>
    <w:p w14:paraId="5356C75A" w14:textId="754FE6A6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&lt;&lt;doc7X&gt;&gt;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7</w:t>
      </w:r>
      <w:r w:rsidRPr="00E46849">
        <w:rPr>
          <w:noProof/>
          <w:sz w:val="22"/>
          <w:szCs w:val="22"/>
        </w:rPr>
        <w:t>Text&gt;&gt;</w:t>
      </w:r>
    </w:p>
    <w:p w14:paraId="432A9FF6" w14:textId="49A0C37E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doc8X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8</w:t>
      </w:r>
      <w:r w:rsidRPr="00E46849">
        <w:rPr>
          <w:noProof/>
          <w:sz w:val="22"/>
          <w:szCs w:val="22"/>
        </w:rPr>
        <w:t>Text&gt;&gt;</w:t>
      </w:r>
    </w:p>
    <w:p w14:paraId="5547878B" w14:textId="1C43EE55" w:rsidR="004A7500" w:rsidRPr="00E46849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</w:t>
      </w:r>
      <w:r w:rsidR="00C212BF">
        <w:rPr>
          <w:sz w:val="22"/>
          <w:szCs w:val="22"/>
          <w:u w:val="single"/>
        </w:rPr>
        <w:t>9</w:t>
      </w:r>
      <w:r w:rsidRPr="00754594">
        <w:rPr>
          <w:sz w:val="22"/>
          <w:szCs w:val="22"/>
          <w:u w:val="single"/>
        </w:rPr>
        <w:t>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9</w:t>
      </w:r>
      <w:r w:rsidRPr="00E46849">
        <w:rPr>
          <w:noProof/>
          <w:sz w:val="22"/>
          <w:szCs w:val="22"/>
        </w:rPr>
        <w:t>Text&gt;&gt;</w:t>
      </w:r>
    </w:p>
    <w:p w14:paraId="3427BDE8" w14:textId="2D5D871A" w:rsidR="004A7500" w:rsidRDefault="004A7500" w:rsidP="00C212BF">
      <w:pPr>
        <w:ind w:left="900" w:hanging="540"/>
        <w:rPr>
          <w:noProof/>
          <w:sz w:val="22"/>
          <w:szCs w:val="22"/>
        </w:rPr>
      </w:pPr>
      <w:r w:rsidRPr="00754594">
        <w:rPr>
          <w:noProof/>
          <w:sz w:val="22"/>
          <w:szCs w:val="22"/>
          <w:u w:val="single"/>
        </w:rPr>
        <w:t>&lt;&lt;</w:t>
      </w:r>
      <w:r w:rsidRPr="00754594">
        <w:rPr>
          <w:sz w:val="22"/>
          <w:szCs w:val="22"/>
          <w:u w:val="single"/>
        </w:rPr>
        <w:t>doc10X</w:t>
      </w:r>
      <w:r w:rsidRPr="00754594">
        <w:rPr>
          <w:noProof/>
          <w:sz w:val="22"/>
          <w:szCs w:val="22"/>
          <w:u w:val="single"/>
        </w:rPr>
        <w:t>&gt;&gt;</w:t>
      </w:r>
      <w:r w:rsidR="00C82BDC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&lt;&lt;doc</w:t>
      </w:r>
      <w:r>
        <w:rPr>
          <w:noProof/>
          <w:sz w:val="22"/>
          <w:szCs w:val="22"/>
        </w:rPr>
        <w:t>10</w:t>
      </w:r>
      <w:r w:rsidRPr="00E46849">
        <w:rPr>
          <w:noProof/>
          <w:sz w:val="22"/>
          <w:szCs w:val="22"/>
        </w:rPr>
        <w:t>Text&gt;&gt;</w:t>
      </w:r>
    </w:p>
    <w:p w14:paraId="2A6D4929" w14:textId="3019A6D2" w:rsidR="004A7500" w:rsidRPr="00E637AA" w:rsidRDefault="004A7500" w:rsidP="00C212BF">
      <w:pPr>
        <w:ind w:left="900" w:hanging="540"/>
        <w:rPr>
          <w:b/>
          <w:sz w:val="22"/>
          <w:szCs w:val="22"/>
        </w:rPr>
      </w:pPr>
      <w:r w:rsidRPr="00E637AA">
        <w:rPr>
          <w:b/>
          <w:sz w:val="22"/>
          <w:szCs w:val="22"/>
          <w:u w:val="single"/>
        </w:rPr>
        <w:t>&lt;&lt;</w:t>
      </w:r>
      <w:r w:rsidRPr="00C212BF">
        <w:rPr>
          <w:sz w:val="22"/>
          <w:szCs w:val="22"/>
          <w:u w:val="single"/>
        </w:rPr>
        <w:t>filingFeeX</w:t>
      </w:r>
      <w:r w:rsidRPr="00E637AA">
        <w:rPr>
          <w:b/>
          <w:sz w:val="22"/>
          <w:szCs w:val="22"/>
        </w:rPr>
        <w:t>&gt;&gt;</w:t>
      </w:r>
      <w:r w:rsidR="00281522">
        <w:rPr>
          <w:b/>
          <w:sz w:val="22"/>
          <w:szCs w:val="22"/>
        </w:rPr>
        <w:tab/>
      </w:r>
      <w:r w:rsidRPr="00E637AA">
        <w:rPr>
          <w:b/>
          <w:sz w:val="22"/>
          <w:szCs w:val="22"/>
        </w:rPr>
        <w:t>&lt;&lt;filingFeeText&gt;&gt;</w:t>
      </w:r>
    </w:p>
    <w:p w14:paraId="7DD4CB65" w14:textId="78EAF920" w:rsidR="004A7500" w:rsidRDefault="004A7500" w:rsidP="00C212BF">
      <w:pPr>
        <w:ind w:left="900" w:hanging="540"/>
        <w:rPr>
          <w:noProof/>
          <w:sz w:val="22"/>
          <w:szCs w:val="22"/>
        </w:rPr>
      </w:pPr>
      <w:r w:rsidRPr="00E97AF5">
        <w:rPr>
          <w:noProof/>
          <w:sz w:val="22"/>
          <w:szCs w:val="22"/>
          <w:u w:val="single"/>
        </w:rPr>
        <w:t>&lt;&lt;</w:t>
      </w:r>
      <w:r w:rsidRPr="00E97AF5">
        <w:rPr>
          <w:sz w:val="22"/>
          <w:szCs w:val="22"/>
          <w:u w:val="single"/>
        </w:rPr>
        <w:t>smallentityX</w:t>
      </w:r>
      <w:r w:rsidRPr="00E97AF5">
        <w:rPr>
          <w:noProof/>
          <w:sz w:val="22"/>
          <w:szCs w:val="22"/>
          <w:u w:val="single"/>
        </w:rPr>
        <w:t>&gt;&gt;</w:t>
      </w:r>
      <w:r w:rsidR="00713E76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&lt;&lt;smallentityText&gt;&gt;</w:t>
      </w:r>
    </w:p>
    <w:p w14:paraId="78A17230" w14:textId="6727E37D" w:rsidR="00251518" w:rsidRPr="00251518" w:rsidRDefault="00264163" w:rsidP="00C212BF">
      <w:pPr>
        <w:ind w:left="900" w:hanging="540"/>
        <w:rPr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</w:t>
      </w:r>
      <w:r w:rsidRPr="00E46849">
        <w:rPr>
          <w:sz w:val="22"/>
          <w:szCs w:val="22"/>
          <w:u w:val="single"/>
        </w:rPr>
        <w:t>postcardX</w:t>
      </w:r>
      <w:r w:rsidRPr="00E46849">
        <w:rPr>
          <w:noProof/>
          <w:sz w:val="22"/>
          <w:szCs w:val="22"/>
          <w:u w:val="single"/>
        </w:rPr>
        <w:t>&gt;&gt;</w:t>
      </w:r>
      <w:r w:rsidRPr="00E46849">
        <w:rPr>
          <w:noProof/>
          <w:sz w:val="22"/>
          <w:szCs w:val="22"/>
        </w:rPr>
        <w:tab/>
        <w:t>&lt;&lt;postcardText&gt;&gt;</w:t>
      </w:r>
    </w:p>
    <w:p w14:paraId="33ACAC87" w14:textId="2E2C3B19" w:rsidR="004A7500" w:rsidRDefault="004A7500" w:rsidP="000D0474">
      <w:pPr>
        <w:ind w:left="900" w:hanging="540"/>
        <w:rPr>
          <w:sz w:val="22"/>
          <w:szCs w:val="22"/>
          <w:u w:val="single"/>
        </w:rPr>
      </w:pPr>
    </w:p>
    <w:p w14:paraId="04D0E316" w14:textId="4DDB2971" w:rsidR="004A7500" w:rsidRDefault="00281522" w:rsidP="000D0474">
      <w:pPr>
        <w:ind w:left="900" w:hanging="540"/>
        <w:rPr>
          <w:sz w:val="22"/>
          <w:szCs w:val="22"/>
          <w:u w:val="single"/>
        </w:rPr>
      </w:pPr>
      <w:r w:rsidRPr="00281522">
        <w:rPr>
          <w:b/>
          <w:bCs/>
          <w:noProof/>
          <w:sz w:val="22"/>
          <w:szCs w:val="22"/>
        </w:rPr>
        <w:t>Please charge any additional required fees or credit overpayment to Deposit Account No. &lt;&lt;depAccount&gt;&gt;.</w:t>
      </w:r>
    </w:p>
    <w:p w14:paraId="663AD15A" w14:textId="77777777" w:rsidR="00615C53" w:rsidRDefault="00615C53">
      <w:pPr>
        <w:rPr>
          <w:sz w:val="20"/>
          <w:szCs w:val="20"/>
        </w:rPr>
      </w:pPr>
    </w:p>
    <w:p w14:paraId="797E57FD" w14:textId="491FF752" w:rsidR="00E52E05" w:rsidRPr="0022151F" w:rsidRDefault="00BB3D2B" w:rsidP="006A0F56">
      <w:pPr>
        <w:tabs>
          <w:tab w:val="left" w:pos="5760"/>
          <w:tab w:val="left" w:pos="10080"/>
        </w:tabs>
        <w:spacing w:after="120"/>
        <w:rPr>
          <w:sz w:val="22"/>
          <w:szCs w:val="22"/>
          <w:u w:val="single"/>
        </w:rPr>
      </w:pPr>
      <w:r>
        <w:rPr>
          <w:noProof/>
          <w:sz w:val="28"/>
          <w:szCs w:val="28"/>
        </w:rPr>
        <w:pict w14:anchorId="1454AC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09pt;margin-top:17.65pt;width:206.25pt;height:0;z-index:-251657216" o:connectortype="straight"/>
        </w:pict>
      </w:r>
      <w:r w:rsidR="00887439">
        <w:rPr>
          <w:sz w:val="22"/>
          <w:szCs w:val="22"/>
          <w:u w:val="single"/>
        </w:rPr>
        <w:t>SCHWEGMAN LUNDBERG</w:t>
      </w:r>
      <w:r w:rsidR="00E52E05" w:rsidRPr="0022151F">
        <w:rPr>
          <w:sz w:val="22"/>
          <w:szCs w:val="22"/>
          <w:u w:val="single"/>
        </w:rPr>
        <w:t xml:space="preserve"> &amp; WOESSNER, P.A.</w:t>
      </w:r>
      <w:r w:rsidR="00E52E05" w:rsidRPr="0022151F">
        <w:rPr>
          <w:sz w:val="22"/>
          <w:szCs w:val="22"/>
        </w:rPr>
        <w:tab/>
        <w:t xml:space="preserve">By: </w:t>
      </w:r>
      <w:r w:rsidR="00D54EA3">
        <w:rPr>
          <w:sz w:val="22"/>
          <w:szCs w:val="22"/>
        </w:rPr>
        <w:t xml:space="preserve">     </w:t>
      </w:r>
      <w:r w:rsidR="00465C85" w:rsidRPr="00D54EA3">
        <w:rPr>
          <w:sz w:val="28"/>
          <w:szCs w:val="28"/>
        </w:rPr>
        <w:t>&lt;&lt;echoSignature&gt;&gt;</w:t>
      </w:r>
    </w:p>
    <w:p w14:paraId="7F026D22" w14:textId="620ED7DC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9C7F9C">
        <w:rPr>
          <w:sz w:val="28"/>
          <w:szCs w:val="28"/>
        </w:rPr>
        <w:t xml:space="preserve">Customer Number: </w:t>
      </w:r>
      <w:r w:rsidR="0038443A">
        <w:rPr>
          <w:sz w:val="28"/>
          <w:szCs w:val="28"/>
        </w:rPr>
        <w:t>&lt;&lt;custNoCorresp&gt;&gt;</w:t>
      </w:r>
      <w:r w:rsidRPr="0022151F">
        <w:rPr>
          <w:sz w:val="22"/>
          <w:szCs w:val="22"/>
        </w:rPr>
        <w:tab/>
      </w:r>
      <w:r w:rsidR="0038443A" w:rsidRPr="0038443A">
        <w:t>&lt;&lt;selectedSAName&gt;&gt;</w:t>
      </w:r>
    </w:p>
    <w:p w14:paraId="1B21A4AB" w14:textId="1BDD43FC" w:rsidR="00E52E05" w:rsidRPr="0022151F" w:rsidRDefault="00E52E05" w:rsidP="009C7F9C">
      <w:pPr>
        <w:tabs>
          <w:tab w:val="left" w:pos="5760"/>
          <w:tab w:val="left" w:pos="10080"/>
        </w:tabs>
        <w:rPr>
          <w:sz w:val="22"/>
          <w:szCs w:val="22"/>
          <w:u w:val="single"/>
        </w:rPr>
      </w:pPr>
      <w:r w:rsidRPr="0022151F">
        <w:rPr>
          <w:sz w:val="22"/>
          <w:szCs w:val="22"/>
        </w:rPr>
        <w:tab/>
      </w:r>
      <w:r w:rsidR="0018321A">
        <w:rPr>
          <w:sz w:val="22"/>
          <w:szCs w:val="22"/>
        </w:rPr>
        <w:t xml:space="preserve">USPTO </w:t>
      </w:r>
      <w:r w:rsidRPr="0022151F">
        <w:rPr>
          <w:sz w:val="22"/>
          <w:szCs w:val="22"/>
        </w:rPr>
        <w:t xml:space="preserve">Reg. No. </w:t>
      </w:r>
      <w:r w:rsidR="0038443A">
        <w:rPr>
          <w:sz w:val="22"/>
          <w:szCs w:val="22"/>
        </w:rPr>
        <w:t>&lt;&lt;SelectedSARegNo&gt;&gt;</w:t>
      </w:r>
    </w:p>
    <w:p w14:paraId="614AD3F5" w14:textId="1A328555" w:rsidR="0038443A" w:rsidRPr="001732D8" w:rsidRDefault="0038443A" w:rsidP="001732D8">
      <w:pPr>
        <w:rPr>
          <w:sz w:val="16"/>
          <w:szCs w:val="18"/>
        </w:rPr>
      </w:pPr>
    </w:p>
    <w:p w14:paraId="34EE54B6" w14:textId="77777777" w:rsidR="00EC32F5" w:rsidRDefault="00EC32F5" w:rsidP="00EC32F5">
      <w:pPr>
        <w:rPr>
          <w:noProof/>
          <w:sz w:val="16"/>
          <w:szCs w:val="18"/>
        </w:rPr>
      </w:pPr>
    </w:p>
    <w:p w14:paraId="363487DC" w14:textId="77777777" w:rsidR="00E52E05" w:rsidRPr="00796841" w:rsidRDefault="00E52E05" w:rsidP="00EC32F5">
      <w:pPr>
        <w:pStyle w:val="Heading1"/>
        <w:spacing w:line="360" w:lineRule="auto"/>
        <w:jc w:val="center"/>
      </w:pPr>
    </w:p>
    <w:sectPr w:rsidR="00E52E05" w:rsidRPr="00796841" w:rsidSect="00F429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432" w:left="72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C5B4A" w14:textId="77777777" w:rsidR="00126436" w:rsidRDefault="00126436">
      <w:r>
        <w:separator/>
      </w:r>
    </w:p>
  </w:endnote>
  <w:endnote w:type="continuationSeparator" w:id="0">
    <w:p w14:paraId="7E7733F8" w14:textId="77777777" w:rsidR="00126436" w:rsidRDefault="00126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2EDBC" w14:textId="77777777" w:rsidR="00887439" w:rsidRDefault="008874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C86F0" w14:textId="77777777" w:rsidR="00BD730F" w:rsidRPr="00EC32F5" w:rsidRDefault="00BD730F" w:rsidP="00EC3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8A7DB" w14:textId="77777777" w:rsidR="00887439" w:rsidRDefault="00887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65FCB" w14:textId="77777777" w:rsidR="00126436" w:rsidRDefault="00126436">
      <w:r>
        <w:separator/>
      </w:r>
    </w:p>
  </w:footnote>
  <w:footnote w:type="continuationSeparator" w:id="0">
    <w:p w14:paraId="341F6E5D" w14:textId="77777777" w:rsidR="00126436" w:rsidRDefault="00126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ABA9" w14:textId="77777777" w:rsidR="00887439" w:rsidRDefault="008874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8C589" w14:textId="77777777" w:rsidR="00887439" w:rsidRDefault="008874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53F90" w14:textId="77777777" w:rsidR="00887439" w:rsidRDefault="008874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439"/>
    <w:rsid w:val="000166CE"/>
    <w:rsid w:val="000219F1"/>
    <w:rsid w:val="00024362"/>
    <w:rsid w:val="000336C1"/>
    <w:rsid w:val="00037ABC"/>
    <w:rsid w:val="0004164A"/>
    <w:rsid w:val="00044D1A"/>
    <w:rsid w:val="000515C6"/>
    <w:rsid w:val="00052E74"/>
    <w:rsid w:val="000558C9"/>
    <w:rsid w:val="0006388C"/>
    <w:rsid w:val="0006481C"/>
    <w:rsid w:val="00065504"/>
    <w:rsid w:val="0007513B"/>
    <w:rsid w:val="0007523E"/>
    <w:rsid w:val="00095A09"/>
    <w:rsid w:val="00095C73"/>
    <w:rsid w:val="000A2A1A"/>
    <w:rsid w:val="000B07A7"/>
    <w:rsid w:val="000B64E6"/>
    <w:rsid w:val="000D0474"/>
    <w:rsid w:val="000E0D63"/>
    <w:rsid w:val="000E7433"/>
    <w:rsid w:val="000F0988"/>
    <w:rsid w:val="000F6042"/>
    <w:rsid w:val="001029F3"/>
    <w:rsid w:val="00110D94"/>
    <w:rsid w:val="00114033"/>
    <w:rsid w:val="00126436"/>
    <w:rsid w:val="00133B25"/>
    <w:rsid w:val="00144BF4"/>
    <w:rsid w:val="001504B0"/>
    <w:rsid w:val="00151FBF"/>
    <w:rsid w:val="00162C7E"/>
    <w:rsid w:val="001732D8"/>
    <w:rsid w:val="00182099"/>
    <w:rsid w:val="0018321A"/>
    <w:rsid w:val="001A651F"/>
    <w:rsid w:val="001C2B31"/>
    <w:rsid w:val="001D357F"/>
    <w:rsid w:val="001D5394"/>
    <w:rsid w:val="001F1FF0"/>
    <w:rsid w:val="001F617D"/>
    <w:rsid w:val="001F6A69"/>
    <w:rsid w:val="001F778A"/>
    <w:rsid w:val="00221375"/>
    <w:rsid w:val="0022151F"/>
    <w:rsid w:val="0023104C"/>
    <w:rsid w:val="00251518"/>
    <w:rsid w:val="002624B2"/>
    <w:rsid w:val="00264163"/>
    <w:rsid w:val="0027480C"/>
    <w:rsid w:val="00280275"/>
    <w:rsid w:val="00281522"/>
    <w:rsid w:val="00293BA3"/>
    <w:rsid w:val="002D77AC"/>
    <w:rsid w:val="002D7B1D"/>
    <w:rsid w:val="002E42B7"/>
    <w:rsid w:val="00302222"/>
    <w:rsid w:val="00323C1B"/>
    <w:rsid w:val="003336C2"/>
    <w:rsid w:val="003524CF"/>
    <w:rsid w:val="00354064"/>
    <w:rsid w:val="00355811"/>
    <w:rsid w:val="0038443A"/>
    <w:rsid w:val="0039271C"/>
    <w:rsid w:val="003A75E5"/>
    <w:rsid w:val="003B790B"/>
    <w:rsid w:val="003C446A"/>
    <w:rsid w:val="003C65CB"/>
    <w:rsid w:val="003D5670"/>
    <w:rsid w:val="003E034B"/>
    <w:rsid w:val="00440FBA"/>
    <w:rsid w:val="00465C85"/>
    <w:rsid w:val="00483BB3"/>
    <w:rsid w:val="0048506B"/>
    <w:rsid w:val="00492387"/>
    <w:rsid w:val="004A748A"/>
    <w:rsid w:val="004A7500"/>
    <w:rsid w:val="004B23B9"/>
    <w:rsid w:val="004D3B28"/>
    <w:rsid w:val="004D4FB4"/>
    <w:rsid w:val="005110BE"/>
    <w:rsid w:val="005208C6"/>
    <w:rsid w:val="0053301C"/>
    <w:rsid w:val="00535393"/>
    <w:rsid w:val="00550C3F"/>
    <w:rsid w:val="00554C84"/>
    <w:rsid w:val="00554F2B"/>
    <w:rsid w:val="00576A9B"/>
    <w:rsid w:val="00587375"/>
    <w:rsid w:val="005A2D51"/>
    <w:rsid w:val="005C67AA"/>
    <w:rsid w:val="005D6649"/>
    <w:rsid w:val="005D761C"/>
    <w:rsid w:val="005F0BCF"/>
    <w:rsid w:val="005F35C5"/>
    <w:rsid w:val="006077D4"/>
    <w:rsid w:val="006111B1"/>
    <w:rsid w:val="00615C53"/>
    <w:rsid w:val="00625B0C"/>
    <w:rsid w:val="0063017D"/>
    <w:rsid w:val="006320B3"/>
    <w:rsid w:val="006344BC"/>
    <w:rsid w:val="00647E76"/>
    <w:rsid w:val="00662087"/>
    <w:rsid w:val="00665D67"/>
    <w:rsid w:val="0067348F"/>
    <w:rsid w:val="006A0F56"/>
    <w:rsid w:val="006A347C"/>
    <w:rsid w:val="006B4B56"/>
    <w:rsid w:val="006C3BB7"/>
    <w:rsid w:val="006C3CE5"/>
    <w:rsid w:val="006C41F4"/>
    <w:rsid w:val="006D303E"/>
    <w:rsid w:val="006D3D10"/>
    <w:rsid w:val="006E1F96"/>
    <w:rsid w:val="0070428A"/>
    <w:rsid w:val="0070695D"/>
    <w:rsid w:val="00713E76"/>
    <w:rsid w:val="00715639"/>
    <w:rsid w:val="0071692E"/>
    <w:rsid w:val="0073397A"/>
    <w:rsid w:val="00743C61"/>
    <w:rsid w:val="00754594"/>
    <w:rsid w:val="00762CB6"/>
    <w:rsid w:val="007755DD"/>
    <w:rsid w:val="00782A3B"/>
    <w:rsid w:val="00793D33"/>
    <w:rsid w:val="00796841"/>
    <w:rsid w:val="007A58B7"/>
    <w:rsid w:val="007A6205"/>
    <w:rsid w:val="007B7D17"/>
    <w:rsid w:val="007C07C5"/>
    <w:rsid w:val="007D5B36"/>
    <w:rsid w:val="007F2977"/>
    <w:rsid w:val="007F56F6"/>
    <w:rsid w:val="00823E03"/>
    <w:rsid w:val="0083400A"/>
    <w:rsid w:val="00836C7A"/>
    <w:rsid w:val="00840278"/>
    <w:rsid w:val="00846157"/>
    <w:rsid w:val="008464BC"/>
    <w:rsid w:val="008466DE"/>
    <w:rsid w:val="00872CF2"/>
    <w:rsid w:val="00880544"/>
    <w:rsid w:val="00883782"/>
    <w:rsid w:val="00887439"/>
    <w:rsid w:val="00887B9F"/>
    <w:rsid w:val="00896B08"/>
    <w:rsid w:val="00897F8E"/>
    <w:rsid w:val="008A7920"/>
    <w:rsid w:val="008B32C2"/>
    <w:rsid w:val="008B70C9"/>
    <w:rsid w:val="008C39EF"/>
    <w:rsid w:val="008C659B"/>
    <w:rsid w:val="008D2CD8"/>
    <w:rsid w:val="009221B7"/>
    <w:rsid w:val="00933AEA"/>
    <w:rsid w:val="00946BFF"/>
    <w:rsid w:val="00947839"/>
    <w:rsid w:val="009510BF"/>
    <w:rsid w:val="00962631"/>
    <w:rsid w:val="00966425"/>
    <w:rsid w:val="00966B32"/>
    <w:rsid w:val="00973A29"/>
    <w:rsid w:val="0098293B"/>
    <w:rsid w:val="00993C11"/>
    <w:rsid w:val="009B5897"/>
    <w:rsid w:val="009C558E"/>
    <w:rsid w:val="009C7F9C"/>
    <w:rsid w:val="00A31B51"/>
    <w:rsid w:val="00A322B8"/>
    <w:rsid w:val="00A41F6F"/>
    <w:rsid w:val="00A4620B"/>
    <w:rsid w:val="00A673E9"/>
    <w:rsid w:val="00A74C5A"/>
    <w:rsid w:val="00A774B1"/>
    <w:rsid w:val="00A77CD3"/>
    <w:rsid w:val="00A953AF"/>
    <w:rsid w:val="00A973EA"/>
    <w:rsid w:val="00AC3B0B"/>
    <w:rsid w:val="00AE6AC0"/>
    <w:rsid w:val="00AF0490"/>
    <w:rsid w:val="00AF2512"/>
    <w:rsid w:val="00B10E40"/>
    <w:rsid w:val="00B255EC"/>
    <w:rsid w:val="00B35279"/>
    <w:rsid w:val="00B4608B"/>
    <w:rsid w:val="00B47901"/>
    <w:rsid w:val="00B47D6F"/>
    <w:rsid w:val="00B5099B"/>
    <w:rsid w:val="00B90CE4"/>
    <w:rsid w:val="00B93CA7"/>
    <w:rsid w:val="00B94A5F"/>
    <w:rsid w:val="00BA05E5"/>
    <w:rsid w:val="00BB3D2B"/>
    <w:rsid w:val="00BD730F"/>
    <w:rsid w:val="00BE1B28"/>
    <w:rsid w:val="00C135A8"/>
    <w:rsid w:val="00C13736"/>
    <w:rsid w:val="00C16648"/>
    <w:rsid w:val="00C212BF"/>
    <w:rsid w:val="00C3129A"/>
    <w:rsid w:val="00C331D9"/>
    <w:rsid w:val="00C47A84"/>
    <w:rsid w:val="00C727E1"/>
    <w:rsid w:val="00C82BDC"/>
    <w:rsid w:val="00C83C82"/>
    <w:rsid w:val="00C868E5"/>
    <w:rsid w:val="00CB6BB9"/>
    <w:rsid w:val="00CB75DF"/>
    <w:rsid w:val="00CC197F"/>
    <w:rsid w:val="00CC681A"/>
    <w:rsid w:val="00CC795E"/>
    <w:rsid w:val="00CC7E88"/>
    <w:rsid w:val="00CD05B5"/>
    <w:rsid w:val="00CD5541"/>
    <w:rsid w:val="00CE139D"/>
    <w:rsid w:val="00CF2664"/>
    <w:rsid w:val="00D02B38"/>
    <w:rsid w:val="00D055B0"/>
    <w:rsid w:val="00D2299B"/>
    <w:rsid w:val="00D23316"/>
    <w:rsid w:val="00D50FFD"/>
    <w:rsid w:val="00D54EA3"/>
    <w:rsid w:val="00D86175"/>
    <w:rsid w:val="00D92E43"/>
    <w:rsid w:val="00DD4B2E"/>
    <w:rsid w:val="00DD68CE"/>
    <w:rsid w:val="00DF2B09"/>
    <w:rsid w:val="00E05A7D"/>
    <w:rsid w:val="00E107E2"/>
    <w:rsid w:val="00E22FA4"/>
    <w:rsid w:val="00E238A5"/>
    <w:rsid w:val="00E33FE5"/>
    <w:rsid w:val="00E46849"/>
    <w:rsid w:val="00E52E05"/>
    <w:rsid w:val="00E52EE5"/>
    <w:rsid w:val="00E637AA"/>
    <w:rsid w:val="00E6742A"/>
    <w:rsid w:val="00E7249B"/>
    <w:rsid w:val="00E7425E"/>
    <w:rsid w:val="00E77914"/>
    <w:rsid w:val="00E82CE2"/>
    <w:rsid w:val="00E95F64"/>
    <w:rsid w:val="00E97AF5"/>
    <w:rsid w:val="00EC0779"/>
    <w:rsid w:val="00EC1413"/>
    <w:rsid w:val="00EC32F5"/>
    <w:rsid w:val="00ED2A23"/>
    <w:rsid w:val="00ED35F6"/>
    <w:rsid w:val="00ED6CF2"/>
    <w:rsid w:val="00EF5A24"/>
    <w:rsid w:val="00F016A1"/>
    <w:rsid w:val="00F07E63"/>
    <w:rsid w:val="00F106B7"/>
    <w:rsid w:val="00F21670"/>
    <w:rsid w:val="00F223C4"/>
    <w:rsid w:val="00F3682F"/>
    <w:rsid w:val="00F42955"/>
    <w:rsid w:val="00F52979"/>
    <w:rsid w:val="00F564AB"/>
    <w:rsid w:val="00F62E7B"/>
    <w:rsid w:val="00F75B8C"/>
    <w:rsid w:val="00F91798"/>
    <w:rsid w:val="00FA00BB"/>
    <w:rsid w:val="00FA062A"/>
    <w:rsid w:val="00FA4122"/>
    <w:rsid w:val="00FB5C93"/>
    <w:rsid w:val="00FE19CE"/>
    <w:rsid w:val="00FE460B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  <w14:docId w14:val="34669DA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2"/>
      <w:szCs w:val="22"/>
      <w:u w:val="single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rsid w:val="007042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0428A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D86175"/>
    <w:rPr>
      <w:sz w:val="16"/>
      <w:szCs w:val="16"/>
    </w:rPr>
  </w:style>
  <w:style w:type="paragraph" w:styleId="CommentText">
    <w:name w:val="annotation text"/>
    <w:basedOn w:val="Normal"/>
    <w:semiHidden/>
    <w:rsid w:val="00D8617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86175"/>
    <w:rPr>
      <w:b/>
      <w:bCs/>
    </w:rPr>
  </w:style>
  <w:style w:type="paragraph" w:styleId="BalloonText">
    <w:name w:val="Balloon Text"/>
    <w:basedOn w:val="Normal"/>
    <w:semiHidden/>
    <w:rsid w:val="00D8617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3524CF"/>
  </w:style>
  <w:style w:type="paragraph" w:styleId="DocumentMap">
    <w:name w:val="Document Map"/>
    <w:basedOn w:val="Normal"/>
    <w:semiHidden/>
    <w:rsid w:val="00EC32F5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PCTxmit_new.dotx</Template>
  <TotalTime>0</TotalTime>
  <Pages>1</Pages>
  <Words>238</Words>
  <Characters>1360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patenttransmit2t.DOT</vt:lpstr>
    </vt:vector>
  </TitlesOfParts>
  <Company>easy pack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 XMIT - NEW_Tagged.docx</dc:title>
  <dc:subject/>
  <dc:creator>Kacia Lee</dc:creator>
  <cp:keywords/>
  <cp:lastModifiedBy>Jacob Burns</cp:lastModifiedBy>
  <cp:revision>2</cp:revision>
  <cp:lastPrinted>1900-01-01T06:00:00Z</cp:lastPrinted>
  <dcterms:created xsi:type="dcterms:W3CDTF">2024-06-03T23:54:00Z</dcterms:created>
  <dcterms:modified xsi:type="dcterms:W3CDTF">2024-06-03T23:54:00Z</dcterms:modified>
</cp:coreProperties>
</file>