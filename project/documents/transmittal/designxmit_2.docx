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6E361" w14:textId="77777777" w:rsidR="00E52E05" w:rsidRPr="003616D0" w:rsidRDefault="00E52E05">
      <w:pPr>
        <w:pStyle w:val="Title"/>
        <w:tabs>
          <w:tab w:val="left" w:pos="6660"/>
        </w:tabs>
      </w:pPr>
      <w:r w:rsidRPr="003616D0">
        <w:t>IN THE UNITED STATES PATENT AND TRADEMARK OFFICE</w:t>
      </w:r>
    </w:p>
    <w:p w14:paraId="713DC7DE" w14:textId="77777777" w:rsidR="009C533A" w:rsidRDefault="009C533A">
      <w:pPr>
        <w:pStyle w:val="Title"/>
        <w:tabs>
          <w:tab w:val="left" w:pos="6660"/>
        </w:tabs>
        <w:rPr>
          <w:sz w:val="20"/>
        </w:rPr>
      </w:pPr>
    </w:p>
    <w:p w14:paraId="6A29825D" w14:textId="77777777" w:rsidR="00E52E05" w:rsidRDefault="00E52E05" w:rsidP="000C6859">
      <w:pPr>
        <w:rPr>
          <w:sz w:val="4"/>
          <w:szCs w:val="22"/>
        </w:rPr>
      </w:pPr>
    </w:p>
    <w:p w14:paraId="557B0738" w14:textId="77777777" w:rsidR="00E52E05" w:rsidRPr="00BC6517" w:rsidRDefault="00E52E05">
      <w:pPr>
        <w:spacing w:line="300" w:lineRule="auto"/>
        <w:rPr>
          <w:sz w:val="20"/>
          <w:szCs w:val="20"/>
        </w:rPr>
      </w:pPr>
      <w:r w:rsidRPr="00BC6517">
        <w:rPr>
          <w:sz w:val="20"/>
          <w:szCs w:val="20"/>
        </w:rPr>
        <w:t xml:space="preserve">In re Patent Application of: </w:t>
      </w:r>
      <w:r w:rsidR="005071C0" w:rsidRPr="00BC6517">
        <w:rPr>
          <w:sz w:val="20"/>
          <w:szCs w:val="20"/>
        </w:rPr>
        <w:t>&lt;&lt;inventorEtal&gt;&gt;</w:t>
      </w:r>
    </w:p>
    <w:p w14:paraId="6BD0DC96" w14:textId="77777777" w:rsidR="00E52E05" w:rsidRPr="00BC6517" w:rsidRDefault="00E52E05">
      <w:pPr>
        <w:tabs>
          <w:tab w:val="left" w:pos="-1440"/>
        </w:tabs>
        <w:spacing w:line="300" w:lineRule="auto"/>
        <w:ind w:left="518" w:hanging="518"/>
        <w:rPr>
          <w:sz w:val="20"/>
          <w:szCs w:val="20"/>
        </w:rPr>
      </w:pPr>
      <w:r w:rsidRPr="00BC6517">
        <w:rPr>
          <w:sz w:val="20"/>
          <w:szCs w:val="20"/>
        </w:rPr>
        <w:t xml:space="preserve">Title:  </w:t>
      </w:r>
      <w:r w:rsidR="005071C0" w:rsidRPr="00BC6517">
        <w:rPr>
          <w:sz w:val="20"/>
          <w:szCs w:val="20"/>
        </w:rPr>
        <w:t>&lt;&lt;title&gt;&gt;</w:t>
      </w:r>
    </w:p>
    <w:p w14:paraId="46AB6040" w14:textId="77777777" w:rsidR="00E52E05" w:rsidRPr="00BC6517" w:rsidRDefault="00E52E05">
      <w:pPr>
        <w:spacing w:line="300" w:lineRule="auto"/>
        <w:rPr>
          <w:sz w:val="20"/>
          <w:szCs w:val="20"/>
        </w:rPr>
      </w:pPr>
      <w:r w:rsidRPr="00BC6517">
        <w:rPr>
          <w:sz w:val="20"/>
          <w:szCs w:val="20"/>
        </w:rPr>
        <w:t>Attorney Docket No.:</w:t>
      </w:r>
      <w:r w:rsidRPr="00BC6517">
        <w:rPr>
          <w:sz w:val="20"/>
          <w:szCs w:val="20"/>
        </w:rPr>
        <w:tab/>
      </w:r>
      <w:r w:rsidR="005071C0" w:rsidRPr="00BC6517">
        <w:rPr>
          <w:sz w:val="20"/>
          <w:szCs w:val="20"/>
        </w:rPr>
        <w:t>&lt;&lt;matterNo&gt;&gt;</w:t>
      </w:r>
    </w:p>
    <w:p w14:paraId="37985789" w14:textId="77777777" w:rsidR="00E52E05" w:rsidRPr="00BC6517" w:rsidRDefault="00E52E05">
      <w:pPr>
        <w:pStyle w:val="EnvelopeReturn"/>
        <w:spacing w:line="300" w:lineRule="auto"/>
        <w:rPr>
          <w:rFonts w:ascii="Times New Roman" w:hAnsi="Times New Roman" w:cs="Times New Roman"/>
        </w:rPr>
      </w:pPr>
      <w:r w:rsidRPr="00BC6517">
        <w:rPr>
          <w:rFonts w:ascii="Times New Roman" w:hAnsi="Times New Roman" w:cs="Times New Roman"/>
        </w:rPr>
        <w:t xml:space="preserve">Customer No.: </w:t>
      </w:r>
      <w:r w:rsidR="005071C0" w:rsidRPr="00BC6517">
        <w:rPr>
          <w:rFonts w:ascii="Times New Roman" w:hAnsi="Times New Roman" w:cs="Times New Roman"/>
        </w:rPr>
        <w:t>&lt;&lt;custNoCorresp&gt;&gt;</w:t>
      </w:r>
    </w:p>
    <w:p w14:paraId="6A62E5E7" w14:textId="77777777" w:rsidR="00E52E05" w:rsidRDefault="00757F7E">
      <w:pPr>
        <w:spacing w:line="19" w:lineRule="exact"/>
        <w:rPr>
          <w:sz w:val="20"/>
          <w:szCs w:val="22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216" behindDoc="1" locked="1" layoutInCell="1" allowOverlap="1" wp14:anchorId="474E31E6" wp14:editId="1DDD133B">
                <wp:simplePos x="0" y="0"/>
                <wp:positionH relativeFrom="page">
                  <wp:posOffset>457200</wp:posOffset>
                </wp:positionH>
                <wp:positionV relativeFrom="paragraph">
                  <wp:posOffset>8890</wp:posOffset>
                </wp:positionV>
                <wp:extent cx="6858000" cy="18415"/>
                <wp:effectExtent l="0" t="4445" r="0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1841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4F4B24" id="Rectangle 2" o:spid="_x0000_s1026" style="position:absolute;margin-left:36pt;margin-top:.7pt;width:540pt;height:1.4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" fillcolor="black" stroked="f" strokeweight="0">
                <w10:wrap anchorx="page"/>
                <w10:anchorlock/>
              </v:rect>
            </w:pict>
          </mc:Fallback>
        </mc:AlternateContent>
      </w:r>
    </w:p>
    <w:p w14:paraId="6F1AC587" w14:textId="77777777" w:rsidR="00E52E05" w:rsidRPr="003616D0" w:rsidRDefault="00E52E05">
      <w:pPr>
        <w:tabs>
          <w:tab w:val="center" w:pos="5400"/>
        </w:tabs>
        <w:rPr>
          <w:sz w:val="22"/>
          <w:szCs w:val="22"/>
        </w:rPr>
      </w:pPr>
      <w:r w:rsidRPr="003616D0">
        <w:rPr>
          <w:sz w:val="22"/>
          <w:szCs w:val="22"/>
        </w:rPr>
        <w:tab/>
      </w:r>
      <w:r w:rsidRPr="003616D0">
        <w:rPr>
          <w:b/>
          <w:bCs/>
          <w:sz w:val="22"/>
          <w:szCs w:val="22"/>
        </w:rPr>
        <w:t>PATENT APPLICATION TRANSMITTAL</w:t>
      </w:r>
    </w:p>
    <w:p w14:paraId="7118BA7C" w14:textId="77777777" w:rsidR="00E52E05" w:rsidRDefault="00757F7E">
      <w:pPr>
        <w:spacing w:line="19" w:lineRule="exact"/>
        <w:rPr>
          <w:sz w:val="20"/>
          <w:szCs w:val="22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8240" behindDoc="1" locked="1" layoutInCell="0" allowOverlap="1" wp14:anchorId="45378DA2" wp14:editId="7F415976">
                <wp:simplePos x="0" y="0"/>
                <wp:positionH relativeFrom="page">
                  <wp:posOffset>457200</wp:posOffset>
                </wp:positionH>
                <wp:positionV relativeFrom="paragraph">
                  <wp:posOffset>0</wp:posOffset>
                </wp:positionV>
                <wp:extent cx="6858000" cy="12065"/>
                <wp:effectExtent l="0" t="0" r="0" b="635"/>
                <wp:wrapNone/>
                <wp:docPr id="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DBFEEC" id="Rectangle 3" o:spid="_x0000_s1026" style="position:absolute;margin-left:36pt;margin-top:0;width:540pt;height:.9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" o:allowincell="f" fillcolor="black" stroked="f" strokeweight="0">
                <w10:wrap anchorx="page"/>
                <w10:anchorlock/>
              </v:rect>
            </w:pict>
          </mc:Fallback>
        </mc:AlternateContent>
      </w:r>
    </w:p>
    <w:p w14:paraId="5CB71D5B" w14:textId="77777777" w:rsidR="00E52E05" w:rsidRPr="003616D0" w:rsidRDefault="00E52E05">
      <w:pPr>
        <w:pStyle w:val="Heading2"/>
        <w:rPr>
          <w:i w:val="0"/>
          <w:iCs w:val="0"/>
        </w:rPr>
      </w:pPr>
      <w:r w:rsidRPr="003616D0">
        <w:rPr>
          <w:i w:val="0"/>
          <w:iCs w:val="0"/>
        </w:rPr>
        <w:t>Commissioner for Patents</w:t>
      </w:r>
    </w:p>
    <w:p w14:paraId="77EE2511" w14:textId="77777777" w:rsidR="00E52E05" w:rsidRPr="003616D0" w:rsidRDefault="00E52E05">
      <w:pPr>
        <w:tabs>
          <w:tab w:val="left" w:pos="-1440"/>
        </w:tabs>
        <w:autoSpaceDE w:val="0"/>
        <w:autoSpaceDN w:val="0"/>
        <w:adjustRightInd w:val="0"/>
        <w:rPr>
          <w:sz w:val="22"/>
          <w:szCs w:val="22"/>
          <w:lang w:val="fr-FR"/>
        </w:rPr>
      </w:pPr>
      <w:r w:rsidRPr="003616D0">
        <w:rPr>
          <w:sz w:val="22"/>
          <w:szCs w:val="22"/>
          <w:lang w:val="fr-FR"/>
        </w:rPr>
        <w:t>P.O. Box 1450</w:t>
      </w:r>
    </w:p>
    <w:p w14:paraId="0610E46E" w14:textId="77777777" w:rsidR="00E52E05" w:rsidRPr="003616D0" w:rsidRDefault="00E52E05">
      <w:pPr>
        <w:pStyle w:val="EnvelopeReturn"/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  <w:szCs w:val="22"/>
          <w:lang w:val="fr-FR"/>
        </w:rPr>
      </w:pPr>
      <w:r w:rsidRPr="003616D0">
        <w:rPr>
          <w:rFonts w:ascii="Times New Roman" w:hAnsi="Times New Roman" w:cs="Times New Roman"/>
          <w:sz w:val="22"/>
          <w:szCs w:val="22"/>
          <w:lang w:val="fr-FR"/>
        </w:rPr>
        <w:t>Alexandria, VA 22313-1450</w:t>
      </w:r>
    </w:p>
    <w:p w14:paraId="51180F20" w14:textId="77777777" w:rsidR="00E52E05" w:rsidRPr="003616D0" w:rsidRDefault="00E52E05">
      <w:pPr>
        <w:tabs>
          <w:tab w:val="left" w:pos="795"/>
        </w:tabs>
        <w:rPr>
          <w:sz w:val="22"/>
          <w:szCs w:val="22"/>
          <w:lang w:val="fr-FR"/>
        </w:rPr>
      </w:pPr>
    </w:p>
    <w:p w14:paraId="23091D30" w14:textId="77777777" w:rsidR="00E52E05" w:rsidRPr="003616D0" w:rsidRDefault="00E52E05">
      <w:pPr>
        <w:rPr>
          <w:sz w:val="22"/>
          <w:szCs w:val="22"/>
        </w:rPr>
      </w:pPr>
      <w:r w:rsidRPr="003616D0">
        <w:rPr>
          <w:sz w:val="22"/>
          <w:szCs w:val="22"/>
        </w:rPr>
        <w:t>We are transmitting herewith the following attached items and information (as indicated with an "X"):</w:t>
      </w:r>
    </w:p>
    <w:p w14:paraId="2FB176C2" w14:textId="77777777" w:rsidR="009C533A" w:rsidRPr="003616D0" w:rsidRDefault="009C533A">
      <w:pPr>
        <w:ind w:left="360" w:hanging="360"/>
        <w:rPr>
          <w:noProof/>
          <w:sz w:val="22"/>
          <w:szCs w:val="22"/>
        </w:rPr>
      </w:pPr>
    </w:p>
    <w:p w14:paraId="4625AC6B" w14:textId="77777777" w:rsidR="00E52E05" w:rsidRPr="003616D0" w:rsidRDefault="009C533A">
      <w:pPr>
        <w:ind w:left="360" w:hanging="360"/>
        <w:rPr>
          <w:sz w:val="22"/>
          <w:szCs w:val="22"/>
        </w:rPr>
      </w:pPr>
      <w:r w:rsidRPr="003616D0">
        <w:rPr>
          <w:noProof/>
          <w:sz w:val="22"/>
          <w:szCs w:val="22"/>
          <w:u w:val="single"/>
        </w:rPr>
        <w:t>X</w:t>
      </w:r>
      <w:r w:rsidRPr="003616D0">
        <w:rPr>
          <w:noProof/>
          <w:sz w:val="22"/>
          <w:szCs w:val="22"/>
        </w:rPr>
        <w:tab/>
      </w:r>
      <w:r w:rsidRPr="003616D0">
        <w:rPr>
          <w:b/>
          <w:noProof/>
          <w:sz w:val="22"/>
          <w:szCs w:val="22"/>
        </w:rPr>
        <w:t xml:space="preserve">DESIGN </w:t>
      </w:r>
      <w:r w:rsidR="004229BA" w:rsidRPr="003616D0">
        <w:rPr>
          <w:b/>
          <w:noProof/>
          <w:sz w:val="22"/>
          <w:szCs w:val="22"/>
        </w:rPr>
        <w:t>PATENT APPLICATION</w:t>
      </w:r>
      <w:r w:rsidRPr="003616D0">
        <w:rPr>
          <w:b/>
          <w:noProof/>
          <w:sz w:val="22"/>
          <w:szCs w:val="22"/>
        </w:rPr>
        <w:t xml:space="preserve"> under 37 CFR 1.53(b)</w:t>
      </w:r>
      <w:r w:rsidRPr="003616D0">
        <w:rPr>
          <w:noProof/>
          <w:sz w:val="22"/>
          <w:szCs w:val="22"/>
        </w:rPr>
        <w:t xml:space="preserve"> comprising:</w:t>
      </w:r>
    </w:p>
    <w:p w14:paraId="2E546AB3" w14:textId="77777777" w:rsidR="00E52E05" w:rsidRPr="003616D0" w:rsidRDefault="005071C0">
      <w:pPr>
        <w:tabs>
          <w:tab w:val="left" w:pos="900"/>
        </w:tabs>
        <w:ind w:left="907" w:hanging="547"/>
        <w:rPr>
          <w:sz w:val="22"/>
          <w:szCs w:val="22"/>
        </w:rPr>
      </w:pPr>
      <w:r w:rsidRPr="003616D0">
        <w:rPr>
          <w:sz w:val="22"/>
          <w:szCs w:val="22"/>
          <w:u w:val="single"/>
        </w:rPr>
        <w:t>&lt;&lt;specification</w:t>
      </w:r>
      <w:r w:rsidR="00E52E05" w:rsidRPr="003616D0">
        <w:rPr>
          <w:sz w:val="22"/>
          <w:szCs w:val="22"/>
          <w:u w:val="single"/>
        </w:rPr>
        <w:t>X</w:t>
      </w:r>
      <w:r w:rsidRPr="003616D0">
        <w:rPr>
          <w:sz w:val="22"/>
          <w:szCs w:val="22"/>
          <w:u w:val="single"/>
        </w:rPr>
        <w:t>&gt;&gt;</w:t>
      </w:r>
      <w:r w:rsidR="00E52E05" w:rsidRPr="003616D0">
        <w:rPr>
          <w:sz w:val="22"/>
          <w:szCs w:val="22"/>
        </w:rPr>
        <w:tab/>
      </w:r>
      <w:r w:rsidRPr="003616D0">
        <w:rPr>
          <w:sz w:val="22"/>
          <w:szCs w:val="22"/>
        </w:rPr>
        <w:t>&lt;&lt;specificationText&gt;&gt;</w:t>
      </w:r>
    </w:p>
    <w:p w14:paraId="778E2918" w14:textId="77777777" w:rsidR="009C533A" w:rsidRPr="003616D0" w:rsidRDefault="005071C0" w:rsidP="000C6859">
      <w:pPr>
        <w:tabs>
          <w:tab w:val="left" w:pos="900"/>
        </w:tabs>
        <w:ind w:left="360"/>
        <w:rPr>
          <w:noProof/>
          <w:sz w:val="22"/>
          <w:szCs w:val="22"/>
        </w:rPr>
      </w:pPr>
      <w:r w:rsidRPr="003616D0">
        <w:rPr>
          <w:noProof/>
          <w:sz w:val="22"/>
          <w:szCs w:val="22"/>
          <w:u w:val="single"/>
        </w:rPr>
        <w:t>&lt;&lt;drawing</w:t>
      </w:r>
      <w:r w:rsidR="009C533A" w:rsidRPr="003616D0">
        <w:rPr>
          <w:noProof/>
          <w:sz w:val="22"/>
          <w:szCs w:val="22"/>
          <w:u w:val="single"/>
        </w:rPr>
        <w:t>X</w:t>
      </w:r>
      <w:r w:rsidRPr="003616D0">
        <w:rPr>
          <w:noProof/>
          <w:sz w:val="22"/>
          <w:szCs w:val="22"/>
          <w:u w:val="single"/>
        </w:rPr>
        <w:t>&gt;&gt;</w:t>
      </w:r>
      <w:r w:rsidR="006F6157" w:rsidRPr="003616D0">
        <w:rPr>
          <w:noProof/>
          <w:sz w:val="22"/>
          <w:szCs w:val="22"/>
        </w:rPr>
        <w:tab/>
      </w:r>
      <w:r w:rsidRPr="003616D0">
        <w:rPr>
          <w:noProof/>
          <w:sz w:val="22"/>
          <w:szCs w:val="22"/>
        </w:rPr>
        <w:t>&lt;&lt;drawingText&gt;&gt;</w:t>
      </w:r>
    </w:p>
    <w:p w14:paraId="23CB7648" w14:textId="77777777" w:rsidR="00E425A1" w:rsidRPr="003616D0" w:rsidRDefault="00E425A1" w:rsidP="00E425A1">
      <w:pPr>
        <w:ind w:left="907" w:hanging="547"/>
        <w:rPr>
          <w:noProof/>
          <w:sz w:val="22"/>
          <w:szCs w:val="22"/>
        </w:rPr>
      </w:pPr>
      <w:r w:rsidRPr="003616D0">
        <w:rPr>
          <w:bCs/>
          <w:noProof/>
          <w:sz w:val="22"/>
          <w:szCs w:val="22"/>
          <w:u w:val="single"/>
        </w:rPr>
        <w:t>&lt;&lt;decPoaX&gt;&gt;</w:t>
      </w:r>
      <w:r w:rsidRPr="003616D0">
        <w:rPr>
          <w:noProof/>
          <w:sz w:val="22"/>
          <w:szCs w:val="22"/>
        </w:rPr>
        <w:tab/>
      </w:r>
      <w:r w:rsidRPr="003616D0">
        <w:rPr>
          <w:bCs/>
          <w:noProof/>
          <w:sz w:val="22"/>
          <w:szCs w:val="22"/>
        </w:rPr>
        <w:t>&lt;&lt;decPoaText&gt;&gt;</w:t>
      </w:r>
    </w:p>
    <w:p w14:paraId="4F8565AC" w14:textId="77777777" w:rsidR="00E37887" w:rsidRDefault="005071C0" w:rsidP="00E37887">
      <w:pPr>
        <w:ind w:left="907" w:hanging="547"/>
        <w:rPr>
          <w:bCs/>
          <w:noProof/>
          <w:sz w:val="22"/>
          <w:szCs w:val="22"/>
        </w:rPr>
      </w:pPr>
      <w:r w:rsidRPr="003616D0">
        <w:rPr>
          <w:bCs/>
          <w:noProof/>
          <w:sz w:val="22"/>
          <w:szCs w:val="22"/>
          <w:u w:val="single"/>
        </w:rPr>
        <w:t>&lt;&lt;poa</w:t>
      </w:r>
      <w:r w:rsidR="009C533A" w:rsidRPr="003616D0">
        <w:rPr>
          <w:bCs/>
          <w:noProof/>
          <w:sz w:val="22"/>
          <w:szCs w:val="22"/>
          <w:u w:val="single"/>
        </w:rPr>
        <w:t>X</w:t>
      </w:r>
      <w:r w:rsidRPr="003616D0">
        <w:rPr>
          <w:bCs/>
          <w:noProof/>
          <w:sz w:val="22"/>
          <w:szCs w:val="22"/>
          <w:u w:val="single"/>
        </w:rPr>
        <w:t>&gt;&gt;</w:t>
      </w:r>
      <w:r w:rsidR="009C533A" w:rsidRPr="003616D0">
        <w:rPr>
          <w:noProof/>
          <w:sz w:val="22"/>
          <w:szCs w:val="22"/>
        </w:rPr>
        <w:tab/>
      </w:r>
      <w:r w:rsidRPr="003616D0">
        <w:rPr>
          <w:bCs/>
          <w:noProof/>
          <w:sz w:val="22"/>
          <w:szCs w:val="22"/>
        </w:rPr>
        <w:t>&lt;&lt;poaText&gt;&gt;</w:t>
      </w:r>
    </w:p>
    <w:p w14:paraId="4B9A5631" w14:textId="77777777" w:rsidR="00C61016" w:rsidRPr="003616D0" w:rsidRDefault="00C61016" w:rsidP="00C61016">
      <w:pPr>
        <w:ind w:left="907" w:hanging="547"/>
        <w:rPr>
          <w:noProof/>
          <w:sz w:val="22"/>
          <w:szCs w:val="22"/>
        </w:rPr>
      </w:pPr>
      <w:r w:rsidRPr="003616D0">
        <w:rPr>
          <w:bCs/>
          <w:noProof/>
          <w:sz w:val="22"/>
          <w:szCs w:val="22"/>
          <w:u w:val="single"/>
        </w:rPr>
        <w:t>&lt;&lt;</w:t>
      </w:r>
      <w:r>
        <w:rPr>
          <w:bCs/>
          <w:noProof/>
          <w:sz w:val="22"/>
          <w:szCs w:val="22"/>
          <w:u w:val="single"/>
        </w:rPr>
        <w:t>dataSheetX</w:t>
      </w:r>
      <w:r w:rsidRPr="003616D0">
        <w:rPr>
          <w:bCs/>
          <w:noProof/>
          <w:sz w:val="22"/>
          <w:szCs w:val="22"/>
          <w:u w:val="single"/>
        </w:rPr>
        <w:t>&gt;&gt;</w:t>
      </w:r>
      <w:r w:rsidRPr="003616D0">
        <w:rPr>
          <w:noProof/>
          <w:sz w:val="22"/>
          <w:szCs w:val="22"/>
        </w:rPr>
        <w:tab/>
      </w:r>
      <w:r w:rsidRPr="003616D0">
        <w:rPr>
          <w:bCs/>
          <w:noProof/>
          <w:sz w:val="22"/>
          <w:szCs w:val="22"/>
        </w:rPr>
        <w:t>&lt;&lt;</w:t>
      </w:r>
      <w:r>
        <w:rPr>
          <w:bCs/>
          <w:noProof/>
          <w:sz w:val="22"/>
          <w:szCs w:val="22"/>
        </w:rPr>
        <w:t>dataSheetText</w:t>
      </w:r>
      <w:r w:rsidRPr="003616D0">
        <w:rPr>
          <w:bCs/>
          <w:noProof/>
          <w:sz w:val="22"/>
          <w:szCs w:val="22"/>
        </w:rPr>
        <w:t>&gt;&gt;</w:t>
      </w:r>
    </w:p>
    <w:p w14:paraId="0E5486B9" w14:textId="1B0F72E7" w:rsidR="009A4C4C" w:rsidRPr="009A4C4C" w:rsidRDefault="009A4C4C" w:rsidP="009A4C4C">
      <w:pPr>
        <w:ind w:left="360"/>
        <w:rPr>
          <w:noProof/>
          <w:sz w:val="22"/>
          <w:szCs w:val="22"/>
        </w:rPr>
      </w:pPr>
      <w:r>
        <w:rPr>
          <w:noProof/>
          <w:sz w:val="22"/>
          <w:szCs w:val="22"/>
          <w:u w:val="single"/>
        </w:rPr>
        <w:t>&lt;&lt;expX&gt;&gt;</w:t>
      </w:r>
      <w:r>
        <w:rPr>
          <w:noProof/>
          <w:sz w:val="22"/>
          <w:szCs w:val="22"/>
        </w:rPr>
        <w:tab/>
        <w:t>&lt;&lt;expText&gt;&gt;</w:t>
      </w:r>
    </w:p>
    <w:p w14:paraId="7AE9866A" w14:textId="7B6BA34C" w:rsidR="009C533A" w:rsidRDefault="005071C0" w:rsidP="00E37887">
      <w:pPr>
        <w:ind w:left="360" w:hanging="360"/>
        <w:rPr>
          <w:noProof/>
          <w:sz w:val="22"/>
          <w:szCs w:val="22"/>
        </w:rPr>
      </w:pPr>
      <w:r w:rsidRPr="003616D0">
        <w:rPr>
          <w:noProof/>
          <w:sz w:val="22"/>
          <w:szCs w:val="22"/>
          <w:u w:val="single"/>
        </w:rPr>
        <w:t>&lt;&lt;fee</w:t>
      </w:r>
      <w:r w:rsidR="000C6859" w:rsidRPr="003616D0">
        <w:rPr>
          <w:noProof/>
          <w:sz w:val="22"/>
          <w:szCs w:val="22"/>
          <w:u w:val="single"/>
        </w:rPr>
        <w:t>X</w:t>
      </w:r>
      <w:r w:rsidRPr="003616D0">
        <w:rPr>
          <w:noProof/>
          <w:sz w:val="22"/>
          <w:szCs w:val="22"/>
          <w:u w:val="single"/>
        </w:rPr>
        <w:t>&gt;&gt;</w:t>
      </w:r>
      <w:r w:rsidR="00E37887" w:rsidRPr="003616D0">
        <w:rPr>
          <w:noProof/>
          <w:sz w:val="22"/>
          <w:szCs w:val="22"/>
        </w:rPr>
        <w:tab/>
      </w:r>
      <w:r w:rsidRPr="003616D0">
        <w:rPr>
          <w:noProof/>
          <w:sz w:val="22"/>
          <w:szCs w:val="22"/>
        </w:rPr>
        <w:t>&lt;&lt;feeText&gt;&gt;</w:t>
      </w:r>
    </w:p>
    <w:p w14:paraId="6BD690EF" w14:textId="3071F36F" w:rsidR="00691B1B" w:rsidRDefault="00691B1B" w:rsidP="00691B1B">
      <w:pPr>
        <w:ind w:left="360" w:hanging="360"/>
        <w:rPr>
          <w:noProof/>
          <w:sz w:val="22"/>
          <w:szCs w:val="22"/>
        </w:rPr>
      </w:pPr>
      <w:r w:rsidRPr="00E46849">
        <w:rPr>
          <w:noProof/>
          <w:sz w:val="22"/>
          <w:szCs w:val="22"/>
          <w:u w:val="single"/>
        </w:rPr>
        <w:t>&lt;&lt;idsX</w:t>
      </w:r>
      <w:r w:rsidRPr="00E33FE5">
        <w:rPr>
          <w:noProof/>
          <w:sz w:val="22"/>
          <w:szCs w:val="22"/>
        </w:rPr>
        <w:t>&gt;&gt;</w:t>
      </w:r>
      <w:r w:rsidRPr="00CF2664">
        <w:rPr>
          <w:noProof/>
          <w:sz w:val="22"/>
          <w:szCs w:val="22"/>
        </w:rPr>
        <w:tab/>
      </w:r>
      <w:r w:rsidRPr="00E46849">
        <w:rPr>
          <w:noProof/>
          <w:sz w:val="22"/>
          <w:szCs w:val="22"/>
        </w:rPr>
        <w:t>&lt;&lt;idsText&gt;&gt;</w:t>
      </w:r>
    </w:p>
    <w:p w14:paraId="2183078E" w14:textId="77777777" w:rsidR="00030F94" w:rsidRDefault="00030F94" w:rsidP="00030F94">
      <w:pPr>
        <w:ind w:firstLine="360"/>
        <w:rPr>
          <w:noProof/>
          <w:sz w:val="22"/>
          <w:szCs w:val="22"/>
        </w:rPr>
      </w:pPr>
      <w:r w:rsidRPr="00E46849">
        <w:rPr>
          <w:noProof/>
          <w:sz w:val="22"/>
          <w:szCs w:val="22"/>
        </w:rPr>
        <w:t>&lt;&lt;priorRefText&gt;&gt;</w:t>
      </w:r>
    </w:p>
    <w:p w14:paraId="3AC58743" w14:textId="77777777" w:rsidR="00691B1B" w:rsidRDefault="00691B1B" w:rsidP="00691B1B">
      <w:pPr>
        <w:ind w:left="360" w:hanging="360"/>
        <w:rPr>
          <w:noProof/>
          <w:sz w:val="22"/>
          <w:szCs w:val="22"/>
        </w:rPr>
      </w:pPr>
      <w:r w:rsidRPr="006C3CE5">
        <w:rPr>
          <w:noProof/>
          <w:sz w:val="22"/>
          <w:szCs w:val="22"/>
          <w:u w:val="single"/>
        </w:rPr>
        <w:t>&lt;&lt;relatedX&gt;&gt;</w:t>
      </w:r>
      <w:r>
        <w:rPr>
          <w:noProof/>
          <w:sz w:val="22"/>
          <w:szCs w:val="22"/>
        </w:rPr>
        <w:tab/>
        <w:t>&lt;&lt;</w:t>
      </w:r>
      <w:r w:rsidRPr="00E46849">
        <w:rPr>
          <w:noProof/>
          <w:sz w:val="22"/>
          <w:szCs w:val="22"/>
        </w:rPr>
        <w:t>relatedText&gt;&gt;</w:t>
      </w:r>
    </w:p>
    <w:p w14:paraId="46E2E36A" w14:textId="77777777" w:rsidR="00144225" w:rsidRPr="003616D0" w:rsidRDefault="00144225" w:rsidP="00144225">
      <w:pPr>
        <w:tabs>
          <w:tab w:val="left" w:pos="432"/>
        </w:tabs>
        <w:ind w:left="360" w:hanging="360"/>
        <w:rPr>
          <w:noProof/>
          <w:sz w:val="22"/>
          <w:szCs w:val="22"/>
        </w:rPr>
      </w:pPr>
      <w:r w:rsidRPr="003616D0">
        <w:rPr>
          <w:noProof/>
          <w:sz w:val="22"/>
          <w:szCs w:val="22"/>
          <w:u w:val="single"/>
        </w:rPr>
        <w:t>&lt;&lt;doc1X&gt;&gt;</w:t>
      </w:r>
      <w:r w:rsidRPr="003616D0">
        <w:rPr>
          <w:noProof/>
          <w:sz w:val="22"/>
          <w:szCs w:val="22"/>
        </w:rPr>
        <w:tab/>
        <w:t>&lt;&lt;doc1Text&gt;&gt;</w:t>
      </w:r>
    </w:p>
    <w:p w14:paraId="093B3DB1" w14:textId="77777777" w:rsidR="00144225" w:rsidRPr="003616D0" w:rsidRDefault="00144225" w:rsidP="00144225">
      <w:pPr>
        <w:tabs>
          <w:tab w:val="left" w:pos="432"/>
        </w:tabs>
        <w:ind w:left="360" w:hanging="360"/>
        <w:rPr>
          <w:noProof/>
          <w:sz w:val="22"/>
          <w:szCs w:val="22"/>
        </w:rPr>
      </w:pPr>
      <w:r w:rsidRPr="003616D0">
        <w:rPr>
          <w:noProof/>
          <w:sz w:val="22"/>
          <w:szCs w:val="22"/>
          <w:u w:val="single"/>
        </w:rPr>
        <w:t>&lt;&lt;doc2X&gt;&gt;</w:t>
      </w:r>
      <w:r w:rsidRPr="003616D0">
        <w:rPr>
          <w:noProof/>
          <w:sz w:val="22"/>
          <w:szCs w:val="22"/>
        </w:rPr>
        <w:tab/>
        <w:t>&lt;&lt;doc2Text&gt;&gt;</w:t>
      </w:r>
    </w:p>
    <w:p w14:paraId="40BA5D28" w14:textId="77777777" w:rsidR="00144225" w:rsidRPr="003616D0" w:rsidRDefault="00144225" w:rsidP="00144225">
      <w:pPr>
        <w:tabs>
          <w:tab w:val="left" w:pos="432"/>
        </w:tabs>
        <w:ind w:left="360" w:hanging="360"/>
        <w:rPr>
          <w:noProof/>
          <w:sz w:val="22"/>
          <w:szCs w:val="22"/>
        </w:rPr>
      </w:pPr>
      <w:r w:rsidRPr="003616D0">
        <w:rPr>
          <w:noProof/>
          <w:sz w:val="22"/>
          <w:szCs w:val="22"/>
          <w:u w:val="single"/>
        </w:rPr>
        <w:t>&lt;&lt;doc3X&gt;&gt;</w:t>
      </w:r>
      <w:r w:rsidRPr="003616D0">
        <w:rPr>
          <w:noProof/>
          <w:sz w:val="22"/>
          <w:szCs w:val="22"/>
        </w:rPr>
        <w:tab/>
        <w:t>&lt;&lt;doc3Text&gt;&gt;</w:t>
      </w:r>
    </w:p>
    <w:p w14:paraId="4894A7AA" w14:textId="77777777" w:rsidR="00144225" w:rsidRPr="003616D0" w:rsidRDefault="00144225" w:rsidP="00144225">
      <w:pPr>
        <w:tabs>
          <w:tab w:val="left" w:pos="432"/>
        </w:tabs>
        <w:ind w:left="360" w:hanging="360"/>
        <w:rPr>
          <w:noProof/>
          <w:sz w:val="22"/>
          <w:szCs w:val="22"/>
        </w:rPr>
      </w:pPr>
      <w:r w:rsidRPr="003616D0">
        <w:rPr>
          <w:noProof/>
          <w:sz w:val="22"/>
          <w:szCs w:val="22"/>
          <w:u w:val="single"/>
        </w:rPr>
        <w:t>&lt;&lt;doc4X&gt;&gt;</w:t>
      </w:r>
      <w:r w:rsidRPr="003616D0">
        <w:rPr>
          <w:noProof/>
          <w:sz w:val="22"/>
          <w:szCs w:val="22"/>
        </w:rPr>
        <w:tab/>
        <w:t>&lt;&lt;doc4Text&gt;&gt;</w:t>
      </w:r>
    </w:p>
    <w:p w14:paraId="09F10053" w14:textId="77777777" w:rsidR="00144225" w:rsidRPr="003616D0" w:rsidRDefault="00144225" w:rsidP="00144225">
      <w:pPr>
        <w:tabs>
          <w:tab w:val="left" w:pos="432"/>
        </w:tabs>
        <w:ind w:left="360" w:hanging="360"/>
        <w:rPr>
          <w:noProof/>
          <w:sz w:val="22"/>
          <w:szCs w:val="22"/>
        </w:rPr>
      </w:pPr>
      <w:r w:rsidRPr="003616D0">
        <w:rPr>
          <w:noProof/>
          <w:sz w:val="22"/>
          <w:szCs w:val="22"/>
          <w:u w:val="single"/>
        </w:rPr>
        <w:t>&lt;&lt;doc5X&gt;&gt;</w:t>
      </w:r>
      <w:r w:rsidRPr="003616D0">
        <w:rPr>
          <w:noProof/>
          <w:sz w:val="22"/>
          <w:szCs w:val="22"/>
        </w:rPr>
        <w:tab/>
        <w:t>&lt;&lt;doc5Text&gt;&gt;</w:t>
      </w:r>
    </w:p>
    <w:p w14:paraId="7DA62247" w14:textId="77777777" w:rsidR="00144225" w:rsidRPr="003616D0" w:rsidRDefault="00144225" w:rsidP="00144225">
      <w:pPr>
        <w:tabs>
          <w:tab w:val="left" w:pos="432"/>
        </w:tabs>
        <w:ind w:left="360" w:hanging="360"/>
        <w:rPr>
          <w:noProof/>
          <w:sz w:val="22"/>
          <w:szCs w:val="22"/>
        </w:rPr>
      </w:pPr>
      <w:r w:rsidRPr="003616D0">
        <w:rPr>
          <w:noProof/>
          <w:sz w:val="22"/>
          <w:szCs w:val="22"/>
          <w:u w:val="single"/>
        </w:rPr>
        <w:t>&lt;&lt;doc6X&gt;&gt;</w:t>
      </w:r>
      <w:r w:rsidRPr="003616D0">
        <w:rPr>
          <w:noProof/>
          <w:sz w:val="22"/>
          <w:szCs w:val="22"/>
        </w:rPr>
        <w:tab/>
        <w:t>&lt;&lt;doc6Text&gt;&gt;</w:t>
      </w:r>
    </w:p>
    <w:p w14:paraId="697DEB7C" w14:textId="77777777" w:rsidR="00144225" w:rsidRPr="003616D0" w:rsidRDefault="00144225" w:rsidP="00144225">
      <w:pPr>
        <w:tabs>
          <w:tab w:val="left" w:pos="432"/>
        </w:tabs>
        <w:ind w:left="360" w:hanging="360"/>
        <w:rPr>
          <w:noProof/>
          <w:sz w:val="22"/>
          <w:szCs w:val="22"/>
        </w:rPr>
      </w:pPr>
      <w:r w:rsidRPr="003616D0">
        <w:rPr>
          <w:noProof/>
          <w:sz w:val="22"/>
          <w:szCs w:val="22"/>
          <w:u w:val="single"/>
        </w:rPr>
        <w:t>&lt;&lt;doc7X&gt;&gt;</w:t>
      </w:r>
      <w:r w:rsidRPr="003616D0">
        <w:rPr>
          <w:noProof/>
          <w:sz w:val="22"/>
          <w:szCs w:val="22"/>
        </w:rPr>
        <w:tab/>
        <w:t>&lt;&lt;doc7Text&gt;&gt;</w:t>
      </w:r>
    </w:p>
    <w:p w14:paraId="1EBFF141" w14:textId="77777777" w:rsidR="00144225" w:rsidRPr="003616D0" w:rsidRDefault="00144225" w:rsidP="00144225">
      <w:pPr>
        <w:tabs>
          <w:tab w:val="left" w:pos="432"/>
        </w:tabs>
        <w:ind w:left="360" w:hanging="360"/>
        <w:rPr>
          <w:noProof/>
          <w:sz w:val="22"/>
          <w:szCs w:val="22"/>
        </w:rPr>
      </w:pPr>
      <w:r w:rsidRPr="003616D0">
        <w:rPr>
          <w:noProof/>
          <w:sz w:val="22"/>
          <w:szCs w:val="22"/>
          <w:u w:val="single"/>
        </w:rPr>
        <w:t>&lt;&lt;doc8X&gt;&gt;</w:t>
      </w:r>
      <w:r w:rsidRPr="003616D0">
        <w:rPr>
          <w:noProof/>
          <w:sz w:val="22"/>
          <w:szCs w:val="22"/>
        </w:rPr>
        <w:tab/>
        <w:t>&lt;&lt;doc8Text&gt;&gt;</w:t>
      </w:r>
    </w:p>
    <w:p w14:paraId="44971218" w14:textId="77777777" w:rsidR="00144225" w:rsidRPr="003616D0" w:rsidRDefault="00144225" w:rsidP="00144225">
      <w:pPr>
        <w:tabs>
          <w:tab w:val="left" w:pos="432"/>
        </w:tabs>
        <w:ind w:left="360" w:hanging="360"/>
        <w:rPr>
          <w:noProof/>
          <w:sz w:val="22"/>
          <w:szCs w:val="22"/>
        </w:rPr>
      </w:pPr>
      <w:r w:rsidRPr="003616D0">
        <w:rPr>
          <w:noProof/>
          <w:sz w:val="22"/>
          <w:szCs w:val="22"/>
          <w:u w:val="single"/>
        </w:rPr>
        <w:t>&lt;&lt;doc8X&gt;&gt;</w:t>
      </w:r>
      <w:r w:rsidRPr="003616D0">
        <w:rPr>
          <w:noProof/>
          <w:sz w:val="22"/>
          <w:szCs w:val="22"/>
        </w:rPr>
        <w:tab/>
        <w:t>&lt;&lt;doc9Text&gt;&gt;</w:t>
      </w:r>
    </w:p>
    <w:p w14:paraId="6644D31A" w14:textId="25E5ED1D" w:rsidR="009A4C4C" w:rsidRPr="009A4C4C" w:rsidRDefault="00144225" w:rsidP="009A4C4C">
      <w:pPr>
        <w:tabs>
          <w:tab w:val="left" w:pos="432"/>
        </w:tabs>
        <w:ind w:left="360" w:hanging="360"/>
        <w:rPr>
          <w:noProof/>
          <w:sz w:val="22"/>
          <w:szCs w:val="22"/>
        </w:rPr>
      </w:pPr>
      <w:r w:rsidRPr="003616D0">
        <w:rPr>
          <w:noProof/>
          <w:sz w:val="22"/>
          <w:szCs w:val="22"/>
          <w:u w:val="single"/>
        </w:rPr>
        <w:t>&lt;&lt;doc10X&gt;&gt;</w:t>
      </w:r>
      <w:r w:rsidRPr="003616D0">
        <w:rPr>
          <w:noProof/>
          <w:sz w:val="22"/>
          <w:szCs w:val="22"/>
        </w:rPr>
        <w:tab/>
        <w:t>&lt;&lt;doc10Text&gt;&gt;</w:t>
      </w:r>
    </w:p>
    <w:p w14:paraId="339278BE" w14:textId="77777777" w:rsidR="00EC2B37" w:rsidRPr="003616D0" w:rsidRDefault="00EC2B37" w:rsidP="00144225">
      <w:pPr>
        <w:tabs>
          <w:tab w:val="left" w:pos="432"/>
        </w:tabs>
        <w:ind w:left="360" w:hanging="360"/>
        <w:rPr>
          <w:noProof/>
          <w:sz w:val="22"/>
          <w:szCs w:val="22"/>
        </w:rPr>
      </w:pPr>
      <w:r w:rsidRPr="003616D0">
        <w:rPr>
          <w:noProof/>
          <w:sz w:val="22"/>
          <w:szCs w:val="22"/>
          <w:u w:val="single"/>
        </w:rPr>
        <w:t>&lt;&lt;smallX&gt;&gt;</w:t>
      </w:r>
      <w:r w:rsidRPr="003616D0">
        <w:rPr>
          <w:noProof/>
          <w:sz w:val="22"/>
          <w:szCs w:val="22"/>
        </w:rPr>
        <w:tab/>
        <w:t>&lt;&lt;smallText&gt;&gt;</w:t>
      </w:r>
    </w:p>
    <w:p w14:paraId="152ED031" w14:textId="77777777" w:rsidR="00144225" w:rsidRPr="003616D0" w:rsidRDefault="00144225" w:rsidP="00144225">
      <w:pPr>
        <w:tabs>
          <w:tab w:val="left" w:pos="432"/>
        </w:tabs>
        <w:ind w:left="360" w:hanging="360"/>
        <w:rPr>
          <w:noProof/>
          <w:sz w:val="22"/>
          <w:szCs w:val="22"/>
        </w:rPr>
      </w:pPr>
      <w:r w:rsidRPr="003616D0">
        <w:rPr>
          <w:noProof/>
          <w:sz w:val="22"/>
          <w:szCs w:val="22"/>
          <w:u w:val="single"/>
        </w:rPr>
        <w:t>&lt;&lt;postcardX&gt;&gt;</w:t>
      </w:r>
      <w:r w:rsidRPr="003616D0">
        <w:rPr>
          <w:noProof/>
          <w:sz w:val="22"/>
          <w:szCs w:val="22"/>
        </w:rPr>
        <w:tab/>
        <w:t>&lt;&lt;postcardText&gt;&gt;</w:t>
      </w:r>
    </w:p>
    <w:p w14:paraId="3FF59FFF" w14:textId="77777777" w:rsidR="00E52E05" w:rsidRPr="003616D0" w:rsidRDefault="00E52E05">
      <w:pPr>
        <w:tabs>
          <w:tab w:val="left" w:pos="6480"/>
        </w:tabs>
        <w:jc w:val="center"/>
        <w:rPr>
          <w:sz w:val="22"/>
          <w:szCs w:val="22"/>
        </w:rPr>
      </w:pPr>
    </w:p>
    <w:p w14:paraId="4D07DC51" w14:textId="77777777" w:rsidR="009C533A" w:rsidRPr="003616D0" w:rsidRDefault="00A854E3" w:rsidP="000C6859">
      <w:pPr>
        <w:tabs>
          <w:tab w:val="left" w:pos="6480"/>
        </w:tabs>
        <w:jc w:val="center"/>
        <w:rPr>
          <w:sz w:val="22"/>
          <w:szCs w:val="22"/>
        </w:rPr>
      </w:pPr>
      <w:r w:rsidRPr="003616D0">
        <w:rPr>
          <w:sz w:val="22"/>
          <w:szCs w:val="22"/>
        </w:rPr>
        <w:t>&lt;&lt;filingFeeHeader&gt;&gt;</w:t>
      </w:r>
    </w:p>
    <w:tbl>
      <w:tblPr>
        <w:tblW w:w="65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2"/>
        <w:gridCol w:w="1344"/>
      </w:tblGrid>
      <w:tr w:rsidR="00E52E05" w14:paraId="7F46A4E8" w14:textId="77777777">
        <w:trPr>
          <w:trHeight w:val="404"/>
          <w:jc w:val="center"/>
        </w:trPr>
        <w:tc>
          <w:tcPr>
            <w:tcW w:w="5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BF1BB" w14:textId="77777777" w:rsidR="00E52E05" w:rsidRDefault="00E52E05">
            <w:pPr>
              <w:jc w:val="center"/>
              <w:rPr>
                <w:sz w:val="16"/>
              </w:rPr>
            </w:pPr>
            <w:r>
              <w:rPr>
                <w:sz w:val="16"/>
              </w:rPr>
              <w:t>BASIC FEE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578C4" w14:textId="77777777" w:rsidR="00E52E05" w:rsidRDefault="005071C0">
            <w:pPr>
              <w:spacing w:after="58"/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&lt;&lt;basicFee&gt;&gt;</w:t>
            </w:r>
          </w:p>
        </w:tc>
      </w:tr>
      <w:tr w:rsidR="00E52E05" w14:paraId="5F5F4141" w14:textId="77777777">
        <w:trPr>
          <w:trHeight w:val="404"/>
          <w:jc w:val="center"/>
        </w:trPr>
        <w:tc>
          <w:tcPr>
            <w:tcW w:w="5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50D7" w14:textId="77777777" w:rsidR="00E52E05" w:rsidRDefault="00E52E05">
            <w:pPr>
              <w:jc w:val="center"/>
              <w:rPr>
                <w:sz w:val="16"/>
              </w:rPr>
            </w:pPr>
            <w:r>
              <w:rPr>
                <w:sz w:val="16"/>
              </w:rPr>
              <w:t>SEARCH FEE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72BFD" w14:textId="77777777" w:rsidR="00E52E05" w:rsidRDefault="005071C0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&lt;&lt;searchFee&gt;&gt;</w:t>
            </w:r>
          </w:p>
        </w:tc>
      </w:tr>
      <w:tr w:rsidR="0000506A" w14:paraId="5DA29702" w14:textId="77777777">
        <w:trPr>
          <w:trHeight w:val="404"/>
          <w:jc w:val="center"/>
        </w:trPr>
        <w:tc>
          <w:tcPr>
            <w:tcW w:w="5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74B3B" w14:textId="77777777" w:rsidR="0000506A" w:rsidRDefault="0000506A" w:rsidP="0000506A">
            <w:pPr>
              <w:jc w:val="center"/>
              <w:rPr>
                <w:sz w:val="16"/>
              </w:rPr>
            </w:pPr>
            <w:r>
              <w:rPr>
                <w:sz w:val="16"/>
              </w:rPr>
              <w:t>EXAMINATION FEE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E0781" w14:textId="77777777" w:rsidR="0000506A" w:rsidRDefault="005071C0" w:rsidP="0000506A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&lt;&lt;examFee&gt;&gt;</w:t>
            </w:r>
          </w:p>
        </w:tc>
      </w:tr>
      <w:tr w:rsidR="00E52E05" w14:paraId="53C66E3C" w14:textId="77777777">
        <w:trPr>
          <w:trHeight w:val="404"/>
          <w:jc w:val="center"/>
        </w:trPr>
        <w:tc>
          <w:tcPr>
            <w:tcW w:w="5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81BF1" w14:textId="77777777" w:rsidR="00E52E05" w:rsidRDefault="0000506A">
            <w:pPr>
              <w:jc w:val="center"/>
              <w:rPr>
                <w:sz w:val="16"/>
              </w:rPr>
            </w:pPr>
            <w:r>
              <w:rPr>
                <w:sz w:val="16"/>
              </w:rPr>
              <w:t>APPLICATION SIZE</w:t>
            </w:r>
            <w:r w:rsidR="00E52E05">
              <w:rPr>
                <w:sz w:val="16"/>
              </w:rPr>
              <w:t xml:space="preserve"> FEE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4BBD4" w14:textId="77777777" w:rsidR="00E52E05" w:rsidRDefault="005071C0">
            <w:pPr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&lt;&lt;sizeFee&gt;&gt;</w:t>
            </w:r>
          </w:p>
        </w:tc>
      </w:tr>
      <w:tr w:rsidR="009A4C4C" w14:paraId="2563B23E" w14:textId="77777777">
        <w:trPr>
          <w:trHeight w:val="404"/>
          <w:jc w:val="center"/>
        </w:trPr>
        <w:tc>
          <w:tcPr>
            <w:tcW w:w="5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325B" w14:textId="1FD15C0E" w:rsidR="009A4C4C" w:rsidRDefault="009A4C4C">
            <w:pPr>
              <w:jc w:val="center"/>
              <w:rPr>
                <w:sz w:val="16"/>
              </w:rPr>
            </w:pPr>
            <w:r>
              <w:rPr>
                <w:sz w:val="16"/>
              </w:rPr>
              <w:t>EXPEDITED EXAMINATION OF A DESIGN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6BC54" w14:textId="76271A30" w:rsidR="009A4C4C" w:rsidRPr="00BC6517" w:rsidRDefault="009A4C4C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&lt;&lt;expFee&gt;&gt;</w:t>
            </w:r>
          </w:p>
        </w:tc>
      </w:tr>
      <w:tr w:rsidR="00BC6517" w14:paraId="5795E362" w14:textId="77777777">
        <w:trPr>
          <w:trHeight w:val="404"/>
          <w:jc w:val="center"/>
        </w:trPr>
        <w:tc>
          <w:tcPr>
            <w:tcW w:w="5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FD2CD" w14:textId="77777777" w:rsidR="00BC6517" w:rsidRDefault="00BC6517">
            <w:pPr>
              <w:jc w:val="center"/>
              <w:rPr>
                <w:sz w:val="16"/>
              </w:rPr>
            </w:pPr>
            <w:r>
              <w:rPr>
                <w:sz w:val="16"/>
              </w:rPr>
              <w:t>DECLARATION LATE FILING FEE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70EF8" w14:textId="77777777" w:rsidR="00BC6517" w:rsidRPr="00BC6517" w:rsidRDefault="00BC6517">
            <w:pPr>
              <w:jc w:val="center"/>
              <w:rPr>
                <w:b/>
                <w:bCs/>
                <w:sz w:val="16"/>
                <w:szCs w:val="16"/>
              </w:rPr>
            </w:pPr>
            <w:r w:rsidRPr="00BC6517">
              <w:rPr>
                <w:b/>
                <w:bCs/>
                <w:sz w:val="16"/>
                <w:szCs w:val="16"/>
              </w:rPr>
              <w:t>&lt;&lt;lateFilfee&gt;&gt;</w:t>
            </w:r>
          </w:p>
        </w:tc>
      </w:tr>
      <w:tr w:rsidR="00E52E05" w14:paraId="035761A8" w14:textId="77777777">
        <w:trPr>
          <w:trHeight w:val="386"/>
          <w:jc w:val="center"/>
        </w:trPr>
        <w:tc>
          <w:tcPr>
            <w:tcW w:w="5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115A6" w14:textId="77777777" w:rsidR="00E52E05" w:rsidRDefault="00E52E05">
            <w:pPr>
              <w:pStyle w:val="Heading7"/>
              <w:tabs>
                <w:tab w:val="left" w:pos="2925"/>
                <w:tab w:val="center" w:pos="3402"/>
              </w:tabs>
              <w:spacing w:after="58"/>
            </w:pPr>
            <w:r>
              <w:t>TOTAL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83C1F" w14:textId="77777777" w:rsidR="00E52E05" w:rsidRDefault="005071C0">
            <w:pPr>
              <w:spacing w:after="58"/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&lt;&lt;totalFee&gt;&gt;</w:t>
            </w:r>
          </w:p>
        </w:tc>
      </w:tr>
    </w:tbl>
    <w:p w14:paraId="4A4A2F31" w14:textId="77777777" w:rsidR="00E52E05" w:rsidRDefault="00E52E05">
      <w:pPr>
        <w:rPr>
          <w:sz w:val="20"/>
          <w:szCs w:val="20"/>
        </w:rPr>
      </w:pPr>
    </w:p>
    <w:p w14:paraId="1B013761" w14:textId="77777777" w:rsidR="009C533A" w:rsidRPr="003616D0" w:rsidRDefault="00A854E3">
      <w:pPr>
        <w:rPr>
          <w:b/>
          <w:bCs/>
          <w:sz w:val="22"/>
          <w:szCs w:val="22"/>
        </w:rPr>
      </w:pPr>
      <w:r w:rsidRPr="003616D0">
        <w:rPr>
          <w:b/>
          <w:bCs/>
          <w:noProof/>
          <w:sz w:val="22"/>
          <w:szCs w:val="22"/>
        </w:rPr>
        <w:t>&lt;&lt;addlFeeText&gt;&gt;</w:t>
      </w:r>
      <w:r w:rsidRPr="003616D0">
        <w:rPr>
          <w:b/>
          <w:bCs/>
          <w:sz w:val="22"/>
          <w:szCs w:val="22"/>
        </w:rPr>
        <w:t xml:space="preserve"> </w:t>
      </w:r>
      <w:r w:rsidR="00BC6517" w:rsidRPr="003E034B">
        <w:rPr>
          <w:b/>
          <w:bCs/>
          <w:noProof/>
          <w:sz w:val="22"/>
          <w:szCs w:val="22"/>
        </w:rPr>
        <w:t xml:space="preserve">If applicable, any papers or fees supplied herewith are considered to be timely filed pursuant to </w:t>
      </w:r>
      <w:r w:rsidR="00BC6517" w:rsidRPr="003E034B">
        <w:rPr>
          <w:b/>
          <w:bCs/>
          <w:noProof/>
          <w:sz w:val="22"/>
          <w:szCs w:val="22"/>
          <w:lang w:val="en"/>
        </w:rPr>
        <w:t>37 C.F.R. § 1.7(a)</w:t>
      </w:r>
      <w:r w:rsidR="00BC6517" w:rsidRPr="003E034B">
        <w:rPr>
          <w:b/>
          <w:bCs/>
          <w:noProof/>
          <w:sz w:val="22"/>
          <w:szCs w:val="22"/>
        </w:rPr>
        <w:t>, the response period falling on a Federal Holiday, Saturday or Sunday being extended to the next succeeding business day.</w:t>
      </w:r>
    </w:p>
    <w:p w14:paraId="18B65025" w14:textId="77777777" w:rsidR="00E52E05" w:rsidRDefault="00E52E05">
      <w:pPr>
        <w:rPr>
          <w:sz w:val="20"/>
          <w:szCs w:val="20"/>
        </w:rPr>
      </w:pPr>
    </w:p>
    <w:p w14:paraId="252D4EFE" w14:textId="7DF7119E" w:rsidR="000C6859" w:rsidRPr="00B977E6" w:rsidRDefault="00DC790E"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</w:t>
      </w:r>
      <w:r w:rsidRPr="00B977E6">
        <w:t>&lt;&lt;echoSignature&gt;&gt;</w:t>
      </w:r>
    </w:p>
    <w:p w14:paraId="563C3EEA" w14:textId="77777777" w:rsidR="00E52E05" w:rsidRPr="003616D0" w:rsidRDefault="005071C0">
      <w:pPr>
        <w:tabs>
          <w:tab w:val="left" w:pos="6480"/>
          <w:tab w:val="left" w:pos="10080"/>
        </w:tabs>
        <w:rPr>
          <w:sz w:val="22"/>
          <w:szCs w:val="22"/>
          <w:u w:val="single"/>
        </w:rPr>
      </w:pPr>
      <w:r w:rsidRPr="003616D0">
        <w:rPr>
          <w:sz w:val="22"/>
          <w:szCs w:val="22"/>
          <w:u w:val="single"/>
        </w:rPr>
        <w:t>&lt;&lt;upperFirmName&gt;&gt;</w:t>
      </w:r>
      <w:r w:rsidR="00E52E05" w:rsidRPr="003616D0">
        <w:rPr>
          <w:sz w:val="22"/>
          <w:szCs w:val="22"/>
        </w:rPr>
        <w:tab/>
        <w:t xml:space="preserve">By: </w:t>
      </w:r>
      <w:r w:rsidR="00E52E05" w:rsidRPr="003616D0">
        <w:rPr>
          <w:sz w:val="22"/>
          <w:szCs w:val="22"/>
          <w:u w:val="single"/>
        </w:rPr>
        <w:tab/>
      </w:r>
    </w:p>
    <w:p w14:paraId="60466C46" w14:textId="77777777" w:rsidR="00E52E05" w:rsidRPr="003616D0" w:rsidRDefault="00E52E05">
      <w:pPr>
        <w:tabs>
          <w:tab w:val="left" w:pos="6480"/>
          <w:tab w:val="left" w:pos="10080"/>
        </w:tabs>
        <w:rPr>
          <w:sz w:val="22"/>
          <w:szCs w:val="22"/>
          <w:u w:val="single"/>
        </w:rPr>
      </w:pPr>
      <w:r w:rsidRPr="003616D0">
        <w:rPr>
          <w:sz w:val="22"/>
          <w:szCs w:val="22"/>
        </w:rPr>
        <w:lastRenderedPageBreak/>
        <w:t xml:space="preserve">Customer Number: </w:t>
      </w:r>
      <w:r w:rsidR="005071C0" w:rsidRPr="003616D0">
        <w:rPr>
          <w:sz w:val="22"/>
          <w:szCs w:val="22"/>
        </w:rPr>
        <w:t>&lt;&lt;custNoCorresp&gt;&gt;</w:t>
      </w:r>
      <w:r w:rsidRPr="003616D0">
        <w:rPr>
          <w:sz w:val="22"/>
          <w:szCs w:val="22"/>
        </w:rPr>
        <w:tab/>
      </w:r>
      <w:r w:rsidR="005071C0" w:rsidRPr="003616D0">
        <w:rPr>
          <w:sz w:val="22"/>
          <w:szCs w:val="22"/>
        </w:rPr>
        <w:t>&lt;&lt;SAName&gt;&gt;</w:t>
      </w:r>
    </w:p>
    <w:p w14:paraId="08B4AE65" w14:textId="77777777" w:rsidR="00E52E05" w:rsidRPr="003616D0" w:rsidRDefault="00E52E05">
      <w:pPr>
        <w:tabs>
          <w:tab w:val="left" w:pos="6480"/>
          <w:tab w:val="left" w:pos="10080"/>
        </w:tabs>
        <w:rPr>
          <w:sz w:val="22"/>
          <w:szCs w:val="22"/>
          <w:u w:val="single"/>
        </w:rPr>
      </w:pPr>
      <w:r w:rsidRPr="003616D0">
        <w:rPr>
          <w:sz w:val="22"/>
          <w:szCs w:val="22"/>
        </w:rPr>
        <w:tab/>
        <w:t xml:space="preserve">Reg. No. </w:t>
      </w:r>
      <w:r w:rsidR="005071C0" w:rsidRPr="003616D0">
        <w:rPr>
          <w:sz w:val="22"/>
          <w:szCs w:val="22"/>
        </w:rPr>
        <w:t>&lt;&lt;SARegNo&gt;&gt;</w:t>
      </w:r>
    </w:p>
    <w:p w14:paraId="169320ED" w14:textId="77777777" w:rsidR="000C6859" w:rsidRDefault="000C6859" w:rsidP="000C6859">
      <w:pPr>
        <w:ind w:left="432" w:hanging="432"/>
        <w:rPr>
          <w:sz w:val="16"/>
          <w:szCs w:val="18"/>
        </w:rPr>
      </w:pPr>
    </w:p>
    <w:p w14:paraId="4591D89B" w14:textId="7F97E5A0" w:rsidR="00ED68EF" w:rsidRDefault="00ED68EF" w:rsidP="00ED68EF">
      <w:pPr>
        <w:rPr>
          <w:noProof/>
          <w:sz w:val="16"/>
          <w:szCs w:val="18"/>
        </w:rPr>
      </w:pPr>
    </w:p>
    <w:p w14:paraId="072F9405" w14:textId="77777777" w:rsidR="009C533A" w:rsidRPr="009C533A" w:rsidRDefault="009C533A" w:rsidP="00ED68EF">
      <w:pPr>
        <w:ind w:left="432" w:hanging="432"/>
      </w:pPr>
    </w:p>
    <w:sectPr w:rsidR="009C533A" w:rsidRPr="009C533A" w:rsidSect="00757F7E">
      <w:type w:val="continuous"/>
      <w:pgSz w:w="12240" w:h="15840" w:code="1"/>
      <w:pgMar w:top="864" w:right="720" w:bottom="432" w:left="72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21815A" w14:textId="77777777" w:rsidR="00BC6517" w:rsidRDefault="00BC6517">
      <w:r>
        <w:separator/>
      </w:r>
    </w:p>
  </w:endnote>
  <w:endnote w:type="continuationSeparator" w:id="0">
    <w:p w14:paraId="0DB16411" w14:textId="77777777" w:rsidR="00BC6517" w:rsidRDefault="00BC65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120D5D" w14:textId="77777777" w:rsidR="00BC6517" w:rsidRDefault="00BC6517">
      <w:r>
        <w:separator/>
      </w:r>
    </w:p>
  </w:footnote>
  <w:footnote w:type="continuationSeparator" w:id="0">
    <w:p w14:paraId="0F873353" w14:textId="77777777" w:rsidR="00BC6517" w:rsidRDefault="00BC65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3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517"/>
    <w:rsid w:val="0000506A"/>
    <w:rsid w:val="00030F94"/>
    <w:rsid w:val="000C6859"/>
    <w:rsid w:val="00126618"/>
    <w:rsid w:val="00144225"/>
    <w:rsid w:val="00226641"/>
    <w:rsid w:val="0022706A"/>
    <w:rsid w:val="002910CE"/>
    <w:rsid w:val="002A2F87"/>
    <w:rsid w:val="003616D0"/>
    <w:rsid w:val="00366D02"/>
    <w:rsid w:val="003A265A"/>
    <w:rsid w:val="004229BA"/>
    <w:rsid w:val="0048411B"/>
    <w:rsid w:val="00485089"/>
    <w:rsid w:val="005071C0"/>
    <w:rsid w:val="00562825"/>
    <w:rsid w:val="005A1CE4"/>
    <w:rsid w:val="00626C67"/>
    <w:rsid w:val="006835D8"/>
    <w:rsid w:val="00691B1B"/>
    <w:rsid w:val="006F6157"/>
    <w:rsid w:val="00757F7E"/>
    <w:rsid w:val="00777A29"/>
    <w:rsid w:val="007F3E8A"/>
    <w:rsid w:val="00893D4D"/>
    <w:rsid w:val="00955949"/>
    <w:rsid w:val="009A4C4C"/>
    <w:rsid w:val="009C533A"/>
    <w:rsid w:val="009E7A46"/>
    <w:rsid w:val="00A46CDD"/>
    <w:rsid w:val="00A73A12"/>
    <w:rsid w:val="00A854E3"/>
    <w:rsid w:val="00AA1DCE"/>
    <w:rsid w:val="00B47402"/>
    <w:rsid w:val="00B977E6"/>
    <w:rsid w:val="00BC6517"/>
    <w:rsid w:val="00C16648"/>
    <w:rsid w:val="00C4763E"/>
    <w:rsid w:val="00C61016"/>
    <w:rsid w:val="00C80705"/>
    <w:rsid w:val="00D74871"/>
    <w:rsid w:val="00DC790E"/>
    <w:rsid w:val="00E22CC8"/>
    <w:rsid w:val="00E37887"/>
    <w:rsid w:val="00E4032C"/>
    <w:rsid w:val="00E425A1"/>
    <w:rsid w:val="00E52E05"/>
    <w:rsid w:val="00E63DB1"/>
    <w:rsid w:val="00EC2B37"/>
    <w:rsid w:val="00ED68EF"/>
    <w:rsid w:val="00F175A2"/>
    <w:rsid w:val="00F20AA1"/>
    <w:rsid w:val="00F91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E795DD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2"/>
      <w:szCs w:val="2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  <w:sz w:val="22"/>
      <w:szCs w:val="22"/>
      <w:u w:val="single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Header">
    <w:name w:val="header"/>
    <w:basedOn w:val="Normal"/>
    <w:rsid w:val="009C53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C533A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00506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designxmit_2.dotx</Template>
  <TotalTime>0</TotalTime>
  <Pages>2</Pages>
  <Words>242</Words>
  <Characters>1384</Characters>
  <Application>Microsoft Office Word</Application>
  <DocSecurity>0</DocSecurity>
  <PresentationFormat>15|.DOCX</PresentationFormat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Design Application Transmittal  (849805.DOC;1)</vt:lpstr>
    </vt:vector>
  </TitlesOfParts>
  <Company>easy pack</Company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Application Transmittal  (849805.DOC;1)</dc:title>
  <dc:subject/>
  <dc:creator>Emily Bates</dc:creator>
  <cp:keywords/>
  <dc:description/>
  <cp:lastModifiedBy>Jacob Burns</cp:lastModifiedBy>
  <cp:revision>2</cp:revision>
  <cp:lastPrinted>2008-05-07T15:03:00Z</cp:lastPrinted>
  <dcterms:created xsi:type="dcterms:W3CDTF">2024-06-03T23:54:00Z</dcterms:created>
  <dcterms:modified xsi:type="dcterms:W3CDTF">2024-06-03T23:54:00Z</dcterms:modified>
</cp:coreProperties>
</file>