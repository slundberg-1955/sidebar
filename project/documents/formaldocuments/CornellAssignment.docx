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12A98" w14:textId="77777777" w:rsidR="005D16A3" w:rsidRDefault="005D16A3" w:rsidP="009B134D">
      <w:pPr>
        <w:pStyle w:val="Default"/>
        <w:jc w:val="center"/>
        <w:rPr>
          <w:b/>
        </w:rPr>
      </w:pPr>
    </w:p>
    <w:p w14:paraId="60EBCE60" w14:textId="77777777" w:rsidR="009B134D" w:rsidRPr="005D16A3" w:rsidRDefault="009B134D" w:rsidP="009B134D">
      <w:pPr>
        <w:pStyle w:val="Default"/>
        <w:jc w:val="center"/>
        <w:rPr>
          <w:b/>
        </w:rPr>
      </w:pPr>
      <w:r w:rsidRPr="005D16A3">
        <w:rPr>
          <w:b/>
        </w:rPr>
        <w:t>Cornell University ASSIGNMENT</w:t>
      </w:r>
    </w:p>
    <w:p w14:paraId="51592BD0" w14:textId="77777777" w:rsidR="009B134D" w:rsidRPr="005D16A3" w:rsidRDefault="009B134D" w:rsidP="009B134D">
      <w:pPr>
        <w:rPr>
          <w:szCs w:val="24"/>
        </w:rPr>
      </w:pPr>
    </w:p>
    <w:p w14:paraId="64F2BCD4" w14:textId="64D10ABB" w:rsidR="00B83DDA" w:rsidRPr="00B83DDA" w:rsidRDefault="009B134D" w:rsidP="00B83DDA">
      <w:pPr>
        <w:pStyle w:val="BodyText"/>
        <w:ind w:firstLine="1440"/>
        <w:rPr>
          <w:szCs w:val="24"/>
        </w:rPr>
      </w:pPr>
      <w:r w:rsidRPr="005D16A3">
        <w:rPr>
          <w:szCs w:val="24"/>
        </w:rPr>
        <w:t xml:space="preserve">WHEREAS, &lt;&lt;singularPluralTextProper&gt;&gt;, </w:t>
      </w:r>
      <w:r w:rsidR="009C7B32" w:rsidRPr="006B1769">
        <w:rPr>
          <w:szCs w:val="24"/>
        </w:rPr>
        <w:t>&lt;&lt;</w:t>
      </w:r>
      <w:r w:rsidR="00DC6D18" w:rsidRPr="006B1769">
        <w:rPr>
          <w:szCs w:val="24"/>
        </w:rPr>
        <w:t>inventorAddrList</w:t>
      </w:r>
      <w:r w:rsidRPr="006B1769">
        <w:rPr>
          <w:szCs w:val="24"/>
        </w:rPr>
        <w:t>&gt;&gt;</w:t>
      </w:r>
      <w:r w:rsidR="00DC6D18">
        <w:rPr>
          <w:szCs w:val="24"/>
        </w:rPr>
        <w:t xml:space="preserve"> </w:t>
      </w:r>
      <w:r w:rsidRPr="005D16A3">
        <w:rPr>
          <w:szCs w:val="24"/>
        </w:rPr>
        <w:t xml:space="preserve">have invented certain new and useful improvements in </w:t>
      </w:r>
      <w:r w:rsidRPr="005D16A3">
        <w:rPr>
          <w:b/>
          <w:szCs w:val="24"/>
        </w:rPr>
        <w:t xml:space="preserve">&lt;&lt;title&gt;&gt; </w:t>
      </w:r>
      <w:r w:rsidRPr="005D16A3">
        <w:rPr>
          <w:szCs w:val="24"/>
        </w:rPr>
        <w:t xml:space="preserve">for which an application for Letters Patent in the United States </w:t>
      </w:r>
      <w:r w:rsidR="001A4478" w:rsidRPr="006B1769">
        <w:rPr>
          <w:szCs w:val="24"/>
        </w:rPr>
        <w:t>&lt;&lt;filedText&gt;&gt;; &lt;&lt;applicationTypeText&gt;&gt;;</w:t>
      </w:r>
    </w:p>
    <w:p w14:paraId="4F42EAEE" w14:textId="77777777" w:rsidR="009B134D" w:rsidRPr="005D16A3" w:rsidRDefault="009B134D" w:rsidP="009B134D">
      <w:pPr>
        <w:pStyle w:val="BodyText"/>
        <w:ind w:firstLine="1440"/>
        <w:rPr>
          <w:szCs w:val="24"/>
        </w:rPr>
      </w:pPr>
      <w:r w:rsidRPr="005D16A3">
        <w:rPr>
          <w:szCs w:val="24"/>
        </w:rPr>
        <w:t xml:space="preserve">AND WHEREAS, </w:t>
      </w:r>
      <w:r w:rsidRPr="005D16A3">
        <w:rPr>
          <w:b/>
          <w:szCs w:val="24"/>
        </w:rPr>
        <w:t>Cornell University</w:t>
      </w:r>
      <w:r w:rsidRPr="005D16A3">
        <w:rPr>
          <w:szCs w:val="24"/>
        </w:rPr>
        <w:t xml:space="preserve">, with its principal place of business at the </w:t>
      </w:r>
      <w:r w:rsidRPr="005D16A3">
        <w:rPr>
          <w:b/>
          <w:szCs w:val="24"/>
        </w:rPr>
        <w:t>Center for Technology Licensing (“CTL”) at Cornell University, 395 Pine Tree Road, Suite 310, Ithaca, New York 14850 USA</w:t>
      </w:r>
      <w:r w:rsidRPr="005D16A3">
        <w:rPr>
          <w:szCs w:val="24"/>
        </w:rPr>
        <w:t>, is entitled to acquire the entire right, title and interest in and to the said improvements and the said Application:</w:t>
      </w:r>
    </w:p>
    <w:p w14:paraId="553B851A" w14:textId="77777777" w:rsidR="009B134D" w:rsidRPr="005D16A3" w:rsidRDefault="009B134D" w:rsidP="009B134D">
      <w:pPr>
        <w:pStyle w:val="BodyText"/>
        <w:ind w:firstLine="1440"/>
        <w:rPr>
          <w:szCs w:val="24"/>
        </w:rPr>
      </w:pPr>
      <w:r w:rsidRPr="005D16A3">
        <w:rPr>
          <w:szCs w:val="24"/>
        </w:rPr>
        <w:t xml:space="preserve">NOW, THEREFORE, for good and valuable consideration, including salary or payment for the making of inventions, or employee benefits, the receipt of which is hereby acknowledged, &lt;&lt;singularPluralText&gt;&gt;, the said inventor&lt;&lt;plurals&gt;&gt;, do hereby acknowledge that &lt;&lt;singularPluralText&gt;&gt; have sold, assigned, transferred and set over, and by these presents do hereby sell, assign, transfer and set over, unto the said </w:t>
      </w:r>
      <w:r w:rsidRPr="005D16A3">
        <w:rPr>
          <w:b/>
          <w:szCs w:val="24"/>
        </w:rPr>
        <w:t>Cornell University</w:t>
      </w:r>
      <w:r w:rsidRPr="005D16A3">
        <w:rPr>
          <w:szCs w:val="24"/>
        </w:rPr>
        <w:t xml:space="preserve">, its successors, legal representatives and assigns, the entire right, title and interest throughout the world in, to and under the said improvements, and the said application and all divisions, renewals, and continuations thereof, and all Letters Patent of the United States which may be granted thereon and all reissues and extensions thereof, and all rights of priority under International Conventions and applications for Letters Patent which may hereafter be filed for said improvements in any country or countries foreign to the United States, and all Letters Patent which may be granted for said improvements in any country or countries foreign to the United States and all extensions, renewals and reissues thereof; and we hereby authorize and request the Commissioner of Patents of the United States, and any Official of any country or countries foreign to the United States, whose duty it is to issue patents on applications as aforesaid, to issue all Letters Patent for said improvements to the said </w:t>
      </w:r>
      <w:r w:rsidRPr="005D16A3">
        <w:rPr>
          <w:b/>
          <w:szCs w:val="24"/>
        </w:rPr>
        <w:t>Cornell University</w:t>
      </w:r>
      <w:r w:rsidRPr="005D16A3">
        <w:rPr>
          <w:szCs w:val="24"/>
        </w:rPr>
        <w:t>, its successors, legal representatives and assigns, in accordance with the terms of this instrument.</w:t>
      </w:r>
    </w:p>
    <w:p w14:paraId="676E0BB6" w14:textId="77777777" w:rsidR="009B134D" w:rsidRPr="005D16A3" w:rsidRDefault="009B134D" w:rsidP="009B134D">
      <w:pPr>
        <w:pStyle w:val="BodyText"/>
        <w:spacing w:after="0"/>
        <w:ind w:firstLine="1440"/>
        <w:rPr>
          <w:szCs w:val="24"/>
        </w:rPr>
      </w:pPr>
      <w:r w:rsidRPr="005D16A3">
        <w:rPr>
          <w:szCs w:val="24"/>
        </w:rPr>
        <w:t xml:space="preserve">AND &lt;&lt;singularPluralTextUpper&gt;&gt; HEREBY covenant and agree that we will communicate to the said </w:t>
      </w:r>
      <w:r w:rsidRPr="005D16A3">
        <w:rPr>
          <w:b/>
          <w:szCs w:val="24"/>
        </w:rPr>
        <w:t>Cornell University</w:t>
      </w:r>
      <w:r w:rsidRPr="005D16A3">
        <w:rPr>
          <w:szCs w:val="24"/>
        </w:rPr>
        <w:t xml:space="preserve">, its successors, legal representatives, and assigns, any facts known to us respecting said improvements and testify in any legal proceeding, sign all lawful papers, execute all divisional, continuing, and reissue applications, make all rightful oaths and generally do everything possible to aid the said </w:t>
      </w:r>
      <w:r w:rsidRPr="005D16A3">
        <w:rPr>
          <w:b/>
          <w:szCs w:val="24"/>
        </w:rPr>
        <w:t>Cornell University</w:t>
      </w:r>
      <w:r w:rsidRPr="005D16A3">
        <w:rPr>
          <w:szCs w:val="24"/>
        </w:rPr>
        <w:t>, its successors, legal representatives, and assigns, to obtain and enforce proper patent protection for said improvements in all countries.</w:t>
      </w:r>
    </w:p>
    <w:p w14:paraId="03C43A16" w14:textId="77777777" w:rsidR="009B134D" w:rsidRPr="005D16A3" w:rsidRDefault="009B134D" w:rsidP="009B134D">
      <w:pPr>
        <w:ind w:firstLine="1440"/>
        <w:rPr>
          <w:szCs w:val="24"/>
        </w:rPr>
      </w:pPr>
      <w:r w:rsidRPr="005D16A3">
        <w:rPr>
          <w:szCs w:val="24"/>
        </w:rPr>
        <w:br w:type="page"/>
      </w:r>
    </w:p>
    <w:tbl>
      <w:tblPr>
        <w:tblW w:w="0" w:type="auto"/>
        <w:tblBorders>
          <w:insideV w:val="single" w:sz="4" w:space="0" w:color="auto"/>
        </w:tblBorders>
        <w:tblLook w:val="04A0" w:firstRow="1" w:lastRow="0" w:firstColumn="1" w:lastColumn="0" w:noHBand="0" w:noVBand="1"/>
      </w:tblPr>
      <w:tblGrid>
        <w:gridCol w:w="9029"/>
      </w:tblGrid>
      <w:tr w:rsidR="009B134D" w:rsidRPr="005D16A3" w14:paraId="206F430F" w14:textId="77777777" w:rsidTr="00BA2F6A">
        <w:tc>
          <w:tcPr>
            <w:tcW w:w="9245" w:type="dxa"/>
            <w:shd w:val="clear" w:color="auto" w:fill="auto"/>
          </w:tcPr>
          <w:p w14:paraId="07375080" w14:textId="0B607CD2" w:rsidR="006A4BE2" w:rsidRPr="006A4BE2" w:rsidRDefault="006A4BE2" w:rsidP="00BA2F6A">
            <w:pPr>
              <w:rPr>
                <w:b/>
                <w:szCs w:val="24"/>
              </w:rPr>
            </w:pPr>
            <w:r w:rsidRPr="006A4BE2">
              <w:rPr>
                <w:b/>
                <w:szCs w:val="24"/>
              </w:rPr>
              <w:lastRenderedPageBreak/>
              <w:t>Witness Option</w:t>
            </w:r>
            <w:r w:rsidR="009C7B32" w:rsidRPr="006A4BE2">
              <w:rPr>
                <w:b/>
                <w:szCs w:val="24"/>
              </w:rPr>
              <w:t xml:space="preserve">  </w:t>
            </w:r>
          </w:p>
          <w:p w14:paraId="61D033CF" w14:textId="77777777" w:rsidR="006A4BE2" w:rsidRDefault="006A4BE2" w:rsidP="00BA2F6A">
            <w:pPr>
              <w:rPr>
                <w:szCs w:val="24"/>
              </w:rPr>
            </w:pPr>
          </w:p>
          <w:p w14:paraId="19F4FFDD" w14:textId="7017F2F2" w:rsidR="009B134D" w:rsidRPr="005D16A3" w:rsidRDefault="009B134D" w:rsidP="00BA2F6A">
            <w:pPr>
              <w:rPr>
                <w:szCs w:val="24"/>
              </w:rPr>
            </w:pPr>
            <w:r w:rsidRPr="005D16A3">
              <w:rPr>
                <w:szCs w:val="24"/>
              </w:rPr>
              <w:t xml:space="preserve">Assignor:        </w:t>
            </w:r>
            <w:r w:rsidR="009C7B32">
              <w:rPr>
                <w:szCs w:val="24"/>
              </w:rPr>
              <w:t xml:space="preserve">                                                    </w:t>
            </w:r>
            <w:r w:rsidRPr="005D16A3">
              <w:rPr>
                <w:szCs w:val="24"/>
              </w:rPr>
              <w:t>Date:</w:t>
            </w:r>
          </w:p>
          <w:p w14:paraId="670878A8" w14:textId="77777777" w:rsidR="009C7B32" w:rsidRDefault="009B134D" w:rsidP="00BA2F6A">
            <w:pPr>
              <w:rPr>
                <w:szCs w:val="24"/>
              </w:rPr>
            </w:pPr>
            <w:r w:rsidRPr="005D16A3">
              <w:rPr>
                <w:szCs w:val="24"/>
              </w:rPr>
              <w:t xml:space="preserve">   </w:t>
            </w:r>
          </w:p>
          <w:p w14:paraId="4B09A7C9" w14:textId="6F23AA25" w:rsidR="009B134D" w:rsidRPr="005D16A3" w:rsidRDefault="00AD2DF5" w:rsidP="00AD2DF5">
            <w:pPr>
              <w:tabs>
                <w:tab w:val="left" w:pos="4965"/>
              </w:tabs>
              <w:rPr>
                <w:szCs w:val="24"/>
              </w:rPr>
            </w:pPr>
            <w:r>
              <w:rPr>
                <w:noProof/>
                <w:szCs w:val="24"/>
              </w:rPr>
              <mc:AlternateContent>
                <mc:Choice Requires="wps">
                  <w:drawing>
                    <wp:anchor distT="4294967295" distB="4294967295" distL="114300" distR="114300" simplePos="0" relativeHeight="251661312" behindDoc="0" locked="0" layoutInCell="1" allowOverlap="1" wp14:anchorId="3E874FD1" wp14:editId="3387E1BB">
                      <wp:simplePos x="0" y="0"/>
                      <wp:positionH relativeFrom="column">
                        <wp:posOffset>2988944</wp:posOffset>
                      </wp:positionH>
                      <wp:positionV relativeFrom="paragraph">
                        <wp:posOffset>153035</wp:posOffset>
                      </wp:positionV>
                      <wp:extent cx="2578735" cy="0"/>
                      <wp:effectExtent l="0" t="0" r="31115" b="1905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787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1F5C7E6"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35pt,12.05pt" to="438.4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">
                      <o:lock v:ext="edit" shapetype="f"/>
                    </v:line>
                  </w:pict>
                </mc:Fallback>
              </mc:AlternateContent>
            </w:r>
            <w:r w:rsidR="009C7B32" w:rsidRPr="009C7B32">
              <w:rPr>
                <w:noProof/>
                <w:szCs w:val="24"/>
              </w:rPr>
              <mc:AlternateContent>
                <mc:Choice Requires="wps">
                  <w:drawing>
                    <wp:anchor distT="0" distB="0" distL="114300" distR="114300" simplePos="0" relativeHeight="251663360" behindDoc="0" locked="0" layoutInCell="1" allowOverlap="1" wp14:anchorId="680DD2D9" wp14:editId="371001E6">
                      <wp:simplePos x="0" y="0"/>
                      <wp:positionH relativeFrom="column">
                        <wp:posOffset>85725</wp:posOffset>
                      </wp:positionH>
                      <wp:positionV relativeFrom="paragraph">
                        <wp:posOffset>154940</wp:posOffset>
                      </wp:positionV>
                      <wp:extent cx="27622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08D739" id="_x0000_t32" coordsize="21600,21600" o:spt="32" o:oned="t" path="m,l21600,21600e" filled="f">
                      <v:path arrowok="t" fillok="f" o:connecttype="none"/>
                      <o:lock v:ext="edit" shapetype="t"/>
                    </v:shapetype>
                    <v:shape id="Straight Arrow Connector 1" o:spid="_x0000_s1026" type="#_x0000_t32" style="position:absolute;margin-left:6.75pt;margin-top:12.2pt;width:21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"/>
                  </w:pict>
                </mc:Fallback>
              </mc:AlternateContent>
            </w:r>
            <w:r w:rsidR="009C7B32">
              <w:rPr>
                <w:szCs w:val="24"/>
              </w:rPr>
              <w:t xml:space="preserve">  </w:t>
            </w:r>
            <w:r w:rsidR="009C7B32" w:rsidRPr="009C7B32">
              <w:rPr>
                <w:szCs w:val="24"/>
              </w:rPr>
              <w:t>&lt;&lt;echoSignature&gt;&gt;</w:t>
            </w:r>
            <w:r w:rsidR="009B134D" w:rsidRPr="005D16A3">
              <w:rPr>
                <w:szCs w:val="24"/>
              </w:rPr>
              <w:t xml:space="preserve">          </w:t>
            </w:r>
            <w:r>
              <w:rPr>
                <w:szCs w:val="24"/>
              </w:rPr>
              <w:tab/>
              <w:t>&lt;&lt;signatureDate&gt;&gt;</w:t>
            </w:r>
          </w:p>
          <w:tbl>
            <w:tblPr>
              <w:tblW w:w="0" w:type="auto"/>
              <w:tblLook w:val="04A0" w:firstRow="1" w:lastRow="0" w:firstColumn="1" w:lastColumn="0" w:noHBand="0" w:noVBand="1"/>
            </w:tblPr>
            <w:tblGrid>
              <w:gridCol w:w="4424"/>
              <w:gridCol w:w="4389"/>
            </w:tblGrid>
            <w:tr w:rsidR="009B134D" w:rsidRPr="005D16A3" w14:paraId="0A7634E0" w14:textId="77777777" w:rsidTr="00BA2F6A">
              <w:trPr>
                <w:trHeight w:val="2250"/>
              </w:trPr>
              <w:tc>
                <w:tcPr>
                  <w:tcW w:w="4515" w:type="dxa"/>
                  <w:shd w:val="clear" w:color="auto" w:fill="auto"/>
                </w:tcPr>
                <w:p w14:paraId="4C76B34B" w14:textId="26F65A33" w:rsidR="009B134D" w:rsidRPr="005D16A3" w:rsidRDefault="009C7B32" w:rsidP="00BA2F6A">
                  <w:pPr>
                    <w:keepNext/>
                    <w:keepLines/>
                    <w:rPr>
                      <w:szCs w:val="24"/>
                    </w:rPr>
                  </w:pPr>
                  <w:r w:rsidRPr="009C7B32">
                    <w:rPr>
                      <w:szCs w:val="24"/>
                    </w:rPr>
                    <w:t>&lt;&lt;inventorName&gt;&gt;</w:t>
                  </w:r>
                </w:p>
                <w:p w14:paraId="00C925F5" w14:textId="77777777" w:rsidR="009C7B32" w:rsidRDefault="009C7B32" w:rsidP="00BA2F6A">
                  <w:pPr>
                    <w:keepNext/>
                    <w:keepLines/>
                    <w:spacing w:line="360" w:lineRule="auto"/>
                    <w:rPr>
                      <w:szCs w:val="24"/>
                    </w:rPr>
                  </w:pPr>
                </w:p>
                <w:p w14:paraId="3FC1D616" w14:textId="77777777" w:rsidR="009B134D" w:rsidRPr="005D16A3" w:rsidRDefault="009B134D" w:rsidP="00BA2F6A">
                  <w:pPr>
                    <w:keepNext/>
                    <w:keepLines/>
                    <w:spacing w:line="360" w:lineRule="auto"/>
                    <w:rPr>
                      <w:szCs w:val="24"/>
                    </w:rPr>
                  </w:pPr>
                  <w:r w:rsidRPr="005D16A3">
                    <w:rPr>
                      <w:szCs w:val="24"/>
                    </w:rPr>
                    <w:t>Witnessed By:</w:t>
                  </w:r>
                </w:p>
                <w:p w14:paraId="0A3ED8AC" w14:textId="27BCA41F" w:rsidR="009B134D" w:rsidRPr="005D16A3" w:rsidRDefault="00AD2DF5" w:rsidP="00BA2F6A">
                  <w:pPr>
                    <w:keepNext/>
                    <w:keepLines/>
                    <w:spacing w:line="360" w:lineRule="auto"/>
                    <w:rPr>
                      <w:szCs w:val="24"/>
                    </w:rPr>
                  </w:pPr>
                  <w:r>
                    <w:rPr>
                      <w:noProof/>
                      <w:szCs w:val="24"/>
                    </w:rPr>
                    <mc:AlternateContent>
                      <mc:Choice Requires="wps">
                        <w:drawing>
                          <wp:anchor distT="4294967295" distB="4294967295" distL="114300" distR="114300" simplePos="0" relativeHeight="251654144" behindDoc="0" locked="0" layoutInCell="1" allowOverlap="1" wp14:anchorId="50AF6426" wp14:editId="5AE0BF7A">
                            <wp:simplePos x="0" y="0"/>
                            <wp:positionH relativeFrom="column">
                              <wp:posOffset>-38100</wp:posOffset>
                            </wp:positionH>
                            <wp:positionV relativeFrom="paragraph">
                              <wp:posOffset>253365</wp:posOffset>
                            </wp:positionV>
                            <wp:extent cx="2769870" cy="0"/>
                            <wp:effectExtent l="0" t="0" r="3048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98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16802AC" id="Straight Connector 8"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9.95pt" to="215.1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">
                            <o:lock v:ext="edit" shapetype="f"/>
                          </v:line>
                        </w:pict>
                      </mc:Fallback>
                    </mc:AlternateContent>
                  </w:r>
                </w:p>
                <w:p w14:paraId="280AF2C9" w14:textId="69F2EEB6" w:rsidR="009B134D" w:rsidRPr="005D16A3" w:rsidRDefault="009B134D" w:rsidP="00BA2F6A">
                  <w:pPr>
                    <w:keepNext/>
                    <w:keepLines/>
                    <w:spacing w:line="360" w:lineRule="auto"/>
                    <w:rPr>
                      <w:i/>
                      <w:iCs/>
                      <w:szCs w:val="24"/>
                    </w:rPr>
                  </w:pPr>
                  <w:r w:rsidRPr="005D16A3">
                    <w:rPr>
                      <w:i/>
                      <w:iCs/>
                      <w:szCs w:val="24"/>
                    </w:rPr>
                    <w:t>First Witness Signature</w:t>
                  </w:r>
                </w:p>
                <w:p w14:paraId="4710DA9E" w14:textId="77777777" w:rsidR="009B134D" w:rsidRPr="005D16A3" w:rsidRDefault="009B134D" w:rsidP="00BA2F6A">
                  <w:pPr>
                    <w:keepNext/>
                    <w:keepLines/>
                    <w:tabs>
                      <w:tab w:val="left" w:pos="1080"/>
                    </w:tabs>
                    <w:rPr>
                      <w:szCs w:val="24"/>
                    </w:rPr>
                  </w:pPr>
                </w:p>
                <w:p w14:paraId="6C9FB1D1" w14:textId="244E97BE" w:rsidR="009B134D" w:rsidRPr="005D16A3" w:rsidRDefault="005A6249" w:rsidP="00BA2F6A">
                  <w:pPr>
                    <w:keepNext/>
                    <w:keepLines/>
                    <w:tabs>
                      <w:tab w:val="left" w:pos="1080"/>
                    </w:tabs>
                    <w:spacing w:line="360" w:lineRule="auto"/>
                    <w:rPr>
                      <w:szCs w:val="24"/>
                    </w:rPr>
                  </w:pPr>
                  <w:r>
                    <w:rPr>
                      <w:noProof/>
                      <w:szCs w:val="24"/>
                    </w:rPr>
                    <mc:AlternateContent>
                      <mc:Choice Requires="wps">
                        <w:drawing>
                          <wp:anchor distT="4294967295" distB="4294967295" distL="114300" distR="114300" simplePos="0" relativeHeight="251656192" behindDoc="0" locked="0" layoutInCell="1" allowOverlap="1" wp14:anchorId="73A1E556" wp14:editId="433D1244">
                            <wp:simplePos x="0" y="0"/>
                            <wp:positionH relativeFrom="column">
                              <wp:posOffset>850900</wp:posOffset>
                            </wp:positionH>
                            <wp:positionV relativeFrom="paragraph">
                              <wp:posOffset>142875</wp:posOffset>
                            </wp:positionV>
                            <wp:extent cx="1880870" cy="0"/>
                            <wp:effectExtent l="0" t="0" r="2413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08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7ECC377" id="Straight Connector 10"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pt,11.25pt" to="215.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">
                            <o:lock v:ext="edit" shapetype="f"/>
                          </v:line>
                        </w:pict>
                      </mc:Fallback>
                    </mc:AlternateContent>
                  </w:r>
                  <w:r w:rsidR="009B134D" w:rsidRPr="005D16A3">
                    <w:rPr>
                      <w:szCs w:val="24"/>
                    </w:rPr>
                    <w:t>Printed Name:</w:t>
                  </w:r>
                </w:p>
                <w:p w14:paraId="457597A3" w14:textId="69589A0A" w:rsidR="009B134D" w:rsidRPr="005D16A3" w:rsidRDefault="005A6249" w:rsidP="00BA2F6A">
                  <w:pPr>
                    <w:keepNext/>
                    <w:keepLines/>
                    <w:tabs>
                      <w:tab w:val="left" w:pos="1080"/>
                    </w:tabs>
                    <w:spacing w:line="360" w:lineRule="auto"/>
                    <w:rPr>
                      <w:spacing w:val="-3"/>
                      <w:szCs w:val="24"/>
                    </w:rPr>
                  </w:pPr>
                  <w:r>
                    <w:rPr>
                      <w:noProof/>
                      <w:szCs w:val="24"/>
                    </w:rPr>
                    <mc:AlternateContent>
                      <mc:Choice Requires="wps">
                        <w:drawing>
                          <wp:anchor distT="4294967295" distB="4294967295" distL="114300" distR="114300" simplePos="0" relativeHeight="251658240" behindDoc="0" locked="0" layoutInCell="1" allowOverlap="1" wp14:anchorId="24E804C9" wp14:editId="013D7498">
                            <wp:simplePos x="0" y="0"/>
                            <wp:positionH relativeFrom="column">
                              <wp:posOffset>283210</wp:posOffset>
                            </wp:positionH>
                            <wp:positionV relativeFrom="paragraph">
                              <wp:posOffset>165735</wp:posOffset>
                            </wp:positionV>
                            <wp:extent cx="2458085" cy="0"/>
                            <wp:effectExtent l="0" t="0" r="3746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80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729609C" id="Straight Connector 1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3pt,13.05pt" to="215.8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">
                            <o:lock v:ext="edit" shapetype="f"/>
                          </v:line>
                        </w:pict>
                      </mc:Fallback>
                    </mc:AlternateContent>
                  </w:r>
                  <w:r w:rsidR="009B134D" w:rsidRPr="005D16A3">
                    <w:rPr>
                      <w:szCs w:val="24"/>
                    </w:rPr>
                    <w:t>Date:</w:t>
                  </w:r>
                </w:p>
              </w:tc>
              <w:tc>
                <w:tcPr>
                  <w:tcW w:w="4514" w:type="dxa"/>
                  <w:shd w:val="clear" w:color="auto" w:fill="auto"/>
                </w:tcPr>
                <w:p w14:paraId="4B4713AB" w14:textId="14540C2F" w:rsidR="009B134D" w:rsidRPr="005D16A3" w:rsidRDefault="009B134D" w:rsidP="00BA2F6A">
                  <w:pPr>
                    <w:keepNext/>
                    <w:keepLines/>
                    <w:rPr>
                      <w:szCs w:val="24"/>
                    </w:rPr>
                  </w:pPr>
                </w:p>
                <w:p w14:paraId="00CA5D98" w14:textId="77777777" w:rsidR="009C7B32" w:rsidRDefault="009C7B32" w:rsidP="00BA2F6A">
                  <w:pPr>
                    <w:keepNext/>
                    <w:keepLines/>
                    <w:spacing w:line="360" w:lineRule="auto"/>
                    <w:rPr>
                      <w:szCs w:val="24"/>
                    </w:rPr>
                  </w:pPr>
                </w:p>
                <w:p w14:paraId="6E7534DB" w14:textId="77777777" w:rsidR="009B134D" w:rsidRPr="005D16A3" w:rsidRDefault="009B134D" w:rsidP="00BA2F6A">
                  <w:pPr>
                    <w:keepNext/>
                    <w:keepLines/>
                    <w:spacing w:line="360" w:lineRule="auto"/>
                    <w:rPr>
                      <w:szCs w:val="24"/>
                    </w:rPr>
                  </w:pPr>
                  <w:r w:rsidRPr="005D16A3">
                    <w:rPr>
                      <w:szCs w:val="24"/>
                    </w:rPr>
                    <w:t>Witnessed By:</w:t>
                  </w:r>
                </w:p>
                <w:p w14:paraId="2179AEF2" w14:textId="5F1E5CBC" w:rsidR="009B134D" w:rsidRPr="005D16A3" w:rsidRDefault="00AD2DF5" w:rsidP="00BA2F6A">
                  <w:pPr>
                    <w:keepNext/>
                    <w:keepLines/>
                    <w:spacing w:line="360" w:lineRule="auto"/>
                    <w:rPr>
                      <w:szCs w:val="24"/>
                    </w:rPr>
                  </w:pPr>
                  <w:r>
                    <w:rPr>
                      <w:i/>
                      <w:noProof/>
                      <w:szCs w:val="24"/>
                    </w:rPr>
                    <mc:AlternateContent>
                      <mc:Choice Requires="wps">
                        <w:drawing>
                          <wp:anchor distT="4294967295" distB="4294967295" distL="114300" distR="114300" simplePos="0" relativeHeight="251655168" behindDoc="0" locked="0" layoutInCell="1" allowOverlap="1" wp14:anchorId="740C6643" wp14:editId="7E1FD012">
                            <wp:simplePos x="0" y="0"/>
                            <wp:positionH relativeFrom="column">
                              <wp:posOffset>-22225</wp:posOffset>
                            </wp:positionH>
                            <wp:positionV relativeFrom="paragraph">
                              <wp:posOffset>257810</wp:posOffset>
                            </wp:positionV>
                            <wp:extent cx="2712085" cy="0"/>
                            <wp:effectExtent l="0" t="0" r="311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20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4B556B4" id="Straight Connector 9"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pt,20.3pt" to="211.8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">
                            <o:lock v:ext="edit" shapetype="f"/>
                          </v:line>
                        </w:pict>
                      </mc:Fallback>
                    </mc:AlternateContent>
                  </w:r>
                </w:p>
                <w:p w14:paraId="543942D2" w14:textId="6F4903A9" w:rsidR="009B134D" w:rsidRPr="005D16A3" w:rsidRDefault="009B134D" w:rsidP="00BA2F6A">
                  <w:pPr>
                    <w:keepNext/>
                    <w:keepLines/>
                    <w:spacing w:line="360" w:lineRule="auto"/>
                    <w:rPr>
                      <w:i/>
                      <w:iCs/>
                      <w:szCs w:val="24"/>
                    </w:rPr>
                  </w:pPr>
                  <w:r w:rsidRPr="005D16A3">
                    <w:rPr>
                      <w:i/>
                      <w:iCs/>
                      <w:szCs w:val="24"/>
                    </w:rPr>
                    <w:t>Second Witness Signature</w:t>
                  </w:r>
                </w:p>
                <w:p w14:paraId="33C54204" w14:textId="77777777" w:rsidR="009B134D" w:rsidRPr="005D16A3" w:rsidRDefault="009B134D" w:rsidP="00BA2F6A">
                  <w:pPr>
                    <w:keepNext/>
                    <w:keepLines/>
                    <w:tabs>
                      <w:tab w:val="left" w:pos="1080"/>
                    </w:tabs>
                    <w:rPr>
                      <w:szCs w:val="24"/>
                    </w:rPr>
                  </w:pPr>
                </w:p>
                <w:p w14:paraId="3182511F" w14:textId="4992EE3C" w:rsidR="009B134D" w:rsidRPr="005D16A3" w:rsidRDefault="005A6249" w:rsidP="00BA2F6A">
                  <w:pPr>
                    <w:keepNext/>
                    <w:keepLines/>
                    <w:tabs>
                      <w:tab w:val="left" w:pos="1080"/>
                    </w:tabs>
                    <w:spacing w:line="360" w:lineRule="auto"/>
                    <w:rPr>
                      <w:szCs w:val="24"/>
                    </w:rPr>
                  </w:pPr>
                  <w:r>
                    <w:rPr>
                      <w:noProof/>
                      <w:szCs w:val="24"/>
                    </w:rPr>
                    <mc:AlternateContent>
                      <mc:Choice Requires="wps">
                        <w:drawing>
                          <wp:anchor distT="4294967295" distB="4294967295" distL="114300" distR="114300" simplePos="0" relativeHeight="251657216" behindDoc="0" locked="0" layoutInCell="1" allowOverlap="1" wp14:anchorId="1ABC10FA" wp14:editId="227DE6F4">
                            <wp:simplePos x="0" y="0"/>
                            <wp:positionH relativeFrom="column">
                              <wp:posOffset>930275</wp:posOffset>
                            </wp:positionH>
                            <wp:positionV relativeFrom="paragraph">
                              <wp:posOffset>147320</wp:posOffset>
                            </wp:positionV>
                            <wp:extent cx="17526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CD2463D" id="Straight Connector 1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25pt,11.6pt" to="211.2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U6A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">
                            <o:lock v:ext="edit" shapetype="f"/>
                          </v:line>
                        </w:pict>
                      </mc:Fallback>
                    </mc:AlternateContent>
                  </w:r>
                  <w:r w:rsidR="009B134D" w:rsidRPr="005D16A3">
                    <w:rPr>
                      <w:szCs w:val="24"/>
                    </w:rPr>
                    <w:t>Printed Name:</w:t>
                  </w:r>
                </w:p>
                <w:p w14:paraId="6F6ED88B" w14:textId="09F4ECD5" w:rsidR="009B134D" w:rsidRPr="005D16A3" w:rsidRDefault="005A6249" w:rsidP="00BA2F6A">
                  <w:pPr>
                    <w:keepNext/>
                    <w:keepLines/>
                    <w:tabs>
                      <w:tab w:val="left" w:pos="1080"/>
                    </w:tabs>
                    <w:spacing w:line="360" w:lineRule="auto"/>
                    <w:rPr>
                      <w:spacing w:val="-3"/>
                      <w:szCs w:val="24"/>
                    </w:rPr>
                  </w:pPr>
                  <w:r>
                    <w:rPr>
                      <w:noProof/>
                      <w:szCs w:val="24"/>
                    </w:rPr>
                    <mc:AlternateContent>
                      <mc:Choice Requires="wps">
                        <w:drawing>
                          <wp:anchor distT="4294967295" distB="4294967295" distL="114300" distR="114300" simplePos="0" relativeHeight="251659264" behindDoc="0" locked="0" layoutInCell="1" allowOverlap="1" wp14:anchorId="3BE40B61" wp14:editId="5C52EAE6">
                            <wp:simplePos x="0" y="0"/>
                            <wp:positionH relativeFrom="column">
                              <wp:posOffset>396875</wp:posOffset>
                            </wp:positionH>
                            <wp:positionV relativeFrom="paragraph">
                              <wp:posOffset>151130</wp:posOffset>
                            </wp:positionV>
                            <wp:extent cx="2292985" cy="0"/>
                            <wp:effectExtent l="0" t="0" r="3111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929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67A3F95" id="Straight Connector 1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25pt,11.9pt" to="211.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">
                            <o:lock v:ext="edit" shapetype="f"/>
                          </v:line>
                        </w:pict>
                      </mc:Fallback>
                    </mc:AlternateContent>
                  </w:r>
                  <w:r w:rsidR="009B134D" w:rsidRPr="005D16A3">
                    <w:rPr>
                      <w:szCs w:val="24"/>
                    </w:rPr>
                    <w:t>Date:</w:t>
                  </w:r>
                </w:p>
              </w:tc>
            </w:tr>
          </w:tbl>
          <w:p w14:paraId="73D729E6" w14:textId="77777777" w:rsidR="009B134D" w:rsidRPr="005D16A3" w:rsidRDefault="009B134D" w:rsidP="00BA2F6A">
            <w:pPr>
              <w:tabs>
                <w:tab w:val="left" w:pos="1500"/>
              </w:tabs>
              <w:spacing w:before="160" w:line="360" w:lineRule="auto"/>
              <w:rPr>
                <w:szCs w:val="24"/>
              </w:rPr>
            </w:pPr>
          </w:p>
        </w:tc>
      </w:tr>
      <w:tr w:rsidR="009B134D" w:rsidRPr="005D16A3" w14:paraId="4325BAB2" w14:textId="77777777" w:rsidTr="00BA2F6A">
        <w:tc>
          <w:tcPr>
            <w:tcW w:w="9245" w:type="dxa"/>
            <w:shd w:val="clear" w:color="auto" w:fill="auto"/>
          </w:tcPr>
          <w:p w14:paraId="098E4342" w14:textId="77777777" w:rsidR="006A4BE2" w:rsidRDefault="006A4BE2" w:rsidP="006A4BE2">
            <w:pPr>
              <w:tabs>
                <w:tab w:val="left" w:pos="1500"/>
              </w:tabs>
              <w:spacing w:before="160"/>
              <w:rPr>
                <w:szCs w:val="24"/>
              </w:rPr>
            </w:pPr>
          </w:p>
          <w:p w14:paraId="469F6EA9" w14:textId="6D6525EE" w:rsidR="006A4BE2" w:rsidRPr="006A4BE2" w:rsidRDefault="006A4BE2" w:rsidP="006A4BE2">
            <w:pPr>
              <w:tabs>
                <w:tab w:val="left" w:pos="1500"/>
              </w:tabs>
              <w:spacing w:before="160"/>
              <w:rPr>
                <w:b/>
                <w:szCs w:val="24"/>
              </w:rPr>
            </w:pPr>
            <w:r w:rsidRPr="006A4BE2">
              <w:rPr>
                <w:b/>
                <w:szCs w:val="24"/>
              </w:rPr>
              <w:t>Notary Option</w:t>
            </w:r>
          </w:p>
          <w:p w14:paraId="0FA137FE" w14:textId="77777777" w:rsidR="006A4BE2" w:rsidRDefault="009B134D" w:rsidP="006A4BE2">
            <w:pPr>
              <w:tabs>
                <w:tab w:val="left" w:pos="1500"/>
              </w:tabs>
              <w:spacing w:after="120"/>
              <w:rPr>
                <w:szCs w:val="24"/>
              </w:rPr>
            </w:pPr>
            <w:r w:rsidRPr="005D16A3">
              <w:rPr>
                <w:szCs w:val="24"/>
              </w:rPr>
              <w:tab/>
            </w:r>
          </w:p>
          <w:p w14:paraId="676C5C81" w14:textId="5C6D01D0" w:rsidR="009B134D" w:rsidRPr="005D16A3" w:rsidRDefault="006A4BE2" w:rsidP="006A4BE2">
            <w:pPr>
              <w:tabs>
                <w:tab w:val="left" w:pos="1500"/>
              </w:tabs>
              <w:spacing w:after="120"/>
              <w:rPr>
                <w:szCs w:val="24"/>
              </w:rPr>
            </w:pPr>
            <w:r>
              <w:rPr>
                <w:szCs w:val="24"/>
              </w:rPr>
              <w:tab/>
            </w:r>
            <w:r w:rsidR="009B134D" w:rsidRPr="005D16A3">
              <w:rPr>
                <w:szCs w:val="24"/>
              </w:rPr>
              <w:t>IN TESTIMONY WHEREOF, I hereunto set my hand and seal this</w:t>
            </w:r>
            <w:r w:rsidR="007D3F69">
              <w:rPr>
                <w:szCs w:val="24"/>
              </w:rPr>
              <w:t xml:space="preserve"> _____day of ___________, 20____.</w:t>
            </w:r>
          </w:p>
        </w:tc>
      </w:tr>
      <w:tr w:rsidR="009B134D" w:rsidRPr="005D16A3" w14:paraId="31508784" w14:textId="77777777" w:rsidTr="00BA2F6A">
        <w:tc>
          <w:tcPr>
            <w:tcW w:w="9245" w:type="dxa"/>
            <w:shd w:val="clear" w:color="auto" w:fill="auto"/>
          </w:tcPr>
          <w:p w14:paraId="197825D8" w14:textId="77777777" w:rsidR="009B134D" w:rsidRPr="005D16A3" w:rsidRDefault="009B134D" w:rsidP="00BA2F6A">
            <w:pPr>
              <w:rPr>
                <w:szCs w:val="24"/>
              </w:rPr>
            </w:pPr>
          </w:p>
        </w:tc>
      </w:tr>
      <w:tr w:rsidR="009B134D" w:rsidRPr="005D16A3" w14:paraId="320D4237" w14:textId="77777777" w:rsidTr="00BA2F6A">
        <w:tc>
          <w:tcPr>
            <w:tcW w:w="9245" w:type="dxa"/>
            <w:shd w:val="clear" w:color="auto" w:fill="auto"/>
          </w:tcPr>
          <w:p w14:paraId="796BA7B2" w14:textId="64A28482" w:rsidR="009B134D" w:rsidRPr="005D16A3" w:rsidRDefault="009C7B32" w:rsidP="009C7B32">
            <w:pPr>
              <w:rPr>
                <w:szCs w:val="24"/>
                <w:u w:val="single"/>
              </w:rPr>
            </w:pPr>
            <w:r>
              <w:rPr>
                <w:szCs w:val="24"/>
              </w:rPr>
              <w:tab/>
            </w:r>
            <w:r>
              <w:rPr>
                <w:szCs w:val="24"/>
              </w:rPr>
              <w:tab/>
            </w:r>
            <w:r>
              <w:rPr>
                <w:szCs w:val="24"/>
              </w:rPr>
              <w:tab/>
            </w:r>
            <w:r>
              <w:rPr>
                <w:szCs w:val="24"/>
              </w:rPr>
              <w:tab/>
            </w:r>
            <w:r>
              <w:rPr>
                <w:szCs w:val="24"/>
              </w:rPr>
              <w:tab/>
              <w:t xml:space="preserve">                  </w:t>
            </w:r>
            <w:r w:rsidRPr="009C7B32">
              <w:rPr>
                <w:szCs w:val="24"/>
              </w:rPr>
              <w:t xml:space="preserve">         </w:t>
            </w:r>
          </w:p>
        </w:tc>
      </w:tr>
      <w:tr w:rsidR="009B134D" w:rsidRPr="005D16A3" w14:paraId="6357A584" w14:textId="77777777" w:rsidTr="00BA2F6A">
        <w:tc>
          <w:tcPr>
            <w:tcW w:w="9245" w:type="dxa"/>
            <w:shd w:val="clear" w:color="auto" w:fill="auto"/>
          </w:tcPr>
          <w:p w14:paraId="41B1F6D8" w14:textId="77777777" w:rsidR="009B134D" w:rsidRPr="005D16A3" w:rsidRDefault="009C7B32" w:rsidP="00BA2F6A">
            <w:pPr>
              <w:rPr>
                <w:szCs w:val="24"/>
              </w:rPr>
            </w:pPr>
            <w:r>
              <w:rPr>
                <w:noProof/>
                <w:szCs w:val="24"/>
              </w:rPr>
              <mc:AlternateContent>
                <mc:Choice Requires="wps">
                  <w:drawing>
                    <wp:anchor distT="0" distB="0" distL="114300" distR="114300" simplePos="0" relativeHeight="251664384" behindDoc="0" locked="0" layoutInCell="1" allowOverlap="1" wp14:anchorId="369569CC" wp14:editId="3A48EEE3">
                      <wp:simplePos x="0" y="0"/>
                      <wp:positionH relativeFrom="column">
                        <wp:posOffset>3143250</wp:posOffset>
                      </wp:positionH>
                      <wp:positionV relativeFrom="paragraph">
                        <wp:posOffset>11430</wp:posOffset>
                      </wp:positionV>
                      <wp:extent cx="2369442"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3694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89F07A"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5pt,.9pt" to="43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" strokecolor="black [3040]"/>
                  </w:pict>
                </mc:Fallback>
              </mc:AlternateContent>
            </w:r>
            <w:r>
              <w:rPr>
                <w:szCs w:val="24"/>
              </w:rPr>
              <w:tab/>
            </w:r>
            <w:r>
              <w:rPr>
                <w:szCs w:val="24"/>
              </w:rPr>
              <w:tab/>
            </w:r>
            <w:r>
              <w:rPr>
                <w:szCs w:val="24"/>
              </w:rPr>
              <w:tab/>
            </w:r>
            <w:r>
              <w:rPr>
                <w:szCs w:val="24"/>
              </w:rPr>
              <w:tab/>
            </w:r>
            <w:r>
              <w:rPr>
                <w:szCs w:val="24"/>
              </w:rPr>
              <w:tab/>
              <w:t xml:space="preserve">                  </w:t>
            </w:r>
            <w:r w:rsidR="009B134D" w:rsidRPr="005D16A3">
              <w:rPr>
                <w:szCs w:val="24"/>
              </w:rPr>
              <w:t>&lt;&lt;inventorName&gt;&gt;</w:t>
            </w:r>
          </w:p>
        </w:tc>
      </w:tr>
      <w:tr w:rsidR="009B134D" w:rsidRPr="005D16A3" w14:paraId="2158DBB5" w14:textId="77777777" w:rsidTr="00BA2F6A">
        <w:tc>
          <w:tcPr>
            <w:tcW w:w="9245" w:type="dxa"/>
            <w:shd w:val="clear" w:color="auto" w:fill="auto"/>
          </w:tcPr>
          <w:p w14:paraId="3475AC1E" w14:textId="77777777" w:rsidR="009B134D" w:rsidRPr="005D16A3" w:rsidRDefault="009B134D" w:rsidP="00BA2F6A">
            <w:pPr>
              <w:rPr>
                <w:szCs w:val="24"/>
              </w:rPr>
            </w:pPr>
          </w:p>
        </w:tc>
      </w:tr>
      <w:tr w:rsidR="009B134D" w:rsidRPr="005D16A3" w14:paraId="133A961A" w14:textId="77777777" w:rsidTr="00BA2F6A">
        <w:tc>
          <w:tcPr>
            <w:tcW w:w="9245" w:type="dxa"/>
            <w:shd w:val="clear" w:color="auto" w:fill="auto"/>
          </w:tcPr>
          <w:p w14:paraId="68F17C4D" w14:textId="77777777" w:rsidR="009B134D" w:rsidRPr="005D16A3" w:rsidRDefault="009B134D" w:rsidP="00BA2F6A">
            <w:pPr>
              <w:suppressAutoHyphens/>
              <w:rPr>
                <w:szCs w:val="24"/>
              </w:rPr>
            </w:pPr>
            <w:r w:rsidRPr="005D16A3">
              <w:rPr>
                <w:szCs w:val="24"/>
              </w:rPr>
              <w:t xml:space="preserve">STATE OF </w:t>
            </w:r>
            <w:r w:rsidRPr="005D16A3">
              <w:rPr>
                <w:szCs w:val="24"/>
                <w:u w:val="single"/>
              </w:rPr>
              <w:t xml:space="preserve">                        </w:t>
            </w:r>
            <w:r w:rsidRPr="005D16A3">
              <w:rPr>
                <w:szCs w:val="24"/>
              </w:rPr>
              <w:t xml:space="preserve"> :__________ </w:t>
            </w:r>
          </w:p>
        </w:tc>
      </w:tr>
      <w:tr w:rsidR="009B134D" w:rsidRPr="005D16A3" w14:paraId="2E004551" w14:textId="77777777" w:rsidTr="00BA2F6A">
        <w:tc>
          <w:tcPr>
            <w:tcW w:w="9245" w:type="dxa"/>
            <w:shd w:val="clear" w:color="auto" w:fill="auto"/>
          </w:tcPr>
          <w:p w14:paraId="499D2E26" w14:textId="77777777" w:rsidR="009B134D" w:rsidRPr="005D16A3" w:rsidRDefault="009B134D" w:rsidP="00BA2F6A">
            <w:pPr>
              <w:suppressAutoHyphens/>
              <w:rPr>
                <w:szCs w:val="24"/>
              </w:rPr>
            </w:pPr>
            <w:r w:rsidRPr="005D16A3">
              <w:rPr>
                <w:szCs w:val="24"/>
              </w:rPr>
              <w:t>COUNTY OF __________ :</w:t>
            </w:r>
          </w:p>
        </w:tc>
      </w:tr>
      <w:tr w:rsidR="009B134D" w:rsidRPr="005D16A3" w14:paraId="73142D10" w14:textId="77777777" w:rsidTr="00BA2F6A">
        <w:tc>
          <w:tcPr>
            <w:tcW w:w="9245" w:type="dxa"/>
            <w:shd w:val="clear" w:color="auto" w:fill="auto"/>
          </w:tcPr>
          <w:p w14:paraId="5B700246" w14:textId="77777777" w:rsidR="009B134D" w:rsidRPr="005D16A3" w:rsidRDefault="009B134D" w:rsidP="00BA2F6A">
            <w:pPr>
              <w:rPr>
                <w:szCs w:val="24"/>
              </w:rPr>
            </w:pPr>
          </w:p>
        </w:tc>
      </w:tr>
      <w:tr w:rsidR="009B134D" w:rsidRPr="005D16A3" w14:paraId="0CDC8290" w14:textId="77777777" w:rsidTr="00BA2F6A">
        <w:tc>
          <w:tcPr>
            <w:tcW w:w="9245" w:type="dxa"/>
            <w:shd w:val="clear" w:color="auto" w:fill="auto"/>
          </w:tcPr>
          <w:p w14:paraId="6811C5C2" w14:textId="77777777" w:rsidR="009B134D" w:rsidRPr="005D16A3" w:rsidRDefault="009B134D" w:rsidP="00BA2F6A">
            <w:pPr>
              <w:tabs>
                <w:tab w:val="left" w:pos="1440"/>
              </w:tabs>
              <w:rPr>
                <w:szCs w:val="24"/>
              </w:rPr>
            </w:pPr>
            <w:r w:rsidRPr="005D16A3">
              <w:rPr>
                <w:szCs w:val="24"/>
              </w:rPr>
              <w:tab/>
              <w:t>This _____ day of _______________, 20___</w:t>
            </w:r>
            <w:r w:rsidR="00FE3B5B">
              <w:rPr>
                <w:szCs w:val="24"/>
              </w:rPr>
              <w:t>_</w:t>
            </w:r>
            <w:r w:rsidRPr="005D16A3">
              <w:rPr>
                <w:szCs w:val="24"/>
              </w:rPr>
              <w:t>, before me personally came the above</w:t>
            </w:r>
            <w:r w:rsidRPr="005D16A3">
              <w:rPr>
                <w:szCs w:val="24"/>
              </w:rPr>
              <w:noBreakHyphen/>
              <w:t>named ____________________________, to me personally known as the individual who executed the same of his/her own free will for the purposes therein set forth.</w:t>
            </w:r>
          </w:p>
        </w:tc>
      </w:tr>
      <w:tr w:rsidR="009B134D" w:rsidRPr="005D16A3" w14:paraId="7327B2D1" w14:textId="77777777" w:rsidTr="00BA2F6A">
        <w:tc>
          <w:tcPr>
            <w:tcW w:w="9245" w:type="dxa"/>
            <w:shd w:val="clear" w:color="auto" w:fill="auto"/>
          </w:tcPr>
          <w:p w14:paraId="0289950D" w14:textId="77777777" w:rsidR="009B134D" w:rsidRPr="005D16A3" w:rsidRDefault="009B134D" w:rsidP="00BA2F6A">
            <w:pPr>
              <w:rPr>
                <w:szCs w:val="24"/>
              </w:rPr>
            </w:pPr>
          </w:p>
        </w:tc>
      </w:tr>
      <w:tr w:rsidR="009B134D" w:rsidRPr="005D16A3" w14:paraId="0EA6064C" w14:textId="77777777" w:rsidTr="00BA2F6A">
        <w:tc>
          <w:tcPr>
            <w:tcW w:w="9245" w:type="dxa"/>
            <w:shd w:val="clear" w:color="auto" w:fill="auto"/>
          </w:tcPr>
          <w:p w14:paraId="5503E461" w14:textId="77777777" w:rsidR="009C7B32" w:rsidRDefault="009C7B32" w:rsidP="00BA2F6A">
            <w:pPr>
              <w:rPr>
                <w:szCs w:val="24"/>
              </w:rPr>
            </w:pPr>
          </w:p>
          <w:p w14:paraId="115D2FBD" w14:textId="77777777" w:rsidR="009C7B32" w:rsidRDefault="009C7B32" w:rsidP="00BA2F6A">
            <w:pPr>
              <w:rPr>
                <w:szCs w:val="24"/>
              </w:rPr>
            </w:pPr>
            <w:r>
              <w:rPr>
                <w:noProof/>
                <w:szCs w:val="24"/>
              </w:rPr>
              <mc:AlternateContent>
                <mc:Choice Requires="wps">
                  <w:drawing>
                    <wp:anchor distT="0" distB="0" distL="114300" distR="114300" simplePos="0" relativeHeight="251665408" behindDoc="0" locked="0" layoutInCell="1" allowOverlap="1" wp14:anchorId="69C7ED50" wp14:editId="7CF6C5AE">
                      <wp:simplePos x="0" y="0"/>
                      <wp:positionH relativeFrom="column">
                        <wp:posOffset>3198495</wp:posOffset>
                      </wp:positionH>
                      <wp:positionV relativeFrom="paragraph">
                        <wp:posOffset>126365</wp:posOffset>
                      </wp:positionV>
                      <wp:extent cx="2362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457C5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85pt,9.95pt" to="437.8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" strokecolor="black [3040]"/>
                  </w:pict>
                </mc:Fallback>
              </mc:AlternateContent>
            </w:r>
          </w:p>
          <w:p w14:paraId="3EFD189D" w14:textId="77777777" w:rsidR="009B134D" w:rsidRPr="005D16A3" w:rsidRDefault="009B134D" w:rsidP="00BA2F6A">
            <w:pPr>
              <w:rPr>
                <w:szCs w:val="24"/>
              </w:rPr>
            </w:pPr>
            <w:r w:rsidRPr="005D16A3">
              <w:rPr>
                <w:szCs w:val="24"/>
              </w:rPr>
              <w:tab/>
            </w:r>
            <w:r w:rsidRPr="005D16A3">
              <w:rPr>
                <w:szCs w:val="24"/>
              </w:rPr>
              <w:tab/>
            </w:r>
            <w:r w:rsidRPr="005D16A3">
              <w:rPr>
                <w:szCs w:val="24"/>
              </w:rPr>
              <w:tab/>
            </w:r>
            <w:r w:rsidRPr="005D16A3">
              <w:rPr>
                <w:szCs w:val="24"/>
              </w:rPr>
              <w:tab/>
            </w:r>
            <w:r w:rsidRPr="005D16A3">
              <w:rPr>
                <w:szCs w:val="24"/>
              </w:rPr>
              <w:tab/>
            </w:r>
            <w:r w:rsidRPr="005D16A3">
              <w:rPr>
                <w:szCs w:val="24"/>
              </w:rPr>
              <w:tab/>
            </w:r>
            <w:r w:rsidRPr="005D16A3">
              <w:rPr>
                <w:szCs w:val="24"/>
              </w:rPr>
              <w:tab/>
              <w:t>Notary Public</w:t>
            </w:r>
          </w:p>
        </w:tc>
      </w:tr>
      <w:tr w:rsidR="009B134D" w:rsidRPr="005D16A3" w14:paraId="0A201A11" w14:textId="77777777" w:rsidTr="00BA2F6A">
        <w:trPr>
          <w:trHeight w:val="747"/>
        </w:trPr>
        <w:tc>
          <w:tcPr>
            <w:tcW w:w="9245" w:type="dxa"/>
            <w:shd w:val="clear" w:color="auto" w:fill="auto"/>
          </w:tcPr>
          <w:p w14:paraId="124C3B1F" w14:textId="77777777" w:rsidR="009B134D" w:rsidRPr="005D16A3" w:rsidRDefault="009B134D" w:rsidP="00BA2F6A">
            <w:pPr>
              <w:rPr>
                <w:szCs w:val="24"/>
              </w:rPr>
            </w:pPr>
            <w:r w:rsidRPr="005D16A3">
              <w:rPr>
                <w:szCs w:val="24"/>
              </w:rPr>
              <w:tab/>
            </w:r>
            <w:r w:rsidRPr="005D16A3">
              <w:rPr>
                <w:szCs w:val="24"/>
              </w:rPr>
              <w:tab/>
            </w:r>
            <w:r w:rsidRPr="005D16A3">
              <w:rPr>
                <w:szCs w:val="24"/>
              </w:rPr>
              <w:tab/>
            </w:r>
            <w:r w:rsidRPr="005D16A3">
              <w:rPr>
                <w:szCs w:val="24"/>
              </w:rPr>
              <w:tab/>
            </w:r>
            <w:r w:rsidRPr="005D16A3">
              <w:rPr>
                <w:szCs w:val="24"/>
              </w:rPr>
              <w:tab/>
            </w:r>
            <w:r w:rsidRPr="005D16A3">
              <w:rPr>
                <w:szCs w:val="24"/>
              </w:rPr>
              <w:tab/>
            </w:r>
            <w:r w:rsidRPr="005D16A3">
              <w:rPr>
                <w:szCs w:val="24"/>
              </w:rPr>
              <w:tab/>
            </w:r>
          </w:p>
          <w:p w14:paraId="1184DFDE" w14:textId="77777777" w:rsidR="009B134D" w:rsidRPr="005D16A3" w:rsidRDefault="009B134D" w:rsidP="00BA2F6A">
            <w:pPr>
              <w:rPr>
                <w:szCs w:val="24"/>
                <w:u w:val="single"/>
              </w:rPr>
            </w:pPr>
            <w:r w:rsidRPr="005D16A3">
              <w:rPr>
                <w:szCs w:val="24"/>
              </w:rPr>
              <w:t xml:space="preserve">                                                                                    Commission expires on</w:t>
            </w:r>
            <w:r w:rsidRPr="005D16A3">
              <w:rPr>
                <w:szCs w:val="24"/>
                <w:u w:val="single"/>
              </w:rPr>
              <w:tab/>
            </w:r>
            <w:r w:rsidRPr="005D16A3">
              <w:rPr>
                <w:szCs w:val="24"/>
                <w:u w:val="single"/>
              </w:rPr>
              <w:tab/>
            </w:r>
          </w:p>
          <w:p w14:paraId="318D05B1" w14:textId="77777777" w:rsidR="00757C68" w:rsidRPr="005D16A3" w:rsidRDefault="00757C68" w:rsidP="00BA2F6A">
            <w:pPr>
              <w:rPr>
                <w:szCs w:val="24"/>
                <w:u w:val="single"/>
              </w:rPr>
            </w:pPr>
          </w:p>
        </w:tc>
      </w:tr>
    </w:tbl>
    <w:p w14:paraId="0C94AB96" w14:textId="77777777" w:rsidR="00CB07A5" w:rsidRPr="009B134D" w:rsidRDefault="00CB07A5" w:rsidP="009B134D"/>
    <w:sectPr w:rsidR="00CB07A5" w:rsidRPr="009B134D" w:rsidSect="003A0E35">
      <w:headerReference w:type="default" r:id="rId8"/>
      <w:footerReference w:type="default" r:id="rId9"/>
      <w:footerReference w:type="first" r:id="rId10"/>
      <w:pgSz w:w="11909" w:h="16834" w:code="9"/>
      <w:pgMar w:top="1442" w:right="1440" w:bottom="720" w:left="1440" w:header="720" w:footer="372" w:gutter="0"/>
      <w:paperSrc w:first="11" w:other="1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28EF4" w14:textId="77777777" w:rsidR="001A4478" w:rsidRDefault="001A4478">
      <w:r>
        <w:separator/>
      </w:r>
    </w:p>
  </w:endnote>
  <w:endnote w:type="continuationSeparator" w:id="0">
    <w:p w14:paraId="2BF3B16E" w14:textId="77777777" w:rsidR="001A4478" w:rsidRDefault="001A4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47BA" w14:textId="77777777" w:rsidR="00900912" w:rsidRPr="00900912" w:rsidRDefault="00900912">
    <w:pPr>
      <w:pStyle w:val="Footer"/>
      <w:rPr>
        <w:sz w:val="24"/>
        <w:szCs w:val="24"/>
      </w:rPr>
    </w:pPr>
    <w:r>
      <w:tab/>
    </w:r>
    <w:r w:rsidRPr="00900912">
      <w:rPr>
        <w:sz w:val="24"/>
        <w:szCs w:val="24"/>
      </w:rPr>
      <w:fldChar w:fldCharType="begin"/>
    </w:r>
    <w:r w:rsidRPr="00900912">
      <w:rPr>
        <w:sz w:val="24"/>
        <w:szCs w:val="24"/>
      </w:rPr>
      <w:instrText xml:space="preserve"> PAGE   \* MERGEFORMAT </w:instrText>
    </w:r>
    <w:r w:rsidRPr="00900912">
      <w:rPr>
        <w:sz w:val="24"/>
        <w:szCs w:val="24"/>
      </w:rPr>
      <w:fldChar w:fldCharType="separate"/>
    </w:r>
    <w:r w:rsidR="00DF6060">
      <w:rPr>
        <w:noProof/>
        <w:sz w:val="24"/>
        <w:szCs w:val="24"/>
      </w:rPr>
      <w:t>2</w:t>
    </w:r>
    <w:r w:rsidRPr="00900912">
      <w:rPr>
        <w:noProof/>
        <w:sz w:val="24"/>
        <w:szCs w:val="24"/>
      </w:rPr>
      <w:fldChar w:fldCharType="end"/>
    </w:r>
  </w:p>
  <w:p w14:paraId="4270A741" w14:textId="77777777" w:rsidR="00A6708A" w:rsidRDefault="00A67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B7A4" w14:textId="77777777" w:rsidR="00A6708A" w:rsidRDefault="00A6708A" w:rsidP="00AF520B">
    <w:pPr>
      <w:pStyle w:val="Header"/>
      <w:jc w:val="center"/>
    </w:pPr>
    <w:r w:rsidRPr="003A0E35">
      <w:fldChar w:fldCharType="begin"/>
    </w:r>
    <w:r w:rsidRPr="003A0E35">
      <w:instrText xml:space="preserve"> PAGE  \* MERGEFORMAT </w:instrText>
    </w:r>
    <w:r w:rsidRPr="003A0E35">
      <w:fldChar w:fldCharType="separate"/>
    </w:r>
    <w:r w:rsidR="00DF6060">
      <w:rPr>
        <w:noProof/>
      </w:rPr>
      <w:t>1</w:t>
    </w:r>
    <w:r w:rsidRPr="003A0E35">
      <w:fldChar w:fldCharType="end"/>
    </w:r>
    <w:r w:rsidR="003A0E35">
      <w:t xml:space="preserve"> </w:t>
    </w:r>
  </w:p>
  <w:p w14:paraId="42B1EE69" w14:textId="77777777" w:rsidR="00A6708A" w:rsidRDefault="00A67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3F820" w14:textId="77777777" w:rsidR="001A4478" w:rsidRDefault="001A4478">
      <w:r>
        <w:separator/>
      </w:r>
    </w:p>
  </w:footnote>
  <w:footnote w:type="continuationSeparator" w:id="0">
    <w:p w14:paraId="2E965D69" w14:textId="77777777" w:rsidR="001A4478" w:rsidRDefault="001A4478">
      <w:r>
        <w:separator/>
      </w:r>
    </w:p>
    <w:p w14:paraId="598A50AC" w14:textId="77777777" w:rsidR="001A4478" w:rsidRDefault="001A4478">
      <w:pPr>
        <w:rPr>
          <w:i/>
          <w:sz w:val="16"/>
        </w:rPr>
      </w:pPr>
      <w:r>
        <w:rPr>
          <w:i/>
          <w:sz w:val="16"/>
        </w:rPr>
        <w:t>(Footnote continued from previous page)</w:t>
      </w:r>
    </w:p>
  </w:footnote>
  <w:footnote w:type="continuationNotice" w:id="1">
    <w:p w14:paraId="4F142B9E" w14:textId="77777777" w:rsidR="001A4478" w:rsidRDefault="001A4478">
      <w:pPr>
        <w:rPr>
          <w:i/>
          <w:sz w:val="16"/>
        </w:rPr>
      </w:pPr>
      <w:r>
        <w:rPr>
          <w:i/>
          <w:sz w:val="16"/>
        </w:rPr>
        <w:t>(Footnote continued on next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176A" w14:textId="77777777" w:rsidR="00962B62" w:rsidRDefault="00962B62" w:rsidP="00026393">
    <w:pPr>
      <w:rPr>
        <w:b/>
        <w:sz w:val="16"/>
        <w:szCs w:val="24"/>
      </w:rPr>
    </w:pPr>
    <w:r w:rsidRPr="00AF520B">
      <w:rPr>
        <w:b/>
        <w:sz w:val="16"/>
        <w:szCs w:val="16"/>
      </w:rPr>
      <w:t>ASSIGNMENT</w:t>
    </w:r>
  </w:p>
  <w:p w14:paraId="3F37171F" w14:textId="77777777" w:rsidR="00962B62" w:rsidRPr="00AF520B" w:rsidRDefault="00962B62" w:rsidP="00864ED7">
    <w:pPr>
      <w:tabs>
        <w:tab w:val="right" w:pos="9000"/>
      </w:tabs>
      <w:rPr>
        <w:sz w:val="16"/>
        <w:szCs w:val="24"/>
      </w:rPr>
    </w:pPr>
    <w:r w:rsidRPr="00AF520B">
      <w:rPr>
        <w:sz w:val="16"/>
        <w:szCs w:val="24"/>
      </w:rPr>
      <w:t>Assignors:  &lt;&lt;inventorEtal&gt;&gt;</w:t>
    </w:r>
    <w:r w:rsidRPr="001A23F0">
      <w:rPr>
        <w:sz w:val="16"/>
        <w:szCs w:val="24"/>
      </w:rPr>
      <w:t xml:space="preserve"> </w:t>
    </w:r>
    <w:r>
      <w:rPr>
        <w:sz w:val="16"/>
        <w:szCs w:val="24"/>
      </w:rPr>
      <w:tab/>
    </w:r>
    <w:r w:rsidRPr="00AF520B">
      <w:rPr>
        <w:sz w:val="16"/>
        <w:szCs w:val="24"/>
      </w:rPr>
      <w:t>Docket No: &lt;&lt;matterNo&gt;&gt;</w:t>
    </w:r>
  </w:p>
  <w:p w14:paraId="3F7EE364" w14:textId="77777777" w:rsidR="007D2A05" w:rsidRPr="00AF520B" w:rsidRDefault="00864ED7" w:rsidP="00864ED7">
    <w:pPr>
      <w:tabs>
        <w:tab w:val="right" w:pos="9000"/>
      </w:tabs>
      <w:rPr>
        <w:sz w:val="16"/>
        <w:szCs w:val="24"/>
      </w:rPr>
    </w:pPr>
    <w:r>
      <w:rPr>
        <w:sz w:val="16"/>
        <w:szCs w:val="24"/>
      </w:rPr>
      <w:t>Title:  &lt;&lt;title&gt;&gt;</w:t>
    </w:r>
    <w:r>
      <w:rPr>
        <w:sz w:val="16"/>
        <w:szCs w:val="24"/>
      </w:rPr>
      <w:tab/>
    </w:r>
    <w:r w:rsidR="0082665C">
      <w:rPr>
        <w:sz w:val="16"/>
        <w:szCs w:val="24"/>
      </w:rPr>
      <w:t>&lt;&lt;clientRefText&gt;&gt;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B2EF6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55A09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5323F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F888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93244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29AAA8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2421D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FD6D5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3428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9083C8"/>
    <w:lvl w:ilvl="0">
      <w:start w:val="1"/>
      <w:numFmt w:val="bullet"/>
      <w:lvlText w:val=""/>
      <w:lvlJc w:val="left"/>
      <w:pPr>
        <w:tabs>
          <w:tab w:val="num" w:pos="360"/>
        </w:tabs>
        <w:ind w:left="360" w:hanging="360"/>
      </w:pPr>
      <w:rPr>
        <w:rFonts w:ascii="Symbol" w:hAnsi="Symbol" w:hint="default"/>
      </w:rPr>
    </w:lvl>
  </w:abstractNum>
  <w:num w:numId="1" w16cid:durableId="1012029490">
    <w:abstractNumId w:val="9"/>
  </w:num>
  <w:num w:numId="2" w16cid:durableId="374234208">
    <w:abstractNumId w:val="7"/>
  </w:num>
  <w:num w:numId="3" w16cid:durableId="753205517">
    <w:abstractNumId w:val="6"/>
  </w:num>
  <w:num w:numId="4" w16cid:durableId="548801469">
    <w:abstractNumId w:val="5"/>
  </w:num>
  <w:num w:numId="5" w16cid:durableId="1220632631">
    <w:abstractNumId w:val="4"/>
  </w:num>
  <w:num w:numId="6" w16cid:durableId="168369379">
    <w:abstractNumId w:val="8"/>
  </w:num>
  <w:num w:numId="7" w16cid:durableId="367528299">
    <w:abstractNumId w:val="3"/>
  </w:num>
  <w:num w:numId="8" w16cid:durableId="1217594222">
    <w:abstractNumId w:val="2"/>
  </w:num>
  <w:num w:numId="9" w16cid:durableId="1514539038">
    <w:abstractNumId w:val="1"/>
  </w:num>
  <w:num w:numId="10" w16cid:durableId="145093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X97_1" w:val="i126953.wpf"/>
    <w:docVar w:name="DOCX97_10" w:val="2/26/98 5:43:34 PM"/>
    <w:docVar w:name="DOCX97_2" w:val="c:\restores\wp\i126953.wpf"/>
    <w:docVar w:name="DOCX97_3" w:val=".PRS"/>
    <w:docVar w:name="DOCX97_4" w:val="c:\restores\word\i126953.wpf"/>
    <w:docVar w:name="DOCX97_5" w:val=" 10577"/>
    <w:docVar w:name="DOCX97_51" w:val="DOCTYPE=UNDEFINED"/>
    <w:docVar w:name="DOCX97_6" w:val="35,328"/>
    <w:docVar w:name="DOCX97_60" w:val="YesAdvance"/>
    <w:docVar w:name="DOCX97_61" w:val="NoSpacers"/>
    <w:docVar w:name="DOCX97_62" w:val="YesPrivate"/>
    <w:docVar w:name="DOCX97_65" w:val="GoodChars"/>
    <w:docVar w:name="DOCX97_66" w:val="GoodQuotes"/>
    <w:docVar w:name="DOCX97_69" w:val="NoInternational"/>
    <w:docVar w:name="DOCX97_7" w:val="3/2/98 7:18:45 AM"/>
    <w:docVar w:name="DOCX97_8" w:val="3/2/98 7:18:46 AM"/>
    <w:docVar w:name="DOCX97_89" w:val="WordMacrosDone"/>
    <w:docVar w:name="DOCX97_91" w:val="NixonH"/>
    <w:docVar w:name="DOCX97_92" w:val="3/2/98"/>
    <w:docVar w:name="DOCX97_93" w:val="7:18:57 AM"/>
    <w:docVar w:name="DocXParaNum" w:val="DocXParaNum"/>
  </w:docVars>
  <w:rsids>
    <w:rsidRoot w:val="001A4478"/>
    <w:rsid w:val="00002F9E"/>
    <w:rsid w:val="00026393"/>
    <w:rsid w:val="000835A5"/>
    <w:rsid w:val="000D5C96"/>
    <w:rsid w:val="00104E07"/>
    <w:rsid w:val="00117314"/>
    <w:rsid w:val="00125A62"/>
    <w:rsid w:val="001333C1"/>
    <w:rsid w:val="001914E8"/>
    <w:rsid w:val="001A23F0"/>
    <w:rsid w:val="001A4478"/>
    <w:rsid w:val="001B21F5"/>
    <w:rsid w:val="001C07B8"/>
    <w:rsid w:val="001D5E45"/>
    <w:rsid w:val="001F3867"/>
    <w:rsid w:val="0020029D"/>
    <w:rsid w:val="00225727"/>
    <w:rsid w:val="00233D77"/>
    <w:rsid w:val="00240B83"/>
    <w:rsid w:val="00250F70"/>
    <w:rsid w:val="00253772"/>
    <w:rsid w:val="002737FD"/>
    <w:rsid w:val="0028338E"/>
    <w:rsid w:val="00286DB9"/>
    <w:rsid w:val="002E097D"/>
    <w:rsid w:val="002E77ED"/>
    <w:rsid w:val="00301E8F"/>
    <w:rsid w:val="00332969"/>
    <w:rsid w:val="00365A9D"/>
    <w:rsid w:val="003A0E35"/>
    <w:rsid w:val="003E1A17"/>
    <w:rsid w:val="004173A6"/>
    <w:rsid w:val="0044130D"/>
    <w:rsid w:val="00446370"/>
    <w:rsid w:val="0047289F"/>
    <w:rsid w:val="00473683"/>
    <w:rsid w:val="005063E8"/>
    <w:rsid w:val="00513844"/>
    <w:rsid w:val="00513D03"/>
    <w:rsid w:val="00535FB0"/>
    <w:rsid w:val="00556427"/>
    <w:rsid w:val="00562104"/>
    <w:rsid w:val="00587099"/>
    <w:rsid w:val="005A6249"/>
    <w:rsid w:val="005C416E"/>
    <w:rsid w:val="005D16A3"/>
    <w:rsid w:val="00605258"/>
    <w:rsid w:val="006763ED"/>
    <w:rsid w:val="006A4BE2"/>
    <w:rsid w:val="006B0033"/>
    <w:rsid w:val="006B1059"/>
    <w:rsid w:val="006B1769"/>
    <w:rsid w:val="006B1A93"/>
    <w:rsid w:val="006C5B9C"/>
    <w:rsid w:val="007326CC"/>
    <w:rsid w:val="00757C68"/>
    <w:rsid w:val="00766407"/>
    <w:rsid w:val="00780E29"/>
    <w:rsid w:val="007946EF"/>
    <w:rsid w:val="007C0F3B"/>
    <w:rsid w:val="007C3139"/>
    <w:rsid w:val="007C7807"/>
    <w:rsid w:val="007D2A05"/>
    <w:rsid w:val="007D3F69"/>
    <w:rsid w:val="007E4FB5"/>
    <w:rsid w:val="0082665C"/>
    <w:rsid w:val="00843290"/>
    <w:rsid w:val="00844BDA"/>
    <w:rsid w:val="0085798C"/>
    <w:rsid w:val="00864ED7"/>
    <w:rsid w:val="00890132"/>
    <w:rsid w:val="008B1D4F"/>
    <w:rsid w:val="008B4F13"/>
    <w:rsid w:val="008E5734"/>
    <w:rsid w:val="008F5993"/>
    <w:rsid w:val="00900912"/>
    <w:rsid w:val="0095043D"/>
    <w:rsid w:val="0095654D"/>
    <w:rsid w:val="00962B62"/>
    <w:rsid w:val="0098553D"/>
    <w:rsid w:val="009B0FA7"/>
    <w:rsid w:val="009B134D"/>
    <w:rsid w:val="009C7B32"/>
    <w:rsid w:val="009D6E9B"/>
    <w:rsid w:val="00A6708A"/>
    <w:rsid w:val="00AC29AA"/>
    <w:rsid w:val="00AC5040"/>
    <w:rsid w:val="00AD2DF5"/>
    <w:rsid w:val="00AD39A3"/>
    <w:rsid w:val="00AF520B"/>
    <w:rsid w:val="00B57A7D"/>
    <w:rsid w:val="00B62080"/>
    <w:rsid w:val="00B75115"/>
    <w:rsid w:val="00B83DDA"/>
    <w:rsid w:val="00BA2F6A"/>
    <w:rsid w:val="00BD07E0"/>
    <w:rsid w:val="00BD3421"/>
    <w:rsid w:val="00C00709"/>
    <w:rsid w:val="00C105CB"/>
    <w:rsid w:val="00C16E2E"/>
    <w:rsid w:val="00C17E92"/>
    <w:rsid w:val="00C73B21"/>
    <w:rsid w:val="00C7571D"/>
    <w:rsid w:val="00C828E5"/>
    <w:rsid w:val="00CB07A5"/>
    <w:rsid w:val="00CB43BE"/>
    <w:rsid w:val="00CC43E4"/>
    <w:rsid w:val="00CD787E"/>
    <w:rsid w:val="00D01E06"/>
    <w:rsid w:val="00D12303"/>
    <w:rsid w:val="00D2599A"/>
    <w:rsid w:val="00D468CE"/>
    <w:rsid w:val="00D544B3"/>
    <w:rsid w:val="00D72C35"/>
    <w:rsid w:val="00DC6D18"/>
    <w:rsid w:val="00DD6B3F"/>
    <w:rsid w:val="00DF6060"/>
    <w:rsid w:val="00E028B6"/>
    <w:rsid w:val="00E16281"/>
    <w:rsid w:val="00E80404"/>
    <w:rsid w:val="00E85160"/>
    <w:rsid w:val="00EA3222"/>
    <w:rsid w:val="00EA38C8"/>
    <w:rsid w:val="00EB52CB"/>
    <w:rsid w:val="00EF6011"/>
    <w:rsid w:val="00F21C61"/>
    <w:rsid w:val="00F4483E"/>
    <w:rsid w:val="00F509AD"/>
    <w:rsid w:val="00F5131E"/>
    <w:rsid w:val="00F77619"/>
    <w:rsid w:val="00F865DB"/>
    <w:rsid w:val="00FB2932"/>
    <w:rsid w:val="00FB5779"/>
    <w:rsid w:val="00FE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oNotEmbedSmartTags/>
  <w:decimalSymbol w:val="."/>
  <w:listSeparator w:val=","/>
  <w14:docId w14:val="05396894"/>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60"/>
      <w:outlineLvl w:val="1"/>
    </w:pPr>
    <w:rPr>
      <w:b/>
      <w:i/>
    </w:rPr>
  </w:style>
  <w:style w:type="paragraph" w:styleId="Heading3">
    <w:name w:val="heading 3"/>
    <w:basedOn w:val="Normal"/>
    <w:next w:val="Normal"/>
    <w:qFormat/>
    <w:pPr>
      <w:keepNext/>
      <w:spacing w:before="240" w:after="60"/>
      <w:outlineLvl w:val="2"/>
    </w:pPr>
  </w:style>
  <w:style w:type="paragraph" w:styleId="Heading4">
    <w:name w:val="heading 4"/>
    <w:basedOn w:val="Normal"/>
    <w:next w:val="Normal"/>
    <w:qFormat/>
    <w:pPr>
      <w:keepNext/>
      <w:spacing w:before="240" w:after="60"/>
      <w:outlineLvl w:val="3"/>
    </w:pPr>
    <w:rPr>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link w:val="FooterChar"/>
    <w:uiPriority w:val="99"/>
    <w:pPr>
      <w:tabs>
        <w:tab w:val="center" w:pos="4320"/>
        <w:tab w:val="right" w:pos="8640"/>
      </w:tabs>
    </w:pPr>
    <w:rPr>
      <w:sz w:val="14"/>
    </w:rPr>
  </w:style>
  <w:style w:type="character" w:styleId="FootnoteReference">
    <w:name w:val="footnote reference"/>
    <w:semiHidden/>
    <w:rPr>
      <w:u w:val="none"/>
      <w:vertAlign w:val="superscript"/>
    </w:rPr>
  </w:style>
  <w:style w:type="paragraph" w:styleId="FootnoteText">
    <w:name w:val="footnote text"/>
    <w:basedOn w:val="Normal"/>
    <w:semiHidden/>
    <w:pPr>
      <w:tabs>
        <w:tab w:val="left" w:pos="432"/>
      </w:tabs>
      <w:spacing w:after="120"/>
      <w:ind w:left="432" w:hanging="432"/>
    </w:p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b/>
    </w:rPr>
  </w:style>
  <w:style w:type="paragraph" w:styleId="Subtitle">
    <w:name w:val="Subtitle"/>
    <w:basedOn w:val="Normal"/>
    <w:qFormat/>
    <w:pPr>
      <w:spacing w:after="60"/>
      <w:jc w:val="center"/>
      <w:outlineLvl w:val="1"/>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rPr>
  </w:style>
  <w:style w:type="paragraph" w:styleId="TOC9">
    <w:name w:val="toc 9"/>
    <w:basedOn w:val="Normal"/>
    <w:next w:val="Normal"/>
    <w:autoRedefine/>
    <w:semiHidden/>
    <w:pPr>
      <w:ind w:left="1920"/>
    </w:pPr>
  </w:style>
  <w:style w:type="character" w:customStyle="1" w:styleId="ParaNum">
    <w:name w:val="ParaNum"/>
  </w:style>
  <w:style w:type="paragraph" w:styleId="BodyText">
    <w:name w:val="Body Text"/>
    <w:basedOn w:val="Normal"/>
    <w:link w:val="BodyTextChar"/>
    <w:pPr>
      <w:spacing w:after="240" w:line="240" w:lineRule="exact"/>
      <w:ind w:firstLine="720"/>
    </w:pPr>
  </w:style>
  <w:style w:type="paragraph" w:styleId="Header">
    <w:name w:val="header"/>
    <w:basedOn w:val="Normal"/>
    <w:link w:val="HeaderChar"/>
    <w:pPr>
      <w:tabs>
        <w:tab w:val="center" w:pos="4320"/>
        <w:tab w:val="right" w:pos="8640"/>
      </w:tabs>
    </w:pPr>
  </w:style>
  <w:style w:type="paragraph" w:styleId="BalloonText">
    <w:name w:val="Balloon Text"/>
    <w:basedOn w:val="Normal"/>
    <w:semiHidden/>
    <w:rsid w:val="00250F70"/>
    <w:rPr>
      <w:rFonts w:ascii="Tahoma" w:hAnsi="Tahoma" w:cs="Tahoma"/>
      <w:sz w:val="16"/>
      <w:szCs w:val="16"/>
    </w:rPr>
  </w:style>
  <w:style w:type="character" w:styleId="CommentReference">
    <w:name w:val="annotation reference"/>
    <w:rsid w:val="00CC43E4"/>
    <w:rPr>
      <w:sz w:val="16"/>
      <w:szCs w:val="16"/>
    </w:rPr>
  </w:style>
  <w:style w:type="paragraph" w:styleId="CommentText">
    <w:name w:val="annotation text"/>
    <w:basedOn w:val="Normal"/>
    <w:link w:val="CommentTextChar"/>
    <w:rsid w:val="00CC43E4"/>
    <w:rPr>
      <w:sz w:val="20"/>
    </w:rPr>
  </w:style>
  <w:style w:type="character" w:customStyle="1" w:styleId="CommentTextChar">
    <w:name w:val="Comment Text Char"/>
    <w:basedOn w:val="DefaultParagraphFont"/>
    <w:link w:val="CommentText"/>
    <w:rsid w:val="00CC43E4"/>
  </w:style>
  <w:style w:type="paragraph" w:styleId="CommentSubject">
    <w:name w:val="annotation subject"/>
    <w:basedOn w:val="CommentText"/>
    <w:next w:val="CommentText"/>
    <w:link w:val="CommentSubjectChar"/>
    <w:rsid w:val="00CC43E4"/>
    <w:rPr>
      <w:b/>
      <w:bCs/>
    </w:rPr>
  </w:style>
  <w:style w:type="character" w:customStyle="1" w:styleId="CommentSubjectChar">
    <w:name w:val="Comment Subject Char"/>
    <w:link w:val="CommentSubject"/>
    <w:rsid w:val="00CC43E4"/>
    <w:rPr>
      <w:b/>
      <w:bCs/>
    </w:rPr>
  </w:style>
  <w:style w:type="paragraph" w:styleId="NoSpacing">
    <w:name w:val="No Spacing"/>
    <w:link w:val="NoSpacingChar"/>
    <w:uiPriority w:val="1"/>
    <w:qFormat/>
    <w:rsid w:val="00AF520B"/>
    <w:rPr>
      <w:rFonts w:ascii="Calibri" w:eastAsia="MS Mincho" w:hAnsi="Calibri" w:cs="Arial"/>
      <w:sz w:val="22"/>
      <w:szCs w:val="22"/>
      <w:lang w:eastAsia="ja-JP"/>
    </w:rPr>
  </w:style>
  <w:style w:type="character" w:customStyle="1" w:styleId="NoSpacingChar">
    <w:name w:val="No Spacing Char"/>
    <w:link w:val="NoSpacing"/>
    <w:uiPriority w:val="1"/>
    <w:rsid w:val="00AF520B"/>
    <w:rPr>
      <w:rFonts w:ascii="Calibri" w:eastAsia="MS Mincho" w:hAnsi="Calibri" w:cs="Arial"/>
      <w:sz w:val="22"/>
      <w:szCs w:val="22"/>
      <w:lang w:eastAsia="ja-JP"/>
    </w:rPr>
  </w:style>
  <w:style w:type="character" w:customStyle="1" w:styleId="HeaderChar">
    <w:name w:val="Header Char"/>
    <w:link w:val="Header"/>
    <w:rsid w:val="00AF520B"/>
    <w:rPr>
      <w:sz w:val="24"/>
    </w:rPr>
  </w:style>
  <w:style w:type="character" w:customStyle="1" w:styleId="FooterChar">
    <w:name w:val="Footer Char"/>
    <w:link w:val="Footer"/>
    <w:uiPriority w:val="99"/>
    <w:rsid w:val="00CB07A5"/>
    <w:rPr>
      <w:sz w:val="14"/>
    </w:rPr>
  </w:style>
  <w:style w:type="table" w:styleId="TableGrid">
    <w:name w:val="Table Grid"/>
    <w:basedOn w:val="TableNormal"/>
    <w:rsid w:val="00286D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9B134D"/>
    <w:rPr>
      <w:sz w:val="24"/>
    </w:rPr>
  </w:style>
  <w:style w:type="paragraph" w:customStyle="1" w:styleId="Default">
    <w:name w:val="Default"/>
    <w:rsid w:val="009B134D"/>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FB2F1-EA48-40B1-8A64-54E5B4C22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CornellAssignment.dotx</Template>
  <TotalTime>0</TotalTime>
  <Pages>2</Pages>
  <Words>547</Words>
  <Characters>3119</Characters>
  <Application>Microsoft Office Word</Application>
  <DocSecurity>0</DocSecurity>
  <PresentationFormat/>
  <Lines>25</Lines>
  <Paragraphs>7</Paragraphs>
  <ScaleCrop>false</ScaleCrop>
  <HeadingPairs>
    <vt:vector size="2" baseType="variant">
      <vt:variant>
        <vt:lpstr>Title</vt:lpstr>
      </vt:variant>
      <vt:variant>
        <vt:i4>1</vt:i4>
      </vt:variant>
    </vt:vector>
  </HeadingPairs>
  <TitlesOfParts>
    <vt:vector size="1" baseType="lpstr">
      <vt:lpstr>CornellAssignment.DOCX</vt:lpstr>
    </vt:vector>
  </TitlesOfParts>
  <Company>NHDD</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CornellAssignment.DOCX</dc:title>
  <dc:subject/>
  <dc:creator>Lynnea Fredrikson</dc:creator>
  <cp:lastModifiedBy>Jacob Burns</cp:lastModifiedBy>
  <cp:revision>2</cp:revision>
  <cp:lastPrinted>2012-10-30T18:41:00Z</cp:lastPrinted>
  <dcterms:created xsi:type="dcterms:W3CDTF">2024-06-03T23:48:00Z</dcterms:created>
  <dcterms:modified xsi:type="dcterms:W3CDTF">2024-06-03T23:48:00Z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ID">
    <vt:lpwstr>2131879.2</vt:lpwstr>
  </property>
  <property fmtid="{D5CDD505-2E9C-101B-9397-08002B2CF9AE}" pid="3" name="DocType">
    <vt:lpwstr>Word 2003</vt:lpwstr>
  </property>
</Properties>
</file>