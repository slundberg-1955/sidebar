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F3319" w14:textId="77777777" w:rsidR="003144A8" w:rsidRDefault="00D23284">
      <w:pPr>
        <w:widowControl w:val="0"/>
        <w:autoSpaceDE w:val="0"/>
        <w:autoSpaceDN w:val="0"/>
        <w:adjustRightInd w:val="0"/>
        <w:spacing w:before="7" w:after="0" w:line="240" w:lineRule="auto"/>
        <w:ind w:left="721" w:right="-20"/>
        <w:rPr>
          <w:rFonts w:ascii="Arial" w:hAnsi="Arial" w:cs="Arial"/>
          <w:color w:val="000000"/>
          <w:sz w:val="14"/>
          <w:szCs w:val="14"/>
        </w:rPr>
      </w:pPr>
      <w:r>
        <w:rPr>
          <w:noProof/>
        </w:rPr>
        <mc:AlternateContent>
          <mc:Choice Requires="wps">
            <w:drawing>
              <wp:anchor distT="0" distB="0" distL="114300" distR="114300" simplePos="0" relativeHeight="251657728" behindDoc="1" locked="0" layoutInCell="0" allowOverlap="1" wp14:anchorId="12DFABE4" wp14:editId="29D2156F">
                <wp:simplePos x="0" y="0"/>
                <wp:positionH relativeFrom="page">
                  <wp:posOffset>609600</wp:posOffset>
                </wp:positionH>
                <wp:positionV relativeFrom="paragraph">
                  <wp:posOffset>141605</wp:posOffset>
                </wp:positionV>
                <wp:extent cx="6606540" cy="533400"/>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6540" cy="533400"/>
                        </a:xfrm>
                        <a:custGeom>
                          <a:avLst/>
                          <a:gdLst>
                            <a:gd name="T0" fmla="*/ 0 w 10404"/>
                            <a:gd name="T1" fmla="*/ 480 h 840"/>
                            <a:gd name="T2" fmla="*/ 4 w 10404"/>
                            <a:gd name="T3" fmla="*/ 538 h 840"/>
                            <a:gd name="T4" fmla="*/ 18 w 10404"/>
                            <a:gd name="T5" fmla="*/ 593 h 840"/>
                            <a:gd name="T6" fmla="*/ 40 w 10404"/>
                            <a:gd name="T7" fmla="*/ 645 h 840"/>
                            <a:gd name="T8" fmla="*/ 69 w 10404"/>
                            <a:gd name="T9" fmla="*/ 692 h 840"/>
                            <a:gd name="T10" fmla="*/ 105 w 10404"/>
                            <a:gd name="T11" fmla="*/ 734 h 840"/>
                            <a:gd name="T12" fmla="*/ 147 w 10404"/>
                            <a:gd name="T13" fmla="*/ 770 h 840"/>
                            <a:gd name="T14" fmla="*/ 194 w 10404"/>
                            <a:gd name="T15" fmla="*/ 799 h 840"/>
                            <a:gd name="T16" fmla="*/ 246 w 10404"/>
                            <a:gd name="T17" fmla="*/ 821 h 840"/>
                            <a:gd name="T18" fmla="*/ 301 w 10404"/>
                            <a:gd name="T19" fmla="*/ 835 h 840"/>
                            <a:gd name="T20" fmla="*/ 360 w 10404"/>
                            <a:gd name="T21" fmla="*/ 840 h 840"/>
                            <a:gd name="T22" fmla="*/ 10073 w 10404"/>
                            <a:gd name="T23" fmla="*/ 838 h 840"/>
                            <a:gd name="T24" fmla="*/ 10130 w 10404"/>
                            <a:gd name="T25" fmla="*/ 829 h 840"/>
                            <a:gd name="T26" fmla="*/ 10184 w 10404"/>
                            <a:gd name="T27" fmla="*/ 811 h 840"/>
                            <a:gd name="T28" fmla="*/ 10233 w 10404"/>
                            <a:gd name="T29" fmla="*/ 786 h 840"/>
                            <a:gd name="T30" fmla="*/ 10278 w 10404"/>
                            <a:gd name="T31" fmla="*/ 753 h 840"/>
                            <a:gd name="T32" fmla="*/ 10317 w 10404"/>
                            <a:gd name="T33" fmla="*/ 714 h 840"/>
                            <a:gd name="T34" fmla="*/ 10350 w 10404"/>
                            <a:gd name="T35" fmla="*/ 669 h 840"/>
                            <a:gd name="T36" fmla="*/ 10375 w 10404"/>
                            <a:gd name="T37" fmla="*/ 620 h 840"/>
                            <a:gd name="T38" fmla="*/ 10393 w 10404"/>
                            <a:gd name="T39" fmla="*/ 566 h 840"/>
                            <a:gd name="T40" fmla="*/ 10402 w 10404"/>
                            <a:gd name="T41" fmla="*/ 509 h 840"/>
                            <a:gd name="T42" fmla="*/ 10404 w 10404"/>
                            <a:gd name="T43" fmla="*/ 360 h 840"/>
                            <a:gd name="T44" fmla="*/ 10399 w 10404"/>
                            <a:gd name="T45" fmla="*/ 301 h 840"/>
                            <a:gd name="T46" fmla="*/ 10385 w 10404"/>
                            <a:gd name="T47" fmla="*/ 246 h 840"/>
                            <a:gd name="T48" fmla="*/ 10363 w 10404"/>
                            <a:gd name="T49" fmla="*/ 194 h 840"/>
                            <a:gd name="T50" fmla="*/ 10334 w 10404"/>
                            <a:gd name="T51" fmla="*/ 147 h 840"/>
                            <a:gd name="T52" fmla="*/ 10298 w 10404"/>
                            <a:gd name="T53" fmla="*/ 105 h 840"/>
                            <a:gd name="T54" fmla="*/ 10256 w 10404"/>
                            <a:gd name="T55" fmla="*/ 69 h 840"/>
                            <a:gd name="T56" fmla="*/ 10209 w 10404"/>
                            <a:gd name="T57" fmla="*/ 40 h 840"/>
                            <a:gd name="T58" fmla="*/ 10157 w 10404"/>
                            <a:gd name="T59" fmla="*/ 18 h 840"/>
                            <a:gd name="T60" fmla="*/ 10102 w 10404"/>
                            <a:gd name="T61" fmla="*/ 4 h 840"/>
                            <a:gd name="T62" fmla="*/ 10044 w 10404"/>
                            <a:gd name="T63" fmla="*/ 0 h 840"/>
                            <a:gd name="T64" fmla="*/ 330 w 10404"/>
                            <a:gd name="T65" fmla="*/ 1 h 840"/>
                            <a:gd name="T66" fmla="*/ 273 w 10404"/>
                            <a:gd name="T67" fmla="*/ 10 h 840"/>
                            <a:gd name="T68" fmla="*/ 219 w 10404"/>
                            <a:gd name="T69" fmla="*/ 28 h 840"/>
                            <a:gd name="T70" fmla="*/ 170 w 10404"/>
                            <a:gd name="T71" fmla="*/ 53 h 840"/>
                            <a:gd name="T72" fmla="*/ 125 w 10404"/>
                            <a:gd name="T73" fmla="*/ 86 h 840"/>
                            <a:gd name="T74" fmla="*/ 86 w 10404"/>
                            <a:gd name="T75" fmla="*/ 125 h 840"/>
                            <a:gd name="T76" fmla="*/ 53 w 10404"/>
                            <a:gd name="T77" fmla="*/ 170 h 840"/>
                            <a:gd name="T78" fmla="*/ 28 w 10404"/>
                            <a:gd name="T79" fmla="*/ 219 h 840"/>
                            <a:gd name="T80" fmla="*/ 10 w 10404"/>
                            <a:gd name="T81" fmla="*/ 273 h 840"/>
                            <a:gd name="T82" fmla="*/ 1 w 10404"/>
                            <a:gd name="T83" fmla="*/ 330 h 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0404" h="840">
                              <a:moveTo>
                                <a:pt x="0" y="360"/>
                              </a:moveTo>
                              <a:lnTo>
                                <a:pt x="0" y="480"/>
                              </a:lnTo>
                              <a:lnTo>
                                <a:pt x="1" y="509"/>
                              </a:lnTo>
                              <a:lnTo>
                                <a:pt x="4" y="538"/>
                              </a:lnTo>
                              <a:lnTo>
                                <a:pt x="10" y="566"/>
                              </a:lnTo>
                              <a:lnTo>
                                <a:pt x="18" y="593"/>
                              </a:lnTo>
                              <a:lnTo>
                                <a:pt x="28" y="620"/>
                              </a:lnTo>
                              <a:lnTo>
                                <a:pt x="40" y="645"/>
                              </a:lnTo>
                              <a:lnTo>
                                <a:pt x="53" y="669"/>
                              </a:lnTo>
                              <a:lnTo>
                                <a:pt x="69" y="692"/>
                              </a:lnTo>
                              <a:lnTo>
                                <a:pt x="86" y="714"/>
                              </a:lnTo>
                              <a:lnTo>
                                <a:pt x="105" y="734"/>
                              </a:lnTo>
                              <a:lnTo>
                                <a:pt x="125" y="753"/>
                              </a:lnTo>
                              <a:lnTo>
                                <a:pt x="147" y="770"/>
                              </a:lnTo>
                              <a:lnTo>
                                <a:pt x="170" y="786"/>
                              </a:lnTo>
                              <a:lnTo>
                                <a:pt x="194" y="799"/>
                              </a:lnTo>
                              <a:lnTo>
                                <a:pt x="219" y="811"/>
                              </a:lnTo>
                              <a:lnTo>
                                <a:pt x="246" y="821"/>
                              </a:lnTo>
                              <a:lnTo>
                                <a:pt x="273" y="829"/>
                              </a:lnTo>
                              <a:lnTo>
                                <a:pt x="301" y="835"/>
                              </a:lnTo>
                              <a:lnTo>
                                <a:pt x="330" y="838"/>
                              </a:lnTo>
                              <a:lnTo>
                                <a:pt x="360" y="840"/>
                              </a:lnTo>
                              <a:lnTo>
                                <a:pt x="10044" y="840"/>
                              </a:lnTo>
                              <a:lnTo>
                                <a:pt x="10073" y="838"/>
                              </a:lnTo>
                              <a:lnTo>
                                <a:pt x="10102" y="835"/>
                              </a:lnTo>
                              <a:lnTo>
                                <a:pt x="10130" y="829"/>
                              </a:lnTo>
                              <a:lnTo>
                                <a:pt x="10157" y="821"/>
                              </a:lnTo>
                              <a:lnTo>
                                <a:pt x="10184" y="811"/>
                              </a:lnTo>
                              <a:lnTo>
                                <a:pt x="10209" y="799"/>
                              </a:lnTo>
                              <a:lnTo>
                                <a:pt x="10233" y="786"/>
                              </a:lnTo>
                              <a:lnTo>
                                <a:pt x="10256" y="770"/>
                              </a:lnTo>
                              <a:lnTo>
                                <a:pt x="10278" y="753"/>
                              </a:lnTo>
                              <a:lnTo>
                                <a:pt x="10298" y="734"/>
                              </a:lnTo>
                              <a:lnTo>
                                <a:pt x="10317" y="714"/>
                              </a:lnTo>
                              <a:lnTo>
                                <a:pt x="10334" y="692"/>
                              </a:lnTo>
                              <a:lnTo>
                                <a:pt x="10350" y="669"/>
                              </a:lnTo>
                              <a:lnTo>
                                <a:pt x="10363" y="645"/>
                              </a:lnTo>
                              <a:lnTo>
                                <a:pt x="10375" y="620"/>
                              </a:lnTo>
                              <a:lnTo>
                                <a:pt x="10385" y="593"/>
                              </a:lnTo>
                              <a:lnTo>
                                <a:pt x="10393" y="566"/>
                              </a:lnTo>
                              <a:lnTo>
                                <a:pt x="10399" y="538"/>
                              </a:lnTo>
                              <a:lnTo>
                                <a:pt x="10402" y="509"/>
                              </a:lnTo>
                              <a:lnTo>
                                <a:pt x="10404" y="480"/>
                              </a:lnTo>
                              <a:lnTo>
                                <a:pt x="10404" y="360"/>
                              </a:lnTo>
                              <a:lnTo>
                                <a:pt x="10402" y="330"/>
                              </a:lnTo>
                              <a:lnTo>
                                <a:pt x="10399" y="301"/>
                              </a:lnTo>
                              <a:lnTo>
                                <a:pt x="10393" y="273"/>
                              </a:lnTo>
                              <a:lnTo>
                                <a:pt x="10385" y="246"/>
                              </a:lnTo>
                              <a:lnTo>
                                <a:pt x="10375" y="219"/>
                              </a:lnTo>
                              <a:lnTo>
                                <a:pt x="10363" y="194"/>
                              </a:lnTo>
                              <a:lnTo>
                                <a:pt x="10350" y="170"/>
                              </a:lnTo>
                              <a:lnTo>
                                <a:pt x="10334" y="147"/>
                              </a:lnTo>
                              <a:lnTo>
                                <a:pt x="10317" y="125"/>
                              </a:lnTo>
                              <a:lnTo>
                                <a:pt x="10298" y="105"/>
                              </a:lnTo>
                              <a:lnTo>
                                <a:pt x="10278" y="86"/>
                              </a:lnTo>
                              <a:lnTo>
                                <a:pt x="10256" y="69"/>
                              </a:lnTo>
                              <a:lnTo>
                                <a:pt x="10233" y="53"/>
                              </a:lnTo>
                              <a:lnTo>
                                <a:pt x="10209" y="40"/>
                              </a:lnTo>
                              <a:lnTo>
                                <a:pt x="10184" y="28"/>
                              </a:lnTo>
                              <a:lnTo>
                                <a:pt x="10157" y="18"/>
                              </a:lnTo>
                              <a:lnTo>
                                <a:pt x="10130" y="10"/>
                              </a:lnTo>
                              <a:lnTo>
                                <a:pt x="10102" y="4"/>
                              </a:lnTo>
                              <a:lnTo>
                                <a:pt x="10073" y="1"/>
                              </a:lnTo>
                              <a:lnTo>
                                <a:pt x="10044" y="0"/>
                              </a:lnTo>
                              <a:lnTo>
                                <a:pt x="360" y="0"/>
                              </a:lnTo>
                              <a:lnTo>
                                <a:pt x="330" y="1"/>
                              </a:lnTo>
                              <a:lnTo>
                                <a:pt x="301" y="4"/>
                              </a:lnTo>
                              <a:lnTo>
                                <a:pt x="273" y="10"/>
                              </a:lnTo>
                              <a:lnTo>
                                <a:pt x="246" y="18"/>
                              </a:lnTo>
                              <a:lnTo>
                                <a:pt x="219" y="28"/>
                              </a:lnTo>
                              <a:lnTo>
                                <a:pt x="194" y="40"/>
                              </a:lnTo>
                              <a:lnTo>
                                <a:pt x="170" y="53"/>
                              </a:lnTo>
                              <a:lnTo>
                                <a:pt x="147" y="69"/>
                              </a:lnTo>
                              <a:lnTo>
                                <a:pt x="125" y="86"/>
                              </a:lnTo>
                              <a:lnTo>
                                <a:pt x="105" y="105"/>
                              </a:lnTo>
                              <a:lnTo>
                                <a:pt x="86" y="125"/>
                              </a:lnTo>
                              <a:lnTo>
                                <a:pt x="69" y="147"/>
                              </a:lnTo>
                              <a:lnTo>
                                <a:pt x="53" y="170"/>
                              </a:lnTo>
                              <a:lnTo>
                                <a:pt x="40" y="194"/>
                              </a:lnTo>
                              <a:lnTo>
                                <a:pt x="28" y="219"/>
                              </a:lnTo>
                              <a:lnTo>
                                <a:pt x="18" y="246"/>
                              </a:lnTo>
                              <a:lnTo>
                                <a:pt x="10" y="273"/>
                              </a:lnTo>
                              <a:lnTo>
                                <a:pt x="4" y="301"/>
                              </a:lnTo>
                              <a:lnTo>
                                <a:pt x="1" y="330"/>
                              </a:lnTo>
                              <a:lnTo>
                                <a:pt x="0" y="360"/>
                              </a:lnTo>
                              <a:close/>
                            </a:path>
                          </a:pathLst>
                        </a:custGeom>
                        <a:noFill/>
                        <a:ln w="17373">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0FD36E" id="Freeform 2" o:spid="_x0000_s1026" style="position:absolute;margin-left:48pt;margin-top:11.15pt;width:520.2pt;height:4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40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" o:allowincell="f" path="m,360l,480r1,29l4,538r6,28l18,593r10,27l40,645r13,24l69,692r17,22l105,734r20,19l147,770r23,16l194,799r25,12l246,821r27,8l301,835r29,3l360,840r9684,l10073,838r29,-3l10130,829r27,-8l10184,811r25,-12l10233,786r23,-16l10278,753r20,-19l10317,714r17,-22l10350,669r13,-24l10375,620r10,-27l10393,566r6,-28l10402,509r2,-29l10404,360r-2,-30l10399,301r-6,-28l10385,246r-10,-27l10363,194r-13,-24l10334,147r-17,-22l10298,105r-20,-19l10256,69r-23,-16l10209,40r-25,-12l10157,18r-27,-8l10102,4r-29,-3l10044,,360,,330,1,301,4r-28,6l246,18,219,28,194,40,170,53,147,69,125,86r-20,19l86,125,69,147,53,170,40,194,28,219,18,246r-8,27l4,301,1,330,,360xe" filled="f" strokecolor="#010202" strokeweight=".48258mm">
                <v:path arrowok="t" o:connecttype="custom" o:connectlocs="0,304800;2540,341630;11430,376555;25400,409575;43815,439420;66675,466090;93345,488950;123190,507365;156210,521335;191135,530225;228600,533400;6396355,532130;6432550,526415;6466840,514985;6497955,499110;6526530,478155;6551295,453390;6572250,424815;6588125,393700;6599555,359410;6605270,323215;6606540,228600;6603365,191135;6594475,156210;6580505,123190;6562090,93345;6539230,66675;6512560,43815;6482715,25400;6449695,11430;6414770,2540;6377940,0;209550,635;173355,6350;139065,17780;107950,33655;79375,54610;54610,79375;33655,107950;17780,139065;6350,173355;635,209550" o:connectangles="0,0,0,0,0,0,0,0,0,0,0,0,0,0,0,0,0,0,0,0,0,0,0,0,0,0,0,0,0,0,0,0,0,0,0,0,0,0,0,0,0,0"/>
                <w10:wrap anchorx="page"/>
              </v:shape>
            </w:pict>
          </mc:Fallback>
        </mc:AlternateContent>
      </w:r>
    </w:p>
    <w:p w14:paraId="2298294A" w14:textId="77777777" w:rsidR="003144A8" w:rsidRDefault="003144A8">
      <w:pPr>
        <w:widowControl w:val="0"/>
        <w:autoSpaceDE w:val="0"/>
        <w:autoSpaceDN w:val="0"/>
        <w:adjustRightInd w:val="0"/>
        <w:spacing w:after="0" w:line="170" w:lineRule="exact"/>
        <w:rPr>
          <w:rFonts w:ascii="Arial" w:hAnsi="Arial" w:cs="Arial"/>
          <w:color w:val="000000"/>
          <w:sz w:val="17"/>
          <w:szCs w:val="17"/>
        </w:rPr>
      </w:pPr>
    </w:p>
    <w:p w14:paraId="4274C23E" w14:textId="77777777" w:rsidR="003144A8" w:rsidRDefault="003144A8">
      <w:pPr>
        <w:widowControl w:val="0"/>
        <w:autoSpaceDE w:val="0"/>
        <w:autoSpaceDN w:val="0"/>
        <w:adjustRightInd w:val="0"/>
        <w:spacing w:after="0" w:line="240" w:lineRule="auto"/>
        <w:ind w:left="1330" w:right="594" w:hanging="632"/>
        <w:rPr>
          <w:rFonts w:ascii="Arial" w:hAnsi="Arial" w:cs="Arial"/>
          <w:color w:val="000000"/>
          <w:sz w:val="24"/>
          <w:szCs w:val="24"/>
        </w:rPr>
      </w:pPr>
      <w:r>
        <w:rPr>
          <w:rFonts w:ascii="Arial" w:hAnsi="Arial" w:cs="Arial"/>
          <w:color w:val="010202"/>
          <w:sz w:val="24"/>
          <w:szCs w:val="24"/>
        </w:rPr>
        <w:t>SUBSTITUTE STATEMENT IN LIEU</w:t>
      </w:r>
      <w:r>
        <w:rPr>
          <w:rFonts w:ascii="Arial" w:hAnsi="Arial" w:cs="Arial"/>
          <w:color w:val="010202"/>
          <w:spacing w:val="11"/>
          <w:sz w:val="24"/>
          <w:szCs w:val="24"/>
        </w:rPr>
        <w:t xml:space="preserve"> </w:t>
      </w:r>
      <w:r>
        <w:rPr>
          <w:rFonts w:ascii="Arial" w:hAnsi="Arial" w:cs="Arial"/>
          <w:color w:val="010202"/>
          <w:sz w:val="24"/>
          <w:szCs w:val="24"/>
        </w:rPr>
        <w:t>OF AN</w:t>
      </w:r>
      <w:r>
        <w:rPr>
          <w:rFonts w:ascii="Arial" w:hAnsi="Arial" w:cs="Arial"/>
          <w:color w:val="010202"/>
          <w:spacing w:val="10"/>
          <w:sz w:val="24"/>
          <w:szCs w:val="24"/>
        </w:rPr>
        <w:t xml:space="preserve"> </w:t>
      </w:r>
      <w:r>
        <w:rPr>
          <w:rFonts w:ascii="Arial" w:hAnsi="Arial" w:cs="Arial"/>
          <w:color w:val="010202"/>
          <w:sz w:val="24"/>
          <w:szCs w:val="24"/>
        </w:rPr>
        <w:t>OATH</w:t>
      </w:r>
      <w:r>
        <w:rPr>
          <w:rFonts w:ascii="Arial" w:hAnsi="Arial" w:cs="Arial"/>
          <w:color w:val="010202"/>
          <w:spacing w:val="7"/>
          <w:sz w:val="24"/>
          <w:szCs w:val="24"/>
        </w:rPr>
        <w:t xml:space="preserve"> </w:t>
      </w:r>
      <w:r>
        <w:rPr>
          <w:rFonts w:ascii="Arial" w:hAnsi="Arial" w:cs="Arial"/>
          <w:color w:val="010202"/>
          <w:sz w:val="24"/>
          <w:szCs w:val="24"/>
        </w:rPr>
        <w:t>OR DECLARATION</w:t>
      </w:r>
      <w:r>
        <w:rPr>
          <w:rFonts w:ascii="Arial" w:hAnsi="Arial" w:cs="Arial"/>
          <w:color w:val="010202"/>
          <w:spacing w:val="34"/>
          <w:sz w:val="24"/>
          <w:szCs w:val="24"/>
        </w:rPr>
        <w:t xml:space="preserve"> </w:t>
      </w:r>
      <w:r>
        <w:rPr>
          <w:rFonts w:ascii="Arial" w:hAnsi="Arial" w:cs="Arial"/>
          <w:color w:val="010202"/>
          <w:sz w:val="24"/>
          <w:szCs w:val="24"/>
        </w:rPr>
        <w:t xml:space="preserve">FOR </w:t>
      </w:r>
      <w:r>
        <w:rPr>
          <w:rFonts w:ascii="Arial" w:hAnsi="Arial" w:cs="Arial"/>
          <w:color w:val="010202"/>
          <w:w w:val="101"/>
          <w:sz w:val="24"/>
          <w:szCs w:val="24"/>
        </w:rPr>
        <w:t xml:space="preserve">UTILITY </w:t>
      </w:r>
      <w:r>
        <w:rPr>
          <w:rFonts w:ascii="Arial" w:hAnsi="Arial" w:cs="Arial"/>
          <w:color w:val="010202"/>
          <w:sz w:val="24"/>
          <w:szCs w:val="24"/>
        </w:rPr>
        <w:t>OR DESIGN PATE</w:t>
      </w:r>
      <w:r>
        <w:rPr>
          <w:rFonts w:ascii="Arial" w:hAnsi="Arial" w:cs="Arial"/>
          <w:color w:val="010202"/>
          <w:spacing w:val="-77"/>
          <w:sz w:val="24"/>
          <w:szCs w:val="24"/>
        </w:rPr>
        <w:t>N</w:t>
      </w:r>
      <w:r>
        <w:rPr>
          <w:rFonts w:ascii="Calibri" w:hAnsi="Calibri" w:cs="Calibri"/>
          <w:color w:val="231F20"/>
          <w:spacing w:val="39"/>
          <w:position w:val="-7"/>
        </w:rPr>
        <w:t xml:space="preserve"> </w:t>
      </w:r>
      <w:r>
        <w:rPr>
          <w:rFonts w:ascii="Arial" w:hAnsi="Arial" w:cs="Arial"/>
          <w:color w:val="010202"/>
          <w:sz w:val="24"/>
          <w:szCs w:val="24"/>
        </w:rPr>
        <w:t>T APPLICATION</w:t>
      </w:r>
      <w:r>
        <w:rPr>
          <w:rFonts w:ascii="Arial" w:hAnsi="Arial" w:cs="Arial"/>
          <w:color w:val="010202"/>
          <w:spacing w:val="32"/>
          <w:sz w:val="24"/>
          <w:szCs w:val="24"/>
        </w:rPr>
        <w:t xml:space="preserve"> </w:t>
      </w:r>
      <w:r>
        <w:rPr>
          <w:rFonts w:ascii="Arial" w:hAnsi="Arial" w:cs="Arial"/>
          <w:color w:val="010202"/>
          <w:sz w:val="24"/>
          <w:szCs w:val="24"/>
        </w:rPr>
        <w:t>(35 U.S.C. 115(d)</w:t>
      </w:r>
      <w:r>
        <w:rPr>
          <w:rFonts w:ascii="Arial" w:hAnsi="Arial" w:cs="Arial"/>
          <w:color w:val="010202"/>
          <w:spacing w:val="7"/>
          <w:sz w:val="24"/>
          <w:szCs w:val="24"/>
        </w:rPr>
        <w:t xml:space="preserve"> </w:t>
      </w:r>
      <w:r>
        <w:rPr>
          <w:rFonts w:ascii="Arial" w:hAnsi="Arial" w:cs="Arial"/>
          <w:color w:val="010202"/>
          <w:sz w:val="24"/>
          <w:szCs w:val="24"/>
        </w:rPr>
        <w:t>AND</w:t>
      </w:r>
      <w:r>
        <w:rPr>
          <w:rFonts w:ascii="Arial" w:hAnsi="Arial" w:cs="Arial"/>
          <w:color w:val="010202"/>
          <w:spacing w:val="10"/>
          <w:sz w:val="24"/>
          <w:szCs w:val="24"/>
        </w:rPr>
        <w:t xml:space="preserve"> </w:t>
      </w:r>
      <w:r>
        <w:rPr>
          <w:rFonts w:ascii="Arial" w:hAnsi="Arial" w:cs="Arial"/>
          <w:color w:val="010202"/>
          <w:sz w:val="24"/>
          <w:szCs w:val="24"/>
        </w:rPr>
        <w:t>37 CFR 1.64)</w:t>
      </w:r>
    </w:p>
    <w:p w14:paraId="144C8D82" w14:textId="77777777" w:rsidR="00864B8F" w:rsidRDefault="00864B8F">
      <w:pPr>
        <w:widowControl w:val="0"/>
        <w:autoSpaceDE w:val="0"/>
        <w:autoSpaceDN w:val="0"/>
        <w:adjustRightInd w:val="0"/>
        <w:spacing w:before="8" w:after="0" w:line="180" w:lineRule="exact"/>
        <w:rPr>
          <w:rFonts w:ascii="Arial" w:hAnsi="Arial" w:cs="Arial"/>
          <w:color w:val="000000"/>
          <w:sz w:val="18"/>
          <w:szCs w:val="18"/>
        </w:rPr>
      </w:pPr>
    </w:p>
    <w:tbl>
      <w:tblPr>
        <w:tblW w:w="0" w:type="auto"/>
        <w:tblInd w:w="103" w:type="dxa"/>
        <w:tblBorders>
          <w:top w:val="single" w:sz="12" w:space="0" w:color="010202"/>
          <w:left w:val="single" w:sz="12" w:space="0" w:color="010202"/>
          <w:bottom w:val="single" w:sz="12" w:space="0" w:color="010202"/>
          <w:right w:val="single" w:sz="12" w:space="0" w:color="010202"/>
          <w:insideH w:val="single" w:sz="12" w:space="0" w:color="010202"/>
          <w:insideV w:val="single" w:sz="12" w:space="0" w:color="010202"/>
        </w:tblBorders>
        <w:tblCellMar>
          <w:left w:w="0" w:type="dxa"/>
          <w:right w:w="0" w:type="dxa"/>
        </w:tblCellMar>
        <w:tblLook w:val="0000" w:firstRow="0" w:lastRow="0" w:firstColumn="0" w:lastColumn="0" w:noHBand="0" w:noVBand="0"/>
      </w:tblPr>
      <w:tblGrid>
        <w:gridCol w:w="1356"/>
        <w:gridCol w:w="2257"/>
        <w:gridCol w:w="2329"/>
        <w:gridCol w:w="1552"/>
        <w:gridCol w:w="2842"/>
      </w:tblGrid>
      <w:tr w:rsidR="00864B8F" w14:paraId="78794B99" w14:textId="77777777" w:rsidTr="00341F8C">
        <w:trPr>
          <w:trHeight w:hRule="exact" w:val="817"/>
        </w:trPr>
        <w:tc>
          <w:tcPr>
            <w:tcW w:w="1356" w:type="dxa"/>
          </w:tcPr>
          <w:p w14:paraId="57DD648E" w14:textId="77777777" w:rsidR="00864B8F" w:rsidRDefault="00864B8F">
            <w:pPr>
              <w:widowControl w:val="0"/>
              <w:autoSpaceDE w:val="0"/>
              <w:autoSpaceDN w:val="0"/>
              <w:adjustRightInd w:val="0"/>
              <w:spacing w:before="4" w:after="0" w:line="110" w:lineRule="exact"/>
              <w:rPr>
                <w:rFonts w:cstheme="minorHAnsi"/>
                <w:sz w:val="20"/>
                <w:szCs w:val="20"/>
              </w:rPr>
            </w:pPr>
          </w:p>
          <w:p w14:paraId="63677B7E" w14:textId="77777777" w:rsidR="00864B8F" w:rsidRDefault="00864B8F">
            <w:pPr>
              <w:widowControl w:val="0"/>
              <w:autoSpaceDE w:val="0"/>
              <w:autoSpaceDN w:val="0"/>
              <w:adjustRightInd w:val="0"/>
              <w:spacing w:before="4" w:after="0" w:line="110" w:lineRule="exact"/>
              <w:rPr>
                <w:rFonts w:cstheme="minorHAnsi"/>
                <w:sz w:val="20"/>
                <w:szCs w:val="20"/>
              </w:rPr>
            </w:pPr>
          </w:p>
          <w:p w14:paraId="13F97DCC" w14:textId="77777777" w:rsidR="00864B8F" w:rsidRDefault="00864B8F">
            <w:pPr>
              <w:widowControl w:val="0"/>
              <w:autoSpaceDE w:val="0"/>
              <w:autoSpaceDN w:val="0"/>
              <w:adjustRightInd w:val="0"/>
              <w:spacing w:before="4" w:after="0" w:line="110" w:lineRule="exact"/>
              <w:rPr>
                <w:rFonts w:cstheme="minorHAnsi"/>
                <w:sz w:val="20"/>
                <w:szCs w:val="20"/>
              </w:rPr>
            </w:pPr>
          </w:p>
          <w:p w14:paraId="655BB999" w14:textId="77777777" w:rsidR="00864B8F" w:rsidRPr="00864B8F" w:rsidRDefault="00864B8F" w:rsidP="00864B8F">
            <w:pPr>
              <w:autoSpaceDE w:val="0"/>
              <w:autoSpaceDN w:val="0"/>
              <w:adjustRightInd w:val="0"/>
              <w:spacing w:after="0" w:line="170" w:lineRule="exact"/>
              <w:ind w:left="40" w:right="-20"/>
              <w:rPr>
                <w:rFonts w:cstheme="minorHAnsi"/>
                <w:b/>
                <w:color w:val="000000"/>
              </w:rPr>
            </w:pPr>
            <w:r w:rsidRPr="00864B8F">
              <w:rPr>
                <w:rFonts w:cstheme="minorHAnsi"/>
                <w:b/>
                <w:bCs/>
                <w:color w:val="010202"/>
              </w:rPr>
              <w:t xml:space="preserve">  </w:t>
            </w:r>
            <w:r w:rsidRPr="00864B8F">
              <w:rPr>
                <w:rFonts w:cstheme="minorHAnsi"/>
                <w:b/>
                <w:color w:val="010202"/>
              </w:rPr>
              <w:t>Title</w:t>
            </w:r>
            <w:r w:rsidRPr="00864B8F">
              <w:rPr>
                <w:rFonts w:cstheme="minorHAnsi"/>
                <w:b/>
                <w:color w:val="010202"/>
                <w:spacing w:val="27"/>
              </w:rPr>
              <w:t xml:space="preserve"> </w:t>
            </w:r>
            <w:r w:rsidRPr="00864B8F">
              <w:rPr>
                <w:rFonts w:cstheme="minorHAnsi"/>
                <w:b/>
                <w:color w:val="010202"/>
                <w:w w:val="113"/>
              </w:rPr>
              <w:t>of</w:t>
            </w:r>
          </w:p>
          <w:p w14:paraId="0AEC0F28" w14:textId="77777777" w:rsidR="00864B8F" w:rsidRPr="00864B8F" w:rsidRDefault="00864B8F" w:rsidP="00864B8F">
            <w:pPr>
              <w:autoSpaceDE w:val="0"/>
              <w:autoSpaceDN w:val="0"/>
              <w:adjustRightInd w:val="0"/>
              <w:spacing w:after="0" w:line="240" w:lineRule="auto"/>
              <w:ind w:left="40" w:right="-20"/>
              <w:rPr>
                <w:rFonts w:cstheme="minorHAnsi"/>
                <w:b/>
                <w:color w:val="000000"/>
              </w:rPr>
            </w:pPr>
            <w:r w:rsidRPr="00864B8F">
              <w:rPr>
                <w:rFonts w:cstheme="minorHAnsi"/>
                <w:b/>
                <w:color w:val="010202"/>
                <w:w w:val="109"/>
              </w:rPr>
              <w:t xml:space="preserve">  Invention</w:t>
            </w:r>
          </w:p>
          <w:p w14:paraId="1D0E2C94" w14:textId="77777777" w:rsidR="00864B8F" w:rsidRPr="003144A8" w:rsidRDefault="00864B8F" w:rsidP="00864B8F">
            <w:pPr>
              <w:autoSpaceDE w:val="0"/>
              <w:autoSpaceDN w:val="0"/>
              <w:adjustRightInd w:val="0"/>
              <w:spacing w:after="0" w:line="240" w:lineRule="auto"/>
              <w:rPr>
                <w:rFonts w:cstheme="minorHAnsi"/>
                <w:sz w:val="20"/>
                <w:szCs w:val="20"/>
              </w:rPr>
            </w:pPr>
          </w:p>
          <w:p w14:paraId="43D0E256" w14:textId="77777777" w:rsidR="00864B8F" w:rsidRPr="003144A8" w:rsidRDefault="00864B8F" w:rsidP="00864B8F">
            <w:pPr>
              <w:widowControl w:val="0"/>
              <w:autoSpaceDE w:val="0"/>
              <w:autoSpaceDN w:val="0"/>
              <w:adjustRightInd w:val="0"/>
              <w:spacing w:before="4" w:after="0" w:line="110" w:lineRule="exact"/>
              <w:rPr>
                <w:rFonts w:cstheme="minorHAnsi"/>
                <w:sz w:val="20"/>
                <w:szCs w:val="20"/>
              </w:rPr>
            </w:pPr>
          </w:p>
        </w:tc>
        <w:tc>
          <w:tcPr>
            <w:tcW w:w="8980" w:type="dxa"/>
            <w:gridSpan w:val="4"/>
          </w:tcPr>
          <w:p w14:paraId="3F87DC67" w14:textId="77777777" w:rsidR="00C3073D" w:rsidRDefault="00C3073D">
            <w:pPr>
              <w:widowControl w:val="0"/>
              <w:autoSpaceDE w:val="0"/>
              <w:autoSpaceDN w:val="0"/>
              <w:adjustRightInd w:val="0"/>
              <w:spacing w:before="4" w:after="0" w:line="110" w:lineRule="exact"/>
              <w:rPr>
                <w:rFonts w:cstheme="minorHAnsi"/>
                <w:sz w:val="20"/>
                <w:szCs w:val="20"/>
              </w:rPr>
            </w:pPr>
          </w:p>
          <w:p w14:paraId="5A1F291E" w14:textId="77777777" w:rsidR="00864B8F" w:rsidRPr="00C3073D" w:rsidRDefault="00C3073D" w:rsidP="00C3073D">
            <w:pPr>
              <w:spacing w:before="240" w:line="240" w:lineRule="auto"/>
              <w:rPr>
                <w:rFonts w:cs="Calibri"/>
                <w:b/>
                <w:sz w:val="18"/>
                <w:szCs w:val="18"/>
              </w:rPr>
            </w:pPr>
            <w:r>
              <w:rPr>
                <w:rFonts w:cs="Calibri"/>
                <w:sz w:val="18"/>
                <w:szCs w:val="18"/>
              </w:rPr>
              <w:t xml:space="preserve">  </w:t>
            </w:r>
            <w:r w:rsidRPr="00C3073D">
              <w:rPr>
                <w:rFonts w:cs="Calibri"/>
                <w:b/>
              </w:rPr>
              <w:t>&lt;&lt;title&gt;&gt;</w:t>
            </w:r>
          </w:p>
        </w:tc>
      </w:tr>
      <w:tr w:rsidR="003144A8" w14:paraId="19A453A6" w14:textId="77777777" w:rsidTr="007717C3">
        <w:trPr>
          <w:trHeight w:hRule="exact" w:val="1609"/>
        </w:trPr>
        <w:tc>
          <w:tcPr>
            <w:tcW w:w="10336" w:type="dxa"/>
            <w:gridSpan w:val="5"/>
          </w:tcPr>
          <w:p w14:paraId="60561568" w14:textId="77777777" w:rsidR="003144A8" w:rsidRPr="00864B8F" w:rsidRDefault="003144A8">
            <w:pPr>
              <w:widowControl w:val="0"/>
              <w:autoSpaceDE w:val="0"/>
              <w:autoSpaceDN w:val="0"/>
              <w:adjustRightInd w:val="0"/>
              <w:spacing w:before="4" w:after="0" w:line="110" w:lineRule="exact"/>
              <w:rPr>
                <w:rFonts w:cstheme="minorHAnsi"/>
                <w:b/>
                <w:sz w:val="20"/>
                <w:szCs w:val="20"/>
              </w:rPr>
            </w:pPr>
          </w:p>
          <w:p w14:paraId="6180151D" w14:textId="77777777" w:rsidR="006A5888" w:rsidRPr="00864B8F" w:rsidRDefault="003144A8" w:rsidP="006A5888">
            <w:pPr>
              <w:widowControl w:val="0"/>
              <w:autoSpaceDE w:val="0"/>
              <w:autoSpaceDN w:val="0"/>
              <w:adjustRightInd w:val="0"/>
              <w:spacing w:after="0" w:line="240" w:lineRule="auto"/>
              <w:ind w:left="430" w:hanging="408"/>
              <w:rPr>
                <w:rFonts w:cstheme="minorHAnsi"/>
                <w:b/>
                <w:color w:val="010202"/>
              </w:rPr>
            </w:pPr>
            <w:r w:rsidRPr="00864B8F">
              <w:rPr>
                <w:rFonts w:cstheme="minorHAnsi"/>
                <w:b/>
                <w:color w:val="010202"/>
              </w:rPr>
              <w:t>This statement is directed to:</w:t>
            </w:r>
          </w:p>
          <w:p w14:paraId="09B6EDAD" w14:textId="77777777" w:rsidR="006A5888" w:rsidRDefault="00196E58" w:rsidP="006A5888">
            <w:pPr>
              <w:widowControl w:val="0"/>
              <w:autoSpaceDE w:val="0"/>
              <w:autoSpaceDN w:val="0"/>
              <w:adjustRightInd w:val="0"/>
              <w:spacing w:after="0" w:line="240" w:lineRule="auto"/>
              <w:ind w:left="430" w:hanging="408"/>
              <w:rPr>
                <w:rFonts w:cstheme="minorHAnsi"/>
                <w:color w:val="000000"/>
              </w:rPr>
            </w:pPr>
            <w:sdt>
              <w:sdtPr>
                <w:rPr>
                  <w:rFonts w:cstheme="minorHAnsi"/>
                  <w:b/>
                  <w:color w:val="010202"/>
                  <w:sz w:val="36"/>
                  <w:szCs w:val="36"/>
                </w:rPr>
                <w:id w:val="-1492248049"/>
                <w14:checkbox>
                  <w14:checked w14:val="0"/>
                  <w14:checkedState w14:val="2612" w14:font="MS Gothic"/>
                  <w14:uncheckedState w14:val="2610" w14:font="MS Gothic"/>
                </w14:checkbox>
              </w:sdtPr>
              <w:sdtEndPr/>
              <w:sdtContent>
                <w:r w:rsidR="006A5888">
                  <w:rPr>
                    <w:rFonts w:ascii="MS Gothic" w:eastAsia="MS Gothic" w:hAnsi="MS Gothic" w:cstheme="minorHAnsi" w:hint="eastAsia"/>
                    <w:b/>
                    <w:color w:val="010202"/>
                    <w:sz w:val="36"/>
                    <w:szCs w:val="36"/>
                  </w:rPr>
                  <w:t>☐</w:t>
                </w:r>
              </w:sdtContent>
            </w:sdt>
            <w:r w:rsidR="006A5888" w:rsidRPr="00864B8F">
              <w:rPr>
                <w:rFonts w:cstheme="minorHAnsi"/>
                <w:color w:val="010202"/>
              </w:rPr>
              <w:t xml:space="preserve"> </w:t>
            </w:r>
            <w:r w:rsidR="003144A8" w:rsidRPr="00864B8F">
              <w:rPr>
                <w:rFonts w:cstheme="minorHAnsi"/>
                <w:color w:val="010202"/>
              </w:rPr>
              <w:t>The attached application,</w:t>
            </w:r>
          </w:p>
          <w:p w14:paraId="49C8CE27" w14:textId="77777777" w:rsidR="003144A8" w:rsidRPr="006A5888" w:rsidRDefault="003144A8" w:rsidP="006A5888">
            <w:pPr>
              <w:widowControl w:val="0"/>
              <w:autoSpaceDE w:val="0"/>
              <w:autoSpaceDN w:val="0"/>
              <w:adjustRightInd w:val="0"/>
              <w:spacing w:after="0" w:line="240" w:lineRule="auto"/>
              <w:ind w:left="430" w:hanging="408"/>
              <w:rPr>
                <w:rFonts w:cstheme="minorHAnsi"/>
                <w:color w:val="000000"/>
              </w:rPr>
            </w:pPr>
            <w:r w:rsidRPr="00864B8F">
              <w:rPr>
                <w:rFonts w:cstheme="minorHAnsi"/>
                <w:color w:val="010202"/>
                <w:w w:val="81"/>
              </w:rPr>
              <w:t>OR</w:t>
            </w:r>
          </w:p>
          <w:p w14:paraId="379992DF" w14:textId="77777777" w:rsidR="003144A8" w:rsidRPr="003144A8" w:rsidRDefault="00196E58" w:rsidP="006A5888">
            <w:pPr>
              <w:widowControl w:val="0"/>
              <w:tabs>
                <w:tab w:val="left" w:pos="7660"/>
                <w:tab w:val="left" w:pos="10240"/>
              </w:tabs>
              <w:autoSpaceDE w:val="0"/>
              <w:autoSpaceDN w:val="0"/>
              <w:adjustRightInd w:val="0"/>
              <w:spacing w:after="0" w:line="240" w:lineRule="auto"/>
              <w:ind w:right="-20"/>
              <w:rPr>
                <w:rFonts w:cstheme="minorHAnsi"/>
                <w:sz w:val="20"/>
                <w:szCs w:val="20"/>
              </w:rPr>
            </w:pPr>
            <w:sdt>
              <w:sdtPr>
                <w:rPr>
                  <w:rFonts w:cstheme="minorHAnsi"/>
                  <w:b/>
                  <w:color w:val="010202"/>
                  <w:sz w:val="36"/>
                  <w:szCs w:val="36"/>
                </w:rPr>
                <w:id w:val="-279654709"/>
                <w14:checkbox>
                  <w14:checked w14:val="1"/>
                  <w14:checkedState w14:val="2612" w14:font="MS Gothic"/>
                  <w14:uncheckedState w14:val="2610" w14:font="MS Gothic"/>
                </w14:checkbox>
              </w:sdtPr>
              <w:sdtEndPr/>
              <w:sdtContent>
                <w:r w:rsidR="00C65654">
                  <w:rPr>
                    <w:rFonts w:ascii="MS Gothic" w:eastAsia="MS Gothic" w:hAnsi="MS Gothic" w:cstheme="minorHAnsi" w:hint="eastAsia"/>
                    <w:b/>
                    <w:color w:val="010202"/>
                    <w:sz w:val="36"/>
                    <w:szCs w:val="36"/>
                  </w:rPr>
                  <w:t>☒</w:t>
                </w:r>
              </w:sdtContent>
            </w:sdt>
            <w:r w:rsidR="006A5888" w:rsidRPr="00864B8F">
              <w:rPr>
                <w:rFonts w:cstheme="minorHAnsi"/>
                <w:color w:val="010202"/>
              </w:rPr>
              <w:t xml:space="preserve"> </w:t>
            </w:r>
            <w:r w:rsidR="003144A8" w:rsidRPr="00864B8F">
              <w:rPr>
                <w:rFonts w:cstheme="minorHAnsi"/>
                <w:color w:val="010202"/>
              </w:rPr>
              <w:t xml:space="preserve">United States application or PCT international application number </w:t>
            </w:r>
            <w:r w:rsidR="00C3073D" w:rsidRPr="00C3073D">
              <w:rPr>
                <w:rFonts w:cs="Calibri"/>
                <w:b/>
                <w:color w:val="010202"/>
                <w:u w:val="single"/>
              </w:rPr>
              <w:t>&lt;&lt;serialNo&gt;&gt;</w:t>
            </w:r>
            <w:r w:rsidR="00C3073D" w:rsidRPr="00823693">
              <w:rPr>
                <w:rFonts w:cs="Calibri"/>
                <w:color w:val="010202"/>
                <w:sz w:val="18"/>
                <w:szCs w:val="18"/>
                <w:u w:val="single"/>
              </w:rPr>
              <w:t xml:space="preserve"> </w:t>
            </w:r>
            <w:r w:rsidR="003144A8" w:rsidRPr="00864B8F">
              <w:rPr>
                <w:rFonts w:cstheme="minorHAnsi"/>
                <w:color w:val="010202"/>
              </w:rPr>
              <w:t xml:space="preserve">filed on </w:t>
            </w:r>
            <w:r w:rsidR="00C3073D" w:rsidRPr="00C3073D">
              <w:rPr>
                <w:rFonts w:cs="Calibri"/>
                <w:b/>
                <w:color w:val="010202"/>
                <w:u w:val="single"/>
              </w:rPr>
              <w:t>&lt;&lt;filedDate&gt;</w:t>
            </w:r>
            <w:r w:rsidR="00331EC6">
              <w:rPr>
                <w:rFonts w:cs="Calibri"/>
                <w:b/>
                <w:color w:val="010202"/>
                <w:u w:val="single"/>
              </w:rPr>
              <w:t>&gt;</w:t>
            </w:r>
            <w:r w:rsidR="003144A8" w:rsidRPr="00C3073D">
              <w:rPr>
                <w:rFonts w:cstheme="minorHAnsi"/>
                <w:b/>
                <w:color w:val="010202"/>
              </w:rPr>
              <w:t>.</w:t>
            </w:r>
          </w:p>
        </w:tc>
      </w:tr>
      <w:tr w:rsidR="003144A8" w14:paraId="6E4DE10A" w14:textId="77777777" w:rsidTr="00DF5FC3">
        <w:trPr>
          <w:trHeight w:hRule="exact" w:val="373"/>
        </w:trPr>
        <w:tc>
          <w:tcPr>
            <w:tcW w:w="10336" w:type="dxa"/>
            <w:gridSpan w:val="5"/>
          </w:tcPr>
          <w:p w14:paraId="5029CA97" w14:textId="77777777" w:rsidR="003144A8" w:rsidRPr="00864B8F" w:rsidRDefault="003144A8">
            <w:pPr>
              <w:widowControl w:val="0"/>
              <w:autoSpaceDE w:val="0"/>
              <w:autoSpaceDN w:val="0"/>
              <w:adjustRightInd w:val="0"/>
              <w:spacing w:before="28" w:after="0" w:line="240" w:lineRule="auto"/>
              <w:ind w:left="15" w:right="-20"/>
              <w:rPr>
                <w:rFonts w:cstheme="minorHAnsi"/>
                <w:b/>
              </w:rPr>
            </w:pPr>
            <w:r w:rsidRPr="00864B8F">
              <w:rPr>
                <w:rFonts w:cstheme="minorHAnsi"/>
                <w:b/>
                <w:color w:val="010202"/>
              </w:rPr>
              <w:t>LEGAL</w:t>
            </w:r>
            <w:r w:rsidR="00493DD6" w:rsidRPr="00864B8F">
              <w:rPr>
                <w:rFonts w:cstheme="minorHAnsi"/>
                <w:b/>
                <w:color w:val="010202"/>
                <w:spacing w:val="32"/>
              </w:rPr>
              <w:t xml:space="preserve"> </w:t>
            </w:r>
            <w:r w:rsidRPr="00864B8F">
              <w:rPr>
                <w:rFonts w:cstheme="minorHAnsi"/>
                <w:b/>
                <w:color w:val="010202"/>
              </w:rPr>
              <w:t>NAME</w:t>
            </w:r>
            <w:r w:rsidRPr="00864B8F">
              <w:rPr>
                <w:rFonts w:cstheme="minorHAnsi"/>
                <w:b/>
                <w:color w:val="010202"/>
                <w:spacing w:val="6"/>
              </w:rPr>
              <w:t xml:space="preserve"> </w:t>
            </w:r>
            <w:r w:rsidRPr="00864B8F">
              <w:rPr>
                <w:rFonts w:cstheme="minorHAnsi"/>
                <w:b/>
                <w:color w:val="010202"/>
              </w:rPr>
              <w:t>of</w:t>
            </w:r>
            <w:r w:rsidRPr="00864B8F">
              <w:rPr>
                <w:rFonts w:cstheme="minorHAnsi"/>
                <w:b/>
                <w:color w:val="010202"/>
                <w:spacing w:val="22"/>
              </w:rPr>
              <w:t xml:space="preserve"> </w:t>
            </w:r>
            <w:r w:rsidRPr="00864B8F">
              <w:rPr>
                <w:rFonts w:cstheme="minorHAnsi"/>
                <w:b/>
                <w:color w:val="010202"/>
                <w:w w:val="110"/>
              </w:rPr>
              <w:t>inventor</w:t>
            </w:r>
            <w:r w:rsidRPr="00864B8F">
              <w:rPr>
                <w:rFonts w:cstheme="minorHAnsi"/>
                <w:b/>
                <w:color w:val="010202"/>
                <w:spacing w:val="-6"/>
                <w:w w:val="110"/>
              </w:rPr>
              <w:t xml:space="preserve"> </w:t>
            </w:r>
            <w:r w:rsidRPr="00864B8F">
              <w:rPr>
                <w:rFonts w:cstheme="minorHAnsi"/>
                <w:b/>
                <w:color w:val="010202"/>
              </w:rPr>
              <w:t>to</w:t>
            </w:r>
            <w:r w:rsidRPr="00864B8F">
              <w:rPr>
                <w:rFonts w:cstheme="minorHAnsi"/>
                <w:b/>
                <w:color w:val="010202"/>
                <w:spacing w:val="22"/>
              </w:rPr>
              <w:t xml:space="preserve"> </w:t>
            </w:r>
            <w:r w:rsidRPr="00864B8F">
              <w:rPr>
                <w:rFonts w:cstheme="minorHAnsi"/>
                <w:b/>
                <w:color w:val="010202"/>
              </w:rPr>
              <w:t>whom</w:t>
            </w:r>
            <w:r w:rsidRPr="00864B8F">
              <w:rPr>
                <w:rFonts w:cstheme="minorHAnsi"/>
                <w:b/>
                <w:color w:val="010202"/>
                <w:spacing w:val="43"/>
              </w:rPr>
              <w:t xml:space="preserve"> </w:t>
            </w:r>
            <w:r w:rsidRPr="00864B8F">
              <w:rPr>
                <w:rFonts w:cstheme="minorHAnsi"/>
                <w:b/>
                <w:color w:val="010202"/>
              </w:rPr>
              <w:t>this</w:t>
            </w:r>
            <w:r w:rsidRPr="00864B8F">
              <w:rPr>
                <w:rFonts w:cstheme="minorHAnsi"/>
                <w:b/>
                <w:color w:val="010202"/>
                <w:spacing w:val="44"/>
              </w:rPr>
              <w:t xml:space="preserve"> </w:t>
            </w:r>
            <w:r w:rsidRPr="00864B8F">
              <w:rPr>
                <w:rFonts w:cstheme="minorHAnsi"/>
                <w:b/>
                <w:color w:val="010202"/>
                <w:w w:val="111"/>
              </w:rPr>
              <w:t>substitute</w:t>
            </w:r>
            <w:r w:rsidRPr="00864B8F">
              <w:rPr>
                <w:rFonts w:cstheme="minorHAnsi"/>
                <w:b/>
                <w:color w:val="010202"/>
                <w:spacing w:val="-6"/>
                <w:w w:val="111"/>
              </w:rPr>
              <w:t xml:space="preserve"> </w:t>
            </w:r>
            <w:r w:rsidRPr="00864B8F">
              <w:rPr>
                <w:rFonts w:cstheme="minorHAnsi"/>
                <w:b/>
                <w:color w:val="010202"/>
              </w:rPr>
              <w:t xml:space="preserve">statement </w:t>
            </w:r>
            <w:r w:rsidRPr="00864B8F">
              <w:rPr>
                <w:rFonts w:cstheme="minorHAnsi"/>
                <w:b/>
                <w:color w:val="010202"/>
                <w:spacing w:val="6"/>
              </w:rPr>
              <w:t xml:space="preserve"> </w:t>
            </w:r>
            <w:r w:rsidRPr="00864B8F">
              <w:rPr>
                <w:rFonts w:cstheme="minorHAnsi"/>
                <w:b/>
                <w:color w:val="010202"/>
                <w:w w:val="109"/>
              </w:rPr>
              <w:t>applies:</w:t>
            </w:r>
          </w:p>
        </w:tc>
      </w:tr>
      <w:tr w:rsidR="003144A8" w14:paraId="501DC6D6" w14:textId="77777777" w:rsidTr="00DF5FC3">
        <w:trPr>
          <w:trHeight w:hRule="exact" w:val="735"/>
        </w:trPr>
        <w:tc>
          <w:tcPr>
            <w:tcW w:w="10336" w:type="dxa"/>
            <w:gridSpan w:val="5"/>
          </w:tcPr>
          <w:p w14:paraId="3CBF22D6" w14:textId="77777777" w:rsidR="003144A8" w:rsidRDefault="003144A8">
            <w:pPr>
              <w:widowControl w:val="0"/>
              <w:autoSpaceDE w:val="0"/>
              <w:autoSpaceDN w:val="0"/>
              <w:adjustRightInd w:val="0"/>
              <w:spacing w:before="35" w:after="0" w:line="240" w:lineRule="auto"/>
              <w:ind w:left="52" w:right="-20"/>
              <w:rPr>
                <w:rFonts w:cstheme="minorHAnsi"/>
                <w:color w:val="010202"/>
              </w:rPr>
            </w:pPr>
            <w:r w:rsidRPr="00864B8F">
              <w:rPr>
                <w:rFonts w:cstheme="minorHAnsi"/>
                <w:color w:val="010202"/>
              </w:rPr>
              <w:t>(E.g., Given Name (first and middle (if any)) and Family Name or Surname)</w:t>
            </w:r>
          </w:p>
          <w:p w14:paraId="0BA83C4B" w14:textId="77777777" w:rsidR="00C3073D" w:rsidRPr="00C3073D" w:rsidRDefault="00C3073D">
            <w:pPr>
              <w:widowControl w:val="0"/>
              <w:autoSpaceDE w:val="0"/>
              <w:autoSpaceDN w:val="0"/>
              <w:adjustRightInd w:val="0"/>
              <w:spacing w:before="35" w:after="0" w:line="240" w:lineRule="auto"/>
              <w:ind w:left="52" w:right="-20"/>
              <w:rPr>
                <w:rFonts w:cstheme="minorHAnsi"/>
                <w:b/>
              </w:rPr>
            </w:pPr>
            <w:r w:rsidRPr="00C3073D">
              <w:rPr>
                <w:bCs/>
              </w:rPr>
              <w:t xml:space="preserve"> </w:t>
            </w:r>
            <w:r w:rsidRPr="00C3073D">
              <w:rPr>
                <w:b/>
                <w:bCs/>
              </w:rPr>
              <w:t>&lt;&lt;inventorName&gt;&gt;</w:t>
            </w:r>
          </w:p>
        </w:tc>
      </w:tr>
      <w:tr w:rsidR="003144A8" w14:paraId="43AB265E" w14:textId="77777777" w:rsidTr="00DF5FC3">
        <w:trPr>
          <w:trHeight w:hRule="exact" w:val="355"/>
        </w:trPr>
        <w:tc>
          <w:tcPr>
            <w:tcW w:w="10336" w:type="dxa"/>
            <w:gridSpan w:val="5"/>
          </w:tcPr>
          <w:p w14:paraId="2161E56C" w14:textId="77777777" w:rsidR="003144A8" w:rsidRPr="00864B8F" w:rsidRDefault="003144A8">
            <w:pPr>
              <w:widowControl w:val="0"/>
              <w:autoSpaceDE w:val="0"/>
              <w:autoSpaceDN w:val="0"/>
              <w:adjustRightInd w:val="0"/>
              <w:spacing w:before="19" w:after="0" w:line="240" w:lineRule="auto"/>
              <w:ind w:left="20" w:right="-20"/>
              <w:rPr>
                <w:rFonts w:cstheme="minorHAnsi"/>
              </w:rPr>
            </w:pPr>
            <w:r w:rsidRPr="00864B8F">
              <w:rPr>
                <w:rFonts w:cstheme="minorHAnsi"/>
                <w:color w:val="010202"/>
              </w:rPr>
              <w:t>Residence (</w:t>
            </w:r>
            <w:r w:rsidRPr="00C3073D">
              <w:rPr>
                <w:rFonts w:cstheme="minorHAnsi"/>
                <w:b/>
                <w:color w:val="010202"/>
              </w:rPr>
              <w:t>except for a deceased or legally incapacitated inventor</w:t>
            </w:r>
            <w:r w:rsidRPr="00864B8F">
              <w:rPr>
                <w:rFonts w:cstheme="minorHAnsi"/>
                <w:color w:val="010202"/>
              </w:rPr>
              <w:t>):</w:t>
            </w:r>
          </w:p>
        </w:tc>
      </w:tr>
      <w:tr w:rsidR="00864B8F" w14:paraId="081F1B2B" w14:textId="77777777" w:rsidTr="00AC3936">
        <w:trPr>
          <w:cantSplit/>
          <w:trHeight w:val="385"/>
        </w:trPr>
        <w:tc>
          <w:tcPr>
            <w:tcW w:w="3613" w:type="dxa"/>
            <w:gridSpan w:val="2"/>
            <w:vAlign w:val="center"/>
          </w:tcPr>
          <w:p w14:paraId="17EBBE97" w14:textId="77777777" w:rsidR="003144A8" w:rsidRPr="00864B8F" w:rsidRDefault="005506F1" w:rsidP="005F5AA8">
            <w:pPr>
              <w:widowControl w:val="0"/>
              <w:autoSpaceDE w:val="0"/>
              <w:autoSpaceDN w:val="0"/>
              <w:adjustRightInd w:val="0"/>
              <w:spacing w:after="0" w:line="240" w:lineRule="auto"/>
              <w:ind w:left="14" w:right="-14"/>
              <w:rPr>
                <w:rFonts w:cstheme="minorHAnsi"/>
              </w:rPr>
            </w:pPr>
            <w:r w:rsidRPr="00864B8F">
              <w:rPr>
                <w:rFonts w:cstheme="minorHAnsi"/>
                <w:color w:val="010202"/>
              </w:rPr>
              <w:t>City</w:t>
            </w:r>
            <w:r w:rsidR="00F37250">
              <w:rPr>
                <w:rFonts w:cstheme="minorHAnsi"/>
                <w:color w:val="010202"/>
              </w:rPr>
              <w:t>:</w:t>
            </w:r>
            <w:r w:rsidR="00C3073D">
              <w:rPr>
                <w:rFonts w:cstheme="minorHAnsi"/>
                <w:color w:val="010202"/>
              </w:rPr>
              <w:t xml:space="preserve"> </w:t>
            </w:r>
            <w:r w:rsidR="00C3073D" w:rsidRPr="00C3073D">
              <w:rPr>
                <w:rFonts w:cs="Calibri"/>
                <w:b/>
                <w:color w:val="010202"/>
                <w:position w:val="-1"/>
              </w:rPr>
              <w:t>&lt;&lt;inventorcity&gt;&gt;</w:t>
            </w:r>
          </w:p>
        </w:tc>
        <w:tc>
          <w:tcPr>
            <w:tcW w:w="2329" w:type="dxa"/>
            <w:vAlign w:val="center"/>
          </w:tcPr>
          <w:p w14:paraId="49FB638C" w14:textId="77777777" w:rsidR="003144A8" w:rsidRPr="00864B8F" w:rsidRDefault="003144A8" w:rsidP="005F5AA8">
            <w:pPr>
              <w:widowControl w:val="0"/>
              <w:autoSpaceDE w:val="0"/>
              <w:autoSpaceDN w:val="0"/>
              <w:adjustRightInd w:val="0"/>
              <w:spacing w:after="0" w:line="240" w:lineRule="auto"/>
              <w:ind w:left="3" w:right="-20"/>
              <w:rPr>
                <w:rFonts w:cstheme="minorHAnsi"/>
              </w:rPr>
            </w:pPr>
            <w:r w:rsidRPr="00864B8F">
              <w:rPr>
                <w:rFonts w:cstheme="minorHAnsi"/>
                <w:color w:val="010202"/>
                <w:position w:val="-2"/>
              </w:rPr>
              <w:t>State</w:t>
            </w:r>
            <w:r w:rsidR="00F37250">
              <w:rPr>
                <w:rFonts w:cstheme="minorHAnsi"/>
                <w:color w:val="010202"/>
                <w:position w:val="-2"/>
              </w:rPr>
              <w:t>:</w:t>
            </w:r>
            <w:r w:rsidR="00C3073D">
              <w:rPr>
                <w:rFonts w:cstheme="minorHAnsi"/>
                <w:color w:val="010202"/>
                <w:position w:val="-2"/>
              </w:rPr>
              <w:t xml:space="preserve"> </w:t>
            </w:r>
            <w:r w:rsidR="00C3073D" w:rsidRPr="00C3073D">
              <w:rPr>
                <w:rFonts w:cs="Calibri"/>
                <w:b/>
                <w:color w:val="010202"/>
                <w:position w:val="-2"/>
              </w:rPr>
              <w:t>&lt;&lt;inventorstate&gt;&gt;</w:t>
            </w:r>
          </w:p>
        </w:tc>
        <w:tc>
          <w:tcPr>
            <w:tcW w:w="4394" w:type="dxa"/>
            <w:gridSpan w:val="2"/>
            <w:vAlign w:val="center"/>
          </w:tcPr>
          <w:p w14:paraId="4C26D0A5" w14:textId="77777777" w:rsidR="003144A8" w:rsidRPr="00864B8F" w:rsidRDefault="005506F1" w:rsidP="005F5AA8">
            <w:pPr>
              <w:widowControl w:val="0"/>
              <w:autoSpaceDE w:val="0"/>
              <w:autoSpaceDN w:val="0"/>
              <w:adjustRightInd w:val="0"/>
              <w:spacing w:after="0" w:line="240" w:lineRule="auto"/>
              <w:ind w:left="10" w:right="-20"/>
              <w:rPr>
                <w:rFonts w:cstheme="minorHAnsi"/>
              </w:rPr>
            </w:pPr>
            <w:r w:rsidRPr="00864B8F">
              <w:rPr>
                <w:rFonts w:cstheme="minorHAnsi"/>
                <w:color w:val="010202"/>
              </w:rPr>
              <w:t>Country</w:t>
            </w:r>
            <w:r w:rsidR="00F37250">
              <w:rPr>
                <w:rFonts w:cstheme="minorHAnsi"/>
                <w:color w:val="010202"/>
              </w:rPr>
              <w:t>:</w:t>
            </w:r>
            <w:r w:rsidR="00C3073D">
              <w:rPr>
                <w:rFonts w:cstheme="minorHAnsi"/>
                <w:color w:val="010202"/>
              </w:rPr>
              <w:t xml:space="preserve"> </w:t>
            </w:r>
            <w:r w:rsidR="00C3073D" w:rsidRPr="00C3073D">
              <w:rPr>
                <w:rFonts w:cs="Calibri"/>
                <w:b/>
                <w:color w:val="010202"/>
                <w:position w:val="-2"/>
              </w:rPr>
              <w:t>&lt;&lt;inventorcountry&gt;&gt;</w:t>
            </w:r>
          </w:p>
        </w:tc>
      </w:tr>
      <w:tr w:rsidR="003144A8" w14:paraId="354D2730" w14:textId="77777777" w:rsidTr="0026713B">
        <w:trPr>
          <w:cantSplit/>
          <w:trHeight w:val="559"/>
        </w:trPr>
        <w:tc>
          <w:tcPr>
            <w:tcW w:w="10336" w:type="dxa"/>
            <w:gridSpan w:val="5"/>
          </w:tcPr>
          <w:p w14:paraId="2C61F034" w14:textId="77777777" w:rsidR="003144A8" w:rsidRDefault="003144A8" w:rsidP="00DF5FC3">
            <w:pPr>
              <w:widowControl w:val="0"/>
              <w:autoSpaceDE w:val="0"/>
              <w:autoSpaceDN w:val="0"/>
              <w:adjustRightInd w:val="0"/>
              <w:spacing w:after="0" w:line="240" w:lineRule="auto"/>
              <w:ind w:left="43" w:right="-14"/>
              <w:rPr>
                <w:rFonts w:cstheme="minorHAnsi"/>
                <w:color w:val="010202"/>
              </w:rPr>
            </w:pPr>
            <w:r w:rsidRPr="00864B8F">
              <w:rPr>
                <w:rFonts w:cstheme="minorHAnsi"/>
                <w:color w:val="010202"/>
              </w:rPr>
              <w:t>Mailing Address (except for a deceased or legally incapacitated inventor):</w:t>
            </w:r>
          </w:p>
          <w:p w14:paraId="4448BB7B" w14:textId="77777777" w:rsidR="00C3073D" w:rsidRPr="00C3073D" w:rsidRDefault="00C3073D" w:rsidP="00DF5FC3">
            <w:pPr>
              <w:widowControl w:val="0"/>
              <w:autoSpaceDE w:val="0"/>
              <w:autoSpaceDN w:val="0"/>
              <w:adjustRightInd w:val="0"/>
              <w:spacing w:after="0" w:line="240" w:lineRule="auto"/>
              <w:ind w:left="43" w:right="-14"/>
              <w:rPr>
                <w:rFonts w:cstheme="minorHAnsi"/>
                <w:b/>
              </w:rPr>
            </w:pPr>
            <w:r w:rsidRPr="00C3073D">
              <w:rPr>
                <w:rFonts w:cs="Calibri"/>
                <w:b/>
                <w:color w:val="010202"/>
              </w:rPr>
              <w:t>&lt;&lt;inventoraddress&gt;&gt;</w:t>
            </w:r>
          </w:p>
        </w:tc>
      </w:tr>
      <w:tr w:rsidR="00864B8F" w14:paraId="74E4347E" w14:textId="77777777" w:rsidTr="00AC3936">
        <w:trPr>
          <w:cantSplit/>
          <w:trHeight w:val="367"/>
        </w:trPr>
        <w:tc>
          <w:tcPr>
            <w:tcW w:w="3613" w:type="dxa"/>
            <w:gridSpan w:val="2"/>
            <w:vAlign w:val="center"/>
          </w:tcPr>
          <w:p w14:paraId="6BE53D8B" w14:textId="77777777" w:rsidR="003144A8" w:rsidRPr="00864B8F" w:rsidRDefault="003144A8" w:rsidP="005F5AA8">
            <w:pPr>
              <w:widowControl w:val="0"/>
              <w:autoSpaceDE w:val="0"/>
              <w:autoSpaceDN w:val="0"/>
              <w:adjustRightInd w:val="0"/>
              <w:spacing w:after="0" w:line="240" w:lineRule="auto"/>
              <w:ind w:left="-1" w:right="-20"/>
              <w:rPr>
                <w:rFonts w:cstheme="minorHAnsi"/>
              </w:rPr>
            </w:pPr>
            <w:r w:rsidRPr="00864B8F">
              <w:rPr>
                <w:rFonts w:cstheme="minorHAnsi"/>
                <w:color w:val="010202"/>
              </w:rPr>
              <w:t>City</w:t>
            </w:r>
            <w:r w:rsidR="00F37250">
              <w:rPr>
                <w:rFonts w:cstheme="minorHAnsi"/>
                <w:color w:val="010202"/>
              </w:rPr>
              <w:t>:</w:t>
            </w:r>
            <w:r w:rsidR="00C3073D">
              <w:rPr>
                <w:rFonts w:cstheme="minorHAnsi"/>
                <w:color w:val="010202"/>
              </w:rPr>
              <w:t xml:space="preserve"> </w:t>
            </w:r>
            <w:r w:rsidR="00C3073D" w:rsidRPr="00C3073D">
              <w:rPr>
                <w:rFonts w:cs="Calibri"/>
                <w:b/>
                <w:color w:val="010202"/>
                <w:position w:val="-1"/>
              </w:rPr>
              <w:t>&lt;&lt;inventorcity&gt;&gt;</w:t>
            </w:r>
          </w:p>
        </w:tc>
        <w:tc>
          <w:tcPr>
            <w:tcW w:w="2329" w:type="dxa"/>
            <w:vAlign w:val="center"/>
          </w:tcPr>
          <w:p w14:paraId="5476E6EB" w14:textId="77777777" w:rsidR="003144A8" w:rsidRPr="00864B8F" w:rsidRDefault="003144A8" w:rsidP="005F5AA8">
            <w:pPr>
              <w:widowControl w:val="0"/>
              <w:autoSpaceDE w:val="0"/>
              <w:autoSpaceDN w:val="0"/>
              <w:adjustRightInd w:val="0"/>
              <w:spacing w:after="0" w:line="240" w:lineRule="auto"/>
              <w:ind w:left="16" w:right="-20"/>
              <w:rPr>
                <w:rFonts w:cstheme="minorHAnsi"/>
              </w:rPr>
            </w:pPr>
            <w:r w:rsidRPr="00864B8F">
              <w:rPr>
                <w:rFonts w:cstheme="minorHAnsi"/>
                <w:color w:val="010202"/>
                <w:position w:val="-1"/>
              </w:rPr>
              <w:t>State</w:t>
            </w:r>
            <w:r w:rsidR="00F37250">
              <w:rPr>
                <w:rFonts w:cstheme="minorHAnsi"/>
                <w:color w:val="010202"/>
                <w:position w:val="-1"/>
              </w:rPr>
              <w:t>:</w:t>
            </w:r>
            <w:r w:rsidR="00C3073D">
              <w:rPr>
                <w:rFonts w:cstheme="minorHAnsi"/>
                <w:color w:val="010202"/>
                <w:position w:val="-1"/>
              </w:rPr>
              <w:t xml:space="preserve"> </w:t>
            </w:r>
            <w:r w:rsidR="00C3073D" w:rsidRPr="00C3073D">
              <w:rPr>
                <w:rFonts w:cs="Calibri"/>
                <w:b/>
                <w:color w:val="010202"/>
                <w:position w:val="-2"/>
              </w:rPr>
              <w:t>&lt;&lt;inventorstate&gt;&gt;</w:t>
            </w:r>
          </w:p>
        </w:tc>
        <w:tc>
          <w:tcPr>
            <w:tcW w:w="1552" w:type="dxa"/>
            <w:vAlign w:val="center"/>
          </w:tcPr>
          <w:p w14:paraId="7085B516" w14:textId="77777777" w:rsidR="003144A8" w:rsidRPr="00864B8F" w:rsidRDefault="003144A8" w:rsidP="005F5AA8">
            <w:pPr>
              <w:widowControl w:val="0"/>
              <w:autoSpaceDE w:val="0"/>
              <w:autoSpaceDN w:val="0"/>
              <w:adjustRightInd w:val="0"/>
              <w:spacing w:after="0" w:line="240" w:lineRule="auto"/>
              <w:ind w:left="10" w:right="-20"/>
              <w:rPr>
                <w:rFonts w:cstheme="minorHAnsi"/>
              </w:rPr>
            </w:pPr>
            <w:r w:rsidRPr="00864B8F">
              <w:rPr>
                <w:rFonts w:cstheme="minorHAnsi"/>
                <w:color w:val="010202"/>
                <w:position w:val="-1"/>
              </w:rPr>
              <w:t>Zip</w:t>
            </w:r>
            <w:r w:rsidR="00F37250">
              <w:rPr>
                <w:rFonts w:cstheme="minorHAnsi"/>
                <w:color w:val="010202"/>
                <w:position w:val="-1"/>
              </w:rPr>
              <w:t>:</w:t>
            </w:r>
            <w:r w:rsidR="00C3073D">
              <w:rPr>
                <w:rFonts w:cstheme="minorHAnsi"/>
                <w:color w:val="010202"/>
                <w:position w:val="-1"/>
              </w:rPr>
              <w:t xml:space="preserve"> </w:t>
            </w:r>
            <w:r w:rsidR="00C3073D" w:rsidRPr="00C3073D">
              <w:rPr>
                <w:rFonts w:cstheme="minorHAnsi"/>
                <w:b/>
                <w:color w:val="010202"/>
                <w:position w:val="-1"/>
              </w:rPr>
              <w:t>&lt;&lt;invzip&gt;&gt;</w:t>
            </w:r>
          </w:p>
        </w:tc>
        <w:tc>
          <w:tcPr>
            <w:tcW w:w="2842" w:type="dxa"/>
            <w:vAlign w:val="center"/>
          </w:tcPr>
          <w:p w14:paraId="54810686" w14:textId="77777777" w:rsidR="003144A8" w:rsidRPr="00864B8F" w:rsidRDefault="003144A8" w:rsidP="005F5AA8">
            <w:pPr>
              <w:widowControl w:val="0"/>
              <w:autoSpaceDE w:val="0"/>
              <w:autoSpaceDN w:val="0"/>
              <w:adjustRightInd w:val="0"/>
              <w:spacing w:after="0" w:line="240" w:lineRule="auto"/>
              <w:ind w:left="18" w:right="-20"/>
              <w:rPr>
                <w:rFonts w:cstheme="minorHAnsi"/>
              </w:rPr>
            </w:pPr>
            <w:r w:rsidRPr="00864B8F">
              <w:rPr>
                <w:rFonts w:cstheme="minorHAnsi"/>
                <w:color w:val="010202"/>
              </w:rPr>
              <w:t>Country</w:t>
            </w:r>
            <w:r w:rsidR="00F37250">
              <w:rPr>
                <w:rFonts w:cstheme="minorHAnsi"/>
                <w:color w:val="010202"/>
              </w:rPr>
              <w:t>:</w:t>
            </w:r>
            <w:r w:rsidR="00C3073D">
              <w:rPr>
                <w:rFonts w:cstheme="minorHAnsi"/>
                <w:color w:val="010202"/>
              </w:rPr>
              <w:t xml:space="preserve"> </w:t>
            </w:r>
            <w:r w:rsidR="00C3073D" w:rsidRPr="00C3073D">
              <w:rPr>
                <w:rFonts w:cs="Calibri"/>
                <w:b/>
                <w:color w:val="010202"/>
                <w:position w:val="-2"/>
              </w:rPr>
              <w:t>&lt;&lt;inventorcountry&gt;&gt;</w:t>
            </w:r>
          </w:p>
        </w:tc>
      </w:tr>
      <w:tr w:rsidR="003144A8" w14:paraId="217CEE97" w14:textId="77777777" w:rsidTr="00DF5FC3">
        <w:trPr>
          <w:trHeight w:hRule="exact" w:val="2029"/>
        </w:trPr>
        <w:tc>
          <w:tcPr>
            <w:tcW w:w="10336" w:type="dxa"/>
            <w:gridSpan w:val="5"/>
          </w:tcPr>
          <w:p w14:paraId="71BEC29A" w14:textId="77777777" w:rsidR="006A5888" w:rsidRDefault="006A5888" w:rsidP="006A5888">
            <w:pPr>
              <w:widowControl w:val="0"/>
              <w:autoSpaceDE w:val="0"/>
              <w:autoSpaceDN w:val="0"/>
              <w:adjustRightInd w:val="0"/>
              <w:spacing w:after="0" w:line="240" w:lineRule="auto"/>
              <w:ind w:right="160"/>
              <w:rPr>
                <w:rFonts w:cstheme="minorHAnsi"/>
                <w:color w:val="010202"/>
              </w:rPr>
            </w:pPr>
            <w:r>
              <w:rPr>
                <w:rFonts w:cstheme="minorHAnsi"/>
              </w:rPr>
              <w:t xml:space="preserve">  </w:t>
            </w:r>
            <w:r w:rsidR="003144A8" w:rsidRPr="00864B8F">
              <w:rPr>
                <w:rFonts w:cstheme="minorHAnsi"/>
                <w:color w:val="010202"/>
              </w:rPr>
              <w:t xml:space="preserve">I believe the above-named inventor or joint inventor to be the original inventor or an original joint inventor of a </w:t>
            </w:r>
            <w:r>
              <w:rPr>
                <w:rFonts w:cstheme="minorHAnsi"/>
                <w:color w:val="010202"/>
              </w:rPr>
              <w:t xml:space="preserve"> </w:t>
            </w:r>
          </w:p>
          <w:p w14:paraId="3E3C7F76" w14:textId="77777777" w:rsidR="003144A8" w:rsidRPr="00864B8F" w:rsidRDefault="006A5888" w:rsidP="006A5888">
            <w:pPr>
              <w:widowControl w:val="0"/>
              <w:autoSpaceDE w:val="0"/>
              <w:autoSpaceDN w:val="0"/>
              <w:adjustRightInd w:val="0"/>
              <w:spacing w:after="0" w:line="240" w:lineRule="auto"/>
              <w:ind w:right="160"/>
              <w:rPr>
                <w:rFonts w:cstheme="minorHAnsi"/>
                <w:color w:val="010202"/>
              </w:rPr>
            </w:pPr>
            <w:r>
              <w:rPr>
                <w:rFonts w:cstheme="minorHAnsi"/>
                <w:color w:val="010202"/>
              </w:rPr>
              <w:t xml:space="preserve">  </w:t>
            </w:r>
            <w:r w:rsidR="003144A8" w:rsidRPr="00864B8F">
              <w:rPr>
                <w:rFonts w:cstheme="minorHAnsi"/>
                <w:color w:val="010202"/>
              </w:rPr>
              <w:t>claimed invention in the application.</w:t>
            </w:r>
          </w:p>
          <w:p w14:paraId="31F2B2E7" w14:textId="77777777" w:rsidR="003144A8" w:rsidRPr="00864B8F" w:rsidRDefault="003144A8" w:rsidP="006A5888">
            <w:pPr>
              <w:widowControl w:val="0"/>
              <w:autoSpaceDE w:val="0"/>
              <w:autoSpaceDN w:val="0"/>
              <w:adjustRightInd w:val="0"/>
              <w:spacing w:before="13" w:after="0" w:line="240" w:lineRule="auto"/>
              <w:rPr>
                <w:rFonts w:cstheme="minorHAnsi"/>
              </w:rPr>
            </w:pPr>
          </w:p>
          <w:p w14:paraId="46C60403" w14:textId="77777777" w:rsidR="003144A8" w:rsidRPr="00864B8F" w:rsidRDefault="003144A8" w:rsidP="006A5888">
            <w:pPr>
              <w:widowControl w:val="0"/>
              <w:autoSpaceDE w:val="0"/>
              <w:autoSpaceDN w:val="0"/>
              <w:adjustRightInd w:val="0"/>
              <w:spacing w:after="0" w:line="240" w:lineRule="auto"/>
              <w:ind w:left="62" w:right="-20"/>
              <w:rPr>
                <w:rFonts w:cstheme="minorHAnsi"/>
                <w:color w:val="010202"/>
              </w:rPr>
            </w:pPr>
            <w:r w:rsidRPr="00864B8F">
              <w:rPr>
                <w:rFonts w:cstheme="minorHAnsi"/>
                <w:color w:val="010202"/>
              </w:rPr>
              <w:t>The above-identified application was made or authorized to be made by me.</w:t>
            </w:r>
          </w:p>
          <w:p w14:paraId="3594B47E" w14:textId="77777777" w:rsidR="003144A8" w:rsidRPr="00864B8F" w:rsidRDefault="003144A8" w:rsidP="006A5888">
            <w:pPr>
              <w:widowControl w:val="0"/>
              <w:autoSpaceDE w:val="0"/>
              <w:autoSpaceDN w:val="0"/>
              <w:adjustRightInd w:val="0"/>
              <w:spacing w:before="13" w:after="0" w:line="240" w:lineRule="auto"/>
              <w:rPr>
                <w:rFonts w:cstheme="minorHAnsi"/>
              </w:rPr>
            </w:pPr>
          </w:p>
          <w:p w14:paraId="24DD119A" w14:textId="77777777" w:rsidR="00864B8F" w:rsidRDefault="003144A8" w:rsidP="006A5888">
            <w:pPr>
              <w:widowControl w:val="0"/>
              <w:autoSpaceDE w:val="0"/>
              <w:autoSpaceDN w:val="0"/>
              <w:adjustRightInd w:val="0"/>
              <w:spacing w:after="0" w:line="240" w:lineRule="auto"/>
              <w:ind w:left="312" w:right="530" w:hanging="250"/>
              <w:rPr>
                <w:rFonts w:cstheme="minorHAnsi"/>
                <w:color w:val="010202"/>
              </w:rPr>
            </w:pPr>
            <w:r w:rsidRPr="00864B8F">
              <w:rPr>
                <w:rFonts w:cstheme="minorHAnsi"/>
                <w:color w:val="010202"/>
              </w:rPr>
              <w:t>I hereby acknowledge that any willful false statement made in this statemen</w:t>
            </w:r>
            <w:r w:rsidR="00864B8F">
              <w:rPr>
                <w:rFonts w:cstheme="minorHAnsi"/>
                <w:color w:val="010202"/>
              </w:rPr>
              <w:t>t is punishable under 18 U.S.C.</w:t>
            </w:r>
          </w:p>
          <w:p w14:paraId="4FF913E4" w14:textId="77777777" w:rsidR="003144A8" w:rsidRPr="00864B8F" w:rsidRDefault="003144A8" w:rsidP="006A5888">
            <w:pPr>
              <w:widowControl w:val="0"/>
              <w:autoSpaceDE w:val="0"/>
              <w:autoSpaceDN w:val="0"/>
              <w:adjustRightInd w:val="0"/>
              <w:spacing w:after="0" w:line="240" w:lineRule="auto"/>
              <w:ind w:left="312" w:right="530" w:hanging="250"/>
              <w:rPr>
                <w:rFonts w:cstheme="minorHAnsi"/>
              </w:rPr>
            </w:pPr>
            <w:r w:rsidRPr="00864B8F">
              <w:rPr>
                <w:rFonts w:cstheme="minorHAnsi"/>
                <w:color w:val="010202"/>
              </w:rPr>
              <w:t>1001 by fine or imprisonment of not more than five (5) years, or both.</w:t>
            </w:r>
          </w:p>
        </w:tc>
      </w:tr>
      <w:tr w:rsidR="003144A8" w14:paraId="1E2015B7" w14:textId="77777777" w:rsidTr="00277D8A">
        <w:trPr>
          <w:trHeight w:hRule="exact" w:val="3004"/>
        </w:trPr>
        <w:tc>
          <w:tcPr>
            <w:tcW w:w="10336" w:type="dxa"/>
            <w:gridSpan w:val="5"/>
          </w:tcPr>
          <w:p w14:paraId="50D9EBC0" w14:textId="77777777" w:rsidR="003144A8" w:rsidRPr="00864B8F" w:rsidRDefault="003144A8">
            <w:pPr>
              <w:widowControl w:val="0"/>
              <w:autoSpaceDE w:val="0"/>
              <w:autoSpaceDN w:val="0"/>
              <w:adjustRightInd w:val="0"/>
              <w:spacing w:before="6" w:after="0" w:line="130" w:lineRule="exact"/>
              <w:rPr>
                <w:rFonts w:cstheme="minorHAnsi"/>
              </w:rPr>
            </w:pPr>
          </w:p>
          <w:p w14:paraId="5335F6DF" w14:textId="77777777" w:rsidR="003144A8" w:rsidRPr="0083049D" w:rsidRDefault="003144A8" w:rsidP="006A5888">
            <w:pPr>
              <w:widowControl w:val="0"/>
              <w:autoSpaceDE w:val="0"/>
              <w:autoSpaceDN w:val="0"/>
              <w:adjustRightInd w:val="0"/>
              <w:spacing w:after="0" w:line="240" w:lineRule="auto"/>
              <w:ind w:left="148" w:right="-20"/>
              <w:rPr>
                <w:rFonts w:cstheme="minorHAnsi"/>
                <w:b/>
                <w:color w:val="000000"/>
              </w:rPr>
            </w:pPr>
            <w:r w:rsidRPr="00864B8F">
              <w:rPr>
                <w:rFonts w:cstheme="minorHAnsi"/>
                <w:b/>
                <w:color w:val="010202"/>
              </w:rPr>
              <w:t>Relationship to the inventor to whom this substitute statement applies:</w:t>
            </w:r>
          </w:p>
          <w:p w14:paraId="584CA5D9" w14:textId="77777777" w:rsidR="006A5888" w:rsidRDefault="00E70F9E" w:rsidP="006A5888">
            <w:pPr>
              <w:widowControl w:val="0"/>
              <w:tabs>
                <w:tab w:val="left" w:pos="735"/>
              </w:tabs>
              <w:autoSpaceDE w:val="0"/>
              <w:autoSpaceDN w:val="0"/>
              <w:adjustRightInd w:val="0"/>
              <w:spacing w:after="0" w:line="240" w:lineRule="auto"/>
              <w:ind w:right="-35"/>
              <w:rPr>
                <w:rFonts w:cstheme="minorHAnsi"/>
                <w:color w:val="010202"/>
              </w:rPr>
            </w:pPr>
            <w:r w:rsidRPr="00864B8F">
              <w:rPr>
                <w:rFonts w:cstheme="minorHAnsi"/>
                <w:b/>
                <w:color w:val="010202"/>
              </w:rPr>
              <w:t xml:space="preserve">       </w:t>
            </w:r>
            <w:sdt>
              <w:sdtPr>
                <w:rPr>
                  <w:rFonts w:cstheme="minorHAnsi"/>
                  <w:b/>
                  <w:color w:val="010202"/>
                  <w:sz w:val="36"/>
                  <w:szCs w:val="36"/>
                </w:rPr>
                <w:id w:val="-867605608"/>
                <w14:checkbox>
                  <w14:checked w14:val="0"/>
                  <w14:checkedState w14:val="2612" w14:font="MS Gothic"/>
                  <w14:uncheckedState w14:val="2610" w14:font="MS Gothic"/>
                </w14:checkbox>
              </w:sdtPr>
              <w:sdtEndPr/>
              <w:sdtContent>
                <w:r w:rsidR="006A5888" w:rsidRPr="006A5888">
                  <w:rPr>
                    <w:rFonts w:ascii="MS Gothic" w:eastAsia="MS Gothic" w:hAnsi="MS Gothic" w:cstheme="minorHAnsi" w:hint="eastAsia"/>
                    <w:b/>
                    <w:color w:val="010202"/>
                    <w:sz w:val="36"/>
                    <w:szCs w:val="36"/>
                  </w:rPr>
                  <w:t>☐</w:t>
                </w:r>
              </w:sdtContent>
            </w:sdt>
            <w:r w:rsidR="006A5888" w:rsidRPr="00864B8F">
              <w:rPr>
                <w:rFonts w:cstheme="minorHAnsi"/>
                <w:color w:val="010202"/>
              </w:rPr>
              <w:t xml:space="preserve"> </w:t>
            </w:r>
            <w:r w:rsidR="003144A8" w:rsidRPr="00864B8F">
              <w:rPr>
                <w:rFonts w:cstheme="minorHAnsi"/>
                <w:color w:val="010202"/>
              </w:rPr>
              <w:t>Legal Representative (for deceased or legally incapacitated inventor only),</w:t>
            </w:r>
          </w:p>
          <w:p w14:paraId="0F8351B3" w14:textId="77777777" w:rsidR="003144A8" w:rsidRPr="00864B8F" w:rsidRDefault="006A5888" w:rsidP="006A5888">
            <w:pPr>
              <w:widowControl w:val="0"/>
              <w:tabs>
                <w:tab w:val="left" w:pos="735"/>
              </w:tabs>
              <w:autoSpaceDE w:val="0"/>
              <w:autoSpaceDN w:val="0"/>
              <w:adjustRightInd w:val="0"/>
              <w:spacing w:after="0" w:line="240" w:lineRule="auto"/>
              <w:ind w:right="-35"/>
              <w:rPr>
                <w:rFonts w:cstheme="minorHAnsi"/>
                <w:color w:val="010202"/>
              </w:rPr>
            </w:pPr>
            <w:r>
              <w:rPr>
                <w:rFonts w:cstheme="minorHAnsi"/>
                <w:color w:val="010202"/>
              </w:rPr>
              <w:t xml:space="preserve">     </w:t>
            </w:r>
            <w:r w:rsidR="00E70F9E" w:rsidRPr="00864B8F">
              <w:rPr>
                <w:rFonts w:cstheme="minorHAnsi"/>
                <w:b/>
                <w:color w:val="010202"/>
              </w:rPr>
              <w:t xml:space="preserve">  </w:t>
            </w:r>
            <w:sdt>
              <w:sdtPr>
                <w:rPr>
                  <w:rFonts w:cstheme="minorHAnsi"/>
                  <w:b/>
                  <w:color w:val="010202"/>
                  <w:sz w:val="36"/>
                  <w:szCs w:val="36"/>
                </w:rPr>
                <w:id w:val="1785066231"/>
                <w14:checkbox>
                  <w14:checked w14:val="1"/>
                  <w14:checkedState w14:val="2612" w14:font="MS Gothic"/>
                  <w14:uncheckedState w14:val="2610" w14:font="MS Gothic"/>
                </w14:checkbox>
              </w:sdtPr>
              <w:sdtEndPr/>
              <w:sdtContent>
                <w:r w:rsidR="00907162">
                  <w:rPr>
                    <w:rFonts w:ascii="MS Gothic" w:eastAsia="MS Gothic" w:hAnsi="MS Gothic" w:cstheme="minorHAnsi" w:hint="eastAsia"/>
                    <w:b/>
                    <w:color w:val="010202"/>
                    <w:sz w:val="36"/>
                    <w:szCs w:val="36"/>
                  </w:rPr>
                  <w:t>☒</w:t>
                </w:r>
              </w:sdtContent>
            </w:sdt>
            <w:r w:rsidR="00E70F9E" w:rsidRPr="00864B8F">
              <w:rPr>
                <w:rFonts w:cstheme="minorHAnsi"/>
                <w:b/>
                <w:color w:val="010202"/>
              </w:rPr>
              <w:t xml:space="preserve"> </w:t>
            </w:r>
            <w:r w:rsidR="003144A8" w:rsidRPr="00864B8F">
              <w:rPr>
                <w:rFonts w:cstheme="minorHAnsi"/>
                <w:color w:val="010202"/>
              </w:rPr>
              <w:t>Assignee,</w:t>
            </w:r>
          </w:p>
          <w:p w14:paraId="3BE1E7AA" w14:textId="77777777" w:rsidR="003144A8" w:rsidRPr="00864B8F" w:rsidRDefault="00E70F9E" w:rsidP="006A5888">
            <w:pPr>
              <w:widowControl w:val="0"/>
              <w:autoSpaceDE w:val="0"/>
              <w:autoSpaceDN w:val="0"/>
              <w:adjustRightInd w:val="0"/>
              <w:spacing w:after="0" w:line="240" w:lineRule="auto"/>
              <w:ind w:right="-20"/>
              <w:rPr>
                <w:rFonts w:cstheme="minorHAnsi"/>
                <w:color w:val="000000"/>
              </w:rPr>
            </w:pPr>
            <w:r w:rsidRPr="00864B8F">
              <w:rPr>
                <w:rFonts w:cstheme="minorHAnsi"/>
                <w:b/>
                <w:color w:val="010202"/>
              </w:rPr>
              <w:t xml:space="preserve">      </w:t>
            </w:r>
            <w:r w:rsidR="006A5888">
              <w:rPr>
                <w:rFonts w:cstheme="minorHAnsi"/>
                <w:b/>
                <w:color w:val="010202"/>
              </w:rPr>
              <w:t xml:space="preserve"> </w:t>
            </w:r>
            <w:sdt>
              <w:sdtPr>
                <w:rPr>
                  <w:rFonts w:cstheme="minorHAnsi"/>
                  <w:b/>
                  <w:color w:val="010202"/>
                  <w:sz w:val="36"/>
                  <w:szCs w:val="36"/>
                </w:rPr>
                <w:id w:val="1203443859"/>
                <w14:checkbox>
                  <w14:checked w14:val="0"/>
                  <w14:checkedState w14:val="2612" w14:font="MS Gothic"/>
                  <w14:uncheckedState w14:val="2610" w14:font="MS Gothic"/>
                </w14:checkbox>
              </w:sdtPr>
              <w:sdtEndPr/>
              <w:sdtContent>
                <w:r w:rsidR="006A5888" w:rsidRPr="006A5888">
                  <w:rPr>
                    <w:rFonts w:ascii="MS Gothic" w:eastAsia="MS Gothic" w:hAnsi="MS Gothic" w:cstheme="minorHAnsi" w:hint="eastAsia"/>
                    <w:b/>
                    <w:color w:val="010202"/>
                    <w:sz w:val="36"/>
                    <w:szCs w:val="36"/>
                  </w:rPr>
                  <w:t>☐</w:t>
                </w:r>
              </w:sdtContent>
            </w:sdt>
            <w:r w:rsidRPr="00864B8F">
              <w:rPr>
                <w:rFonts w:cstheme="minorHAnsi"/>
                <w:b/>
                <w:color w:val="010202"/>
              </w:rPr>
              <w:t xml:space="preserve"> </w:t>
            </w:r>
            <w:r w:rsidR="003144A8" w:rsidRPr="00864B8F">
              <w:rPr>
                <w:rFonts w:cstheme="minorHAnsi"/>
                <w:color w:val="010202"/>
              </w:rPr>
              <w:t>Person to whom the inventor is under an obligation to assign,</w:t>
            </w:r>
          </w:p>
          <w:p w14:paraId="648141F7" w14:textId="77777777" w:rsidR="00864B8F" w:rsidRDefault="006A5888" w:rsidP="006A5888">
            <w:pPr>
              <w:widowControl w:val="0"/>
              <w:autoSpaceDE w:val="0"/>
              <w:autoSpaceDN w:val="0"/>
              <w:adjustRightInd w:val="0"/>
              <w:spacing w:after="0" w:line="240" w:lineRule="auto"/>
              <w:ind w:right="-20"/>
              <w:rPr>
                <w:rFonts w:cstheme="minorHAnsi"/>
                <w:color w:val="010202"/>
              </w:rPr>
            </w:pPr>
            <w:r>
              <w:rPr>
                <w:rFonts w:cstheme="minorHAnsi"/>
                <w:b/>
                <w:color w:val="010202"/>
              </w:rPr>
              <w:t xml:space="preserve">       </w:t>
            </w:r>
            <w:sdt>
              <w:sdtPr>
                <w:rPr>
                  <w:rFonts w:cstheme="minorHAnsi"/>
                  <w:b/>
                  <w:color w:val="010202"/>
                  <w:sz w:val="36"/>
                  <w:szCs w:val="36"/>
                </w:rPr>
                <w:id w:val="517357077"/>
                <w14:checkbox>
                  <w14:checked w14:val="0"/>
                  <w14:checkedState w14:val="2612" w14:font="MS Gothic"/>
                  <w14:uncheckedState w14:val="2610" w14:font="MS Gothic"/>
                </w14:checkbox>
              </w:sdtPr>
              <w:sdtEndPr/>
              <w:sdtContent>
                <w:r>
                  <w:rPr>
                    <w:rFonts w:ascii="MS Gothic" w:eastAsia="MS Gothic" w:hAnsi="MS Gothic" w:cstheme="minorHAnsi" w:hint="eastAsia"/>
                    <w:b/>
                    <w:color w:val="010202"/>
                    <w:sz w:val="36"/>
                    <w:szCs w:val="36"/>
                  </w:rPr>
                  <w:t>☐</w:t>
                </w:r>
              </w:sdtContent>
            </w:sdt>
            <w:r>
              <w:rPr>
                <w:rFonts w:cstheme="minorHAnsi"/>
                <w:b/>
                <w:color w:val="010202"/>
              </w:rPr>
              <w:t xml:space="preserve"> </w:t>
            </w:r>
            <w:r w:rsidR="00E70F9E" w:rsidRPr="00864B8F">
              <w:rPr>
                <w:rFonts w:cstheme="minorHAnsi"/>
                <w:b/>
                <w:color w:val="010202"/>
              </w:rPr>
              <w:t xml:space="preserve"> </w:t>
            </w:r>
            <w:r w:rsidR="003144A8" w:rsidRPr="00864B8F">
              <w:rPr>
                <w:rFonts w:cstheme="minorHAnsi"/>
                <w:color w:val="010202"/>
              </w:rPr>
              <w:t>Person who otherwise shows a sufficient proprietary interest in the matter</w:t>
            </w:r>
            <w:r w:rsidR="00864B8F">
              <w:rPr>
                <w:rFonts w:cstheme="minorHAnsi"/>
                <w:color w:val="010202"/>
              </w:rPr>
              <w:t xml:space="preserve"> (petition under 37 CFR 1.46 is</w:t>
            </w:r>
          </w:p>
          <w:p w14:paraId="4DCC9F6F" w14:textId="77777777" w:rsidR="003144A8" w:rsidRPr="00864B8F" w:rsidRDefault="00864B8F" w:rsidP="006A5888">
            <w:pPr>
              <w:widowControl w:val="0"/>
              <w:autoSpaceDE w:val="0"/>
              <w:autoSpaceDN w:val="0"/>
              <w:adjustRightInd w:val="0"/>
              <w:spacing w:after="0" w:line="240" w:lineRule="auto"/>
              <w:ind w:right="-20"/>
              <w:rPr>
                <w:rFonts w:cstheme="minorHAnsi"/>
                <w:color w:val="000000"/>
              </w:rPr>
            </w:pPr>
            <w:r>
              <w:rPr>
                <w:rFonts w:cstheme="minorHAnsi"/>
                <w:color w:val="010202"/>
              </w:rPr>
              <w:t xml:space="preserve">             </w:t>
            </w:r>
            <w:r w:rsidR="003144A8" w:rsidRPr="00864B8F">
              <w:rPr>
                <w:rFonts w:cstheme="minorHAnsi"/>
                <w:color w:val="010202"/>
              </w:rPr>
              <w:t>required), or</w:t>
            </w:r>
          </w:p>
          <w:p w14:paraId="3E0D4515" w14:textId="77777777" w:rsidR="003144A8" w:rsidRPr="00864B8F" w:rsidRDefault="00E70F9E" w:rsidP="006A5888">
            <w:pPr>
              <w:widowControl w:val="0"/>
              <w:autoSpaceDE w:val="0"/>
              <w:autoSpaceDN w:val="0"/>
              <w:adjustRightInd w:val="0"/>
              <w:spacing w:after="0" w:line="240" w:lineRule="auto"/>
              <w:ind w:right="-20"/>
              <w:rPr>
                <w:rFonts w:cstheme="minorHAnsi"/>
              </w:rPr>
            </w:pPr>
            <w:r w:rsidRPr="00864B8F">
              <w:rPr>
                <w:rFonts w:cstheme="minorHAnsi"/>
                <w:b/>
                <w:color w:val="010202"/>
              </w:rPr>
              <w:t xml:space="preserve">       </w:t>
            </w:r>
            <w:sdt>
              <w:sdtPr>
                <w:rPr>
                  <w:rFonts w:cstheme="minorHAnsi"/>
                  <w:b/>
                  <w:color w:val="010202"/>
                  <w:sz w:val="36"/>
                  <w:szCs w:val="36"/>
                </w:rPr>
                <w:id w:val="-1390112975"/>
                <w14:checkbox>
                  <w14:checked w14:val="0"/>
                  <w14:checkedState w14:val="2612" w14:font="MS Gothic"/>
                  <w14:uncheckedState w14:val="2610" w14:font="MS Gothic"/>
                </w14:checkbox>
              </w:sdtPr>
              <w:sdtEndPr/>
              <w:sdtContent>
                <w:r w:rsidR="006A5888">
                  <w:rPr>
                    <w:rFonts w:ascii="MS Gothic" w:eastAsia="MS Gothic" w:hAnsi="MS Gothic" w:cstheme="minorHAnsi" w:hint="eastAsia"/>
                    <w:b/>
                    <w:color w:val="010202"/>
                    <w:sz w:val="36"/>
                    <w:szCs w:val="36"/>
                  </w:rPr>
                  <w:t>☐</w:t>
                </w:r>
              </w:sdtContent>
            </w:sdt>
            <w:r w:rsidR="006A5888" w:rsidRPr="00864B8F">
              <w:rPr>
                <w:rFonts w:cstheme="minorHAnsi"/>
                <w:color w:val="010202"/>
              </w:rPr>
              <w:t xml:space="preserve"> </w:t>
            </w:r>
            <w:r w:rsidR="003144A8" w:rsidRPr="00864B8F">
              <w:rPr>
                <w:rFonts w:cstheme="minorHAnsi"/>
                <w:color w:val="010202"/>
              </w:rPr>
              <w:t>Joint Inventor.</w:t>
            </w:r>
          </w:p>
        </w:tc>
      </w:tr>
    </w:tbl>
    <w:p w14:paraId="4FEDD436" w14:textId="77777777" w:rsidR="006A5888" w:rsidRPr="006A5888" w:rsidRDefault="003144A8" w:rsidP="006A5888">
      <w:pPr>
        <w:widowControl w:val="0"/>
        <w:autoSpaceDE w:val="0"/>
        <w:autoSpaceDN w:val="0"/>
        <w:adjustRightInd w:val="0"/>
        <w:spacing w:after="0" w:line="252" w:lineRule="auto"/>
        <w:ind w:right="265"/>
        <w:rPr>
          <w:rFonts w:cstheme="minorHAnsi"/>
          <w:color w:val="000000"/>
          <w:sz w:val="16"/>
          <w:szCs w:val="16"/>
        </w:rPr>
      </w:pPr>
      <w:r w:rsidRPr="0083049D">
        <w:rPr>
          <w:rFonts w:cstheme="minorHAnsi"/>
          <w:color w:val="010202"/>
          <w:sz w:val="14"/>
          <w:szCs w:val="14"/>
        </w:rPr>
        <w:t xml:space="preserve">This collection of information is required by 35 U.S.C. 115 and 37 CFR 1.63. The information is required to obtain or retain a benefit by the public which is to file (and by the USPTO to process) an application. Confidentiality is governed by 35 U.S.C. 122 and 37 CFR 1.11 and 1.14. This collection is estimated to take 1 minute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w:t>
      </w:r>
      <w:r w:rsidRPr="0083049D">
        <w:rPr>
          <w:rFonts w:cstheme="minorHAnsi"/>
          <w:color w:val="010202"/>
          <w:position w:val="1"/>
          <w:sz w:val="14"/>
          <w:szCs w:val="14"/>
        </w:rPr>
        <w:t>THIS ADDRESS.</w:t>
      </w:r>
      <w:r w:rsidRPr="0083049D">
        <w:rPr>
          <w:rFonts w:cstheme="minorHAnsi"/>
          <w:color w:val="010202"/>
          <w:spacing w:val="-2"/>
          <w:position w:val="1"/>
          <w:sz w:val="14"/>
          <w:szCs w:val="14"/>
        </w:rPr>
        <w:t xml:space="preserve"> </w:t>
      </w:r>
      <w:r w:rsidRPr="0083049D">
        <w:rPr>
          <w:rFonts w:cstheme="minorHAnsi"/>
          <w:color w:val="010202"/>
          <w:sz w:val="16"/>
          <w:szCs w:val="16"/>
        </w:rPr>
        <w:t>SEND TO:</w:t>
      </w:r>
      <w:r w:rsidRPr="0083049D">
        <w:rPr>
          <w:rFonts w:cstheme="minorHAnsi"/>
          <w:color w:val="010202"/>
          <w:spacing w:val="8"/>
          <w:sz w:val="16"/>
          <w:szCs w:val="16"/>
        </w:rPr>
        <w:t xml:space="preserve"> </w:t>
      </w:r>
      <w:r w:rsidRPr="0083049D">
        <w:rPr>
          <w:rFonts w:cstheme="minorHAnsi"/>
          <w:color w:val="010202"/>
          <w:w w:val="108"/>
          <w:sz w:val="16"/>
          <w:szCs w:val="16"/>
        </w:rPr>
        <w:t>Commissioner</w:t>
      </w:r>
      <w:r w:rsidRPr="0083049D">
        <w:rPr>
          <w:rFonts w:cstheme="minorHAnsi"/>
          <w:color w:val="010202"/>
          <w:spacing w:val="-4"/>
          <w:w w:val="108"/>
          <w:sz w:val="16"/>
          <w:szCs w:val="16"/>
        </w:rPr>
        <w:t xml:space="preserve"> </w:t>
      </w:r>
      <w:r w:rsidRPr="0083049D">
        <w:rPr>
          <w:rFonts w:cstheme="minorHAnsi"/>
          <w:color w:val="010202"/>
          <w:sz w:val="16"/>
          <w:szCs w:val="16"/>
        </w:rPr>
        <w:t>for</w:t>
      </w:r>
      <w:r w:rsidRPr="0083049D">
        <w:rPr>
          <w:rFonts w:cstheme="minorHAnsi"/>
          <w:color w:val="010202"/>
          <w:spacing w:val="26"/>
          <w:sz w:val="16"/>
          <w:szCs w:val="16"/>
        </w:rPr>
        <w:t xml:space="preserve"> </w:t>
      </w:r>
      <w:r w:rsidRPr="0083049D">
        <w:rPr>
          <w:rFonts w:cstheme="minorHAnsi"/>
          <w:color w:val="010202"/>
          <w:sz w:val="16"/>
          <w:szCs w:val="16"/>
        </w:rPr>
        <w:t>Patents,</w:t>
      </w:r>
      <w:r w:rsidRPr="0083049D">
        <w:rPr>
          <w:rFonts w:cstheme="minorHAnsi"/>
          <w:color w:val="010202"/>
          <w:spacing w:val="35"/>
          <w:sz w:val="16"/>
          <w:szCs w:val="16"/>
        </w:rPr>
        <w:t xml:space="preserve"> </w:t>
      </w:r>
      <w:r w:rsidRPr="0083049D">
        <w:rPr>
          <w:rFonts w:cstheme="minorHAnsi"/>
          <w:color w:val="010202"/>
          <w:sz w:val="16"/>
          <w:szCs w:val="16"/>
        </w:rPr>
        <w:t>P.O. Box</w:t>
      </w:r>
      <w:r w:rsidRPr="0083049D">
        <w:rPr>
          <w:rFonts w:cstheme="minorHAnsi"/>
          <w:color w:val="010202"/>
          <w:spacing w:val="25"/>
          <w:sz w:val="16"/>
          <w:szCs w:val="16"/>
        </w:rPr>
        <w:t xml:space="preserve"> </w:t>
      </w:r>
      <w:r w:rsidRPr="0083049D">
        <w:rPr>
          <w:rFonts w:cstheme="minorHAnsi"/>
          <w:color w:val="010202"/>
          <w:sz w:val="16"/>
          <w:szCs w:val="16"/>
        </w:rPr>
        <w:t xml:space="preserve">1450, </w:t>
      </w:r>
      <w:r w:rsidRPr="0083049D">
        <w:rPr>
          <w:rFonts w:cstheme="minorHAnsi"/>
          <w:color w:val="010202"/>
          <w:w w:val="107"/>
          <w:sz w:val="16"/>
          <w:szCs w:val="16"/>
        </w:rPr>
        <w:t>Alexandria,</w:t>
      </w:r>
      <w:r w:rsidRPr="0083049D">
        <w:rPr>
          <w:rFonts w:cstheme="minorHAnsi"/>
          <w:color w:val="010202"/>
          <w:spacing w:val="-3"/>
          <w:w w:val="107"/>
          <w:sz w:val="16"/>
          <w:szCs w:val="16"/>
        </w:rPr>
        <w:t xml:space="preserve"> </w:t>
      </w:r>
      <w:r w:rsidRPr="0083049D">
        <w:rPr>
          <w:rFonts w:cstheme="minorHAnsi"/>
          <w:color w:val="010202"/>
          <w:sz w:val="16"/>
          <w:szCs w:val="16"/>
        </w:rPr>
        <w:t>VA</w:t>
      </w:r>
      <w:r w:rsidRPr="0083049D">
        <w:rPr>
          <w:rFonts w:cstheme="minorHAnsi"/>
          <w:color w:val="010202"/>
          <w:spacing w:val="9"/>
          <w:sz w:val="16"/>
          <w:szCs w:val="16"/>
        </w:rPr>
        <w:t xml:space="preserve"> </w:t>
      </w:r>
      <w:r w:rsidRPr="0083049D">
        <w:rPr>
          <w:rFonts w:cstheme="minorHAnsi"/>
          <w:color w:val="010202"/>
          <w:sz w:val="16"/>
          <w:szCs w:val="16"/>
        </w:rPr>
        <w:t>22313-1450.</w:t>
      </w:r>
      <w:r w:rsidR="006A5888">
        <w:rPr>
          <w:rFonts w:cstheme="minorHAnsi"/>
          <w:color w:val="000000"/>
          <w:sz w:val="16"/>
          <w:szCs w:val="16"/>
        </w:rPr>
        <w:t xml:space="preserve"> </w:t>
      </w:r>
      <w:r w:rsidR="006A5888" w:rsidRPr="0083049D">
        <w:rPr>
          <w:rFonts w:cstheme="minorHAnsi"/>
          <w:color w:val="010202"/>
          <w:sz w:val="14"/>
          <w:szCs w:val="14"/>
        </w:rPr>
        <w:t>If you need assistance in completing the</w:t>
      </w:r>
      <w:r w:rsidR="006A5888" w:rsidRPr="0083049D">
        <w:rPr>
          <w:rFonts w:cstheme="minorHAnsi"/>
          <w:color w:val="010202"/>
          <w:spacing w:val="-1"/>
          <w:sz w:val="14"/>
          <w:szCs w:val="14"/>
        </w:rPr>
        <w:t xml:space="preserve"> </w:t>
      </w:r>
      <w:r w:rsidR="006A5888" w:rsidRPr="0083049D">
        <w:rPr>
          <w:rFonts w:cstheme="minorHAnsi"/>
          <w:color w:val="010202"/>
          <w:sz w:val="13"/>
          <w:szCs w:val="13"/>
        </w:rPr>
        <w:t>form, call 1-800-PTO-9199 and select option 2.</w:t>
      </w:r>
    </w:p>
    <w:p w14:paraId="71F30770" w14:textId="77777777" w:rsidR="003144A8" w:rsidRDefault="003144A8">
      <w:pPr>
        <w:widowControl w:val="0"/>
        <w:autoSpaceDE w:val="0"/>
        <w:autoSpaceDN w:val="0"/>
        <w:adjustRightInd w:val="0"/>
        <w:spacing w:before="24" w:after="0" w:line="240" w:lineRule="auto"/>
        <w:ind w:left="2564" w:right="-20"/>
        <w:rPr>
          <w:rFonts w:ascii="Arial" w:hAnsi="Arial" w:cs="Arial"/>
          <w:color w:val="000000"/>
          <w:sz w:val="13"/>
          <w:szCs w:val="13"/>
        </w:rPr>
        <w:sectPr w:rsidR="003144A8" w:rsidSect="00B6740E">
          <w:headerReference w:type="default" r:id="rId7"/>
          <w:footerReference w:type="default" r:id="rId8"/>
          <w:type w:val="continuous"/>
          <w:pgSz w:w="12240" w:h="15840"/>
          <w:pgMar w:top="1080" w:right="740" w:bottom="280" w:left="840" w:header="720" w:footer="1125" w:gutter="0"/>
          <w:cols w:space="720" w:equalWidth="0">
            <w:col w:w="10660"/>
          </w:cols>
          <w:noEndnote/>
        </w:sectPr>
      </w:pPr>
    </w:p>
    <w:p w14:paraId="13713C24" w14:textId="77777777" w:rsidR="003144A8" w:rsidRDefault="005E4E9A">
      <w:pPr>
        <w:widowControl w:val="0"/>
        <w:autoSpaceDE w:val="0"/>
        <w:autoSpaceDN w:val="0"/>
        <w:adjustRightInd w:val="0"/>
        <w:spacing w:before="9" w:after="0" w:line="280" w:lineRule="exact"/>
        <w:rPr>
          <w:rFonts w:ascii="Arial" w:hAnsi="Arial" w:cs="Arial"/>
          <w:color w:val="000000"/>
          <w:sz w:val="28"/>
          <w:szCs w:val="28"/>
        </w:rPr>
      </w:pPr>
      <w:r>
        <w:rPr>
          <w:noProof/>
        </w:rPr>
        <w:lastRenderedPageBreak/>
        <mc:AlternateContent>
          <mc:Choice Requires="wps">
            <w:drawing>
              <wp:anchor distT="0" distB="0" distL="114300" distR="114300" simplePos="0" relativeHeight="251658752" behindDoc="1" locked="0" layoutInCell="0" allowOverlap="1" wp14:anchorId="7B8D015D" wp14:editId="6B7A35E8">
                <wp:simplePos x="0" y="0"/>
                <wp:positionH relativeFrom="page">
                  <wp:posOffset>238125</wp:posOffset>
                </wp:positionH>
                <wp:positionV relativeFrom="paragraph">
                  <wp:posOffset>31750</wp:posOffset>
                </wp:positionV>
                <wp:extent cx="7305675" cy="476250"/>
                <wp:effectExtent l="0" t="0" r="28575" b="19050"/>
                <wp:wrapNone/>
                <wp:docPr id="1"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05675" cy="476250"/>
                        </a:xfrm>
                        <a:custGeom>
                          <a:avLst/>
                          <a:gdLst>
                            <a:gd name="T0" fmla="*/ 0 w 10404"/>
                            <a:gd name="T1" fmla="*/ 480 h 840"/>
                            <a:gd name="T2" fmla="*/ 4 w 10404"/>
                            <a:gd name="T3" fmla="*/ 538 h 840"/>
                            <a:gd name="T4" fmla="*/ 18 w 10404"/>
                            <a:gd name="T5" fmla="*/ 593 h 840"/>
                            <a:gd name="T6" fmla="*/ 40 w 10404"/>
                            <a:gd name="T7" fmla="*/ 645 h 840"/>
                            <a:gd name="T8" fmla="*/ 69 w 10404"/>
                            <a:gd name="T9" fmla="*/ 692 h 840"/>
                            <a:gd name="T10" fmla="*/ 105 w 10404"/>
                            <a:gd name="T11" fmla="*/ 734 h 840"/>
                            <a:gd name="T12" fmla="*/ 147 w 10404"/>
                            <a:gd name="T13" fmla="*/ 770 h 840"/>
                            <a:gd name="T14" fmla="*/ 194 w 10404"/>
                            <a:gd name="T15" fmla="*/ 799 h 840"/>
                            <a:gd name="T16" fmla="*/ 246 w 10404"/>
                            <a:gd name="T17" fmla="*/ 821 h 840"/>
                            <a:gd name="T18" fmla="*/ 301 w 10404"/>
                            <a:gd name="T19" fmla="*/ 835 h 840"/>
                            <a:gd name="T20" fmla="*/ 360 w 10404"/>
                            <a:gd name="T21" fmla="*/ 840 h 840"/>
                            <a:gd name="T22" fmla="*/ 10073 w 10404"/>
                            <a:gd name="T23" fmla="*/ 838 h 840"/>
                            <a:gd name="T24" fmla="*/ 10130 w 10404"/>
                            <a:gd name="T25" fmla="*/ 829 h 840"/>
                            <a:gd name="T26" fmla="*/ 10184 w 10404"/>
                            <a:gd name="T27" fmla="*/ 811 h 840"/>
                            <a:gd name="T28" fmla="*/ 10233 w 10404"/>
                            <a:gd name="T29" fmla="*/ 786 h 840"/>
                            <a:gd name="T30" fmla="*/ 10278 w 10404"/>
                            <a:gd name="T31" fmla="*/ 753 h 840"/>
                            <a:gd name="T32" fmla="*/ 10317 w 10404"/>
                            <a:gd name="T33" fmla="*/ 714 h 840"/>
                            <a:gd name="T34" fmla="*/ 10350 w 10404"/>
                            <a:gd name="T35" fmla="*/ 669 h 840"/>
                            <a:gd name="T36" fmla="*/ 10375 w 10404"/>
                            <a:gd name="T37" fmla="*/ 620 h 840"/>
                            <a:gd name="T38" fmla="*/ 10393 w 10404"/>
                            <a:gd name="T39" fmla="*/ 566 h 840"/>
                            <a:gd name="T40" fmla="*/ 10402 w 10404"/>
                            <a:gd name="T41" fmla="*/ 509 h 840"/>
                            <a:gd name="T42" fmla="*/ 10404 w 10404"/>
                            <a:gd name="T43" fmla="*/ 360 h 840"/>
                            <a:gd name="T44" fmla="*/ 10399 w 10404"/>
                            <a:gd name="T45" fmla="*/ 301 h 840"/>
                            <a:gd name="T46" fmla="*/ 10385 w 10404"/>
                            <a:gd name="T47" fmla="*/ 246 h 840"/>
                            <a:gd name="T48" fmla="*/ 10363 w 10404"/>
                            <a:gd name="T49" fmla="*/ 194 h 840"/>
                            <a:gd name="T50" fmla="*/ 10334 w 10404"/>
                            <a:gd name="T51" fmla="*/ 147 h 840"/>
                            <a:gd name="T52" fmla="*/ 10298 w 10404"/>
                            <a:gd name="T53" fmla="*/ 105 h 840"/>
                            <a:gd name="T54" fmla="*/ 10256 w 10404"/>
                            <a:gd name="T55" fmla="*/ 69 h 840"/>
                            <a:gd name="T56" fmla="*/ 10209 w 10404"/>
                            <a:gd name="T57" fmla="*/ 40 h 840"/>
                            <a:gd name="T58" fmla="*/ 10157 w 10404"/>
                            <a:gd name="T59" fmla="*/ 18 h 840"/>
                            <a:gd name="T60" fmla="*/ 10102 w 10404"/>
                            <a:gd name="T61" fmla="*/ 4 h 840"/>
                            <a:gd name="T62" fmla="*/ 10044 w 10404"/>
                            <a:gd name="T63" fmla="*/ 0 h 840"/>
                            <a:gd name="T64" fmla="*/ 330 w 10404"/>
                            <a:gd name="T65" fmla="*/ 1 h 840"/>
                            <a:gd name="T66" fmla="*/ 273 w 10404"/>
                            <a:gd name="T67" fmla="*/ 10 h 840"/>
                            <a:gd name="T68" fmla="*/ 219 w 10404"/>
                            <a:gd name="T69" fmla="*/ 28 h 840"/>
                            <a:gd name="T70" fmla="*/ 170 w 10404"/>
                            <a:gd name="T71" fmla="*/ 53 h 840"/>
                            <a:gd name="T72" fmla="*/ 125 w 10404"/>
                            <a:gd name="T73" fmla="*/ 86 h 840"/>
                            <a:gd name="T74" fmla="*/ 86 w 10404"/>
                            <a:gd name="T75" fmla="*/ 125 h 840"/>
                            <a:gd name="T76" fmla="*/ 53 w 10404"/>
                            <a:gd name="T77" fmla="*/ 170 h 840"/>
                            <a:gd name="T78" fmla="*/ 28 w 10404"/>
                            <a:gd name="T79" fmla="*/ 219 h 840"/>
                            <a:gd name="T80" fmla="*/ 10 w 10404"/>
                            <a:gd name="T81" fmla="*/ 273 h 840"/>
                            <a:gd name="T82" fmla="*/ 1 w 10404"/>
                            <a:gd name="T83" fmla="*/ 330 h 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0404" h="840">
                              <a:moveTo>
                                <a:pt x="0" y="360"/>
                              </a:moveTo>
                              <a:lnTo>
                                <a:pt x="0" y="480"/>
                              </a:lnTo>
                              <a:lnTo>
                                <a:pt x="1" y="509"/>
                              </a:lnTo>
                              <a:lnTo>
                                <a:pt x="4" y="538"/>
                              </a:lnTo>
                              <a:lnTo>
                                <a:pt x="10" y="566"/>
                              </a:lnTo>
                              <a:lnTo>
                                <a:pt x="18" y="593"/>
                              </a:lnTo>
                              <a:lnTo>
                                <a:pt x="28" y="620"/>
                              </a:lnTo>
                              <a:lnTo>
                                <a:pt x="40" y="645"/>
                              </a:lnTo>
                              <a:lnTo>
                                <a:pt x="53" y="669"/>
                              </a:lnTo>
                              <a:lnTo>
                                <a:pt x="69" y="692"/>
                              </a:lnTo>
                              <a:lnTo>
                                <a:pt x="86" y="714"/>
                              </a:lnTo>
                              <a:lnTo>
                                <a:pt x="105" y="734"/>
                              </a:lnTo>
                              <a:lnTo>
                                <a:pt x="125" y="753"/>
                              </a:lnTo>
                              <a:lnTo>
                                <a:pt x="147" y="770"/>
                              </a:lnTo>
                              <a:lnTo>
                                <a:pt x="170" y="786"/>
                              </a:lnTo>
                              <a:lnTo>
                                <a:pt x="194" y="799"/>
                              </a:lnTo>
                              <a:lnTo>
                                <a:pt x="219" y="811"/>
                              </a:lnTo>
                              <a:lnTo>
                                <a:pt x="246" y="821"/>
                              </a:lnTo>
                              <a:lnTo>
                                <a:pt x="273" y="829"/>
                              </a:lnTo>
                              <a:lnTo>
                                <a:pt x="301" y="835"/>
                              </a:lnTo>
                              <a:lnTo>
                                <a:pt x="330" y="838"/>
                              </a:lnTo>
                              <a:lnTo>
                                <a:pt x="360" y="840"/>
                              </a:lnTo>
                              <a:lnTo>
                                <a:pt x="10044" y="840"/>
                              </a:lnTo>
                              <a:lnTo>
                                <a:pt x="10073" y="838"/>
                              </a:lnTo>
                              <a:lnTo>
                                <a:pt x="10102" y="835"/>
                              </a:lnTo>
                              <a:lnTo>
                                <a:pt x="10130" y="829"/>
                              </a:lnTo>
                              <a:lnTo>
                                <a:pt x="10157" y="821"/>
                              </a:lnTo>
                              <a:lnTo>
                                <a:pt x="10184" y="811"/>
                              </a:lnTo>
                              <a:lnTo>
                                <a:pt x="10209" y="799"/>
                              </a:lnTo>
                              <a:lnTo>
                                <a:pt x="10233" y="786"/>
                              </a:lnTo>
                              <a:lnTo>
                                <a:pt x="10256" y="770"/>
                              </a:lnTo>
                              <a:lnTo>
                                <a:pt x="10278" y="753"/>
                              </a:lnTo>
                              <a:lnTo>
                                <a:pt x="10298" y="734"/>
                              </a:lnTo>
                              <a:lnTo>
                                <a:pt x="10317" y="714"/>
                              </a:lnTo>
                              <a:lnTo>
                                <a:pt x="10334" y="692"/>
                              </a:lnTo>
                              <a:lnTo>
                                <a:pt x="10350" y="669"/>
                              </a:lnTo>
                              <a:lnTo>
                                <a:pt x="10363" y="645"/>
                              </a:lnTo>
                              <a:lnTo>
                                <a:pt x="10375" y="620"/>
                              </a:lnTo>
                              <a:lnTo>
                                <a:pt x="10385" y="593"/>
                              </a:lnTo>
                              <a:lnTo>
                                <a:pt x="10393" y="566"/>
                              </a:lnTo>
                              <a:lnTo>
                                <a:pt x="10399" y="538"/>
                              </a:lnTo>
                              <a:lnTo>
                                <a:pt x="10402" y="509"/>
                              </a:lnTo>
                              <a:lnTo>
                                <a:pt x="10404" y="480"/>
                              </a:lnTo>
                              <a:lnTo>
                                <a:pt x="10404" y="360"/>
                              </a:lnTo>
                              <a:lnTo>
                                <a:pt x="10402" y="330"/>
                              </a:lnTo>
                              <a:lnTo>
                                <a:pt x="10399" y="301"/>
                              </a:lnTo>
                              <a:lnTo>
                                <a:pt x="10393" y="273"/>
                              </a:lnTo>
                              <a:lnTo>
                                <a:pt x="10385" y="246"/>
                              </a:lnTo>
                              <a:lnTo>
                                <a:pt x="10375" y="219"/>
                              </a:lnTo>
                              <a:lnTo>
                                <a:pt x="10363" y="194"/>
                              </a:lnTo>
                              <a:lnTo>
                                <a:pt x="10350" y="170"/>
                              </a:lnTo>
                              <a:lnTo>
                                <a:pt x="10334" y="147"/>
                              </a:lnTo>
                              <a:lnTo>
                                <a:pt x="10317" y="125"/>
                              </a:lnTo>
                              <a:lnTo>
                                <a:pt x="10298" y="105"/>
                              </a:lnTo>
                              <a:lnTo>
                                <a:pt x="10278" y="86"/>
                              </a:lnTo>
                              <a:lnTo>
                                <a:pt x="10256" y="69"/>
                              </a:lnTo>
                              <a:lnTo>
                                <a:pt x="10233" y="53"/>
                              </a:lnTo>
                              <a:lnTo>
                                <a:pt x="10209" y="40"/>
                              </a:lnTo>
                              <a:lnTo>
                                <a:pt x="10184" y="28"/>
                              </a:lnTo>
                              <a:lnTo>
                                <a:pt x="10157" y="18"/>
                              </a:lnTo>
                              <a:lnTo>
                                <a:pt x="10130" y="10"/>
                              </a:lnTo>
                              <a:lnTo>
                                <a:pt x="10102" y="4"/>
                              </a:lnTo>
                              <a:lnTo>
                                <a:pt x="10073" y="1"/>
                              </a:lnTo>
                              <a:lnTo>
                                <a:pt x="10044" y="0"/>
                              </a:lnTo>
                              <a:lnTo>
                                <a:pt x="360" y="0"/>
                              </a:lnTo>
                              <a:lnTo>
                                <a:pt x="330" y="1"/>
                              </a:lnTo>
                              <a:lnTo>
                                <a:pt x="301" y="4"/>
                              </a:lnTo>
                              <a:lnTo>
                                <a:pt x="273" y="10"/>
                              </a:lnTo>
                              <a:lnTo>
                                <a:pt x="246" y="18"/>
                              </a:lnTo>
                              <a:lnTo>
                                <a:pt x="219" y="28"/>
                              </a:lnTo>
                              <a:lnTo>
                                <a:pt x="194" y="40"/>
                              </a:lnTo>
                              <a:lnTo>
                                <a:pt x="170" y="53"/>
                              </a:lnTo>
                              <a:lnTo>
                                <a:pt x="147" y="69"/>
                              </a:lnTo>
                              <a:lnTo>
                                <a:pt x="125" y="86"/>
                              </a:lnTo>
                              <a:lnTo>
                                <a:pt x="105" y="105"/>
                              </a:lnTo>
                              <a:lnTo>
                                <a:pt x="86" y="125"/>
                              </a:lnTo>
                              <a:lnTo>
                                <a:pt x="69" y="147"/>
                              </a:lnTo>
                              <a:lnTo>
                                <a:pt x="53" y="170"/>
                              </a:lnTo>
                              <a:lnTo>
                                <a:pt x="40" y="194"/>
                              </a:lnTo>
                              <a:lnTo>
                                <a:pt x="28" y="219"/>
                              </a:lnTo>
                              <a:lnTo>
                                <a:pt x="18" y="246"/>
                              </a:lnTo>
                              <a:lnTo>
                                <a:pt x="10" y="273"/>
                              </a:lnTo>
                              <a:lnTo>
                                <a:pt x="4" y="301"/>
                              </a:lnTo>
                              <a:lnTo>
                                <a:pt x="1" y="330"/>
                              </a:lnTo>
                              <a:lnTo>
                                <a:pt x="0" y="360"/>
                              </a:lnTo>
                              <a:close/>
                            </a:path>
                          </a:pathLst>
                        </a:custGeom>
                        <a:noFill/>
                        <a:ln w="17373">
                          <a:solidFill>
                            <a:srgbClr val="01020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F4FBD" id="Freeform 13" o:spid="_x0000_s1026" style="position:absolute;margin-left:18.75pt;margin-top:2.5pt;width:575.25pt;height:37.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40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" o:allowincell="f" path="m,360l,480r1,29l4,538r6,28l18,593r10,27l40,645r13,24l69,692r17,22l105,734r20,19l147,770r23,16l194,799r25,12l246,821r27,8l301,835r29,3l360,840r9684,l10073,838r29,-3l10130,829r27,-8l10184,811r25,-12l10233,786r23,-16l10278,753r20,-19l10317,714r17,-22l10350,669r13,-24l10375,620r10,-27l10393,566r6,-28l10402,509r2,-29l10404,360r-2,-30l10399,301r-6,-28l10385,246r-10,-27l10363,194r-13,-24l10334,147r-17,-22l10298,105r-20,-19l10256,69r-23,-16l10209,40r-25,-12l10157,18r-27,-8l10102,4r-29,-3l10044,,360,,330,1,301,4r-28,6l246,18,219,28,194,40,170,53,147,69,125,86r-20,19l86,125,69,147,53,170,40,194,28,219,18,246r-8,27l4,301,1,330,,360xe" filled="f" strokecolor="#010202" strokeweight=".48258mm">
                <v:path arrowok="t" o:connecttype="custom" o:connectlocs="0,272143;2809,305027;12640,336210;28088,365692;48452,392339;73731,416152;103223,436562;136227,453004;172741,465478;211362,473415;252792,476250;7073247,475116;7113273,470013;7151191,459808;7185599,445634;7217198,426924;7244584,404812;7267756,379299;7285311,351518;7297951,320902;7304271,288585;7305675,204107;7302164,170656;7292333,139473;7276885,109991;7256521,83344;7231242,59531;7201750,39121;7168746,22679;7132232,10205;7093611,2268;7052883,0;231726,567;191700,5670;153782,15875;119374,30049;87775,48759;60389,70871;37217,96384;19662,124165;7022,154781;702,187098" o:connectangles="0,0,0,0,0,0,0,0,0,0,0,0,0,0,0,0,0,0,0,0,0,0,0,0,0,0,0,0,0,0,0,0,0,0,0,0,0,0,0,0,0,0"/>
                <w10:wrap anchorx="page"/>
              </v:shape>
            </w:pict>
          </mc:Fallback>
        </mc:AlternateContent>
      </w:r>
    </w:p>
    <w:p w14:paraId="7A1CECA5" w14:textId="77777777" w:rsidR="003144A8" w:rsidRDefault="003144A8">
      <w:pPr>
        <w:widowControl w:val="0"/>
        <w:autoSpaceDE w:val="0"/>
        <w:autoSpaceDN w:val="0"/>
        <w:adjustRightInd w:val="0"/>
        <w:spacing w:before="2" w:after="0" w:line="240" w:lineRule="auto"/>
        <w:ind w:left="3591" w:right="-20"/>
        <w:rPr>
          <w:rFonts w:ascii="Arial" w:hAnsi="Arial" w:cs="Arial"/>
          <w:color w:val="000000"/>
          <w:sz w:val="28"/>
          <w:szCs w:val="28"/>
        </w:rPr>
      </w:pPr>
      <w:r>
        <w:rPr>
          <w:rFonts w:ascii="Arial" w:hAnsi="Arial" w:cs="Arial"/>
          <w:color w:val="010202"/>
          <w:sz w:val="28"/>
          <w:szCs w:val="28"/>
        </w:rPr>
        <w:t>SUBSTITUTE STATEMENT</w:t>
      </w:r>
    </w:p>
    <w:p w14:paraId="42AF5F4A" w14:textId="77777777" w:rsidR="003144A8" w:rsidRDefault="003144A8">
      <w:pPr>
        <w:widowControl w:val="0"/>
        <w:autoSpaceDE w:val="0"/>
        <w:autoSpaceDN w:val="0"/>
        <w:adjustRightInd w:val="0"/>
        <w:spacing w:before="15" w:after="0" w:line="280" w:lineRule="exact"/>
        <w:rPr>
          <w:rFonts w:ascii="Arial" w:hAnsi="Arial" w:cs="Arial"/>
          <w:color w:val="000000"/>
          <w:sz w:val="28"/>
          <w:szCs w:val="28"/>
        </w:rPr>
      </w:pPr>
    </w:p>
    <w:tbl>
      <w:tblPr>
        <w:tblW w:w="11430" w:type="dxa"/>
        <w:tblInd w:w="-345" w:type="dxa"/>
        <w:tblBorders>
          <w:top w:val="single" w:sz="12" w:space="0" w:color="010202"/>
          <w:left w:val="single" w:sz="12" w:space="0" w:color="010202"/>
          <w:bottom w:val="single" w:sz="12" w:space="0" w:color="010202"/>
          <w:right w:val="single" w:sz="12" w:space="0" w:color="010202"/>
          <w:insideH w:val="single" w:sz="12" w:space="0" w:color="010202"/>
          <w:insideV w:val="single" w:sz="12" w:space="0" w:color="010202"/>
        </w:tblBorders>
        <w:tblLayout w:type="fixed"/>
        <w:tblCellMar>
          <w:left w:w="0" w:type="dxa"/>
          <w:right w:w="0" w:type="dxa"/>
        </w:tblCellMar>
        <w:tblLook w:val="0000" w:firstRow="0" w:lastRow="0" w:firstColumn="0" w:lastColumn="0" w:noHBand="0" w:noVBand="0"/>
      </w:tblPr>
      <w:tblGrid>
        <w:gridCol w:w="3150"/>
        <w:gridCol w:w="2340"/>
        <w:gridCol w:w="1621"/>
        <w:gridCol w:w="179"/>
        <w:gridCol w:w="4140"/>
      </w:tblGrid>
      <w:tr w:rsidR="003144A8" w14:paraId="4E8D9051" w14:textId="77777777" w:rsidTr="005E4E9A">
        <w:trPr>
          <w:trHeight w:hRule="exact" w:val="4493"/>
        </w:trPr>
        <w:tc>
          <w:tcPr>
            <w:tcW w:w="11430" w:type="dxa"/>
            <w:gridSpan w:val="5"/>
          </w:tcPr>
          <w:p w14:paraId="5CE782B5" w14:textId="77777777" w:rsidR="00E70F9E" w:rsidRPr="0083049D" w:rsidRDefault="003144A8" w:rsidP="00EA33CD">
            <w:pPr>
              <w:widowControl w:val="0"/>
              <w:autoSpaceDE w:val="0"/>
              <w:autoSpaceDN w:val="0"/>
              <w:adjustRightInd w:val="0"/>
              <w:spacing w:after="0" w:line="240" w:lineRule="auto"/>
              <w:ind w:left="898" w:hanging="708"/>
              <w:rPr>
                <w:rFonts w:cstheme="minorHAnsi"/>
                <w:color w:val="010202"/>
              </w:rPr>
            </w:pPr>
            <w:r w:rsidRPr="0083049D">
              <w:rPr>
                <w:rFonts w:cstheme="minorHAnsi"/>
                <w:color w:val="010202"/>
              </w:rPr>
              <w:t>Circumstances permitti</w:t>
            </w:r>
            <w:r w:rsidR="00E70F9E" w:rsidRPr="0083049D">
              <w:rPr>
                <w:rFonts w:cstheme="minorHAnsi"/>
                <w:color w:val="010202"/>
              </w:rPr>
              <w:t xml:space="preserve">ng execution of this substitute </w:t>
            </w:r>
            <w:r w:rsidRPr="0083049D">
              <w:rPr>
                <w:rFonts w:cstheme="minorHAnsi"/>
                <w:color w:val="010202"/>
              </w:rPr>
              <w:t xml:space="preserve">statement: </w:t>
            </w:r>
          </w:p>
          <w:p w14:paraId="388E3804" w14:textId="77777777" w:rsidR="003144A8" w:rsidRPr="0083049D" w:rsidRDefault="00E70F9E" w:rsidP="00EA33CD">
            <w:pPr>
              <w:widowControl w:val="0"/>
              <w:tabs>
                <w:tab w:val="left" w:pos="767"/>
                <w:tab w:val="left" w:pos="900"/>
                <w:tab w:val="left" w:pos="1035"/>
              </w:tabs>
              <w:autoSpaceDE w:val="0"/>
              <w:autoSpaceDN w:val="0"/>
              <w:adjustRightInd w:val="0"/>
              <w:spacing w:after="0" w:line="240" w:lineRule="auto"/>
              <w:rPr>
                <w:rFonts w:cstheme="minorHAnsi"/>
                <w:color w:val="000000"/>
              </w:rPr>
            </w:pPr>
            <w:r w:rsidRPr="0083049D">
              <w:rPr>
                <w:rFonts w:cstheme="minorHAnsi"/>
                <w:b/>
                <w:color w:val="010202"/>
              </w:rPr>
              <w:t xml:space="preserve">        </w:t>
            </w:r>
            <w:sdt>
              <w:sdtPr>
                <w:rPr>
                  <w:rFonts w:cstheme="minorHAnsi"/>
                  <w:b/>
                  <w:color w:val="010202"/>
                  <w:sz w:val="36"/>
                  <w:szCs w:val="36"/>
                </w:rPr>
                <w:id w:val="1836025932"/>
                <w14:checkbox>
                  <w14:checked w14:val="0"/>
                  <w14:checkedState w14:val="2612" w14:font="MS Gothic"/>
                  <w14:uncheckedState w14:val="2610" w14:font="MS Gothic"/>
                </w14:checkbox>
              </w:sdtPr>
              <w:sdtEndPr/>
              <w:sdtContent>
                <w:r w:rsidR="0083049D" w:rsidRPr="006A5888">
                  <w:rPr>
                    <w:rFonts w:ascii="MS Gothic" w:eastAsia="MS Gothic" w:hAnsi="MS Gothic" w:cstheme="minorHAnsi" w:hint="eastAsia"/>
                    <w:b/>
                    <w:color w:val="010202"/>
                    <w:sz w:val="36"/>
                    <w:szCs w:val="36"/>
                  </w:rPr>
                  <w:t>☐</w:t>
                </w:r>
              </w:sdtContent>
            </w:sdt>
            <w:r w:rsidRPr="0083049D">
              <w:rPr>
                <w:rFonts w:cstheme="minorHAnsi"/>
                <w:b/>
                <w:color w:val="010202"/>
              </w:rPr>
              <w:t xml:space="preserve"> </w:t>
            </w:r>
            <w:r w:rsidR="003144A8" w:rsidRPr="0083049D">
              <w:rPr>
                <w:rFonts w:cstheme="minorHAnsi"/>
                <w:color w:val="010202"/>
              </w:rPr>
              <w:t>Inventor is deceased,</w:t>
            </w:r>
          </w:p>
          <w:p w14:paraId="4307B843" w14:textId="77777777" w:rsidR="003144A8" w:rsidRPr="0083049D" w:rsidRDefault="0083049D" w:rsidP="00EA33CD">
            <w:pPr>
              <w:widowControl w:val="0"/>
              <w:autoSpaceDE w:val="0"/>
              <w:autoSpaceDN w:val="0"/>
              <w:adjustRightInd w:val="0"/>
              <w:spacing w:after="0" w:line="240" w:lineRule="auto"/>
              <w:rPr>
                <w:rFonts w:cstheme="minorHAnsi"/>
                <w:color w:val="000000"/>
              </w:rPr>
            </w:pPr>
            <w:r>
              <w:rPr>
                <w:rFonts w:cstheme="minorHAnsi"/>
                <w:b/>
                <w:color w:val="010202"/>
              </w:rPr>
              <w:t xml:space="preserve">        </w:t>
            </w:r>
            <w:sdt>
              <w:sdtPr>
                <w:rPr>
                  <w:rFonts w:cstheme="minorHAnsi"/>
                  <w:b/>
                  <w:color w:val="010202"/>
                  <w:sz w:val="36"/>
                  <w:szCs w:val="36"/>
                </w:rPr>
                <w:id w:val="988594644"/>
                <w14:checkbox>
                  <w14:checked w14:val="0"/>
                  <w14:checkedState w14:val="2612" w14:font="MS Gothic"/>
                  <w14:uncheckedState w14:val="2610" w14:font="MS Gothic"/>
                </w14:checkbox>
              </w:sdtPr>
              <w:sdtEndPr/>
              <w:sdtContent>
                <w:r w:rsidRPr="006A5888">
                  <w:rPr>
                    <w:rFonts w:ascii="MS Gothic" w:eastAsia="MS Gothic" w:hAnsi="MS Gothic" w:cstheme="minorHAnsi" w:hint="eastAsia"/>
                    <w:b/>
                    <w:color w:val="010202"/>
                    <w:sz w:val="36"/>
                    <w:szCs w:val="36"/>
                  </w:rPr>
                  <w:t>☐</w:t>
                </w:r>
              </w:sdtContent>
            </w:sdt>
            <w:r>
              <w:rPr>
                <w:rFonts w:cstheme="minorHAnsi"/>
                <w:b/>
                <w:color w:val="010202"/>
              </w:rPr>
              <w:t xml:space="preserve"> </w:t>
            </w:r>
            <w:r w:rsidR="003144A8" w:rsidRPr="0083049D">
              <w:rPr>
                <w:rFonts w:cstheme="minorHAnsi"/>
                <w:color w:val="010202"/>
              </w:rPr>
              <w:t>Inventor is under legal incapacity,</w:t>
            </w:r>
          </w:p>
          <w:p w14:paraId="1A34AEC5" w14:textId="77777777" w:rsidR="003144A8" w:rsidRPr="0083049D" w:rsidRDefault="00E70F9E" w:rsidP="00835262">
            <w:pPr>
              <w:widowControl w:val="0"/>
              <w:tabs>
                <w:tab w:val="left" w:pos="9375"/>
              </w:tabs>
              <w:autoSpaceDE w:val="0"/>
              <w:autoSpaceDN w:val="0"/>
              <w:adjustRightInd w:val="0"/>
              <w:spacing w:after="0" w:line="240" w:lineRule="auto"/>
              <w:ind w:firstLine="2"/>
              <w:rPr>
                <w:rFonts w:cstheme="minorHAnsi"/>
                <w:color w:val="000000"/>
              </w:rPr>
            </w:pPr>
            <w:r w:rsidRPr="0083049D">
              <w:rPr>
                <w:rFonts w:cstheme="minorHAnsi"/>
                <w:b/>
                <w:color w:val="010202"/>
              </w:rPr>
              <w:t xml:space="preserve">  </w:t>
            </w:r>
            <w:r w:rsidR="0083049D">
              <w:rPr>
                <w:rFonts w:cstheme="minorHAnsi"/>
                <w:b/>
                <w:color w:val="010202"/>
              </w:rPr>
              <w:t xml:space="preserve">      </w:t>
            </w:r>
            <w:sdt>
              <w:sdtPr>
                <w:rPr>
                  <w:rFonts w:cstheme="minorHAnsi"/>
                  <w:b/>
                  <w:color w:val="010202"/>
                  <w:sz w:val="36"/>
                  <w:szCs w:val="36"/>
                </w:rPr>
                <w:id w:val="-158849941"/>
                <w14:checkbox>
                  <w14:checked w14:val="1"/>
                  <w14:checkedState w14:val="2612" w14:font="MS Gothic"/>
                  <w14:uncheckedState w14:val="2610" w14:font="MS Gothic"/>
                </w14:checkbox>
              </w:sdtPr>
              <w:sdtEndPr/>
              <w:sdtContent>
                <w:r w:rsidR="00DC399F">
                  <w:rPr>
                    <w:rFonts w:ascii="MS Gothic" w:eastAsia="MS Gothic" w:hAnsi="MS Gothic" w:cstheme="minorHAnsi" w:hint="eastAsia"/>
                    <w:b/>
                    <w:color w:val="010202"/>
                    <w:sz w:val="36"/>
                    <w:szCs w:val="36"/>
                  </w:rPr>
                  <w:t>☒</w:t>
                </w:r>
              </w:sdtContent>
            </w:sdt>
            <w:r w:rsidR="0083049D">
              <w:rPr>
                <w:rFonts w:cstheme="minorHAnsi"/>
                <w:b/>
                <w:color w:val="010202"/>
              </w:rPr>
              <w:t xml:space="preserve"> </w:t>
            </w:r>
            <w:r w:rsidR="003144A8" w:rsidRPr="0083049D">
              <w:rPr>
                <w:rFonts w:cstheme="minorHAnsi"/>
                <w:color w:val="010202"/>
              </w:rPr>
              <w:t>Inventor cannot be found or reached after diligent effort, or</w:t>
            </w:r>
            <w:r w:rsidR="00835262">
              <w:rPr>
                <w:rFonts w:cstheme="minorHAnsi"/>
                <w:color w:val="010202"/>
              </w:rPr>
              <w:tab/>
            </w:r>
          </w:p>
          <w:p w14:paraId="72217988" w14:textId="77777777" w:rsidR="00E70F9E" w:rsidRPr="0083049D" w:rsidRDefault="006A5888" w:rsidP="00EA33CD">
            <w:pPr>
              <w:widowControl w:val="0"/>
              <w:autoSpaceDE w:val="0"/>
              <w:autoSpaceDN w:val="0"/>
              <w:adjustRightInd w:val="0"/>
              <w:spacing w:after="0" w:line="240" w:lineRule="auto"/>
              <w:ind w:right="-17" w:firstLine="182"/>
              <w:rPr>
                <w:rFonts w:cstheme="minorHAnsi"/>
                <w:color w:val="010202"/>
              </w:rPr>
            </w:pPr>
            <w:r>
              <w:rPr>
                <w:rFonts w:cstheme="minorHAnsi"/>
                <w:b/>
                <w:color w:val="010202"/>
                <w:sz w:val="36"/>
                <w:szCs w:val="36"/>
              </w:rPr>
              <w:t xml:space="preserve">   </w:t>
            </w:r>
            <w:sdt>
              <w:sdtPr>
                <w:rPr>
                  <w:rFonts w:cstheme="minorHAnsi"/>
                  <w:b/>
                  <w:color w:val="010202"/>
                  <w:sz w:val="36"/>
                  <w:szCs w:val="36"/>
                </w:rPr>
                <w:id w:val="-2000869028"/>
                <w14:checkbox>
                  <w14:checked w14:val="0"/>
                  <w14:checkedState w14:val="2612" w14:font="MS Gothic"/>
                  <w14:uncheckedState w14:val="2610" w14:font="MS Gothic"/>
                </w14:checkbox>
              </w:sdtPr>
              <w:sdtEndPr/>
              <w:sdtContent>
                <w:r>
                  <w:rPr>
                    <w:rFonts w:ascii="MS Gothic" w:eastAsia="MS Gothic" w:hAnsi="MS Gothic" w:cstheme="minorHAnsi" w:hint="eastAsia"/>
                    <w:b/>
                    <w:color w:val="010202"/>
                    <w:sz w:val="36"/>
                    <w:szCs w:val="36"/>
                  </w:rPr>
                  <w:t>☐</w:t>
                </w:r>
              </w:sdtContent>
            </w:sdt>
            <w:r w:rsidRPr="0083049D">
              <w:rPr>
                <w:rFonts w:cstheme="minorHAnsi"/>
                <w:color w:val="010202"/>
              </w:rPr>
              <w:t xml:space="preserve"> </w:t>
            </w:r>
            <w:r w:rsidR="003144A8" w:rsidRPr="0083049D">
              <w:rPr>
                <w:rFonts w:cstheme="minorHAnsi"/>
                <w:color w:val="010202"/>
              </w:rPr>
              <w:t xml:space="preserve">Inventor has refused to execute the oath or declaration under 37 CFR 1.63. </w:t>
            </w:r>
          </w:p>
          <w:p w14:paraId="09403891" w14:textId="77777777" w:rsidR="003144A8" w:rsidRPr="0083049D" w:rsidRDefault="0083049D" w:rsidP="00EA33CD">
            <w:pPr>
              <w:widowControl w:val="0"/>
              <w:autoSpaceDE w:val="0"/>
              <w:autoSpaceDN w:val="0"/>
              <w:adjustRightInd w:val="0"/>
              <w:spacing w:after="0" w:line="240" w:lineRule="auto"/>
              <w:ind w:right="-17"/>
              <w:rPr>
                <w:rFonts w:cstheme="minorHAnsi"/>
                <w:color w:val="000000"/>
              </w:rPr>
            </w:pPr>
            <w:r>
              <w:rPr>
                <w:rFonts w:cstheme="minorHAnsi"/>
                <w:color w:val="010202"/>
              </w:rPr>
              <w:t xml:space="preserve">    </w:t>
            </w:r>
            <w:r w:rsidR="003144A8" w:rsidRPr="0083049D">
              <w:rPr>
                <w:rFonts w:cstheme="minorHAnsi"/>
                <w:color w:val="010202"/>
              </w:rPr>
              <w:t>If there are joint inventors, please check the appropriate box below:</w:t>
            </w:r>
          </w:p>
          <w:p w14:paraId="7FC6C45A" w14:textId="430D030D" w:rsidR="0083049D" w:rsidRDefault="0083049D" w:rsidP="00EA33CD">
            <w:pPr>
              <w:widowControl w:val="0"/>
              <w:tabs>
                <w:tab w:val="left" w:pos="10423"/>
              </w:tabs>
              <w:autoSpaceDE w:val="0"/>
              <w:autoSpaceDN w:val="0"/>
              <w:adjustRightInd w:val="0"/>
              <w:spacing w:after="0" w:line="240" w:lineRule="auto"/>
              <w:ind w:right="204"/>
              <w:rPr>
                <w:rFonts w:cstheme="minorHAnsi"/>
                <w:color w:val="010202"/>
              </w:rPr>
            </w:pPr>
            <w:r>
              <w:rPr>
                <w:rFonts w:cstheme="minorHAnsi"/>
                <w:b/>
                <w:color w:val="010202"/>
              </w:rPr>
              <w:t xml:space="preserve">        </w:t>
            </w:r>
            <w:sdt>
              <w:sdtPr>
                <w:rPr>
                  <w:rFonts w:cstheme="minorHAnsi"/>
                  <w:b/>
                  <w:color w:val="010202"/>
                  <w:sz w:val="36"/>
                  <w:szCs w:val="36"/>
                </w:rPr>
                <w:id w:val="-1513134893"/>
                <w14:checkbox>
                  <w14:checked w14:val="0"/>
                  <w14:checkedState w14:val="2612" w14:font="MS Gothic"/>
                  <w14:uncheckedState w14:val="2610" w14:font="MS Gothic"/>
                </w14:checkbox>
              </w:sdtPr>
              <w:sdtEndPr/>
              <w:sdtContent>
                <w:r w:rsidRPr="006A5888">
                  <w:rPr>
                    <w:rFonts w:ascii="MS Gothic" w:eastAsia="MS Gothic" w:hAnsi="MS Gothic" w:cstheme="minorHAnsi" w:hint="eastAsia"/>
                    <w:b/>
                    <w:color w:val="010202"/>
                    <w:sz w:val="36"/>
                    <w:szCs w:val="36"/>
                  </w:rPr>
                  <w:t>☐</w:t>
                </w:r>
              </w:sdtContent>
            </w:sdt>
            <w:r w:rsidRPr="0083049D">
              <w:rPr>
                <w:rFonts w:cstheme="minorHAnsi"/>
                <w:color w:val="010202"/>
              </w:rPr>
              <w:t xml:space="preserve"> </w:t>
            </w:r>
            <w:r w:rsidR="003144A8" w:rsidRPr="0083049D">
              <w:rPr>
                <w:rFonts w:cstheme="minorHAnsi"/>
                <w:color w:val="010202"/>
              </w:rPr>
              <w:t>An application data sheet under 37 CFR 1.76 (PTO/</w:t>
            </w:r>
            <w:r w:rsidR="00C30679">
              <w:rPr>
                <w:rFonts w:cstheme="minorHAnsi"/>
                <w:color w:val="010202"/>
              </w:rPr>
              <w:t>AIA</w:t>
            </w:r>
            <w:r w:rsidR="003144A8" w:rsidRPr="0083049D">
              <w:rPr>
                <w:rFonts w:cstheme="minorHAnsi"/>
                <w:color w:val="010202"/>
              </w:rPr>
              <w:t xml:space="preserve">/14 or equivalent) naming </w:t>
            </w:r>
            <w:r>
              <w:rPr>
                <w:rFonts w:cstheme="minorHAnsi"/>
                <w:color w:val="010202"/>
              </w:rPr>
              <w:t>the entire inventive</w:t>
            </w:r>
          </w:p>
          <w:p w14:paraId="07679AF3" w14:textId="77777777" w:rsidR="003144A8" w:rsidRPr="0083049D" w:rsidRDefault="0083049D" w:rsidP="00EA33CD">
            <w:pPr>
              <w:widowControl w:val="0"/>
              <w:tabs>
                <w:tab w:val="left" w:pos="10423"/>
              </w:tabs>
              <w:autoSpaceDE w:val="0"/>
              <w:autoSpaceDN w:val="0"/>
              <w:adjustRightInd w:val="0"/>
              <w:spacing w:after="0" w:line="240" w:lineRule="auto"/>
              <w:ind w:right="204"/>
              <w:rPr>
                <w:rFonts w:cstheme="minorHAnsi"/>
                <w:color w:val="010202"/>
              </w:rPr>
            </w:pPr>
            <w:r>
              <w:rPr>
                <w:rFonts w:cstheme="minorHAnsi"/>
                <w:color w:val="010202"/>
              </w:rPr>
              <w:t xml:space="preserve">                entity has</w:t>
            </w:r>
            <w:r w:rsidR="00E70F9E" w:rsidRPr="0083049D">
              <w:rPr>
                <w:rFonts w:cstheme="minorHAnsi"/>
                <w:color w:val="010202"/>
              </w:rPr>
              <w:t xml:space="preserve"> </w:t>
            </w:r>
            <w:r w:rsidR="003144A8" w:rsidRPr="0083049D">
              <w:rPr>
                <w:rFonts w:cstheme="minorHAnsi"/>
                <w:color w:val="010202"/>
              </w:rPr>
              <w:t>been</w:t>
            </w:r>
            <w:r w:rsidR="00E70F9E" w:rsidRPr="0083049D">
              <w:rPr>
                <w:rFonts w:cstheme="minorHAnsi"/>
                <w:color w:val="000000"/>
              </w:rPr>
              <w:t xml:space="preserve"> </w:t>
            </w:r>
            <w:r w:rsidR="003144A8" w:rsidRPr="0083049D">
              <w:rPr>
                <w:rFonts w:cstheme="minorHAnsi"/>
                <w:color w:val="010202"/>
              </w:rPr>
              <w:t>or is currently submitted.</w:t>
            </w:r>
          </w:p>
          <w:p w14:paraId="2CAFFF45" w14:textId="77777777" w:rsidR="003144A8" w:rsidRPr="005E4E9A" w:rsidRDefault="006A5888" w:rsidP="00EA33CD">
            <w:pPr>
              <w:widowControl w:val="0"/>
              <w:autoSpaceDE w:val="0"/>
              <w:autoSpaceDN w:val="0"/>
              <w:adjustRightInd w:val="0"/>
              <w:spacing w:after="0" w:line="240" w:lineRule="auto"/>
              <w:ind w:right="-20"/>
              <w:rPr>
                <w:rFonts w:cstheme="minorHAnsi"/>
                <w:b/>
                <w:color w:val="000000"/>
              </w:rPr>
            </w:pPr>
            <w:r>
              <w:rPr>
                <w:rFonts w:cstheme="minorHAnsi"/>
                <w:color w:val="010202"/>
                <w:w w:val="81"/>
              </w:rPr>
              <w:t xml:space="preserve">           </w:t>
            </w:r>
            <w:r w:rsidRPr="005E4E9A">
              <w:rPr>
                <w:rFonts w:cstheme="minorHAnsi"/>
                <w:b/>
                <w:color w:val="010202"/>
                <w:w w:val="81"/>
              </w:rPr>
              <w:t>OR</w:t>
            </w:r>
          </w:p>
          <w:p w14:paraId="76E0CD3C" w14:textId="7A01B986" w:rsidR="0083049D" w:rsidRDefault="0083049D" w:rsidP="00EA33CD">
            <w:pPr>
              <w:widowControl w:val="0"/>
              <w:autoSpaceDE w:val="0"/>
              <w:autoSpaceDN w:val="0"/>
              <w:adjustRightInd w:val="0"/>
              <w:spacing w:after="0" w:line="240" w:lineRule="auto"/>
              <w:ind w:right="188"/>
              <w:jc w:val="both"/>
              <w:rPr>
                <w:rFonts w:cstheme="minorHAnsi"/>
                <w:color w:val="010202"/>
              </w:rPr>
            </w:pPr>
            <w:r>
              <w:rPr>
                <w:rFonts w:cstheme="minorHAnsi"/>
                <w:b/>
                <w:color w:val="010202"/>
              </w:rPr>
              <w:t xml:space="preserve">        </w:t>
            </w:r>
            <w:sdt>
              <w:sdtPr>
                <w:rPr>
                  <w:rFonts w:cstheme="minorHAnsi"/>
                  <w:b/>
                  <w:color w:val="010202"/>
                  <w:sz w:val="36"/>
                  <w:szCs w:val="36"/>
                </w:rPr>
                <w:id w:val="1197120071"/>
                <w14:checkbox>
                  <w14:checked w14:val="0"/>
                  <w14:checkedState w14:val="2612" w14:font="MS Gothic"/>
                  <w14:uncheckedState w14:val="2610" w14:font="MS Gothic"/>
                </w14:checkbox>
              </w:sdtPr>
              <w:sdtEndPr/>
              <w:sdtContent>
                <w:r w:rsidRPr="006A5888">
                  <w:rPr>
                    <w:rFonts w:ascii="MS Gothic" w:eastAsia="MS Gothic" w:hAnsi="MS Gothic" w:cstheme="minorHAnsi" w:hint="eastAsia"/>
                    <w:b/>
                    <w:color w:val="010202"/>
                    <w:sz w:val="36"/>
                    <w:szCs w:val="36"/>
                  </w:rPr>
                  <w:t>☐</w:t>
                </w:r>
              </w:sdtContent>
            </w:sdt>
            <w:r w:rsidRPr="0083049D">
              <w:rPr>
                <w:rFonts w:cstheme="minorHAnsi"/>
                <w:color w:val="010202"/>
              </w:rPr>
              <w:t xml:space="preserve"> </w:t>
            </w:r>
            <w:r w:rsidR="003144A8" w:rsidRPr="0083049D">
              <w:rPr>
                <w:rFonts w:cstheme="minorHAnsi"/>
                <w:color w:val="010202"/>
              </w:rPr>
              <w:t>An application data sheet under 37 CFR 1.76 (PTO/</w:t>
            </w:r>
            <w:r w:rsidR="00C30679">
              <w:rPr>
                <w:rFonts w:cstheme="minorHAnsi"/>
                <w:color w:val="010202"/>
              </w:rPr>
              <w:t>AIA</w:t>
            </w:r>
            <w:r w:rsidR="003144A8" w:rsidRPr="0083049D">
              <w:rPr>
                <w:rFonts w:cstheme="minorHAnsi"/>
                <w:color w:val="010202"/>
              </w:rPr>
              <w:t>/14 or equivalent) has not bee</w:t>
            </w:r>
            <w:r w:rsidR="00E70F9E" w:rsidRPr="0083049D">
              <w:rPr>
                <w:rFonts w:cstheme="minorHAnsi"/>
                <w:color w:val="010202"/>
              </w:rPr>
              <w:t>n submitted. Th</w:t>
            </w:r>
            <w:r>
              <w:rPr>
                <w:rFonts w:cstheme="minorHAnsi"/>
                <w:color w:val="010202"/>
              </w:rPr>
              <w:t xml:space="preserve">us, a </w:t>
            </w:r>
          </w:p>
          <w:p w14:paraId="292E6877" w14:textId="77777777" w:rsidR="0083049D" w:rsidRDefault="0083049D" w:rsidP="00EA33CD">
            <w:pPr>
              <w:widowControl w:val="0"/>
              <w:autoSpaceDE w:val="0"/>
              <w:autoSpaceDN w:val="0"/>
              <w:adjustRightInd w:val="0"/>
              <w:spacing w:after="0" w:line="240" w:lineRule="auto"/>
              <w:ind w:right="188"/>
              <w:jc w:val="both"/>
              <w:rPr>
                <w:rFonts w:cstheme="minorHAnsi"/>
                <w:color w:val="010202"/>
              </w:rPr>
            </w:pPr>
            <w:r>
              <w:rPr>
                <w:rFonts w:cstheme="minorHAnsi"/>
                <w:color w:val="010202"/>
              </w:rPr>
              <w:t xml:space="preserve">                Substitute </w:t>
            </w:r>
            <w:r w:rsidR="003144A8" w:rsidRPr="0083049D">
              <w:rPr>
                <w:rFonts w:cstheme="minorHAnsi"/>
                <w:color w:val="010202"/>
              </w:rPr>
              <w:t>Statement Supplemental Sheet (PTO/AIA/11 or equivalent) naming the entire</w:t>
            </w:r>
            <w:r>
              <w:rPr>
                <w:rFonts w:cstheme="minorHAnsi"/>
                <w:color w:val="010202"/>
              </w:rPr>
              <w:t xml:space="preserve"> inventive entity</w:t>
            </w:r>
          </w:p>
          <w:p w14:paraId="746A65D5" w14:textId="77777777" w:rsidR="00E70F9E" w:rsidRPr="0083049D" w:rsidRDefault="0083049D" w:rsidP="00EA33CD">
            <w:pPr>
              <w:widowControl w:val="0"/>
              <w:autoSpaceDE w:val="0"/>
              <w:autoSpaceDN w:val="0"/>
              <w:adjustRightInd w:val="0"/>
              <w:spacing w:after="0" w:line="240" w:lineRule="auto"/>
              <w:ind w:right="188"/>
              <w:jc w:val="both"/>
              <w:rPr>
                <w:rFonts w:cstheme="minorHAnsi"/>
                <w:color w:val="010202"/>
              </w:rPr>
            </w:pPr>
            <w:r>
              <w:rPr>
                <w:rFonts w:cstheme="minorHAnsi"/>
                <w:color w:val="010202"/>
              </w:rPr>
              <w:t xml:space="preserve">                and providing </w:t>
            </w:r>
            <w:r w:rsidR="003144A8" w:rsidRPr="0083049D">
              <w:rPr>
                <w:rFonts w:cstheme="minorHAnsi"/>
                <w:color w:val="010202"/>
              </w:rPr>
              <w:t xml:space="preserve">inventor information </w:t>
            </w:r>
            <w:r w:rsidR="00E70F9E" w:rsidRPr="0083049D">
              <w:rPr>
                <w:rFonts w:cstheme="minorHAnsi"/>
                <w:color w:val="010202"/>
              </w:rPr>
              <w:t>is attached. See 37 CFR 1.64(b).</w:t>
            </w:r>
          </w:p>
          <w:p w14:paraId="30D19CF5" w14:textId="77777777" w:rsidR="00E70F9E" w:rsidRDefault="00E70F9E" w:rsidP="00E70F9E">
            <w:pPr>
              <w:widowControl w:val="0"/>
              <w:autoSpaceDE w:val="0"/>
              <w:autoSpaceDN w:val="0"/>
              <w:adjustRightInd w:val="0"/>
              <w:spacing w:after="0" w:line="240" w:lineRule="auto"/>
              <w:ind w:right="188"/>
              <w:jc w:val="both"/>
              <w:rPr>
                <w:rFonts w:cstheme="minorHAnsi"/>
                <w:color w:val="010202"/>
                <w:sz w:val="20"/>
                <w:szCs w:val="20"/>
              </w:rPr>
            </w:pPr>
          </w:p>
          <w:p w14:paraId="747F3127" w14:textId="77777777" w:rsidR="00E70F9E" w:rsidRDefault="00E70F9E" w:rsidP="00E70F9E">
            <w:pPr>
              <w:widowControl w:val="0"/>
              <w:autoSpaceDE w:val="0"/>
              <w:autoSpaceDN w:val="0"/>
              <w:adjustRightInd w:val="0"/>
              <w:spacing w:after="0" w:line="240" w:lineRule="auto"/>
              <w:ind w:right="188"/>
              <w:jc w:val="both"/>
              <w:rPr>
                <w:rFonts w:ascii="Times New Roman" w:hAnsi="Times New Roman" w:cs="Times New Roman"/>
                <w:sz w:val="24"/>
                <w:szCs w:val="24"/>
              </w:rPr>
            </w:pPr>
          </w:p>
        </w:tc>
      </w:tr>
      <w:tr w:rsidR="003144A8" w14:paraId="07397943" w14:textId="77777777" w:rsidTr="005E4E9A">
        <w:trPr>
          <w:trHeight w:hRule="exact" w:val="2873"/>
        </w:trPr>
        <w:tc>
          <w:tcPr>
            <w:tcW w:w="11430" w:type="dxa"/>
            <w:gridSpan w:val="5"/>
          </w:tcPr>
          <w:p w14:paraId="27E643AD" w14:textId="77777777" w:rsidR="003144A8" w:rsidRPr="00493DD6" w:rsidRDefault="003144A8" w:rsidP="005E4E9A">
            <w:pPr>
              <w:widowControl w:val="0"/>
              <w:autoSpaceDE w:val="0"/>
              <w:autoSpaceDN w:val="0"/>
              <w:adjustRightInd w:val="0"/>
              <w:spacing w:before="17" w:after="0" w:line="240" w:lineRule="auto"/>
              <w:ind w:left="4341" w:right="4694"/>
              <w:rPr>
                <w:rFonts w:cstheme="minorHAnsi"/>
                <w:color w:val="000000"/>
                <w:sz w:val="24"/>
                <w:szCs w:val="24"/>
              </w:rPr>
            </w:pPr>
            <w:r w:rsidRPr="00493DD6">
              <w:rPr>
                <w:rFonts w:cstheme="minorHAnsi"/>
                <w:color w:val="010202"/>
                <w:w w:val="102"/>
                <w:sz w:val="24"/>
                <w:szCs w:val="24"/>
              </w:rPr>
              <w:t>WARNING:</w:t>
            </w:r>
          </w:p>
          <w:p w14:paraId="47BF0BEE" w14:textId="653ADEEA" w:rsidR="003144A8" w:rsidRPr="00493DD6" w:rsidRDefault="003144A8" w:rsidP="005E4E9A">
            <w:pPr>
              <w:widowControl w:val="0"/>
              <w:autoSpaceDE w:val="0"/>
              <w:autoSpaceDN w:val="0"/>
              <w:adjustRightInd w:val="0"/>
              <w:spacing w:before="92" w:after="0" w:line="240" w:lineRule="auto"/>
              <w:ind w:right="5"/>
              <w:rPr>
                <w:rFonts w:cstheme="minorHAnsi"/>
                <w:color w:val="000000"/>
                <w:sz w:val="20"/>
                <w:szCs w:val="20"/>
              </w:rPr>
            </w:pPr>
            <w:r w:rsidRPr="00493DD6">
              <w:rPr>
                <w:rFonts w:cstheme="minorHAnsi"/>
                <w:color w:val="010202"/>
                <w:sz w:val="20"/>
                <w:szCs w:val="20"/>
              </w:rPr>
              <w:t>Petitioner/applicant is cautioned to avoid submitting personal information in documents filed in a patent application that may contribute to identity theft.</w:t>
            </w:r>
            <w:r w:rsidRPr="00493DD6">
              <w:rPr>
                <w:rFonts w:cstheme="minorHAnsi"/>
                <w:color w:val="010202"/>
                <w:spacing w:val="50"/>
                <w:sz w:val="20"/>
                <w:szCs w:val="20"/>
              </w:rPr>
              <w:t xml:space="preserve"> </w:t>
            </w:r>
            <w:r w:rsidRPr="00493DD6">
              <w:rPr>
                <w:rFonts w:cstheme="minorHAnsi"/>
                <w:color w:val="010202"/>
                <w:sz w:val="20"/>
                <w:szCs w:val="20"/>
              </w:rPr>
              <w:t>Personal information such as social security numbers, bank account numbers, or credit card numbers (other than a check or credit card authorization form PTO-2038 submitted for payment purposes) is never required by the USPTO to support a petition or an application.  If this type of personal information is included</w:t>
            </w:r>
            <w:r w:rsidR="00EA33CD">
              <w:rPr>
                <w:rFonts w:cstheme="minorHAnsi"/>
                <w:color w:val="010202"/>
                <w:sz w:val="20"/>
                <w:szCs w:val="20"/>
              </w:rPr>
              <w:t xml:space="preserve"> in documents submitted to the USPTO, petitioners/applicants </w:t>
            </w:r>
            <w:r w:rsidRPr="00493DD6">
              <w:rPr>
                <w:rFonts w:cstheme="minorHAnsi"/>
                <w:color w:val="010202"/>
                <w:sz w:val="20"/>
                <w:szCs w:val="20"/>
              </w:rPr>
              <w:t xml:space="preserve">should consider redacting such personal information from the documents before submitting them to the USPTO.  Petitioner/applicant is advised that the record of a patent application is available to the public after publication of the application (unless a non-publication request in compliance with 37 CFR 1.213(a) is made in the application) or issuance of a patent.  Furthermore, the record from an abandoned application may also be </w:t>
            </w:r>
            <w:r w:rsidR="00EA33CD">
              <w:rPr>
                <w:rFonts w:cstheme="minorHAnsi"/>
                <w:color w:val="010202"/>
                <w:sz w:val="20"/>
                <w:szCs w:val="20"/>
              </w:rPr>
              <w:t xml:space="preserve">available to the public if the </w:t>
            </w:r>
            <w:r w:rsidRPr="00493DD6">
              <w:rPr>
                <w:rFonts w:cstheme="minorHAnsi"/>
                <w:color w:val="010202"/>
                <w:sz w:val="20"/>
                <w:szCs w:val="20"/>
              </w:rPr>
              <w:t>application is</w:t>
            </w:r>
            <w:r w:rsidRPr="00493DD6">
              <w:rPr>
                <w:rFonts w:cstheme="minorHAnsi"/>
                <w:color w:val="000000"/>
                <w:sz w:val="20"/>
                <w:szCs w:val="20"/>
              </w:rPr>
              <w:t xml:space="preserve"> </w:t>
            </w:r>
            <w:r w:rsidRPr="00493DD6">
              <w:rPr>
                <w:rFonts w:cstheme="minorHAnsi"/>
                <w:color w:val="010202"/>
                <w:sz w:val="20"/>
                <w:szCs w:val="20"/>
              </w:rPr>
              <w:t xml:space="preserve">referenced in a published application or an issued patent (see 37 CFR </w:t>
            </w:r>
            <w:r w:rsidR="00EA33CD">
              <w:rPr>
                <w:rFonts w:cstheme="minorHAnsi"/>
                <w:color w:val="010202"/>
                <w:sz w:val="20"/>
                <w:szCs w:val="20"/>
              </w:rPr>
              <w:t xml:space="preserve">1.14).  Checks and credit card </w:t>
            </w:r>
            <w:r w:rsidRPr="00493DD6">
              <w:rPr>
                <w:rFonts w:cstheme="minorHAnsi"/>
                <w:color w:val="010202"/>
                <w:sz w:val="20"/>
                <w:szCs w:val="20"/>
              </w:rPr>
              <w:t>authorization forms</w:t>
            </w:r>
            <w:r w:rsidRPr="00493DD6">
              <w:rPr>
                <w:rFonts w:cstheme="minorHAnsi"/>
                <w:color w:val="000000"/>
                <w:sz w:val="20"/>
                <w:szCs w:val="20"/>
              </w:rPr>
              <w:t xml:space="preserve"> </w:t>
            </w:r>
            <w:r w:rsidRPr="00493DD6">
              <w:rPr>
                <w:rFonts w:cstheme="minorHAnsi"/>
                <w:color w:val="010202"/>
                <w:sz w:val="20"/>
                <w:szCs w:val="20"/>
              </w:rPr>
              <w:t>PTO-2038 submitted for payment purposes are not retained in the applicat</w:t>
            </w:r>
            <w:r w:rsidR="00EA33CD">
              <w:rPr>
                <w:rFonts w:cstheme="minorHAnsi"/>
                <w:color w:val="010202"/>
                <w:sz w:val="20"/>
                <w:szCs w:val="20"/>
              </w:rPr>
              <w:t xml:space="preserve">ion file and therefore are not </w:t>
            </w:r>
            <w:r w:rsidRPr="00493DD6">
              <w:rPr>
                <w:rFonts w:cstheme="minorHAnsi"/>
                <w:color w:val="010202"/>
                <w:sz w:val="20"/>
                <w:szCs w:val="20"/>
              </w:rPr>
              <w:t>publicly available.</w:t>
            </w:r>
          </w:p>
        </w:tc>
      </w:tr>
      <w:tr w:rsidR="003144A8" w14:paraId="36840FFC" w14:textId="77777777" w:rsidTr="005E4E9A">
        <w:trPr>
          <w:trHeight w:hRule="exact" w:val="249"/>
        </w:trPr>
        <w:tc>
          <w:tcPr>
            <w:tcW w:w="11430" w:type="dxa"/>
            <w:gridSpan w:val="5"/>
          </w:tcPr>
          <w:p w14:paraId="42EDC3F9" w14:textId="77777777" w:rsidR="003144A8" w:rsidRPr="00EA33CD" w:rsidRDefault="003144A8">
            <w:pPr>
              <w:widowControl w:val="0"/>
              <w:autoSpaceDE w:val="0"/>
              <w:autoSpaceDN w:val="0"/>
              <w:adjustRightInd w:val="0"/>
              <w:spacing w:before="8" w:after="0" w:line="240" w:lineRule="auto"/>
              <w:ind w:left="9" w:right="-20"/>
              <w:rPr>
                <w:rFonts w:cstheme="minorHAnsi"/>
                <w:b/>
              </w:rPr>
            </w:pPr>
            <w:r w:rsidRPr="00EA33CD">
              <w:rPr>
                <w:rFonts w:cstheme="minorHAnsi"/>
                <w:b/>
                <w:color w:val="010202"/>
              </w:rPr>
              <w:t xml:space="preserve">PERSON EXECUTING THIS SUBSTITUTE </w:t>
            </w:r>
            <w:r w:rsidRPr="00EA33CD">
              <w:rPr>
                <w:rFonts w:cstheme="minorHAnsi"/>
                <w:b/>
                <w:color w:val="010202"/>
                <w:w w:val="101"/>
              </w:rPr>
              <w:t>STATEMENT:</w:t>
            </w:r>
          </w:p>
        </w:tc>
      </w:tr>
      <w:tr w:rsidR="003144A8" w14:paraId="4143D611" w14:textId="77777777" w:rsidTr="00A4043D">
        <w:trPr>
          <w:trHeight w:hRule="exact" w:val="461"/>
        </w:trPr>
        <w:tc>
          <w:tcPr>
            <w:tcW w:w="7111" w:type="dxa"/>
            <w:gridSpan w:val="3"/>
          </w:tcPr>
          <w:p w14:paraId="0365F8F0" w14:textId="77777777" w:rsidR="000848C9" w:rsidRPr="006A5888" w:rsidRDefault="005943B5" w:rsidP="000848C9">
            <w:pPr>
              <w:widowControl w:val="0"/>
              <w:autoSpaceDE w:val="0"/>
              <w:autoSpaceDN w:val="0"/>
              <w:adjustRightInd w:val="0"/>
              <w:spacing w:after="0" w:line="240" w:lineRule="auto"/>
              <w:ind w:right="-20"/>
              <w:rPr>
                <w:rFonts w:cstheme="minorHAnsi"/>
              </w:rPr>
            </w:pPr>
            <w:r>
              <w:rPr>
                <w:rFonts w:cstheme="minorHAnsi"/>
              </w:rPr>
              <w:t>Name:</w:t>
            </w:r>
            <w:r w:rsidR="006E4C10">
              <w:rPr>
                <w:rFonts w:cstheme="minorHAnsi"/>
              </w:rPr>
              <w:t xml:space="preserve">   &lt;&lt;poaSignor&gt;&gt;</w:t>
            </w:r>
          </w:p>
        </w:tc>
        <w:tc>
          <w:tcPr>
            <w:tcW w:w="4319" w:type="dxa"/>
            <w:gridSpan w:val="2"/>
          </w:tcPr>
          <w:p w14:paraId="7A0BC01D" w14:textId="77777777" w:rsidR="003144A8" w:rsidRDefault="005943B5" w:rsidP="005E4E9A">
            <w:pPr>
              <w:widowControl w:val="0"/>
              <w:autoSpaceDE w:val="0"/>
              <w:autoSpaceDN w:val="0"/>
              <w:adjustRightInd w:val="0"/>
              <w:spacing w:after="0" w:line="240" w:lineRule="auto"/>
              <w:ind w:right="-20"/>
              <w:rPr>
                <w:rFonts w:cstheme="minorHAnsi"/>
              </w:rPr>
            </w:pPr>
            <w:r>
              <w:rPr>
                <w:rFonts w:cstheme="minorHAnsi"/>
              </w:rPr>
              <w:t>Date (Optional):</w:t>
            </w:r>
            <w:r w:rsidR="006A5C68">
              <w:rPr>
                <w:rFonts w:cstheme="minorHAnsi"/>
              </w:rPr>
              <w:t xml:space="preserve"> &lt;&lt;signatureDate&gt;&gt;</w:t>
            </w:r>
          </w:p>
          <w:p w14:paraId="2FD609D4" w14:textId="77777777" w:rsidR="006A5C68" w:rsidRPr="006A5888" w:rsidRDefault="006A5C68" w:rsidP="006A5C68">
            <w:pPr>
              <w:widowControl w:val="0"/>
              <w:autoSpaceDE w:val="0"/>
              <w:autoSpaceDN w:val="0"/>
              <w:adjustRightInd w:val="0"/>
              <w:spacing w:after="0" w:line="240" w:lineRule="auto"/>
              <w:ind w:right="-20"/>
              <w:rPr>
                <w:rFonts w:cstheme="minorHAnsi"/>
              </w:rPr>
            </w:pPr>
            <w:r>
              <w:rPr>
                <w:rFonts w:cstheme="minorHAnsi"/>
              </w:rPr>
              <w:t xml:space="preserve">  </w:t>
            </w:r>
          </w:p>
        </w:tc>
      </w:tr>
      <w:tr w:rsidR="003144A8" w14:paraId="382406F1" w14:textId="77777777" w:rsidTr="005E4E9A">
        <w:trPr>
          <w:trHeight w:hRule="exact" w:val="443"/>
        </w:trPr>
        <w:tc>
          <w:tcPr>
            <w:tcW w:w="11430" w:type="dxa"/>
            <w:gridSpan w:val="5"/>
          </w:tcPr>
          <w:p w14:paraId="62783206" w14:textId="77777777" w:rsidR="003144A8" w:rsidRPr="006A5888" w:rsidRDefault="003144A8" w:rsidP="006A5C68">
            <w:pPr>
              <w:widowControl w:val="0"/>
              <w:autoSpaceDE w:val="0"/>
              <w:autoSpaceDN w:val="0"/>
              <w:adjustRightInd w:val="0"/>
              <w:spacing w:after="0" w:line="240" w:lineRule="auto"/>
              <w:ind w:right="-20"/>
              <w:rPr>
                <w:rFonts w:cstheme="minorHAnsi"/>
              </w:rPr>
            </w:pPr>
            <w:r w:rsidRPr="006A5888">
              <w:rPr>
                <w:rFonts w:cstheme="minorHAnsi"/>
                <w:color w:val="010202"/>
              </w:rPr>
              <w:t>Signature:</w:t>
            </w:r>
            <w:r w:rsidR="006A5C68">
              <w:rPr>
                <w:rFonts w:cstheme="minorHAnsi"/>
                <w:color w:val="010202"/>
              </w:rPr>
              <w:t xml:space="preserve">   &lt;&lt;signatureName&gt;&gt;</w:t>
            </w:r>
          </w:p>
        </w:tc>
      </w:tr>
      <w:tr w:rsidR="005E4E9A" w14:paraId="66B3A598" w14:textId="77777777" w:rsidTr="005E4E9A">
        <w:trPr>
          <w:trHeight w:hRule="exact" w:val="289"/>
        </w:trPr>
        <w:tc>
          <w:tcPr>
            <w:tcW w:w="11430" w:type="dxa"/>
            <w:gridSpan w:val="5"/>
          </w:tcPr>
          <w:p w14:paraId="592B2191" w14:textId="77777777" w:rsidR="005E4E9A" w:rsidRPr="005E4E9A" w:rsidRDefault="005E4E9A">
            <w:pPr>
              <w:widowControl w:val="0"/>
              <w:autoSpaceDE w:val="0"/>
              <w:autoSpaceDN w:val="0"/>
              <w:adjustRightInd w:val="0"/>
              <w:spacing w:before="34" w:after="0" w:line="240" w:lineRule="auto"/>
              <w:ind w:left="18" w:right="-20"/>
              <w:rPr>
                <w:rFonts w:cstheme="minorHAnsi"/>
                <w:b/>
                <w:color w:val="010202"/>
              </w:rPr>
            </w:pPr>
            <w:r w:rsidRPr="005E4E9A">
              <w:rPr>
                <w:rFonts w:cstheme="minorHAnsi"/>
                <w:b/>
                <w:color w:val="010202"/>
              </w:rPr>
              <w:t>APPLICANT NAME AND TITLE OF PERSON EXECUTING THIS SUBSTITUTE STATEMENT:</w:t>
            </w:r>
          </w:p>
        </w:tc>
      </w:tr>
      <w:tr w:rsidR="005E4E9A" w14:paraId="350E2985" w14:textId="77777777" w:rsidTr="00006AE1">
        <w:trPr>
          <w:trHeight w:hRule="exact" w:val="768"/>
        </w:trPr>
        <w:tc>
          <w:tcPr>
            <w:tcW w:w="11430" w:type="dxa"/>
            <w:gridSpan w:val="5"/>
          </w:tcPr>
          <w:p w14:paraId="14E4A3F8" w14:textId="77777777" w:rsidR="005E4E9A" w:rsidRDefault="005E4E9A" w:rsidP="00006AE1">
            <w:pPr>
              <w:widowControl w:val="0"/>
              <w:autoSpaceDE w:val="0"/>
              <w:autoSpaceDN w:val="0"/>
              <w:adjustRightInd w:val="0"/>
              <w:spacing w:before="34" w:after="0" w:line="240" w:lineRule="auto"/>
              <w:ind w:left="18" w:right="-20"/>
              <w:rPr>
                <w:rFonts w:cstheme="minorHAnsi"/>
                <w:color w:val="010202"/>
              </w:rPr>
            </w:pPr>
            <w:r>
              <w:rPr>
                <w:rFonts w:cstheme="minorHAnsi"/>
                <w:color w:val="010202"/>
              </w:rPr>
              <w:t>If the applicant is a juristic entity, list the applicant name and the title of the signer:</w:t>
            </w:r>
          </w:p>
          <w:p w14:paraId="22731C37" w14:textId="77777777" w:rsidR="005E4E9A" w:rsidRPr="006A5888" w:rsidRDefault="005E4E9A" w:rsidP="005E4E9A">
            <w:pPr>
              <w:widowControl w:val="0"/>
              <w:autoSpaceDE w:val="0"/>
              <w:autoSpaceDN w:val="0"/>
              <w:adjustRightInd w:val="0"/>
              <w:spacing w:before="34" w:after="0" w:line="240" w:lineRule="auto"/>
              <w:ind w:right="-20"/>
              <w:rPr>
                <w:rFonts w:cstheme="minorHAnsi"/>
                <w:color w:val="010202"/>
              </w:rPr>
            </w:pPr>
            <w:r>
              <w:rPr>
                <w:rFonts w:cstheme="minorHAnsi"/>
                <w:color w:val="010202"/>
              </w:rPr>
              <w:t xml:space="preserve">Applicant Name: </w:t>
            </w:r>
            <w:r w:rsidR="00006AE1" w:rsidRPr="00006AE1">
              <w:rPr>
                <w:rFonts w:cstheme="minorHAnsi"/>
                <w:b/>
                <w:color w:val="010202"/>
              </w:rPr>
              <w:t>&lt;&lt;applicant</w:t>
            </w:r>
            <w:r w:rsidR="00AF0CF4">
              <w:rPr>
                <w:rFonts w:cstheme="minorHAnsi"/>
                <w:b/>
                <w:color w:val="010202"/>
              </w:rPr>
              <w:t>Name</w:t>
            </w:r>
            <w:r w:rsidR="00006AE1" w:rsidRPr="00006AE1">
              <w:rPr>
                <w:rFonts w:cstheme="minorHAnsi"/>
                <w:b/>
                <w:color w:val="010202"/>
              </w:rPr>
              <w:t>&gt;&gt;</w:t>
            </w:r>
          </w:p>
        </w:tc>
      </w:tr>
      <w:tr w:rsidR="005E4E9A" w14:paraId="073CA723" w14:textId="77777777" w:rsidTr="00006AE1">
        <w:trPr>
          <w:trHeight w:hRule="exact" w:val="507"/>
        </w:trPr>
        <w:tc>
          <w:tcPr>
            <w:tcW w:w="11430" w:type="dxa"/>
            <w:gridSpan w:val="5"/>
          </w:tcPr>
          <w:p w14:paraId="7B5BAE5A" w14:textId="77777777" w:rsidR="005E4E9A" w:rsidRPr="006A5888" w:rsidRDefault="005E4E9A">
            <w:pPr>
              <w:widowControl w:val="0"/>
              <w:autoSpaceDE w:val="0"/>
              <w:autoSpaceDN w:val="0"/>
              <w:adjustRightInd w:val="0"/>
              <w:spacing w:before="34" w:after="0" w:line="240" w:lineRule="auto"/>
              <w:ind w:left="18" w:right="-20"/>
              <w:rPr>
                <w:rFonts w:cstheme="minorHAnsi"/>
                <w:color w:val="010202"/>
              </w:rPr>
            </w:pPr>
            <w:r>
              <w:rPr>
                <w:rFonts w:cstheme="minorHAnsi"/>
                <w:color w:val="010202"/>
              </w:rPr>
              <w:t xml:space="preserve">Title of Person Executing this Substitute Statement: </w:t>
            </w:r>
            <w:r w:rsidR="006E4C10">
              <w:rPr>
                <w:rFonts w:cstheme="minorHAnsi"/>
                <w:color w:val="010202"/>
              </w:rPr>
              <w:t xml:space="preserve">   &lt;&lt;poaSignorTitle&gt;&gt;</w:t>
            </w:r>
          </w:p>
        </w:tc>
      </w:tr>
      <w:tr w:rsidR="005E4E9A" w14:paraId="2B01A05E" w14:textId="77777777" w:rsidTr="005E4E9A">
        <w:trPr>
          <w:trHeight w:hRule="exact" w:val="289"/>
        </w:trPr>
        <w:tc>
          <w:tcPr>
            <w:tcW w:w="11430" w:type="dxa"/>
            <w:gridSpan w:val="5"/>
          </w:tcPr>
          <w:p w14:paraId="3CE4A7AE" w14:textId="77777777" w:rsidR="005E4E9A" w:rsidRPr="006A5888" w:rsidRDefault="005E4E9A">
            <w:pPr>
              <w:widowControl w:val="0"/>
              <w:autoSpaceDE w:val="0"/>
              <w:autoSpaceDN w:val="0"/>
              <w:adjustRightInd w:val="0"/>
              <w:spacing w:before="34" w:after="0" w:line="240" w:lineRule="auto"/>
              <w:ind w:left="18" w:right="-20"/>
              <w:rPr>
                <w:rFonts w:cstheme="minorHAnsi"/>
                <w:color w:val="010202"/>
              </w:rPr>
            </w:pPr>
            <w:r>
              <w:rPr>
                <w:rFonts w:cstheme="minorHAnsi"/>
                <w:color w:val="010202"/>
              </w:rPr>
              <w:t>The signer, whose title is supplied above, is authorized to act on behalf of the applicant.</w:t>
            </w:r>
          </w:p>
        </w:tc>
      </w:tr>
      <w:tr w:rsidR="003144A8" w14:paraId="4A9171F2" w14:textId="77777777" w:rsidTr="005E4E9A">
        <w:trPr>
          <w:trHeight w:hRule="exact" w:val="289"/>
        </w:trPr>
        <w:tc>
          <w:tcPr>
            <w:tcW w:w="11430" w:type="dxa"/>
            <w:gridSpan w:val="5"/>
          </w:tcPr>
          <w:p w14:paraId="78720E09" w14:textId="071A2D1F" w:rsidR="003144A8" w:rsidRPr="005E4E9A" w:rsidRDefault="003144A8">
            <w:pPr>
              <w:widowControl w:val="0"/>
              <w:autoSpaceDE w:val="0"/>
              <w:autoSpaceDN w:val="0"/>
              <w:adjustRightInd w:val="0"/>
              <w:spacing w:before="34" w:after="0" w:line="240" w:lineRule="auto"/>
              <w:ind w:left="18" w:right="-20"/>
              <w:rPr>
                <w:rFonts w:cstheme="minorHAnsi"/>
                <w:b/>
              </w:rPr>
            </w:pPr>
            <w:r w:rsidRPr="005E4E9A">
              <w:rPr>
                <w:rFonts w:cstheme="minorHAnsi"/>
                <w:b/>
                <w:color w:val="010202"/>
              </w:rPr>
              <w:t xml:space="preserve">Residence </w:t>
            </w:r>
            <w:r w:rsidR="005E4E9A" w:rsidRPr="005E4E9A">
              <w:rPr>
                <w:rFonts w:cstheme="minorHAnsi"/>
                <w:b/>
                <w:color w:val="010202"/>
              </w:rPr>
              <w:t xml:space="preserve"> of the signer</w:t>
            </w:r>
            <w:r w:rsidRPr="005E4E9A">
              <w:rPr>
                <w:rFonts w:cstheme="minorHAnsi"/>
                <w:b/>
                <w:color w:val="010202"/>
              </w:rPr>
              <w:t>(unless provided in an application data sheet, PTO/</w:t>
            </w:r>
            <w:r w:rsidR="00C30679">
              <w:rPr>
                <w:rFonts w:cstheme="minorHAnsi"/>
                <w:b/>
                <w:color w:val="010202"/>
              </w:rPr>
              <w:t>AIA</w:t>
            </w:r>
            <w:r w:rsidRPr="005E4E9A">
              <w:rPr>
                <w:rFonts w:cstheme="minorHAnsi"/>
                <w:b/>
                <w:color w:val="010202"/>
              </w:rPr>
              <w:t>/14 or equivalent):</w:t>
            </w:r>
          </w:p>
        </w:tc>
      </w:tr>
      <w:tr w:rsidR="003144A8" w14:paraId="0BDF3D12" w14:textId="77777777" w:rsidTr="00A4043D">
        <w:tc>
          <w:tcPr>
            <w:tcW w:w="3150" w:type="dxa"/>
            <w:vAlign w:val="bottom"/>
          </w:tcPr>
          <w:p w14:paraId="48CD225C" w14:textId="77777777" w:rsidR="003144A8" w:rsidRPr="006A5888" w:rsidRDefault="00687165" w:rsidP="00687165">
            <w:pPr>
              <w:widowControl w:val="0"/>
              <w:autoSpaceDE w:val="0"/>
              <w:autoSpaceDN w:val="0"/>
              <w:adjustRightInd w:val="0"/>
              <w:spacing w:after="0" w:line="240" w:lineRule="auto"/>
              <w:rPr>
                <w:rFonts w:cstheme="minorHAnsi"/>
              </w:rPr>
            </w:pPr>
            <w:r>
              <w:rPr>
                <w:rFonts w:cstheme="minorHAnsi"/>
              </w:rPr>
              <w:t>City:</w:t>
            </w:r>
            <w:r w:rsidR="006E4C10">
              <w:rPr>
                <w:rFonts w:cstheme="minorHAnsi"/>
              </w:rPr>
              <w:t xml:space="preserve">    &lt;&lt;applicantCity&gt;&gt;</w:t>
            </w:r>
          </w:p>
          <w:p w14:paraId="00AC0E46" w14:textId="77777777" w:rsidR="003144A8" w:rsidRPr="006A5888" w:rsidRDefault="003144A8" w:rsidP="006E4C10">
            <w:pPr>
              <w:widowControl w:val="0"/>
              <w:autoSpaceDE w:val="0"/>
              <w:autoSpaceDN w:val="0"/>
              <w:adjustRightInd w:val="0"/>
              <w:spacing w:after="0" w:line="240" w:lineRule="auto"/>
              <w:ind w:right="-20"/>
              <w:rPr>
                <w:rFonts w:cstheme="minorHAnsi"/>
              </w:rPr>
            </w:pPr>
          </w:p>
        </w:tc>
        <w:tc>
          <w:tcPr>
            <w:tcW w:w="4140" w:type="dxa"/>
            <w:gridSpan w:val="3"/>
            <w:vAlign w:val="bottom"/>
          </w:tcPr>
          <w:p w14:paraId="63AC47A7" w14:textId="77777777" w:rsidR="003144A8" w:rsidRPr="006A5888" w:rsidRDefault="00687165" w:rsidP="00687165">
            <w:pPr>
              <w:widowControl w:val="0"/>
              <w:autoSpaceDE w:val="0"/>
              <w:autoSpaceDN w:val="0"/>
              <w:adjustRightInd w:val="0"/>
              <w:spacing w:before="19" w:after="0" w:line="240" w:lineRule="auto"/>
              <w:rPr>
                <w:rFonts w:cstheme="minorHAnsi"/>
              </w:rPr>
            </w:pPr>
            <w:r>
              <w:rPr>
                <w:rFonts w:cstheme="minorHAnsi"/>
              </w:rPr>
              <w:t>State:</w:t>
            </w:r>
            <w:r w:rsidR="006E4C10">
              <w:rPr>
                <w:rFonts w:cstheme="minorHAnsi"/>
              </w:rPr>
              <w:t xml:space="preserve">   &lt;&lt;applicantState&gt;&gt;</w:t>
            </w:r>
          </w:p>
          <w:p w14:paraId="6345C2A9" w14:textId="77777777" w:rsidR="003144A8" w:rsidRPr="006A5888" w:rsidRDefault="003144A8" w:rsidP="00687165">
            <w:pPr>
              <w:widowControl w:val="0"/>
              <w:autoSpaceDE w:val="0"/>
              <w:autoSpaceDN w:val="0"/>
              <w:adjustRightInd w:val="0"/>
              <w:spacing w:after="0" w:line="240" w:lineRule="auto"/>
              <w:ind w:left="16" w:right="-20"/>
              <w:rPr>
                <w:rFonts w:cstheme="minorHAnsi"/>
              </w:rPr>
            </w:pPr>
          </w:p>
        </w:tc>
        <w:tc>
          <w:tcPr>
            <w:tcW w:w="4140" w:type="dxa"/>
            <w:vAlign w:val="bottom"/>
          </w:tcPr>
          <w:p w14:paraId="0649AF68" w14:textId="77777777" w:rsidR="003144A8" w:rsidRPr="006A5888" w:rsidRDefault="00687165" w:rsidP="00687165">
            <w:pPr>
              <w:widowControl w:val="0"/>
              <w:autoSpaceDE w:val="0"/>
              <w:autoSpaceDN w:val="0"/>
              <w:adjustRightInd w:val="0"/>
              <w:spacing w:before="5" w:after="0" w:line="240" w:lineRule="auto"/>
              <w:rPr>
                <w:rFonts w:cstheme="minorHAnsi"/>
              </w:rPr>
            </w:pPr>
            <w:r>
              <w:rPr>
                <w:rFonts w:cstheme="minorHAnsi"/>
              </w:rPr>
              <w:t>Country:</w:t>
            </w:r>
            <w:r w:rsidR="006E4C10">
              <w:rPr>
                <w:rFonts w:cstheme="minorHAnsi"/>
              </w:rPr>
              <w:t xml:space="preserve">   &lt;&lt;applicantCountry&gt;&gt;</w:t>
            </w:r>
          </w:p>
          <w:p w14:paraId="53DACC5F" w14:textId="77777777" w:rsidR="003144A8" w:rsidRPr="006A5888" w:rsidRDefault="003144A8" w:rsidP="00687165">
            <w:pPr>
              <w:widowControl w:val="0"/>
              <w:autoSpaceDE w:val="0"/>
              <w:autoSpaceDN w:val="0"/>
              <w:adjustRightInd w:val="0"/>
              <w:spacing w:after="0" w:line="240" w:lineRule="auto"/>
              <w:ind w:left="22" w:right="-20"/>
              <w:rPr>
                <w:rFonts w:cstheme="minorHAnsi"/>
              </w:rPr>
            </w:pPr>
          </w:p>
        </w:tc>
      </w:tr>
      <w:tr w:rsidR="003144A8" w14:paraId="00AE545C" w14:textId="77777777" w:rsidTr="005E4E9A">
        <w:trPr>
          <w:trHeight w:hRule="exact" w:val="614"/>
        </w:trPr>
        <w:tc>
          <w:tcPr>
            <w:tcW w:w="11430" w:type="dxa"/>
            <w:gridSpan w:val="5"/>
          </w:tcPr>
          <w:p w14:paraId="0E3685E0" w14:textId="56DFA276" w:rsidR="005E4E9A" w:rsidRPr="005E4E9A" w:rsidRDefault="003144A8">
            <w:pPr>
              <w:widowControl w:val="0"/>
              <w:autoSpaceDE w:val="0"/>
              <w:autoSpaceDN w:val="0"/>
              <w:adjustRightInd w:val="0"/>
              <w:spacing w:before="39" w:after="0" w:line="240" w:lineRule="auto"/>
              <w:ind w:left="1" w:right="-20"/>
              <w:rPr>
                <w:rFonts w:cstheme="minorHAnsi"/>
                <w:b/>
              </w:rPr>
            </w:pPr>
            <w:r w:rsidRPr="005E4E9A">
              <w:rPr>
                <w:rFonts w:cstheme="minorHAnsi"/>
                <w:b/>
                <w:color w:val="010202"/>
              </w:rPr>
              <w:t>Mailing Address</w:t>
            </w:r>
            <w:r w:rsidR="005E4E9A" w:rsidRPr="005E4E9A">
              <w:rPr>
                <w:rFonts w:cstheme="minorHAnsi"/>
                <w:b/>
                <w:color w:val="010202"/>
              </w:rPr>
              <w:t xml:space="preserve"> of the signer</w:t>
            </w:r>
            <w:r w:rsidRPr="005E4E9A">
              <w:rPr>
                <w:rFonts w:cstheme="minorHAnsi"/>
                <w:b/>
                <w:color w:val="010202"/>
              </w:rPr>
              <w:t xml:space="preserve"> (unless provided in an application data sheet, PTO/</w:t>
            </w:r>
            <w:r w:rsidR="00C30679">
              <w:rPr>
                <w:rFonts w:cstheme="minorHAnsi"/>
                <w:b/>
                <w:color w:val="010202"/>
              </w:rPr>
              <w:t>AIA</w:t>
            </w:r>
            <w:r w:rsidRPr="005E4E9A">
              <w:rPr>
                <w:rFonts w:cstheme="minorHAnsi"/>
                <w:b/>
                <w:color w:val="010202"/>
              </w:rPr>
              <w:t>/14 or equivalent)</w:t>
            </w:r>
            <w:r w:rsidR="00006AE1">
              <w:rPr>
                <w:rFonts w:cstheme="minorHAnsi"/>
                <w:b/>
                <w:color w:val="010202"/>
              </w:rPr>
              <w:t>:</w:t>
            </w:r>
          </w:p>
          <w:p w14:paraId="5CBAADE7" w14:textId="77777777" w:rsidR="003144A8" w:rsidRPr="005E4E9A" w:rsidRDefault="006E4C10" w:rsidP="005E4E9A">
            <w:pPr>
              <w:tabs>
                <w:tab w:val="left" w:pos="3000"/>
              </w:tabs>
              <w:rPr>
                <w:rFonts w:cstheme="minorHAnsi"/>
              </w:rPr>
            </w:pPr>
            <w:r>
              <w:rPr>
                <w:rFonts w:cstheme="minorHAnsi"/>
              </w:rPr>
              <w:t>&lt;&lt;applicantAddress&gt;&gt;</w:t>
            </w:r>
            <w:r w:rsidR="005E4E9A">
              <w:rPr>
                <w:rFonts w:cstheme="minorHAnsi"/>
              </w:rPr>
              <w:tab/>
            </w:r>
          </w:p>
        </w:tc>
      </w:tr>
      <w:tr w:rsidR="00EA33CD" w14:paraId="2F39CF16" w14:textId="77777777" w:rsidTr="00A4043D">
        <w:tc>
          <w:tcPr>
            <w:tcW w:w="3150" w:type="dxa"/>
          </w:tcPr>
          <w:p w14:paraId="3AE6EDF1" w14:textId="77777777" w:rsidR="00835262" w:rsidRDefault="009D5361" w:rsidP="006E4C10">
            <w:pPr>
              <w:widowControl w:val="0"/>
              <w:autoSpaceDE w:val="0"/>
              <w:autoSpaceDN w:val="0"/>
              <w:adjustRightInd w:val="0"/>
              <w:spacing w:after="0" w:line="240" w:lineRule="auto"/>
              <w:ind w:right="-20"/>
              <w:rPr>
                <w:rFonts w:cstheme="minorHAnsi"/>
              </w:rPr>
            </w:pPr>
            <w:r>
              <w:rPr>
                <w:rFonts w:cstheme="minorHAnsi"/>
              </w:rPr>
              <w:t>City:</w:t>
            </w:r>
            <w:r w:rsidR="006E4C10">
              <w:rPr>
                <w:rFonts w:cstheme="minorHAnsi"/>
              </w:rPr>
              <w:t xml:space="preserve">   </w:t>
            </w:r>
          </w:p>
          <w:p w14:paraId="484309F2" w14:textId="77777777" w:rsidR="003144A8" w:rsidRPr="006A5888" w:rsidRDefault="006E4C10" w:rsidP="006E4C10">
            <w:pPr>
              <w:widowControl w:val="0"/>
              <w:autoSpaceDE w:val="0"/>
              <w:autoSpaceDN w:val="0"/>
              <w:adjustRightInd w:val="0"/>
              <w:spacing w:after="0" w:line="240" w:lineRule="auto"/>
              <w:ind w:right="-20"/>
              <w:rPr>
                <w:rFonts w:cstheme="minorHAnsi"/>
              </w:rPr>
            </w:pPr>
            <w:r>
              <w:rPr>
                <w:rFonts w:cstheme="minorHAnsi"/>
              </w:rPr>
              <w:t>&lt;&lt;applicantCity&gt;&gt;</w:t>
            </w:r>
          </w:p>
        </w:tc>
        <w:tc>
          <w:tcPr>
            <w:tcW w:w="2340" w:type="dxa"/>
          </w:tcPr>
          <w:p w14:paraId="4EE17496" w14:textId="77777777" w:rsidR="003144A8" w:rsidRPr="006A5888" w:rsidRDefault="009D5361" w:rsidP="006E4C10">
            <w:pPr>
              <w:widowControl w:val="0"/>
              <w:autoSpaceDE w:val="0"/>
              <w:autoSpaceDN w:val="0"/>
              <w:adjustRightInd w:val="0"/>
              <w:spacing w:after="0" w:line="240" w:lineRule="auto"/>
              <w:ind w:right="-14"/>
              <w:rPr>
                <w:rFonts w:cstheme="minorHAnsi"/>
              </w:rPr>
            </w:pPr>
            <w:r>
              <w:rPr>
                <w:rFonts w:cstheme="minorHAnsi"/>
              </w:rPr>
              <w:t>State:</w:t>
            </w:r>
            <w:r w:rsidR="006E4C10">
              <w:rPr>
                <w:rFonts w:cstheme="minorHAnsi"/>
              </w:rPr>
              <w:t xml:space="preserve">   &lt;&lt;applicantState&gt;&gt;</w:t>
            </w:r>
          </w:p>
        </w:tc>
        <w:tc>
          <w:tcPr>
            <w:tcW w:w="1800" w:type="dxa"/>
            <w:gridSpan w:val="2"/>
          </w:tcPr>
          <w:p w14:paraId="3A427902" w14:textId="77777777" w:rsidR="003144A8" w:rsidRPr="006A5888" w:rsidRDefault="009D5361" w:rsidP="00835262">
            <w:pPr>
              <w:widowControl w:val="0"/>
              <w:autoSpaceDE w:val="0"/>
              <w:autoSpaceDN w:val="0"/>
              <w:adjustRightInd w:val="0"/>
              <w:spacing w:after="0" w:line="240" w:lineRule="auto"/>
              <w:rPr>
                <w:rFonts w:cstheme="minorHAnsi"/>
              </w:rPr>
            </w:pPr>
            <w:r>
              <w:rPr>
                <w:rFonts w:cstheme="minorHAnsi"/>
              </w:rPr>
              <w:t>Zip:</w:t>
            </w:r>
            <w:r w:rsidR="006E4C10">
              <w:rPr>
                <w:rFonts w:cstheme="minorHAnsi"/>
              </w:rPr>
              <w:t xml:space="preserve">   &lt;&lt;applicantZip&gt;&gt;</w:t>
            </w:r>
          </w:p>
        </w:tc>
        <w:tc>
          <w:tcPr>
            <w:tcW w:w="4140" w:type="dxa"/>
          </w:tcPr>
          <w:p w14:paraId="23290564" w14:textId="77777777" w:rsidR="00835262" w:rsidRDefault="009D5361" w:rsidP="006E4C10">
            <w:pPr>
              <w:widowControl w:val="0"/>
              <w:autoSpaceDE w:val="0"/>
              <w:autoSpaceDN w:val="0"/>
              <w:adjustRightInd w:val="0"/>
              <w:spacing w:after="0" w:line="240" w:lineRule="auto"/>
              <w:ind w:right="-14"/>
              <w:rPr>
                <w:rFonts w:cstheme="minorHAnsi"/>
              </w:rPr>
            </w:pPr>
            <w:r>
              <w:rPr>
                <w:rFonts w:cstheme="minorHAnsi"/>
              </w:rPr>
              <w:t>Country:</w:t>
            </w:r>
            <w:r w:rsidR="006E4C10">
              <w:rPr>
                <w:rFonts w:cstheme="minorHAnsi"/>
              </w:rPr>
              <w:t xml:space="preserve">   </w:t>
            </w:r>
          </w:p>
          <w:p w14:paraId="77C081A0" w14:textId="77777777" w:rsidR="003144A8" w:rsidRPr="006A5888" w:rsidRDefault="006E4C10" w:rsidP="006E4C10">
            <w:pPr>
              <w:widowControl w:val="0"/>
              <w:autoSpaceDE w:val="0"/>
              <w:autoSpaceDN w:val="0"/>
              <w:adjustRightInd w:val="0"/>
              <w:spacing w:after="0" w:line="240" w:lineRule="auto"/>
              <w:ind w:right="-14"/>
              <w:rPr>
                <w:rFonts w:cstheme="minorHAnsi"/>
              </w:rPr>
            </w:pPr>
            <w:r>
              <w:rPr>
                <w:rFonts w:cstheme="minorHAnsi"/>
              </w:rPr>
              <w:t>&lt;&lt;applicantCountry&gt;&gt;</w:t>
            </w:r>
          </w:p>
        </w:tc>
      </w:tr>
      <w:tr w:rsidR="003144A8" w14:paraId="07A501BA" w14:textId="77777777" w:rsidTr="005E4E9A">
        <w:trPr>
          <w:trHeight w:hRule="exact" w:val="592"/>
        </w:trPr>
        <w:tc>
          <w:tcPr>
            <w:tcW w:w="11430" w:type="dxa"/>
            <w:gridSpan w:val="5"/>
          </w:tcPr>
          <w:p w14:paraId="57CA517D" w14:textId="77777777" w:rsidR="003144A8" w:rsidRPr="006A5888" w:rsidRDefault="003144A8">
            <w:pPr>
              <w:widowControl w:val="0"/>
              <w:autoSpaceDE w:val="0"/>
              <w:autoSpaceDN w:val="0"/>
              <w:adjustRightInd w:val="0"/>
              <w:spacing w:before="50" w:after="0" w:line="240" w:lineRule="auto"/>
              <w:ind w:left="110" w:right="828"/>
              <w:rPr>
                <w:rFonts w:cstheme="minorHAnsi"/>
              </w:rPr>
            </w:pPr>
            <w:r w:rsidRPr="006A5888">
              <w:rPr>
                <w:rFonts w:cstheme="minorHAnsi"/>
                <w:color w:val="010202"/>
              </w:rPr>
              <w:t>Note: Use an additional PTO/AIA/02 form for each inventor who is deceased, legally incapacitated, cannot be found or reached after diligent effort, or has refused to execute the oath or declaration under 37 CFR 1.63.</w:t>
            </w:r>
          </w:p>
        </w:tc>
      </w:tr>
    </w:tbl>
    <w:p w14:paraId="604003D3" w14:textId="77777777" w:rsidR="003144A8" w:rsidRPr="006A0169" w:rsidRDefault="003144A8" w:rsidP="006A0169">
      <w:pPr>
        <w:tabs>
          <w:tab w:val="left" w:pos="5865"/>
        </w:tabs>
        <w:rPr>
          <w:rFonts w:ascii="Arial" w:hAnsi="Arial" w:cs="Arial"/>
          <w:sz w:val="19"/>
          <w:szCs w:val="19"/>
        </w:rPr>
      </w:pPr>
    </w:p>
    <w:sectPr w:rsidR="003144A8" w:rsidRPr="006A0169" w:rsidSect="00B6740E">
      <w:footerReference w:type="default" r:id="rId9"/>
      <w:pgSz w:w="12240" w:h="15840"/>
      <w:pgMar w:top="270" w:right="800" w:bottom="540" w:left="780" w:header="270" w:footer="315" w:gutter="0"/>
      <w:cols w:space="720"/>
      <w:noEndnote/>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9AF9E" w14:textId="77777777" w:rsidR="00341F8C" w:rsidRDefault="00341F8C" w:rsidP="0083049D">
      <w:pPr>
        <w:spacing w:after="0" w:line="240" w:lineRule="auto"/>
      </w:pPr>
      <w:r>
        <w:separator/>
      </w:r>
    </w:p>
  </w:endnote>
  <w:endnote w:type="continuationSeparator" w:id="0">
    <w:p w14:paraId="60D987E7" w14:textId="77777777" w:rsidR="00341F8C" w:rsidRDefault="00341F8C" w:rsidP="00830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81EEE" w14:textId="77777777" w:rsidR="0057754F" w:rsidRPr="006A0169" w:rsidRDefault="006A0169" w:rsidP="006A0169">
    <w:pPr>
      <w:widowControl w:val="0"/>
      <w:autoSpaceDE w:val="0"/>
      <w:autoSpaceDN w:val="0"/>
      <w:adjustRightInd w:val="0"/>
      <w:spacing w:before="47" w:after="0" w:line="240" w:lineRule="auto"/>
      <w:ind w:right="-410"/>
      <w:rPr>
        <w:rFonts w:ascii="Arial" w:hAnsi="Arial" w:cs="Arial"/>
        <w:color w:val="000000"/>
        <w:sz w:val="19"/>
        <w:szCs w:val="19"/>
      </w:rPr>
    </w:pPr>
    <w:r>
      <w:rPr>
        <w:rFonts w:ascii="Arial" w:hAnsi="Arial" w:cs="Arial"/>
        <w:color w:val="010202"/>
        <w:sz w:val="18"/>
        <w:szCs w:val="18"/>
      </w:rPr>
      <w:t xml:space="preserve">                                                                                        </w:t>
    </w:r>
    <w:r w:rsidRPr="006A0169">
      <w:rPr>
        <w:rFonts w:ascii="Arial" w:hAnsi="Arial" w:cs="Arial"/>
        <w:color w:val="010202"/>
        <w:sz w:val="18"/>
        <w:szCs w:val="18"/>
      </w:rPr>
      <w:t xml:space="preserve">Page </w:t>
    </w:r>
    <w:r w:rsidRPr="006A0169">
      <w:rPr>
        <w:rFonts w:ascii="Arial" w:hAnsi="Arial" w:cs="Arial"/>
        <w:b/>
        <w:color w:val="010202"/>
        <w:sz w:val="18"/>
        <w:szCs w:val="18"/>
      </w:rPr>
      <w:fldChar w:fldCharType="begin"/>
    </w:r>
    <w:r w:rsidRPr="006A0169">
      <w:rPr>
        <w:rFonts w:ascii="Arial" w:hAnsi="Arial" w:cs="Arial"/>
        <w:b/>
        <w:color w:val="010202"/>
        <w:sz w:val="18"/>
        <w:szCs w:val="18"/>
      </w:rPr>
      <w:instrText xml:space="preserve"> PAGE  \* Arabic  \* MERGEFORMAT </w:instrText>
    </w:r>
    <w:r w:rsidRPr="006A0169">
      <w:rPr>
        <w:rFonts w:ascii="Arial" w:hAnsi="Arial" w:cs="Arial"/>
        <w:b/>
        <w:color w:val="010202"/>
        <w:sz w:val="18"/>
        <w:szCs w:val="18"/>
      </w:rPr>
      <w:fldChar w:fldCharType="separate"/>
    </w:r>
    <w:r w:rsidR="006A5C68">
      <w:rPr>
        <w:rFonts w:ascii="Arial" w:hAnsi="Arial" w:cs="Arial"/>
        <w:b/>
        <w:noProof/>
        <w:color w:val="010202"/>
        <w:sz w:val="18"/>
        <w:szCs w:val="18"/>
      </w:rPr>
      <w:t>1</w:t>
    </w:r>
    <w:r w:rsidRPr="006A0169">
      <w:rPr>
        <w:rFonts w:ascii="Arial" w:hAnsi="Arial" w:cs="Arial"/>
        <w:b/>
        <w:color w:val="010202"/>
        <w:sz w:val="18"/>
        <w:szCs w:val="18"/>
      </w:rPr>
      <w:fldChar w:fldCharType="end"/>
    </w:r>
    <w:r w:rsidRPr="006A0169">
      <w:rPr>
        <w:rFonts w:ascii="Arial" w:hAnsi="Arial" w:cs="Arial"/>
        <w:color w:val="010202"/>
        <w:sz w:val="18"/>
        <w:szCs w:val="18"/>
      </w:rPr>
      <w:t xml:space="preserve"> of </w:t>
    </w:r>
    <w:r w:rsidR="00356DE4">
      <w:rPr>
        <w:rFonts w:ascii="Arial" w:hAnsi="Arial" w:cs="Arial"/>
        <w:b/>
        <w:color w:val="010202"/>
        <w:sz w:val="18"/>
        <w:szCs w:val="18"/>
      </w:rPr>
      <w:t>2</w:t>
    </w:r>
    <w:r>
      <w:rPr>
        <w:rFonts w:ascii="Arial" w:hAnsi="Arial" w:cs="Arial"/>
        <w:color w:val="010202"/>
        <w:sz w:val="18"/>
        <w:szCs w:val="18"/>
      </w:rPr>
      <w:t xml:space="preserve">                                                           </w:t>
    </w:r>
    <w:r w:rsidR="0057754F" w:rsidRPr="0083049D">
      <w:t>&lt;&lt;matterNo&gt;&gt;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D9B34" w14:textId="77777777" w:rsidR="00356DE4" w:rsidRPr="006A0169" w:rsidRDefault="00356DE4" w:rsidP="006A0169">
    <w:pPr>
      <w:widowControl w:val="0"/>
      <w:autoSpaceDE w:val="0"/>
      <w:autoSpaceDN w:val="0"/>
      <w:adjustRightInd w:val="0"/>
      <w:spacing w:before="47" w:after="0" w:line="240" w:lineRule="auto"/>
      <w:ind w:right="-410"/>
      <w:rPr>
        <w:rFonts w:ascii="Arial" w:hAnsi="Arial" w:cs="Arial"/>
        <w:color w:val="000000"/>
        <w:sz w:val="19"/>
        <w:szCs w:val="19"/>
      </w:rPr>
    </w:pPr>
    <w:r>
      <w:rPr>
        <w:rFonts w:ascii="Arial" w:hAnsi="Arial" w:cs="Arial"/>
        <w:color w:val="010202"/>
        <w:sz w:val="18"/>
        <w:szCs w:val="18"/>
      </w:rPr>
      <w:t xml:space="preserve">                                                                                        </w:t>
    </w:r>
    <w:r w:rsidRPr="006A0169">
      <w:rPr>
        <w:rFonts w:ascii="Arial" w:hAnsi="Arial" w:cs="Arial"/>
        <w:color w:val="010202"/>
        <w:sz w:val="18"/>
        <w:szCs w:val="18"/>
      </w:rPr>
      <w:t xml:space="preserve">Page </w:t>
    </w:r>
    <w:r w:rsidRPr="006A0169">
      <w:rPr>
        <w:rFonts w:ascii="Arial" w:hAnsi="Arial" w:cs="Arial"/>
        <w:b/>
        <w:color w:val="010202"/>
        <w:sz w:val="18"/>
        <w:szCs w:val="18"/>
      </w:rPr>
      <w:fldChar w:fldCharType="begin"/>
    </w:r>
    <w:r w:rsidRPr="006A0169">
      <w:rPr>
        <w:rFonts w:ascii="Arial" w:hAnsi="Arial" w:cs="Arial"/>
        <w:b/>
        <w:color w:val="010202"/>
        <w:sz w:val="18"/>
        <w:szCs w:val="18"/>
      </w:rPr>
      <w:instrText xml:space="preserve"> PAGE  \* Arabic  \* MERGEFORMAT </w:instrText>
    </w:r>
    <w:r w:rsidRPr="006A0169">
      <w:rPr>
        <w:rFonts w:ascii="Arial" w:hAnsi="Arial" w:cs="Arial"/>
        <w:b/>
        <w:color w:val="010202"/>
        <w:sz w:val="18"/>
        <w:szCs w:val="18"/>
      </w:rPr>
      <w:fldChar w:fldCharType="separate"/>
    </w:r>
    <w:r w:rsidR="006A5C68">
      <w:rPr>
        <w:rFonts w:ascii="Arial" w:hAnsi="Arial" w:cs="Arial"/>
        <w:b/>
        <w:noProof/>
        <w:color w:val="010202"/>
        <w:sz w:val="18"/>
        <w:szCs w:val="18"/>
      </w:rPr>
      <w:t>2</w:t>
    </w:r>
    <w:r w:rsidRPr="006A0169">
      <w:rPr>
        <w:rFonts w:ascii="Arial" w:hAnsi="Arial" w:cs="Arial"/>
        <w:b/>
        <w:color w:val="010202"/>
        <w:sz w:val="18"/>
        <w:szCs w:val="18"/>
      </w:rPr>
      <w:fldChar w:fldCharType="end"/>
    </w:r>
    <w:r w:rsidRPr="006A0169">
      <w:rPr>
        <w:rFonts w:ascii="Arial" w:hAnsi="Arial" w:cs="Arial"/>
        <w:color w:val="010202"/>
        <w:sz w:val="18"/>
        <w:szCs w:val="18"/>
      </w:rPr>
      <w:t xml:space="preserve"> of </w:t>
    </w:r>
    <w:r>
      <w:rPr>
        <w:rFonts w:ascii="Arial" w:hAnsi="Arial" w:cs="Arial"/>
        <w:b/>
        <w:color w:val="010202"/>
        <w:sz w:val="18"/>
        <w:szCs w:val="18"/>
      </w:rPr>
      <w:t>2</w:t>
    </w:r>
    <w:r>
      <w:rPr>
        <w:rFonts w:ascii="Arial" w:hAnsi="Arial" w:cs="Arial"/>
        <w:color w:val="010202"/>
        <w:sz w:val="18"/>
        <w:szCs w:val="18"/>
      </w:rPr>
      <w:t xml:space="preserve">                                                           </w:t>
    </w:r>
    <w:r w:rsidRPr="0083049D">
      <w:t>&lt;&lt;matterNo&gt;&gt;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2FF7D" w14:textId="77777777" w:rsidR="00341F8C" w:rsidRDefault="00341F8C" w:rsidP="0083049D">
      <w:pPr>
        <w:spacing w:after="0" w:line="240" w:lineRule="auto"/>
      </w:pPr>
      <w:r>
        <w:separator/>
      </w:r>
    </w:p>
  </w:footnote>
  <w:footnote w:type="continuationSeparator" w:id="0">
    <w:p w14:paraId="42B62FDA" w14:textId="77777777" w:rsidR="00341F8C" w:rsidRDefault="00341F8C" w:rsidP="008304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5B481" w14:textId="77777777" w:rsidR="00B6740E" w:rsidRDefault="00B6740E" w:rsidP="00B6740E">
    <w:pPr>
      <w:widowControl w:val="0"/>
      <w:autoSpaceDE w:val="0"/>
      <w:autoSpaceDN w:val="0"/>
      <w:adjustRightInd w:val="0"/>
      <w:spacing w:after="0" w:line="248" w:lineRule="auto"/>
      <w:ind w:right="199"/>
      <w:jc w:val="right"/>
      <w:rPr>
        <w:rFonts w:ascii="Arial" w:hAnsi="Arial" w:cs="Arial"/>
        <w:color w:val="010202"/>
        <w:sz w:val="14"/>
        <w:szCs w:val="14"/>
      </w:rPr>
    </w:pPr>
    <w:r>
      <w:rPr>
        <w:rFonts w:ascii="Arial" w:hAnsi="Arial" w:cs="Arial"/>
        <w:color w:val="010202"/>
        <w:sz w:val="14"/>
        <w:szCs w:val="14"/>
      </w:rPr>
      <w:t xml:space="preserve">Modified PTO/AIA/02 (07-13) </w:t>
    </w:r>
  </w:p>
  <w:p w14:paraId="2C8AA1FD" w14:textId="6C983CCC" w:rsidR="00B6740E" w:rsidRDefault="00B6740E" w:rsidP="00B6740E">
    <w:pPr>
      <w:widowControl w:val="0"/>
      <w:autoSpaceDE w:val="0"/>
      <w:autoSpaceDN w:val="0"/>
      <w:adjustRightInd w:val="0"/>
      <w:spacing w:after="0" w:line="248" w:lineRule="auto"/>
      <w:ind w:left="1104" w:right="199"/>
      <w:jc w:val="right"/>
      <w:rPr>
        <w:rFonts w:ascii="Arial" w:hAnsi="Arial" w:cs="Arial"/>
        <w:color w:val="000000"/>
        <w:sz w:val="14"/>
        <w:szCs w:val="14"/>
      </w:rPr>
    </w:pPr>
    <w:r>
      <w:rPr>
        <w:rFonts w:ascii="Arial" w:hAnsi="Arial" w:cs="Arial"/>
        <w:color w:val="010202"/>
        <w:sz w:val="14"/>
        <w:szCs w:val="14"/>
      </w:rPr>
      <w:t xml:space="preserve">   Approved for use through</w:t>
    </w:r>
    <w:r>
      <w:rPr>
        <w:rFonts w:ascii="Arial" w:hAnsi="Arial" w:cs="Arial"/>
        <w:color w:val="010202"/>
        <w:spacing w:val="-2"/>
        <w:sz w:val="14"/>
        <w:szCs w:val="14"/>
      </w:rPr>
      <w:t xml:space="preserve"> </w:t>
    </w:r>
    <w:r w:rsidR="00C30679">
      <w:rPr>
        <w:rFonts w:ascii="Arial" w:hAnsi="Arial" w:cs="Arial"/>
        <w:color w:val="010202"/>
        <w:sz w:val="14"/>
        <w:szCs w:val="14"/>
      </w:rPr>
      <w:t>11/30/2020</w:t>
    </w:r>
    <w:r>
      <w:rPr>
        <w:rFonts w:ascii="Arial" w:hAnsi="Arial" w:cs="Arial"/>
        <w:color w:val="010202"/>
        <w:sz w:val="14"/>
        <w:szCs w:val="14"/>
      </w:rPr>
      <w:t>.</w:t>
    </w:r>
    <w:r>
      <w:rPr>
        <w:rFonts w:ascii="Arial" w:hAnsi="Arial" w:cs="Arial"/>
        <w:color w:val="010202"/>
        <w:spacing w:val="39"/>
        <w:sz w:val="14"/>
        <w:szCs w:val="14"/>
      </w:rPr>
      <w:t xml:space="preserve"> </w:t>
    </w:r>
    <w:r>
      <w:rPr>
        <w:rFonts w:ascii="Arial" w:hAnsi="Arial" w:cs="Arial"/>
        <w:color w:val="010202"/>
        <w:sz w:val="14"/>
        <w:szCs w:val="14"/>
      </w:rPr>
      <w:t>OMB 0651-0032</w:t>
    </w:r>
  </w:p>
  <w:p w14:paraId="5D753AAE" w14:textId="77777777" w:rsidR="00B6740E" w:rsidRDefault="00B6740E" w:rsidP="00B6740E">
    <w:pPr>
      <w:pStyle w:val="Header"/>
      <w:jc w:val="right"/>
      <w:rPr>
        <w:rFonts w:ascii="Arial" w:hAnsi="Arial" w:cs="Arial"/>
        <w:color w:val="010202"/>
        <w:sz w:val="14"/>
        <w:szCs w:val="14"/>
      </w:rPr>
    </w:pPr>
    <w:r>
      <w:rPr>
        <w:rFonts w:ascii="Arial" w:hAnsi="Arial" w:cs="Arial"/>
        <w:color w:val="010202"/>
        <w:sz w:val="14"/>
        <w:szCs w:val="14"/>
      </w:rPr>
      <w:t>U.S.</w:t>
    </w:r>
    <w:r>
      <w:rPr>
        <w:rFonts w:ascii="Arial" w:hAnsi="Arial" w:cs="Arial"/>
        <w:color w:val="010202"/>
        <w:spacing w:val="1"/>
        <w:sz w:val="14"/>
        <w:szCs w:val="14"/>
      </w:rPr>
      <w:t xml:space="preserve"> </w:t>
    </w:r>
    <w:r>
      <w:rPr>
        <w:rFonts w:ascii="Arial" w:hAnsi="Arial" w:cs="Arial"/>
        <w:color w:val="010202"/>
        <w:sz w:val="14"/>
        <w:szCs w:val="14"/>
      </w:rPr>
      <w:t>Patent and Trademark Office; U.S. DEPARTMENT OF COMMERCE</w:t>
    </w:r>
  </w:p>
  <w:p w14:paraId="755901E5" w14:textId="77777777" w:rsidR="00B6740E" w:rsidRDefault="00B6740E" w:rsidP="00B6740E">
    <w:pPr>
      <w:pStyle w:val="Header"/>
      <w:jc w:val="right"/>
    </w:pPr>
    <w:r>
      <w:rPr>
        <w:rFonts w:ascii="Arial" w:hAnsi="Arial" w:cs="Arial"/>
        <w:color w:val="010202"/>
        <w:sz w:val="14"/>
        <w:szCs w:val="14"/>
      </w:rPr>
      <w:t>Under the Paperwork Reduction Act of 1995, no persons are required to respond to a collection of information unless it displays a valid OMB control number.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6625"/>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41F8C"/>
    <w:rsid w:val="00006AE1"/>
    <w:rsid w:val="000848C9"/>
    <w:rsid w:val="00196E58"/>
    <w:rsid w:val="0026713B"/>
    <w:rsid w:val="00277D8A"/>
    <w:rsid w:val="003144A8"/>
    <w:rsid w:val="00331EC6"/>
    <w:rsid w:val="00341F8C"/>
    <w:rsid w:val="00356DE4"/>
    <w:rsid w:val="00363451"/>
    <w:rsid w:val="00493DD6"/>
    <w:rsid w:val="004D5F9A"/>
    <w:rsid w:val="005506F1"/>
    <w:rsid w:val="0057754F"/>
    <w:rsid w:val="005943B5"/>
    <w:rsid w:val="005E4E9A"/>
    <w:rsid w:val="005F5AA8"/>
    <w:rsid w:val="00644BF6"/>
    <w:rsid w:val="00687165"/>
    <w:rsid w:val="006A0169"/>
    <w:rsid w:val="006A5888"/>
    <w:rsid w:val="006A5C68"/>
    <w:rsid w:val="006E4C10"/>
    <w:rsid w:val="00752C4E"/>
    <w:rsid w:val="007717C3"/>
    <w:rsid w:val="0083049D"/>
    <w:rsid w:val="00835262"/>
    <w:rsid w:val="00864B8F"/>
    <w:rsid w:val="00907162"/>
    <w:rsid w:val="009D5361"/>
    <w:rsid w:val="00A001E3"/>
    <w:rsid w:val="00A4043D"/>
    <w:rsid w:val="00AC3936"/>
    <w:rsid w:val="00AD078F"/>
    <w:rsid w:val="00AF0CF4"/>
    <w:rsid w:val="00AF673B"/>
    <w:rsid w:val="00B6740E"/>
    <w:rsid w:val="00B72A91"/>
    <w:rsid w:val="00C30679"/>
    <w:rsid w:val="00C3073D"/>
    <w:rsid w:val="00C65654"/>
    <w:rsid w:val="00D23284"/>
    <w:rsid w:val="00D44306"/>
    <w:rsid w:val="00DC399F"/>
    <w:rsid w:val="00DF5FC3"/>
    <w:rsid w:val="00E70F9E"/>
    <w:rsid w:val="00EA33CD"/>
    <w:rsid w:val="00EF6151"/>
    <w:rsid w:val="00F37250"/>
    <w:rsid w:val="00F81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7D84233A"/>
  <w14:defaultImageDpi w14:val="96"/>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144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44A8"/>
    <w:rPr>
      <w:rFonts w:ascii="Tahoma" w:hAnsi="Tahoma" w:cs="Tahoma"/>
      <w:sz w:val="16"/>
      <w:szCs w:val="16"/>
    </w:rPr>
  </w:style>
  <w:style w:type="paragraph" w:styleId="Header">
    <w:name w:val="header"/>
    <w:basedOn w:val="Normal"/>
    <w:link w:val="HeaderChar"/>
    <w:uiPriority w:val="99"/>
    <w:unhideWhenUsed/>
    <w:rsid w:val="008304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49D"/>
  </w:style>
  <w:style w:type="paragraph" w:styleId="Footer">
    <w:name w:val="footer"/>
    <w:basedOn w:val="Normal"/>
    <w:link w:val="FooterChar"/>
    <w:uiPriority w:val="99"/>
    <w:unhideWhenUsed/>
    <w:rsid w:val="008304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SubstituteStatement.dotx</Template>
  <TotalTime>0</TotalTime>
  <Pages>2</Pages>
  <Words>894</Words>
  <Characters>5102</Characters>
  <Application>Microsoft Office Word</Application>
  <DocSecurity>0</DocSecurity>
  <PresentationFormat>14|.DOTX</PresentationFormat>
  <Lines>42</Lines>
  <Paragraphs>11</Paragraphs>
  <ScaleCrop>false</ScaleCrop>
  <HeadingPairs>
    <vt:vector size="2" baseType="variant">
      <vt:variant>
        <vt:lpstr>Title</vt:lpstr>
      </vt:variant>
      <vt:variant>
        <vt:i4>1</vt:i4>
      </vt:variant>
    </vt:vector>
  </HeadingPairs>
  <TitlesOfParts>
    <vt:vector size="1" baseType="lpstr">
      <vt:lpstr>Microsoft Word - blank</vt:lpstr>
    </vt:vector>
  </TitlesOfParts>
  <Company>SLW</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blank</dc:title>
  <dc:creator>Lynnea Fredrikson</dc:creator>
  <cp:lastModifiedBy>Jacob Burns</cp:lastModifiedBy>
  <cp:revision>2</cp:revision>
  <dcterms:created xsi:type="dcterms:W3CDTF">2024-06-03T23:49:00Z</dcterms:created>
  <dcterms:modified xsi:type="dcterms:W3CDTF">2024-06-03T23:49:00Z</dcterms:modified>
</cp:coreProperties>
</file>