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416F4" w14:textId="78EB9484" w:rsidR="00F53331" w:rsidRDefault="00BA2504" w:rsidP="00F53331">
      <w:pPr>
        <w:autoSpaceDE w:val="0"/>
        <w:autoSpaceDN w:val="0"/>
        <w:adjustRightInd w:val="0"/>
        <w:jc w:val="center"/>
        <w:rPr>
          <w:b/>
          <w:bCs/>
        </w:rPr>
      </w:pPr>
      <w:r>
        <w:rPr>
          <w:b/>
          <w:bCs/>
        </w:rPr>
        <w:t xml:space="preserve">DECLARATION AND </w:t>
      </w:r>
      <w:r w:rsidR="00F53331" w:rsidRPr="00F53331">
        <w:rPr>
          <w:b/>
          <w:bCs/>
        </w:rPr>
        <w:t>ASSIGNMENT BY INVENTORS</w:t>
      </w:r>
    </w:p>
    <w:p w14:paraId="00AD7814" w14:textId="19E44EF1" w:rsidR="00BA2504" w:rsidRDefault="00BA2504" w:rsidP="00F53331">
      <w:pPr>
        <w:autoSpaceDE w:val="0"/>
        <w:autoSpaceDN w:val="0"/>
        <w:adjustRightInd w:val="0"/>
        <w:jc w:val="center"/>
        <w:rPr>
          <w:b/>
          <w:bCs/>
        </w:rPr>
      </w:pPr>
    </w:p>
    <w:p w14:paraId="66B52574" w14:textId="3364DA8A" w:rsidR="00BA2504" w:rsidRDefault="00BA2504" w:rsidP="00BA2504">
      <w:pPr>
        <w:autoSpaceDE w:val="0"/>
        <w:autoSpaceDN w:val="0"/>
        <w:adjustRightInd w:val="0"/>
      </w:pPr>
      <w:r>
        <w:rPr>
          <w:b/>
          <w:bCs/>
        </w:rPr>
        <w:t xml:space="preserve">TITLE OF INVENTION: </w:t>
      </w:r>
      <w:r>
        <w:t>&lt;&lt;title&gt;&gt;</w:t>
      </w:r>
    </w:p>
    <w:p w14:paraId="54B14BAD" w14:textId="77777777" w:rsidR="00BA2504" w:rsidRDefault="00BA2504" w:rsidP="00BA2504">
      <w:pPr>
        <w:pStyle w:val="Spacer"/>
        <w:rPr>
          <w:rFonts w:ascii="Arial" w:hAnsi="Arial" w:cs="Arial"/>
          <w:b/>
          <w:bCs/>
          <w:sz w:val="22"/>
          <w:szCs w:val="22"/>
        </w:rPr>
      </w:pPr>
    </w:p>
    <w:p w14:paraId="262AD091" w14:textId="35B3FB02" w:rsidR="00BA2504" w:rsidRPr="00BA2504" w:rsidRDefault="00BA2504" w:rsidP="00BA2504">
      <w:pPr>
        <w:pStyle w:val="Spacer"/>
        <w:rPr>
          <w:b/>
          <w:bCs/>
          <w:szCs w:val="24"/>
        </w:rPr>
      </w:pPr>
      <w:r w:rsidRPr="00BA2504">
        <w:rPr>
          <w:b/>
          <w:bCs/>
          <w:szCs w:val="24"/>
        </w:rPr>
        <w:t>DECLARATION:</w:t>
      </w:r>
    </w:p>
    <w:p w14:paraId="539016F4" w14:textId="77777777" w:rsidR="00BA2504" w:rsidRPr="00BA2504" w:rsidRDefault="00BA2504" w:rsidP="00BA2504">
      <w:pPr>
        <w:pStyle w:val="Spacer"/>
        <w:ind w:firstLine="1080"/>
        <w:rPr>
          <w:szCs w:val="24"/>
        </w:rPr>
      </w:pPr>
    </w:p>
    <w:p w14:paraId="59CD6508" w14:textId="77777777" w:rsidR="00BA2504" w:rsidRPr="00BA2504" w:rsidRDefault="00BA2504" w:rsidP="00DA1FDC">
      <w:pPr>
        <w:pStyle w:val="Spacer"/>
        <w:spacing w:line="360" w:lineRule="auto"/>
        <w:ind w:firstLine="1080"/>
        <w:rPr>
          <w:szCs w:val="24"/>
        </w:rPr>
      </w:pPr>
      <w:r w:rsidRPr="00BA2504">
        <w:rPr>
          <w:szCs w:val="24"/>
        </w:rPr>
        <w:t xml:space="preserve">As an inventor of the subject Invention, </w:t>
      </w:r>
      <w:r w:rsidRPr="00BA2504">
        <w:rPr>
          <w:b/>
          <w:bCs/>
          <w:szCs w:val="24"/>
        </w:rPr>
        <w:t>I HEREBY DECLARE</w:t>
      </w:r>
      <w:r w:rsidRPr="00BA2504">
        <w:rPr>
          <w:szCs w:val="24"/>
        </w:rPr>
        <w:t xml:space="preserve"> that:</w:t>
      </w:r>
    </w:p>
    <w:p w14:paraId="085C5D7B" w14:textId="77777777" w:rsidR="00BA2504" w:rsidRPr="00BA2504" w:rsidRDefault="00BA2504" w:rsidP="00DA1FDC">
      <w:pPr>
        <w:pStyle w:val="Spacer"/>
        <w:spacing w:line="360" w:lineRule="auto"/>
        <w:ind w:firstLine="1080"/>
        <w:rPr>
          <w:szCs w:val="24"/>
        </w:rPr>
      </w:pPr>
      <w:r w:rsidRPr="00BA2504">
        <w:rPr>
          <w:szCs w:val="24"/>
        </w:rPr>
        <w:t>This declaration under 37 C.F.R. § 1.63 is directed to the attached application or, where this Declaration is not filed concurrently with the application, to the national patent office or international receiving office or PCT international patent application indicated in the Assignment section below.</w:t>
      </w:r>
    </w:p>
    <w:p w14:paraId="3A096525" w14:textId="77777777" w:rsidR="00BA2504" w:rsidRPr="00BA2504" w:rsidRDefault="00BA2504" w:rsidP="00DA1FDC">
      <w:pPr>
        <w:pStyle w:val="Spacer"/>
        <w:spacing w:line="360" w:lineRule="auto"/>
        <w:ind w:firstLine="990"/>
        <w:rPr>
          <w:szCs w:val="24"/>
        </w:rPr>
      </w:pPr>
      <w:r w:rsidRPr="00BA2504">
        <w:rPr>
          <w:szCs w:val="24"/>
        </w:rPr>
        <w:t>The above-identified application was made or authorized to be made by me.</w:t>
      </w:r>
    </w:p>
    <w:p w14:paraId="03F2A528" w14:textId="77777777" w:rsidR="00BA2504" w:rsidRPr="00BA2504" w:rsidRDefault="00BA2504" w:rsidP="00DA1FDC">
      <w:pPr>
        <w:pStyle w:val="Spacer"/>
        <w:spacing w:line="360" w:lineRule="auto"/>
        <w:ind w:firstLine="990"/>
        <w:rPr>
          <w:szCs w:val="24"/>
        </w:rPr>
      </w:pPr>
      <w:r w:rsidRPr="00BA2504">
        <w:rPr>
          <w:szCs w:val="24"/>
        </w:rPr>
        <w:t>I believe myself to be the original inventor or an original joint inventor of a claimed invention in the application.</w:t>
      </w:r>
    </w:p>
    <w:p w14:paraId="0F72F715" w14:textId="4FE2F45F" w:rsidR="00BA2504" w:rsidRDefault="00BA2504" w:rsidP="00DA1FDC">
      <w:pPr>
        <w:pStyle w:val="Spacer"/>
        <w:spacing w:line="360" w:lineRule="auto"/>
        <w:ind w:firstLine="990"/>
        <w:rPr>
          <w:szCs w:val="24"/>
        </w:rPr>
      </w:pPr>
      <w:r w:rsidRPr="00BA2504">
        <w:rPr>
          <w:szCs w:val="24"/>
        </w:rPr>
        <w:t>I hereby acknowledge that any willful false statement made in this declaration is punishable under 18 U.S.C. 1001 by fine or imprisonment of not more than five (5) years, or both.</w:t>
      </w:r>
    </w:p>
    <w:p w14:paraId="50C5B0AF" w14:textId="4B18110D" w:rsidR="00BA2504" w:rsidRDefault="00BA2504" w:rsidP="00BA2504">
      <w:pPr>
        <w:pStyle w:val="Spacer"/>
        <w:rPr>
          <w:szCs w:val="24"/>
        </w:rPr>
      </w:pPr>
    </w:p>
    <w:p w14:paraId="7552F3A4" w14:textId="04D3970F" w:rsidR="00BA2504" w:rsidRPr="00BA2504" w:rsidRDefault="00BA2504" w:rsidP="00BA2504">
      <w:pPr>
        <w:pStyle w:val="Spacer"/>
        <w:rPr>
          <w:b/>
          <w:bCs/>
          <w:szCs w:val="24"/>
        </w:rPr>
      </w:pPr>
      <w:r>
        <w:rPr>
          <w:b/>
          <w:bCs/>
          <w:szCs w:val="24"/>
        </w:rPr>
        <w:t>ASSIGNMENT:</w:t>
      </w:r>
    </w:p>
    <w:p w14:paraId="3F20ADFC" w14:textId="77777777" w:rsidR="00BA2504" w:rsidRPr="00BA2504" w:rsidRDefault="00BA2504" w:rsidP="00BA2504">
      <w:pPr>
        <w:autoSpaceDE w:val="0"/>
        <w:autoSpaceDN w:val="0"/>
        <w:adjustRightInd w:val="0"/>
        <w:rPr>
          <w:b/>
          <w:bCs/>
        </w:rPr>
      </w:pPr>
    </w:p>
    <w:p w14:paraId="5AD1DEBA" w14:textId="5E276571" w:rsidR="00F53331" w:rsidRPr="00F53331" w:rsidRDefault="00F53331" w:rsidP="00F53331">
      <w:pPr>
        <w:autoSpaceDE w:val="0"/>
        <w:autoSpaceDN w:val="0"/>
        <w:adjustRightInd w:val="0"/>
        <w:ind w:firstLine="720"/>
      </w:pPr>
      <w:r w:rsidRPr="00F53331">
        <w:rPr>
          <w:b/>
          <w:bCs/>
        </w:rPr>
        <w:t>THIS ASSIGNMENT</w:t>
      </w:r>
      <w:r w:rsidRPr="00F53331">
        <w:t xml:space="preserve">, made by </w:t>
      </w:r>
      <w:r w:rsidR="004A4FD1">
        <w:t>&lt;&lt;inventorList&gt;&gt;</w:t>
      </w:r>
      <w:r w:rsidRPr="00F53331">
        <w:t xml:space="preserve"> (hereinafter referred to as</w:t>
      </w:r>
      <w:r>
        <w:t xml:space="preserve"> </w:t>
      </w:r>
      <w:r w:rsidRPr="00F53331">
        <w:t>Assignors); who have a mailing address at c/o Lenovo, 8001 Development Drive, Morrisville,</w:t>
      </w:r>
      <w:r>
        <w:t xml:space="preserve"> </w:t>
      </w:r>
      <w:r w:rsidRPr="00F53331">
        <w:t>NC, 27560 USA;</w:t>
      </w:r>
    </w:p>
    <w:p w14:paraId="56DF22A4" w14:textId="5FE81838" w:rsidR="00F53331" w:rsidRDefault="00F53331" w:rsidP="00F53331">
      <w:pPr>
        <w:autoSpaceDE w:val="0"/>
        <w:autoSpaceDN w:val="0"/>
        <w:adjustRightInd w:val="0"/>
        <w:ind w:firstLine="720"/>
      </w:pPr>
      <w:r w:rsidRPr="00F53331">
        <w:rPr>
          <w:b/>
          <w:bCs/>
        </w:rPr>
        <w:t>WHEREAS</w:t>
      </w:r>
      <w:r w:rsidRPr="00F53331">
        <w:t>, Assignors have invented certain new and useful improvements in</w:t>
      </w:r>
      <w:r>
        <w:t xml:space="preserve"> </w:t>
      </w:r>
      <w:r w:rsidR="004A4FD1">
        <w:t>&lt;&lt;title&gt;&gt;</w:t>
      </w:r>
      <w:r w:rsidRPr="00F53331">
        <w:rPr>
          <w:i/>
          <w:iCs/>
        </w:rPr>
        <w:t xml:space="preserve">, </w:t>
      </w:r>
      <w:r w:rsidRPr="00F53331">
        <w:t>set forth in a Patent application for Letters Patent in a national patent office</w:t>
      </w:r>
      <w:r>
        <w:t xml:space="preserve"> </w:t>
      </w:r>
      <w:r w:rsidRPr="00F53331">
        <w:t xml:space="preserve">or international receiving office, for which an application for patent has been </w:t>
      </w:r>
      <w:r w:rsidR="00BA2504">
        <w:t xml:space="preserve">or will be </w:t>
      </w:r>
      <w:r w:rsidRPr="00F53331">
        <w:t>filed. Where this Assignment is not filed concurrently with the application, the following</w:t>
      </w:r>
      <w:r>
        <w:t xml:space="preserve"> </w:t>
      </w:r>
      <w:r w:rsidRPr="00F53331">
        <w:t>identifying information may be added after execution:</w:t>
      </w:r>
    </w:p>
    <w:p w14:paraId="5F460D24" w14:textId="77777777" w:rsidR="00767868" w:rsidRPr="00F53331" w:rsidRDefault="00767868" w:rsidP="00F53331">
      <w:pPr>
        <w:autoSpaceDE w:val="0"/>
        <w:autoSpaceDN w:val="0"/>
        <w:adjustRightInd w:val="0"/>
        <w:ind w:firstLine="7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5"/>
        <w:gridCol w:w="2533"/>
        <w:gridCol w:w="1530"/>
        <w:gridCol w:w="2358"/>
      </w:tblGrid>
      <w:tr w:rsidR="00517A6B" w14:paraId="1B9C02EA" w14:textId="096BB67E" w:rsidTr="00767868">
        <w:tc>
          <w:tcPr>
            <w:tcW w:w="2435" w:type="dxa"/>
            <w:vAlign w:val="bottom"/>
          </w:tcPr>
          <w:p w14:paraId="070DAAAA" w14:textId="69F7DB81" w:rsidR="00517A6B" w:rsidRPr="00517A6B" w:rsidRDefault="00517A6B" w:rsidP="00517A6B">
            <w:pPr>
              <w:autoSpaceDE w:val="0"/>
              <w:autoSpaceDN w:val="0"/>
              <w:adjustRightInd w:val="0"/>
              <w:spacing w:line="240" w:lineRule="auto"/>
            </w:pPr>
            <w:r w:rsidRPr="00517A6B">
              <w:t>CN Application No.:</w:t>
            </w:r>
          </w:p>
        </w:tc>
        <w:tc>
          <w:tcPr>
            <w:tcW w:w="2533" w:type="dxa"/>
            <w:tcBorders>
              <w:bottom w:val="single" w:sz="4" w:space="0" w:color="auto"/>
            </w:tcBorders>
            <w:vAlign w:val="bottom"/>
          </w:tcPr>
          <w:p w14:paraId="528CBAC0" w14:textId="07F7D7FC" w:rsidR="00517A6B" w:rsidRPr="00517A6B" w:rsidRDefault="00517A6B" w:rsidP="00517A6B">
            <w:pPr>
              <w:autoSpaceDE w:val="0"/>
              <w:autoSpaceDN w:val="0"/>
              <w:adjustRightInd w:val="0"/>
            </w:pPr>
            <w:r>
              <w:t>&lt;&lt;CNserialNo&gt;&gt;</w:t>
            </w:r>
          </w:p>
        </w:tc>
        <w:tc>
          <w:tcPr>
            <w:tcW w:w="1530" w:type="dxa"/>
            <w:vAlign w:val="bottom"/>
          </w:tcPr>
          <w:p w14:paraId="32590184" w14:textId="76922F06" w:rsidR="00517A6B" w:rsidRPr="00517A6B" w:rsidRDefault="00517A6B" w:rsidP="00517A6B">
            <w:pPr>
              <w:autoSpaceDE w:val="0"/>
              <w:autoSpaceDN w:val="0"/>
              <w:adjustRightInd w:val="0"/>
            </w:pPr>
            <w:r w:rsidRPr="00517A6B">
              <w:t xml:space="preserve">Filing Date:  </w:t>
            </w:r>
          </w:p>
        </w:tc>
        <w:tc>
          <w:tcPr>
            <w:tcW w:w="2358" w:type="dxa"/>
            <w:tcBorders>
              <w:bottom w:val="single" w:sz="4" w:space="0" w:color="auto"/>
            </w:tcBorders>
            <w:vAlign w:val="bottom"/>
          </w:tcPr>
          <w:p w14:paraId="0444B580" w14:textId="6122E9CC" w:rsidR="00517A6B" w:rsidRPr="00517A6B" w:rsidRDefault="00517A6B" w:rsidP="00517A6B">
            <w:pPr>
              <w:autoSpaceDE w:val="0"/>
              <w:autoSpaceDN w:val="0"/>
              <w:adjustRightInd w:val="0"/>
            </w:pPr>
            <w:r>
              <w:t>&lt;&lt;CnfiledDate&gt;&gt;</w:t>
            </w:r>
          </w:p>
        </w:tc>
      </w:tr>
      <w:tr w:rsidR="00517A6B" w14:paraId="79FE08B7" w14:textId="5AF3AC0A" w:rsidTr="00767868">
        <w:tc>
          <w:tcPr>
            <w:tcW w:w="2435" w:type="dxa"/>
            <w:vAlign w:val="bottom"/>
          </w:tcPr>
          <w:p w14:paraId="4B289C4E" w14:textId="64ACDB13" w:rsidR="00517A6B" w:rsidRPr="00517A6B" w:rsidRDefault="00517A6B" w:rsidP="00972D95">
            <w:pPr>
              <w:autoSpaceDE w:val="0"/>
              <w:autoSpaceDN w:val="0"/>
              <w:adjustRightInd w:val="0"/>
              <w:spacing w:before="120" w:line="240" w:lineRule="auto"/>
            </w:pPr>
            <w:r w:rsidRPr="00517A6B">
              <w:t>JP Application No.:</w:t>
            </w:r>
          </w:p>
        </w:tc>
        <w:tc>
          <w:tcPr>
            <w:tcW w:w="2533" w:type="dxa"/>
            <w:tcBorders>
              <w:top w:val="single" w:sz="4" w:space="0" w:color="auto"/>
              <w:bottom w:val="single" w:sz="4" w:space="0" w:color="auto"/>
            </w:tcBorders>
            <w:vAlign w:val="bottom"/>
          </w:tcPr>
          <w:p w14:paraId="25472187" w14:textId="7EFA45B6" w:rsidR="00517A6B" w:rsidRPr="00517A6B" w:rsidRDefault="00517A6B" w:rsidP="00517A6B">
            <w:pPr>
              <w:autoSpaceDE w:val="0"/>
              <w:autoSpaceDN w:val="0"/>
              <w:adjustRightInd w:val="0"/>
            </w:pPr>
            <w:r>
              <w:t>&lt;&lt;JPserialNo&gt;&gt;</w:t>
            </w:r>
          </w:p>
        </w:tc>
        <w:tc>
          <w:tcPr>
            <w:tcW w:w="1530" w:type="dxa"/>
            <w:vAlign w:val="bottom"/>
          </w:tcPr>
          <w:p w14:paraId="7001393F" w14:textId="72BBEA3A" w:rsidR="00517A6B" w:rsidRDefault="00517A6B" w:rsidP="00517A6B">
            <w:pPr>
              <w:autoSpaceDE w:val="0"/>
              <w:autoSpaceDN w:val="0"/>
              <w:adjustRightInd w:val="0"/>
            </w:pPr>
            <w:r w:rsidRPr="00517A6B">
              <w:t xml:space="preserve">Filing Date:  </w:t>
            </w:r>
          </w:p>
        </w:tc>
        <w:tc>
          <w:tcPr>
            <w:tcW w:w="2358" w:type="dxa"/>
            <w:tcBorders>
              <w:top w:val="single" w:sz="4" w:space="0" w:color="auto"/>
              <w:bottom w:val="single" w:sz="4" w:space="0" w:color="auto"/>
            </w:tcBorders>
            <w:vAlign w:val="bottom"/>
          </w:tcPr>
          <w:p w14:paraId="511BF2D8" w14:textId="2E15A929" w:rsidR="00517A6B" w:rsidRPr="00517A6B" w:rsidRDefault="00517A6B" w:rsidP="00517A6B">
            <w:pPr>
              <w:autoSpaceDE w:val="0"/>
              <w:autoSpaceDN w:val="0"/>
              <w:adjustRightInd w:val="0"/>
            </w:pPr>
            <w:r>
              <w:t>&lt;&lt;JPfiledDate&gt;&gt;</w:t>
            </w:r>
          </w:p>
        </w:tc>
      </w:tr>
      <w:tr w:rsidR="00517A6B" w14:paraId="20496C54" w14:textId="384021EF" w:rsidTr="00767868">
        <w:tc>
          <w:tcPr>
            <w:tcW w:w="2435" w:type="dxa"/>
            <w:vAlign w:val="bottom"/>
          </w:tcPr>
          <w:p w14:paraId="21A144CD" w14:textId="565D415E" w:rsidR="00517A6B" w:rsidRPr="00517A6B" w:rsidRDefault="00517A6B" w:rsidP="00972D95">
            <w:pPr>
              <w:autoSpaceDE w:val="0"/>
              <w:autoSpaceDN w:val="0"/>
              <w:adjustRightInd w:val="0"/>
              <w:spacing w:before="120" w:line="240" w:lineRule="auto"/>
            </w:pPr>
            <w:r w:rsidRPr="00517A6B">
              <w:t>PCT Application No.:</w:t>
            </w:r>
          </w:p>
        </w:tc>
        <w:tc>
          <w:tcPr>
            <w:tcW w:w="2533" w:type="dxa"/>
            <w:tcBorders>
              <w:top w:val="single" w:sz="4" w:space="0" w:color="auto"/>
              <w:bottom w:val="single" w:sz="4" w:space="0" w:color="auto"/>
            </w:tcBorders>
            <w:vAlign w:val="bottom"/>
          </w:tcPr>
          <w:p w14:paraId="41089A55" w14:textId="30888748" w:rsidR="00517A6B" w:rsidRPr="00517A6B" w:rsidRDefault="00517A6B" w:rsidP="00517A6B">
            <w:pPr>
              <w:autoSpaceDE w:val="0"/>
              <w:autoSpaceDN w:val="0"/>
              <w:adjustRightInd w:val="0"/>
            </w:pPr>
            <w:r>
              <w:t>&lt;&lt;PCTserialNo&gt;&gt;</w:t>
            </w:r>
          </w:p>
        </w:tc>
        <w:tc>
          <w:tcPr>
            <w:tcW w:w="1530" w:type="dxa"/>
            <w:vAlign w:val="bottom"/>
          </w:tcPr>
          <w:p w14:paraId="42D92ABD" w14:textId="7E1C2097" w:rsidR="00517A6B" w:rsidRDefault="00517A6B" w:rsidP="00517A6B">
            <w:pPr>
              <w:autoSpaceDE w:val="0"/>
              <w:autoSpaceDN w:val="0"/>
              <w:adjustRightInd w:val="0"/>
            </w:pPr>
            <w:r w:rsidRPr="00517A6B">
              <w:t xml:space="preserve">Filing Date:  </w:t>
            </w:r>
          </w:p>
        </w:tc>
        <w:tc>
          <w:tcPr>
            <w:tcW w:w="2358" w:type="dxa"/>
            <w:tcBorders>
              <w:top w:val="single" w:sz="4" w:space="0" w:color="auto"/>
              <w:bottom w:val="single" w:sz="4" w:space="0" w:color="auto"/>
            </w:tcBorders>
            <w:vAlign w:val="bottom"/>
          </w:tcPr>
          <w:p w14:paraId="0F62A305" w14:textId="181B4209" w:rsidR="00517A6B" w:rsidRPr="00517A6B" w:rsidRDefault="00517A6B" w:rsidP="00517A6B">
            <w:pPr>
              <w:autoSpaceDE w:val="0"/>
              <w:autoSpaceDN w:val="0"/>
              <w:adjustRightInd w:val="0"/>
            </w:pPr>
            <w:r>
              <w:t>&lt;&lt;PCTfiledDate&gt;&gt;</w:t>
            </w:r>
          </w:p>
        </w:tc>
      </w:tr>
      <w:tr w:rsidR="00517A6B" w14:paraId="09CB4E39" w14:textId="5614BE72" w:rsidTr="00767868">
        <w:tc>
          <w:tcPr>
            <w:tcW w:w="2435" w:type="dxa"/>
            <w:vAlign w:val="bottom"/>
          </w:tcPr>
          <w:p w14:paraId="3BCD99EC" w14:textId="52A18857" w:rsidR="00517A6B" w:rsidRPr="00517A6B" w:rsidRDefault="00517A6B" w:rsidP="00972D95">
            <w:pPr>
              <w:autoSpaceDE w:val="0"/>
              <w:autoSpaceDN w:val="0"/>
              <w:adjustRightInd w:val="0"/>
              <w:spacing w:before="120" w:line="240" w:lineRule="auto"/>
            </w:pPr>
            <w:r w:rsidRPr="00517A6B">
              <w:lastRenderedPageBreak/>
              <w:t>US Application No.:</w:t>
            </w:r>
          </w:p>
        </w:tc>
        <w:tc>
          <w:tcPr>
            <w:tcW w:w="2533" w:type="dxa"/>
            <w:tcBorders>
              <w:top w:val="single" w:sz="4" w:space="0" w:color="auto"/>
              <w:bottom w:val="single" w:sz="4" w:space="0" w:color="auto"/>
            </w:tcBorders>
            <w:vAlign w:val="bottom"/>
          </w:tcPr>
          <w:p w14:paraId="0FDD0480" w14:textId="29B84799" w:rsidR="00517A6B" w:rsidRPr="00517A6B" w:rsidRDefault="00517A6B" w:rsidP="00517A6B">
            <w:pPr>
              <w:autoSpaceDE w:val="0"/>
              <w:autoSpaceDN w:val="0"/>
              <w:adjustRightInd w:val="0"/>
            </w:pPr>
            <w:r>
              <w:t>&lt;&lt;serialNo&gt;&gt;</w:t>
            </w:r>
          </w:p>
        </w:tc>
        <w:tc>
          <w:tcPr>
            <w:tcW w:w="1530" w:type="dxa"/>
            <w:vAlign w:val="bottom"/>
          </w:tcPr>
          <w:p w14:paraId="5996D08B" w14:textId="447DB1DA" w:rsidR="00517A6B" w:rsidRDefault="00517A6B" w:rsidP="00517A6B">
            <w:pPr>
              <w:autoSpaceDE w:val="0"/>
              <w:autoSpaceDN w:val="0"/>
              <w:adjustRightInd w:val="0"/>
            </w:pPr>
            <w:r w:rsidRPr="00517A6B">
              <w:t xml:space="preserve">Filing Date: </w:t>
            </w:r>
            <w:r>
              <w:t xml:space="preserve"> </w:t>
            </w:r>
          </w:p>
        </w:tc>
        <w:tc>
          <w:tcPr>
            <w:tcW w:w="2358" w:type="dxa"/>
            <w:tcBorders>
              <w:top w:val="single" w:sz="4" w:space="0" w:color="auto"/>
              <w:bottom w:val="single" w:sz="4" w:space="0" w:color="auto"/>
            </w:tcBorders>
            <w:vAlign w:val="bottom"/>
          </w:tcPr>
          <w:p w14:paraId="74DB0E20" w14:textId="251CE332" w:rsidR="00517A6B" w:rsidRPr="00517A6B" w:rsidRDefault="00517A6B" w:rsidP="00517A6B">
            <w:pPr>
              <w:autoSpaceDE w:val="0"/>
              <w:autoSpaceDN w:val="0"/>
              <w:adjustRightInd w:val="0"/>
            </w:pPr>
            <w:r>
              <w:t>&lt;&lt;filedDate&gt;&gt;</w:t>
            </w:r>
          </w:p>
        </w:tc>
      </w:tr>
      <w:tr w:rsidR="00972D95" w14:paraId="61A70D88" w14:textId="77777777" w:rsidTr="00767868">
        <w:tc>
          <w:tcPr>
            <w:tcW w:w="2435" w:type="dxa"/>
            <w:vAlign w:val="bottom"/>
          </w:tcPr>
          <w:p w14:paraId="376C6129" w14:textId="74A009A4" w:rsidR="00972D95" w:rsidRPr="00517A6B" w:rsidRDefault="00972D95" w:rsidP="00972D95">
            <w:pPr>
              <w:autoSpaceDE w:val="0"/>
              <w:autoSpaceDN w:val="0"/>
              <w:adjustRightInd w:val="0"/>
              <w:spacing w:before="120" w:line="240" w:lineRule="auto"/>
            </w:pPr>
            <w:r>
              <w:t>Country _____ Application No.</w:t>
            </w:r>
          </w:p>
        </w:tc>
        <w:tc>
          <w:tcPr>
            <w:tcW w:w="2533" w:type="dxa"/>
            <w:tcBorders>
              <w:top w:val="single" w:sz="4" w:space="0" w:color="auto"/>
              <w:bottom w:val="single" w:sz="4" w:space="0" w:color="auto"/>
            </w:tcBorders>
            <w:vAlign w:val="bottom"/>
          </w:tcPr>
          <w:p w14:paraId="53D83297" w14:textId="77777777" w:rsidR="00972D95" w:rsidRDefault="00972D95" w:rsidP="00517A6B">
            <w:pPr>
              <w:autoSpaceDE w:val="0"/>
              <w:autoSpaceDN w:val="0"/>
              <w:adjustRightInd w:val="0"/>
            </w:pPr>
          </w:p>
        </w:tc>
        <w:tc>
          <w:tcPr>
            <w:tcW w:w="1530" w:type="dxa"/>
            <w:vAlign w:val="bottom"/>
          </w:tcPr>
          <w:p w14:paraId="2819BCC0" w14:textId="371C825D" w:rsidR="00972D95" w:rsidRPr="00517A6B" w:rsidRDefault="00972D95" w:rsidP="00517A6B">
            <w:pPr>
              <w:autoSpaceDE w:val="0"/>
              <w:autoSpaceDN w:val="0"/>
              <w:adjustRightInd w:val="0"/>
            </w:pPr>
            <w:r>
              <w:t>Filing Date:</w:t>
            </w:r>
          </w:p>
        </w:tc>
        <w:tc>
          <w:tcPr>
            <w:tcW w:w="2358" w:type="dxa"/>
            <w:tcBorders>
              <w:top w:val="single" w:sz="4" w:space="0" w:color="auto"/>
              <w:bottom w:val="single" w:sz="4" w:space="0" w:color="auto"/>
            </w:tcBorders>
            <w:vAlign w:val="bottom"/>
          </w:tcPr>
          <w:p w14:paraId="7E6AC8D2" w14:textId="77777777" w:rsidR="00972D95" w:rsidRDefault="00972D95" w:rsidP="00517A6B">
            <w:pPr>
              <w:autoSpaceDE w:val="0"/>
              <w:autoSpaceDN w:val="0"/>
              <w:adjustRightInd w:val="0"/>
            </w:pPr>
          </w:p>
        </w:tc>
      </w:tr>
    </w:tbl>
    <w:p w14:paraId="306BCC42" w14:textId="77777777" w:rsidR="002B6BC6" w:rsidRDefault="002B6BC6" w:rsidP="00F53331">
      <w:pPr>
        <w:autoSpaceDE w:val="0"/>
        <w:autoSpaceDN w:val="0"/>
        <w:adjustRightInd w:val="0"/>
      </w:pPr>
    </w:p>
    <w:p w14:paraId="2CCBD8CC" w14:textId="5651CF65" w:rsidR="00F53331" w:rsidRPr="00F53331" w:rsidRDefault="00F53331" w:rsidP="00F53331">
      <w:pPr>
        <w:autoSpaceDE w:val="0"/>
        <w:autoSpaceDN w:val="0"/>
        <w:adjustRightInd w:val="0"/>
        <w:ind w:firstLine="720"/>
      </w:pPr>
      <w:r w:rsidRPr="00F53331">
        <w:rPr>
          <w:b/>
          <w:bCs/>
        </w:rPr>
        <w:t>WHEREAS</w:t>
      </w:r>
      <w:r w:rsidRPr="00F53331">
        <w:t xml:space="preserve">, </w:t>
      </w:r>
      <w:r w:rsidR="004A4FD1">
        <w:t>&lt;&lt;assignee&gt;&gt;</w:t>
      </w:r>
      <w:r w:rsidRPr="00F53331">
        <w:t xml:space="preserve"> (hereinafter referred to as Assignee), a Corporation</w:t>
      </w:r>
      <w:r>
        <w:t xml:space="preserve"> </w:t>
      </w:r>
      <w:r w:rsidRPr="00F53331">
        <w:t xml:space="preserve">organized under and pursuant to the laws of </w:t>
      </w:r>
      <w:r w:rsidR="00C30F9C">
        <w:t xml:space="preserve">&lt;&lt;incorp&gt;&gt; </w:t>
      </w:r>
      <w:r w:rsidRPr="00F53331">
        <w:t>having its principal place of</w:t>
      </w:r>
      <w:r>
        <w:t xml:space="preserve"> </w:t>
      </w:r>
      <w:r w:rsidRPr="00F53331">
        <w:t>business at</w:t>
      </w:r>
      <w:r w:rsidR="004A4FD1">
        <w:t xml:space="preserve"> &lt;&lt;assigneeAddress&gt;&gt;</w:t>
      </w:r>
      <w:r w:rsidRPr="00F53331">
        <w:t>, is desirous of acquiring the entire right, title and interest in</w:t>
      </w:r>
      <w:r>
        <w:t xml:space="preserve"> </w:t>
      </w:r>
      <w:r w:rsidRPr="00F53331">
        <w:t>and to said inventions and said Application for Letters Patent of the United States, People’s</w:t>
      </w:r>
      <w:r>
        <w:t xml:space="preserve"> </w:t>
      </w:r>
      <w:r w:rsidRPr="00F53331">
        <w:t>Republic of China and all foreign countries, and in and to any Letters Patent of the United</w:t>
      </w:r>
      <w:r>
        <w:t xml:space="preserve"> </w:t>
      </w:r>
      <w:r w:rsidRPr="00F53331">
        <w:t>States, People’s Republic of China and all foreign countries to be obtained there</w:t>
      </w:r>
      <w:r w:rsidR="00FE1C50">
        <w:t>to</w:t>
      </w:r>
      <w:r w:rsidRPr="00F53331">
        <w:t xml:space="preserve"> and</w:t>
      </w:r>
      <w:r>
        <w:t xml:space="preserve"> </w:t>
      </w:r>
      <w:r w:rsidRPr="00F53331">
        <w:t>there</w:t>
      </w:r>
      <w:r w:rsidR="00FE1C50">
        <w:t>from</w:t>
      </w:r>
      <w:r w:rsidRPr="00F53331">
        <w:t>.</w:t>
      </w:r>
    </w:p>
    <w:p w14:paraId="02DC90F1" w14:textId="54B85B55" w:rsidR="00F53331" w:rsidRPr="00F53331" w:rsidRDefault="00F53331" w:rsidP="00F53331">
      <w:pPr>
        <w:autoSpaceDE w:val="0"/>
        <w:autoSpaceDN w:val="0"/>
        <w:adjustRightInd w:val="0"/>
        <w:ind w:firstLine="720"/>
      </w:pPr>
      <w:r w:rsidRPr="00F53331">
        <w:rPr>
          <w:b/>
          <w:bCs/>
        </w:rPr>
        <w:t>NOW, THEREFORE</w:t>
      </w:r>
      <w:r w:rsidRPr="00F53331">
        <w:t>, to all whom it may concern, be it known that for good and</w:t>
      </w:r>
      <w:r>
        <w:t xml:space="preserve"> </w:t>
      </w:r>
      <w:r w:rsidRPr="00F53331">
        <w:t>sufficient consideration, the receipt of which is hereby acknowledged, Assignor(s) have sold,</w:t>
      </w:r>
      <w:r>
        <w:t xml:space="preserve"> </w:t>
      </w:r>
      <w:r w:rsidRPr="00F53331">
        <w:t>assigned, transferred and set over, and by these presents do hereby sell, assign, transfer and</w:t>
      </w:r>
      <w:r>
        <w:t xml:space="preserve"> </w:t>
      </w:r>
      <w:r w:rsidRPr="00F53331">
        <w:t>set over, unto Assignee, its successors, legal representatives and assigns, the entire right, title</w:t>
      </w:r>
      <w:r>
        <w:t xml:space="preserve"> </w:t>
      </w:r>
      <w:r w:rsidRPr="00F53331">
        <w:t>and interest in and to the above-mentioned inventions and applications for Letters Patent, and</w:t>
      </w:r>
      <w:r>
        <w:t xml:space="preserve"> </w:t>
      </w:r>
      <w:r w:rsidRPr="00F53331">
        <w:t>in and to any and all direct and indirect provisionals, national stage applications, divisions,</w:t>
      </w:r>
      <w:r>
        <w:t xml:space="preserve"> </w:t>
      </w:r>
      <w:r w:rsidRPr="00F53331">
        <w:t xml:space="preserve">continuations, continuations-in-part, substitutions, </w:t>
      </w:r>
      <w:r w:rsidR="00FE1C50">
        <w:t xml:space="preserve">renewals, </w:t>
      </w:r>
      <w:r w:rsidRPr="00F53331">
        <w:t>re-exams, and reissues of said application,</w:t>
      </w:r>
      <w:r>
        <w:t xml:space="preserve"> </w:t>
      </w:r>
      <w:r w:rsidRPr="00F53331">
        <w:t>and any and all Letters Patent in the United States, People’s Republic of China and all foreign</w:t>
      </w:r>
      <w:r>
        <w:t xml:space="preserve"> </w:t>
      </w:r>
      <w:r w:rsidRPr="00F53331">
        <w:t>countries which may be granted therefore and thereon, and reissues, reexaminations and</w:t>
      </w:r>
      <w:r>
        <w:t xml:space="preserve"> </w:t>
      </w:r>
      <w:r w:rsidRPr="00F53331">
        <w:t>extensions of said Letters Patent; the right to apply for Letters Patent directly in its own name</w:t>
      </w:r>
      <w:r>
        <w:t xml:space="preserve"> </w:t>
      </w:r>
      <w:r w:rsidRPr="00F53331">
        <w:t>where applicable; the right to claim priority of the filing date of the application for Letters Patent</w:t>
      </w:r>
      <w:r>
        <w:t xml:space="preserve"> </w:t>
      </w:r>
      <w:r w:rsidRPr="00F53331">
        <w:t>filed under the laws of the applicable country and under the provisions of any and all</w:t>
      </w:r>
      <w:r>
        <w:t xml:space="preserve"> </w:t>
      </w:r>
      <w:r w:rsidRPr="00F53331">
        <w:t>international conventions</w:t>
      </w:r>
      <w:r w:rsidR="00FE1C50">
        <w:t>, agreements</w:t>
      </w:r>
      <w:r w:rsidRPr="00F53331">
        <w:t xml:space="preserve"> and treaties; and all rights under the International Convention for the</w:t>
      </w:r>
      <w:r>
        <w:t xml:space="preserve"> </w:t>
      </w:r>
      <w:r w:rsidRPr="00F53331">
        <w:t>Protection of Industrial Property, the same to be held and enjoyed by Assignee, for its own use</w:t>
      </w:r>
      <w:r>
        <w:t xml:space="preserve"> </w:t>
      </w:r>
      <w:r w:rsidRPr="00F53331">
        <w:t>and benefit and the use and benefit of its successors, legal representatives and assigns, to the</w:t>
      </w:r>
      <w:r>
        <w:t xml:space="preserve"> </w:t>
      </w:r>
      <w:r w:rsidRPr="00F53331">
        <w:t>full end of the term or terms for which Letters Patent may be granted and/or extended, as fully</w:t>
      </w:r>
      <w:r>
        <w:t xml:space="preserve"> </w:t>
      </w:r>
      <w:r w:rsidRPr="00F53331">
        <w:t>and entirely as the same would have been held and enjoyed by Assignors, had this sale and</w:t>
      </w:r>
      <w:r>
        <w:t xml:space="preserve"> </w:t>
      </w:r>
      <w:r w:rsidRPr="00F53331">
        <w:t>assignment not been made.</w:t>
      </w:r>
    </w:p>
    <w:p w14:paraId="273129C3" w14:textId="4C2D3C6F" w:rsidR="00F53331" w:rsidRPr="00F53331" w:rsidRDefault="00F53331" w:rsidP="00F53331">
      <w:pPr>
        <w:autoSpaceDE w:val="0"/>
        <w:autoSpaceDN w:val="0"/>
        <w:adjustRightInd w:val="0"/>
        <w:ind w:firstLine="720"/>
      </w:pPr>
      <w:r w:rsidRPr="00F53331">
        <w:rPr>
          <w:b/>
          <w:bCs/>
        </w:rPr>
        <w:lastRenderedPageBreak/>
        <w:t xml:space="preserve">AND </w:t>
      </w:r>
      <w:r w:rsidRPr="00F53331">
        <w:t>for the same consideration, Assignors hereby represent and warrant to</w:t>
      </w:r>
      <w:r>
        <w:t xml:space="preserve"> </w:t>
      </w:r>
      <w:r w:rsidRPr="00F53331">
        <w:t>Assignee, its successors, legal representatives and assigns, that, at the time of execution and</w:t>
      </w:r>
      <w:r>
        <w:t xml:space="preserve"> </w:t>
      </w:r>
      <w:r w:rsidRPr="00F53331">
        <w:t>delivery of these presents, except for any rights, titles and/or interests that have arisen to</w:t>
      </w:r>
      <w:r>
        <w:t xml:space="preserve"> </w:t>
      </w:r>
      <w:r w:rsidRPr="00F53331">
        <w:t>Assignee under law or that have already been transferred to Assignee, Assignors are the sole</w:t>
      </w:r>
      <w:r>
        <w:t xml:space="preserve"> </w:t>
      </w:r>
      <w:r w:rsidRPr="00F53331">
        <w:t>and lawful owners of the entire right, title and interest in and to the said inventions and</w:t>
      </w:r>
      <w:r>
        <w:t xml:space="preserve"> </w:t>
      </w:r>
      <w:r w:rsidRPr="00F53331">
        <w:t>application for Letters Patent above-mentioned, and that the same are unencumbered and that</w:t>
      </w:r>
      <w:r>
        <w:t xml:space="preserve"> </w:t>
      </w:r>
      <w:r w:rsidRPr="00F53331">
        <w:t>Assignors have good and full right and lawful authority to sell and convey the same in the</w:t>
      </w:r>
      <w:r>
        <w:t xml:space="preserve"> </w:t>
      </w:r>
      <w:r w:rsidRPr="00F53331">
        <w:t>manner herein set forth.</w:t>
      </w:r>
    </w:p>
    <w:p w14:paraId="17C3D191" w14:textId="76EB9CD7" w:rsidR="00F53331" w:rsidRPr="00F53331" w:rsidRDefault="00F53331" w:rsidP="00F53331">
      <w:pPr>
        <w:autoSpaceDE w:val="0"/>
        <w:autoSpaceDN w:val="0"/>
        <w:adjustRightInd w:val="0"/>
        <w:ind w:firstLine="720"/>
      </w:pPr>
      <w:r w:rsidRPr="00F53331">
        <w:rPr>
          <w:b/>
          <w:bCs/>
        </w:rPr>
        <w:t xml:space="preserve">AND </w:t>
      </w:r>
      <w:r w:rsidRPr="00F53331">
        <w:t>for the same consideration, Assignors hereby covenant and agree to and with</w:t>
      </w:r>
      <w:r>
        <w:t xml:space="preserve"> </w:t>
      </w:r>
      <w:r w:rsidRPr="00F53331">
        <w:t>Assignee, its successors, legal representatives and assigns, that Assignors will sign all papers</w:t>
      </w:r>
      <w:r>
        <w:t xml:space="preserve"> </w:t>
      </w:r>
      <w:r w:rsidRPr="00F53331">
        <w:t>and documents, take all lawful oaths and do all acts necessary or required to be done for the</w:t>
      </w:r>
      <w:r>
        <w:t xml:space="preserve"> </w:t>
      </w:r>
      <w:r w:rsidRPr="00F53331">
        <w:t>procurement, maintenance, enforcement and defense of any Letters Patent and applications</w:t>
      </w:r>
      <w:r>
        <w:t xml:space="preserve"> </w:t>
      </w:r>
      <w:r w:rsidRPr="00F53331">
        <w:t>for Letters Patent for said inventions, without charge to Assignee, its successors, legal</w:t>
      </w:r>
      <w:r>
        <w:t xml:space="preserve"> </w:t>
      </w:r>
      <w:r w:rsidRPr="00F53331">
        <w:t>representatives and assigns, whenever counsel of Assignee, or counsel of its successors,</w:t>
      </w:r>
      <w:r>
        <w:t xml:space="preserve"> </w:t>
      </w:r>
      <w:r w:rsidRPr="00F53331">
        <w:t>legal representatives and assigns, shall advise: that any proceeding in connection with said</w:t>
      </w:r>
      <w:r>
        <w:t xml:space="preserve"> </w:t>
      </w:r>
      <w:r w:rsidR="00FE1C50">
        <w:t xml:space="preserve">Letters Patent or application for Letters Patent, </w:t>
      </w:r>
      <w:r w:rsidRPr="00F53331">
        <w:t>or any proceeding in connection with</w:t>
      </w:r>
      <w:r>
        <w:t xml:space="preserve"> </w:t>
      </w:r>
      <w:r w:rsidRPr="00F53331">
        <w:t>any Letters Patent or applications for Letters Patent for said inventions including but not limited</w:t>
      </w:r>
      <w:r>
        <w:t xml:space="preserve"> </w:t>
      </w:r>
      <w:r w:rsidRPr="00F53331">
        <w:t>to interference proceedings,</w:t>
      </w:r>
      <w:r w:rsidR="0023495A">
        <w:t xml:space="preserve"> division, continuation or</w:t>
      </w:r>
      <w:r>
        <w:t xml:space="preserve"> </w:t>
      </w:r>
      <w:r w:rsidRPr="00F53331">
        <w:t>continuation-in-part of any application for Letters Patent, or any reissue, reexamination or</w:t>
      </w:r>
      <w:r>
        <w:t xml:space="preserve"> </w:t>
      </w:r>
      <w:r w:rsidRPr="00F53331">
        <w:t>extension of any Letters Patent, to be obtained thereon, is lawful and desirable.</w:t>
      </w:r>
    </w:p>
    <w:p w14:paraId="49D75889" w14:textId="62255F76" w:rsidR="00F53331" w:rsidRPr="00F53331" w:rsidRDefault="00F53331" w:rsidP="00F53331">
      <w:pPr>
        <w:autoSpaceDE w:val="0"/>
        <w:autoSpaceDN w:val="0"/>
        <w:adjustRightInd w:val="0"/>
        <w:ind w:firstLine="720"/>
      </w:pPr>
      <w:r w:rsidRPr="00F53331">
        <w:rPr>
          <w:b/>
          <w:bCs/>
        </w:rPr>
        <w:t xml:space="preserve">AND </w:t>
      </w:r>
      <w:r w:rsidRPr="00F53331">
        <w:t>Assignors acknowledge an obligation of assignment of this invention to</w:t>
      </w:r>
      <w:r>
        <w:t xml:space="preserve"> </w:t>
      </w:r>
      <w:r w:rsidRPr="00F53331">
        <w:t>Assignee at the time the invention was made.</w:t>
      </w:r>
    </w:p>
    <w:p w14:paraId="0D91B3C2" w14:textId="1793885F" w:rsidR="00F53331" w:rsidRDefault="00F53331" w:rsidP="002B6BC6">
      <w:pPr>
        <w:autoSpaceDE w:val="0"/>
        <w:autoSpaceDN w:val="0"/>
        <w:adjustRightInd w:val="0"/>
        <w:ind w:firstLine="720"/>
      </w:pPr>
      <w:r w:rsidRPr="00F53331">
        <w:t>I hereby grant Assignee(s), the power to insert on this assignment any further</w:t>
      </w:r>
      <w:r w:rsidR="002B6BC6">
        <w:t xml:space="preserve"> </w:t>
      </w:r>
      <w:r w:rsidRPr="00F53331">
        <w:t>identification which may be necessary or desirable in order to comply with the rules of the</w:t>
      </w:r>
      <w:r w:rsidR="002B6BC6">
        <w:t xml:space="preserve"> </w:t>
      </w:r>
      <w:r w:rsidRPr="00F53331">
        <w:t>United States Patent and Trademark office, the People’s Republic of China National</w:t>
      </w:r>
      <w:r w:rsidR="002B6BC6">
        <w:t xml:space="preserve"> </w:t>
      </w:r>
      <w:r w:rsidRPr="00F53331">
        <w:t>Intellectual Property Administration and/or any other</w:t>
      </w:r>
      <w:r w:rsidR="0023495A">
        <w:t xml:space="preserve"> national patent office and international receiving office</w:t>
      </w:r>
      <w:r w:rsidRPr="00F53331">
        <w:t xml:space="preserve"> for recordation of this</w:t>
      </w:r>
      <w:r w:rsidR="002B6BC6">
        <w:t xml:space="preserve"> </w:t>
      </w:r>
      <w:r w:rsidRPr="00F53331">
        <w:t>document, including the power to insert on this assignment the application number and filing</w:t>
      </w:r>
      <w:r w:rsidR="002B6BC6">
        <w:t xml:space="preserve"> </w:t>
      </w:r>
      <w:r w:rsidRPr="00F53331">
        <w:t>date of said application when known.</w:t>
      </w:r>
    </w:p>
    <w:p w14:paraId="54281BB1" w14:textId="08085694" w:rsidR="002B6BC6" w:rsidRPr="00F53331" w:rsidRDefault="002B6BC6" w:rsidP="002B6BC6">
      <w:pPr>
        <w:autoSpaceDE w:val="0"/>
        <w:autoSpaceDN w:val="0"/>
        <w:adjustRightInd w:val="0"/>
      </w:pPr>
    </w:p>
    <w:p w14:paraId="07E3B9B6" w14:textId="77777777" w:rsidR="009E35CA" w:rsidRDefault="009E35CA" w:rsidP="001F5417">
      <w:pPr>
        <w:autoSpaceDE w:val="0"/>
        <w:autoSpaceDN w:val="0"/>
        <w:adjustRightInd w:val="0"/>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
        <w:gridCol w:w="2907"/>
        <w:gridCol w:w="234"/>
        <w:gridCol w:w="1203"/>
        <w:gridCol w:w="3776"/>
      </w:tblGrid>
      <w:tr w:rsidR="00565D94" w14:paraId="6B36DCAA" w14:textId="77777777" w:rsidTr="00565D94">
        <w:tc>
          <w:tcPr>
            <w:tcW w:w="736" w:type="dxa"/>
          </w:tcPr>
          <w:p w14:paraId="7A102B02" w14:textId="77777777" w:rsidR="00565D94" w:rsidRDefault="00565D94" w:rsidP="00412F25">
            <w:pPr>
              <w:spacing w:line="240" w:lineRule="auto"/>
            </w:pPr>
            <w:r>
              <w:lastRenderedPageBreak/>
              <w:t>Date:</w:t>
            </w:r>
          </w:p>
        </w:tc>
        <w:tc>
          <w:tcPr>
            <w:tcW w:w="3073" w:type="dxa"/>
            <w:tcBorders>
              <w:bottom w:val="single" w:sz="4" w:space="0" w:color="auto"/>
            </w:tcBorders>
          </w:tcPr>
          <w:p w14:paraId="594EE45D" w14:textId="3F7D4651" w:rsidR="00565D94" w:rsidRDefault="00565D94" w:rsidP="00412F25">
            <w:pPr>
              <w:spacing w:line="240" w:lineRule="auto"/>
            </w:pPr>
            <w:r w:rsidRPr="005122AA">
              <w:t>&lt;&lt;signatureDate&gt;&gt;</w:t>
            </w:r>
          </w:p>
        </w:tc>
        <w:tc>
          <w:tcPr>
            <w:tcW w:w="236" w:type="dxa"/>
          </w:tcPr>
          <w:p w14:paraId="429B9695" w14:textId="77777777" w:rsidR="00565D94" w:rsidRDefault="00565D94" w:rsidP="00412F25">
            <w:pPr>
              <w:spacing w:line="240" w:lineRule="auto"/>
            </w:pPr>
          </w:p>
        </w:tc>
        <w:tc>
          <w:tcPr>
            <w:tcW w:w="1195" w:type="dxa"/>
          </w:tcPr>
          <w:p w14:paraId="65ECA0F4" w14:textId="77777777" w:rsidR="00565D94" w:rsidRDefault="00565D94" w:rsidP="00412F25">
            <w:pPr>
              <w:spacing w:line="240" w:lineRule="auto"/>
            </w:pPr>
            <w:r>
              <w:t>Signature:</w:t>
            </w:r>
          </w:p>
        </w:tc>
        <w:tc>
          <w:tcPr>
            <w:tcW w:w="4110" w:type="dxa"/>
            <w:tcBorders>
              <w:bottom w:val="single" w:sz="4" w:space="0" w:color="auto"/>
            </w:tcBorders>
          </w:tcPr>
          <w:p w14:paraId="41E78DC7" w14:textId="30A16696" w:rsidR="00565D94" w:rsidRDefault="00565D94" w:rsidP="00412F25">
            <w:pPr>
              <w:spacing w:line="240" w:lineRule="auto"/>
            </w:pPr>
            <w:r w:rsidRPr="005122AA">
              <w:t>&lt;&lt;echoSignature&gt;&gt;</w:t>
            </w:r>
          </w:p>
        </w:tc>
      </w:tr>
      <w:tr w:rsidR="00565D94" w14:paraId="137D0E7C" w14:textId="77777777" w:rsidTr="00565D94">
        <w:tc>
          <w:tcPr>
            <w:tcW w:w="736" w:type="dxa"/>
          </w:tcPr>
          <w:p w14:paraId="32BC49A3" w14:textId="77777777" w:rsidR="00565D94" w:rsidRDefault="00565D94" w:rsidP="00412F25">
            <w:pPr>
              <w:spacing w:line="240" w:lineRule="auto"/>
            </w:pPr>
          </w:p>
        </w:tc>
        <w:tc>
          <w:tcPr>
            <w:tcW w:w="3073" w:type="dxa"/>
            <w:tcBorders>
              <w:top w:val="single" w:sz="4" w:space="0" w:color="auto"/>
            </w:tcBorders>
          </w:tcPr>
          <w:p w14:paraId="7C61D0FF" w14:textId="77777777" w:rsidR="00565D94" w:rsidRDefault="00565D94" w:rsidP="00412F25">
            <w:pPr>
              <w:spacing w:line="240" w:lineRule="auto"/>
            </w:pPr>
          </w:p>
        </w:tc>
        <w:tc>
          <w:tcPr>
            <w:tcW w:w="236" w:type="dxa"/>
          </w:tcPr>
          <w:p w14:paraId="4F9BBE39" w14:textId="77777777" w:rsidR="00565D94" w:rsidRDefault="00565D94" w:rsidP="00412F25">
            <w:pPr>
              <w:spacing w:line="240" w:lineRule="auto"/>
            </w:pPr>
          </w:p>
        </w:tc>
        <w:tc>
          <w:tcPr>
            <w:tcW w:w="1195" w:type="dxa"/>
          </w:tcPr>
          <w:p w14:paraId="24DD66A7" w14:textId="77777777" w:rsidR="00565D94" w:rsidRDefault="00565D94" w:rsidP="00412F25">
            <w:pPr>
              <w:spacing w:line="240" w:lineRule="auto"/>
            </w:pPr>
          </w:p>
        </w:tc>
        <w:tc>
          <w:tcPr>
            <w:tcW w:w="4110" w:type="dxa"/>
            <w:tcBorders>
              <w:top w:val="single" w:sz="4" w:space="0" w:color="auto"/>
            </w:tcBorders>
          </w:tcPr>
          <w:p w14:paraId="5CB7D541" w14:textId="77777777" w:rsidR="00565D94" w:rsidRDefault="00565D94" w:rsidP="00412F25">
            <w:pPr>
              <w:spacing w:line="240" w:lineRule="auto"/>
            </w:pPr>
            <w:r>
              <w:t>&lt;&lt;inventorName&gt;&gt;</w:t>
            </w:r>
          </w:p>
        </w:tc>
      </w:tr>
    </w:tbl>
    <w:p w14:paraId="3CDB9D6A" w14:textId="46237F19" w:rsidR="002B6BC6" w:rsidRDefault="002B6BC6" w:rsidP="001F5417">
      <w:pPr>
        <w:autoSpaceDE w:val="0"/>
        <w:autoSpaceDN w:val="0"/>
        <w:adjustRightInd w:val="0"/>
        <w:spacing w:line="240" w:lineRule="auto"/>
      </w:pPr>
    </w:p>
    <w:tbl>
      <w:tblPr>
        <w:tblW w:w="9360" w:type="dxa"/>
        <w:tblInd w:w="8" w:type="dxa"/>
        <w:tblLayout w:type="fixed"/>
        <w:tblCellMar>
          <w:left w:w="0" w:type="dxa"/>
          <w:right w:w="0" w:type="dxa"/>
        </w:tblCellMar>
        <w:tblLook w:val="0000" w:firstRow="0" w:lastRow="0" w:firstColumn="0" w:lastColumn="0" w:noHBand="0" w:noVBand="0"/>
      </w:tblPr>
      <w:tblGrid>
        <w:gridCol w:w="712"/>
        <w:gridCol w:w="2970"/>
        <w:gridCol w:w="1178"/>
        <w:gridCol w:w="4500"/>
      </w:tblGrid>
      <w:tr w:rsidR="0023495A" w:rsidRPr="003B4649" w14:paraId="59E6087F" w14:textId="77777777" w:rsidTr="0044378F">
        <w:trPr>
          <w:cantSplit/>
          <w:trHeight w:hRule="exact" w:val="810"/>
        </w:trPr>
        <w:tc>
          <w:tcPr>
            <w:tcW w:w="712" w:type="dxa"/>
            <w:vAlign w:val="bottom"/>
          </w:tcPr>
          <w:p w14:paraId="70E461D3" w14:textId="77777777" w:rsidR="0023495A" w:rsidRPr="0023495A" w:rsidRDefault="0023495A" w:rsidP="00BA43F3">
            <w:pPr>
              <w:pStyle w:val="BodySingle"/>
              <w:keepNext/>
              <w:rPr>
                <w:rFonts w:ascii="Times New Roman" w:eastAsia="Times New Roman" w:hAnsi="Times New Roman" w:cs="Times New Roman"/>
                <w:szCs w:val="24"/>
              </w:rPr>
            </w:pPr>
            <w:r w:rsidRPr="0023495A">
              <w:rPr>
                <w:rFonts w:ascii="Times New Roman" w:hAnsi="Times New Roman" w:cs="Times New Roman"/>
                <w:szCs w:val="24"/>
              </w:rPr>
              <w:t>Date:</w:t>
            </w:r>
          </w:p>
        </w:tc>
        <w:tc>
          <w:tcPr>
            <w:tcW w:w="2970" w:type="dxa"/>
            <w:tcBorders>
              <w:bottom w:val="single" w:sz="4" w:space="0" w:color="auto"/>
            </w:tcBorders>
          </w:tcPr>
          <w:p w14:paraId="0489BF03" w14:textId="77777777" w:rsidR="0023495A" w:rsidRPr="0023495A" w:rsidRDefault="0023495A" w:rsidP="00D97B99">
            <w:pPr>
              <w:pStyle w:val="BodySingle"/>
              <w:keepNext/>
              <w:rPr>
                <w:rFonts w:ascii="Times New Roman" w:eastAsia="Times New Roman" w:hAnsi="Times New Roman" w:cs="Times New Roman"/>
                <w:szCs w:val="24"/>
              </w:rPr>
            </w:pPr>
          </w:p>
          <w:p w14:paraId="3371842C" w14:textId="77777777" w:rsidR="0023495A" w:rsidRPr="0023495A" w:rsidRDefault="0023495A" w:rsidP="00D97B99">
            <w:pPr>
              <w:pStyle w:val="BodySingle"/>
              <w:keepNext/>
              <w:rPr>
                <w:rFonts w:ascii="Times New Roman" w:eastAsia="Times New Roman" w:hAnsi="Times New Roman" w:cs="Times New Roman"/>
                <w:color w:val="FFFFFF"/>
                <w:szCs w:val="24"/>
              </w:rPr>
            </w:pPr>
          </w:p>
          <w:p w14:paraId="24E85AA9" w14:textId="73DF42CE" w:rsidR="0023495A" w:rsidRPr="0023495A" w:rsidRDefault="0023495A" w:rsidP="00BA43F3">
            <w:pPr>
              <w:spacing w:line="240" w:lineRule="auto"/>
            </w:pPr>
            <w:r w:rsidRPr="0023495A">
              <w:rPr>
                <w:color w:val="FFFFFF"/>
              </w:rPr>
              <w:t>\</w:t>
            </w:r>
            <w:r w:rsidR="00C7472F" w:rsidRPr="00C7472F">
              <w:t>&lt;&lt;clientDate&gt;&gt;</w:t>
            </w:r>
          </w:p>
        </w:tc>
        <w:tc>
          <w:tcPr>
            <w:tcW w:w="1178" w:type="dxa"/>
            <w:vAlign w:val="bottom"/>
          </w:tcPr>
          <w:p w14:paraId="00EAD499" w14:textId="77777777" w:rsidR="0023495A" w:rsidRPr="0023495A" w:rsidRDefault="0023495A" w:rsidP="00D97B99">
            <w:pPr>
              <w:pStyle w:val="BodySingle"/>
              <w:keepNext/>
              <w:jc w:val="right"/>
              <w:rPr>
                <w:rFonts w:ascii="Times New Roman" w:eastAsia="Times New Roman" w:hAnsi="Times New Roman" w:cs="Times New Roman"/>
                <w:szCs w:val="24"/>
              </w:rPr>
            </w:pPr>
            <w:r w:rsidRPr="0023495A">
              <w:rPr>
                <w:rFonts w:ascii="Times New Roman" w:hAnsi="Times New Roman" w:cs="Times New Roman"/>
                <w:szCs w:val="24"/>
              </w:rPr>
              <w:t>Signature:</w:t>
            </w:r>
          </w:p>
        </w:tc>
        <w:tc>
          <w:tcPr>
            <w:tcW w:w="4500" w:type="dxa"/>
            <w:tcBorders>
              <w:bottom w:val="single" w:sz="4" w:space="0" w:color="auto"/>
            </w:tcBorders>
            <w:vAlign w:val="center"/>
          </w:tcPr>
          <w:p w14:paraId="4BEAA4D5" w14:textId="77777777" w:rsidR="0023495A" w:rsidRPr="0023495A" w:rsidRDefault="0023495A" w:rsidP="00D97B99">
            <w:pPr>
              <w:pStyle w:val="BodySingle"/>
              <w:keepNext/>
              <w:rPr>
                <w:rFonts w:ascii="Times New Roman" w:eastAsia="Times New Roman" w:hAnsi="Times New Roman" w:cs="Times New Roman"/>
                <w:szCs w:val="24"/>
              </w:rPr>
            </w:pPr>
          </w:p>
          <w:p w14:paraId="03C26284" w14:textId="77777777" w:rsidR="0023495A" w:rsidRPr="0023495A" w:rsidRDefault="0023495A" w:rsidP="00D97B99">
            <w:pPr>
              <w:pStyle w:val="BodySingle"/>
              <w:keepNext/>
              <w:rPr>
                <w:rFonts w:ascii="Times New Roman" w:eastAsia="Times New Roman" w:hAnsi="Times New Roman" w:cs="Times New Roman"/>
                <w:szCs w:val="24"/>
              </w:rPr>
            </w:pPr>
          </w:p>
          <w:p w14:paraId="534A0671" w14:textId="00920D9F" w:rsidR="0023495A" w:rsidRPr="0023495A" w:rsidRDefault="0023495A" w:rsidP="00D97B99">
            <w:pPr>
              <w:pStyle w:val="BodySingle"/>
              <w:keepNext/>
              <w:rPr>
                <w:rFonts w:ascii="Times New Roman" w:eastAsia="Times New Roman" w:hAnsi="Times New Roman" w:cs="Times New Roman"/>
                <w:color w:val="FFFFFF"/>
                <w:szCs w:val="24"/>
              </w:rPr>
            </w:pPr>
            <w:r w:rsidRPr="0023495A">
              <w:rPr>
                <w:rFonts w:ascii="Times New Roman" w:eastAsia="Times New Roman" w:hAnsi="Times New Roman" w:cs="Times New Roman"/>
                <w:color w:val="FFFFFF"/>
                <w:szCs w:val="24"/>
              </w:rPr>
              <w:t>\</w:t>
            </w:r>
            <w:r w:rsidRPr="00C7472F">
              <w:rPr>
                <w:rFonts w:ascii="Times New Roman" w:eastAsia="Times New Roman" w:hAnsi="Times New Roman" w:cs="Times New Roman"/>
                <w:color w:val="FFFFFF"/>
                <w:szCs w:val="24"/>
              </w:rPr>
              <w:t>\</w:t>
            </w:r>
            <w:r w:rsidR="00C7472F" w:rsidRPr="00C7472F">
              <w:rPr>
                <w:rFonts w:ascii="Times New Roman" w:hAnsi="Times New Roman" w:cs="Times New Roman"/>
              </w:rPr>
              <w:t>&lt;&lt;clientSignature&gt;&gt;</w:t>
            </w:r>
          </w:p>
        </w:tc>
      </w:tr>
      <w:tr w:rsidR="0023495A" w:rsidRPr="00FA6B6E" w14:paraId="3C67888D" w14:textId="77777777" w:rsidTr="00BA43F3">
        <w:trPr>
          <w:cantSplit/>
        </w:trPr>
        <w:tc>
          <w:tcPr>
            <w:tcW w:w="4860" w:type="dxa"/>
            <w:gridSpan w:val="3"/>
          </w:tcPr>
          <w:p w14:paraId="68E0DC1B" w14:textId="77777777" w:rsidR="0023495A" w:rsidRPr="0023495A" w:rsidRDefault="0023495A" w:rsidP="00D97B99">
            <w:pPr>
              <w:pStyle w:val="BodySingle"/>
              <w:keepNext/>
              <w:rPr>
                <w:rFonts w:ascii="Times New Roman" w:eastAsia="Times New Roman" w:hAnsi="Times New Roman" w:cs="Times New Roman"/>
                <w:szCs w:val="24"/>
              </w:rPr>
            </w:pPr>
          </w:p>
        </w:tc>
        <w:tc>
          <w:tcPr>
            <w:tcW w:w="4500" w:type="dxa"/>
            <w:vAlign w:val="center"/>
          </w:tcPr>
          <w:p w14:paraId="1568EE33" w14:textId="77777777" w:rsidR="0023495A" w:rsidRPr="0023495A" w:rsidRDefault="0023495A" w:rsidP="00D97B99">
            <w:pPr>
              <w:pStyle w:val="BodySingle"/>
              <w:keepNext/>
              <w:rPr>
                <w:rFonts w:ascii="Times New Roman" w:hAnsi="Times New Roman" w:cs="Times New Roman"/>
                <w:color w:val="FFFFFF"/>
                <w:szCs w:val="24"/>
              </w:rPr>
            </w:pPr>
            <w:r w:rsidRPr="0023495A">
              <w:rPr>
                <w:rFonts w:ascii="Times New Roman" w:hAnsi="Times New Roman" w:cs="Times New Roman"/>
                <w:color w:val="FFFFFF"/>
                <w:szCs w:val="24"/>
              </w:rPr>
              <w:t>[Lenovo entity]</w:t>
            </w:r>
            <w:r w:rsidRPr="0023495A">
              <w:rPr>
                <w:rFonts w:ascii="Times New Roman" w:hAnsi="Times New Roman" w:cs="Times New Roman"/>
                <w:color w:val="FFFFFF"/>
                <w:szCs w:val="24"/>
              </w:rPr>
              <w:br/>
            </w:r>
          </w:p>
          <w:p w14:paraId="7586CDB3" w14:textId="77777777" w:rsidR="0023495A" w:rsidRPr="0023495A" w:rsidRDefault="0023495A" w:rsidP="00D97B99">
            <w:pPr>
              <w:pStyle w:val="BodySingle"/>
              <w:keepNext/>
              <w:rPr>
                <w:rFonts w:ascii="Times New Roman" w:hAnsi="Times New Roman" w:cs="Times New Roman"/>
                <w:szCs w:val="24"/>
              </w:rPr>
            </w:pPr>
            <w:r w:rsidRPr="0023495A">
              <w:rPr>
                <w:rFonts w:ascii="Times New Roman" w:hAnsi="Times New Roman" w:cs="Times New Roman"/>
                <w:szCs w:val="24"/>
              </w:rPr>
              <w:t xml:space="preserve">Name: </w:t>
            </w:r>
            <w:r w:rsidRPr="0023495A">
              <w:rPr>
                <w:rFonts w:ascii="Times New Roman" w:hAnsi="Times New Roman" w:cs="Times New Roman"/>
                <w:color w:val="FFFFFF"/>
                <w:szCs w:val="24"/>
              </w:rPr>
              <w:t>\n1\</w:t>
            </w:r>
          </w:p>
          <w:p w14:paraId="4F8E4E8D" w14:textId="45DECE3D" w:rsidR="0023495A" w:rsidRPr="0023495A" w:rsidRDefault="0023495A" w:rsidP="00D97B99">
            <w:pPr>
              <w:pStyle w:val="BodySingle"/>
              <w:keepNext/>
              <w:rPr>
                <w:rFonts w:ascii="Times New Roman" w:eastAsia="Times New Roman" w:hAnsi="Times New Roman" w:cs="Times New Roman"/>
                <w:szCs w:val="24"/>
              </w:rPr>
            </w:pPr>
            <w:r w:rsidRPr="0023495A">
              <w:rPr>
                <w:rFonts w:ascii="Times New Roman" w:hAnsi="Times New Roman" w:cs="Times New Roman"/>
                <w:szCs w:val="24"/>
              </w:rPr>
              <w:t xml:space="preserve">Title: </w:t>
            </w:r>
          </w:p>
          <w:p w14:paraId="21686140" w14:textId="77777777" w:rsidR="0023495A" w:rsidRPr="0023495A" w:rsidRDefault="0023495A" w:rsidP="00D97B99">
            <w:pPr>
              <w:pStyle w:val="BodySingle"/>
              <w:keepNext/>
              <w:rPr>
                <w:rFonts w:ascii="Times New Roman" w:eastAsia="Times New Roman" w:hAnsi="Times New Roman" w:cs="Times New Roman"/>
                <w:szCs w:val="24"/>
              </w:rPr>
            </w:pPr>
          </w:p>
        </w:tc>
      </w:tr>
    </w:tbl>
    <w:p w14:paraId="5ACFCC7B" w14:textId="77777777" w:rsidR="0023495A" w:rsidRDefault="0023495A" w:rsidP="001F5417">
      <w:pPr>
        <w:autoSpaceDE w:val="0"/>
        <w:autoSpaceDN w:val="0"/>
        <w:adjustRightInd w:val="0"/>
        <w:spacing w:line="240" w:lineRule="auto"/>
      </w:pPr>
    </w:p>
    <w:p w14:paraId="787D3C06" w14:textId="77777777" w:rsidR="006B612B" w:rsidRDefault="006B612B" w:rsidP="001F5417">
      <w:pPr>
        <w:autoSpaceDE w:val="0"/>
        <w:autoSpaceDN w:val="0"/>
        <w:adjustRightInd w:val="0"/>
        <w:spacing w:line="240" w:lineRule="auto"/>
      </w:pPr>
    </w:p>
    <w:p w14:paraId="2D2D4BA6" w14:textId="0219F754" w:rsidR="002B6BC6" w:rsidRDefault="002B6BC6" w:rsidP="002B6BC6">
      <w:pPr>
        <w:autoSpaceDE w:val="0"/>
        <w:autoSpaceDN w:val="0"/>
        <w:adjustRightInd w:val="0"/>
      </w:pPr>
    </w:p>
    <w:p w14:paraId="3931F602" w14:textId="77777777" w:rsidR="002B6BC6" w:rsidRPr="00F53331" w:rsidRDefault="002B6BC6" w:rsidP="002B6BC6">
      <w:pPr>
        <w:autoSpaceDE w:val="0"/>
        <w:autoSpaceDN w:val="0"/>
        <w:adjustRightInd w:val="0"/>
      </w:pPr>
    </w:p>
    <w:sectPr w:rsidR="002B6BC6" w:rsidRPr="00F53331" w:rsidSect="002A0B43">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F0D6C" w14:textId="77777777" w:rsidR="002B6BC6" w:rsidRDefault="002B6BC6" w:rsidP="002B6BC6">
      <w:pPr>
        <w:spacing w:line="240" w:lineRule="auto"/>
      </w:pPr>
      <w:r>
        <w:separator/>
      </w:r>
    </w:p>
  </w:endnote>
  <w:endnote w:type="continuationSeparator" w:id="0">
    <w:p w14:paraId="3E687A4E" w14:textId="77777777" w:rsidR="002B6BC6" w:rsidRDefault="002B6BC6" w:rsidP="002B6B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0331610"/>
      <w:docPartObj>
        <w:docPartGallery w:val="Page Numbers (Bottom of Page)"/>
        <w:docPartUnique/>
      </w:docPartObj>
    </w:sdtPr>
    <w:sdtEndPr>
      <w:rPr>
        <w:noProof/>
      </w:rPr>
    </w:sdtEndPr>
    <w:sdtContent>
      <w:p w14:paraId="08F8CD86" w14:textId="00F8D1BC" w:rsidR="002B6BC6" w:rsidRDefault="002B6B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82435A" w14:textId="77777777" w:rsidR="002B6BC6" w:rsidRDefault="002B6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A494F" w14:textId="77777777" w:rsidR="002B6BC6" w:rsidRDefault="002B6BC6" w:rsidP="002B6BC6">
      <w:pPr>
        <w:spacing w:line="240" w:lineRule="auto"/>
      </w:pPr>
      <w:r>
        <w:separator/>
      </w:r>
    </w:p>
  </w:footnote>
  <w:footnote w:type="continuationSeparator" w:id="0">
    <w:p w14:paraId="14E25A99" w14:textId="77777777" w:rsidR="002B6BC6" w:rsidRDefault="002B6BC6" w:rsidP="002B6B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23213" w14:textId="3BF75E03" w:rsidR="002B6BC6" w:rsidRPr="00F53331" w:rsidRDefault="002B6BC6" w:rsidP="00516B60">
    <w:pPr>
      <w:autoSpaceDE w:val="0"/>
      <w:autoSpaceDN w:val="0"/>
      <w:adjustRightInd w:val="0"/>
      <w:spacing w:line="240" w:lineRule="auto"/>
      <w:jc w:val="right"/>
    </w:pPr>
    <w:r w:rsidRPr="00F53331">
      <w:t xml:space="preserve">Docket no. </w:t>
    </w:r>
    <w:r w:rsidR="009E35CA">
      <w:t>&lt;&lt;matterNo&gt;&gt;</w:t>
    </w:r>
  </w:p>
  <w:p w14:paraId="3AB9C0A0" w14:textId="0474267D" w:rsidR="002B6BC6" w:rsidRDefault="009E35CA" w:rsidP="002A14D2">
    <w:pPr>
      <w:pStyle w:val="Header"/>
      <w:tabs>
        <w:tab w:val="clear" w:pos="9360"/>
        <w:tab w:val="right" w:pos="8640"/>
      </w:tabs>
      <w:spacing w:after="240"/>
    </w:pPr>
    <w:r>
      <w:tab/>
    </w:r>
    <w:r>
      <w:tab/>
      <w:t>Client Ref. No. &lt;&lt;refNo&gt;&gt;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0CF7"/>
    <w:multiLevelType w:val="multilevel"/>
    <w:tmpl w:val="E8FEEFB0"/>
    <w:lvl w:ilvl="0">
      <w:start w:val="1"/>
      <w:numFmt w:val="decimal"/>
      <w:lvlText w:val="[000%1]"/>
      <w:lvlJc w:val="left"/>
      <w:pPr>
        <w:tabs>
          <w:tab w:val="num" w:pos="1440"/>
        </w:tabs>
        <w:ind w:left="864" w:hanging="864"/>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235795"/>
    <w:multiLevelType w:val="hybridMultilevel"/>
    <w:tmpl w:val="E5C8AFA6"/>
    <w:lvl w:ilvl="0" w:tplc="5D8E9A52">
      <w:start w:val="1000"/>
      <w:numFmt w:val="decimal"/>
      <w:pStyle w:val="paranumber1000"/>
      <w:lvlText w:val="[%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EA563D4"/>
    <w:multiLevelType w:val="hybridMultilevel"/>
    <w:tmpl w:val="84E278EC"/>
    <w:lvl w:ilvl="0" w:tplc="6324BC3A">
      <w:start w:val="1"/>
      <w:numFmt w:val="decimalZero"/>
      <w:lvlText w:val="[00%1]"/>
      <w:lvlJc w:val="left"/>
      <w:pPr>
        <w:tabs>
          <w:tab w:val="num" w:pos="360"/>
        </w:tabs>
        <w:ind w:left="-1080" w:firstLine="720"/>
      </w:pPr>
      <w:rPr>
        <w:rFonts w:hint="default"/>
        <w:b/>
        <w:i w:val="0"/>
        <w:strike w:val="0"/>
        <w:dstrike w:val="0"/>
        <w:u w:val="none"/>
        <w:vertAlign w:val="baseline"/>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5D457B8D"/>
    <w:multiLevelType w:val="hybridMultilevel"/>
    <w:tmpl w:val="2604CFFC"/>
    <w:lvl w:ilvl="0" w:tplc="F8209F9C">
      <w:start w:val="100"/>
      <w:numFmt w:val="decimal"/>
      <w:pStyle w:val="paranumber100"/>
      <w:lvlText w:val="[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E8A2A31"/>
    <w:multiLevelType w:val="hybridMultilevel"/>
    <w:tmpl w:val="EA045EE8"/>
    <w:lvl w:ilvl="0" w:tplc="0FACB69E">
      <w:start w:val="1"/>
      <w:numFmt w:val="decimalZero"/>
      <w:pStyle w:val="patentparanumber"/>
      <w:lvlText w:val="[0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84590958">
    <w:abstractNumId w:val="2"/>
  </w:num>
  <w:num w:numId="2" w16cid:durableId="766655720">
    <w:abstractNumId w:val="4"/>
  </w:num>
  <w:num w:numId="3" w16cid:durableId="1287540905">
    <w:abstractNumId w:val="4"/>
  </w:num>
  <w:num w:numId="4" w16cid:durableId="1556429063">
    <w:abstractNumId w:val="4"/>
  </w:num>
  <w:num w:numId="5" w16cid:durableId="932474072">
    <w:abstractNumId w:val="4"/>
  </w:num>
  <w:num w:numId="6" w16cid:durableId="666516347">
    <w:abstractNumId w:val="4"/>
  </w:num>
  <w:num w:numId="7" w16cid:durableId="605699773">
    <w:abstractNumId w:val="4"/>
  </w:num>
  <w:num w:numId="8" w16cid:durableId="837965194">
    <w:abstractNumId w:val="4"/>
  </w:num>
  <w:num w:numId="9" w16cid:durableId="1961764069">
    <w:abstractNumId w:val="0"/>
  </w:num>
  <w:num w:numId="10" w16cid:durableId="586764503">
    <w:abstractNumId w:val="3"/>
  </w:num>
  <w:num w:numId="11" w16cid:durableId="186719100">
    <w:abstractNumId w:val="1"/>
  </w:num>
  <w:num w:numId="12" w16cid:durableId="708644968">
    <w:abstractNumId w:val="3"/>
  </w:num>
  <w:num w:numId="13" w16cid:durableId="1681853242">
    <w:abstractNumId w:val="3"/>
  </w:num>
  <w:num w:numId="14" w16cid:durableId="437531845">
    <w:abstractNumId w:val="1"/>
  </w:num>
  <w:num w:numId="15" w16cid:durableId="1375615770">
    <w:abstractNumId w:val="3"/>
  </w:num>
  <w:num w:numId="16" w16cid:durableId="1495418149">
    <w:abstractNumId w:val="4"/>
  </w:num>
  <w:num w:numId="17" w16cid:durableId="1715734062">
    <w:abstractNumId w:val="1"/>
  </w:num>
  <w:num w:numId="18" w16cid:durableId="580525205">
    <w:abstractNumId w:val="3"/>
  </w:num>
  <w:num w:numId="19" w16cid:durableId="1272477021">
    <w:abstractNumId w:val="4"/>
  </w:num>
  <w:num w:numId="20" w16cid:durableId="1596592304">
    <w:abstractNumId w:val="4"/>
  </w:num>
  <w:num w:numId="21" w16cid:durableId="738014579">
    <w:abstractNumId w:val="4"/>
  </w:num>
  <w:num w:numId="22" w16cid:durableId="272791741">
    <w:abstractNumId w:val="3"/>
  </w:num>
  <w:num w:numId="23" w16cid:durableId="965426657">
    <w:abstractNumId w:val="4"/>
  </w:num>
  <w:num w:numId="24" w16cid:durableId="791557128">
    <w:abstractNumId w:val="3"/>
  </w:num>
  <w:num w:numId="25" w16cid:durableId="747192588">
    <w:abstractNumId w:val="1"/>
  </w:num>
  <w:num w:numId="26" w16cid:durableId="666713901">
    <w:abstractNumId w:val="3"/>
  </w:num>
  <w:num w:numId="27" w16cid:durableId="1807577333">
    <w:abstractNumId w:val="1"/>
  </w:num>
  <w:num w:numId="28" w16cid:durableId="1562402625">
    <w:abstractNumId w:val="3"/>
  </w:num>
  <w:num w:numId="29" w16cid:durableId="61487804">
    <w:abstractNumId w:val="1"/>
  </w:num>
  <w:num w:numId="30" w16cid:durableId="1541549998">
    <w:abstractNumId w:val="4"/>
  </w:num>
  <w:num w:numId="31" w16cid:durableId="579172169">
    <w:abstractNumId w:val="4"/>
  </w:num>
  <w:num w:numId="32" w16cid:durableId="1095134880">
    <w:abstractNumId w:val="3"/>
  </w:num>
  <w:num w:numId="33" w16cid:durableId="1310667617">
    <w:abstractNumId w:val="1"/>
  </w:num>
  <w:num w:numId="34" w16cid:durableId="485710860">
    <w:abstractNumId w:val="4"/>
  </w:num>
  <w:num w:numId="35" w16cid:durableId="978072319">
    <w:abstractNumId w:val="3"/>
  </w:num>
  <w:num w:numId="36" w16cid:durableId="1049719949">
    <w:abstractNumId w:val="1"/>
  </w:num>
  <w:num w:numId="37" w16cid:durableId="592784986">
    <w:abstractNumId w:val="4"/>
  </w:num>
  <w:num w:numId="38" w16cid:durableId="568612614">
    <w:abstractNumId w:val="3"/>
  </w:num>
  <w:num w:numId="39" w16cid:durableId="427312922">
    <w:abstractNumId w:val="1"/>
  </w:num>
  <w:num w:numId="40" w16cid:durableId="1337264974">
    <w:abstractNumId w:val="4"/>
  </w:num>
  <w:num w:numId="41" w16cid:durableId="1320766016">
    <w:abstractNumId w:val="3"/>
  </w:num>
  <w:num w:numId="42" w16cid:durableId="647052990">
    <w:abstractNumId w:val="1"/>
  </w:num>
  <w:num w:numId="43" w16cid:durableId="178085097">
    <w:abstractNumId w:val="4"/>
  </w:num>
  <w:num w:numId="44" w16cid:durableId="1378701752">
    <w:abstractNumId w:val="3"/>
  </w:num>
  <w:num w:numId="45" w16cid:durableId="90198688">
    <w:abstractNumId w:val="1"/>
  </w:num>
  <w:num w:numId="46" w16cid:durableId="1277446694">
    <w:abstractNumId w:val="3"/>
  </w:num>
  <w:num w:numId="47" w16cid:durableId="1953242289">
    <w:abstractNumId w:val="3"/>
  </w:num>
  <w:num w:numId="48" w16cid:durableId="12997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F53331"/>
    <w:rsid w:val="000009E0"/>
    <w:rsid w:val="000032AD"/>
    <w:rsid w:val="000032E0"/>
    <w:rsid w:val="000040DB"/>
    <w:rsid w:val="00004329"/>
    <w:rsid w:val="00004BEB"/>
    <w:rsid w:val="00004D01"/>
    <w:rsid w:val="00004F43"/>
    <w:rsid w:val="00005600"/>
    <w:rsid w:val="00005696"/>
    <w:rsid w:val="00010E56"/>
    <w:rsid w:val="000110F0"/>
    <w:rsid w:val="00011394"/>
    <w:rsid w:val="000128B4"/>
    <w:rsid w:val="00013C29"/>
    <w:rsid w:val="00014780"/>
    <w:rsid w:val="00015C3C"/>
    <w:rsid w:val="00015D52"/>
    <w:rsid w:val="000163F0"/>
    <w:rsid w:val="0001690A"/>
    <w:rsid w:val="00017AC8"/>
    <w:rsid w:val="00017AEE"/>
    <w:rsid w:val="00017D13"/>
    <w:rsid w:val="00017DBF"/>
    <w:rsid w:val="00020489"/>
    <w:rsid w:val="000207F3"/>
    <w:rsid w:val="00020A4F"/>
    <w:rsid w:val="00022668"/>
    <w:rsid w:val="00022745"/>
    <w:rsid w:val="00022BC7"/>
    <w:rsid w:val="000236B0"/>
    <w:rsid w:val="00024BBA"/>
    <w:rsid w:val="00024C33"/>
    <w:rsid w:val="00025D6E"/>
    <w:rsid w:val="000266C2"/>
    <w:rsid w:val="00027846"/>
    <w:rsid w:val="000305B1"/>
    <w:rsid w:val="000306B5"/>
    <w:rsid w:val="00031077"/>
    <w:rsid w:val="000312A9"/>
    <w:rsid w:val="000315A1"/>
    <w:rsid w:val="00032607"/>
    <w:rsid w:val="000342D3"/>
    <w:rsid w:val="00034EE3"/>
    <w:rsid w:val="00035E12"/>
    <w:rsid w:val="00036C95"/>
    <w:rsid w:val="00036F66"/>
    <w:rsid w:val="000371C3"/>
    <w:rsid w:val="000400B0"/>
    <w:rsid w:val="000410ED"/>
    <w:rsid w:val="00041259"/>
    <w:rsid w:val="0004171C"/>
    <w:rsid w:val="00041EC6"/>
    <w:rsid w:val="00042CAF"/>
    <w:rsid w:val="00043422"/>
    <w:rsid w:val="000434DC"/>
    <w:rsid w:val="00043965"/>
    <w:rsid w:val="00044C9A"/>
    <w:rsid w:val="000459E1"/>
    <w:rsid w:val="000465F5"/>
    <w:rsid w:val="000467C4"/>
    <w:rsid w:val="00046E7E"/>
    <w:rsid w:val="0005026B"/>
    <w:rsid w:val="00050788"/>
    <w:rsid w:val="00050D9C"/>
    <w:rsid w:val="00051061"/>
    <w:rsid w:val="00051687"/>
    <w:rsid w:val="00051A0E"/>
    <w:rsid w:val="00051ACE"/>
    <w:rsid w:val="00052630"/>
    <w:rsid w:val="00052852"/>
    <w:rsid w:val="00052AE1"/>
    <w:rsid w:val="00052D7D"/>
    <w:rsid w:val="00053C24"/>
    <w:rsid w:val="000542B0"/>
    <w:rsid w:val="00054344"/>
    <w:rsid w:val="000544FF"/>
    <w:rsid w:val="00054C02"/>
    <w:rsid w:val="00055F3F"/>
    <w:rsid w:val="00056418"/>
    <w:rsid w:val="00056AC6"/>
    <w:rsid w:val="00057480"/>
    <w:rsid w:val="000618A4"/>
    <w:rsid w:val="0006334B"/>
    <w:rsid w:val="000634DA"/>
    <w:rsid w:val="000637EF"/>
    <w:rsid w:val="0006423B"/>
    <w:rsid w:val="00064ABE"/>
    <w:rsid w:val="00065D1D"/>
    <w:rsid w:val="000671B8"/>
    <w:rsid w:val="0007149F"/>
    <w:rsid w:val="0007206F"/>
    <w:rsid w:val="000723E8"/>
    <w:rsid w:val="00072510"/>
    <w:rsid w:val="0007296B"/>
    <w:rsid w:val="00072C58"/>
    <w:rsid w:val="00072D29"/>
    <w:rsid w:val="0007381E"/>
    <w:rsid w:val="00073CB2"/>
    <w:rsid w:val="00074767"/>
    <w:rsid w:val="00074F05"/>
    <w:rsid w:val="0007541F"/>
    <w:rsid w:val="00075947"/>
    <w:rsid w:val="000769E0"/>
    <w:rsid w:val="0007752A"/>
    <w:rsid w:val="00080324"/>
    <w:rsid w:val="00081E47"/>
    <w:rsid w:val="00082514"/>
    <w:rsid w:val="00082755"/>
    <w:rsid w:val="00082FE1"/>
    <w:rsid w:val="00083E30"/>
    <w:rsid w:val="000844B6"/>
    <w:rsid w:val="00084CD9"/>
    <w:rsid w:val="0008509A"/>
    <w:rsid w:val="00085685"/>
    <w:rsid w:val="00087859"/>
    <w:rsid w:val="00087A4D"/>
    <w:rsid w:val="000906DA"/>
    <w:rsid w:val="00090F35"/>
    <w:rsid w:val="0009169C"/>
    <w:rsid w:val="00093BFD"/>
    <w:rsid w:val="00094528"/>
    <w:rsid w:val="00095047"/>
    <w:rsid w:val="00095313"/>
    <w:rsid w:val="00096D11"/>
    <w:rsid w:val="00096F73"/>
    <w:rsid w:val="0009786A"/>
    <w:rsid w:val="00097C0C"/>
    <w:rsid w:val="00097EF7"/>
    <w:rsid w:val="000A05B3"/>
    <w:rsid w:val="000A2860"/>
    <w:rsid w:val="000A36A5"/>
    <w:rsid w:val="000A3A8D"/>
    <w:rsid w:val="000A49E7"/>
    <w:rsid w:val="000A4FEB"/>
    <w:rsid w:val="000A6A94"/>
    <w:rsid w:val="000A7140"/>
    <w:rsid w:val="000A77D2"/>
    <w:rsid w:val="000A77D9"/>
    <w:rsid w:val="000A7C60"/>
    <w:rsid w:val="000A7E86"/>
    <w:rsid w:val="000B0A33"/>
    <w:rsid w:val="000B1789"/>
    <w:rsid w:val="000B1878"/>
    <w:rsid w:val="000B1985"/>
    <w:rsid w:val="000B2EC1"/>
    <w:rsid w:val="000B338C"/>
    <w:rsid w:val="000B3BE2"/>
    <w:rsid w:val="000B428A"/>
    <w:rsid w:val="000B4BDA"/>
    <w:rsid w:val="000B68EF"/>
    <w:rsid w:val="000B71B1"/>
    <w:rsid w:val="000B7CD4"/>
    <w:rsid w:val="000C116D"/>
    <w:rsid w:val="000C1BEC"/>
    <w:rsid w:val="000C3403"/>
    <w:rsid w:val="000C385B"/>
    <w:rsid w:val="000C4839"/>
    <w:rsid w:val="000C516B"/>
    <w:rsid w:val="000C5251"/>
    <w:rsid w:val="000C5406"/>
    <w:rsid w:val="000C5552"/>
    <w:rsid w:val="000C6973"/>
    <w:rsid w:val="000C6C14"/>
    <w:rsid w:val="000C74D5"/>
    <w:rsid w:val="000C758F"/>
    <w:rsid w:val="000C7DDF"/>
    <w:rsid w:val="000D02D9"/>
    <w:rsid w:val="000D05BA"/>
    <w:rsid w:val="000D3259"/>
    <w:rsid w:val="000D3994"/>
    <w:rsid w:val="000D3F97"/>
    <w:rsid w:val="000D4378"/>
    <w:rsid w:val="000D4728"/>
    <w:rsid w:val="000D4F20"/>
    <w:rsid w:val="000D5AB7"/>
    <w:rsid w:val="000D60D2"/>
    <w:rsid w:val="000D6DCD"/>
    <w:rsid w:val="000E05E6"/>
    <w:rsid w:val="000E263B"/>
    <w:rsid w:val="000E26A1"/>
    <w:rsid w:val="000E2A4A"/>
    <w:rsid w:val="000E2A94"/>
    <w:rsid w:val="000E2E9D"/>
    <w:rsid w:val="000E45DB"/>
    <w:rsid w:val="000E4BC4"/>
    <w:rsid w:val="000E611B"/>
    <w:rsid w:val="000E66AF"/>
    <w:rsid w:val="000E74C3"/>
    <w:rsid w:val="000E7B2E"/>
    <w:rsid w:val="000E7D14"/>
    <w:rsid w:val="000F0B50"/>
    <w:rsid w:val="000F17F4"/>
    <w:rsid w:val="000F17F9"/>
    <w:rsid w:val="000F30CE"/>
    <w:rsid w:val="000F588B"/>
    <w:rsid w:val="000F7137"/>
    <w:rsid w:val="000F7B86"/>
    <w:rsid w:val="00100CC7"/>
    <w:rsid w:val="001010B7"/>
    <w:rsid w:val="00101369"/>
    <w:rsid w:val="00101E87"/>
    <w:rsid w:val="00102246"/>
    <w:rsid w:val="00102522"/>
    <w:rsid w:val="001027E1"/>
    <w:rsid w:val="00102830"/>
    <w:rsid w:val="001029C1"/>
    <w:rsid w:val="001036E0"/>
    <w:rsid w:val="001039D9"/>
    <w:rsid w:val="00104480"/>
    <w:rsid w:val="001045DE"/>
    <w:rsid w:val="0010492D"/>
    <w:rsid w:val="00104D80"/>
    <w:rsid w:val="00105F89"/>
    <w:rsid w:val="00106FA8"/>
    <w:rsid w:val="00107814"/>
    <w:rsid w:val="00107DC8"/>
    <w:rsid w:val="00110027"/>
    <w:rsid w:val="001100A0"/>
    <w:rsid w:val="001119C1"/>
    <w:rsid w:val="00111FD3"/>
    <w:rsid w:val="00112439"/>
    <w:rsid w:val="0011292B"/>
    <w:rsid w:val="00112F1C"/>
    <w:rsid w:val="0011313F"/>
    <w:rsid w:val="001131C3"/>
    <w:rsid w:val="00113322"/>
    <w:rsid w:val="00113F53"/>
    <w:rsid w:val="00113FFD"/>
    <w:rsid w:val="0011460D"/>
    <w:rsid w:val="00115E45"/>
    <w:rsid w:val="00116007"/>
    <w:rsid w:val="001165F3"/>
    <w:rsid w:val="00117109"/>
    <w:rsid w:val="0011741E"/>
    <w:rsid w:val="00117924"/>
    <w:rsid w:val="00117E5E"/>
    <w:rsid w:val="00120CA6"/>
    <w:rsid w:val="001228C6"/>
    <w:rsid w:val="00123B81"/>
    <w:rsid w:val="00124331"/>
    <w:rsid w:val="00125C52"/>
    <w:rsid w:val="00125DA5"/>
    <w:rsid w:val="00125EEA"/>
    <w:rsid w:val="001262A3"/>
    <w:rsid w:val="00126EDF"/>
    <w:rsid w:val="00126F1F"/>
    <w:rsid w:val="001273B3"/>
    <w:rsid w:val="0013035B"/>
    <w:rsid w:val="00131CF2"/>
    <w:rsid w:val="00131F4E"/>
    <w:rsid w:val="001324E1"/>
    <w:rsid w:val="001326F4"/>
    <w:rsid w:val="0013302A"/>
    <w:rsid w:val="0013386F"/>
    <w:rsid w:val="001338F6"/>
    <w:rsid w:val="00133FB5"/>
    <w:rsid w:val="0013464E"/>
    <w:rsid w:val="001351E3"/>
    <w:rsid w:val="001356D4"/>
    <w:rsid w:val="00135F37"/>
    <w:rsid w:val="001364E9"/>
    <w:rsid w:val="00136865"/>
    <w:rsid w:val="00136A6A"/>
    <w:rsid w:val="00136D4C"/>
    <w:rsid w:val="001374B1"/>
    <w:rsid w:val="0014017E"/>
    <w:rsid w:val="001402CB"/>
    <w:rsid w:val="00141273"/>
    <w:rsid w:val="00142D89"/>
    <w:rsid w:val="00143D80"/>
    <w:rsid w:val="00144641"/>
    <w:rsid w:val="00144AE2"/>
    <w:rsid w:val="0014522D"/>
    <w:rsid w:val="001463A0"/>
    <w:rsid w:val="001474AD"/>
    <w:rsid w:val="0014793A"/>
    <w:rsid w:val="001504AF"/>
    <w:rsid w:val="00151004"/>
    <w:rsid w:val="00152581"/>
    <w:rsid w:val="0015373D"/>
    <w:rsid w:val="00157580"/>
    <w:rsid w:val="00157CF4"/>
    <w:rsid w:val="001605E9"/>
    <w:rsid w:val="00160821"/>
    <w:rsid w:val="00160944"/>
    <w:rsid w:val="00161135"/>
    <w:rsid w:val="00161641"/>
    <w:rsid w:val="00162954"/>
    <w:rsid w:val="00162960"/>
    <w:rsid w:val="00162F31"/>
    <w:rsid w:val="00163050"/>
    <w:rsid w:val="001645E8"/>
    <w:rsid w:val="00164712"/>
    <w:rsid w:val="001648C6"/>
    <w:rsid w:val="001658B7"/>
    <w:rsid w:val="00165914"/>
    <w:rsid w:val="00165D5C"/>
    <w:rsid w:val="0016620E"/>
    <w:rsid w:val="001667AE"/>
    <w:rsid w:val="00167BA6"/>
    <w:rsid w:val="00167DA4"/>
    <w:rsid w:val="00167F34"/>
    <w:rsid w:val="00167F49"/>
    <w:rsid w:val="0017075B"/>
    <w:rsid w:val="00170BD1"/>
    <w:rsid w:val="00170D80"/>
    <w:rsid w:val="00171AE6"/>
    <w:rsid w:val="00171BC3"/>
    <w:rsid w:val="00172458"/>
    <w:rsid w:val="00172EE9"/>
    <w:rsid w:val="001741D9"/>
    <w:rsid w:val="00174375"/>
    <w:rsid w:val="0017450A"/>
    <w:rsid w:val="00175CE2"/>
    <w:rsid w:val="00176A26"/>
    <w:rsid w:val="00176D49"/>
    <w:rsid w:val="00177ED7"/>
    <w:rsid w:val="001809D6"/>
    <w:rsid w:val="001814CE"/>
    <w:rsid w:val="00181536"/>
    <w:rsid w:val="00181753"/>
    <w:rsid w:val="00181AB8"/>
    <w:rsid w:val="00182415"/>
    <w:rsid w:val="0018295A"/>
    <w:rsid w:val="00182EC5"/>
    <w:rsid w:val="001831D0"/>
    <w:rsid w:val="00183D1B"/>
    <w:rsid w:val="00183F63"/>
    <w:rsid w:val="00184908"/>
    <w:rsid w:val="00185032"/>
    <w:rsid w:val="00185B8E"/>
    <w:rsid w:val="001863A5"/>
    <w:rsid w:val="001868D8"/>
    <w:rsid w:val="00186BDA"/>
    <w:rsid w:val="0018721E"/>
    <w:rsid w:val="00187760"/>
    <w:rsid w:val="00187D2E"/>
    <w:rsid w:val="00187DE3"/>
    <w:rsid w:val="0019011C"/>
    <w:rsid w:val="00190CF9"/>
    <w:rsid w:val="0019199F"/>
    <w:rsid w:val="00191DFC"/>
    <w:rsid w:val="00191E7E"/>
    <w:rsid w:val="00192622"/>
    <w:rsid w:val="00192852"/>
    <w:rsid w:val="00192973"/>
    <w:rsid w:val="00192B76"/>
    <w:rsid w:val="00194804"/>
    <w:rsid w:val="001956B2"/>
    <w:rsid w:val="00196324"/>
    <w:rsid w:val="00196A0F"/>
    <w:rsid w:val="00196FB5"/>
    <w:rsid w:val="00197400"/>
    <w:rsid w:val="001A0BBF"/>
    <w:rsid w:val="001A0CF9"/>
    <w:rsid w:val="001A0DFE"/>
    <w:rsid w:val="001A1018"/>
    <w:rsid w:val="001A21EC"/>
    <w:rsid w:val="001A373F"/>
    <w:rsid w:val="001A3743"/>
    <w:rsid w:val="001A4B08"/>
    <w:rsid w:val="001A65CA"/>
    <w:rsid w:val="001A7692"/>
    <w:rsid w:val="001A7922"/>
    <w:rsid w:val="001B0577"/>
    <w:rsid w:val="001B0C24"/>
    <w:rsid w:val="001B0FFA"/>
    <w:rsid w:val="001B2494"/>
    <w:rsid w:val="001B2A70"/>
    <w:rsid w:val="001B2DA5"/>
    <w:rsid w:val="001B359B"/>
    <w:rsid w:val="001B392A"/>
    <w:rsid w:val="001B3CD1"/>
    <w:rsid w:val="001B4DCD"/>
    <w:rsid w:val="001B6B23"/>
    <w:rsid w:val="001B72CC"/>
    <w:rsid w:val="001C0A22"/>
    <w:rsid w:val="001C10F4"/>
    <w:rsid w:val="001C1A0E"/>
    <w:rsid w:val="001C215A"/>
    <w:rsid w:val="001C2F41"/>
    <w:rsid w:val="001C32F8"/>
    <w:rsid w:val="001C3832"/>
    <w:rsid w:val="001C3BF7"/>
    <w:rsid w:val="001C3D87"/>
    <w:rsid w:val="001C478B"/>
    <w:rsid w:val="001C4BA1"/>
    <w:rsid w:val="001C55DA"/>
    <w:rsid w:val="001C55E1"/>
    <w:rsid w:val="001C64DF"/>
    <w:rsid w:val="001C6F75"/>
    <w:rsid w:val="001D020A"/>
    <w:rsid w:val="001D02DC"/>
    <w:rsid w:val="001D0D12"/>
    <w:rsid w:val="001D0E3B"/>
    <w:rsid w:val="001D143B"/>
    <w:rsid w:val="001D16FB"/>
    <w:rsid w:val="001D2930"/>
    <w:rsid w:val="001D2CA7"/>
    <w:rsid w:val="001D3565"/>
    <w:rsid w:val="001D3C62"/>
    <w:rsid w:val="001D3C89"/>
    <w:rsid w:val="001D3EAA"/>
    <w:rsid w:val="001D492E"/>
    <w:rsid w:val="001D4A2C"/>
    <w:rsid w:val="001D4D5E"/>
    <w:rsid w:val="001D5AFC"/>
    <w:rsid w:val="001D6721"/>
    <w:rsid w:val="001D6B04"/>
    <w:rsid w:val="001D6DC3"/>
    <w:rsid w:val="001D737E"/>
    <w:rsid w:val="001D7445"/>
    <w:rsid w:val="001E21AA"/>
    <w:rsid w:val="001E239C"/>
    <w:rsid w:val="001E2446"/>
    <w:rsid w:val="001E2F2E"/>
    <w:rsid w:val="001E2FC5"/>
    <w:rsid w:val="001E4346"/>
    <w:rsid w:val="001E49C4"/>
    <w:rsid w:val="001E561C"/>
    <w:rsid w:val="001E66F7"/>
    <w:rsid w:val="001E716E"/>
    <w:rsid w:val="001E755B"/>
    <w:rsid w:val="001E7D9F"/>
    <w:rsid w:val="001E7E3D"/>
    <w:rsid w:val="001F0C96"/>
    <w:rsid w:val="001F1A08"/>
    <w:rsid w:val="001F28FB"/>
    <w:rsid w:val="001F351B"/>
    <w:rsid w:val="001F35F4"/>
    <w:rsid w:val="001F4056"/>
    <w:rsid w:val="001F4321"/>
    <w:rsid w:val="001F480E"/>
    <w:rsid w:val="001F5417"/>
    <w:rsid w:val="001F687C"/>
    <w:rsid w:val="001F69CB"/>
    <w:rsid w:val="001F73FA"/>
    <w:rsid w:val="001F788C"/>
    <w:rsid w:val="002003AA"/>
    <w:rsid w:val="00202DA6"/>
    <w:rsid w:val="00202EEB"/>
    <w:rsid w:val="002033F9"/>
    <w:rsid w:val="002034E7"/>
    <w:rsid w:val="00203D1F"/>
    <w:rsid w:val="00204A5E"/>
    <w:rsid w:val="00204D97"/>
    <w:rsid w:val="00205882"/>
    <w:rsid w:val="002067AC"/>
    <w:rsid w:val="00206A80"/>
    <w:rsid w:val="0020709D"/>
    <w:rsid w:val="00210843"/>
    <w:rsid w:val="00210E23"/>
    <w:rsid w:val="00211932"/>
    <w:rsid w:val="002119FC"/>
    <w:rsid w:val="00211A6D"/>
    <w:rsid w:val="002128C9"/>
    <w:rsid w:val="00213058"/>
    <w:rsid w:val="0021313B"/>
    <w:rsid w:val="002148A4"/>
    <w:rsid w:val="00214B8A"/>
    <w:rsid w:val="00214C3A"/>
    <w:rsid w:val="0021629B"/>
    <w:rsid w:val="002169D4"/>
    <w:rsid w:val="00216F91"/>
    <w:rsid w:val="0021752A"/>
    <w:rsid w:val="00217AAC"/>
    <w:rsid w:val="00217C24"/>
    <w:rsid w:val="00217F33"/>
    <w:rsid w:val="00220FE5"/>
    <w:rsid w:val="0022120E"/>
    <w:rsid w:val="0022147F"/>
    <w:rsid w:val="00221C80"/>
    <w:rsid w:val="00222081"/>
    <w:rsid w:val="00222CF9"/>
    <w:rsid w:val="00223458"/>
    <w:rsid w:val="002245D4"/>
    <w:rsid w:val="002249BF"/>
    <w:rsid w:val="002253E3"/>
    <w:rsid w:val="002256A9"/>
    <w:rsid w:val="00225B54"/>
    <w:rsid w:val="00225E2D"/>
    <w:rsid w:val="00226052"/>
    <w:rsid w:val="002261A6"/>
    <w:rsid w:val="0022668C"/>
    <w:rsid w:val="0022683B"/>
    <w:rsid w:val="00226B66"/>
    <w:rsid w:val="00227AFB"/>
    <w:rsid w:val="002303BF"/>
    <w:rsid w:val="0023091F"/>
    <w:rsid w:val="002316F2"/>
    <w:rsid w:val="00231ECB"/>
    <w:rsid w:val="002328E8"/>
    <w:rsid w:val="00233104"/>
    <w:rsid w:val="0023495A"/>
    <w:rsid w:val="0023615D"/>
    <w:rsid w:val="0023698F"/>
    <w:rsid w:val="00236F1A"/>
    <w:rsid w:val="002374BE"/>
    <w:rsid w:val="002401C2"/>
    <w:rsid w:val="00240681"/>
    <w:rsid w:val="00242062"/>
    <w:rsid w:val="00242B97"/>
    <w:rsid w:val="002430BA"/>
    <w:rsid w:val="00243C27"/>
    <w:rsid w:val="002441C2"/>
    <w:rsid w:val="00244A00"/>
    <w:rsid w:val="00245928"/>
    <w:rsid w:val="00245C77"/>
    <w:rsid w:val="002475D9"/>
    <w:rsid w:val="00247D3B"/>
    <w:rsid w:val="0025047A"/>
    <w:rsid w:val="002505D9"/>
    <w:rsid w:val="002506BA"/>
    <w:rsid w:val="002508C9"/>
    <w:rsid w:val="0025104C"/>
    <w:rsid w:val="00252985"/>
    <w:rsid w:val="00252B1A"/>
    <w:rsid w:val="0025581E"/>
    <w:rsid w:val="00255920"/>
    <w:rsid w:val="0025693F"/>
    <w:rsid w:val="00256C44"/>
    <w:rsid w:val="00260AA0"/>
    <w:rsid w:val="00260D13"/>
    <w:rsid w:val="00261B95"/>
    <w:rsid w:val="0026303C"/>
    <w:rsid w:val="00263757"/>
    <w:rsid w:val="002643E4"/>
    <w:rsid w:val="00264F7C"/>
    <w:rsid w:val="00264F81"/>
    <w:rsid w:val="002651CE"/>
    <w:rsid w:val="00265F00"/>
    <w:rsid w:val="00266410"/>
    <w:rsid w:val="00267038"/>
    <w:rsid w:val="00267E1C"/>
    <w:rsid w:val="00267E3A"/>
    <w:rsid w:val="00267F11"/>
    <w:rsid w:val="002706E0"/>
    <w:rsid w:val="00270A78"/>
    <w:rsid w:val="0027272C"/>
    <w:rsid w:val="00273D4D"/>
    <w:rsid w:val="002741BC"/>
    <w:rsid w:val="00274566"/>
    <w:rsid w:val="00274582"/>
    <w:rsid w:val="00274F78"/>
    <w:rsid w:val="002756C2"/>
    <w:rsid w:val="00276218"/>
    <w:rsid w:val="00276DB1"/>
    <w:rsid w:val="00276F5B"/>
    <w:rsid w:val="00277A4A"/>
    <w:rsid w:val="00277EE4"/>
    <w:rsid w:val="002808EB"/>
    <w:rsid w:val="00282222"/>
    <w:rsid w:val="002823E0"/>
    <w:rsid w:val="002832BD"/>
    <w:rsid w:val="00283663"/>
    <w:rsid w:val="0028398D"/>
    <w:rsid w:val="00284B57"/>
    <w:rsid w:val="00285478"/>
    <w:rsid w:val="00285D5E"/>
    <w:rsid w:val="00285F83"/>
    <w:rsid w:val="00286195"/>
    <w:rsid w:val="0028626B"/>
    <w:rsid w:val="0028683F"/>
    <w:rsid w:val="00286B28"/>
    <w:rsid w:val="00286B79"/>
    <w:rsid w:val="00286FBF"/>
    <w:rsid w:val="00286FC8"/>
    <w:rsid w:val="0028738F"/>
    <w:rsid w:val="00287B2A"/>
    <w:rsid w:val="002901CC"/>
    <w:rsid w:val="00290AC8"/>
    <w:rsid w:val="00290C8C"/>
    <w:rsid w:val="0029113F"/>
    <w:rsid w:val="00291417"/>
    <w:rsid w:val="002919C8"/>
    <w:rsid w:val="00291C1D"/>
    <w:rsid w:val="00291D8D"/>
    <w:rsid w:val="00293874"/>
    <w:rsid w:val="00293D1A"/>
    <w:rsid w:val="00294590"/>
    <w:rsid w:val="002946AF"/>
    <w:rsid w:val="00294A74"/>
    <w:rsid w:val="002953BF"/>
    <w:rsid w:val="0029551E"/>
    <w:rsid w:val="00295B93"/>
    <w:rsid w:val="002965F5"/>
    <w:rsid w:val="0029674F"/>
    <w:rsid w:val="00296959"/>
    <w:rsid w:val="00296A02"/>
    <w:rsid w:val="00296F48"/>
    <w:rsid w:val="002970D7"/>
    <w:rsid w:val="002A0070"/>
    <w:rsid w:val="002A0B43"/>
    <w:rsid w:val="002A14D2"/>
    <w:rsid w:val="002A1815"/>
    <w:rsid w:val="002A1CF8"/>
    <w:rsid w:val="002A1D32"/>
    <w:rsid w:val="002A1F99"/>
    <w:rsid w:val="002A2EF6"/>
    <w:rsid w:val="002A2F94"/>
    <w:rsid w:val="002A42CF"/>
    <w:rsid w:val="002A43B4"/>
    <w:rsid w:val="002A4C8D"/>
    <w:rsid w:val="002A5079"/>
    <w:rsid w:val="002A5989"/>
    <w:rsid w:val="002A77D4"/>
    <w:rsid w:val="002B1463"/>
    <w:rsid w:val="002B1B26"/>
    <w:rsid w:val="002B2120"/>
    <w:rsid w:val="002B2F31"/>
    <w:rsid w:val="002B35CA"/>
    <w:rsid w:val="002B39EC"/>
    <w:rsid w:val="002B3EE4"/>
    <w:rsid w:val="002B53DF"/>
    <w:rsid w:val="002B58DE"/>
    <w:rsid w:val="002B5FA8"/>
    <w:rsid w:val="002B60FA"/>
    <w:rsid w:val="002B64A7"/>
    <w:rsid w:val="002B6BC6"/>
    <w:rsid w:val="002B7473"/>
    <w:rsid w:val="002C0584"/>
    <w:rsid w:val="002C0C85"/>
    <w:rsid w:val="002C0E2E"/>
    <w:rsid w:val="002C0E9C"/>
    <w:rsid w:val="002C3398"/>
    <w:rsid w:val="002C3CEB"/>
    <w:rsid w:val="002C4C96"/>
    <w:rsid w:val="002C5497"/>
    <w:rsid w:val="002C5B43"/>
    <w:rsid w:val="002C6635"/>
    <w:rsid w:val="002C7CF7"/>
    <w:rsid w:val="002D136E"/>
    <w:rsid w:val="002D1859"/>
    <w:rsid w:val="002D1BD8"/>
    <w:rsid w:val="002D1C9C"/>
    <w:rsid w:val="002D1CCB"/>
    <w:rsid w:val="002D1E37"/>
    <w:rsid w:val="002D288B"/>
    <w:rsid w:val="002D308E"/>
    <w:rsid w:val="002D3C9E"/>
    <w:rsid w:val="002D5BF8"/>
    <w:rsid w:val="002D5C4A"/>
    <w:rsid w:val="002D66F6"/>
    <w:rsid w:val="002D6AE4"/>
    <w:rsid w:val="002D6B87"/>
    <w:rsid w:val="002D79D1"/>
    <w:rsid w:val="002D7AFA"/>
    <w:rsid w:val="002E06F1"/>
    <w:rsid w:val="002E0D7F"/>
    <w:rsid w:val="002E11FC"/>
    <w:rsid w:val="002E1F30"/>
    <w:rsid w:val="002E2CC5"/>
    <w:rsid w:val="002E2D0D"/>
    <w:rsid w:val="002E31A1"/>
    <w:rsid w:val="002E3BB7"/>
    <w:rsid w:val="002E3EC7"/>
    <w:rsid w:val="002E46F9"/>
    <w:rsid w:val="002E50E9"/>
    <w:rsid w:val="002E6564"/>
    <w:rsid w:val="002E65AA"/>
    <w:rsid w:val="002E6B65"/>
    <w:rsid w:val="002E778D"/>
    <w:rsid w:val="002F0428"/>
    <w:rsid w:val="002F0769"/>
    <w:rsid w:val="002F2464"/>
    <w:rsid w:val="002F31BB"/>
    <w:rsid w:val="002F3EF7"/>
    <w:rsid w:val="002F3FAE"/>
    <w:rsid w:val="002F437D"/>
    <w:rsid w:val="002F43E1"/>
    <w:rsid w:val="002F5295"/>
    <w:rsid w:val="002F5E08"/>
    <w:rsid w:val="002F64AD"/>
    <w:rsid w:val="002F6895"/>
    <w:rsid w:val="002F6F91"/>
    <w:rsid w:val="002F7260"/>
    <w:rsid w:val="002F79D4"/>
    <w:rsid w:val="002F7BFC"/>
    <w:rsid w:val="0030035C"/>
    <w:rsid w:val="003008AF"/>
    <w:rsid w:val="00302C99"/>
    <w:rsid w:val="003035C9"/>
    <w:rsid w:val="0030394C"/>
    <w:rsid w:val="00304187"/>
    <w:rsid w:val="00304480"/>
    <w:rsid w:val="003046AD"/>
    <w:rsid w:val="00304E74"/>
    <w:rsid w:val="00305322"/>
    <w:rsid w:val="00305DC3"/>
    <w:rsid w:val="003060E7"/>
    <w:rsid w:val="00306801"/>
    <w:rsid w:val="0030708C"/>
    <w:rsid w:val="003071A4"/>
    <w:rsid w:val="00307795"/>
    <w:rsid w:val="00307C07"/>
    <w:rsid w:val="003102AE"/>
    <w:rsid w:val="0031042A"/>
    <w:rsid w:val="00310794"/>
    <w:rsid w:val="003110FF"/>
    <w:rsid w:val="0031111B"/>
    <w:rsid w:val="0031199F"/>
    <w:rsid w:val="00312B3B"/>
    <w:rsid w:val="00312C8D"/>
    <w:rsid w:val="00313794"/>
    <w:rsid w:val="003145C1"/>
    <w:rsid w:val="00315261"/>
    <w:rsid w:val="0031565E"/>
    <w:rsid w:val="00315B20"/>
    <w:rsid w:val="00315FE9"/>
    <w:rsid w:val="00316E7C"/>
    <w:rsid w:val="003172B7"/>
    <w:rsid w:val="003175F5"/>
    <w:rsid w:val="0031768E"/>
    <w:rsid w:val="0031772A"/>
    <w:rsid w:val="00317A16"/>
    <w:rsid w:val="00321121"/>
    <w:rsid w:val="00321BDD"/>
    <w:rsid w:val="003227B3"/>
    <w:rsid w:val="00323BF5"/>
    <w:rsid w:val="00324C6E"/>
    <w:rsid w:val="00325FDF"/>
    <w:rsid w:val="00326171"/>
    <w:rsid w:val="0032717E"/>
    <w:rsid w:val="003273B3"/>
    <w:rsid w:val="003277A6"/>
    <w:rsid w:val="00330B90"/>
    <w:rsid w:val="003315BD"/>
    <w:rsid w:val="00331663"/>
    <w:rsid w:val="00331720"/>
    <w:rsid w:val="003329BA"/>
    <w:rsid w:val="00332ED8"/>
    <w:rsid w:val="00333A43"/>
    <w:rsid w:val="00333B58"/>
    <w:rsid w:val="00333BFD"/>
    <w:rsid w:val="003344E8"/>
    <w:rsid w:val="00334BE7"/>
    <w:rsid w:val="003360C0"/>
    <w:rsid w:val="00336817"/>
    <w:rsid w:val="003371E7"/>
    <w:rsid w:val="003418EF"/>
    <w:rsid w:val="003419D4"/>
    <w:rsid w:val="003419E7"/>
    <w:rsid w:val="00342CDE"/>
    <w:rsid w:val="00342FC0"/>
    <w:rsid w:val="003430DF"/>
    <w:rsid w:val="003445DC"/>
    <w:rsid w:val="00344C0D"/>
    <w:rsid w:val="00344F5D"/>
    <w:rsid w:val="003458BA"/>
    <w:rsid w:val="00345CD3"/>
    <w:rsid w:val="003465EF"/>
    <w:rsid w:val="00346607"/>
    <w:rsid w:val="0034686E"/>
    <w:rsid w:val="003469AE"/>
    <w:rsid w:val="00346BD5"/>
    <w:rsid w:val="00347539"/>
    <w:rsid w:val="003475CD"/>
    <w:rsid w:val="003502CE"/>
    <w:rsid w:val="00351916"/>
    <w:rsid w:val="00351EBA"/>
    <w:rsid w:val="0035231F"/>
    <w:rsid w:val="0035337E"/>
    <w:rsid w:val="003534DC"/>
    <w:rsid w:val="0035381C"/>
    <w:rsid w:val="003539D7"/>
    <w:rsid w:val="0035402B"/>
    <w:rsid w:val="00354487"/>
    <w:rsid w:val="003544B0"/>
    <w:rsid w:val="00354ABE"/>
    <w:rsid w:val="003551EF"/>
    <w:rsid w:val="00355D7E"/>
    <w:rsid w:val="00356568"/>
    <w:rsid w:val="003576E0"/>
    <w:rsid w:val="00357F02"/>
    <w:rsid w:val="00357FA5"/>
    <w:rsid w:val="0036008D"/>
    <w:rsid w:val="00361673"/>
    <w:rsid w:val="00362A89"/>
    <w:rsid w:val="00362EA1"/>
    <w:rsid w:val="003635CC"/>
    <w:rsid w:val="00364AF5"/>
    <w:rsid w:val="00364CD5"/>
    <w:rsid w:val="00365D5D"/>
    <w:rsid w:val="00366846"/>
    <w:rsid w:val="00366F84"/>
    <w:rsid w:val="0036705C"/>
    <w:rsid w:val="003671B8"/>
    <w:rsid w:val="00367A78"/>
    <w:rsid w:val="00367B40"/>
    <w:rsid w:val="00370C67"/>
    <w:rsid w:val="00370C6B"/>
    <w:rsid w:val="00371454"/>
    <w:rsid w:val="00371538"/>
    <w:rsid w:val="003730E3"/>
    <w:rsid w:val="00374077"/>
    <w:rsid w:val="003741D2"/>
    <w:rsid w:val="00374422"/>
    <w:rsid w:val="0037485A"/>
    <w:rsid w:val="003749C6"/>
    <w:rsid w:val="00374B9C"/>
    <w:rsid w:val="00375585"/>
    <w:rsid w:val="00375A2B"/>
    <w:rsid w:val="00375A5A"/>
    <w:rsid w:val="00375EF2"/>
    <w:rsid w:val="0037626C"/>
    <w:rsid w:val="0037676A"/>
    <w:rsid w:val="00376895"/>
    <w:rsid w:val="00377FCF"/>
    <w:rsid w:val="00381C44"/>
    <w:rsid w:val="00381C66"/>
    <w:rsid w:val="00382E45"/>
    <w:rsid w:val="0038372D"/>
    <w:rsid w:val="00383F48"/>
    <w:rsid w:val="0038400C"/>
    <w:rsid w:val="00384359"/>
    <w:rsid w:val="00384A20"/>
    <w:rsid w:val="00385129"/>
    <w:rsid w:val="00385B2C"/>
    <w:rsid w:val="00385C80"/>
    <w:rsid w:val="0038619D"/>
    <w:rsid w:val="003864DC"/>
    <w:rsid w:val="00386E83"/>
    <w:rsid w:val="0038718B"/>
    <w:rsid w:val="0038725F"/>
    <w:rsid w:val="00387386"/>
    <w:rsid w:val="003877E7"/>
    <w:rsid w:val="003907A1"/>
    <w:rsid w:val="003907B2"/>
    <w:rsid w:val="003919F6"/>
    <w:rsid w:val="00391BB1"/>
    <w:rsid w:val="00391FD2"/>
    <w:rsid w:val="003927EF"/>
    <w:rsid w:val="00393693"/>
    <w:rsid w:val="00393B9E"/>
    <w:rsid w:val="00393ED7"/>
    <w:rsid w:val="003949DA"/>
    <w:rsid w:val="00395010"/>
    <w:rsid w:val="0039528C"/>
    <w:rsid w:val="0039565F"/>
    <w:rsid w:val="00395D96"/>
    <w:rsid w:val="00395F0B"/>
    <w:rsid w:val="00397150"/>
    <w:rsid w:val="00397165"/>
    <w:rsid w:val="003973C7"/>
    <w:rsid w:val="00397A5F"/>
    <w:rsid w:val="00397D25"/>
    <w:rsid w:val="003A1132"/>
    <w:rsid w:val="003A18FA"/>
    <w:rsid w:val="003A2C05"/>
    <w:rsid w:val="003A310F"/>
    <w:rsid w:val="003A32D9"/>
    <w:rsid w:val="003A3DAC"/>
    <w:rsid w:val="003A585B"/>
    <w:rsid w:val="003A5A21"/>
    <w:rsid w:val="003A5E63"/>
    <w:rsid w:val="003A74C0"/>
    <w:rsid w:val="003B1334"/>
    <w:rsid w:val="003B1340"/>
    <w:rsid w:val="003B1ACA"/>
    <w:rsid w:val="003B1B68"/>
    <w:rsid w:val="003B1DB0"/>
    <w:rsid w:val="003B234E"/>
    <w:rsid w:val="003B29BF"/>
    <w:rsid w:val="003B2C73"/>
    <w:rsid w:val="003B2F2B"/>
    <w:rsid w:val="003B361C"/>
    <w:rsid w:val="003B41CC"/>
    <w:rsid w:val="003B4729"/>
    <w:rsid w:val="003B5061"/>
    <w:rsid w:val="003B5334"/>
    <w:rsid w:val="003B5CE2"/>
    <w:rsid w:val="003B603B"/>
    <w:rsid w:val="003B6202"/>
    <w:rsid w:val="003B6C57"/>
    <w:rsid w:val="003B7C65"/>
    <w:rsid w:val="003C0378"/>
    <w:rsid w:val="003C0AB6"/>
    <w:rsid w:val="003C1C87"/>
    <w:rsid w:val="003C201B"/>
    <w:rsid w:val="003C27F3"/>
    <w:rsid w:val="003C2AE0"/>
    <w:rsid w:val="003C3A34"/>
    <w:rsid w:val="003C40DD"/>
    <w:rsid w:val="003C4615"/>
    <w:rsid w:val="003C4D67"/>
    <w:rsid w:val="003C5FD1"/>
    <w:rsid w:val="003C6340"/>
    <w:rsid w:val="003C6873"/>
    <w:rsid w:val="003C6A12"/>
    <w:rsid w:val="003C6CC4"/>
    <w:rsid w:val="003C6F77"/>
    <w:rsid w:val="003C78BD"/>
    <w:rsid w:val="003C7A0E"/>
    <w:rsid w:val="003C7D25"/>
    <w:rsid w:val="003D02AB"/>
    <w:rsid w:val="003D077E"/>
    <w:rsid w:val="003D1A53"/>
    <w:rsid w:val="003D332B"/>
    <w:rsid w:val="003D35F9"/>
    <w:rsid w:val="003D3707"/>
    <w:rsid w:val="003D377A"/>
    <w:rsid w:val="003D41E6"/>
    <w:rsid w:val="003D4469"/>
    <w:rsid w:val="003D4B11"/>
    <w:rsid w:val="003D508A"/>
    <w:rsid w:val="003D5956"/>
    <w:rsid w:val="003D5B9C"/>
    <w:rsid w:val="003D5D49"/>
    <w:rsid w:val="003D6470"/>
    <w:rsid w:val="003D6D87"/>
    <w:rsid w:val="003D7097"/>
    <w:rsid w:val="003D726E"/>
    <w:rsid w:val="003D7B6B"/>
    <w:rsid w:val="003E0220"/>
    <w:rsid w:val="003E0CAB"/>
    <w:rsid w:val="003E0EB1"/>
    <w:rsid w:val="003E157F"/>
    <w:rsid w:val="003E2EEE"/>
    <w:rsid w:val="003E34DA"/>
    <w:rsid w:val="003E3A78"/>
    <w:rsid w:val="003E567F"/>
    <w:rsid w:val="003E641A"/>
    <w:rsid w:val="003E650F"/>
    <w:rsid w:val="003E655F"/>
    <w:rsid w:val="003E6748"/>
    <w:rsid w:val="003E7285"/>
    <w:rsid w:val="003E73E8"/>
    <w:rsid w:val="003F04C8"/>
    <w:rsid w:val="003F0597"/>
    <w:rsid w:val="003F0E46"/>
    <w:rsid w:val="003F30FB"/>
    <w:rsid w:val="003F31CA"/>
    <w:rsid w:val="003F4501"/>
    <w:rsid w:val="003F4CBB"/>
    <w:rsid w:val="003F4D81"/>
    <w:rsid w:val="003F5888"/>
    <w:rsid w:val="003F7F54"/>
    <w:rsid w:val="00401CDC"/>
    <w:rsid w:val="004026BA"/>
    <w:rsid w:val="00402A0F"/>
    <w:rsid w:val="00402B78"/>
    <w:rsid w:val="00402F55"/>
    <w:rsid w:val="00403927"/>
    <w:rsid w:val="00403B61"/>
    <w:rsid w:val="00403E2D"/>
    <w:rsid w:val="004053C4"/>
    <w:rsid w:val="004056C6"/>
    <w:rsid w:val="00407B59"/>
    <w:rsid w:val="00410201"/>
    <w:rsid w:val="00410EB7"/>
    <w:rsid w:val="00411006"/>
    <w:rsid w:val="00411B31"/>
    <w:rsid w:val="00412463"/>
    <w:rsid w:val="004127BC"/>
    <w:rsid w:val="00412B36"/>
    <w:rsid w:val="00412E35"/>
    <w:rsid w:val="004134A8"/>
    <w:rsid w:val="0041564F"/>
    <w:rsid w:val="0041570D"/>
    <w:rsid w:val="00415A9F"/>
    <w:rsid w:val="00415BBF"/>
    <w:rsid w:val="004164AD"/>
    <w:rsid w:val="00417906"/>
    <w:rsid w:val="00420093"/>
    <w:rsid w:val="00420258"/>
    <w:rsid w:val="00421196"/>
    <w:rsid w:val="00421284"/>
    <w:rsid w:val="00421BF8"/>
    <w:rsid w:val="00421D9F"/>
    <w:rsid w:val="004238C7"/>
    <w:rsid w:val="00423D00"/>
    <w:rsid w:val="00423E7E"/>
    <w:rsid w:val="00424197"/>
    <w:rsid w:val="00424501"/>
    <w:rsid w:val="004245FC"/>
    <w:rsid w:val="00425AB7"/>
    <w:rsid w:val="0043095F"/>
    <w:rsid w:val="00430F74"/>
    <w:rsid w:val="004316D8"/>
    <w:rsid w:val="00431BE5"/>
    <w:rsid w:val="00431C81"/>
    <w:rsid w:val="004329F3"/>
    <w:rsid w:val="004332CA"/>
    <w:rsid w:val="004334D3"/>
    <w:rsid w:val="00433A39"/>
    <w:rsid w:val="00434383"/>
    <w:rsid w:val="00434846"/>
    <w:rsid w:val="00434B34"/>
    <w:rsid w:val="00434E41"/>
    <w:rsid w:val="0043528C"/>
    <w:rsid w:val="004352B5"/>
    <w:rsid w:val="004377E6"/>
    <w:rsid w:val="00440433"/>
    <w:rsid w:val="00440521"/>
    <w:rsid w:val="004405FA"/>
    <w:rsid w:val="0044188C"/>
    <w:rsid w:val="00441D5E"/>
    <w:rsid w:val="0044301F"/>
    <w:rsid w:val="0044378F"/>
    <w:rsid w:val="004437F5"/>
    <w:rsid w:val="00443BCB"/>
    <w:rsid w:val="00444A81"/>
    <w:rsid w:val="00445FC7"/>
    <w:rsid w:val="0044649B"/>
    <w:rsid w:val="00446CDD"/>
    <w:rsid w:val="00446F3F"/>
    <w:rsid w:val="00447468"/>
    <w:rsid w:val="00447AF1"/>
    <w:rsid w:val="004515E8"/>
    <w:rsid w:val="00451931"/>
    <w:rsid w:val="00451DC4"/>
    <w:rsid w:val="00452A8B"/>
    <w:rsid w:val="00453A9B"/>
    <w:rsid w:val="00454238"/>
    <w:rsid w:val="0045428C"/>
    <w:rsid w:val="004544B4"/>
    <w:rsid w:val="0045476C"/>
    <w:rsid w:val="00454D90"/>
    <w:rsid w:val="0045554D"/>
    <w:rsid w:val="00455B03"/>
    <w:rsid w:val="00456063"/>
    <w:rsid w:val="004565C5"/>
    <w:rsid w:val="00456AD2"/>
    <w:rsid w:val="00456B16"/>
    <w:rsid w:val="0046167A"/>
    <w:rsid w:val="00462070"/>
    <w:rsid w:val="00463383"/>
    <w:rsid w:val="00463525"/>
    <w:rsid w:val="00463BBB"/>
    <w:rsid w:val="00463FF9"/>
    <w:rsid w:val="00465CDA"/>
    <w:rsid w:val="00466506"/>
    <w:rsid w:val="004701E4"/>
    <w:rsid w:val="00470B33"/>
    <w:rsid w:val="00470B6A"/>
    <w:rsid w:val="0047166C"/>
    <w:rsid w:val="00473F81"/>
    <w:rsid w:val="00474C10"/>
    <w:rsid w:val="00477004"/>
    <w:rsid w:val="00477F49"/>
    <w:rsid w:val="00480804"/>
    <w:rsid w:val="00480B53"/>
    <w:rsid w:val="004829C6"/>
    <w:rsid w:val="00482AE6"/>
    <w:rsid w:val="00482CB5"/>
    <w:rsid w:val="004840AE"/>
    <w:rsid w:val="004853F5"/>
    <w:rsid w:val="00485787"/>
    <w:rsid w:val="0048592F"/>
    <w:rsid w:val="00486218"/>
    <w:rsid w:val="00486552"/>
    <w:rsid w:val="00486CED"/>
    <w:rsid w:val="004873AE"/>
    <w:rsid w:val="00490348"/>
    <w:rsid w:val="004906D4"/>
    <w:rsid w:val="004920A6"/>
    <w:rsid w:val="00492A90"/>
    <w:rsid w:val="00494E64"/>
    <w:rsid w:val="00495281"/>
    <w:rsid w:val="00495C47"/>
    <w:rsid w:val="00496081"/>
    <w:rsid w:val="00496D6E"/>
    <w:rsid w:val="004974D5"/>
    <w:rsid w:val="004975BC"/>
    <w:rsid w:val="004976A4"/>
    <w:rsid w:val="004977F2"/>
    <w:rsid w:val="004A1918"/>
    <w:rsid w:val="004A196C"/>
    <w:rsid w:val="004A2363"/>
    <w:rsid w:val="004A2981"/>
    <w:rsid w:val="004A2D38"/>
    <w:rsid w:val="004A2D3A"/>
    <w:rsid w:val="004A36C2"/>
    <w:rsid w:val="004A386F"/>
    <w:rsid w:val="004A3F22"/>
    <w:rsid w:val="004A4C92"/>
    <w:rsid w:val="004A4FD1"/>
    <w:rsid w:val="004A63DF"/>
    <w:rsid w:val="004A65E9"/>
    <w:rsid w:val="004A6CB6"/>
    <w:rsid w:val="004A7D49"/>
    <w:rsid w:val="004A7D4E"/>
    <w:rsid w:val="004B00A4"/>
    <w:rsid w:val="004B0D7F"/>
    <w:rsid w:val="004B1215"/>
    <w:rsid w:val="004B1D3B"/>
    <w:rsid w:val="004B2063"/>
    <w:rsid w:val="004B2309"/>
    <w:rsid w:val="004B2B1C"/>
    <w:rsid w:val="004B2D54"/>
    <w:rsid w:val="004B3145"/>
    <w:rsid w:val="004B45F9"/>
    <w:rsid w:val="004B485D"/>
    <w:rsid w:val="004B4DC9"/>
    <w:rsid w:val="004B4E4B"/>
    <w:rsid w:val="004B5288"/>
    <w:rsid w:val="004B57DB"/>
    <w:rsid w:val="004B5B6E"/>
    <w:rsid w:val="004B60EF"/>
    <w:rsid w:val="004B67F3"/>
    <w:rsid w:val="004B6C8C"/>
    <w:rsid w:val="004C15C8"/>
    <w:rsid w:val="004C188F"/>
    <w:rsid w:val="004C254A"/>
    <w:rsid w:val="004C4274"/>
    <w:rsid w:val="004C5268"/>
    <w:rsid w:val="004C5608"/>
    <w:rsid w:val="004C7683"/>
    <w:rsid w:val="004D17FF"/>
    <w:rsid w:val="004D1C22"/>
    <w:rsid w:val="004D1C52"/>
    <w:rsid w:val="004D24D0"/>
    <w:rsid w:val="004D2618"/>
    <w:rsid w:val="004D2D3A"/>
    <w:rsid w:val="004D2ED8"/>
    <w:rsid w:val="004D39F2"/>
    <w:rsid w:val="004D41EB"/>
    <w:rsid w:val="004D443D"/>
    <w:rsid w:val="004D4B15"/>
    <w:rsid w:val="004D4E9F"/>
    <w:rsid w:val="004D50FA"/>
    <w:rsid w:val="004D5594"/>
    <w:rsid w:val="004D5C3C"/>
    <w:rsid w:val="004D6834"/>
    <w:rsid w:val="004D6AB6"/>
    <w:rsid w:val="004E10C0"/>
    <w:rsid w:val="004E15BA"/>
    <w:rsid w:val="004E285E"/>
    <w:rsid w:val="004E298B"/>
    <w:rsid w:val="004E3CCD"/>
    <w:rsid w:val="004E417C"/>
    <w:rsid w:val="004E4655"/>
    <w:rsid w:val="004E488A"/>
    <w:rsid w:val="004E4DAA"/>
    <w:rsid w:val="004E5900"/>
    <w:rsid w:val="004E6597"/>
    <w:rsid w:val="004F09E0"/>
    <w:rsid w:val="004F0D88"/>
    <w:rsid w:val="004F140F"/>
    <w:rsid w:val="004F1492"/>
    <w:rsid w:val="004F14EE"/>
    <w:rsid w:val="004F1613"/>
    <w:rsid w:val="004F1803"/>
    <w:rsid w:val="004F1F31"/>
    <w:rsid w:val="004F2887"/>
    <w:rsid w:val="004F39ED"/>
    <w:rsid w:val="004F3E7E"/>
    <w:rsid w:val="004F4141"/>
    <w:rsid w:val="004F4975"/>
    <w:rsid w:val="004F4BC7"/>
    <w:rsid w:val="004F5D23"/>
    <w:rsid w:val="004F612B"/>
    <w:rsid w:val="004F6574"/>
    <w:rsid w:val="004F6B44"/>
    <w:rsid w:val="004F6DA9"/>
    <w:rsid w:val="004F7DA2"/>
    <w:rsid w:val="00501AE9"/>
    <w:rsid w:val="00502649"/>
    <w:rsid w:val="0050399F"/>
    <w:rsid w:val="00504AD1"/>
    <w:rsid w:val="00504FC1"/>
    <w:rsid w:val="0050527E"/>
    <w:rsid w:val="00505911"/>
    <w:rsid w:val="0050620D"/>
    <w:rsid w:val="005062A7"/>
    <w:rsid w:val="0050682F"/>
    <w:rsid w:val="00506CC6"/>
    <w:rsid w:val="00507E89"/>
    <w:rsid w:val="00510406"/>
    <w:rsid w:val="00510A56"/>
    <w:rsid w:val="00512C0D"/>
    <w:rsid w:val="00513391"/>
    <w:rsid w:val="005140B9"/>
    <w:rsid w:val="00514CB5"/>
    <w:rsid w:val="005153A0"/>
    <w:rsid w:val="005156B0"/>
    <w:rsid w:val="005166A8"/>
    <w:rsid w:val="00516B3C"/>
    <w:rsid w:val="00516B60"/>
    <w:rsid w:val="00516B7A"/>
    <w:rsid w:val="005172B0"/>
    <w:rsid w:val="00517513"/>
    <w:rsid w:val="00517A6B"/>
    <w:rsid w:val="0052023B"/>
    <w:rsid w:val="00522D09"/>
    <w:rsid w:val="0052376C"/>
    <w:rsid w:val="005238D1"/>
    <w:rsid w:val="0052417E"/>
    <w:rsid w:val="00525096"/>
    <w:rsid w:val="00525C3F"/>
    <w:rsid w:val="00525EFA"/>
    <w:rsid w:val="00526439"/>
    <w:rsid w:val="00526604"/>
    <w:rsid w:val="005278A4"/>
    <w:rsid w:val="005278F6"/>
    <w:rsid w:val="00530A07"/>
    <w:rsid w:val="005323C3"/>
    <w:rsid w:val="0053250B"/>
    <w:rsid w:val="00532901"/>
    <w:rsid w:val="005331BF"/>
    <w:rsid w:val="00533C30"/>
    <w:rsid w:val="0053445C"/>
    <w:rsid w:val="005344B2"/>
    <w:rsid w:val="00534661"/>
    <w:rsid w:val="00535463"/>
    <w:rsid w:val="005358B1"/>
    <w:rsid w:val="00535C5A"/>
    <w:rsid w:val="005362CA"/>
    <w:rsid w:val="00536566"/>
    <w:rsid w:val="005369AC"/>
    <w:rsid w:val="0053785E"/>
    <w:rsid w:val="0053799C"/>
    <w:rsid w:val="00540834"/>
    <w:rsid w:val="00540868"/>
    <w:rsid w:val="005411F6"/>
    <w:rsid w:val="005418BE"/>
    <w:rsid w:val="005435C1"/>
    <w:rsid w:val="005444B3"/>
    <w:rsid w:val="00544924"/>
    <w:rsid w:val="00545BFE"/>
    <w:rsid w:val="00545FC3"/>
    <w:rsid w:val="00546177"/>
    <w:rsid w:val="00546309"/>
    <w:rsid w:val="00546F50"/>
    <w:rsid w:val="0054726B"/>
    <w:rsid w:val="005473D2"/>
    <w:rsid w:val="005501BB"/>
    <w:rsid w:val="0055035B"/>
    <w:rsid w:val="0055064A"/>
    <w:rsid w:val="00550999"/>
    <w:rsid w:val="00550A4D"/>
    <w:rsid w:val="00551389"/>
    <w:rsid w:val="00551462"/>
    <w:rsid w:val="005519A9"/>
    <w:rsid w:val="00551DBE"/>
    <w:rsid w:val="00552176"/>
    <w:rsid w:val="005525C5"/>
    <w:rsid w:val="00552877"/>
    <w:rsid w:val="00552952"/>
    <w:rsid w:val="00552D76"/>
    <w:rsid w:val="00553613"/>
    <w:rsid w:val="00553FBF"/>
    <w:rsid w:val="0055476F"/>
    <w:rsid w:val="00555888"/>
    <w:rsid w:val="005558E5"/>
    <w:rsid w:val="00556ECE"/>
    <w:rsid w:val="00560C63"/>
    <w:rsid w:val="00561B4F"/>
    <w:rsid w:val="005627E4"/>
    <w:rsid w:val="00563096"/>
    <w:rsid w:val="0056321A"/>
    <w:rsid w:val="005633CD"/>
    <w:rsid w:val="00563D9A"/>
    <w:rsid w:val="0056505B"/>
    <w:rsid w:val="00565D94"/>
    <w:rsid w:val="00566074"/>
    <w:rsid w:val="00566FF7"/>
    <w:rsid w:val="005677E1"/>
    <w:rsid w:val="00567B5C"/>
    <w:rsid w:val="00567C1C"/>
    <w:rsid w:val="00567CB8"/>
    <w:rsid w:val="0057040F"/>
    <w:rsid w:val="00570601"/>
    <w:rsid w:val="00571A42"/>
    <w:rsid w:val="00571DA1"/>
    <w:rsid w:val="00572437"/>
    <w:rsid w:val="005727CA"/>
    <w:rsid w:val="005736BD"/>
    <w:rsid w:val="00573710"/>
    <w:rsid w:val="00573FC4"/>
    <w:rsid w:val="00574CB0"/>
    <w:rsid w:val="00575ADD"/>
    <w:rsid w:val="00575E4D"/>
    <w:rsid w:val="0057608C"/>
    <w:rsid w:val="0057663F"/>
    <w:rsid w:val="005808F3"/>
    <w:rsid w:val="005808FF"/>
    <w:rsid w:val="00581085"/>
    <w:rsid w:val="005816F8"/>
    <w:rsid w:val="00582055"/>
    <w:rsid w:val="00583157"/>
    <w:rsid w:val="005842E6"/>
    <w:rsid w:val="00584407"/>
    <w:rsid w:val="005844B6"/>
    <w:rsid w:val="00584E0B"/>
    <w:rsid w:val="00585545"/>
    <w:rsid w:val="0058562C"/>
    <w:rsid w:val="00586C7D"/>
    <w:rsid w:val="0058711A"/>
    <w:rsid w:val="00587445"/>
    <w:rsid w:val="0058774B"/>
    <w:rsid w:val="00591670"/>
    <w:rsid w:val="00591878"/>
    <w:rsid w:val="00592218"/>
    <w:rsid w:val="0059221A"/>
    <w:rsid w:val="00593721"/>
    <w:rsid w:val="00594770"/>
    <w:rsid w:val="00594EED"/>
    <w:rsid w:val="00597634"/>
    <w:rsid w:val="005A0350"/>
    <w:rsid w:val="005A1268"/>
    <w:rsid w:val="005A1C33"/>
    <w:rsid w:val="005A2EA0"/>
    <w:rsid w:val="005A319B"/>
    <w:rsid w:val="005A48E2"/>
    <w:rsid w:val="005A579D"/>
    <w:rsid w:val="005A6167"/>
    <w:rsid w:val="005A655B"/>
    <w:rsid w:val="005A69D7"/>
    <w:rsid w:val="005A6B29"/>
    <w:rsid w:val="005A714E"/>
    <w:rsid w:val="005B0C40"/>
    <w:rsid w:val="005B1ABB"/>
    <w:rsid w:val="005B2A62"/>
    <w:rsid w:val="005B43FE"/>
    <w:rsid w:val="005B579B"/>
    <w:rsid w:val="005B5BCE"/>
    <w:rsid w:val="005B6154"/>
    <w:rsid w:val="005B6175"/>
    <w:rsid w:val="005B7625"/>
    <w:rsid w:val="005B796A"/>
    <w:rsid w:val="005B79F0"/>
    <w:rsid w:val="005B7B6C"/>
    <w:rsid w:val="005C0554"/>
    <w:rsid w:val="005C075E"/>
    <w:rsid w:val="005C108D"/>
    <w:rsid w:val="005C2876"/>
    <w:rsid w:val="005C35D5"/>
    <w:rsid w:val="005C38D7"/>
    <w:rsid w:val="005C4DB9"/>
    <w:rsid w:val="005C58AB"/>
    <w:rsid w:val="005C5D97"/>
    <w:rsid w:val="005C6023"/>
    <w:rsid w:val="005C6104"/>
    <w:rsid w:val="005C64C4"/>
    <w:rsid w:val="005D0780"/>
    <w:rsid w:val="005D1E96"/>
    <w:rsid w:val="005D1E9D"/>
    <w:rsid w:val="005D22C6"/>
    <w:rsid w:val="005D2698"/>
    <w:rsid w:val="005D30DA"/>
    <w:rsid w:val="005D35BE"/>
    <w:rsid w:val="005D3C1D"/>
    <w:rsid w:val="005D3CC5"/>
    <w:rsid w:val="005D4489"/>
    <w:rsid w:val="005D47B5"/>
    <w:rsid w:val="005D4C49"/>
    <w:rsid w:val="005D5098"/>
    <w:rsid w:val="005D5365"/>
    <w:rsid w:val="005D5D74"/>
    <w:rsid w:val="005D5DFA"/>
    <w:rsid w:val="005E1681"/>
    <w:rsid w:val="005E1B86"/>
    <w:rsid w:val="005E1E20"/>
    <w:rsid w:val="005E2182"/>
    <w:rsid w:val="005E2365"/>
    <w:rsid w:val="005E4B26"/>
    <w:rsid w:val="005E554A"/>
    <w:rsid w:val="005E59E6"/>
    <w:rsid w:val="005E5FC0"/>
    <w:rsid w:val="005E6874"/>
    <w:rsid w:val="005E6CA7"/>
    <w:rsid w:val="005E7EBD"/>
    <w:rsid w:val="005E7FB2"/>
    <w:rsid w:val="005F063F"/>
    <w:rsid w:val="005F06B4"/>
    <w:rsid w:val="005F0FB5"/>
    <w:rsid w:val="005F238E"/>
    <w:rsid w:val="005F2600"/>
    <w:rsid w:val="005F2619"/>
    <w:rsid w:val="005F3275"/>
    <w:rsid w:val="005F3E4A"/>
    <w:rsid w:val="005F4551"/>
    <w:rsid w:val="005F48D7"/>
    <w:rsid w:val="005F5175"/>
    <w:rsid w:val="005F574D"/>
    <w:rsid w:val="005F5D4C"/>
    <w:rsid w:val="005F6827"/>
    <w:rsid w:val="005F6D51"/>
    <w:rsid w:val="005F7021"/>
    <w:rsid w:val="005F7529"/>
    <w:rsid w:val="005F7FCA"/>
    <w:rsid w:val="006005D7"/>
    <w:rsid w:val="00600C98"/>
    <w:rsid w:val="00600D95"/>
    <w:rsid w:val="0060181B"/>
    <w:rsid w:val="00601CF2"/>
    <w:rsid w:val="00602722"/>
    <w:rsid w:val="00602846"/>
    <w:rsid w:val="00603A52"/>
    <w:rsid w:val="0060427A"/>
    <w:rsid w:val="00605469"/>
    <w:rsid w:val="006060EB"/>
    <w:rsid w:val="00606424"/>
    <w:rsid w:val="0060687D"/>
    <w:rsid w:val="00606C85"/>
    <w:rsid w:val="00607B2C"/>
    <w:rsid w:val="00611BF7"/>
    <w:rsid w:val="00612399"/>
    <w:rsid w:val="0061330E"/>
    <w:rsid w:val="006135FD"/>
    <w:rsid w:val="00613AC8"/>
    <w:rsid w:val="00614152"/>
    <w:rsid w:val="006143BC"/>
    <w:rsid w:val="006147E7"/>
    <w:rsid w:val="00615D6B"/>
    <w:rsid w:val="006163EB"/>
    <w:rsid w:val="00617B2E"/>
    <w:rsid w:val="006201B2"/>
    <w:rsid w:val="00620AC2"/>
    <w:rsid w:val="00620B3E"/>
    <w:rsid w:val="00621994"/>
    <w:rsid w:val="00621F3B"/>
    <w:rsid w:val="0062347D"/>
    <w:rsid w:val="006239E1"/>
    <w:rsid w:val="00625082"/>
    <w:rsid w:val="006251F9"/>
    <w:rsid w:val="00625530"/>
    <w:rsid w:val="00625E75"/>
    <w:rsid w:val="00626037"/>
    <w:rsid w:val="006262EE"/>
    <w:rsid w:val="00627607"/>
    <w:rsid w:val="00627D62"/>
    <w:rsid w:val="00630522"/>
    <w:rsid w:val="0063141A"/>
    <w:rsid w:val="00632522"/>
    <w:rsid w:val="00632B1C"/>
    <w:rsid w:val="00632D0E"/>
    <w:rsid w:val="00633040"/>
    <w:rsid w:val="00633070"/>
    <w:rsid w:val="00633341"/>
    <w:rsid w:val="006333BB"/>
    <w:rsid w:val="00633928"/>
    <w:rsid w:val="00633E52"/>
    <w:rsid w:val="006349CC"/>
    <w:rsid w:val="00635103"/>
    <w:rsid w:val="00635AC8"/>
    <w:rsid w:val="006360B1"/>
    <w:rsid w:val="006360B2"/>
    <w:rsid w:val="00636474"/>
    <w:rsid w:val="0063758D"/>
    <w:rsid w:val="00637C6F"/>
    <w:rsid w:val="00637D2A"/>
    <w:rsid w:val="006402FF"/>
    <w:rsid w:val="00640CE9"/>
    <w:rsid w:val="00640D16"/>
    <w:rsid w:val="00641B8A"/>
    <w:rsid w:val="00641D48"/>
    <w:rsid w:val="00642CD1"/>
    <w:rsid w:val="006433C6"/>
    <w:rsid w:val="006435FD"/>
    <w:rsid w:val="00645181"/>
    <w:rsid w:val="00645C84"/>
    <w:rsid w:val="0064628A"/>
    <w:rsid w:val="00647003"/>
    <w:rsid w:val="00647839"/>
    <w:rsid w:val="0065089B"/>
    <w:rsid w:val="00650DE7"/>
    <w:rsid w:val="00650ED3"/>
    <w:rsid w:val="00651CA4"/>
    <w:rsid w:val="0065212F"/>
    <w:rsid w:val="006524F4"/>
    <w:rsid w:val="00652DD5"/>
    <w:rsid w:val="00652E85"/>
    <w:rsid w:val="00653464"/>
    <w:rsid w:val="006535CA"/>
    <w:rsid w:val="0065432B"/>
    <w:rsid w:val="00655391"/>
    <w:rsid w:val="00655A6F"/>
    <w:rsid w:val="00655B3F"/>
    <w:rsid w:val="00655FAA"/>
    <w:rsid w:val="006562FF"/>
    <w:rsid w:val="0065639A"/>
    <w:rsid w:val="00657B10"/>
    <w:rsid w:val="00657B3C"/>
    <w:rsid w:val="00657C52"/>
    <w:rsid w:val="00660228"/>
    <w:rsid w:val="006609AF"/>
    <w:rsid w:val="00660B36"/>
    <w:rsid w:val="00660D3B"/>
    <w:rsid w:val="006622E1"/>
    <w:rsid w:val="0066232F"/>
    <w:rsid w:val="00662895"/>
    <w:rsid w:val="00662AC7"/>
    <w:rsid w:val="00663271"/>
    <w:rsid w:val="00663987"/>
    <w:rsid w:val="0066488E"/>
    <w:rsid w:val="00664C68"/>
    <w:rsid w:val="00665142"/>
    <w:rsid w:val="00665FBF"/>
    <w:rsid w:val="006665D9"/>
    <w:rsid w:val="00666AC4"/>
    <w:rsid w:val="006674B6"/>
    <w:rsid w:val="00667C37"/>
    <w:rsid w:val="00667FB8"/>
    <w:rsid w:val="00667FE3"/>
    <w:rsid w:val="006703B2"/>
    <w:rsid w:val="006705FA"/>
    <w:rsid w:val="006707AD"/>
    <w:rsid w:val="00670877"/>
    <w:rsid w:val="006712DB"/>
    <w:rsid w:val="0067140D"/>
    <w:rsid w:val="00671601"/>
    <w:rsid w:val="00671F0E"/>
    <w:rsid w:val="00672BFD"/>
    <w:rsid w:val="00673678"/>
    <w:rsid w:val="00673723"/>
    <w:rsid w:val="006737FF"/>
    <w:rsid w:val="0067413A"/>
    <w:rsid w:val="00675B22"/>
    <w:rsid w:val="00677FAF"/>
    <w:rsid w:val="0068042B"/>
    <w:rsid w:val="00680508"/>
    <w:rsid w:val="00680F31"/>
    <w:rsid w:val="00683ABA"/>
    <w:rsid w:val="0068404E"/>
    <w:rsid w:val="0068413C"/>
    <w:rsid w:val="006843D3"/>
    <w:rsid w:val="00685D50"/>
    <w:rsid w:val="00685F4F"/>
    <w:rsid w:val="006869B3"/>
    <w:rsid w:val="00686C37"/>
    <w:rsid w:val="006870BE"/>
    <w:rsid w:val="00687174"/>
    <w:rsid w:val="00687229"/>
    <w:rsid w:val="006874CC"/>
    <w:rsid w:val="006878F7"/>
    <w:rsid w:val="0069068D"/>
    <w:rsid w:val="00690D4D"/>
    <w:rsid w:val="0069119E"/>
    <w:rsid w:val="00691858"/>
    <w:rsid w:val="0069215C"/>
    <w:rsid w:val="00692638"/>
    <w:rsid w:val="00692DD2"/>
    <w:rsid w:val="006930C0"/>
    <w:rsid w:val="006945FD"/>
    <w:rsid w:val="006947D4"/>
    <w:rsid w:val="00694908"/>
    <w:rsid w:val="006949D0"/>
    <w:rsid w:val="00695E7E"/>
    <w:rsid w:val="00696105"/>
    <w:rsid w:val="00696297"/>
    <w:rsid w:val="0069677B"/>
    <w:rsid w:val="00696CD4"/>
    <w:rsid w:val="00697811"/>
    <w:rsid w:val="00697B55"/>
    <w:rsid w:val="00697BE6"/>
    <w:rsid w:val="00697CEF"/>
    <w:rsid w:val="00697EBD"/>
    <w:rsid w:val="006A0CCC"/>
    <w:rsid w:val="006A0F98"/>
    <w:rsid w:val="006A12EF"/>
    <w:rsid w:val="006A3237"/>
    <w:rsid w:val="006A349B"/>
    <w:rsid w:val="006A4BDA"/>
    <w:rsid w:val="006A4C3F"/>
    <w:rsid w:val="006A5BB5"/>
    <w:rsid w:val="006A5D4C"/>
    <w:rsid w:val="006A5DF7"/>
    <w:rsid w:val="006A6414"/>
    <w:rsid w:val="006A788E"/>
    <w:rsid w:val="006B0371"/>
    <w:rsid w:val="006B1544"/>
    <w:rsid w:val="006B17AE"/>
    <w:rsid w:val="006B2472"/>
    <w:rsid w:val="006B25E1"/>
    <w:rsid w:val="006B2DB9"/>
    <w:rsid w:val="006B303A"/>
    <w:rsid w:val="006B3454"/>
    <w:rsid w:val="006B3A69"/>
    <w:rsid w:val="006B3D42"/>
    <w:rsid w:val="006B47B1"/>
    <w:rsid w:val="006B4D5F"/>
    <w:rsid w:val="006B4F48"/>
    <w:rsid w:val="006B5185"/>
    <w:rsid w:val="006B612B"/>
    <w:rsid w:val="006B708D"/>
    <w:rsid w:val="006B72DB"/>
    <w:rsid w:val="006B7CD2"/>
    <w:rsid w:val="006C0CEC"/>
    <w:rsid w:val="006C177D"/>
    <w:rsid w:val="006C1A7B"/>
    <w:rsid w:val="006C2DC4"/>
    <w:rsid w:val="006C2E8A"/>
    <w:rsid w:val="006C30FB"/>
    <w:rsid w:val="006C35DE"/>
    <w:rsid w:val="006C3C12"/>
    <w:rsid w:val="006C54B3"/>
    <w:rsid w:val="006C605A"/>
    <w:rsid w:val="006C7020"/>
    <w:rsid w:val="006C71D0"/>
    <w:rsid w:val="006C72ED"/>
    <w:rsid w:val="006C7B5E"/>
    <w:rsid w:val="006D00A2"/>
    <w:rsid w:val="006D16EB"/>
    <w:rsid w:val="006D242E"/>
    <w:rsid w:val="006D2622"/>
    <w:rsid w:val="006D29C8"/>
    <w:rsid w:val="006D2D3E"/>
    <w:rsid w:val="006D322D"/>
    <w:rsid w:val="006D3799"/>
    <w:rsid w:val="006D3A9C"/>
    <w:rsid w:val="006D3DFD"/>
    <w:rsid w:val="006D3E40"/>
    <w:rsid w:val="006D532C"/>
    <w:rsid w:val="006D540B"/>
    <w:rsid w:val="006D55FB"/>
    <w:rsid w:val="006D59C7"/>
    <w:rsid w:val="006D61F5"/>
    <w:rsid w:val="006D669B"/>
    <w:rsid w:val="006D6A0E"/>
    <w:rsid w:val="006E0CD8"/>
    <w:rsid w:val="006E23AA"/>
    <w:rsid w:val="006E266C"/>
    <w:rsid w:val="006E3621"/>
    <w:rsid w:val="006E37F2"/>
    <w:rsid w:val="006E4684"/>
    <w:rsid w:val="006E591E"/>
    <w:rsid w:val="006E59CE"/>
    <w:rsid w:val="006E5A1F"/>
    <w:rsid w:val="006E5F8E"/>
    <w:rsid w:val="006E6FD6"/>
    <w:rsid w:val="006E7975"/>
    <w:rsid w:val="006F0B7E"/>
    <w:rsid w:val="006F0D0B"/>
    <w:rsid w:val="006F1176"/>
    <w:rsid w:val="006F2035"/>
    <w:rsid w:val="006F30FB"/>
    <w:rsid w:val="006F38C1"/>
    <w:rsid w:val="006F3998"/>
    <w:rsid w:val="006F4A9E"/>
    <w:rsid w:val="006F4DCD"/>
    <w:rsid w:val="006F50DF"/>
    <w:rsid w:val="006F52F8"/>
    <w:rsid w:val="006F57FD"/>
    <w:rsid w:val="006F61F1"/>
    <w:rsid w:val="006F650E"/>
    <w:rsid w:val="006F65F8"/>
    <w:rsid w:val="006F75D3"/>
    <w:rsid w:val="006F7DC9"/>
    <w:rsid w:val="0070005D"/>
    <w:rsid w:val="007016A2"/>
    <w:rsid w:val="00701BC7"/>
    <w:rsid w:val="00701E19"/>
    <w:rsid w:val="00702519"/>
    <w:rsid w:val="00703BB6"/>
    <w:rsid w:val="00703F10"/>
    <w:rsid w:val="00704FD0"/>
    <w:rsid w:val="007051EF"/>
    <w:rsid w:val="00705C2C"/>
    <w:rsid w:val="00705D26"/>
    <w:rsid w:val="00705ED2"/>
    <w:rsid w:val="0070639E"/>
    <w:rsid w:val="0070784D"/>
    <w:rsid w:val="00711E4D"/>
    <w:rsid w:val="00712252"/>
    <w:rsid w:val="00713283"/>
    <w:rsid w:val="0071334B"/>
    <w:rsid w:val="007138C5"/>
    <w:rsid w:val="00713CB8"/>
    <w:rsid w:val="00716231"/>
    <w:rsid w:val="00720A09"/>
    <w:rsid w:val="0072192F"/>
    <w:rsid w:val="0072214E"/>
    <w:rsid w:val="00722227"/>
    <w:rsid w:val="00722363"/>
    <w:rsid w:val="00722C6A"/>
    <w:rsid w:val="00722C89"/>
    <w:rsid w:val="00723579"/>
    <w:rsid w:val="0072407D"/>
    <w:rsid w:val="00724483"/>
    <w:rsid w:val="00724485"/>
    <w:rsid w:val="00724757"/>
    <w:rsid w:val="0072506C"/>
    <w:rsid w:val="0072541F"/>
    <w:rsid w:val="00725430"/>
    <w:rsid w:val="007258D4"/>
    <w:rsid w:val="00726215"/>
    <w:rsid w:val="00726AFF"/>
    <w:rsid w:val="007278DF"/>
    <w:rsid w:val="00730B3A"/>
    <w:rsid w:val="00730CD9"/>
    <w:rsid w:val="00730EA4"/>
    <w:rsid w:val="00730F52"/>
    <w:rsid w:val="0073107B"/>
    <w:rsid w:val="007321AD"/>
    <w:rsid w:val="007322DE"/>
    <w:rsid w:val="00732A1E"/>
    <w:rsid w:val="007334A7"/>
    <w:rsid w:val="007338AA"/>
    <w:rsid w:val="00733911"/>
    <w:rsid w:val="00733DE1"/>
    <w:rsid w:val="00734B47"/>
    <w:rsid w:val="00734B4F"/>
    <w:rsid w:val="0073647C"/>
    <w:rsid w:val="007370AB"/>
    <w:rsid w:val="007377B0"/>
    <w:rsid w:val="00737993"/>
    <w:rsid w:val="00737DA5"/>
    <w:rsid w:val="007405A3"/>
    <w:rsid w:val="00740828"/>
    <w:rsid w:val="0074162B"/>
    <w:rsid w:val="007421AA"/>
    <w:rsid w:val="007422B0"/>
    <w:rsid w:val="00742903"/>
    <w:rsid w:val="00742B16"/>
    <w:rsid w:val="007432B3"/>
    <w:rsid w:val="00743710"/>
    <w:rsid w:val="00744452"/>
    <w:rsid w:val="00744D86"/>
    <w:rsid w:val="00744FBC"/>
    <w:rsid w:val="00745420"/>
    <w:rsid w:val="00745A88"/>
    <w:rsid w:val="00746FF9"/>
    <w:rsid w:val="007517C9"/>
    <w:rsid w:val="00752DBF"/>
    <w:rsid w:val="00752DF8"/>
    <w:rsid w:val="007530FF"/>
    <w:rsid w:val="0075509C"/>
    <w:rsid w:val="00755A0D"/>
    <w:rsid w:val="00756DCC"/>
    <w:rsid w:val="00763938"/>
    <w:rsid w:val="0076443C"/>
    <w:rsid w:val="00764B2F"/>
    <w:rsid w:val="00766B3F"/>
    <w:rsid w:val="00767868"/>
    <w:rsid w:val="00767C85"/>
    <w:rsid w:val="00770364"/>
    <w:rsid w:val="007706D8"/>
    <w:rsid w:val="007710F0"/>
    <w:rsid w:val="007719B8"/>
    <w:rsid w:val="00773C01"/>
    <w:rsid w:val="007743DD"/>
    <w:rsid w:val="007747AF"/>
    <w:rsid w:val="0077506B"/>
    <w:rsid w:val="00775694"/>
    <w:rsid w:val="007770C0"/>
    <w:rsid w:val="007779D0"/>
    <w:rsid w:val="00780294"/>
    <w:rsid w:val="00781F2A"/>
    <w:rsid w:val="007830CF"/>
    <w:rsid w:val="0078463F"/>
    <w:rsid w:val="00784B1E"/>
    <w:rsid w:val="00786216"/>
    <w:rsid w:val="0078654D"/>
    <w:rsid w:val="0078657E"/>
    <w:rsid w:val="00786FF8"/>
    <w:rsid w:val="007879B7"/>
    <w:rsid w:val="007906D9"/>
    <w:rsid w:val="00791032"/>
    <w:rsid w:val="0079391E"/>
    <w:rsid w:val="00794A0C"/>
    <w:rsid w:val="00794EBD"/>
    <w:rsid w:val="007950D1"/>
    <w:rsid w:val="007953F2"/>
    <w:rsid w:val="00795504"/>
    <w:rsid w:val="00796136"/>
    <w:rsid w:val="007A1723"/>
    <w:rsid w:val="007A1F5A"/>
    <w:rsid w:val="007A2E5B"/>
    <w:rsid w:val="007A3284"/>
    <w:rsid w:val="007A3DE4"/>
    <w:rsid w:val="007A3E32"/>
    <w:rsid w:val="007A4474"/>
    <w:rsid w:val="007A44EF"/>
    <w:rsid w:val="007A58E5"/>
    <w:rsid w:val="007A5EBE"/>
    <w:rsid w:val="007A6809"/>
    <w:rsid w:val="007B0543"/>
    <w:rsid w:val="007B1316"/>
    <w:rsid w:val="007B22CE"/>
    <w:rsid w:val="007B2570"/>
    <w:rsid w:val="007B290B"/>
    <w:rsid w:val="007B384F"/>
    <w:rsid w:val="007B62FF"/>
    <w:rsid w:val="007B683C"/>
    <w:rsid w:val="007B718F"/>
    <w:rsid w:val="007B7984"/>
    <w:rsid w:val="007C0012"/>
    <w:rsid w:val="007C0031"/>
    <w:rsid w:val="007C04D6"/>
    <w:rsid w:val="007C0C62"/>
    <w:rsid w:val="007C11ED"/>
    <w:rsid w:val="007C2587"/>
    <w:rsid w:val="007C27A3"/>
    <w:rsid w:val="007C2E57"/>
    <w:rsid w:val="007C34F8"/>
    <w:rsid w:val="007C37C6"/>
    <w:rsid w:val="007C391A"/>
    <w:rsid w:val="007C4C45"/>
    <w:rsid w:val="007C5DB1"/>
    <w:rsid w:val="007C655B"/>
    <w:rsid w:val="007C666F"/>
    <w:rsid w:val="007C6690"/>
    <w:rsid w:val="007C6710"/>
    <w:rsid w:val="007C78B8"/>
    <w:rsid w:val="007D0652"/>
    <w:rsid w:val="007D0802"/>
    <w:rsid w:val="007D1075"/>
    <w:rsid w:val="007D22BF"/>
    <w:rsid w:val="007D2EFA"/>
    <w:rsid w:val="007D3592"/>
    <w:rsid w:val="007D3594"/>
    <w:rsid w:val="007D4ABD"/>
    <w:rsid w:val="007D5865"/>
    <w:rsid w:val="007D59BD"/>
    <w:rsid w:val="007D5B97"/>
    <w:rsid w:val="007D63EF"/>
    <w:rsid w:val="007D73E0"/>
    <w:rsid w:val="007D7E9F"/>
    <w:rsid w:val="007D7F1C"/>
    <w:rsid w:val="007E02CF"/>
    <w:rsid w:val="007E0370"/>
    <w:rsid w:val="007E28B7"/>
    <w:rsid w:val="007E2EA5"/>
    <w:rsid w:val="007E3D36"/>
    <w:rsid w:val="007E405E"/>
    <w:rsid w:val="007E4120"/>
    <w:rsid w:val="007E4A58"/>
    <w:rsid w:val="007E4C02"/>
    <w:rsid w:val="007E5C89"/>
    <w:rsid w:val="007E6996"/>
    <w:rsid w:val="007E6DE2"/>
    <w:rsid w:val="007E6E5E"/>
    <w:rsid w:val="007E6F2A"/>
    <w:rsid w:val="007E7B84"/>
    <w:rsid w:val="007F02D8"/>
    <w:rsid w:val="007F0A79"/>
    <w:rsid w:val="007F0E17"/>
    <w:rsid w:val="007F1BD3"/>
    <w:rsid w:val="007F20B3"/>
    <w:rsid w:val="007F21A4"/>
    <w:rsid w:val="007F3A01"/>
    <w:rsid w:val="007F4090"/>
    <w:rsid w:val="007F451A"/>
    <w:rsid w:val="007F5668"/>
    <w:rsid w:val="007F57C2"/>
    <w:rsid w:val="007F5822"/>
    <w:rsid w:val="007F5844"/>
    <w:rsid w:val="007F6B6B"/>
    <w:rsid w:val="007F7367"/>
    <w:rsid w:val="007F773E"/>
    <w:rsid w:val="007F7E6C"/>
    <w:rsid w:val="008002E1"/>
    <w:rsid w:val="00801510"/>
    <w:rsid w:val="008017B9"/>
    <w:rsid w:val="00801A27"/>
    <w:rsid w:val="00802143"/>
    <w:rsid w:val="0080356E"/>
    <w:rsid w:val="008043A9"/>
    <w:rsid w:val="008045C4"/>
    <w:rsid w:val="0080494A"/>
    <w:rsid w:val="00804AAF"/>
    <w:rsid w:val="00804B68"/>
    <w:rsid w:val="00804C8C"/>
    <w:rsid w:val="008056FC"/>
    <w:rsid w:val="0080571E"/>
    <w:rsid w:val="00805FBC"/>
    <w:rsid w:val="008064B0"/>
    <w:rsid w:val="00806A29"/>
    <w:rsid w:val="008077CF"/>
    <w:rsid w:val="00807D22"/>
    <w:rsid w:val="00807DD8"/>
    <w:rsid w:val="00810DF5"/>
    <w:rsid w:val="00811615"/>
    <w:rsid w:val="0081287B"/>
    <w:rsid w:val="00813A7D"/>
    <w:rsid w:val="00813D2B"/>
    <w:rsid w:val="00814027"/>
    <w:rsid w:val="008148E0"/>
    <w:rsid w:val="00815298"/>
    <w:rsid w:val="00815827"/>
    <w:rsid w:val="00815A70"/>
    <w:rsid w:val="00815B44"/>
    <w:rsid w:val="00816489"/>
    <w:rsid w:val="008168E1"/>
    <w:rsid w:val="008173D3"/>
    <w:rsid w:val="008201B3"/>
    <w:rsid w:val="0082136C"/>
    <w:rsid w:val="00821897"/>
    <w:rsid w:val="00822D6E"/>
    <w:rsid w:val="00822EF2"/>
    <w:rsid w:val="00823185"/>
    <w:rsid w:val="008235C9"/>
    <w:rsid w:val="008239D6"/>
    <w:rsid w:val="008244BD"/>
    <w:rsid w:val="0082473D"/>
    <w:rsid w:val="00825498"/>
    <w:rsid w:val="00826114"/>
    <w:rsid w:val="00826186"/>
    <w:rsid w:val="00826440"/>
    <w:rsid w:val="00826F09"/>
    <w:rsid w:val="00827351"/>
    <w:rsid w:val="0082777F"/>
    <w:rsid w:val="00827AC1"/>
    <w:rsid w:val="00827B2B"/>
    <w:rsid w:val="00827B60"/>
    <w:rsid w:val="008313A7"/>
    <w:rsid w:val="008319F1"/>
    <w:rsid w:val="008321F0"/>
    <w:rsid w:val="008322DF"/>
    <w:rsid w:val="008324C0"/>
    <w:rsid w:val="00832755"/>
    <w:rsid w:val="00834A77"/>
    <w:rsid w:val="0083588C"/>
    <w:rsid w:val="008362FD"/>
    <w:rsid w:val="00836371"/>
    <w:rsid w:val="008370F0"/>
    <w:rsid w:val="0083766F"/>
    <w:rsid w:val="008378EA"/>
    <w:rsid w:val="0083793B"/>
    <w:rsid w:val="00840B66"/>
    <w:rsid w:val="008417E1"/>
    <w:rsid w:val="00841BD9"/>
    <w:rsid w:val="00841F3D"/>
    <w:rsid w:val="008422A0"/>
    <w:rsid w:val="008433B1"/>
    <w:rsid w:val="008434B0"/>
    <w:rsid w:val="00843553"/>
    <w:rsid w:val="008452AC"/>
    <w:rsid w:val="0084553A"/>
    <w:rsid w:val="00845F83"/>
    <w:rsid w:val="00846484"/>
    <w:rsid w:val="00846C3A"/>
    <w:rsid w:val="00850D01"/>
    <w:rsid w:val="00850D90"/>
    <w:rsid w:val="00850F18"/>
    <w:rsid w:val="008514B6"/>
    <w:rsid w:val="00851687"/>
    <w:rsid w:val="008516C2"/>
    <w:rsid w:val="00852468"/>
    <w:rsid w:val="00853D01"/>
    <w:rsid w:val="00854F1A"/>
    <w:rsid w:val="00856222"/>
    <w:rsid w:val="00856249"/>
    <w:rsid w:val="00856F20"/>
    <w:rsid w:val="00857B14"/>
    <w:rsid w:val="00860E4B"/>
    <w:rsid w:val="00861AD0"/>
    <w:rsid w:val="00861BBA"/>
    <w:rsid w:val="00862771"/>
    <w:rsid w:val="008628B0"/>
    <w:rsid w:val="00862A71"/>
    <w:rsid w:val="00862B14"/>
    <w:rsid w:val="00862F68"/>
    <w:rsid w:val="008639A2"/>
    <w:rsid w:val="00864035"/>
    <w:rsid w:val="00864718"/>
    <w:rsid w:val="00866846"/>
    <w:rsid w:val="008668E9"/>
    <w:rsid w:val="00867E3D"/>
    <w:rsid w:val="0087003F"/>
    <w:rsid w:val="008711AA"/>
    <w:rsid w:val="00871C19"/>
    <w:rsid w:val="00871D34"/>
    <w:rsid w:val="00871EA4"/>
    <w:rsid w:val="008728C5"/>
    <w:rsid w:val="008740BE"/>
    <w:rsid w:val="008741AD"/>
    <w:rsid w:val="008741FA"/>
    <w:rsid w:val="00875274"/>
    <w:rsid w:val="00875AF6"/>
    <w:rsid w:val="00875CF2"/>
    <w:rsid w:val="008768B5"/>
    <w:rsid w:val="00876983"/>
    <w:rsid w:val="00876E9F"/>
    <w:rsid w:val="00877EF6"/>
    <w:rsid w:val="00880269"/>
    <w:rsid w:val="00880680"/>
    <w:rsid w:val="00880A40"/>
    <w:rsid w:val="00881B35"/>
    <w:rsid w:val="0088241C"/>
    <w:rsid w:val="00882557"/>
    <w:rsid w:val="00882B44"/>
    <w:rsid w:val="0088328C"/>
    <w:rsid w:val="00883BFA"/>
    <w:rsid w:val="008843CA"/>
    <w:rsid w:val="008845D0"/>
    <w:rsid w:val="00885B6D"/>
    <w:rsid w:val="00886704"/>
    <w:rsid w:val="00886950"/>
    <w:rsid w:val="00886D0E"/>
    <w:rsid w:val="00887487"/>
    <w:rsid w:val="00887823"/>
    <w:rsid w:val="00890CED"/>
    <w:rsid w:val="0089134E"/>
    <w:rsid w:val="0089161C"/>
    <w:rsid w:val="00891660"/>
    <w:rsid w:val="0089199E"/>
    <w:rsid w:val="00891A9B"/>
    <w:rsid w:val="00891C87"/>
    <w:rsid w:val="008921AC"/>
    <w:rsid w:val="008923EC"/>
    <w:rsid w:val="0089253E"/>
    <w:rsid w:val="008931C4"/>
    <w:rsid w:val="008951D9"/>
    <w:rsid w:val="00895FDE"/>
    <w:rsid w:val="00896584"/>
    <w:rsid w:val="00896EFD"/>
    <w:rsid w:val="008A09B8"/>
    <w:rsid w:val="008A0A4E"/>
    <w:rsid w:val="008A1258"/>
    <w:rsid w:val="008A1831"/>
    <w:rsid w:val="008A19B5"/>
    <w:rsid w:val="008A254D"/>
    <w:rsid w:val="008A2C3F"/>
    <w:rsid w:val="008A2D39"/>
    <w:rsid w:val="008A32A8"/>
    <w:rsid w:val="008A3C75"/>
    <w:rsid w:val="008A5642"/>
    <w:rsid w:val="008A5674"/>
    <w:rsid w:val="008A62EA"/>
    <w:rsid w:val="008A6FAE"/>
    <w:rsid w:val="008A7600"/>
    <w:rsid w:val="008B0F10"/>
    <w:rsid w:val="008B1003"/>
    <w:rsid w:val="008B1A23"/>
    <w:rsid w:val="008B3BC2"/>
    <w:rsid w:val="008B3F16"/>
    <w:rsid w:val="008B56EA"/>
    <w:rsid w:val="008B5BAD"/>
    <w:rsid w:val="008B7157"/>
    <w:rsid w:val="008B7B2E"/>
    <w:rsid w:val="008C0F98"/>
    <w:rsid w:val="008C11A2"/>
    <w:rsid w:val="008C130F"/>
    <w:rsid w:val="008C15BE"/>
    <w:rsid w:val="008C217A"/>
    <w:rsid w:val="008C2945"/>
    <w:rsid w:val="008C371D"/>
    <w:rsid w:val="008C3B83"/>
    <w:rsid w:val="008C4199"/>
    <w:rsid w:val="008C4593"/>
    <w:rsid w:val="008C496B"/>
    <w:rsid w:val="008C5427"/>
    <w:rsid w:val="008C5FD3"/>
    <w:rsid w:val="008C6504"/>
    <w:rsid w:val="008C6B84"/>
    <w:rsid w:val="008C75E1"/>
    <w:rsid w:val="008C7DC7"/>
    <w:rsid w:val="008D1571"/>
    <w:rsid w:val="008D1599"/>
    <w:rsid w:val="008D23D2"/>
    <w:rsid w:val="008D2780"/>
    <w:rsid w:val="008D2F25"/>
    <w:rsid w:val="008D41A3"/>
    <w:rsid w:val="008D4A99"/>
    <w:rsid w:val="008D4DDE"/>
    <w:rsid w:val="008D5235"/>
    <w:rsid w:val="008D74EF"/>
    <w:rsid w:val="008D75E4"/>
    <w:rsid w:val="008D79E8"/>
    <w:rsid w:val="008D7D08"/>
    <w:rsid w:val="008D7DDE"/>
    <w:rsid w:val="008D7E72"/>
    <w:rsid w:val="008E08AA"/>
    <w:rsid w:val="008E1603"/>
    <w:rsid w:val="008E2B69"/>
    <w:rsid w:val="008E31B2"/>
    <w:rsid w:val="008E3818"/>
    <w:rsid w:val="008E3F11"/>
    <w:rsid w:val="008E4A41"/>
    <w:rsid w:val="008E58A9"/>
    <w:rsid w:val="008E5C84"/>
    <w:rsid w:val="008E5DB8"/>
    <w:rsid w:val="008E6207"/>
    <w:rsid w:val="008E6D46"/>
    <w:rsid w:val="008E6D7B"/>
    <w:rsid w:val="008E77B7"/>
    <w:rsid w:val="008F0725"/>
    <w:rsid w:val="008F0B07"/>
    <w:rsid w:val="008F11C8"/>
    <w:rsid w:val="008F1486"/>
    <w:rsid w:val="008F1827"/>
    <w:rsid w:val="008F2465"/>
    <w:rsid w:val="008F24A3"/>
    <w:rsid w:val="008F286D"/>
    <w:rsid w:val="008F2D11"/>
    <w:rsid w:val="008F31D9"/>
    <w:rsid w:val="008F370B"/>
    <w:rsid w:val="008F4417"/>
    <w:rsid w:val="008F56A1"/>
    <w:rsid w:val="008F5C05"/>
    <w:rsid w:val="008F5CAF"/>
    <w:rsid w:val="008F617A"/>
    <w:rsid w:val="008F6230"/>
    <w:rsid w:val="008F69D9"/>
    <w:rsid w:val="008F76FF"/>
    <w:rsid w:val="008F7CD9"/>
    <w:rsid w:val="009003B7"/>
    <w:rsid w:val="00900C26"/>
    <w:rsid w:val="009010B8"/>
    <w:rsid w:val="00901490"/>
    <w:rsid w:val="0090151F"/>
    <w:rsid w:val="0090161C"/>
    <w:rsid w:val="0090229D"/>
    <w:rsid w:val="00903897"/>
    <w:rsid w:val="00904200"/>
    <w:rsid w:val="00906A63"/>
    <w:rsid w:val="009070B6"/>
    <w:rsid w:val="0091107A"/>
    <w:rsid w:val="00911248"/>
    <w:rsid w:val="009116A1"/>
    <w:rsid w:val="00911AD3"/>
    <w:rsid w:val="00915656"/>
    <w:rsid w:val="009167A4"/>
    <w:rsid w:val="00916BEE"/>
    <w:rsid w:val="00917121"/>
    <w:rsid w:val="00917145"/>
    <w:rsid w:val="0091776C"/>
    <w:rsid w:val="00917DED"/>
    <w:rsid w:val="009202E7"/>
    <w:rsid w:val="009210F0"/>
    <w:rsid w:val="009216F5"/>
    <w:rsid w:val="00921EF5"/>
    <w:rsid w:val="00922998"/>
    <w:rsid w:val="00922BD2"/>
    <w:rsid w:val="00922FEA"/>
    <w:rsid w:val="00923FD0"/>
    <w:rsid w:val="00924AD9"/>
    <w:rsid w:val="00924B1A"/>
    <w:rsid w:val="00925106"/>
    <w:rsid w:val="0092523A"/>
    <w:rsid w:val="00925CAF"/>
    <w:rsid w:val="00925FFE"/>
    <w:rsid w:val="00926034"/>
    <w:rsid w:val="009265DB"/>
    <w:rsid w:val="00927CC4"/>
    <w:rsid w:val="00927E39"/>
    <w:rsid w:val="00927F3F"/>
    <w:rsid w:val="009305E1"/>
    <w:rsid w:val="00930884"/>
    <w:rsid w:val="00930A82"/>
    <w:rsid w:val="0093155F"/>
    <w:rsid w:val="00931F3E"/>
    <w:rsid w:val="00932FC1"/>
    <w:rsid w:val="0093364D"/>
    <w:rsid w:val="00934608"/>
    <w:rsid w:val="00934C9E"/>
    <w:rsid w:val="00934E2A"/>
    <w:rsid w:val="00935331"/>
    <w:rsid w:val="009366CC"/>
    <w:rsid w:val="00936B1C"/>
    <w:rsid w:val="0093757E"/>
    <w:rsid w:val="009377F6"/>
    <w:rsid w:val="00937E21"/>
    <w:rsid w:val="00940343"/>
    <w:rsid w:val="00940428"/>
    <w:rsid w:val="0094083F"/>
    <w:rsid w:val="00941089"/>
    <w:rsid w:val="00941145"/>
    <w:rsid w:val="009412B3"/>
    <w:rsid w:val="0094183F"/>
    <w:rsid w:val="00942436"/>
    <w:rsid w:val="009429FF"/>
    <w:rsid w:val="009438E1"/>
    <w:rsid w:val="00943AA5"/>
    <w:rsid w:val="00943C2C"/>
    <w:rsid w:val="009441D2"/>
    <w:rsid w:val="0094535D"/>
    <w:rsid w:val="00946542"/>
    <w:rsid w:val="00946631"/>
    <w:rsid w:val="0094694D"/>
    <w:rsid w:val="0094744D"/>
    <w:rsid w:val="00950237"/>
    <w:rsid w:val="00950459"/>
    <w:rsid w:val="00950B4F"/>
    <w:rsid w:val="00950E10"/>
    <w:rsid w:val="00951084"/>
    <w:rsid w:val="009515A0"/>
    <w:rsid w:val="00952404"/>
    <w:rsid w:val="00952E59"/>
    <w:rsid w:val="009547C6"/>
    <w:rsid w:val="00955479"/>
    <w:rsid w:val="00956DC0"/>
    <w:rsid w:val="00957B53"/>
    <w:rsid w:val="00960131"/>
    <w:rsid w:val="009614E4"/>
    <w:rsid w:val="00962164"/>
    <w:rsid w:val="009624FA"/>
    <w:rsid w:val="0096278B"/>
    <w:rsid w:val="0096281F"/>
    <w:rsid w:val="009638B4"/>
    <w:rsid w:val="00963B45"/>
    <w:rsid w:val="00964B8B"/>
    <w:rsid w:val="0096500B"/>
    <w:rsid w:val="00965963"/>
    <w:rsid w:val="00965D35"/>
    <w:rsid w:val="00966916"/>
    <w:rsid w:val="009679D4"/>
    <w:rsid w:val="00967C99"/>
    <w:rsid w:val="0097060C"/>
    <w:rsid w:val="00971E85"/>
    <w:rsid w:val="00971F2A"/>
    <w:rsid w:val="00972C85"/>
    <w:rsid w:val="00972D95"/>
    <w:rsid w:val="009731F7"/>
    <w:rsid w:val="00973D58"/>
    <w:rsid w:val="0097413C"/>
    <w:rsid w:val="009743A9"/>
    <w:rsid w:val="0097465F"/>
    <w:rsid w:val="00974788"/>
    <w:rsid w:val="00975107"/>
    <w:rsid w:val="009753C6"/>
    <w:rsid w:val="00975434"/>
    <w:rsid w:val="00976534"/>
    <w:rsid w:val="00976A69"/>
    <w:rsid w:val="00976E9E"/>
    <w:rsid w:val="00976FB1"/>
    <w:rsid w:val="00977B5B"/>
    <w:rsid w:val="00977EE8"/>
    <w:rsid w:val="009808C1"/>
    <w:rsid w:val="00980F23"/>
    <w:rsid w:val="00981566"/>
    <w:rsid w:val="009821B0"/>
    <w:rsid w:val="0098293A"/>
    <w:rsid w:val="0098336F"/>
    <w:rsid w:val="0098341D"/>
    <w:rsid w:val="009836A9"/>
    <w:rsid w:val="0098391B"/>
    <w:rsid w:val="00983C94"/>
    <w:rsid w:val="00983D1D"/>
    <w:rsid w:val="0098432E"/>
    <w:rsid w:val="009850AE"/>
    <w:rsid w:val="00986126"/>
    <w:rsid w:val="009868C7"/>
    <w:rsid w:val="009871DD"/>
    <w:rsid w:val="00987393"/>
    <w:rsid w:val="00987F48"/>
    <w:rsid w:val="00991383"/>
    <w:rsid w:val="00991840"/>
    <w:rsid w:val="00992059"/>
    <w:rsid w:val="00992218"/>
    <w:rsid w:val="00992C29"/>
    <w:rsid w:val="009930A4"/>
    <w:rsid w:val="009933C3"/>
    <w:rsid w:val="00993E18"/>
    <w:rsid w:val="0099442C"/>
    <w:rsid w:val="00994BC8"/>
    <w:rsid w:val="00994D94"/>
    <w:rsid w:val="00995E69"/>
    <w:rsid w:val="00996788"/>
    <w:rsid w:val="0099764E"/>
    <w:rsid w:val="0099797F"/>
    <w:rsid w:val="00997D3C"/>
    <w:rsid w:val="009A00B3"/>
    <w:rsid w:val="009A11B2"/>
    <w:rsid w:val="009A1244"/>
    <w:rsid w:val="009A1612"/>
    <w:rsid w:val="009A28D7"/>
    <w:rsid w:val="009A37CC"/>
    <w:rsid w:val="009A4325"/>
    <w:rsid w:val="009A4F45"/>
    <w:rsid w:val="009A5415"/>
    <w:rsid w:val="009A5980"/>
    <w:rsid w:val="009A6325"/>
    <w:rsid w:val="009A698E"/>
    <w:rsid w:val="009A69BB"/>
    <w:rsid w:val="009A73FA"/>
    <w:rsid w:val="009A7CDF"/>
    <w:rsid w:val="009B003B"/>
    <w:rsid w:val="009B1438"/>
    <w:rsid w:val="009B145E"/>
    <w:rsid w:val="009B28B0"/>
    <w:rsid w:val="009B35D7"/>
    <w:rsid w:val="009B37A6"/>
    <w:rsid w:val="009B3C47"/>
    <w:rsid w:val="009B45B6"/>
    <w:rsid w:val="009B555C"/>
    <w:rsid w:val="009B59FF"/>
    <w:rsid w:val="009B6E72"/>
    <w:rsid w:val="009B6FE8"/>
    <w:rsid w:val="009B7794"/>
    <w:rsid w:val="009B7AA2"/>
    <w:rsid w:val="009B7BBC"/>
    <w:rsid w:val="009B7E1B"/>
    <w:rsid w:val="009C063C"/>
    <w:rsid w:val="009C08F7"/>
    <w:rsid w:val="009C09CF"/>
    <w:rsid w:val="009C0E84"/>
    <w:rsid w:val="009C230F"/>
    <w:rsid w:val="009C23E5"/>
    <w:rsid w:val="009C29D8"/>
    <w:rsid w:val="009C3879"/>
    <w:rsid w:val="009C3D87"/>
    <w:rsid w:val="009C4B0B"/>
    <w:rsid w:val="009C4D2E"/>
    <w:rsid w:val="009C570F"/>
    <w:rsid w:val="009C67EF"/>
    <w:rsid w:val="009C717E"/>
    <w:rsid w:val="009C751B"/>
    <w:rsid w:val="009C7FC7"/>
    <w:rsid w:val="009D05A0"/>
    <w:rsid w:val="009D086F"/>
    <w:rsid w:val="009D0CA0"/>
    <w:rsid w:val="009D1702"/>
    <w:rsid w:val="009D1F8F"/>
    <w:rsid w:val="009D28E2"/>
    <w:rsid w:val="009D2D0F"/>
    <w:rsid w:val="009D3A81"/>
    <w:rsid w:val="009D559A"/>
    <w:rsid w:val="009D580B"/>
    <w:rsid w:val="009D61A6"/>
    <w:rsid w:val="009D66B7"/>
    <w:rsid w:val="009D698C"/>
    <w:rsid w:val="009E05C0"/>
    <w:rsid w:val="009E08D8"/>
    <w:rsid w:val="009E22B8"/>
    <w:rsid w:val="009E33E6"/>
    <w:rsid w:val="009E346C"/>
    <w:rsid w:val="009E35CA"/>
    <w:rsid w:val="009E3BBC"/>
    <w:rsid w:val="009E3DCC"/>
    <w:rsid w:val="009E43DD"/>
    <w:rsid w:val="009E4727"/>
    <w:rsid w:val="009E4C1E"/>
    <w:rsid w:val="009E5AB2"/>
    <w:rsid w:val="009E5C29"/>
    <w:rsid w:val="009E5C95"/>
    <w:rsid w:val="009E656B"/>
    <w:rsid w:val="009E68F2"/>
    <w:rsid w:val="009F0275"/>
    <w:rsid w:val="009F0869"/>
    <w:rsid w:val="009F1107"/>
    <w:rsid w:val="009F18E2"/>
    <w:rsid w:val="009F1BD3"/>
    <w:rsid w:val="009F24FF"/>
    <w:rsid w:val="009F2ADE"/>
    <w:rsid w:val="009F2C8F"/>
    <w:rsid w:val="009F3DB2"/>
    <w:rsid w:val="009F40C0"/>
    <w:rsid w:val="009F4E9E"/>
    <w:rsid w:val="009F5481"/>
    <w:rsid w:val="009F58B3"/>
    <w:rsid w:val="009F5F9D"/>
    <w:rsid w:val="009F5FC9"/>
    <w:rsid w:val="009F60A5"/>
    <w:rsid w:val="009F6CAE"/>
    <w:rsid w:val="009F774C"/>
    <w:rsid w:val="00A00E33"/>
    <w:rsid w:val="00A0129B"/>
    <w:rsid w:val="00A01E09"/>
    <w:rsid w:val="00A025F6"/>
    <w:rsid w:val="00A02FA1"/>
    <w:rsid w:val="00A03367"/>
    <w:rsid w:val="00A04063"/>
    <w:rsid w:val="00A04C74"/>
    <w:rsid w:val="00A05090"/>
    <w:rsid w:val="00A05515"/>
    <w:rsid w:val="00A1013A"/>
    <w:rsid w:val="00A1023A"/>
    <w:rsid w:val="00A102CB"/>
    <w:rsid w:val="00A1052F"/>
    <w:rsid w:val="00A10FF1"/>
    <w:rsid w:val="00A117C7"/>
    <w:rsid w:val="00A120AB"/>
    <w:rsid w:val="00A120E6"/>
    <w:rsid w:val="00A121C9"/>
    <w:rsid w:val="00A12DC2"/>
    <w:rsid w:val="00A131BC"/>
    <w:rsid w:val="00A14211"/>
    <w:rsid w:val="00A1463C"/>
    <w:rsid w:val="00A147D5"/>
    <w:rsid w:val="00A14AC8"/>
    <w:rsid w:val="00A15934"/>
    <w:rsid w:val="00A165AE"/>
    <w:rsid w:val="00A167DA"/>
    <w:rsid w:val="00A1694A"/>
    <w:rsid w:val="00A17A1F"/>
    <w:rsid w:val="00A20836"/>
    <w:rsid w:val="00A22426"/>
    <w:rsid w:val="00A22485"/>
    <w:rsid w:val="00A2317B"/>
    <w:rsid w:val="00A24FF5"/>
    <w:rsid w:val="00A2550E"/>
    <w:rsid w:val="00A25774"/>
    <w:rsid w:val="00A262D8"/>
    <w:rsid w:val="00A26B34"/>
    <w:rsid w:val="00A270EA"/>
    <w:rsid w:val="00A27386"/>
    <w:rsid w:val="00A27934"/>
    <w:rsid w:val="00A27FE6"/>
    <w:rsid w:val="00A30549"/>
    <w:rsid w:val="00A32025"/>
    <w:rsid w:val="00A32A7A"/>
    <w:rsid w:val="00A35626"/>
    <w:rsid w:val="00A35965"/>
    <w:rsid w:val="00A35B1B"/>
    <w:rsid w:val="00A35CC3"/>
    <w:rsid w:val="00A35F14"/>
    <w:rsid w:val="00A401AE"/>
    <w:rsid w:val="00A408E6"/>
    <w:rsid w:val="00A4099D"/>
    <w:rsid w:val="00A41252"/>
    <w:rsid w:val="00A41277"/>
    <w:rsid w:val="00A41AA8"/>
    <w:rsid w:val="00A42CB0"/>
    <w:rsid w:val="00A4333E"/>
    <w:rsid w:val="00A43367"/>
    <w:rsid w:val="00A43469"/>
    <w:rsid w:val="00A437F9"/>
    <w:rsid w:val="00A43C24"/>
    <w:rsid w:val="00A443F7"/>
    <w:rsid w:val="00A45482"/>
    <w:rsid w:val="00A47300"/>
    <w:rsid w:val="00A507A3"/>
    <w:rsid w:val="00A51A1B"/>
    <w:rsid w:val="00A51A8A"/>
    <w:rsid w:val="00A51D7A"/>
    <w:rsid w:val="00A51E38"/>
    <w:rsid w:val="00A52A5E"/>
    <w:rsid w:val="00A52F10"/>
    <w:rsid w:val="00A53595"/>
    <w:rsid w:val="00A53FBA"/>
    <w:rsid w:val="00A54467"/>
    <w:rsid w:val="00A5476B"/>
    <w:rsid w:val="00A5492A"/>
    <w:rsid w:val="00A558D3"/>
    <w:rsid w:val="00A564F2"/>
    <w:rsid w:val="00A569AD"/>
    <w:rsid w:val="00A57F96"/>
    <w:rsid w:val="00A60C4C"/>
    <w:rsid w:val="00A61F04"/>
    <w:rsid w:val="00A62080"/>
    <w:rsid w:val="00A629B5"/>
    <w:rsid w:val="00A633D4"/>
    <w:rsid w:val="00A64C4E"/>
    <w:rsid w:val="00A65351"/>
    <w:rsid w:val="00A65637"/>
    <w:rsid w:val="00A65711"/>
    <w:rsid w:val="00A66312"/>
    <w:rsid w:val="00A668E0"/>
    <w:rsid w:val="00A66B41"/>
    <w:rsid w:val="00A67D3C"/>
    <w:rsid w:val="00A71E50"/>
    <w:rsid w:val="00A75790"/>
    <w:rsid w:val="00A75BF7"/>
    <w:rsid w:val="00A76225"/>
    <w:rsid w:val="00A77A04"/>
    <w:rsid w:val="00A77D99"/>
    <w:rsid w:val="00A80D0C"/>
    <w:rsid w:val="00A80FDC"/>
    <w:rsid w:val="00A81118"/>
    <w:rsid w:val="00A81419"/>
    <w:rsid w:val="00A815C9"/>
    <w:rsid w:val="00A82584"/>
    <w:rsid w:val="00A82834"/>
    <w:rsid w:val="00A83AE3"/>
    <w:rsid w:val="00A83CD2"/>
    <w:rsid w:val="00A84690"/>
    <w:rsid w:val="00A84AA0"/>
    <w:rsid w:val="00A8592B"/>
    <w:rsid w:val="00A85B01"/>
    <w:rsid w:val="00A85EA1"/>
    <w:rsid w:val="00A862A0"/>
    <w:rsid w:val="00A8761F"/>
    <w:rsid w:val="00A87898"/>
    <w:rsid w:val="00A9061E"/>
    <w:rsid w:val="00A9134B"/>
    <w:rsid w:val="00A9143F"/>
    <w:rsid w:val="00A9198F"/>
    <w:rsid w:val="00A921EB"/>
    <w:rsid w:val="00A9298E"/>
    <w:rsid w:val="00A929CD"/>
    <w:rsid w:val="00A93060"/>
    <w:rsid w:val="00A94139"/>
    <w:rsid w:val="00A958C2"/>
    <w:rsid w:val="00A964DA"/>
    <w:rsid w:val="00A965D5"/>
    <w:rsid w:val="00A9676A"/>
    <w:rsid w:val="00A97382"/>
    <w:rsid w:val="00A975AF"/>
    <w:rsid w:val="00A97CD6"/>
    <w:rsid w:val="00AA022E"/>
    <w:rsid w:val="00AA0A64"/>
    <w:rsid w:val="00AA10A9"/>
    <w:rsid w:val="00AA25A7"/>
    <w:rsid w:val="00AA2FC1"/>
    <w:rsid w:val="00AA30C9"/>
    <w:rsid w:val="00AA3304"/>
    <w:rsid w:val="00AA3C5E"/>
    <w:rsid w:val="00AA5CD2"/>
    <w:rsid w:val="00AA6AD0"/>
    <w:rsid w:val="00AA6C03"/>
    <w:rsid w:val="00AA6C11"/>
    <w:rsid w:val="00AA6F93"/>
    <w:rsid w:val="00AB0548"/>
    <w:rsid w:val="00AB08C7"/>
    <w:rsid w:val="00AB0ADD"/>
    <w:rsid w:val="00AB0BC6"/>
    <w:rsid w:val="00AB12DB"/>
    <w:rsid w:val="00AB2100"/>
    <w:rsid w:val="00AB273A"/>
    <w:rsid w:val="00AB276B"/>
    <w:rsid w:val="00AB281E"/>
    <w:rsid w:val="00AB29AD"/>
    <w:rsid w:val="00AB2FAE"/>
    <w:rsid w:val="00AB439B"/>
    <w:rsid w:val="00AB5842"/>
    <w:rsid w:val="00AB6114"/>
    <w:rsid w:val="00AB6C57"/>
    <w:rsid w:val="00AB702A"/>
    <w:rsid w:val="00AB75ED"/>
    <w:rsid w:val="00AC032A"/>
    <w:rsid w:val="00AC118A"/>
    <w:rsid w:val="00AC1FF6"/>
    <w:rsid w:val="00AC23EC"/>
    <w:rsid w:val="00AC2D29"/>
    <w:rsid w:val="00AC3E58"/>
    <w:rsid w:val="00AC4B62"/>
    <w:rsid w:val="00AC4D42"/>
    <w:rsid w:val="00AC6AFC"/>
    <w:rsid w:val="00AD0BCB"/>
    <w:rsid w:val="00AD41CC"/>
    <w:rsid w:val="00AD426C"/>
    <w:rsid w:val="00AD451E"/>
    <w:rsid w:val="00AD4992"/>
    <w:rsid w:val="00AD5770"/>
    <w:rsid w:val="00AD634A"/>
    <w:rsid w:val="00AD724C"/>
    <w:rsid w:val="00AD7504"/>
    <w:rsid w:val="00AD7877"/>
    <w:rsid w:val="00AD79FD"/>
    <w:rsid w:val="00AE18E2"/>
    <w:rsid w:val="00AE2723"/>
    <w:rsid w:val="00AE28AA"/>
    <w:rsid w:val="00AE30BA"/>
    <w:rsid w:val="00AE3631"/>
    <w:rsid w:val="00AE3AB4"/>
    <w:rsid w:val="00AE4809"/>
    <w:rsid w:val="00AE4BD3"/>
    <w:rsid w:val="00AE56DF"/>
    <w:rsid w:val="00AE5F4A"/>
    <w:rsid w:val="00AE612A"/>
    <w:rsid w:val="00AE63D4"/>
    <w:rsid w:val="00AE64EA"/>
    <w:rsid w:val="00AE64FC"/>
    <w:rsid w:val="00AE68F4"/>
    <w:rsid w:val="00AE7049"/>
    <w:rsid w:val="00AE7718"/>
    <w:rsid w:val="00AF0AB6"/>
    <w:rsid w:val="00AF146B"/>
    <w:rsid w:val="00AF14A7"/>
    <w:rsid w:val="00AF2843"/>
    <w:rsid w:val="00AF41BC"/>
    <w:rsid w:val="00AF478C"/>
    <w:rsid w:val="00AF5454"/>
    <w:rsid w:val="00AF5D14"/>
    <w:rsid w:val="00AF77E6"/>
    <w:rsid w:val="00B00C24"/>
    <w:rsid w:val="00B01138"/>
    <w:rsid w:val="00B01AFC"/>
    <w:rsid w:val="00B01FBB"/>
    <w:rsid w:val="00B027F0"/>
    <w:rsid w:val="00B02EC8"/>
    <w:rsid w:val="00B05D67"/>
    <w:rsid w:val="00B05ECC"/>
    <w:rsid w:val="00B05F64"/>
    <w:rsid w:val="00B0658C"/>
    <w:rsid w:val="00B06741"/>
    <w:rsid w:val="00B069A4"/>
    <w:rsid w:val="00B06CAB"/>
    <w:rsid w:val="00B07616"/>
    <w:rsid w:val="00B07B8E"/>
    <w:rsid w:val="00B10B47"/>
    <w:rsid w:val="00B11E36"/>
    <w:rsid w:val="00B123E3"/>
    <w:rsid w:val="00B1298F"/>
    <w:rsid w:val="00B12DCB"/>
    <w:rsid w:val="00B13A6A"/>
    <w:rsid w:val="00B14982"/>
    <w:rsid w:val="00B155C3"/>
    <w:rsid w:val="00B15E97"/>
    <w:rsid w:val="00B1637F"/>
    <w:rsid w:val="00B16B19"/>
    <w:rsid w:val="00B17B95"/>
    <w:rsid w:val="00B200DB"/>
    <w:rsid w:val="00B20845"/>
    <w:rsid w:val="00B20DAA"/>
    <w:rsid w:val="00B220B2"/>
    <w:rsid w:val="00B23109"/>
    <w:rsid w:val="00B23487"/>
    <w:rsid w:val="00B237A3"/>
    <w:rsid w:val="00B24CD4"/>
    <w:rsid w:val="00B24D81"/>
    <w:rsid w:val="00B251A3"/>
    <w:rsid w:val="00B253FC"/>
    <w:rsid w:val="00B26A6D"/>
    <w:rsid w:val="00B270A9"/>
    <w:rsid w:val="00B271F7"/>
    <w:rsid w:val="00B30A4F"/>
    <w:rsid w:val="00B30CBD"/>
    <w:rsid w:val="00B310F1"/>
    <w:rsid w:val="00B3120D"/>
    <w:rsid w:val="00B3330D"/>
    <w:rsid w:val="00B33C48"/>
    <w:rsid w:val="00B34969"/>
    <w:rsid w:val="00B364B1"/>
    <w:rsid w:val="00B36E72"/>
    <w:rsid w:val="00B3798A"/>
    <w:rsid w:val="00B37AFE"/>
    <w:rsid w:val="00B40A9C"/>
    <w:rsid w:val="00B41FA9"/>
    <w:rsid w:val="00B424F9"/>
    <w:rsid w:val="00B42B00"/>
    <w:rsid w:val="00B42E44"/>
    <w:rsid w:val="00B43780"/>
    <w:rsid w:val="00B44059"/>
    <w:rsid w:val="00B445F7"/>
    <w:rsid w:val="00B4645F"/>
    <w:rsid w:val="00B467ED"/>
    <w:rsid w:val="00B47002"/>
    <w:rsid w:val="00B53852"/>
    <w:rsid w:val="00B55501"/>
    <w:rsid w:val="00B5564F"/>
    <w:rsid w:val="00B55B32"/>
    <w:rsid w:val="00B565CF"/>
    <w:rsid w:val="00B5698E"/>
    <w:rsid w:val="00B576E7"/>
    <w:rsid w:val="00B57EDB"/>
    <w:rsid w:val="00B6002F"/>
    <w:rsid w:val="00B60B75"/>
    <w:rsid w:val="00B60E1E"/>
    <w:rsid w:val="00B6127A"/>
    <w:rsid w:val="00B6274E"/>
    <w:rsid w:val="00B63002"/>
    <w:rsid w:val="00B6322B"/>
    <w:rsid w:val="00B63682"/>
    <w:rsid w:val="00B63816"/>
    <w:rsid w:val="00B63F90"/>
    <w:rsid w:val="00B64AB6"/>
    <w:rsid w:val="00B65516"/>
    <w:rsid w:val="00B65E5F"/>
    <w:rsid w:val="00B65E60"/>
    <w:rsid w:val="00B70603"/>
    <w:rsid w:val="00B72E3E"/>
    <w:rsid w:val="00B73F68"/>
    <w:rsid w:val="00B743F0"/>
    <w:rsid w:val="00B75671"/>
    <w:rsid w:val="00B756B3"/>
    <w:rsid w:val="00B7645B"/>
    <w:rsid w:val="00B80E67"/>
    <w:rsid w:val="00B80EBB"/>
    <w:rsid w:val="00B8126D"/>
    <w:rsid w:val="00B8202B"/>
    <w:rsid w:val="00B820DC"/>
    <w:rsid w:val="00B83100"/>
    <w:rsid w:val="00B8375E"/>
    <w:rsid w:val="00B838B7"/>
    <w:rsid w:val="00B83EC3"/>
    <w:rsid w:val="00B83FF0"/>
    <w:rsid w:val="00B844F7"/>
    <w:rsid w:val="00B84643"/>
    <w:rsid w:val="00B85DF4"/>
    <w:rsid w:val="00B86154"/>
    <w:rsid w:val="00B869F3"/>
    <w:rsid w:val="00B86D7A"/>
    <w:rsid w:val="00B873F9"/>
    <w:rsid w:val="00B87508"/>
    <w:rsid w:val="00B87BFE"/>
    <w:rsid w:val="00B916E8"/>
    <w:rsid w:val="00B91BDD"/>
    <w:rsid w:val="00B9254B"/>
    <w:rsid w:val="00B927DE"/>
    <w:rsid w:val="00B92CC2"/>
    <w:rsid w:val="00B93979"/>
    <w:rsid w:val="00B9472C"/>
    <w:rsid w:val="00B950D6"/>
    <w:rsid w:val="00B95324"/>
    <w:rsid w:val="00B95333"/>
    <w:rsid w:val="00B96F8D"/>
    <w:rsid w:val="00B97078"/>
    <w:rsid w:val="00B9761D"/>
    <w:rsid w:val="00B97B20"/>
    <w:rsid w:val="00BA0410"/>
    <w:rsid w:val="00BA04E3"/>
    <w:rsid w:val="00BA08A4"/>
    <w:rsid w:val="00BA0CF7"/>
    <w:rsid w:val="00BA117E"/>
    <w:rsid w:val="00BA2504"/>
    <w:rsid w:val="00BA31F1"/>
    <w:rsid w:val="00BA43F3"/>
    <w:rsid w:val="00BA49C7"/>
    <w:rsid w:val="00BA4B57"/>
    <w:rsid w:val="00BA6C43"/>
    <w:rsid w:val="00BB0EE7"/>
    <w:rsid w:val="00BB0F3F"/>
    <w:rsid w:val="00BB146A"/>
    <w:rsid w:val="00BB18FD"/>
    <w:rsid w:val="00BB4F4F"/>
    <w:rsid w:val="00BB4FC5"/>
    <w:rsid w:val="00BB5DEC"/>
    <w:rsid w:val="00BB64DC"/>
    <w:rsid w:val="00BB6645"/>
    <w:rsid w:val="00BB70E9"/>
    <w:rsid w:val="00BB71E5"/>
    <w:rsid w:val="00BB72AD"/>
    <w:rsid w:val="00BB7B5A"/>
    <w:rsid w:val="00BB7FE2"/>
    <w:rsid w:val="00BC033F"/>
    <w:rsid w:val="00BC07DA"/>
    <w:rsid w:val="00BC2B24"/>
    <w:rsid w:val="00BC2B45"/>
    <w:rsid w:val="00BC2D25"/>
    <w:rsid w:val="00BC4240"/>
    <w:rsid w:val="00BC510A"/>
    <w:rsid w:val="00BC538F"/>
    <w:rsid w:val="00BC54D9"/>
    <w:rsid w:val="00BC55CE"/>
    <w:rsid w:val="00BC57DA"/>
    <w:rsid w:val="00BC5CB3"/>
    <w:rsid w:val="00BC6116"/>
    <w:rsid w:val="00BC678F"/>
    <w:rsid w:val="00BD020A"/>
    <w:rsid w:val="00BD0763"/>
    <w:rsid w:val="00BD0ABC"/>
    <w:rsid w:val="00BD0C86"/>
    <w:rsid w:val="00BD0E15"/>
    <w:rsid w:val="00BD171E"/>
    <w:rsid w:val="00BD1F8E"/>
    <w:rsid w:val="00BD277D"/>
    <w:rsid w:val="00BD28B5"/>
    <w:rsid w:val="00BD30CE"/>
    <w:rsid w:val="00BD3853"/>
    <w:rsid w:val="00BD4391"/>
    <w:rsid w:val="00BD43A1"/>
    <w:rsid w:val="00BD4904"/>
    <w:rsid w:val="00BD6D9F"/>
    <w:rsid w:val="00BD7D45"/>
    <w:rsid w:val="00BE0638"/>
    <w:rsid w:val="00BE208F"/>
    <w:rsid w:val="00BE20EC"/>
    <w:rsid w:val="00BE2521"/>
    <w:rsid w:val="00BE2A0A"/>
    <w:rsid w:val="00BE34A4"/>
    <w:rsid w:val="00BE46BB"/>
    <w:rsid w:val="00BE4B51"/>
    <w:rsid w:val="00BE53A8"/>
    <w:rsid w:val="00BE5599"/>
    <w:rsid w:val="00BE5DE6"/>
    <w:rsid w:val="00BE60F8"/>
    <w:rsid w:val="00BE6D12"/>
    <w:rsid w:val="00BE7640"/>
    <w:rsid w:val="00BE7748"/>
    <w:rsid w:val="00BE7755"/>
    <w:rsid w:val="00BE7811"/>
    <w:rsid w:val="00BE7C70"/>
    <w:rsid w:val="00BF0417"/>
    <w:rsid w:val="00BF0CAE"/>
    <w:rsid w:val="00BF1A39"/>
    <w:rsid w:val="00BF1D1E"/>
    <w:rsid w:val="00BF1EAF"/>
    <w:rsid w:val="00BF2041"/>
    <w:rsid w:val="00BF3434"/>
    <w:rsid w:val="00BF4ACE"/>
    <w:rsid w:val="00BF4F0C"/>
    <w:rsid w:val="00BF5093"/>
    <w:rsid w:val="00BF533C"/>
    <w:rsid w:val="00BF6118"/>
    <w:rsid w:val="00BF6674"/>
    <w:rsid w:val="00BF67E4"/>
    <w:rsid w:val="00BF7312"/>
    <w:rsid w:val="00BF7348"/>
    <w:rsid w:val="00C0233F"/>
    <w:rsid w:val="00C02491"/>
    <w:rsid w:val="00C025E6"/>
    <w:rsid w:val="00C0328C"/>
    <w:rsid w:val="00C0394B"/>
    <w:rsid w:val="00C04B38"/>
    <w:rsid w:val="00C070FA"/>
    <w:rsid w:val="00C07665"/>
    <w:rsid w:val="00C105D7"/>
    <w:rsid w:val="00C10CD2"/>
    <w:rsid w:val="00C11BE2"/>
    <w:rsid w:val="00C12916"/>
    <w:rsid w:val="00C13560"/>
    <w:rsid w:val="00C141BC"/>
    <w:rsid w:val="00C14786"/>
    <w:rsid w:val="00C15036"/>
    <w:rsid w:val="00C1624F"/>
    <w:rsid w:val="00C17807"/>
    <w:rsid w:val="00C17FDE"/>
    <w:rsid w:val="00C213F6"/>
    <w:rsid w:val="00C215C5"/>
    <w:rsid w:val="00C2185F"/>
    <w:rsid w:val="00C23C93"/>
    <w:rsid w:val="00C23EFF"/>
    <w:rsid w:val="00C249EB"/>
    <w:rsid w:val="00C255EF"/>
    <w:rsid w:val="00C26253"/>
    <w:rsid w:val="00C266A5"/>
    <w:rsid w:val="00C26B60"/>
    <w:rsid w:val="00C26D69"/>
    <w:rsid w:val="00C307BB"/>
    <w:rsid w:val="00C30D94"/>
    <w:rsid w:val="00C30F27"/>
    <w:rsid w:val="00C30F9C"/>
    <w:rsid w:val="00C3233D"/>
    <w:rsid w:val="00C3379E"/>
    <w:rsid w:val="00C3397D"/>
    <w:rsid w:val="00C340D6"/>
    <w:rsid w:val="00C342F6"/>
    <w:rsid w:val="00C34BB7"/>
    <w:rsid w:val="00C34CB8"/>
    <w:rsid w:val="00C34E27"/>
    <w:rsid w:val="00C34FC4"/>
    <w:rsid w:val="00C35081"/>
    <w:rsid w:val="00C35F0E"/>
    <w:rsid w:val="00C35FAA"/>
    <w:rsid w:val="00C36667"/>
    <w:rsid w:val="00C373C3"/>
    <w:rsid w:val="00C378AC"/>
    <w:rsid w:val="00C379FD"/>
    <w:rsid w:val="00C40562"/>
    <w:rsid w:val="00C40EB8"/>
    <w:rsid w:val="00C411F4"/>
    <w:rsid w:val="00C41319"/>
    <w:rsid w:val="00C41738"/>
    <w:rsid w:val="00C41816"/>
    <w:rsid w:val="00C41BBA"/>
    <w:rsid w:val="00C41F96"/>
    <w:rsid w:val="00C4221E"/>
    <w:rsid w:val="00C4287F"/>
    <w:rsid w:val="00C43F4C"/>
    <w:rsid w:val="00C44AA4"/>
    <w:rsid w:val="00C44B51"/>
    <w:rsid w:val="00C45155"/>
    <w:rsid w:val="00C4783D"/>
    <w:rsid w:val="00C47C77"/>
    <w:rsid w:val="00C50668"/>
    <w:rsid w:val="00C515AE"/>
    <w:rsid w:val="00C51A57"/>
    <w:rsid w:val="00C5311B"/>
    <w:rsid w:val="00C53B99"/>
    <w:rsid w:val="00C53D2A"/>
    <w:rsid w:val="00C5493F"/>
    <w:rsid w:val="00C5519A"/>
    <w:rsid w:val="00C60407"/>
    <w:rsid w:val="00C609C3"/>
    <w:rsid w:val="00C60D17"/>
    <w:rsid w:val="00C615A1"/>
    <w:rsid w:val="00C615DB"/>
    <w:rsid w:val="00C61B75"/>
    <w:rsid w:val="00C61D75"/>
    <w:rsid w:val="00C626BF"/>
    <w:rsid w:val="00C64F5B"/>
    <w:rsid w:val="00C6528A"/>
    <w:rsid w:val="00C65565"/>
    <w:rsid w:val="00C655E5"/>
    <w:rsid w:val="00C66417"/>
    <w:rsid w:val="00C70AB4"/>
    <w:rsid w:val="00C71207"/>
    <w:rsid w:val="00C71F9D"/>
    <w:rsid w:val="00C72153"/>
    <w:rsid w:val="00C734B2"/>
    <w:rsid w:val="00C738CD"/>
    <w:rsid w:val="00C7392A"/>
    <w:rsid w:val="00C7406D"/>
    <w:rsid w:val="00C7472F"/>
    <w:rsid w:val="00C74C6E"/>
    <w:rsid w:val="00C75A0F"/>
    <w:rsid w:val="00C75DA7"/>
    <w:rsid w:val="00C760A4"/>
    <w:rsid w:val="00C768F8"/>
    <w:rsid w:val="00C76B26"/>
    <w:rsid w:val="00C76E82"/>
    <w:rsid w:val="00C80DB1"/>
    <w:rsid w:val="00C81C52"/>
    <w:rsid w:val="00C81E73"/>
    <w:rsid w:val="00C82790"/>
    <w:rsid w:val="00C8336F"/>
    <w:rsid w:val="00C838F5"/>
    <w:rsid w:val="00C84188"/>
    <w:rsid w:val="00C8462E"/>
    <w:rsid w:val="00C8676F"/>
    <w:rsid w:val="00C86FAA"/>
    <w:rsid w:val="00C8717B"/>
    <w:rsid w:val="00C873E0"/>
    <w:rsid w:val="00C87733"/>
    <w:rsid w:val="00C8773F"/>
    <w:rsid w:val="00C900D2"/>
    <w:rsid w:val="00C901C8"/>
    <w:rsid w:val="00C90F97"/>
    <w:rsid w:val="00C91710"/>
    <w:rsid w:val="00C91761"/>
    <w:rsid w:val="00C91E17"/>
    <w:rsid w:val="00C92700"/>
    <w:rsid w:val="00C9384C"/>
    <w:rsid w:val="00C939E2"/>
    <w:rsid w:val="00C93D8E"/>
    <w:rsid w:val="00C94103"/>
    <w:rsid w:val="00C95628"/>
    <w:rsid w:val="00C95A1A"/>
    <w:rsid w:val="00C95B92"/>
    <w:rsid w:val="00C95C13"/>
    <w:rsid w:val="00C95F1F"/>
    <w:rsid w:val="00C9634F"/>
    <w:rsid w:val="00C97B21"/>
    <w:rsid w:val="00CA072A"/>
    <w:rsid w:val="00CA0EBF"/>
    <w:rsid w:val="00CA216B"/>
    <w:rsid w:val="00CA21EE"/>
    <w:rsid w:val="00CA26C0"/>
    <w:rsid w:val="00CA2A04"/>
    <w:rsid w:val="00CA2A60"/>
    <w:rsid w:val="00CA2E76"/>
    <w:rsid w:val="00CA305F"/>
    <w:rsid w:val="00CA318E"/>
    <w:rsid w:val="00CA4284"/>
    <w:rsid w:val="00CA4679"/>
    <w:rsid w:val="00CA4CE7"/>
    <w:rsid w:val="00CA5970"/>
    <w:rsid w:val="00CA620B"/>
    <w:rsid w:val="00CA6502"/>
    <w:rsid w:val="00CA66D0"/>
    <w:rsid w:val="00CA6DF0"/>
    <w:rsid w:val="00CA79E8"/>
    <w:rsid w:val="00CB02E4"/>
    <w:rsid w:val="00CB04C5"/>
    <w:rsid w:val="00CB094D"/>
    <w:rsid w:val="00CB0B79"/>
    <w:rsid w:val="00CB14B5"/>
    <w:rsid w:val="00CB16B1"/>
    <w:rsid w:val="00CB196E"/>
    <w:rsid w:val="00CB2629"/>
    <w:rsid w:val="00CB265B"/>
    <w:rsid w:val="00CB2717"/>
    <w:rsid w:val="00CB2AC3"/>
    <w:rsid w:val="00CB2D26"/>
    <w:rsid w:val="00CB3C0F"/>
    <w:rsid w:val="00CB3E57"/>
    <w:rsid w:val="00CB4EC2"/>
    <w:rsid w:val="00CB5028"/>
    <w:rsid w:val="00CB576B"/>
    <w:rsid w:val="00CB57F3"/>
    <w:rsid w:val="00CB6E17"/>
    <w:rsid w:val="00CC06B9"/>
    <w:rsid w:val="00CC4423"/>
    <w:rsid w:val="00CC4489"/>
    <w:rsid w:val="00CC4C31"/>
    <w:rsid w:val="00CC57DB"/>
    <w:rsid w:val="00CC5FB0"/>
    <w:rsid w:val="00CC6E3A"/>
    <w:rsid w:val="00CC6FAD"/>
    <w:rsid w:val="00CC7789"/>
    <w:rsid w:val="00CD0C5F"/>
    <w:rsid w:val="00CD12B4"/>
    <w:rsid w:val="00CD19E9"/>
    <w:rsid w:val="00CD1AFD"/>
    <w:rsid w:val="00CD1FB6"/>
    <w:rsid w:val="00CD2513"/>
    <w:rsid w:val="00CD3474"/>
    <w:rsid w:val="00CD3851"/>
    <w:rsid w:val="00CD402E"/>
    <w:rsid w:val="00CD41D3"/>
    <w:rsid w:val="00CD4873"/>
    <w:rsid w:val="00CD6351"/>
    <w:rsid w:val="00CD6529"/>
    <w:rsid w:val="00CD6925"/>
    <w:rsid w:val="00CD78D8"/>
    <w:rsid w:val="00CE0871"/>
    <w:rsid w:val="00CE1917"/>
    <w:rsid w:val="00CE1A7A"/>
    <w:rsid w:val="00CE2BC3"/>
    <w:rsid w:val="00CE3289"/>
    <w:rsid w:val="00CE35B1"/>
    <w:rsid w:val="00CE3DC9"/>
    <w:rsid w:val="00CE3F5C"/>
    <w:rsid w:val="00CE45E8"/>
    <w:rsid w:val="00CE58C5"/>
    <w:rsid w:val="00CE59C0"/>
    <w:rsid w:val="00CE6C6B"/>
    <w:rsid w:val="00CE7D41"/>
    <w:rsid w:val="00CF000E"/>
    <w:rsid w:val="00CF01AF"/>
    <w:rsid w:val="00CF0E39"/>
    <w:rsid w:val="00CF1695"/>
    <w:rsid w:val="00CF192C"/>
    <w:rsid w:val="00CF2D69"/>
    <w:rsid w:val="00CF2E85"/>
    <w:rsid w:val="00CF32E4"/>
    <w:rsid w:val="00CF335C"/>
    <w:rsid w:val="00CF33FC"/>
    <w:rsid w:val="00CF365F"/>
    <w:rsid w:val="00CF3E79"/>
    <w:rsid w:val="00CF448D"/>
    <w:rsid w:val="00CF4AF1"/>
    <w:rsid w:val="00CF541B"/>
    <w:rsid w:val="00CF566F"/>
    <w:rsid w:val="00CF5F8E"/>
    <w:rsid w:val="00CF5FBB"/>
    <w:rsid w:val="00CF65C9"/>
    <w:rsid w:val="00CF68C6"/>
    <w:rsid w:val="00CF73CC"/>
    <w:rsid w:val="00CF73E3"/>
    <w:rsid w:val="00CF7D05"/>
    <w:rsid w:val="00CF7EDB"/>
    <w:rsid w:val="00D005CF"/>
    <w:rsid w:val="00D0082C"/>
    <w:rsid w:val="00D01581"/>
    <w:rsid w:val="00D01A75"/>
    <w:rsid w:val="00D02426"/>
    <w:rsid w:val="00D025D0"/>
    <w:rsid w:val="00D026BE"/>
    <w:rsid w:val="00D029BF"/>
    <w:rsid w:val="00D035A0"/>
    <w:rsid w:val="00D03759"/>
    <w:rsid w:val="00D04549"/>
    <w:rsid w:val="00D04698"/>
    <w:rsid w:val="00D05A6B"/>
    <w:rsid w:val="00D06311"/>
    <w:rsid w:val="00D06E5B"/>
    <w:rsid w:val="00D11114"/>
    <w:rsid w:val="00D11220"/>
    <w:rsid w:val="00D11428"/>
    <w:rsid w:val="00D1153F"/>
    <w:rsid w:val="00D120E9"/>
    <w:rsid w:val="00D13343"/>
    <w:rsid w:val="00D1347F"/>
    <w:rsid w:val="00D135B3"/>
    <w:rsid w:val="00D13748"/>
    <w:rsid w:val="00D1399D"/>
    <w:rsid w:val="00D13A27"/>
    <w:rsid w:val="00D13FE6"/>
    <w:rsid w:val="00D1445A"/>
    <w:rsid w:val="00D1492B"/>
    <w:rsid w:val="00D14AA1"/>
    <w:rsid w:val="00D15A63"/>
    <w:rsid w:val="00D1634F"/>
    <w:rsid w:val="00D16488"/>
    <w:rsid w:val="00D17BA2"/>
    <w:rsid w:val="00D17C5B"/>
    <w:rsid w:val="00D20887"/>
    <w:rsid w:val="00D22EF5"/>
    <w:rsid w:val="00D23245"/>
    <w:rsid w:val="00D232A4"/>
    <w:rsid w:val="00D238C1"/>
    <w:rsid w:val="00D24784"/>
    <w:rsid w:val="00D2637B"/>
    <w:rsid w:val="00D26B8D"/>
    <w:rsid w:val="00D26BEF"/>
    <w:rsid w:val="00D2729E"/>
    <w:rsid w:val="00D27767"/>
    <w:rsid w:val="00D27C1E"/>
    <w:rsid w:val="00D27D58"/>
    <w:rsid w:val="00D30E40"/>
    <w:rsid w:val="00D30F96"/>
    <w:rsid w:val="00D3102C"/>
    <w:rsid w:val="00D31133"/>
    <w:rsid w:val="00D31C43"/>
    <w:rsid w:val="00D31C4E"/>
    <w:rsid w:val="00D31E99"/>
    <w:rsid w:val="00D32668"/>
    <w:rsid w:val="00D3290D"/>
    <w:rsid w:val="00D32918"/>
    <w:rsid w:val="00D32B57"/>
    <w:rsid w:val="00D34216"/>
    <w:rsid w:val="00D3441D"/>
    <w:rsid w:val="00D34A4C"/>
    <w:rsid w:val="00D34AAC"/>
    <w:rsid w:val="00D350E1"/>
    <w:rsid w:val="00D355D1"/>
    <w:rsid w:val="00D35F40"/>
    <w:rsid w:val="00D3731B"/>
    <w:rsid w:val="00D375F8"/>
    <w:rsid w:val="00D40047"/>
    <w:rsid w:val="00D40FC6"/>
    <w:rsid w:val="00D41959"/>
    <w:rsid w:val="00D423D6"/>
    <w:rsid w:val="00D42AE3"/>
    <w:rsid w:val="00D42EB3"/>
    <w:rsid w:val="00D436F5"/>
    <w:rsid w:val="00D43A86"/>
    <w:rsid w:val="00D44C36"/>
    <w:rsid w:val="00D45734"/>
    <w:rsid w:val="00D4607D"/>
    <w:rsid w:val="00D472E8"/>
    <w:rsid w:val="00D4736B"/>
    <w:rsid w:val="00D47994"/>
    <w:rsid w:val="00D507F0"/>
    <w:rsid w:val="00D51465"/>
    <w:rsid w:val="00D51C88"/>
    <w:rsid w:val="00D51D96"/>
    <w:rsid w:val="00D51FB7"/>
    <w:rsid w:val="00D52740"/>
    <w:rsid w:val="00D52F82"/>
    <w:rsid w:val="00D53183"/>
    <w:rsid w:val="00D53799"/>
    <w:rsid w:val="00D542F8"/>
    <w:rsid w:val="00D54FF7"/>
    <w:rsid w:val="00D552FF"/>
    <w:rsid w:val="00D553B8"/>
    <w:rsid w:val="00D56283"/>
    <w:rsid w:val="00D56849"/>
    <w:rsid w:val="00D568C4"/>
    <w:rsid w:val="00D5723C"/>
    <w:rsid w:val="00D57E0A"/>
    <w:rsid w:val="00D60583"/>
    <w:rsid w:val="00D60CE3"/>
    <w:rsid w:val="00D61182"/>
    <w:rsid w:val="00D627AC"/>
    <w:rsid w:val="00D62A80"/>
    <w:rsid w:val="00D6396C"/>
    <w:rsid w:val="00D63DC5"/>
    <w:rsid w:val="00D6514B"/>
    <w:rsid w:val="00D65396"/>
    <w:rsid w:val="00D662F3"/>
    <w:rsid w:val="00D669C1"/>
    <w:rsid w:val="00D6707D"/>
    <w:rsid w:val="00D70FB9"/>
    <w:rsid w:val="00D714FF"/>
    <w:rsid w:val="00D723DA"/>
    <w:rsid w:val="00D7298B"/>
    <w:rsid w:val="00D74238"/>
    <w:rsid w:val="00D74CB6"/>
    <w:rsid w:val="00D751BB"/>
    <w:rsid w:val="00D7540D"/>
    <w:rsid w:val="00D75C89"/>
    <w:rsid w:val="00D76622"/>
    <w:rsid w:val="00D7771E"/>
    <w:rsid w:val="00D77831"/>
    <w:rsid w:val="00D77F20"/>
    <w:rsid w:val="00D8013F"/>
    <w:rsid w:val="00D8032C"/>
    <w:rsid w:val="00D805C3"/>
    <w:rsid w:val="00D80A62"/>
    <w:rsid w:val="00D816BE"/>
    <w:rsid w:val="00D81862"/>
    <w:rsid w:val="00D822BB"/>
    <w:rsid w:val="00D838AE"/>
    <w:rsid w:val="00D84379"/>
    <w:rsid w:val="00D847AB"/>
    <w:rsid w:val="00D8502F"/>
    <w:rsid w:val="00D85D86"/>
    <w:rsid w:val="00D86906"/>
    <w:rsid w:val="00D876F2"/>
    <w:rsid w:val="00D90033"/>
    <w:rsid w:val="00D90832"/>
    <w:rsid w:val="00D90916"/>
    <w:rsid w:val="00D90D81"/>
    <w:rsid w:val="00D913FD"/>
    <w:rsid w:val="00D92726"/>
    <w:rsid w:val="00D927AF"/>
    <w:rsid w:val="00D93035"/>
    <w:rsid w:val="00D94252"/>
    <w:rsid w:val="00D945D5"/>
    <w:rsid w:val="00D9642A"/>
    <w:rsid w:val="00D96DFA"/>
    <w:rsid w:val="00DA02F0"/>
    <w:rsid w:val="00DA07A6"/>
    <w:rsid w:val="00DA0865"/>
    <w:rsid w:val="00DA0A17"/>
    <w:rsid w:val="00DA0D93"/>
    <w:rsid w:val="00DA1FDC"/>
    <w:rsid w:val="00DA2051"/>
    <w:rsid w:val="00DA2B2B"/>
    <w:rsid w:val="00DA2F72"/>
    <w:rsid w:val="00DA3015"/>
    <w:rsid w:val="00DA3057"/>
    <w:rsid w:val="00DA3386"/>
    <w:rsid w:val="00DA3961"/>
    <w:rsid w:val="00DA4058"/>
    <w:rsid w:val="00DA4A79"/>
    <w:rsid w:val="00DA5400"/>
    <w:rsid w:val="00DA5883"/>
    <w:rsid w:val="00DA5D81"/>
    <w:rsid w:val="00DA5F13"/>
    <w:rsid w:val="00DA6BCE"/>
    <w:rsid w:val="00DA7928"/>
    <w:rsid w:val="00DA7F14"/>
    <w:rsid w:val="00DB015B"/>
    <w:rsid w:val="00DB034A"/>
    <w:rsid w:val="00DB123E"/>
    <w:rsid w:val="00DB1A78"/>
    <w:rsid w:val="00DB1AC2"/>
    <w:rsid w:val="00DB1E95"/>
    <w:rsid w:val="00DB2B61"/>
    <w:rsid w:val="00DB3560"/>
    <w:rsid w:val="00DB3752"/>
    <w:rsid w:val="00DB51A2"/>
    <w:rsid w:val="00DB6337"/>
    <w:rsid w:val="00DB6597"/>
    <w:rsid w:val="00DB6722"/>
    <w:rsid w:val="00DB683E"/>
    <w:rsid w:val="00DB6D28"/>
    <w:rsid w:val="00DB7688"/>
    <w:rsid w:val="00DB7A56"/>
    <w:rsid w:val="00DB7E1F"/>
    <w:rsid w:val="00DC04F9"/>
    <w:rsid w:val="00DC07A2"/>
    <w:rsid w:val="00DC0828"/>
    <w:rsid w:val="00DC1C65"/>
    <w:rsid w:val="00DC31F9"/>
    <w:rsid w:val="00DC3A2A"/>
    <w:rsid w:val="00DC3C4E"/>
    <w:rsid w:val="00DC3DFF"/>
    <w:rsid w:val="00DC41A0"/>
    <w:rsid w:val="00DC6625"/>
    <w:rsid w:val="00DC6669"/>
    <w:rsid w:val="00DC6DBF"/>
    <w:rsid w:val="00DD088E"/>
    <w:rsid w:val="00DD12B4"/>
    <w:rsid w:val="00DD13F3"/>
    <w:rsid w:val="00DD201A"/>
    <w:rsid w:val="00DD24F9"/>
    <w:rsid w:val="00DD2512"/>
    <w:rsid w:val="00DD2552"/>
    <w:rsid w:val="00DD3008"/>
    <w:rsid w:val="00DD4082"/>
    <w:rsid w:val="00DD4140"/>
    <w:rsid w:val="00DD4BE4"/>
    <w:rsid w:val="00DD56C1"/>
    <w:rsid w:val="00DD5D13"/>
    <w:rsid w:val="00DD61D6"/>
    <w:rsid w:val="00DD68FA"/>
    <w:rsid w:val="00DD6D8F"/>
    <w:rsid w:val="00DD76F6"/>
    <w:rsid w:val="00DD7889"/>
    <w:rsid w:val="00DD78BC"/>
    <w:rsid w:val="00DD7A8F"/>
    <w:rsid w:val="00DE0CEB"/>
    <w:rsid w:val="00DE0EFA"/>
    <w:rsid w:val="00DE1264"/>
    <w:rsid w:val="00DE31FD"/>
    <w:rsid w:val="00DE34FE"/>
    <w:rsid w:val="00DE36D5"/>
    <w:rsid w:val="00DE3B0D"/>
    <w:rsid w:val="00DE3F69"/>
    <w:rsid w:val="00DE4C9F"/>
    <w:rsid w:val="00DE5070"/>
    <w:rsid w:val="00DE516F"/>
    <w:rsid w:val="00DE5559"/>
    <w:rsid w:val="00DE59D7"/>
    <w:rsid w:val="00DE6B91"/>
    <w:rsid w:val="00DE79F1"/>
    <w:rsid w:val="00DE7C79"/>
    <w:rsid w:val="00DE7CCF"/>
    <w:rsid w:val="00DE7E0A"/>
    <w:rsid w:val="00DF130B"/>
    <w:rsid w:val="00DF3E49"/>
    <w:rsid w:val="00DF4009"/>
    <w:rsid w:val="00DF66E2"/>
    <w:rsid w:val="00DF74C7"/>
    <w:rsid w:val="00E0086A"/>
    <w:rsid w:val="00E0099F"/>
    <w:rsid w:val="00E00B78"/>
    <w:rsid w:val="00E025B8"/>
    <w:rsid w:val="00E03211"/>
    <w:rsid w:val="00E03835"/>
    <w:rsid w:val="00E03BE3"/>
    <w:rsid w:val="00E047B4"/>
    <w:rsid w:val="00E05FA5"/>
    <w:rsid w:val="00E062F1"/>
    <w:rsid w:val="00E07C8D"/>
    <w:rsid w:val="00E11561"/>
    <w:rsid w:val="00E12702"/>
    <w:rsid w:val="00E13955"/>
    <w:rsid w:val="00E144A7"/>
    <w:rsid w:val="00E15ADA"/>
    <w:rsid w:val="00E16CBD"/>
    <w:rsid w:val="00E177FB"/>
    <w:rsid w:val="00E179FC"/>
    <w:rsid w:val="00E17C54"/>
    <w:rsid w:val="00E20C48"/>
    <w:rsid w:val="00E20F1B"/>
    <w:rsid w:val="00E20FB8"/>
    <w:rsid w:val="00E21447"/>
    <w:rsid w:val="00E21552"/>
    <w:rsid w:val="00E22268"/>
    <w:rsid w:val="00E22B97"/>
    <w:rsid w:val="00E22BBC"/>
    <w:rsid w:val="00E23C76"/>
    <w:rsid w:val="00E241DD"/>
    <w:rsid w:val="00E24561"/>
    <w:rsid w:val="00E247A9"/>
    <w:rsid w:val="00E253A3"/>
    <w:rsid w:val="00E25A2F"/>
    <w:rsid w:val="00E26329"/>
    <w:rsid w:val="00E26E12"/>
    <w:rsid w:val="00E30B36"/>
    <w:rsid w:val="00E30E5B"/>
    <w:rsid w:val="00E31FFA"/>
    <w:rsid w:val="00E323B2"/>
    <w:rsid w:val="00E3259F"/>
    <w:rsid w:val="00E33157"/>
    <w:rsid w:val="00E34BA2"/>
    <w:rsid w:val="00E37057"/>
    <w:rsid w:val="00E37D94"/>
    <w:rsid w:val="00E40891"/>
    <w:rsid w:val="00E40AF5"/>
    <w:rsid w:val="00E428D9"/>
    <w:rsid w:val="00E43403"/>
    <w:rsid w:val="00E438BA"/>
    <w:rsid w:val="00E44C09"/>
    <w:rsid w:val="00E44CFD"/>
    <w:rsid w:val="00E45453"/>
    <w:rsid w:val="00E45770"/>
    <w:rsid w:val="00E45942"/>
    <w:rsid w:val="00E46CDB"/>
    <w:rsid w:val="00E4740E"/>
    <w:rsid w:val="00E4787F"/>
    <w:rsid w:val="00E506D9"/>
    <w:rsid w:val="00E51ACA"/>
    <w:rsid w:val="00E51B33"/>
    <w:rsid w:val="00E5244A"/>
    <w:rsid w:val="00E52D2B"/>
    <w:rsid w:val="00E53418"/>
    <w:rsid w:val="00E539AC"/>
    <w:rsid w:val="00E53AC8"/>
    <w:rsid w:val="00E542F7"/>
    <w:rsid w:val="00E54608"/>
    <w:rsid w:val="00E55DD3"/>
    <w:rsid w:val="00E56E0D"/>
    <w:rsid w:val="00E57022"/>
    <w:rsid w:val="00E608AE"/>
    <w:rsid w:val="00E6099E"/>
    <w:rsid w:val="00E611AC"/>
    <w:rsid w:val="00E6248F"/>
    <w:rsid w:val="00E631DE"/>
    <w:rsid w:val="00E6326F"/>
    <w:rsid w:val="00E63C7F"/>
    <w:rsid w:val="00E64177"/>
    <w:rsid w:val="00E64FFF"/>
    <w:rsid w:val="00E65017"/>
    <w:rsid w:val="00E652B4"/>
    <w:rsid w:val="00E65626"/>
    <w:rsid w:val="00E6603C"/>
    <w:rsid w:val="00E66294"/>
    <w:rsid w:val="00E66A6D"/>
    <w:rsid w:val="00E66B35"/>
    <w:rsid w:val="00E67B61"/>
    <w:rsid w:val="00E67E22"/>
    <w:rsid w:val="00E7049E"/>
    <w:rsid w:val="00E70C26"/>
    <w:rsid w:val="00E70C80"/>
    <w:rsid w:val="00E719AC"/>
    <w:rsid w:val="00E723BC"/>
    <w:rsid w:val="00E72AA4"/>
    <w:rsid w:val="00E72F9B"/>
    <w:rsid w:val="00E7406E"/>
    <w:rsid w:val="00E74100"/>
    <w:rsid w:val="00E74513"/>
    <w:rsid w:val="00E75316"/>
    <w:rsid w:val="00E75B4C"/>
    <w:rsid w:val="00E75BF4"/>
    <w:rsid w:val="00E75F62"/>
    <w:rsid w:val="00E760FA"/>
    <w:rsid w:val="00E76A03"/>
    <w:rsid w:val="00E772F5"/>
    <w:rsid w:val="00E80553"/>
    <w:rsid w:val="00E80BC6"/>
    <w:rsid w:val="00E81504"/>
    <w:rsid w:val="00E81F8F"/>
    <w:rsid w:val="00E82181"/>
    <w:rsid w:val="00E82EF4"/>
    <w:rsid w:val="00E833B6"/>
    <w:rsid w:val="00E8420E"/>
    <w:rsid w:val="00E847B9"/>
    <w:rsid w:val="00E86CA9"/>
    <w:rsid w:val="00E86E3D"/>
    <w:rsid w:val="00E87A3C"/>
    <w:rsid w:val="00E9042A"/>
    <w:rsid w:val="00E90D67"/>
    <w:rsid w:val="00E91109"/>
    <w:rsid w:val="00E91538"/>
    <w:rsid w:val="00E91597"/>
    <w:rsid w:val="00E91898"/>
    <w:rsid w:val="00E92AF6"/>
    <w:rsid w:val="00E94D96"/>
    <w:rsid w:val="00E96443"/>
    <w:rsid w:val="00E9665B"/>
    <w:rsid w:val="00E97BB9"/>
    <w:rsid w:val="00EA1023"/>
    <w:rsid w:val="00EA1603"/>
    <w:rsid w:val="00EA1B4E"/>
    <w:rsid w:val="00EA212D"/>
    <w:rsid w:val="00EA42A8"/>
    <w:rsid w:val="00EA4C98"/>
    <w:rsid w:val="00EA5380"/>
    <w:rsid w:val="00EA54C5"/>
    <w:rsid w:val="00EA7905"/>
    <w:rsid w:val="00EA7C6B"/>
    <w:rsid w:val="00EA7EC7"/>
    <w:rsid w:val="00EB0F18"/>
    <w:rsid w:val="00EB1281"/>
    <w:rsid w:val="00EB221A"/>
    <w:rsid w:val="00EB28BB"/>
    <w:rsid w:val="00EB2C2F"/>
    <w:rsid w:val="00EB3096"/>
    <w:rsid w:val="00EB353B"/>
    <w:rsid w:val="00EB5804"/>
    <w:rsid w:val="00EB7002"/>
    <w:rsid w:val="00EB7A85"/>
    <w:rsid w:val="00EB7F4D"/>
    <w:rsid w:val="00EC10C6"/>
    <w:rsid w:val="00EC14B1"/>
    <w:rsid w:val="00EC26AE"/>
    <w:rsid w:val="00EC2981"/>
    <w:rsid w:val="00EC2C31"/>
    <w:rsid w:val="00EC3DE3"/>
    <w:rsid w:val="00EC400D"/>
    <w:rsid w:val="00EC4F47"/>
    <w:rsid w:val="00EC5DFF"/>
    <w:rsid w:val="00EC6011"/>
    <w:rsid w:val="00EC6874"/>
    <w:rsid w:val="00EC7580"/>
    <w:rsid w:val="00EC789F"/>
    <w:rsid w:val="00EC7D1D"/>
    <w:rsid w:val="00EC7F62"/>
    <w:rsid w:val="00ED14E1"/>
    <w:rsid w:val="00ED1920"/>
    <w:rsid w:val="00ED34F0"/>
    <w:rsid w:val="00ED41A8"/>
    <w:rsid w:val="00ED4481"/>
    <w:rsid w:val="00EE009D"/>
    <w:rsid w:val="00EE038D"/>
    <w:rsid w:val="00EE0A86"/>
    <w:rsid w:val="00EE0C89"/>
    <w:rsid w:val="00EE102B"/>
    <w:rsid w:val="00EE1E04"/>
    <w:rsid w:val="00EE2619"/>
    <w:rsid w:val="00EE3075"/>
    <w:rsid w:val="00EE3B20"/>
    <w:rsid w:val="00EE3E80"/>
    <w:rsid w:val="00EE441E"/>
    <w:rsid w:val="00EE44B8"/>
    <w:rsid w:val="00EE47C6"/>
    <w:rsid w:val="00EE5F61"/>
    <w:rsid w:val="00EE6782"/>
    <w:rsid w:val="00EE7EBF"/>
    <w:rsid w:val="00EF0D10"/>
    <w:rsid w:val="00EF134A"/>
    <w:rsid w:val="00EF1E6A"/>
    <w:rsid w:val="00EF209D"/>
    <w:rsid w:val="00EF2B66"/>
    <w:rsid w:val="00EF2E50"/>
    <w:rsid w:val="00EF38CE"/>
    <w:rsid w:val="00EF3AA4"/>
    <w:rsid w:val="00EF4194"/>
    <w:rsid w:val="00EF48B2"/>
    <w:rsid w:val="00EF48C9"/>
    <w:rsid w:val="00EF4D07"/>
    <w:rsid w:val="00EF52F7"/>
    <w:rsid w:val="00EF55FD"/>
    <w:rsid w:val="00EF644A"/>
    <w:rsid w:val="00EF67A2"/>
    <w:rsid w:val="00EF6BF8"/>
    <w:rsid w:val="00EF6FC7"/>
    <w:rsid w:val="00EF7D1B"/>
    <w:rsid w:val="00EF7D2F"/>
    <w:rsid w:val="00F003F7"/>
    <w:rsid w:val="00F0135E"/>
    <w:rsid w:val="00F019A8"/>
    <w:rsid w:val="00F01AF0"/>
    <w:rsid w:val="00F01BEF"/>
    <w:rsid w:val="00F01CE9"/>
    <w:rsid w:val="00F01E25"/>
    <w:rsid w:val="00F02446"/>
    <w:rsid w:val="00F03044"/>
    <w:rsid w:val="00F033A4"/>
    <w:rsid w:val="00F03665"/>
    <w:rsid w:val="00F03D52"/>
    <w:rsid w:val="00F03F77"/>
    <w:rsid w:val="00F051A3"/>
    <w:rsid w:val="00F0540E"/>
    <w:rsid w:val="00F055B7"/>
    <w:rsid w:val="00F05BF8"/>
    <w:rsid w:val="00F06043"/>
    <w:rsid w:val="00F06C6B"/>
    <w:rsid w:val="00F06D68"/>
    <w:rsid w:val="00F10F74"/>
    <w:rsid w:val="00F1103D"/>
    <w:rsid w:val="00F11954"/>
    <w:rsid w:val="00F12FE0"/>
    <w:rsid w:val="00F13F1A"/>
    <w:rsid w:val="00F14710"/>
    <w:rsid w:val="00F15151"/>
    <w:rsid w:val="00F17D6D"/>
    <w:rsid w:val="00F20C92"/>
    <w:rsid w:val="00F211D0"/>
    <w:rsid w:val="00F21A97"/>
    <w:rsid w:val="00F226F3"/>
    <w:rsid w:val="00F22B23"/>
    <w:rsid w:val="00F2497D"/>
    <w:rsid w:val="00F255DE"/>
    <w:rsid w:val="00F25C73"/>
    <w:rsid w:val="00F266EB"/>
    <w:rsid w:val="00F274AC"/>
    <w:rsid w:val="00F27925"/>
    <w:rsid w:val="00F27AB5"/>
    <w:rsid w:val="00F33859"/>
    <w:rsid w:val="00F34300"/>
    <w:rsid w:val="00F3526F"/>
    <w:rsid w:val="00F35E84"/>
    <w:rsid w:val="00F3704C"/>
    <w:rsid w:val="00F37598"/>
    <w:rsid w:val="00F37EB1"/>
    <w:rsid w:val="00F37F84"/>
    <w:rsid w:val="00F406F2"/>
    <w:rsid w:val="00F418CF"/>
    <w:rsid w:val="00F41997"/>
    <w:rsid w:val="00F42804"/>
    <w:rsid w:val="00F42ECA"/>
    <w:rsid w:val="00F4386C"/>
    <w:rsid w:val="00F44251"/>
    <w:rsid w:val="00F451D5"/>
    <w:rsid w:val="00F46A8A"/>
    <w:rsid w:val="00F46F11"/>
    <w:rsid w:val="00F47F95"/>
    <w:rsid w:val="00F50654"/>
    <w:rsid w:val="00F51672"/>
    <w:rsid w:val="00F51DA9"/>
    <w:rsid w:val="00F531D2"/>
    <w:rsid w:val="00F53331"/>
    <w:rsid w:val="00F54A89"/>
    <w:rsid w:val="00F55A1D"/>
    <w:rsid w:val="00F56E26"/>
    <w:rsid w:val="00F60AD0"/>
    <w:rsid w:val="00F6108A"/>
    <w:rsid w:val="00F6117A"/>
    <w:rsid w:val="00F6194C"/>
    <w:rsid w:val="00F6207C"/>
    <w:rsid w:val="00F6390B"/>
    <w:rsid w:val="00F63CEF"/>
    <w:rsid w:val="00F63D06"/>
    <w:rsid w:val="00F653D3"/>
    <w:rsid w:val="00F65C28"/>
    <w:rsid w:val="00F664A3"/>
    <w:rsid w:val="00F67027"/>
    <w:rsid w:val="00F67582"/>
    <w:rsid w:val="00F67BE4"/>
    <w:rsid w:val="00F67E8A"/>
    <w:rsid w:val="00F70F17"/>
    <w:rsid w:val="00F71B31"/>
    <w:rsid w:val="00F7207D"/>
    <w:rsid w:val="00F726F5"/>
    <w:rsid w:val="00F7272D"/>
    <w:rsid w:val="00F7307E"/>
    <w:rsid w:val="00F732EF"/>
    <w:rsid w:val="00F746AE"/>
    <w:rsid w:val="00F74A1C"/>
    <w:rsid w:val="00F76B5B"/>
    <w:rsid w:val="00F76F10"/>
    <w:rsid w:val="00F772CA"/>
    <w:rsid w:val="00F776AF"/>
    <w:rsid w:val="00F801FE"/>
    <w:rsid w:val="00F80C05"/>
    <w:rsid w:val="00F81232"/>
    <w:rsid w:val="00F8214A"/>
    <w:rsid w:val="00F8219E"/>
    <w:rsid w:val="00F821AD"/>
    <w:rsid w:val="00F8242F"/>
    <w:rsid w:val="00F83FC5"/>
    <w:rsid w:val="00F842B3"/>
    <w:rsid w:val="00F8498D"/>
    <w:rsid w:val="00F84FFB"/>
    <w:rsid w:val="00F8503D"/>
    <w:rsid w:val="00F8583C"/>
    <w:rsid w:val="00F85859"/>
    <w:rsid w:val="00F86AE3"/>
    <w:rsid w:val="00F905F8"/>
    <w:rsid w:val="00F91590"/>
    <w:rsid w:val="00F91680"/>
    <w:rsid w:val="00F922C3"/>
    <w:rsid w:val="00F92579"/>
    <w:rsid w:val="00F92BEC"/>
    <w:rsid w:val="00F932D6"/>
    <w:rsid w:val="00F93420"/>
    <w:rsid w:val="00F94B00"/>
    <w:rsid w:val="00F958BC"/>
    <w:rsid w:val="00F9596C"/>
    <w:rsid w:val="00F95E43"/>
    <w:rsid w:val="00F96117"/>
    <w:rsid w:val="00F9705D"/>
    <w:rsid w:val="00F971F3"/>
    <w:rsid w:val="00F97897"/>
    <w:rsid w:val="00F9799E"/>
    <w:rsid w:val="00FA02EB"/>
    <w:rsid w:val="00FA05C6"/>
    <w:rsid w:val="00FA07F3"/>
    <w:rsid w:val="00FA0ABE"/>
    <w:rsid w:val="00FA0D1C"/>
    <w:rsid w:val="00FA1208"/>
    <w:rsid w:val="00FA1D5F"/>
    <w:rsid w:val="00FA2950"/>
    <w:rsid w:val="00FA34A4"/>
    <w:rsid w:val="00FA3C2E"/>
    <w:rsid w:val="00FA43FB"/>
    <w:rsid w:val="00FA47CC"/>
    <w:rsid w:val="00FA5681"/>
    <w:rsid w:val="00FA5B92"/>
    <w:rsid w:val="00FA65F1"/>
    <w:rsid w:val="00FA698D"/>
    <w:rsid w:val="00FA7015"/>
    <w:rsid w:val="00FA7D39"/>
    <w:rsid w:val="00FB02F1"/>
    <w:rsid w:val="00FB0532"/>
    <w:rsid w:val="00FB0AC1"/>
    <w:rsid w:val="00FB0AD1"/>
    <w:rsid w:val="00FB213D"/>
    <w:rsid w:val="00FB3007"/>
    <w:rsid w:val="00FB3CF8"/>
    <w:rsid w:val="00FB4D0F"/>
    <w:rsid w:val="00FB5800"/>
    <w:rsid w:val="00FB5DCB"/>
    <w:rsid w:val="00FB5EEA"/>
    <w:rsid w:val="00FC2196"/>
    <w:rsid w:val="00FC22B7"/>
    <w:rsid w:val="00FC2C95"/>
    <w:rsid w:val="00FC364B"/>
    <w:rsid w:val="00FC7EB8"/>
    <w:rsid w:val="00FD1047"/>
    <w:rsid w:val="00FD14E8"/>
    <w:rsid w:val="00FD20C3"/>
    <w:rsid w:val="00FD2F6D"/>
    <w:rsid w:val="00FD3541"/>
    <w:rsid w:val="00FD3830"/>
    <w:rsid w:val="00FD3B4A"/>
    <w:rsid w:val="00FD4168"/>
    <w:rsid w:val="00FD63F6"/>
    <w:rsid w:val="00FD6405"/>
    <w:rsid w:val="00FD7498"/>
    <w:rsid w:val="00FD7D7B"/>
    <w:rsid w:val="00FE0767"/>
    <w:rsid w:val="00FE1C50"/>
    <w:rsid w:val="00FE2C48"/>
    <w:rsid w:val="00FE3692"/>
    <w:rsid w:val="00FE418B"/>
    <w:rsid w:val="00FE41DF"/>
    <w:rsid w:val="00FE4416"/>
    <w:rsid w:val="00FE58C5"/>
    <w:rsid w:val="00FE5D7D"/>
    <w:rsid w:val="00FE63D6"/>
    <w:rsid w:val="00FE6601"/>
    <w:rsid w:val="00FE6A3D"/>
    <w:rsid w:val="00FE7817"/>
    <w:rsid w:val="00FF0269"/>
    <w:rsid w:val="00FF026F"/>
    <w:rsid w:val="00FF0491"/>
    <w:rsid w:val="00FF04F5"/>
    <w:rsid w:val="00FF12EC"/>
    <w:rsid w:val="00FF1AC7"/>
    <w:rsid w:val="00FF2046"/>
    <w:rsid w:val="00FF3D78"/>
    <w:rsid w:val="00FF4152"/>
    <w:rsid w:val="00FF48FF"/>
    <w:rsid w:val="00FF55EA"/>
    <w:rsid w:val="00FF5FD8"/>
    <w:rsid w:val="00FF6027"/>
    <w:rsid w:val="00FF6C73"/>
    <w:rsid w:val="00FF6E06"/>
    <w:rsid w:val="00FF7924"/>
    <w:rsid w:val="00FF7CAA"/>
    <w:rsid w:val="00FF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2D16B2"/>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2EA"/>
    <w:pPr>
      <w:spacing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10linenumber">
    <w:name w:val="Bold 10 line number"/>
    <w:basedOn w:val="Normal"/>
    <w:rsid w:val="002A0B43"/>
    <w:pPr>
      <w:autoSpaceDE w:val="0"/>
      <w:autoSpaceDN w:val="0"/>
      <w:adjustRightInd w:val="0"/>
    </w:pPr>
    <w:rPr>
      <w:b/>
      <w:sz w:val="20"/>
    </w:rPr>
  </w:style>
  <w:style w:type="paragraph" w:customStyle="1" w:styleId="patentparanumber">
    <w:name w:val="patentparanumber"/>
    <w:basedOn w:val="Normal"/>
    <w:autoRedefine/>
    <w:qFormat/>
    <w:rsid w:val="00D90832"/>
    <w:pPr>
      <w:numPr>
        <w:numId w:val="48"/>
      </w:numPr>
      <w:autoSpaceDE w:val="0"/>
      <w:autoSpaceDN w:val="0"/>
      <w:adjustRightInd w:val="0"/>
    </w:pPr>
  </w:style>
  <w:style w:type="character" w:styleId="LineNumber">
    <w:name w:val="line number"/>
    <w:basedOn w:val="DefaultParagraphFont"/>
    <w:rsid w:val="002A0B43"/>
    <w:rPr>
      <w:rFonts w:ascii="Times New Roman" w:hAnsi="Times New Roman"/>
      <w:sz w:val="24"/>
    </w:rPr>
  </w:style>
  <w:style w:type="character" w:customStyle="1" w:styleId="LineNumber10BT">
    <w:name w:val="Line Number 10 BT"/>
    <w:basedOn w:val="DefaultParagraphFont"/>
    <w:rsid w:val="002A0B43"/>
    <w:rPr>
      <w:rFonts w:ascii="Times New Roman" w:hAnsi="Times New Roman"/>
      <w:b/>
      <w:sz w:val="20"/>
    </w:rPr>
  </w:style>
  <w:style w:type="character" w:customStyle="1" w:styleId="Style1">
    <w:name w:val="Style1"/>
    <w:basedOn w:val="DefaultParagraphFont"/>
    <w:rsid w:val="002A0B43"/>
    <w:rPr>
      <w:rFonts w:ascii="Times New Roman" w:hAnsi="Times New Roman"/>
      <w:b/>
      <w:sz w:val="20"/>
    </w:rPr>
  </w:style>
  <w:style w:type="paragraph" w:customStyle="1" w:styleId="paranumber100">
    <w:name w:val="paranumber100+"/>
    <w:basedOn w:val="Normal"/>
    <w:qFormat/>
    <w:rsid w:val="00B01FBB"/>
    <w:pPr>
      <w:numPr>
        <w:numId w:val="47"/>
      </w:numPr>
      <w:autoSpaceDE w:val="0"/>
      <w:autoSpaceDN w:val="0"/>
      <w:adjustRightInd w:val="0"/>
      <w:spacing w:line="240" w:lineRule="auto"/>
    </w:pPr>
    <w:rPr>
      <w:szCs w:val="20"/>
    </w:rPr>
  </w:style>
  <w:style w:type="paragraph" w:customStyle="1" w:styleId="paranumber1000">
    <w:name w:val="paranumber 1000+"/>
    <w:basedOn w:val="Normal"/>
    <w:qFormat/>
    <w:rsid w:val="008A62EA"/>
    <w:pPr>
      <w:numPr>
        <w:numId w:val="45"/>
      </w:numPr>
    </w:pPr>
  </w:style>
  <w:style w:type="paragraph" w:customStyle="1" w:styleId="0001patentparanumber">
    <w:name w:val="[0001] patentparanumber"/>
    <w:basedOn w:val="patentparanumber"/>
    <w:rsid w:val="00FB4D0F"/>
    <w:pPr>
      <w:widowControl w:val="0"/>
      <w:numPr>
        <w:numId w:val="0"/>
      </w:numPr>
    </w:pPr>
    <w:rPr>
      <w:rFonts w:eastAsia="Courier New" w:cs="Courier New"/>
      <w:color w:val="000000"/>
    </w:rPr>
  </w:style>
  <w:style w:type="paragraph" w:customStyle="1" w:styleId="patentpara1-99">
    <w:name w:val="patentpara 1-99"/>
    <w:basedOn w:val="patentparanumber"/>
    <w:link w:val="patentpara1-99Char"/>
    <w:rsid w:val="00BF0417"/>
    <w:pPr>
      <w:numPr>
        <w:numId w:val="0"/>
      </w:numPr>
      <w:autoSpaceDE/>
      <w:autoSpaceDN/>
      <w:adjustRightInd/>
    </w:pPr>
  </w:style>
  <w:style w:type="character" w:customStyle="1" w:styleId="patentpara1-99Char">
    <w:name w:val="patentpara 1-99 Char"/>
    <w:basedOn w:val="DefaultParagraphFont"/>
    <w:link w:val="patentpara1-99"/>
    <w:rsid w:val="00BF0417"/>
    <w:rPr>
      <w:sz w:val="24"/>
      <w:szCs w:val="24"/>
    </w:rPr>
  </w:style>
  <w:style w:type="paragraph" w:customStyle="1" w:styleId="1-99patentpara">
    <w:name w:val="1-99patentpara"/>
    <w:basedOn w:val="patentparanumber"/>
    <w:link w:val="1-99patentparaChar"/>
    <w:rsid w:val="00763938"/>
    <w:pPr>
      <w:numPr>
        <w:numId w:val="0"/>
      </w:numPr>
    </w:pPr>
  </w:style>
  <w:style w:type="character" w:customStyle="1" w:styleId="1-99patentparaChar">
    <w:name w:val="1-99patentpara Char"/>
    <w:basedOn w:val="DefaultParagraphFont"/>
    <w:link w:val="1-99patentpara"/>
    <w:rsid w:val="00763938"/>
    <w:rPr>
      <w:sz w:val="24"/>
      <w:szCs w:val="24"/>
    </w:rPr>
  </w:style>
  <w:style w:type="paragraph" w:customStyle="1" w:styleId="Styleparanumber100Linespacing15lines">
    <w:name w:val="Style paranumber100+ + Line spacing:  1.5 lines"/>
    <w:basedOn w:val="paranumber100"/>
    <w:rsid w:val="00B01FBB"/>
    <w:pPr>
      <w:numPr>
        <w:numId w:val="0"/>
      </w:numPr>
    </w:pPr>
  </w:style>
  <w:style w:type="paragraph" w:customStyle="1" w:styleId="Style2">
    <w:name w:val="Style2"/>
    <w:basedOn w:val="Normal"/>
    <w:link w:val="Style2Char"/>
    <w:qFormat/>
    <w:rsid w:val="00D90832"/>
    <w:pPr>
      <w:tabs>
        <w:tab w:val="num" w:pos="1440"/>
      </w:tabs>
      <w:autoSpaceDE w:val="0"/>
      <w:autoSpaceDN w:val="0"/>
      <w:adjustRightInd w:val="0"/>
    </w:pPr>
  </w:style>
  <w:style w:type="character" w:customStyle="1" w:styleId="Style2Char">
    <w:name w:val="Style2 Char"/>
    <w:basedOn w:val="DefaultParagraphFont"/>
    <w:link w:val="Style2"/>
    <w:rsid w:val="00D90832"/>
  </w:style>
  <w:style w:type="paragraph" w:styleId="Header">
    <w:name w:val="header"/>
    <w:basedOn w:val="Normal"/>
    <w:link w:val="HeaderChar"/>
    <w:unhideWhenUsed/>
    <w:rsid w:val="002B6BC6"/>
    <w:pPr>
      <w:tabs>
        <w:tab w:val="center" w:pos="4680"/>
        <w:tab w:val="right" w:pos="9360"/>
      </w:tabs>
      <w:spacing w:line="240" w:lineRule="auto"/>
    </w:pPr>
  </w:style>
  <w:style w:type="character" w:customStyle="1" w:styleId="HeaderChar">
    <w:name w:val="Header Char"/>
    <w:basedOn w:val="DefaultParagraphFont"/>
    <w:link w:val="Header"/>
    <w:rsid w:val="002B6BC6"/>
  </w:style>
  <w:style w:type="paragraph" w:styleId="Footer">
    <w:name w:val="footer"/>
    <w:basedOn w:val="Normal"/>
    <w:link w:val="FooterChar"/>
    <w:uiPriority w:val="99"/>
    <w:unhideWhenUsed/>
    <w:rsid w:val="002B6BC6"/>
    <w:pPr>
      <w:tabs>
        <w:tab w:val="center" w:pos="4680"/>
        <w:tab w:val="right" w:pos="9360"/>
      </w:tabs>
      <w:spacing w:line="240" w:lineRule="auto"/>
    </w:pPr>
  </w:style>
  <w:style w:type="character" w:customStyle="1" w:styleId="FooterChar">
    <w:name w:val="Footer Char"/>
    <w:basedOn w:val="DefaultParagraphFont"/>
    <w:link w:val="Footer"/>
    <w:uiPriority w:val="99"/>
    <w:rsid w:val="002B6BC6"/>
  </w:style>
  <w:style w:type="table" w:styleId="TableGrid">
    <w:name w:val="Table Grid"/>
    <w:basedOn w:val="TableNormal"/>
    <w:rsid w:val="009E35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
    <w:name w:val="Spacer"/>
    <w:rsid w:val="00BA2504"/>
    <w:pPr>
      <w:spacing w:line="172" w:lineRule="atLeast"/>
      <w:ind w:right="144"/>
    </w:pPr>
    <w:rPr>
      <w:rFonts w:eastAsia="Yu Mincho"/>
      <w:snapToGrid w:val="0"/>
      <w:color w:val="000000"/>
      <w:szCs w:val="20"/>
    </w:rPr>
  </w:style>
  <w:style w:type="paragraph" w:customStyle="1" w:styleId="BodySingle">
    <w:name w:val="Body Single"/>
    <w:rsid w:val="0023495A"/>
    <w:pPr>
      <w:ind w:right="144"/>
    </w:pPr>
    <w:rPr>
      <w:rFonts w:ascii="Arial" w:eastAsia="Arial" w:hAnsi="Arial" w:cs="Arial"/>
      <w:snapToGrid w:val="0"/>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LenovoAssignment_new.dotx</Template>
  <TotalTime>0</TotalTime>
  <Pages>4</Pages>
  <Words>962</Words>
  <Characters>5487</Characters>
  <Application>Microsoft Office Word</Application>
  <DocSecurity>0</DocSecurity>
  <PresentationFormat/>
  <Lines>45</Lines>
  <Paragraphs>12</Paragraphs>
  <ScaleCrop>false</ScaleCrop>
  <HeadingPairs>
    <vt:vector size="2" baseType="variant">
      <vt:variant>
        <vt:lpstr>Title</vt:lpstr>
      </vt:variant>
      <vt:variant>
        <vt:i4>1</vt:i4>
      </vt:variant>
    </vt:vector>
  </HeadingPairs>
  <TitlesOfParts>
    <vt:vector size="1" baseType="lpstr">
      <vt:lpstr>LenovoAssignment.docx</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LenovoAssignment.docx</dc:title>
  <dc:subject/>
  <dc:creator>Melissa Vinge</dc:creator>
  <cp:keywords/>
  <dc:description/>
  <cp:lastModifiedBy>Jacob Burns</cp:lastModifiedBy>
  <cp:revision>2</cp:revision>
  <cp:lastPrinted>2020-11-06T14:14:00Z</cp:lastPrinted>
  <dcterms:created xsi:type="dcterms:W3CDTF">2024-06-03T23:48:00Z</dcterms:created>
  <dcterms:modified xsi:type="dcterms:W3CDTF">2024-06-03T23:48:00Z</dcterms:modified>
</cp:coreProperties>
</file>