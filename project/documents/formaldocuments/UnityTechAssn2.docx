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E1D62" w14:textId="77777777" w:rsidR="00853907" w:rsidRPr="00ED0BC2" w:rsidRDefault="00853907" w:rsidP="00853907">
      <w:pPr>
        <w:pStyle w:val="DocTitle"/>
      </w:pPr>
      <w:r w:rsidRPr="00ED0BC2">
        <w:t>ASSIGNMENT - Patent Application</w:t>
      </w:r>
    </w:p>
    <w:tbl>
      <w:tblPr>
        <w:tblStyle w:val="TableGrid"/>
        <w:tblW w:w="963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7110"/>
      </w:tblGrid>
      <w:tr w:rsidR="005C7C91" w14:paraId="20984570" w14:textId="77777777" w:rsidTr="00120F0D">
        <w:tc>
          <w:tcPr>
            <w:tcW w:w="2520" w:type="dxa"/>
          </w:tcPr>
          <w:p w14:paraId="1AD65F04" w14:textId="77777777" w:rsidR="005C7C91" w:rsidRPr="00F97DFB" w:rsidRDefault="005C7C91" w:rsidP="00120F0D">
            <w:pPr>
              <w:pStyle w:val="CaptionLine"/>
            </w:pPr>
            <w:r w:rsidRPr="00F97DFB">
              <w:t>Title:</w:t>
            </w:r>
          </w:p>
        </w:tc>
        <w:tc>
          <w:tcPr>
            <w:tcW w:w="7110" w:type="dxa"/>
          </w:tcPr>
          <w:p w14:paraId="2D07D58D" w14:textId="77777777" w:rsidR="005C7C91" w:rsidRPr="008D3549" w:rsidRDefault="005C7C91" w:rsidP="00120F0D">
            <w:pPr>
              <w:pStyle w:val="CaptionLine"/>
              <w:rPr>
                <w:b/>
              </w:rPr>
            </w:pPr>
            <w:r>
              <w:rPr>
                <w:b/>
              </w:rPr>
              <w:t>&lt;</w:t>
            </w:r>
            <w:r w:rsidRPr="008D3549">
              <w:rPr>
                <w:b/>
              </w:rPr>
              <w:t>&lt;title&gt;</w:t>
            </w:r>
            <w:r>
              <w:rPr>
                <w:b/>
              </w:rPr>
              <w:t>&gt;</w:t>
            </w:r>
          </w:p>
        </w:tc>
      </w:tr>
      <w:tr w:rsidR="005C7C91" w14:paraId="3E3CEAAD" w14:textId="77777777" w:rsidTr="00120F0D">
        <w:tc>
          <w:tcPr>
            <w:tcW w:w="2520" w:type="dxa"/>
          </w:tcPr>
          <w:p w14:paraId="0CAC8A8B" w14:textId="77777777" w:rsidR="005C7C91" w:rsidRPr="00F97DFB" w:rsidRDefault="005C7C91" w:rsidP="00120F0D">
            <w:pPr>
              <w:pStyle w:val="CaptionLine"/>
            </w:pPr>
            <w:r>
              <w:t>Patent Application</w:t>
            </w:r>
            <w:r w:rsidRPr="00F97DFB">
              <w:t xml:space="preserve"> No.:</w:t>
            </w:r>
          </w:p>
        </w:tc>
        <w:tc>
          <w:tcPr>
            <w:tcW w:w="7110" w:type="dxa"/>
          </w:tcPr>
          <w:p w14:paraId="524BBA75" w14:textId="51BD1262" w:rsidR="005C7C91" w:rsidRPr="0088345A" w:rsidRDefault="005C7C91" w:rsidP="00120F0D">
            <w:pPr>
              <w:pStyle w:val="CaptionLine"/>
            </w:pPr>
            <w:r w:rsidRPr="00080BF0">
              <w:rPr>
                <w:u w:val="single"/>
              </w:rPr>
              <w:t>&lt;&lt;serialNo&gt;&gt;</w:t>
            </w:r>
            <w:r w:rsidRPr="0088345A">
              <w:t xml:space="preserve"> (or check here [_</w:t>
            </w:r>
            <w:r w:rsidR="00D337CE">
              <w:t>&lt;&lt;serialX&gt;&gt;</w:t>
            </w:r>
            <w:r w:rsidRPr="0088345A">
              <w:t>_] if filed concurrently w/this assignment)</w:t>
            </w:r>
          </w:p>
        </w:tc>
      </w:tr>
      <w:tr w:rsidR="005C7C91" w14:paraId="0756572A" w14:textId="77777777" w:rsidTr="00120F0D">
        <w:tc>
          <w:tcPr>
            <w:tcW w:w="2520" w:type="dxa"/>
          </w:tcPr>
          <w:p w14:paraId="4203D653" w14:textId="29475EED" w:rsidR="005C7C91" w:rsidRPr="00F97DFB" w:rsidRDefault="005C7C91" w:rsidP="00120F0D">
            <w:pPr>
              <w:pStyle w:val="CaptionLine"/>
            </w:pPr>
            <w:r>
              <w:t>Filing Date</w:t>
            </w:r>
            <w:r w:rsidR="00E66D52">
              <w:t>:</w:t>
            </w:r>
          </w:p>
        </w:tc>
        <w:tc>
          <w:tcPr>
            <w:tcW w:w="7110" w:type="dxa"/>
          </w:tcPr>
          <w:p w14:paraId="28420213" w14:textId="36ED90A1" w:rsidR="005C7C91" w:rsidRPr="0088345A" w:rsidRDefault="005C7C91" w:rsidP="00120F0D">
            <w:pPr>
              <w:pStyle w:val="CaptionLine"/>
            </w:pPr>
            <w:r w:rsidRPr="00080BF0">
              <w:rPr>
                <w:u w:val="single"/>
              </w:rPr>
              <w:t>&lt;&lt;filedDate&gt;&gt;</w:t>
            </w:r>
            <w:r w:rsidRPr="0088345A">
              <w:t xml:space="preserve"> (or check here [_</w:t>
            </w:r>
            <w:r w:rsidR="00697B75">
              <w:t>&lt;&lt;filingX&gt;&gt;</w:t>
            </w:r>
            <w:r w:rsidRPr="0088345A">
              <w:t>_] if filed concurrently w/this assignment)</w:t>
            </w:r>
          </w:p>
        </w:tc>
      </w:tr>
      <w:tr w:rsidR="005C7C91" w14:paraId="529190EA" w14:textId="77777777" w:rsidTr="00120F0D">
        <w:tc>
          <w:tcPr>
            <w:tcW w:w="2520" w:type="dxa"/>
          </w:tcPr>
          <w:p w14:paraId="165AABF2" w14:textId="77777777" w:rsidR="005C7C91" w:rsidRPr="00F97DFB" w:rsidRDefault="005C7C91" w:rsidP="00120F0D">
            <w:pPr>
              <w:pStyle w:val="CaptionLine"/>
            </w:pPr>
            <w:r>
              <w:t>Issue Date:</w:t>
            </w:r>
          </w:p>
        </w:tc>
        <w:tc>
          <w:tcPr>
            <w:tcW w:w="7110" w:type="dxa"/>
          </w:tcPr>
          <w:p w14:paraId="2F83138B" w14:textId="77777777" w:rsidR="005C7C91" w:rsidRPr="0071513B" w:rsidRDefault="005C7C91" w:rsidP="00120F0D">
            <w:pPr>
              <w:pStyle w:val="CaptionLine"/>
            </w:pPr>
            <w:r>
              <w:t>&lt;&lt;issueDate&gt;&gt;</w:t>
            </w:r>
            <w:r w:rsidRPr="00F97DFB">
              <w:t xml:space="preserve"> </w:t>
            </w:r>
            <w:r>
              <w:t>(if an issued patent)</w:t>
            </w:r>
          </w:p>
        </w:tc>
      </w:tr>
      <w:tr w:rsidR="005C7C91" w14:paraId="0AFBDA52" w14:textId="77777777" w:rsidTr="00120F0D">
        <w:tc>
          <w:tcPr>
            <w:tcW w:w="2520" w:type="dxa"/>
          </w:tcPr>
          <w:p w14:paraId="35713D8C" w14:textId="77777777" w:rsidR="005C7C91" w:rsidRPr="00F97DFB" w:rsidRDefault="005C7C91" w:rsidP="00120F0D">
            <w:pPr>
              <w:pStyle w:val="CaptionLine"/>
            </w:pPr>
            <w:r w:rsidRPr="00F97DFB">
              <w:t>Attorney Docket No.:</w:t>
            </w:r>
          </w:p>
        </w:tc>
        <w:tc>
          <w:tcPr>
            <w:tcW w:w="7110" w:type="dxa"/>
          </w:tcPr>
          <w:p w14:paraId="5452E3D9" w14:textId="77777777" w:rsidR="005C7C91" w:rsidRPr="00F97DFB" w:rsidRDefault="005C7C91" w:rsidP="00120F0D">
            <w:pPr>
              <w:pStyle w:val="CaptionLine"/>
            </w:pPr>
            <w:r>
              <w:t>&lt;&lt;matterNo&gt;&gt;</w:t>
            </w:r>
          </w:p>
        </w:tc>
      </w:tr>
      <w:tr w:rsidR="005C7C91" w14:paraId="4546349B" w14:textId="77777777" w:rsidTr="00120F0D">
        <w:tc>
          <w:tcPr>
            <w:tcW w:w="2520" w:type="dxa"/>
          </w:tcPr>
          <w:p w14:paraId="7AF33122" w14:textId="77777777" w:rsidR="005C7C91" w:rsidRPr="00F97DFB" w:rsidRDefault="005C7C91" w:rsidP="00120F0D">
            <w:pPr>
              <w:pStyle w:val="CaptionLine"/>
            </w:pPr>
            <w:r w:rsidRPr="00F97DFB">
              <w:t>Client Reference No.:</w:t>
            </w:r>
          </w:p>
        </w:tc>
        <w:tc>
          <w:tcPr>
            <w:tcW w:w="7110" w:type="dxa"/>
          </w:tcPr>
          <w:p w14:paraId="5EB0F224" w14:textId="3D181F8D" w:rsidR="005C7C91" w:rsidRPr="00F97DFB" w:rsidRDefault="005C7C91" w:rsidP="00120F0D">
            <w:pPr>
              <w:pStyle w:val="CaptionLine"/>
            </w:pPr>
            <w:r>
              <w:t>&lt;&lt;</w:t>
            </w:r>
            <w:r w:rsidR="00FC3E00">
              <w:t>R</w:t>
            </w:r>
            <w:r>
              <w:t>efNo&gt;&gt;</w:t>
            </w:r>
          </w:p>
        </w:tc>
      </w:tr>
    </w:tbl>
    <w:p w14:paraId="2E30A682" w14:textId="600EE9DB" w:rsidR="00853907" w:rsidRDefault="005C7C91" w:rsidP="00853907">
      <w:r>
        <w:t>Assignor(s):</w:t>
      </w:r>
    </w:p>
    <w:tbl>
      <w:tblPr>
        <w:tblStyle w:val="TableGrid"/>
        <w:tblW w:w="0" w:type="auto"/>
        <w:tblInd w:w="2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5"/>
      </w:tblGrid>
      <w:tr w:rsidR="005C7C91" w14:paraId="02C708D2" w14:textId="77777777" w:rsidTr="00B12E9E">
        <w:trPr>
          <w:trHeight w:val="864"/>
        </w:trPr>
        <w:tc>
          <w:tcPr>
            <w:tcW w:w="6835" w:type="dxa"/>
          </w:tcPr>
          <w:p w14:paraId="2D39A9F7" w14:textId="77777777" w:rsidR="00650A13" w:rsidRPr="00650A13" w:rsidRDefault="00650A13" w:rsidP="00853907">
            <w:pPr>
              <w:rPr>
                <w:sz w:val="16"/>
                <w:szCs w:val="16"/>
              </w:rPr>
            </w:pPr>
          </w:p>
          <w:p w14:paraId="77D35DEB" w14:textId="10AF3966" w:rsidR="005C7C91" w:rsidRDefault="005C7C91" w:rsidP="00853907">
            <w:r>
              <w:t>(&lt;&lt;invNo&gt;&gt;) &lt;&lt;inventorName&gt;&gt; a citizen of &lt;&lt;inventorCitizenship&gt;&gt;, and a resident of &lt;&lt;</w:t>
            </w:r>
            <w:r w:rsidR="00986D52">
              <w:t>inventorCityState</w:t>
            </w:r>
            <w:r>
              <w:t>&gt;&gt;</w:t>
            </w:r>
            <w:r w:rsidR="00986D52">
              <w:t xml:space="preserve"> &lt;&lt;inventorCountry&gt;&gt;</w:t>
            </w:r>
          </w:p>
        </w:tc>
      </w:tr>
    </w:tbl>
    <w:p w14:paraId="435E0F52" w14:textId="0A7E8300" w:rsidR="00143637" w:rsidRDefault="00143637" w:rsidP="00853907"/>
    <w:p w14:paraId="3274520B" w14:textId="77777777" w:rsidR="00143637" w:rsidRDefault="00143637" w:rsidP="00853907"/>
    <w:p w14:paraId="372E54D2" w14:textId="4AFC3B81" w:rsidR="005C7C91" w:rsidRDefault="00351E59" w:rsidP="00853907">
      <w:r>
        <w:t>Assignee:</w:t>
      </w:r>
    </w:p>
    <w:tbl>
      <w:tblPr>
        <w:tblStyle w:val="TableGrid"/>
        <w:tblW w:w="972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90"/>
        <w:gridCol w:w="7020"/>
        <w:gridCol w:w="90"/>
      </w:tblGrid>
      <w:tr w:rsidR="00351E59" w:rsidRPr="00F97DFB" w14:paraId="776C8966" w14:textId="77777777" w:rsidTr="00351E59">
        <w:trPr>
          <w:gridBefore w:val="2"/>
          <w:wBefore w:w="2610" w:type="dxa"/>
        </w:trPr>
        <w:tc>
          <w:tcPr>
            <w:tcW w:w="7110" w:type="dxa"/>
            <w:gridSpan w:val="2"/>
          </w:tcPr>
          <w:p w14:paraId="2B5BAF9B" w14:textId="77777777" w:rsidR="00351E59" w:rsidRPr="00F97DFB" w:rsidRDefault="00351E59" w:rsidP="0031262A">
            <w:pPr>
              <w:pStyle w:val="CaptionLine"/>
            </w:pPr>
            <w:r>
              <w:rPr>
                <w:b/>
              </w:rPr>
              <w:t>&lt;&lt;assignee&gt;&gt;</w:t>
            </w:r>
            <w:r w:rsidRPr="0066731F">
              <w:t xml:space="preserve">, a </w:t>
            </w:r>
            <w:r>
              <w:t xml:space="preserve">&lt;&lt;assigneeStateInc&gt;&gt; </w:t>
            </w:r>
            <w:r w:rsidRPr="0066731F">
              <w:t xml:space="preserve">corporation, having a principal place of business at </w:t>
            </w:r>
            <w:r>
              <w:t>&lt;&lt;assigneeAddress&gt;&gt;</w:t>
            </w:r>
          </w:p>
        </w:tc>
      </w:tr>
      <w:tr w:rsidR="005C7C91" w:rsidRPr="00F97DFB" w14:paraId="58430C03" w14:textId="77777777" w:rsidTr="00351E59">
        <w:trPr>
          <w:gridAfter w:val="1"/>
          <w:wAfter w:w="90" w:type="dxa"/>
        </w:trPr>
        <w:tc>
          <w:tcPr>
            <w:tcW w:w="2520" w:type="dxa"/>
          </w:tcPr>
          <w:p w14:paraId="57172CA4" w14:textId="77777777" w:rsidR="005C7C91" w:rsidRPr="00F97DFB" w:rsidRDefault="005C7C91" w:rsidP="00120F0D">
            <w:pPr>
              <w:pStyle w:val="CaptionLine"/>
            </w:pPr>
            <w:r>
              <w:t>Legal Representative:</w:t>
            </w:r>
          </w:p>
        </w:tc>
        <w:tc>
          <w:tcPr>
            <w:tcW w:w="7110" w:type="dxa"/>
            <w:gridSpan w:val="2"/>
          </w:tcPr>
          <w:p w14:paraId="2F1874BC" w14:textId="77777777" w:rsidR="005C7C91" w:rsidRPr="00F97DFB" w:rsidRDefault="005C7C91" w:rsidP="00120F0D">
            <w:pPr>
              <w:pStyle w:val="CaptionLine"/>
            </w:pPr>
            <w:r>
              <w:rPr>
                <w:b/>
              </w:rPr>
              <w:t>&lt;&lt;firmName&gt;&gt;</w:t>
            </w:r>
            <w:r>
              <w:t xml:space="preserve"> (Customer Number &lt;&lt;custNoPOA&gt;&gt;)</w:t>
            </w:r>
          </w:p>
        </w:tc>
      </w:tr>
    </w:tbl>
    <w:p w14:paraId="053F4FD1" w14:textId="77777777" w:rsidR="005C7C91" w:rsidRDefault="005C7C91" w:rsidP="00853907"/>
    <w:p w14:paraId="1B7099ED" w14:textId="77777777" w:rsidR="00853907" w:rsidRPr="008D3549" w:rsidRDefault="00853907" w:rsidP="00853907">
      <w:pPr>
        <w:pStyle w:val="Level1"/>
      </w:pPr>
      <w:r w:rsidRPr="008D3549">
        <w:t>AGREEMENT</w:t>
      </w:r>
    </w:p>
    <w:p w14:paraId="49CDE4A0" w14:textId="77777777" w:rsidR="00853907" w:rsidRDefault="00853907" w:rsidP="00853907">
      <w:pPr>
        <w:pStyle w:val="DocBody"/>
      </w:pPr>
      <w:bookmarkStart w:id="0" w:name="_Hlk55895240"/>
      <w:r w:rsidRPr="00366772">
        <w:t xml:space="preserve">WHEREAS, </w:t>
      </w:r>
      <w:r>
        <w:t xml:space="preserve">the persons listed above </w:t>
      </w:r>
      <w:r w:rsidRPr="00366772">
        <w:t xml:space="preserve">are </w:t>
      </w:r>
      <w:r>
        <w:t xml:space="preserve">believed to be </w:t>
      </w:r>
      <w:r w:rsidRPr="00366772">
        <w:t>inventor(s) of invention</w:t>
      </w:r>
      <w:r>
        <w:t xml:space="preserve">(s) </w:t>
      </w:r>
      <w:r w:rsidRPr="00BE49DF">
        <w:t xml:space="preserve">disclosed in the </w:t>
      </w:r>
      <w:r>
        <w:t xml:space="preserve">patent/patent </w:t>
      </w:r>
      <w:r w:rsidRPr="00BE49DF">
        <w:t xml:space="preserve">application </w:t>
      </w:r>
      <w:r>
        <w:t xml:space="preserve">described above herein </w:t>
      </w:r>
      <w:r w:rsidRPr="00BE49DF">
        <w:t xml:space="preserve">and improvements </w:t>
      </w:r>
      <w:r>
        <w:t>thereto (the “Invention”);</w:t>
      </w:r>
    </w:p>
    <w:bookmarkEnd w:id="0"/>
    <w:p w14:paraId="7AC8AB8F" w14:textId="77777777" w:rsidR="00853907" w:rsidRPr="008D3549" w:rsidRDefault="00853907" w:rsidP="00853907">
      <w:pPr>
        <w:pStyle w:val="DocBody"/>
      </w:pPr>
      <w:r w:rsidRPr="008D3549">
        <w:t xml:space="preserve">WHEREAS, Assignee named above herein is desirous of acquiring the entire right, title, and interest in and to, the Invention and in, and to, any letters patent </w:t>
      </w:r>
      <w:r>
        <w:t xml:space="preserve">that have been or </w:t>
      </w:r>
      <w:r w:rsidRPr="008D3549">
        <w:t>may be granted therefor in the United States and in any and all foreign countries based on the patent application described above herein (the “Application”) by way of this document (this “Assignment”);</w:t>
      </w:r>
    </w:p>
    <w:p w14:paraId="7F6A7A31" w14:textId="77777777" w:rsidR="00853907" w:rsidRDefault="00853907" w:rsidP="00853907">
      <w:pPr>
        <w:pStyle w:val="DocBody"/>
      </w:pPr>
      <w:r w:rsidRPr="00366772">
        <w:t>NOW, THEREFORE, in exchange for good and valuable consideration, the receipt of which is hereby acknowledged</w:t>
      </w:r>
      <w:r>
        <w:t>:</w:t>
      </w:r>
    </w:p>
    <w:p w14:paraId="32DEA3B6" w14:textId="77777777" w:rsidR="00853907" w:rsidRDefault="00853907" w:rsidP="00853907">
      <w:pPr>
        <w:pStyle w:val="DocBody"/>
      </w:pPr>
      <w:r>
        <w:t>1.</w:t>
      </w:r>
      <w:r>
        <w:tab/>
        <w:t>T</w:t>
      </w:r>
      <w:r w:rsidRPr="00BE49DF">
        <w:t xml:space="preserve">he </w:t>
      </w:r>
      <w:r>
        <w:t xml:space="preserve">undersigned assignor(s) </w:t>
      </w:r>
      <w:r w:rsidRPr="00BE49DF">
        <w:t>(referred herein</w:t>
      </w:r>
      <w:r>
        <w:t>after</w:t>
      </w:r>
      <w:r w:rsidRPr="00BE49DF">
        <w:t xml:space="preserve"> as </w:t>
      </w:r>
      <w:r>
        <w:t xml:space="preserve">“Assignor(s)” whether singular or plural) </w:t>
      </w:r>
      <w:r w:rsidRPr="00ED0BC2">
        <w:t xml:space="preserve">hereby acknowledge, agree to, and hereby do, assign, transfer, convey, and sell and/or hereby confirm that </w:t>
      </w:r>
      <w:r>
        <w:t xml:space="preserve">the Assignor(s) </w:t>
      </w:r>
      <w:r w:rsidRPr="00ED0BC2">
        <w:t>have assigned, transferred, conveyed, and sold to</w:t>
      </w:r>
      <w:r>
        <w:t xml:space="preserve"> Assignee </w:t>
      </w:r>
      <w:r w:rsidRPr="00BE49DF">
        <w:t xml:space="preserve">the </w:t>
      </w:r>
      <w:r w:rsidRPr="00BE49DF">
        <w:lastRenderedPageBreak/>
        <w:t xml:space="preserve">entire worldwide right, title, and interest </w:t>
      </w:r>
      <w:r>
        <w:t xml:space="preserve">(1) </w:t>
      </w:r>
      <w:r w:rsidRPr="00BE49DF">
        <w:t xml:space="preserve">in </w:t>
      </w:r>
      <w:r>
        <w:t>the I</w:t>
      </w:r>
      <w:r w:rsidRPr="00BE49DF">
        <w:t>nvention</w:t>
      </w:r>
      <w:r>
        <w:t xml:space="preserve">, and (2) in and to (a) </w:t>
      </w:r>
      <w:r w:rsidRPr="00BE49DF">
        <w:t>the A</w:t>
      </w:r>
      <w:r>
        <w:t>pplication</w:t>
      </w:r>
      <w:r w:rsidRPr="00B714DB">
        <w:t xml:space="preserve"> </w:t>
      </w:r>
      <w:r>
        <w:t xml:space="preserve">and any issued patents, as applicable, (b) </w:t>
      </w:r>
      <w:r w:rsidRPr="00BE49DF">
        <w:t>all applications claiming priority from the A</w:t>
      </w:r>
      <w:r>
        <w:t xml:space="preserve">pplication, (c) </w:t>
      </w:r>
      <w:r w:rsidRPr="00BE49DF">
        <w:t>all divisional, continuation, substitute, renewal, reissue, and other related applications thereto which have been</w:t>
      </w:r>
      <w:r>
        <w:t>,</w:t>
      </w:r>
      <w:r w:rsidRPr="00BE49DF">
        <w:t xml:space="preserve"> or may be</w:t>
      </w:r>
      <w:r>
        <w:t>,</w:t>
      </w:r>
      <w:r w:rsidRPr="00BE49DF">
        <w:t xml:space="preserve"> filed in the United States or elsewhere in the world</w:t>
      </w:r>
      <w:r>
        <w:t xml:space="preserve">, </w:t>
      </w:r>
      <w:r w:rsidRPr="00BE49DF">
        <w:t>including reissues</w:t>
      </w:r>
      <w:r>
        <w:t xml:space="preserve">, </w:t>
      </w:r>
      <w:r w:rsidRPr="00BE49DF">
        <w:t>reexaminations</w:t>
      </w:r>
      <w:r>
        <w:t xml:space="preserve">, and patents following </w:t>
      </w:r>
      <w:r w:rsidRPr="00ED0BC2">
        <w:t>post-grant review, inter partes review</w:t>
      </w:r>
      <w:r>
        <w:t>,</w:t>
      </w:r>
      <w:r w:rsidRPr="00ED0BC2">
        <w:t xml:space="preserve"> or supplemental exa</w:t>
      </w:r>
      <w:r>
        <w:t>mination,</w:t>
      </w:r>
      <w:r w:rsidRPr="00BE49DF">
        <w:t xml:space="preserve"> which may be granted </w:t>
      </w:r>
      <w:r>
        <w:t xml:space="preserve">based </w:t>
      </w:r>
      <w:r w:rsidRPr="00BE49DF">
        <w:t>on the applications set forth in (a)</w:t>
      </w:r>
      <w:r>
        <w:t xml:space="preserve"> and/or </w:t>
      </w:r>
      <w:r w:rsidRPr="00BE49DF">
        <w:t>(</w:t>
      </w:r>
      <w:r>
        <w:t>b</w:t>
      </w:r>
      <w:r w:rsidRPr="00BE49DF">
        <w:t xml:space="preserve">) </w:t>
      </w:r>
      <w:r>
        <w:t xml:space="preserve">of this paragraph, </w:t>
      </w:r>
      <w:r w:rsidRPr="00ED0BC2">
        <w:t>including, without limitation, applications that are a provisional, non-provisional, counterpart, design, continuation-in-part, registration, utility model, industrial design, or extension</w:t>
      </w:r>
      <w:r>
        <w:t xml:space="preserve"> thereof</w:t>
      </w:r>
      <w:r w:rsidRPr="00ED0BC2">
        <w:t xml:space="preserve">, as well as non-U.S. patent applications or applications for other rights </w:t>
      </w:r>
      <w:r>
        <w:t xml:space="preserve">that claim priority to, or are </w:t>
      </w:r>
      <w:r w:rsidRPr="00ED0BC2">
        <w:t>based in whole or in part on</w:t>
      </w:r>
      <w:r>
        <w:t xml:space="preserve">, </w:t>
      </w:r>
      <w:r w:rsidRPr="00ED0BC2">
        <w:t xml:space="preserve">the </w:t>
      </w:r>
      <w:r>
        <w:t xml:space="preserve">Application, and (e) </w:t>
      </w:r>
      <w:r w:rsidRPr="00ED0BC2">
        <w:t>all intellectual property (including, without limitation, any innovation, information, invention, discovery, product, process, work</w:t>
      </w:r>
      <w:r>
        <w:t>,</w:t>
      </w:r>
      <w:r w:rsidRPr="00ED0BC2">
        <w:t xml:space="preserve"> or design) disclosed, embodied, shown, or claimed in the </w:t>
      </w:r>
      <w:r>
        <w:t>A</w:t>
      </w:r>
      <w:r w:rsidRPr="00ED0BC2">
        <w:t>pplic</w:t>
      </w:r>
      <w:r>
        <w:t>ation, implicitly or explicitly.</w:t>
      </w:r>
    </w:p>
    <w:p w14:paraId="223B44FA" w14:textId="77777777" w:rsidR="00853907" w:rsidRDefault="00853907" w:rsidP="00853907">
      <w:pPr>
        <w:pStyle w:val="DocBody"/>
      </w:pPr>
      <w:r>
        <w:t>2.</w:t>
      </w:r>
      <w:r>
        <w:tab/>
        <w:t xml:space="preserve">Assignor(s) also assign (a) </w:t>
      </w:r>
      <w:r w:rsidRPr="00BE49DF">
        <w:t xml:space="preserve">all right of priority </w:t>
      </w:r>
      <w:r>
        <w:t xml:space="preserve">and to claim priority </w:t>
      </w:r>
      <w:r w:rsidRPr="00BE49DF">
        <w:t>in the A</w:t>
      </w:r>
      <w:r>
        <w:t>pplication</w:t>
      </w:r>
      <w:r w:rsidRPr="00BE49DF">
        <w:t xml:space="preserve">, </w:t>
      </w:r>
      <w:r w:rsidRPr="00ED0BC2">
        <w:t xml:space="preserve">as well as to any and all applications </w:t>
      </w:r>
      <w:r>
        <w:t xml:space="preserve">and patents </w:t>
      </w:r>
      <w:r w:rsidRPr="00ED0BC2">
        <w:t xml:space="preserve">described </w:t>
      </w:r>
      <w:r>
        <w:t>in Paragraph 1 herein</w:t>
      </w:r>
      <w:r w:rsidRPr="00ED0BC2">
        <w:t>, including all rights of priority under the Paris Convention, other international conventions, treaties, or agreements</w:t>
      </w:r>
      <w:r>
        <w:t xml:space="preserve">, (b) </w:t>
      </w:r>
      <w:r w:rsidRPr="00966137">
        <w:t xml:space="preserve">the right to file applications directly in the name of </w:t>
      </w:r>
      <w:r>
        <w:t xml:space="preserve">Assignee, and (c) </w:t>
      </w:r>
      <w:r w:rsidRPr="00BE49DF">
        <w:t xml:space="preserve">all rights to recover damages for infringement of </w:t>
      </w:r>
      <w:r>
        <w:t xml:space="preserve">patent rights, including </w:t>
      </w:r>
      <w:r w:rsidRPr="00ED0BC2">
        <w:t>provisional rights to reasonable royalties pursuant to 35 U.S.C. §</w:t>
      </w:r>
      <w:r>
        <w:t xml:space="preserve"> </w:t>
      </w:r>
      <w:r w:rsidRPr="00ED0BC2">
        <w:t>154(d)</w:t>
      </w:r>
      <w:r>
        <w:t xml:space="preserve">, other </w:t>
      </w:r>
      <w:r w:rsidRPr="00ED0BC2">
        <w:t>provisional rights</w:t>
      </w:r>
      <w:r>
        <w:t xml:space="preserve">, </w:t>
      </w:r>
      <w:r w:rsidRPr="00ED0BC2">
        <w:t>and the right to sue for and collect such damages</w:t>
      </w:r>
      <w:r>
        <w:t xml:space="preserve">, </w:t>
      </w:r>
      <w:r w:rsidRPr="00ED0BC2">
        <w:t>royalties</w:t>
      </w:r>
      <w:r>
        <w:t>,</w:t>
      </w:r>
      <w:r w:rsidRPr="00ED0BC2">
        <w:t xml:space="preserve"> </w:t>
      </w:r>
      <w:r>
        <w:t xml:space="preserve">and other remedies </w:t>
      </w:r>
      <w:r w:rsidRPr="00ED0BC2">
        <w:t>for Assignee’s own use</w:t>
      </w:r>
      <w:r>
        <w:t xml:space="preserve"> </w:t>
      </w:r>
      <w:r w:rsidRPr="00966137">
        <w:t xml:space="preserve">arising out of any violation of the rights assigned hereby that may have accrued prior to the date of </w:t>
      </w:r>
      <w:r>
        <w:t>this agreement.</w:t>
      </w:r>
    </w:p>
    <w:p w14:paraId="56D1E5B6" w14:textId="77777777" w:rsidR="00853907" w:rsidRDefault="00853907" w:rsidP="00853907">
      <w:pPr>
        <w:pStyle w:val="DocBody"/>
      </w:pPr>
      <w:r>
        <w:t>3.</w:t>
      </w:r>
      <w:r>
        <w:tab/>
      </w:r>
      <w:bookmarkStart w:id="1" w:name="_Hlk69313606"/>
      <w:r w:rsidRPr="00237BE9">
        <w:t xml:space="preserve">For avoidance of doubt and to the extent that </w:t>
      </w:r>
      <w:r>
        <w:t xml:space="preserve">Assignor(s) are </w:t>
      </w:r>
      <w:r w:rsidRPr="00237BE9">
        <w:t xml:space="preserve">subject to </w:t>
      </w:r>
      <w:r>
        <w:t xml:space="preserve">one or more </w:t>
      </w:r>
      <w:r w:rsidRPr="00237BE9">
        <w:t>prior agreement</w:t>
      </w:r>
      <w:r>
        <w:t>(s)</w:t>
      </w:r>
      <w:r w:rsidRPr="00237BE9">
        <w:t xml:space="preserve"> to transfer right, title or interest in </w:t>
      </w:r>
      <w:r>
        <w:t>the I</w:t>
      </w:r>
      <w:r w:rsidRPr="00237BE9">
        <w:t xml:space="preserve">nvention to </w:t>
      </w:r>
      <w:r>
        <w:t>Assignee</w:t>
      </w:r>
      <w:r w:rsidRPr="00237BE9">
        <w:t xml:space="preserve">, this Assignment confirms that transfer and further effectuates the transfer of the rights, title and interests </w:t>
      </w:r>
      <w:r>
        <w:t xml:space="preserve">referred to here </w:t>
      </w:r>
      <w:r w:rsidRPr="00237BE9">
        <w:t>that</w:t>
      </w:r>
      <w:r>
        <w:t xml:space="preserve"> were not already vested in Assignee prior to </w:t>
      </w:r>
      <w:r w:rsidRPr="00237BE9">
        <w:t>execution of this Assignment</w:t>
      </w:r>
      <w:r>
        <w:t>.</w:t>
      </w:r>
    </w:p>
    <w:p w14:paraId="4D666E7A" w14:textId="77777777" w:rsidR="00853907" w:rsidRDefault="00853907" w:rsidP="00853907">
      <w:pPr>
        <w:pStyle w:val="DocBody"/>
      </w:pPr>
      <w:r>
        <w:t>4</w:t>
      </w:r>
      <w:r w:rsidRPr="00ED0BC2">
        <w:t>.</w:t>
      </w:r>
      <w:r w:rsidRPr="00ED0BC2">
        <w:tab/>
        <w:t xml:space="preserve">If the application number and filing date are blank above in this </w:t>
      </w:r>
      <w:r>
        <w:t>Assignment</w:t>
      </w:r>
      <w:r w:rsidRPr="00ED0BC2">
        <w:t xml:space="preserve">, </w:t>
      </w:r>
      <w:r>
        <w:t xml:space="preserve">Assignor(s) </w:t>
      </w:r>
      <w:r w:rsidRPr="00ED0BC2">
        <w:t>authorize</w:t>
      </w:r>
      <w:r>
        <w:t xml:space="preserve"> the Assignee or any legal representative named above</w:t>
      </w:r>
      <w:r w:rsidRPr="00ED0BC2">
        <w:t xml:space="preserve"> to insert the application number and filing date of the </w:t>
      </w:r>
      <w:r>
        <w:t>A</w:t>
      </w:r>
      <w:r w:rsidRPr="00ED0BC2">
        <w:t>pplication when known.</w:t>
      </w:r>
    </w:p>
    <w:p w14:paraId="6DA925B8" w14:textId="77777777" w:rsidR="00853907" w:rsidRPr="00ED0BC2" w:rsidRDefault="00853907" w:rsidP="00853907">
      <w:pPr>
        <w:pStyle w:val="DocBody"/>
      </w:pPr>
      <w:r>
        <w:t>5</w:t>
      </w:r>
      <w:r w:rsidRPr="00ED0BC2">
        <w:t>.</w:t>
      </w:r>
      <w:r w:rsidRPr="00ED0BC2">
        <w:tab/>
        <w:t>The right, title</w:t>
      </w:r>
      <w:r>
        <w:t>,</w:t>
      </w:r>
      <w:r w:rsidRPr="00ED0BC2">
        <w:t xml:space="preserve"> and interest are to be held and enjoyed by Assignee and Assignee’s successors and assigns as fully and exclusively as </w:t>
      </w:r>
      <w:r>
        <w:t>they</w:t>
      </w:r>
      <w:r w:rsidRPr="00ED0BC2">
        <w:t xml:space="preserve"> would have been held and enjoyed by Assignor</w:t>
      </w:r>
      <w:r>
        <w:t>(</w:t>
      </w:r>
      <w:r w:rsidRPr="00ED0BC2">
        <w:t>s</w:t>
      </w:r>
      <w:r>
        <w:t>)</w:t>
      </w:r>
      <w:r w:rsidRPr="00ED0BC2">
        <w:t xml:space="preserve"> had this </w:t>
      </w:r>
      <w:r>
        <w:t>A</w:t>
      </w:r>
      <w:r w:rsidRPr="00ED0BC2">
        <w:t xml:space="preserve">ssignment not been made, for the full term of any </w:t>
      </w:r>
      <w:r>
        <w:t>l</w:t>
      </w:r>
      <w:r w:rsidRPr="00ED0BC2">
        <w:t xml:space="preserve">etters </w:t>
      </w:r>
      <w:r>
        <w:t>p</w:t>
      </w:r>
      <w:r w:rsidRPr="00ED0BC2">
        <w:t>atent and</w:t>
      </w:r>
      <w:r>
        <w:t>/or r</w:t>
      </w:r>
      <w:r w:rsidRPr="00ED0BC2">
        <w:t>egistrations which may be granted thereon.</w:t>
      </w:r>
    </w:p>
    <w:p w14:paraId="0D18F729" w14:textId="77777777" w:rsidR="00853907" w:rsidRDefault="00853907" w:rsidP="00853907">
      <w:pPr>
        <w:pStyle w:val="DocBody"/>
      </w:pPr>
      <w:r>
        <w:t>6.</w:t>
      </w:r>
      <w:r>
        <w:tab/>
        <w:t xml:space="preserve">Assignor(s) </w:t>
      </w:r>
      <w:r w:rsidRPr="00ED0BC2">
        <w:t>authorize and request the U.S. Patent and Trademark Office or any other U.S. or non-U.S. agency to issue to the Assignee any and all patent(s), or other rights or documents, resulting from the intellectual property, patent application(s)</w:t>
      </w:r>
      <w:r>
        <w:t>,</w:t>
      </w:r>
      <w:r w:rsidRPr="00ED0BC2">
        <w:t xml:space="preserve"> and patents described </w:t>
      </w:r>
      <w:r>
        <w:t>herein.</w:t>
      </w:r>
    </w:p>
    <w:p w14:paraId="11CEA85A" w14:textId="77777777" w:rsidR="00853907" w:rsidRPr="00ED0BC2" w:rsidRDefault="00853907" w:rsidP="00853907">
      <w:pPr>
        <w:pStyle w:val="DocBody"/>
      </w:pPr>
      <w:r>
        <w:t>7</w:t>
      </w:r>
      <w:r w:rsidRPr="00ED0BC2">
        <w:t>.</w:t>
      </w:r>
      <w:r w:rsidRPr="00ED0BC2">
        <w:tab/>
      </w:r>
      <w:r>
        <w:t>Assignor(s) do</w:t>
      </w:r>
      <w:r w:rsidRPr="00966137">
        <w:t xml:space="preserve"> </w:t>
      </w:r>
      <w:r>
        <w:t xml:space="preserve">hereby </w:t>
      </w:r>
      <w:r w:rsidRPr="00966137">
        <w:t xml:space="preserve">covenant and agree </w:t>
      </w:r>
      <w:r w:rsidRPr="00ED0BC2">
        <w:t xml:space="preserve">to </w:t>
      </w:r>
      <w:r w:rsidRPr="0070685E">
        <w:t xml:space="preserve">communicate to </w:t>
      </w:r>
      <w:r w:rsidRPr="00ED0BC2">
        <w:t>Assignee</w:t>
      </w:r>
      <w:r w:rsidRPr="0070685E">
        <w:t xml:space="preserve"> all known facts relating to the </w:t>
      </w:r>
      <w:r>
        <w:t xml:space="preserve">Invention </w:t>
      </w:r>
      <w:r w:rsidRPr="0070685E">
        <w:t xml:space="preserve">and generally do all lawful acts that </w:t>
      </w:r>
      <w:r w:rsidRPr="00ED0BC2">
        <w:t>Assignee</w:t>
      </w:r>
      <w:r w:rsidRPr="0070685E">
        <w:t xml:space="preserve"> shall consider desirable for securing, maintaining, and enforcing worldwide patent protection relating to the </w:t>
      </w:r>
      <w:r>
        <w:t xml:space="preserve">Invention </w:t>
      </w:r>
      <w:r w:rsidRPr="0070685E">
        <w:t xml:space="preserve">and for vesting in </w:t>
      </w:r>
      <w:r w:rsidRPr="00ED0BC2">
        <w:t>Assignee</w:t>
      </w:r>
      <w:r w:rsidRPr="0070685E">
        <w:t xml:space="preserve"> the rights, ti</w:t>
      </w:r>
      <w:r>
        <w:t xml:space="preserve">tles, and interests herein, including </w:t>
      </w:r>
      <w:r w:rsidRPr="00966137">
        <w:t>sign</w:t>
      </w:r>
      <w:r>
        <w:t>ing</w:t>
      </w:r>
      <w:r w:rsidRPr="00966137">
        <w:t>/execut</w:t>
      </w:r>
      <w:r>
        <w:t>ing</w:t>
      </w:r>
      <w:r w:rsidRPr="00966137">
        <w:t xml:space="preserve"> </w:t>
      </w:r>
      <w:r>
        <w:t xml:space="preserve">and providing </w:t>
      </w:r>
      <w:r w:rsidRPr="00966137">
        <w:t>all papers</w:t>
      </w:r>
      <w:r>
        <w:t xml:space="preserve"> (including, but not limited to </w:t>
      </w:r>
      <w:r w:rsidRPr="00ED0BC2">
        <w:t>applications, declarations, oaths</w:t>
      </w:r>
      <w:r>
        <w:t>,</w:t>
      </w:r>
      <w:r w:rsidRPr="00ED0BC2">
        <w:t xml:space="preserve"> and petitions</w:t>
      </w:r>
      <w:r>
        <w:t xml:space="preserve">) </w:t>
      </w:r>
      <w:r w:rsidRPr="00966137">
        <w:t xml:space="preserve">in connection with the </w:t>
      </w:r>
      <w:r>
        <w:t>a</w:t>
      </w:r>
      <w:r w:rsidRPr="00966137">
        <w:t>pplication</w:t>
      </w:r>
      <w:r>
        <w:t xml:space="preserve">s and intellectual property rights granted by this </w:t>
      </w:r>
      <w:r>
        <w:lastRenderedPageBreak/>
        <w:t>Assignment</w:t>
      </w:r>
      <w:r w:rsidRPr="00966137">
        <w:t xml:space="preserve">, and generally do everything possible to aid </w:t>
      </w:r>
      <w:r>
        <w:t>Assignee</w:t>
      </w:r>
      <w:r w:rsidRPr="00966137">
        <w:t xml:space="preserve"> to obtain and enforce proper patent protection for the Invention in all countries</w:t>
      </w:r>
      <w:r>
        <w:t xml:space="preserve">.  Assignor(s) agrees to perform the obligations in this paragraph </w:t>
      </w:r>
      <w:r w:rsidRPr="0070685E">
        <w:t>without further consideration</w:t>
      </w:r>
      <w:r>
        <w:t>, but</w:t>
      </w:r>
      <w:r w:rsidRPr="00ED0BC2">
        <w:t xml:space="preserve"> </w:t>
      </w:r>
      <w:r>
        <w:t>with costs borne by Assignee</w:t>
      </w:r>
      <w:r w:rsidRPr="00966137">
        <w:t>.</w:t>
      </w:r>
    </w:p>
    <w:p w14:paraId="401D50F9" w14:textId="77777777" w:rsidR="00853907" w:rsidRDefault="00853907" w:rsidP="00853907">
      <w:pPr>
        <w:pStyle w:val="DocBody"/>
      </w:pPr>
      <w:r>
        <w:t>8</w:t>
      </w:r>
      <w:r w:rsidRPr="00ED0BC2">
        <w:t>.</w:t>
      </w:r>
      <w:r w:rsidRPr="00ED0BC2">
        <w:tab/>
      </w:r>
      <w:r>
        <w:t xml:space="preserve">Assignor(s) </w:t>
      </w:r>
      <w:r w:rsidRPr="00ED0BC2">
        <w:t>agree that the terms, covenants, and conditions of this Assignment shall inure to the benefit of the Assignee, its successors,</w:t>
      </w:r>
      <w:r>
        <w:t xml:space="preserve"> transferees,</w:t>
      </w:r>
      <w:r w:rsidRPr="00ED0BC2">
        <w:t xml:space="preserve"> </w:t>
      </w:r>
      <w:r>
        <w:t xml:space="preserve">and/or </w:t>
      </w:r>
      <w:r w:rsidRPr="00ED0BC2">
        <w:t>assigns</w:t>
      </w:r>
      <w:r>
        <w:t>.</w:t>
      </w:r>
    </w:p>
    <w:p w14:paraId="3FB836DA" w14:textId="77777777" w:rsidR="00853907" w:rsidRDefault="00853907" w:rsidP="00853907">
      <w:pPr>
        <w:pStyle w:val="DocBody"/>
      </w:pPr>
      <w:r>
        <w:t>9.</w:t>
      </w:r>
      <w:r>
        <w:tab/>
        <w:t xml:space="preserve">Assignor(s) agree that obligations and provisions set forth in this Assignment </w:t>
      </w:r>
      <w:r w:rsidRPr="00966137">
        <w:t xml:space="preserve">are binding upon </w:t>
      </w:r>
      <w:r>
        <w:t xml:space="preserve">Assignor(s) </w:t>
      </w:r>
      <w:r w:rsidRPr="00966137">
        <w:t>heirs, legal representatives, administrators, and assigns.</w:t>
      </w:r>
    </w:p>
    <w:p w14:paraId="191D0D3C" w14:textId="77777777" w:rsidR="00853907" w:rsidRPr="00ED0BC2" w:rsidRDefault="00853907" w:rsidP="00853907">
      <w:pPr>
        <w:pStyle w:val="DocBody"/>
      </w:pPr>
      <w:r>
        <w:t>10</w:t>
      </w:r>
      <w:r w:rsidRPr="00ED0BC2">
        <w:t>.</w:t>
      </w:r>
      <w:r w:rsidRPr="00ED0BC2">
        <w:tab/>
      </w:r>
      <w:r>
        <w:t xml:space="preserve">Assignor(s) represent that Assignor(s) have </w:t>
      </w:r>
      <w:r w:rsidRPr="0070685E">
        <w:t>the rights, titles, and interests to convey as set forth herein</w:t>
      </w:r>
      <w:r>
        <w:t xml:space="preserve">, or have previously conveyed same to Assignee, </w:t>
      </w:r>
      <w:r w:rsidRPr="00ED0BC2">
        <w:t xml:space="preserve">and </w:t>
      </w:r>
      <w:r>
        <w:t xml:space="preserve">Assignor(s) </w:t>
      </w:r>
      <w:r w:rsidRPr="00ED0BC2">
        <w:t xml:space="preserve">affirm that </w:t>
      </w:r>
      <w:r>
        <w:t xml:space="preserve">Assignor(s) </w:t>
      </w:r>
      <w:r w:rsidRPr="00ED0BC2">
        <w:t xml:space="preserve">have not entered, and will not enter, into any </w:t>
      </w:r>
      <w:r w:rsidRPr="0070685E">
        <w:t xml:space="preserve">assignment, grant, mortgage, license, or other agreement </w:t>
      </w:r>
      <w:r>
        <w:t xml:space="preserve">adversely </w:t>
      </w:r>
      <w:r w:rsidRPr="0070685E">
        <w:t>affecting the rights, titles, and interests herein conveyed.</w:t>
      </w:r>
    </w:p>
    <w:p w14:paraId="0A916794" w14:textId="70B1A236" w:rsidR="00853907" w:rsidRDefault="00853907" w:rsidP="008E2459">
      <w:pPr>
        <w:pStyle w:val="DocBody"/>
      </w:pPr>
      <w:r>
        <w:t>11.</w:t>
      </w:r>
      <w:r w:rsidRPr="0070685E">
        <w:tab/>
        <w:t xml:space="preserve">This Assignment may be executed in one or more counterparts, each of which shall be deemed an original and all of which may be taken together as one and the same </w:t>
      </w:r>
      <w:r>
        <w:t>agreement</w:t>
      </w:r>
      <w:r w:rsidRPr="0070685E">
        <w:t>.</w:t>
      </w:r>
    </w:p>
    <w:bookmarkEnd w:id="1"/>
    <w:p w14:paraId="073F55C3" w14:textId="77777777" w:rsidR="00853907" w:rsidRDefault="00853907" w:rsidP="00853907">
      <w:pPr>
        <w:pStyle w:val="DocBody"/>
      </w:pPr>
      <w:r>
        <w:t>12.</w:t>
      </w:r>
      <w:r>
        <w:tab/>
        <w:t>Upon signing below, Assignee accepts this Assignment.</w:t>
      </w:r>
    </w:p>
    <w:p w14:paraId="23C9C7C6" w14:textId="77777777" w:rsidR="00853907" w:rsidRPr="00ED0BC2" w:rsidRDefault="00853907" w:rsidP="00853907"/>
    <w:p w14:paraId="0F01B7AC" w14:textId="3DE5591F" w:rsidR="00853907" w:rsidRDefault="00853907" w:rsidP="00853907">
      <w:pPr>
        <w:rPr>
          <w:b/>
          <w:u w:val="single"/>
        </w:rPr>
      </w:pPr>
      <w:r w:rsidRPr="00876D9F">
        <w:rPr>
          <w:b/>
          <w:u w:val="single"/>
        </w:rPr>
        <w:t>Assignor(s):</w:t>
      </w:r>
    </w:p>
    <w:p w14:paraId="2298DD9E" w14:textId="77777777" w:rsidR="005B632F" w:rsidRPr="00876D9F" w:rsidRDefault="005B632F" w:rsidP="00853907">
      <w:pPr>
        <w:rPr>
          <w:b/>
          <w:u w:val="single"/>
        </w:rPr>
      </w:pPr>
    </w:p>
    <w:tbl>
      <w:tblPr>
        <w:tblStyle w:val="TableGrid"/>
        <w:tblW w:w="9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3"/>
        <w:gridCol w:w="4557"/>
        <w:gridCol w:w="1203"/>
        <w:gridCol w:w="2662"/>
      </w:tblGrid>
      <w:tr w:rsidR="00C914D9" w14:paraId="33598B3F" w14:textId="77777777" w:rsidTr="00650A13">
        <w:tc>
          <w:tcPr>
            <w:tcW w:w="1203" w:type="dxa"/>
          </w:tcPr>
          <w:p w14:paraId="17659073" w14:textId="77777777" w:rsidR="00C914D9" w:rsidRDefault="00C914D9" w:rsidP="00853907"/>
        </w:tc>
        <w:tc>
          <w:tcPr>
            <w:tcW w:w="4557" w:type="dxa"/>
          </w:tcPr>
          <w:p w14:paraId="2E63495F" w14:textId="77777777" w:rsidR="00C914D9" w:rsidRDefault="00C914D9" w:rsidP="00853907"/>
        </w:tc>
        <w:tc>
          <w:tcPr>
            <w:tcW w:w="1203" w:type="dxa"/>
          </w:tcPr>
          <w:p w14:paraId="320280D4" w14:textId="77777777" w:rsidR="00C914D9" w:rsidRDefault="00C914D9" w:rsidP="00853907"/>
        </w:tc>
        <w:tc>
          <w:tcPr>
            <w:tcW w:w="2662" w:type="dxa"/>
          </w:tcPr>
          <w:p w14:paraId="25150B27" w14:textId="77777777" w:rsidR="00C914D9" w:rsidRDefault="00C914D9" w:rsidP="00853907"/>
        </w:tc>
      </w:tr>
      <w:tr w:rsidR="005B632F" w14:paraId="2DC8FFCB" w14:textId="77777777" w:rsidTr="00650A13">
        <w:tc>
          <w:tcPr>
            <w:tcW w:w="1203" w:type="dxa"/>
            <w:vMerge w:val="restart"/>
          </w:tcPr>
          <w:p w14:paraId="1B77A92E" w14:textId="08DFF913" w:rsidR="005B632F" w:rsidRDefault="005B632F" w:rsidP="00853907">
            <w:r>
              <w:t>Signature:</w:t>
            </w:r>
          </w:p>
        </w:tc>
        <w:tc>
          <w:tcPr>
            <w:tcW w:w="4557" w:type="dxa"/>
            <w:tcBorders>
              <w:bottom w:val="single" w:sz="4" w:space="0" w:color="auto"/>
            </w:tcBorders>
          </w:tcPr>
          <w:p w14:paraId="58A20B0C" w14:textId="652C0289" w:rsidR="005B632F" w:rsidRDefault="00A31822" w:rsidP="00853907">
            <w:r>
              <w:t>&lt;&lt;echoSignature&gt;&gt;</w:t>
            </w:r>
          </w:p>
        </w:tc>
        <w:tc>
          <w:tcPr>
            <w:tcW w:w="1203" w:type="dxa"/>
            <w:vMerge w:val="restart"/>
          </w:tcPr>
          <w:p w14:paraId="4A679192" w14:textId="1E46E664" w:rsidR="005B632F" w:rsidRDefault="005B632F" w:rsidP="00853907">
            <w:r>
              <w:t>Date of Signature:</w:t>
            </w:r>
          </w:p>
        </w:tc>
        <w:tc>
          <w:tcPr>
            <w:tcW w:w="2662" w:type="dxa"/>
            <w:tcBorders>
              <w:bottom w:val="single" w:sz="4" w:space="0" w:color="auto"/>
            </w:tcBorders>
          </w:tcPr>
          <w:p w14:paraId="0248614A" w14:textId="352742D7" w:rsidR="005B632F" w:rsidRDefault="00A31822" w:rsidP="00853907">
            <w:r>
              <w:t>&lt;&lt;signatureDate&gt;&gt;</w:t>
            </w:r>
          </w:p>
        </w:tc>
      </w:tr>
      <w:tr w:rsidR="005B632F" w14:paraId="60051437" w14:textId="77777777" w:rsidTr="00650A13">
        <w:trPr>
          <w:trHeight w:val="710"/>
        </w:trPr>
        <w:tc>
          <w:tcPr>
            <w:tcW w:w="1203" w:type="dxa"/>
            <w:vMerge/>
          </w:tcPr>
          <w:p w14:paraId="0CA34D56" w14:textId="77777777" w:rsidR="005B632F" w:rsidRDefault="005B632F" w:rsidP="00853907"/>
        </w:tc>
        <w:tc>
          <w:tcPr>
            <w:tcW w:w="4557" w:type="dxa"/>
            <w:tcBorders>
              <w:top w:val="single" w:sz="4" w:space="0" w:color="auto"/>
            </w:tcBorders>
          </w:tcPr>
          <w:p w14:paraId="6FDAA30C" w14:textId="3100C026" w:rsidR="005B632F" w:rsidRDefault="005B632F" w:rsidP="00853907">
            <w:r>
              <w:t>Name: &lt;&lt;Inventor</w:t>
            </w:r>
            <w:r w:rsidR="009A7A55">
              <w:t>Sign</w:t>
            </w:r>
            <w:r>
              <w:t>Name&gt;&gt;</w:t>
            </w:r>
          </w:p>
        </w:tc>
        <w:tc>
          <w:tcPr>
            <w:tcW w:w="1203" w:type="dxa"/>
            <w:vMerge/>
          </w:tcPr>
          <w:p w14:paraId="1309D329" w14:textId="5B8EB42F" w:rsidR="005B632F" w:rsidRDefault="005B632F" w:rsidP="00853907"/>
        </w:tc>
        <w:tc>
          <w:tcPr>
            <w:tcW w:w="2662" w:type="dxa"/>
            <w:tcBorders>
              <w:top w:val="single" w:sz="4" w:space="0" w:color="auto"/>
            </w:tcBorders>
          </w:tcPr>
          <w:p w14:paraId="7AF69027" w14:textId="77777777" w:rsidR="005B632F" w:rsidRDefault="005B632F" w:rsidP="00853907"/>
        </w:tc>
      </w:tr>
    </w:tbl>
    <w:p w14:paraId="5DB333C7" w14:textId="77777777" w:rsidR="005B632F" w:rsidRDefault="005B632F" w:rsidP="00853907"/>
    <w:p w14:paraId="2C87949F" w14:textId="77777777" w:rsidR="00853907" w:rsidRDefault="00853907" w:rsidP="00853907"/>
    <w:p w14:paraId="685D5B6B" w14:textId="77777777" w:rsidR="00853907" w:rsidRPr="00876D9F" w:rsidRDefault="00853907" w:rsidP="00853907">
      <w:pPr>
        <w:rPr>
          <w:b/>
          <w:u w:val="single"/>
        </w:rPr>
      </w:pPr>
      <w:r w:rsidRPr="00876D9F">
        <w:rPr>
          <w:b/>
          <w:u w:val="single"/>
        </w:rPr>
        <w:t>Assignee:</w:t>
      </w:r>
    </w:p>
    <w:p w14:paraId="608918E5" w14:textId="77777777" w:rsidR="00853907" w:rsidRPr="00ED0BC2" w:rsidRDefault="00853907" w:rsidP="00853907"/>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3"/>
        <w:gridCol w:w="4017"/>
        <w:gridCol w:w="1260"/>
        <w:gridCol w:w="3240"/>
      </w:tblGrid>
      <w:tr w:rsidR="002A1E81" w14:paraId="358CF574" w14:textId="77777777" w:rsidTr="000A6AD0">
        <w:tc>
          <w:tcPr>
            <w:tcW w:w="1203" w:type="dxa"/>
          </w:tcPr>
          <w:p w14:paraId="531A9F59" w14:textId="028DCD53" w:rsidR="002A1E81" w:rsidRDefault="002A1E81" w:rsidP="00353A20">
            <w:pPr>
              <w:tabs>
                <w:tab w:val="left" w:pos="5040"/>
              </w:tabs>
            </w:pPr>
            <w:r w:rsidRPr="00ED0BC2">
              <w:t>Signature:</w:t>
            </w:r>
          </w:p>
        </w:tc>
        <w:tc>
          <w:tcPr>
            <w:tcW w:w="4017" w:type="dxa"/>
            <w:tcBorders>
              <w:bottom w:val="single" w:sz="4" w:space="0" w:color="auto"/>
            </w:tcBorders>
          </w:tcPr>
          <w:p w14:paraId="3F60089A" w14:textId="0C14F695" w:rsidR="002A1E81" w:rsidRDefault="002A1E81" w:rsidP="00353A20">
            <w:pPr>
              <w:tabs>
                <w:tab w:val="left" w:pos="5040"/>
              </w:tabs>
            </w:pPr>
            <w:r w:rsidRPr="00353A20">
              <w:t>&lt;&lt;assigneeSignature&gt;&gt;</w:t>
            </w:r>
          </w:p>
        </w:tc>
        <w:tc>
          <w:tcPr>
            <w:tcW w:w="1260" w:type="dxa"/>
          </w:tcPr>
          <w:p w14:paraId="6236CBAB" w14:textId="586E7129" w:rsidR="002A1E81" w:rsidRDefault="002A1E81" w:rsidP="00353A20">
            <w:pPr>
              <w:tabs>
                <w:tab w:val="left" w:pos="5040"/>
              </w:tabs>
            </w:pPr>
            <w:r w:rsidRPr="00ED0BC2">
              <w:t>Date</w:t>
            </w:r>
            <w:r>
              <w:t xml:space="preserve"> of Signature</w:t>
            </w:r>
            <w:r w:rsidRPr="00ED0BC2">
              <w:t>:</w:t>
            </w:r>
          </w:p>
        </w:tc>
        <w:tc>
          <w:tcPr>
            <w:tcW w:w="3240" w:type="dxa"/>
            <w:tcBorders>
              <w:bottom w:val="single" w:sz="4" w:space="0" w:color="auto"/>
            </w:tcBorders>
          </w:tcPr>
          <w:p w14:paraId="6B304326" w14:textId="2CBD6B68" w:rsidR="002A1E81" w:rsidRPr="004C60F1" w:rsidRDefault="002A1E81" w:rsidP="00353A20">
            <w:pPr>
              <w:tabs>
                <w:tab w:val="left" w:pos="5040"/>
              </w:tabs>
            </w:pPr>
            <w:r w:rsidRPr="004C60F1">
              <w:t>&lt;&lt;assgDate&gt;&gt;</w:t>
            </w:r>
          </w:p>
        </w:tc>
      </w:tr>
      <w:tr w:rsidR="002A1E81" w14:paraId="3E730FCB" w14:textId="77777777" w:rsidTr="000A6AD0">
        <w:trPr>
          <w:trHeight w:val="575"/>
        </w:trPr>
        <w:tc>
          <w:tcPr>
            <w:tcW w:w="5220" w:type="dxa"/>
            <w:gridSpan w:val="2"/>
          </w:tcPr>
          <w:p w14:paraId="55F0E3B9" w14:textId="10460267" w:rsidR="002A1E81" w:rsidRDefault="002A1E81" w:rsidP="00353A20">
            <w:pPr>
              <w:tabs>
                <w:tab w:val="left" w:pos="5040"/>
              </w:tabs>
            </w:pPr>
            <w:r>
              <w:t xml:space="preserve">    Name:</w:t>
            </w:r>
          </w:p>
        </w:tc>
        <w:tc>
          <w:tcPr>
            <w:tcW w:w="1260" w:type="dxa"/>
          </w:tcPr>
          <w:p w14:paraId="155D07A7" w14:textId="77777777" w:rsidR="002A1E81" w:rsidRDefault="002A1E81" w:rsidP="00353A20">
            <w:pPr>
              <w:tabs>
                <w:tab w:val="left" w:pos="5040"/>
              </w:tabs>
            </w:pPr>
          </w:p>
        </w:tc>
        <w:tc>
          <w:tcPr>
            <w:tcW w:w="3240" w:type="dxa"/>
            <w:tcBorders>
              <w:top w:val="single" w:sz="4" w:space="0" w:color="auto"/>
            </w:tcBorders>
          </w:tcPr>
          <w:p w14:paraId="2CFB442C" w14:textId="77777777" w:rsidR="002A1E81" w:rsidRDefault="002A1E81" w:rsidP="00353A20">
            <w:pPr>
              <w:tabs>
                <w:tab w:val="left" w:pos="5040"/>
              </w:tabs>
            </w:pPr>
          </w:p>
        </w:tc>
      </w:tr>
      <w:tr w:rsidR="002A1E81" w14:paraId="60B616D9" w14:textId="77777777" w:rsidTr="000A6AD0">
        <w:tc>
          <w:tcPr>
            <w:tcW w:w="5220" w:type="dxa"/>
            <w:gridSpan w:val="2"/>
          </w:tcPr>
          <w:p w14:paraId="13B96AB1" w14:textId="40ED38E0" w:rsidR="002A1E81" w:rsidRDefault="002A1E81" w:rsidP="00353A20">
            <w:pPr>
              <w:tabs>
                <w:tab w:val="left" w:pos="5040"/>
              </w:tabs>
            </w:pPr>
            <w:r>
              <w:t xml:space="preserve">    Title:</w:t>
            </w:r>
          </w:p>
        </w:tc>
        <w:tc>
          <w:tcPr>
            <w:tcW w:w="1260" w:type="dxa"/>
          </w:tcPr>
          <w:p w14:paraId="4B3EB51C" w14:textId="77777777" w:rsidR="002A1E81" w:rsidRDefault="002A1E81" w:rsidP="00353A20">
            <w:pPr>
              <w:tabs>
                <w:tab w:val="left" w:pos="5040"/>
              </w:tabs>
            </w:pPr>
          </w:p>
        </w:tc>
        <w:tc>
          <w:tcPr>
            <w:tcW w:w="3240" w:type="dxa"/>
          </w:tcPr>
          <w:p w14:paraId="3FB6BE7A" w14:textId="77777777" w:rsidR="002A1E81" w:rsidRDefault="002A1E81" w:rsidP="00353A20">
            <w:pPr>
              <w:tabs>
                <w:tab w:val="left" w:pos="5040"/>
              </w:tabs>
            </w:pPr>
          </w:p>
        </w:tc>
      </w:tr>
    </w:tbl>
    <w:p w14:paraId="37679496" w14:textId="77777777" w:rsidR="002A1E81" w:rsidRDefault="002A1E81" w:rsidP="00353A20">
      <w:pPr>
        <w:tabs>
          <w:tab w:val="left" w:pos="5040"/>
        </w:tabs>
      </w:pPr>
    </w:p>
    <w:p w14:paraId="19FB66AF" w14:textId="77777777" w:rsidR="002A1E81" w:rsidRDefault="002A1E81" w:rsidP="00353A20">
      <w:pPr>
        <w:tabs>
          <w:tab w:val="left" w:pos="5040"/>
        </w:tabs>
      </w:pPr>
    </w:p>
    <w:p w14:paraId="35B9DC45" w14:textId="77777777" w:rsidR="00853907" w:rsidRPr="00ED0BC2" w:rsidRDefault="00853907" w:rsidP="00853907"/>
    <w:p w14:paraId="52AA0DF8" w14:textId="77777777" w:rsidR="00DE68A0" w:rsidRDefault="00DE68A0"/>
    <w:sectPr w:rsidR="00DE68A0" w:rsidSect="00391F3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AF3F7" w14:textId="77777777" w:rsidR="00C56B36" w:rsidRDefault="00697B75">
      <w:r>
        <w:separator/>
      </w:r>
    </w:p>
  </w:endnote>
  <w:endnote w:type="continuationSeparator" w:id="0">
    <w:p w14:paraId="7324DED6" w14:textId="77777777" w:rsidR="00C56B36" w:rsidRDefault="00697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0070E" w14:textId="77777777" w:rsidR="009B2EC3" w:rsidRDefault="009B2E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8489000"/>
      <w:docPartObj>
        <w:docPartGallery w:val="Page Numbers (Bottom of Page)"/>
        <w:docPartUnique/>
      </w:docPartObj>
    </w:sdtPr>
    <w:sdtEndPr>
      <w:rPr>
        <w:noProof/>
      </w:rPr>
    </w:sdtEndPr>
    <w:sdtContent>
      <w:p w14:paraId="5E9B15CA" w14:textId="77777777" w:rsidR="009B2EC3" w:rsidRDefault="00150A97">
        <w:pPr>
          <w:pStyle w:val="Footer"/>
          <w:jc w:val="center"/>
          <w:rPr>
            <w:noProof/>
          </w:rPr>
        </w:pPr>
        <w:r>
          <w:t xml:space="preserve">Page </w:t>
        </w:r>
        <w:r>
          <w:fldChar w:fldCharType="begin"/>
        </w:r>
        <w:r>
          <w:instrText xml:space="preserve"> PAGE   \* MERGEFORMAT </w:instrText>
        </w:r>
        <w:r>
          <w:fldChar w:fldCharType="separate"/>
        </w:r>
        <w:r>
          <w:rPr>
            <w:noProof/>
          </w:rPr>
          <w:t>2</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Pr>
            <w:noProof/>
          </w:rPr>
          <w:t>4</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ACFCF" w14:textId="77777777" w:rsidR="009B2EC3" w:rsidRDefault="009B2E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76DF19" w14:textId="77777777" w:rsidR="00C56B36" w:rsidRDefault="00697B75">
      <w:r>
        <w:separator/>
      </w:r>
    </w:p>
  </w:footnote>
  <w:footnote w:type="continuationSeparator" w:id="0">
    <w:p w14:paraId="4AE0B4F1" w14:textId="77777777" w:rsidR="00C56B36" w:rsidRDefault="00697B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41291" w14:textId="77777777" w:rsidR="009B2EC3" w:rsidRDefault="009B2E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9721E" w14:textId="77777777" w:rsidR="009B2EC3" w:rsidRDefault="009B2E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F1523" w14:textId="77777777" w:rsidR="009B2EC3" w:rsidRDefault="009B2EC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907"/>
    <w:rsid w:val="00080BF0"/>
    <w:rsid w:val="000A6AD0"/>
    <w:rsid w:val="000F6092"/>
    <w:rsid w:val="001159B0"/>
    <w:rsid w:val="00143637"/>
    <w:rsid w:val="00150A97"/>
    <w:rsid w:val="002662E9"/>
    <w:rsid w:val="002A1E81"/>
    <w:rsid w:val="002F02ED"/>
    <w:rsid w:val="00351E59"/>
    <w:rsid w:val="00353A20"/>
    <w:rsid w:val="00374646"/>
    <w:rsid w:val="004726EC"/>
    <w:rsid w:val="004B34F0"/>
    <w:rsid w:val="004C60F1"/>
    <w:rsid w:val="00544010"/>
    <w:rsid w:val="005B632F"/>
    <w:rsid w:val="005C7C91"/>
    <w:rsid w:val="00650A13"/>
    <w:rsid w:val="00651125"/>
    <w:rsid w:val="00697B75"/>
    <w:rsid w:val="00853907"/>
    <w:rsid w:val="008E2459"/>
    <w:rsid w:val="008F6385"/>
    <w:rsid w:val="0093283E"/>
    <w:rsid w:val="009736C2"/>
    <w:rsid w:val="00986D52"/>
    <w:rsid w:val="009A7A55"/>
    <w:rsid w:val="009B2EC3"/>
    <w:rsid w:val="009E46E4"/>
    <w:rsid w:val="00A12652"/>
    <w:rsid w:val="00A31822"/>
    <w:rsid w:val="00A426CF"/>
    <w:rsid w:val="00AA7AD9"/>
    <w:rsid w:val="00B009B2"/>
    <w:rsid w:val="00B12E9E"/>
    <w:rsid w:val="00B40BAF"/>
    <w:rsid w:val="00C56B36"/>
    <w:rsid w:val="00C914D9"/>
    <w:rsid w:val="00CC0D13"/>
    <w:rsid w:val="00CF4E92"/>
    <w:rsid w:val="00D04CD8"/>
    <w:rsid w:val="00D264FC"/>
    <w:rsid w:val="00D337CE"/>
    <w:rsid w:val="00DE68A0"/>
    <w:rsid w:val="00E66D52"/>
    <w:rsid w:val="00E87FD6"/>
    <w:rsid w:val="00EA13D7"/>
    <w:rsid w:val="00EC1D09"/>
    <w:rsid w:val="00ED5852"/>
    <w:rsid w:val="00FC3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97336"/>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qFormat/>
    <w:rsid w:val="0085390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TitleChar">
    <w:name w:val="Doc Title Char"/>
    <w:basedOn w:val="DefaultParagraphFont"/>
    <w:link w:val="DocTitle"/>
    <w:uiPriority w:val="2"/>
    <w:rsid w:val="00853907"/>
    <w:rPr>
      <w:b/>
      <w:caps/>
      <w:sz w:val="24"/>
      <w:szCs w:val="24"/>
    </w:rPr>
  </w:style>
  <w:style w:type="paragraph" w:customStyle="1" w:styleId="CaptionLine">
    <w:name w:val="Caption Line"/>
    <w:basedOn w:val="Normal"/>
    <w:link w:val="CaptionLineChar"/>
    <w:uiPriority w:val="3"/>
    <w:qFormat/>
    <w:rsid w:val="00853907"/>
    <w:pPr>
      <w:spacing w:after="240"/>
    </w:pPr>
  </w:style>
  <w:style w:type="paragraph" w:customStyle="1" w:styleId="DocTitle">
    <w:name w:val="Doc Title"/>
    <w:basedOn w:val="Normal"/>
    <w:next w:val="Normal"/>
    <w:link w:val="DocTitleChar"/>
    <w:uiPriority w:val="2"/>
    <w:qFormat/>
    <w:rsid w:val="00853907"/>
    <w:pPr>
      <w:keepNext/>
      <w:widowControl w:val="0"/>
      <w:spacing w:after="240"/>
      <w:jc w:val="center"/>
    </w:pPr>
    <w:rPr>
      <w:rFonts w:asciiTheme="minorHAnsi" w:eastAsiaTheme="minorHAnsi" w:hAnsiTheme="minorHAnsi" w:cstheme="minorBidi"/>
      <w:b/>
      <w:caps/>
    </w:rPr>
  </w:style>
  <w:style w:type="table" w:styleId="TableGrid">
    <w:name w:val="Table Grid"/>
    <w:basedOn w:val="TableNormal"/>
    <w:rsid w:val="0085390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
    <w:name w:val="Level 1"/>
    <w:basedOn w:val="Normal"/>
    <w:link w:val="Level1Char"/>
    <w:uiPriority w:val="3"/>
    <w:qFormat/>
    <w:rsid w:val="00853907"/>
    <w:pPr>
      <w:spacing w:after="240"/>
      <w:jc w:val="center"/>
    </w:pPr>
    <w:rPr>
      <w:u w:val="single"/>
    </w:rPr>
  </w:style>
  <w:style w:type="paragraph" w:customStyle="1" w:styleId="DocBody">
    <w:name w:val="Doc Body"/>
    <w:basedOn w:val="Normal"/>
    <w:link w:val="DocBodyChar"/>
    <w:uiPriority w:val="3"/>
    <w:qFormat/>
    <w:rsid w:val="00853907"/>
    <w:pPr>
      <w:tabs>
        <w:tab w:val="left" w:pos="360"/>
      </w:tabs>
      <w:spacing w:after="240"/>
      <w:ind w:left="360" w:hanging="360"/>
      <w:jc w:val="both"/>
    </w:pPr>
  </w:style>
  <w:style w:type="character" w:customStyle="1" w:styleId="Level1Char">
    <w:name w:val="Level 1 Char"/>
    <w:basedOn w:val="DefaultParagraphFont"/>
    <w:link w:val="Level1"/>
    <w:uiPriority w:val="3"/>
    <w:rsid w:val="00853907"/>
    <w:rPr>
      <w:rFonts w:ascii="Times New Roman" w:eastAsia="Times New Roman" w:hAnsi="Times New Roman" w:cs="Times New Roman"/>
      <w:sz w:val="24"/>
      <w:szCs w:val="24"/>
      <w:u w:val="single"/>
    </w:rPr>
  </w:style>
  <w:style w:type="paragraph" w:styleId="Footer">
    <w:name w:val="footer"/>
    <w:basedOn w:val="Normal"/>
    <w:link w:val="FooterChar"/>
    <w:uiPriority w:val="99"/>
    <w:rsid w:val="00853907"/>
    <w:pPr>
      <w:tabs>
        <w:tab w:val="center" w:pos="4680"/>
        <w:tab w:val="right" w:pos="9360"/>
      </w:tabs>
    </w:pPr>
  </w:style>
  <w:style w:type="character" w:customStyle="1" w:styleId="FooterChar">
    <w:name w:val="Footer Char"/>
    <w:basedOn w:val="DefaultParagraphFont"/>
    <w:link w:val="Footer"/>
    <w:uiPriority w:val="99"/>
    <w:rsid w:val="00853907"/>
    <w:rPr>
      <w:rFonts w:ascii="Times New Roman" w:eastAsia="Times New Roman" w:hAnsi="Times New Roman" w:cs="Times New Roman"/>
      <w:sz w:val="24"/>
      <w:szCs w:val="24"/>
    </w:rPr>
  </w:style>
  <w:style w:type="paragraph" w:styleId="Header">
    <w:name w:val="header"/>
    <w:basedOn w:val="Normal"/>
    <w:link w:val="HeaderChar"/>
    <w:rsid w:val="00853907"/>
    <w:pPr>
      <w:tabs>
        <w:tab w:val="center" w:pos="4320"/>
        <w:tab w:val="right" w:pos="8640"/>
      </w:tabs>
    </w:pPr>
  </w:style>
  <w:style w:type="character" w:customStyle="1" w:styleId="HeaderChar">
    <w:name w:val="Header Char"/>
    <w:basedOn w:val="DefaultParagraphFont"/>
    <w:link w:val="Header"/>
    <w:rsid w:val="00853907"/>
    <w:rPr>
      <w:rFonts w:ascii="Times New Roman" w:eastAsia="Times New Roman" w:hAnsi="Times New Roman" w:cs="Times New Roman"/>
      <w:sz w:val="24"/>
      <w:szCs w:val="24"/>
    </w:rPr>
  </w:style>
  <w:style w:type="character" w:customStyle="1" w:styleId="CaptionLineChar">
    <w:name w:val="Caption Line Char"/>
    <w:basedOn w:val="DefaultParagraphFont"/>
    <w:link w:val="CaptionLine"/>
    <w:uiPriority w:val="3"/>
    <w:rsid w:val="00853907"/>
    <w:rPr>
      <w:rFonts w:ascii="Times New Roman" w:eastAsia="Times New Roman" w:hAnsi="Times New Roman" w:cs="Times New Roman"/>
      <w:sz w:val="24"/>
      <w:szCs w:val="24"/>
    </w:rPr>
  </w:style>
  <w:style w:type="character" w:customStyle="1" w:styleId="DocBodyChar">
    <w:name w:val="Doc Body Char"/>
    <w:basedOn w:val="DefaultParagraphFont"/>
    <w:link w:val="DocBody"/>
    <w:uiPriority w:val="3"/>
    <w:rsid w:val="00853907"/>
    <w:rPr>
      <w:rFonts w:ascii="Times New Roman" w:eastAsia="Times New Roman" w:hAnsi="Times New Roman" w:cs="Times New Roman"/>
      <w:sz w:val="24"/>
      <w:szCs w:val="24"/>
    </w:rPr>
  </w:style>
  <w:style w:type="paragraph" w:styleId="BodyText">
    <w:name w:val="Body Text"/>
    <w:basedOn w:val="Normal"/>
    <w:link w:val="BodyTextChar"/>
    <w:rsid w:val="005B632F"/>
    <w:pPr>
      <w:spacing w:after="240"/>
    </w:pPr>
    <w:rPr>
      <w:szCs w:val="20"/>
    </w:rPr>
  </w:style>
  <w:style w:type="character" w:customStyle="1" w:styleId="BodyTextChar">
    <w:name w:val="Body Text Char"/>
    <w:basedOn w:val="DefaultParagraphFont"/>
    <w:link w:val="BodyText"/>
    <w:rsid w:val="005B632F"/>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12836-9AEE-4B88-BD5F-DD2DCFB15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UnityTechAssn2.dotx</Template>
  <TotalTime>0</TotalTime>
  <Pages>3</Pages>
  <Words>1029</Words>
  <Characters>5871</Characters>
  <Application>Microsoft Office Word</Application>
  <DocSecurity>0</DocSecurity>
  <PresentationFormat/>
  <Lines>48</Lines>
  <Paragraphs>13</Paragraphs>
  <ScaleCrop>false</ScaleCrop>
  <HeadingPairs>
    <vt:vector size="2" baseType="variant">
      <vt:variant>
        <vt:lpstr>Title</vt:lpstr>
      </vt:variant>
      <vt:variant>
        <vt:i4>1</vt:i4>
      </vt:variant>
    </vt:vector>
  </HeadingPairs>
  <TitlesOfParts>
    <vt:vector size="1" baseType="lpstr">
      <vt:lpstr>UnityTechAssn.docx</vt:lpstr>
    </vt:vector>
  </TitlesOfParts>
  <Company/>
  <LinksUpToDate>false</LinksUpToDate>
  <CharactersWithSpaces>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UnityTechAssn.docx</dc:title>
  <dc:subject/>
  <dc:creator>Emily Bates</dc:creator>
  <cp:keywords/>
  <dc:description/>
  <cp:lastModifiedBy>Jacob Burns</cp:lastModifiedBy>
  <cp:revision>2</cp:revision>
  <dcterms:created xsi:type="dcterms:W3CDTF">2024-06-03T23:49:00Z</dcterms:created>
  <dcterms:modified xsi:type="dcterms:W3CDTF">2024-06-03T23:49:00Z</dcterms:modified>
</cp:coreProperties>
</file>