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B5348" w14:textId="77777777" w:rsidR="00D97EBF" w:rsidRPr="00E179FF" w:rsidRDefault="00D97EBF" w:rsidP="00D97EBF">
      <w:pPr>
        <w:jc w:val="center"/>
        <w:rPr>
          <w:rFonts w:ascii="Palatino Linotype" w:hAnsi="Palatino Linotype"/>
          <w:sz w:val="36"/>
          <w:szCs w:val="36"/>
        </w:rPr>
      </w:pPr>
      <w:r w:rsidRPr="00E179FF">
        <w:rPr>
          <w:rFonts w:ascii="Palatino Linotype" w:hAnsi="Palatino Linotype"/>
          <w:b/>
          <w:sz w:val="36"/>
          <w:szCs w:val="36"/>
        </w:rPr>
        <w:t xml:space="preserve">ASSIGNMENT OF PATENT RIGHTS </w:t>
      </w:r>
    </w:p>
    <w:p w14:paraId="2B56C71A" w14:textId="77777777" w:rsidR="00D97EBF" w:rsidRPr="00E179FF" w:rsidRDefault="00D97EBF" w:rsidP="00D97EBF">
      <w:pPr>
        <w:rPr>
          <w:rFonts w:ascii="Palatino Linotype" w:hAnsi="Palatino Linotype"/>
          <w:color w:val="000000"/>
          <w:sz w:val="24"/>
        </w:rPr>
      </w:pPr>
      <w:r w:rsidRPr="00E179FF">
        <w:rPr>
          <w:rFonts w:ascii="Palatino Linotype" w:hAnsi="Palatino Linotype"/>
          <w:sz w:val="24"/>
        </w:rPr>
        <w:tab/>
      </w:r>
    </w:p>
    <w:p w14:paraId="5C90E2B1" w14:textId="34A06A04" w:rsidR="00D97EBF" w:rsidRDefault="00517A94" w:rsidP="009D3B80">
      <w:pPr>
        <w:tabs>
          <w:tab w:val="center" w:pos="7200"/>
        </w:tabs>
        <w:spacing w:line="360" w:lineRule="auto"/>
        <w:jc w:val="center"/>
        <w:rPr>
          <w:sz w:val="24"/>
          <w:szCs w:val="24"/>
        </w:rPr>
      </w:pPr>
      <w:r>
        <w:rPr>
          <w:sz w:val="24"/>
          <w:szCs w:val="24"/>
        </w:rPr>
        <w:t>&lt;&lt;inventorList&gt;&gt;</w:t>
      </w:r>
    </w:p>
    <w:p w14:paraId="745FBEEA" w14:textId="77777777" w:rsidR="00517A94" w:rsidRPr="00E179FF" w:rsidRDefault="00517A94" w:rsidP="009D3B80">
      <w:pPr>
        <w:tabs>
          <w:tab w:val="center" w:pos="7200"/>
        </w:tabs>
        <w:spacing w:line="360" w:lineRule="auto"/>
        <w:jc w:val="center"/>
        <w:rPr>
          <w:sz w:val="24"/>
          <w:szCs w:val="24"/>
        </w:rPr>
      </w:pPr>
    </w:p>
    <w:p w14:paraId="3D558FF2" w14:textId="77777777" w:rsidR="00D97EBF" w:rsidRPr="00E179FF" w:rsidRDefault="00D97EBF" w:rsidP="009D3B80">
      <w:pPr>
        <w:tabs>
          <w:tab w:val="center" w:pos="7200"/>
        </w:tabs>
        <w:spacing w:line="360" w:lineRule="auto"/>
        <w:jc w:val="center"/>
        <w:rPr>
          <w:sz w:val="24"/>
          <w:szCs w:val="24"/>
        </w:rPr>
      </w:pPr>
      <w:r w:rsidRPr="00E179FF">
        <w:rPr>
          <w:sz w:val="24"/>
          <w:szCs w:val="24"/>
        </w:rPr>
        <w:t>To</w:t>
      </w:r>
    </w:p>
    <w:p w14:paraId="0B2250BF" w14:textId="77777777" w:rsidR="002B2AB3" w:rsidRPr="00E179FF" w:rsidRDefault="002B2AB3" w:rsidP="009D3B80">
      <w:pPr>
        <w:tabs>
          <w:tab w:val="center" w:pos="7200"/>
        </w:tabs>
        <w:spacing w:line="360" w:lineRule="auto"/>
        <w:jc w:val="center"/>
        <w:rPr>
          <w:sz w:val="24"/>
          <w:szCs w:val="24"/>
        </w:rPr>
      </w:pPr>
      <w:r w:rsidRPr="00E179FF">
        <w:rPr>
          <w:sz w:val="24"/>
          <w:szCs w:val="24"/>
        </w:rPr>
        <w:t>Battelle Memorial Institute</w:t>
      </w:r>
    </w:p>
    <w:p w14:paraId="48046552" w14:textId="77777777" w:rsidR="00D97EBF" w:rsidRPr="00E179FF" w:rsidRDefault="00D97EBF" w:rsidP="009D3B80">
      <w:pPr>
        <w:tabs>
          <w:tab w:val="center" w:pos="7200"/>
        </w:tabs>
        <w:spacing w:line="360" w:lineRule="auto"/>
        <w:jc w:val="center"/>
        <w:rPr>
          <w:sz w:val="24"/>
          <w:szCs w:val="24"/>
        </w:rPr>
      </w:pPr>
    </w:p>
    <w:p w14:paraId="6BAFE94E" w14:textId="62765631" w:rsidR="00D97EBF" w:rsidRDefault="009D3B80" w:rsidP="009D3B80">
      <w:pPr>
        <w:pStyle w:val="Normaldblspace"/>
      </w:pPr>
      <w:bookmarkStart w:id="0" w:name="_Hlk144908138"/>
      <w:r>
        <w:tab/>
      </w:r>
      <w:r w:rsidR="00D97EBF" w:rsidRPr="002D15A8">
        <w:t xml:space="preserve">WHEREAS, </w:t>
      </w:r>
      <w:r w:rsidR="004B4B33">
        <w:t>&lt;&lt;IorWe&gt;&gt;</w:t>
      </w:r>
      <w:bookmarkStart w:id="1" w:name="FirstField"/>
      <w:r w:rsidR="006B7576">
        <w:t xml:space="preserve"> &lt;&lt;</w:t>
      </w:r>
      <w:r w:rsidR="00EA3C0F">
        <w:t>lst</w:t>
      </w:r>
      <w:r w:rsidR="006B7576">
        <w:t>inventor</w:t>
      </w:r>
      <w:r w:rsidR="00797179">
        <w:t>Info</w:t>
      </w:r>
      <w:r w:rsidR="0086251A">
        <w:t xml:space="preserve">&gt;&gt; </w:t>
      </w:r>
      <w:r w:rsidR="00D97EBF" w:rsidRPr="002D15A8">
        <w:t xml:space="preserve">hereinafter </w:t>
      </w:r>
      <w:bookmarkEnd w:id="0"/>
      <w:r w:rsidR="00D97EBF" w:rsidRPr="002D15A8">
        <w:t xml:space="preserve">INVENTORS, </w:t>
      </w:r>
      <w:bookmarkEnd w:id="1"/>
      <w:r w:rsidR="00D97EBF" w:rsidRPr="002D15A8">
        <w:t xml:space="preserve">are the original inventors of certain inventions related to, </w:t>
      </w:r>
      <w:r w:rsidR="00D97EBF">
        <w:t>&lt;&lt;title&gt;&gt;</w:t>
      </w:r>
      <w:r w:rsidR="00D97EBF" w:rsidRPr="00E179FF">
        <w:t xml:space="preserve"> </w:t>
      </w:r>
      <w:r w:rsidR="00D97EBF" w:rsidRPr="00E179FF">
        <w:rPr>
          <w:bCs/>
        </w:rPr>
        <w:t>including those</w:t>
      </w:r>
      <w:r w:rsidR="00D97EBF" w:rsidRPr="00E179FF">
        <w:t>, described and claimed in various disclosures and patent applications including:</w:t>
      </w:r>
    </w:p>
    <w:p w14:paraId="349A2A33" w14:textId="1F477490" w:rsidR="00FD0EE2" w:rsidRDefault="00FD0EE2" w:rsidP="009D3B80">
      <w:pPr>
        <w:pStyle w:val="Normaldblspace"/>
      </w:pPr>
    </w:p>
    <w:p w14:paraId="134F6A5E" w14:textId="291A0A6A" w:rsidR="0041241D" w:rsidRPr="00E179FF" w:rsidRDefault="0041241D" w:rsidP="009D3B80">
      <w:pPr>
        <w:pStyle w:val="Normaldblspace"/>
      </w:pPr>
      <w:r>
        <w:tab/>
        <w:t>&lt;&lt;mainPatentText&gt;&gt; Application No. &lt;&lt;serialNo&gt;&gt;, filed on &lt;&lt;filedDate&gt;&gt;, titled: &lt;&lt;title&gt;&gt;</w:t>
      </w:r>
    </w:p>
    <w:p w14:paraId="5820741C" w14:textId="77777777" w:rsidR="00FD0EE2" w:rsidRPr="00FD0EE2" w:rsidRDefault="00FD0EE2" w:rsidP="009D3B80">
      <w:pPr>
        <w:pStyle w:val="NormalIndentDblSp"/>
        <w:spacing w:after="0" w:line="360" w:lineRule="auto"/>
        <w:jc w:val="left"/>
        <w:rPr>
          <w:rFonts w:ascii="Times New Roman" w:hAnsi="Times New Roman" w:cs="Times New Roman"/>
        </w:rPr>
      </w:pPr>
      <w:r w:rsidRPr="00FD0EE2">
        <w:rPr>
          <w:rFonts w:ascii="Times New Roman" w:hAnsi="Times New Roman" w:cs="Times New Roman"/>
        </w:rPr>
        <w:t>&lt;&lt;priorInformation&gt;&gt;</w:t>
      </w:r>
    </w:p>
    <w:p w14:paraId="4802B2C3" w14:textId="5537C8D5" w:rsidR="00D97EBF" w:rsidRPr="00C06576" w:rsidRDefault="00D97EBF" w:rsidP="009D3B80">
      <w:pPr>
        <w:pStyle w:val="NormalIndentDblSp"/>
        <w:spacing w:after="0" w:line="360" w:lineRule="auto"/>
        <w:jc w:val="left"/>
        <w:rPr>
          <w:rFonts w:ascii="Times New Roman" w:hAnsi="Times New Roman" w:cs="Times New Roman"/>
          <w:spacing w:val="0"/>
          <w:w w:val="100"/>
        </w:rPr>
      </w:pPr>
      <w:r w:rsidRPr="00C06576">
        <w:rPr>
          <w:rFonts w:ascii="Times New Roman" w:hAnsi="Times New Roman" w:cs="Times New Roman"/>
          <w:spacing w:val="0"/>
          <w:w w:val="100"/>
        </w:rPr>
        <w:t>; collectively referred to hereinafter as INVENTIONS.</w:t>
      </w:r>
    </w:p>
    <w:p w14:paraId="2A90CCA4" w14:textId="77777777" w:rsidR="00D97EBF" w:rsidRPr="00C06576" w:rsidRDefault="00D97EBF" w:rsidP="009D3B80">
      <w:pPr>
        <w:pStyle w:val="NormalIndentDblSp"/>
        <w:spacing w:after="0" w:line="360" w:lineRule="auto"/>
        <w:jc w:val="left"/>
        <w:rPr>
          <w:rFonts w:ascii="Times New Roman" w:hAnsi="Times New Roman" w:cs="Times New Roman"/>
          <w:spacing w:val="0"/>
          <w:w w:val="100"/>
        </w:rPr>
      </w:pPr>
      <w:r w:rsidRPr="00C06576">
        <w:rPr>
          <w:rFonts w:ascii="Times New Roman" w:hAnsi="Times New Roman" w:cs="Times New Roman"/>
          <w:spacing w:val="0"/>
          <w:w w:val="100"/>
        </w:rPr>
        <w:t>For which we hereby authorize to be made any and all applications for Patent in the United States and any other country for such INVENTIONS.</w:t>
      </w:r>
    </w:p>
    <w:p w14:paraId="10077557" w14:textId="77777777" w:rsidR="00D97EBF" w:rsidRPr="00E179FF" w:rsidRDefault="00D97EBF" w:rsidP="009D3B80">
      <w:pPr>
        <w:pStyle w:val="NormalIndentDblSp"/>
        <w:spacing w:after="0" w:line="360" w:lineRule="auto"/>
        <w:jc w:val="left"/>
        <w:rPr>
          <w:rFonts w:ascii="Times New Roman" w:hAnsi="Times New Roman" w:cs="Times New Roman"/>
          <w:spacing w:val="0"/>
          <w:w w:val="100"/>
          <w:kern w:val="0"/>
        </w:rPr>
      </w:pPr>
    </w:p>
    <w:p w14:paraId="092D4235" w14:textId="77777777" w:rsidR="00D97EBF" w:rsidRPr="00E179FF" w:rsidRDefault="00D97EBF" w:rsidP="009D3B80">
      <w:pPr>
        <w:pStyle w:val="BodyText"/>
        <w:spacing w:line="360" w:lineRule="auto"/>
        <w:rPr>
          <w:rFonts w:ascii="Times New Roman" w:hAnsi="Times New Roman"/>
          <w:szCs w:val="24"/>
        </w:rPr>
      </w:pPr>
      <w:r>
        <w:rPr>
          <w:rFonts w:ascii="Times New Roman" w:hAnsi="Times New Roman"/>
          <w:szCs w:val="24"/>
        </w:rPr>
        <w:tab/>
      </w:r>
      <w:r>
        <w:rPr>
          <w:rFonts w:ascii="Times New Roman" w:hAnsi="Times New Roman"/>
          <w:szCs w:val="24"/>
        </w:rPr>
        <w:tab/>
      </w:r>
      <w:bookmarkStart w:id="2" w:name="_Hlk144907294"/>
      <w:r w:rsidRPr="00E179FF">
        <w:rPr>
          <w:rFonts w:ascii="Times New Roman" w:hAnsi="Times New Roman"/>
          <w:szCs w:val="24"/>
        </w:rPr>
        <w:t xml:space="preserve">WHEREAS Battelle Memorial Institute, a corporation of Ohio, organized and existing under the laws of the State of Ohio, and having a place of business in the City of Richland, Washington, </w:t>
      </w:r>
      <w:bookmarkEnd w:id="2"/>
      <w:r w:rsidRPr="00E179FF">
        <w:rPr>
          <w:rFonts w:ascii="Times New Roman" w:hAnsi="Times New Roman"/>
          <w:szCs w:val="24"/>
        </w:rPr>
        <w:t>has by prior agreement acquired all right, title, and interest in the said INVENTIONS and in all patents or patent applications sought or obtained therefor;</w:t>
      </w:r>
    </w:p>
    <w:p w14:paraId="28519631" w14:textId="77777777" w:rsidR="00D97EBF" w:rsidRPr="00E179FF" w:rsidRDefault="00D97EBF" w:rsidP="009D3B80">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szCs w:val="24"/>
        </w:rPr>
      </w:pPr>
    </w:p>
    <w:p w14:paraId="5CFB8C59" w14:textId="77777777" w:rsidR="00D97EBF" w:rsidRPr="00E179FF" w:rsidRDefault="00D97EBF" w:rsidP="009D3B80">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szCs w:val="24"/>
        </w:rPr>
      </w:pPr>
      <w:r>
        <w:rPr>
          <w:sz w:val="24"/>
          <w:szCs w:val="24"/>
        </w:rPr>
        <w:tab/>
      </w:r>
      <w:r w:rsidRPr="00E179FF">
        <w:rPr>
          <w:sz w:val="24"/>
          <w:szCs w:val="24"/>
        </w:rPr>
        <w:tab/>
        <w:t xml:space="preserve">NOW, THEREFORE, be it known to all those who may be concerned, that for and in consideration of the sum of One Dollar ($1.00) each, and other good and valuable considerations, the receipt of which is hereby acknowledged, We the INVENTORS do hereby reaffirm said assignment and do hereby confirm by these presents the sale, assignment and transfer unto the said Battelle Memorial Institute, the entire right, title, and interest in and to the INVENTIONS shown, described, or claimed herein, and the full and exclusive right, title, and interest to any and all patents and patent applications that show, describe or claim said INVENTIONS including but not limited to those applications referenced herein, and in and to </w:t>
      </w:r>
      <w:r w:rsidRPr="00E179FF">
        <w:rPr>
          <w:sz w:val="24"/>
          <w:szCs w:val="24"/>
        </w:rPr>
        <w:lastRenderedPageBreak/>
        <w:t>any extensions, continuations, including continuations in part, reissues, divisions, or renewals thereof; and We each do hereby authorize and request the Commissioner of Patents or other proper Officer, to issue such Letters Patent, or any of them to the said Battelle Memorial Institute, as the assignee of my entire right, title, and interest in and to the same for the sole use and benefit of the said Battelle Memorial Institute, and its successors or assigns.</w:t>
      </w:r>
    </w:p>
    <w:p w14:paraId="03ECB624" w14:textId="77777777" w:rsidR="00D97EBF" w:rsidRPr="00E179FF" w:rsidRDefault="00D97EBF" w:rsidP="009D3B80">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szCs w:val="24"/>
        </w:rPr>
      </w:pPr>
      <w:r>
        <w:rPr>
          <w:sz w:val="24"/>
          <w:szCs w:val="24"/>
        </w:rPr>
        <w:tab/>
      </w:r>
      <w:r w:rsidRPr="00E179FF">
        <w:rPr>
          <w:sz w:val="24"/>
          <w:szCs w:val="24"/>
        </w:rPr>
        <w:tab/>
        <w:t>We each further covenant and agree that we each will, at the request and expense of the said Battelle Memorial Institute, execute such other and further assurances of title as may be necessary or proper to fully convey the interest herein sought to be conveyed; and that each of us will, at the request and expense of the said Battelle Memorial Institute, execute such application papers as may be desired by the said Battelle Memorial Institute, for the filing of any division or renewal of the application herein conveyed, or for reissues or extensions (including continuations or continuations in part applications), or any Letters Patent that may be granted upon said application, and will execute such Supplemental Oaths and Preliminary Statements, or other papers as desired by the said Battelle Memorial Institute.</w:t>
      </w:r>
    </w:p>
    <w:p w14:paraId="2B143A4D" w14:textId="77777777" w:rsidR="00D97EBF" w:rsidRDefault="00D97EBF" w:rsidP="009D3B80">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szCs w:val="24"/>
        </w:rPr>
      </w:pPr>
      <w:r w:rsidRPr="00E179FF">
        <w:rPr>
          <w:sz w:val="24"/>
          <w:szCs w:val="24"/>
        </w:rPr>
        <w:tab/>
      </w:r>
      <w:r>
        <w:rPr>
          <w:sz w:val="24"/>
          <w:szCs w:val="24"/>
        </w:rPr>
        <w:tab/>
      </w:r>
      <w:r w:rsidRPr="00E179FF">
        <w:rPr>
          <w:sz w:val="24"/>
          <w:szCs w:val="24"/>
        </w:rPr>
        <w:t>We each further reaffirm the assignment unto the said Battelle Memorial Institute, the whole right, title, and interest to the invention disclosed in all patent applications, and priority document throughout all countries including but not limited to those foreign to the United States, and do hereby authorize the said Battelle Memorial Institute to apply for any and all patents therefor in its own name in any such countries where such procedure is proper and to claim the benefit of International Conventions and agree to execute applications of the said invention in the several countries where it is necessary that the same be executed by the inventors, and to execute assignments of such applications and the patents to be obtained therefor to the said Battelle Memorial Institute, the assignee herein, as well as all other necessary papers.</w:t>
      </w:r>
      <w:r>
        <w:rPr>
          <w:sz w:val="24"/>
          <w:szCs w:val="24"/>
        </w:rPr>
        <w:tab/>
      </w:r>
      <w:r>
        <w:rPr>
          <w:sz w:val="24"/>
          <w:szCs w:val="24"/>
        </w:rPr>
        <w:tab/>
      </w:r>
    </w:p>
    <w:p w14:paraId="420D70CB" w14:textId="1E28A87B" w:rsidR="00D97EBF" w:rsidRPr="00E179FF" w:rsidRDefault="00D97EBF" w:rsidP="009D3B80">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szCs w:val="24"/>
        </w:rPr>
      </w:pPr>
      <w:r>
        <w:rPr>
          <w:sz w:val="24"/>
          <w:szCs w:val="24"/>
        </w:rPr>
        <w:tab/>
      </w:r>
      <w:r>
        <w:rPr>
          <w:sz w:val="24"/>
          <w:szCs w:val="24"/>
        </w:rPr>
        <w:tab/>
        <w:t>We each further authorize and request</w:t>
      </w:r>
      <w:r w:rsidRPr="000948B7">
        <w:rPr>
          <w:sz w:val="24"/>
          <w:szCs w:val="24"/>
        </w:rPr>
        <w:t xml:space="preserve"> that any attorney associated with U.S. Patent and Trademark Office (USPTO) Customer No. </w:t>
      </w:r>
      <w:r w:rsidRPr="00D97EBF">
        <w:rPr>
          <w:sz w:val="24"/>
          <w:szCs w:val="24"/>
        </w:rPr>
        <w:t>&lt;&lt;custNoPOA&gt;&gt;</w:t>
      </w:r>
      <w:r>
        <w:rPr>
          <w:sz w:val="24"/>
          <w:szCs w:val="24"/>
        </w:rPr>
        <w:t xml:space="preserve"> </w:t>
      </w:r>
      <w:r w:rsidRPr="000948B7">
        <w:rPr>
          <w:sz w:val="24"/>
          <w:szCs w:val="24"/>
        </w:rPr>
        <w:t>may (directly or through his/her designee) delete, insert, or alter any information related to the above-identified patent application or applications or any of the foregoing, after execution of this Assignment</w:t>
      </w:r>
      <w:r>
        <w:rPr>
          <w:sz w:val="24"/>
          <w:szCs w:val="24"/>
        </w:rPr>
        <w:t>.</w:t>
      </w:r>
    </w:p>
    <w:p w14:paraId="18ACE6E7" w14:textId="77777777" w:rsidR="00D97EBF" w:rsidRPr="00E179FF" w:rsidRDefault="00D97EBF" w:rsidP="009D3B80">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szCs w:val="24"/>
        </w:rPr>
      </w:pPr>
      <w:r>
        <w:rPr>
          <w:sz w:val="24"/>
          <w:szCs w:val="24"/>
        </w:rPr>
        <w:tab/>
      </w:r>
      <w:r w:rsidRPr="00E179FF">
        <w:rPr>
          <w:sz w:val="24"/>
          <w:szCs w:val="24"/>
        </w:rPr>
        <w:tab/>
        <w:t xml:space="preserve">We do further hereby acknowledge that any willful false statements made in this assignment is punishable under 18 USC 1001 by fine or imprisonment of not more than five (5) years or both. </w:t>
      </w:r>
    </w:p>
    <w:p w14:paraId="3C22E683" w14:textId="77777777" w:rsidR="00D97EBF" w:rsidRPr="009945AA" w:rsidRDefault="00D97EBF" w:rsidP="009945AA">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pPr>
    </w:p>
    <w:p w14:paraId="21F20B14" w14:textId="77777777" w:rsidR="00D97EBF" w:rsidRPr="00E179FF" w:rsidRDefault="00D97EBF" w:rsidP="00D97EBF">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24"/>
          <w:szCs w:val="24"/>
        </w:rPr>
      </w:pPr>
      <w:r>
        <w:rPr>
          <w:sz w:val="24"/>
          <w:szCs w:val="24"/>
        </w:rPr>
        <w:br w:type="page"/>
      </w:r>
      <w:r w:rsidRPr="00E179FF">
        <w:rPr>
          <w:sz w:val="24"/>
          <w:szCs w:val="24"/>
        </w:rPr>
        <w:t xml:space="preserve">Accepted by Battelle Memorial Institute: </w:t>
      </w:r>
    </w:p>
    <w:p w14:paraId="5D9FCFC9" w14:textId="77777777" w:rsidR="00D97EBF" w:rsidRDefault="00D97EBF" w:rsidP="009D3B80">
      <w:pPr>
        <w:pStyle w:val="Normaldblspace"/>
      </w:pPr>
    </w:p>
    <w:p w14:paraId="56F343D6" w14:textId="1B49593E" w:rsidR="00D97EBF" w:rsidRDefault="00D97EBF" w:rsidP="009D3B80">
      <w:pPr>
        <w:pStyle w:val="Normaldblspace"/>
        <w:spacing w:line="240" w:lineRule="auto"/>
      </w:pPr>
      <w:r w:rsidRPr="00E179FF">
        <w:t xml:space="preserve">Executed at </w:t>
      </w:r>
      <w:r w:rsidR="00DE5BF3">
        <w:t>__________</w:t>
      </w:r>
      <w:r w:rsidRPr="00E179FF">
        <w:t xml:space="preserve">, State of </w:t>
      </w:r>
      <w:r w:rsidR="00DE5BF3">
        <w:t>__________</w:t>
      </w:r>
      <w:r w:rsidRPr="00E179FF">
        <w:t xml:space="preserve">, this ______ day of ____________, </w:t>
      </w:r>
      <w:r>
        <w:t>20</w:t>
      </w:r>
      <w:r w:rsidR="002B2AB3">
        <w:t>____</w:t>
      </w:r>
      <w:r w:rsidRPr="00E179FF">
        <w:t>.</w:t>
      </w:r>
    </w:p>
    <w:p w14:paraId="4D7E3F35" w14:textId="45A05D13" w:rsidR="00D97EBF" w:rsidRPr="00E179FF" w:rsidRDefault="00DE5BF3" w:rsidP="009D3B80">
      <w:pPr>
        <w:pStyle w:val="Normaldblspace"/>
        <w:spacing w:line="240" w:lineRule="auto"/>
      </w:pPr>
      <w:r>
        <w:tab/>
        <w:t xml:space="preserve">   </w:t>
      </w:r>
      <w:r w:rsidR="005C4960">
        <w:t xml:space="preserve">       </w:t>
      </w:r>
      <w:r>
        <w:t>City</w:t>
      </w:r>
      <w:r>
        <w:tab/>
      </w:r>
      <w:r>
        <w:tab/>
        <w:t xml:space="preserve">        </w:t>
      </w:r>
      <w:r w:rsidR="009945AA">
        <w:t xml:space="preserve">   </w:t>
      </w:r>
      <w:r>
        <w:t>State</w:t>
      </w:r>
      <w:r>
        <w:tab/>
      </w:r>
      <w:r w:rsidR="00CF1A49">
        <w:tab/>
        <w:t xml:space="preserve"> Day</w:t>
      </w:r>
      <w:r w:rsidR="00CF1A49">
        <w:tab/>
      </w:r>
      <w:r w:rsidR="00CF1A49">
        <w:tab/>
        <w:t xml:space="preserve">  Month</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tblGrid>
      <w:tr w:rsidR="00D97EBF" w:rsidRPr="00E179FF" w14:paraId="460DD763" w14:textId="77777777" w:rsidTr="00B518A5">
        <w:trPr>
          <w:jc w:val="right"/>
        </w:trPr>
        <w:tc>
          <w:tcPr>
            <w:tcW w:w="4410" w:type="dxa"/>
            <w:tcBorders>
              <w:top w:val="nil"/>
              <w:left w:val="nil"/>
              <w:bottom w:val="single" w:sz="4" w:space="0" w:color="auto"/>
              <w:right w:val="nil"/>
            </w:tcBorders>
          </w:tcPr>
          <w:p w14:paraId="7F4BC59E" w14:textId="176766C6" w:rsidR="00D97EBF" w:rsidRDefault="00D97EBF" w:rsidP="00B518A5">
            <w:pPr>
              <w:rPr>
                <w:sz w:val="24"/>
                <w:szCs w:val="24"/>
              </w:rPr>
            </w:pPr>
          </w:p>
          <w:p w14:paraId="74DE89BA" w14:textId="77777777" w:rsidR="00CF1A49" w:rsidRDefault="00CF1A49" w:rsidP="00B518A5">
            <w:pPr>
              <w:rPr>
                <w:sz w:val="24"/>
                <w:szCs w:val="24"/>
              </w:rPr>
            </w:pPr>
          </w:p>
          <w:p w14:paraId="043B8A28" w14:textId="77777777" w:rsidR="00DE5BF3" w:rsidRDefault="00DE5BF3" w:rsidP="00B518A5">
            <w:pPr>
              <w:rPr>
                <w:sz w:val="24"/>
                <w:szCs w:val="24"/>
              </w:rPr>
            </w:pPr>
          </w:p>
          <w:p w14:paraId="18E937C9" w14:textId="1C22D8D8" w:rsidR="00D97EBF" w:rsidRPr="00E179FF" w:rsidRDefault="005F182C" w:rsidP="00B518A5">
            <w:pPr>
              <w:rPr>
                <w:sz w:val="24"/>
                <w:szCs w:val="24"/>
              </w:rPr>
            </w:pPr>
            <w:r>
              <w:rPr>
                <w:sz w:val="24"/>
                <w:szCs w:val="24"/>
              </w:rPr>
              <w:t>&lt;&lt;echo</w:t>
            </w:r>
            <w:r w:rsidR="00D975D4">
              <w:rPr>
                <w:sz w:val="24"/>
                <w:szCs w:val="24"/>
              </w:rPr>
              <w:t>S</w:t>
            </w:r>
            <w:r>
              <w:rPr>
                <w:sz w:val="24"/>
                <w:szCs w:val="24"/>
              </w:rPr>
              <w:t>ignature&gt;&gt;</w:t>
            </w:r>
          </w:p>
        </w:tc>
      </w:tr>
      <w:tr w:rsidR="00D97EBF" w:rsidRPr="00E179FF" w14:paraId="0403D1DA" w14:textId="77777777" w:rsidTr="00B518A5">
        <w:trPr>
          <w:jc w:val="right"/>
        </w:trPr>
        <w:tc>
          <w:tcPr>
            <w:tcW w:w="4410" w:type="dxa"/>
            <w:tcBorders>
              <w:top w:val="nil"/>
              <w:left w:val="nil"/>
              <w:bottom w:val="nil"/>
              <w:right w:val="nil"/>
            </w:tcBorders>
          </w:tcPr>
          <w:p w14:paraId="1C0CC1BD" w14:textId="6995A3D1" w:rsidR="00D97EBF" w:rsidRPr="00E179FF" w:rsidRDefault="00D97EBF" w:rsidP="00D97EBF">
            <w:pPr>
              <w:tabs>
                <w:tab w:val="left" w:pos="2628"/>
              </w:tabs>
              <w:spacing w:after="240"/>
              <w:rPr>
                <w:sz w:val="24"/>
                <w:szCs w:val="24"/>
              </w:rPr>
            </w:pPr>
            <w:r>
              <w:rPr>
                <w:sz w:val="24"/>
                <w:szCs w:val="24"/>
              </w:rPr>
              <w:t>Name:</w:t>
            </w:r>
          </w:p>
          <w:p w14:paraId="30714228" w14:textId="71C4A5EA" w:rsidR="00D97EBF" w:rsidRPr="00E179FF" w:rsidRDefault="00D97EBF" w:rsidP="00B518A5">
            <w:pPr>
              <w:tabs>
                <w:tab w:val="left" w:pos="2628"/>
              </w:tabs>
              <w:rPr>
                <w:sz w:val="24"/>
                <w:szCs w:val="24"/>
              </w:rPr>
            </w:pPr>
            <w:r>
              <w:rPr>
                <w:sz w:val="24"/>
                <w:szCs w:val="24"/>
              </w:rPr>
              <w:t>Title:</w:t>
            </w:r>
          </w:p>
        </w:tc>
      </w:tr>
    </w:tbl>
    <w:p w14:paraId="21963917" w14:textId="77777777" w:rsidR="00D97EBF" w:rsidRPr="00E179FF" w:rsidRDefault="00D97EBF" w:rsidP="00D97EBF">
      <w:pPr>
        <w:rPr>
          <w:sz w:val="24"/>
          <w:szCs w:val="24"/>
        </w:rPr>
      </w:pPr>
    </w:p>
    <w:p w14:paraId="4BEF2EB0" w14:textId="77777777" w:rsidR="00DB0363" w:rsidRDefault="00DB0363" w:rsidP="009D3B80">
      <w:pPr>
        <w:pStyle w:val="Normaldblspace"/>
      </w:pPr>
    </w:p>
    <w:p w14:paraId="6A2BC316" w14:textId="77777777" w:rsidR="00244294" w:rsidRDefault="00244294" w:rsidP="009D3B80">
      <w:pPr>
        <w:pStyle w:val="Normaldblspace"/>
      </w:pPr>
    </w:p>
    <w:sectPr w:rsidR="00244294" w:rsidSect="00D97EBF">
      <w:headerReference w:type="default" r:id="rId6"/>
      <w:footerReference w:type="default" r:id="rId7"/>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5D9AE" w14:textId="77777777" w:rsidR="00D97EBF" w:rsidRDefault="00D97EBF" w:rsidP="00D97EBF">
      <w:r>
        <w:separator/>
      </w:r>
    </w:p>
  </w:endnote>
  <w:endnote w:type="continuationSeparator" w:id="0">
    <w:p w14:paraId="6840C21C" w14:textId="77777777" w:rsidR="00D97EBF" w:rsidRDefault="00D97EBF" w:rsidP="00D97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195E" w14:textId="77777777" w:rsidR="0098275B" w:rsidRDefault="008C251E">
    <w:pPr>
      <w:jc w:val="center"/>
      <w:rPr>
        <w:rFonts w:ascii="Courier" w:hAnsi="Courier"/>
        <w:sz w:val="24"/>
      </w:rPr>
    </w:pPr>
    <w:r>
      <w:rPr>
        <w:rFonts w:ascii="Courier" w:hAnsi="Courier"/>
        <w:sz w:val="24"/>
      </w:rPr>
      <w:t xml:space="preserve">-  </w:t>
    </w:r>
    <w:r>
      <w:rPr>
        <w:sz w:val="24"/>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r>
      <w:rPr>
        <w:rStyle w:val="PageNumber"/>
        <w:sz w:val="24"/>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11</w:t>
    </w:r>
    <w:r>
      <w:rPr>
        <w:rStyle w:val="PageNumber"/>
      </w:rPr>
      <w:fldChar w:fldCharType="end"/>
    </w:r>
    <w:r>
      <w:rPr>
        <w:rStyle w:val="PageNumber"/>
      </w:rPr>
      <w:t xml:space="preserve">     </w:t>
    </w:r>
    <w:r>
      <w:rPr>
        <w:rFonts w:ascii="Courier" w:hAnsi="Courier"/>
        <w:sz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4A88C" w14:textId="77777777" w:rsidR="00D97EBF" w:rsidRDefault="00D97EBF" w:rsidP="00D97EBF">
      <w:r>
        <w:separator/>
      </w:r>
    </w:p>
  </w:footnote>
  <w:footnote w:type="continuationSeparator" w:id="0">
    <w:p w14:paraId="207039D4" w14:textId="77777777" w:rsidR="00D97EBF" w:rsidRDefault="00D97EBF" w:rsidP="00D97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1C503" w14:textId="4569254A" w:rsidR="0098275B" w:rsidRDefault="008C251E" w:rsidP="00C06576">
    <w:pPr>
      <w:pStyle w:val="Header"/>
      <w:jc w:val="right"/>
      <w:rPr>
        <w:rFonts w:ascii="Palatino Linotype" w:hAnsi="Palatino Linotype"/>
        <w:sz w:val="24"/>
      </w:rPr>
    </w:pPr>
    <w:bookmarkStart w:id="3" w:name="_Hlk147127300"/>
    <w:r w:rsidRPr="00E179FF">
      <w:rPr>
        <w:rFonts w:ascii="Palatino Linotype" w:hAnsi="Palatino Linotype"/>
        <w:sz w:val="24"/>
      </w:rPr>
      <w:t xml:space="preserve">PATENT File No. </w:t>
    </w:r>
    <w:r w:rsidR="00D97EBF">
      <w:rPr>
        <w:rFonts w:ascii="Palatino Linotype" w:hAnsi="Palatino Linotype"/>
        <w:sz w:val="24"/>
      </w:rPr>
      <w:t>&lt;&lt;</w:t>
    </w:r>
    <w:r w:rsidR="0086251A">
      <w:rPr>
        <w:rFonts w:ascii="Palatino Linotype" w:hAnsi="Palatino Linotype"/>
        <w:sz w:val="24"/>
      </w:rPr>
      <w:t>r</w:t>
    </w:r>
    <w:r w:rsidR="00D97EBF">
      <w:rPr>
        <w:rFonts w:ascii="Palatino Linotype" w:hAnsi="Palatino Linotype"/>
        <w:sz w:val="24"/>
      </w:rPr>
      <w:t>efNo&gt;&gt;</w:t>
    </w:r>
  </w:p>
  <w:p w14:paraId="46A4ABB2" w14:textId="5B67EA79" w:rsidR="00D97EBF" w:rsidRDefault="00DE5BF3" w:rsidP="00C06576">
    <w:pPr>
      <w:pStyle w:val="Header"/>
      <w:jc w:val="right"/>
      <w:rPr>
        <w:rFonts w:ascii="Palatino Linotype" w:hAnsi="Palatino Linotype"/>
        <w:sz w:val="24"/>
      </w:rPr>
    </w:pPr>
    <w:r>
      <w:rPr>
        <w:rFonts w:ascii="Palatino Linotype" w:hAnsi="Palatino Linotype"/>
        <w:sz w:val="24"/>
      </w:rPr>
      <w:t>SLW</w:t>
    </w:r>
    <w:r w:rsidR="00D97EBF">
      <w:rPr>
        <w:rFonts w:ascii="Palatino Linotype" w:hAnsi="Palatino Linotype"/>
        <w:sz w:val="24"/>
      </w:rPr>
      <w:t xml:space="preserve"> Docket No. &lt;&lt;matterNo&gt;&gt;</w:t>
    </w:r>
  </w:p>
  <w:bookmarkEnd w:id="3"/>
  <w:p w14:paraId="3C9B1420" w14:textId="77777777" w:rsidR="00DE5BF3" w:rsidRDefault="00DE5BF3" w:rsidP="00C06576">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BF"/>
    <w:rsid w:val="00097837"/>
    <w:rsid w:val="000D5C1B"/>
    <w:rsid w:val="00171F1A"/>
    <w:rsid w:val="001A691E"/>
    <w:rsid w:val="00244294"/>
    <w:rsid w:val="002B2AB3"/>
    <w:rsid w:val="003A4D1D"/>
    <w:rsid w:val="0041241D"/>
    <w:rsid w:val="004B4B33"/>
    <w:rsid w:val="00517A94"/>
    <w:rsid w:val="00584E60"/>
    <w:rsid w:val="005C4960"/>
    <w:rsid w:val="005F182C"/>
    <w:rsid w:val="006B7576"/>
    <w:rsid w:val="00797179"/>
    <w:rsid w:val="0086251A"/>
    <w:rsid w:val="00886538"/>
    <w:rsid w:val="008C251E"/>
    <w:rsid w:val="00942BF6"/>
    <w:rsid w:val="0098275B"/>
    <w:rsid w:val="009945AA"/>
    <w:rsid w:val="009D3B80"/>
    <w:rsid w:val="00A50F27"/>
    <w:rsid w:val="00A653D6"/>
    <w:rsid w:val="00BB47B6"/>
    <w:rsid w:val="00C15C7A"/>
    <w:rsid w:val="00CB5BAC"/>
    <w:rsid w:val="00CF1A49"/>
    <w:rsid w:val="00D55D0F"/>
    <w:rsid w:val="00D975D4"/>
    <w:rsid w:val="00D97EBF"/>
    <w:rsid w:val="00DB0363"/>
    <w:rsid w:val="00DD46FD"/>
    <w:rsid w:val="00DE5BF3"/>
    <w:rsid w:val="00DF381B"/>
    <w:rsid w:val="00E744FE"/>
    <w:rsid w:val="00EA3C0F"/>
    <w:rsid w:val="00F16757"/>
    <w:rsid w:val="00F57C7F"/>
    <w:rsid w:val="00FD0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C1ED"/>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EBF"/>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97EBF"/>
    <w:pPr>
      <w:tabs>
        <w:tab w:val="center" w:pos="4320"/>
        <w:tab w:val="right" w:pos="8640"/>
      </w:tabs>
    </w:pPr>
  </w:style>
  <w:style w:type="character" w:customStyle="1" w:styleId="HeaderChar">
    <w:name w:val="Header Char"/>
    <w:basedOn w:val="DefaultParagraphFont"/>
    <w:link w:val="Header"/>
    <w:rsid w:val="00D97EBF"/>
    <w:rPr>
      <w:rFonts w:ascii="Times New Roman" w:eastAsia="Times New Roman" w:hAnsi="Times New Roman" w:cs="Times New Roman"/>
      <w:sz w:val="20"/>
      <w:szCs w:val="20"/>
    </w:rPr>
  </w:style>
  <w:style w:type="character" w:styleId="PageNumber">
    <w:name w:val="page number"/>
    <w:basedOn w:val="DefaultParagraphFont"/>
    <w:rsid w:val="00D97EBF"/>
  </w:style>
  <w:style w:type="paragraph" w:styleId="BodyText">
    <w:name w:val="Body Text"/>
    <w:basedOn w:val="Normal"/>
    <w:link w:val="BodyTextChar"/>
    <w:rsid w:val="00D97EBF"/>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Pr>
      <w:rFonts w:ascii="Courier New" w:hAnsi="Courier New"/>
      <w:sz w:val="24"/>
    </w:rPr>
  </w:style>
  <w:style w:type="character" w:customStyle="1" w:styleId="BodyTextChar">
    <w:name w:val="Body Text Char"/>
    <w:basedOn w:val="DefaultParagraphFont"/>
    <w:link w:val="BodyText"/>
    <w:rsid w:val="00D97EBF"/>
    <w:rPr>
      <w:rFonts w:ascii="Courier New" w:eastAsia="Times New Roman" w:hAnsi="Courier New" w:cs="Times New Roman"/>
      <w:sz w:val="24"/>
      <w:szCs w:val="20"/>
    </w:rPr>
  </w:style>
  <w:style w:type="paragraph" w:customStyle="1" w:styleId="Normaldblspace">
    <w:name w:val="Normal dbl space"/>
    <w:basedOn w:val="Normal"/>
    <w:autoRedefine/>
    <w:rsid w:val="009D3B80"/>
    <w:pPr>
      <w:tabs>
        <w:tab w:val="left" w:pos="720"/>
      </w:tabs>
      <w:spacing w:line="360" w:lineRule="auto"/>
    </w:pPr>
    <w:rPr>
      <w:snapToGrid w:val="0"/>
      <w:sz w:val="24"/>
    </w:rPr>
  </w:style>
  <w:style w:type="paragraph" w:customStyle="1" w:styleId="NormalIndentDblSp">
    <w:name w:val="Normal Indent DblSp"/>
    <w:basedOn w:val="Normal"/>
    <w:rsid w:val="00D97EBF"/>
    <w:pPr>
      <w:spacing w:after="120" w:line="480" w:lineRule="auto"/>
      <w:ind w:firstLine="720"/>
      <w:jc w:val="both"/>
    </w:pPr>
    <w:rPr>
      <w:rFonts w:ascii="Arial" w:hAnsi="Arial" w:cs="Arial"/>
      <w:spacing w:val="12"/>
      <w:w w:val="104"/>
      <w:kern w:val="2"/>
      <w:sz w:val="24"/>
      <w:szCs w:val="24"/>
    </w:rPr>
  </w:style>
  <w:style w:type="paragraph" w:styleId="Footer">
    <w:name w:val="footer"/>
    <w:basedOn w:val="Normal"/>
    <w:link w:val="FooterChar"/>
    <w:uiPriority w:val="99"/>
    <w:unhideWhenUsed/>
    <w:rsid w:val="00D97EBF"/>
    <w:pPr>
      <w:tabs>
        <w:tab w:val="center" w:pos="4680"/>
        <w:tab w:val="right" w:pos="9360"/>
      </w:tabs>
    </w:pPr>
  </w:style>
  <w:style w:type="character" w:customStyle="1" w:styleId="FooterChar">
    <w:name w:val="Footer Char"/>
    <w:basedOn w:val="DefaultParagraphFont"/>
    <w:link w:val="Footer"/>
    <w:uiPriority w:val="99"/>
    <w:rsid w:val="00D97EBF"/>
    <w:rPr>
      <w:rFonts w:ascii="Times New Roman" w:eastAsia="Times New Roman" w:hAnsi="Times New Roman" w:cs="Times New Roman"/>
      <w:sz w:val="20"/>
      <w:szCs w:val="20"/>
    </w:rPr>
  </w:style>
  <w:style w:type="table" w:styleId="TableGrid">
    <w:name w:val="Table Grid"/>
    <w:basedOn w:val="TableNormal"/>
    <w:uiPriority w:val="39"/>
    <w:rsid w:val="00D97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47B6"/>
    <w:rPr>
      <w:sz w:val="16"/>
      <w:szCs w:val="16"/>
    </w:rPr>
  </w:style>
  <w:style w:type="paragraph" w:styleId="CommentText">
    <w:name w:val="annotation text"/>
    <w:basedOn w:val="Normal"/>
    <w:link w:val="CommentTextChar"/>
    <w:uiPriority w:val="99"/>
    <w:unhideWhenUsed/>
    <w:rsid w:val="00BB47B6"/>
  </w:style>
  <w:style w:type="character" w:customStyle="1" w:styleId="CommentTextChar">
    <w:name w:val="Comment Text Char"/>
    <w:basedOn w:val="DefaultParagraphFont"/>
    <w:link w:val="CommentText"/>
    <w:uiPriority w:val="99"/>
    <w:rsid w:val="00BB47B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B47B6"/>
    <w:rPr>
      <w:b/>
      <w:bCs/>
    </w:rPr>
  </w:style>
  <w:style w:type="character" w:customStyle="1" w:styleId="CommentSubjectChar">
    <w:name w:val="Comment Subject Char"/>
    <w:basedOn w:val="CommentTextChar"/>
    <w:link w:val="CommentSubject"/>
    <w:uiPriority w:val="99"/>
    <w:semiHidden/>
    <w:rsid w:val="00BB47B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BattelleAssignment.dotx</Template>
  <TotalTime>0</TotalTime>
  <Pages>2</Pages>
  <Words>685</Words>
  <Characters>3910</Characters>
  <Application>Microsoft Office Word</Application>
  <DocSecurity>0</DocSecurity>
  <PresentationFormat/>
  <Lines>32</Lines>
  <Paragraphs>9</Paragraphs>
  <ScaleCrop>false</ScaleCrop>
  <HeadingPairs>
    <vt:vector size="2" baseType="variant">
      <vt:variant>
        <vt:lpstr>Title</vt:lpstr>
      </vt:variant>
      <vt:variant>
        <vt:i4>1</vt:i4>
      </vt:variant>
    </vt:vector>
  </HeadingPairs>
  <TitlesOfParts>
    <vt:vector size="1" baseType="lpstr">
      <vt:lpstr>BattelleAssignment.docx</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BattelleAssignment.docx</dc:title>
  <dc:subject/>
  <dc:creator>Emily Bates</dc:creator>
  <cp:keywords/>
  <dc:description/>
  <cp:lastModifiedBy>Jacob Burns</cp:lastModifiedBy>
  <cp:revision>2</cp:revision>
  <dcterms:created xsi:type="dcterms:W3CDTF">2024-06-03T23:48:00Z</dcterms:created>
  <dcterms:modified xsi:type="dcterms:W3CDTF">2024-06-03T23:48:00Z</dcterms:modified>
</cp:coreProperties>
</file>