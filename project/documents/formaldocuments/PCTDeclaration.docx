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30"/>
      </w:tblGrid>
      <w:tr w:rsidR="00C621DD" w14:paraId="24285EBE" w14:textId="77777777" w:rsidTr="00AF4352">
        <w:trPr>
          <w:trHeight w:val="952"/>
        </w:trPr>
        <w:tc>
          <w:tcPr>
            <w:tcW w:w="10530" w:type="dxa"/>
          </w:tcPr>
          <w:p w14:paraId="1B22EE76" w14:textId="77777777" w:rsidR="00C621DD" w:rsidRPr="00CE306E" w:rsidRDefault="00C61746" w:rsidP="00CE306E">
            <w:pPr>
              <w:tabs>
                <w:tab w:val="left" w:pos="2700"/>
              </w:tabs>
              <w:spacing w:before="120"/>
              <w:rPr>
                <w:sz w:val="18"/>
                <w:szCs w:val="18"/>
              </w:rPr>
            </w:pPr>
            <w:r w:rsidRPr="00CE306E">
              <w:rPr>
                <w:b/>
                <w:bCs/>
                <w:color w:val="231F20"/>
                <w:sz w:val="20"/>
                <w:szCs w:val="20"/>
              </w:rPr>
              <w:t>Box No. VIII (iv) DECLARATION: INVENTORSHIP</w:t>
            </w:r>
            <w:r w:rsidRPr="00CE306E">
              <w:rPr>
                <w:b/>
                <w:bCs/>
                <w:color w:val="231F20"/>
                <w:sz w:val="18"/>
                <w:szCs w:val="18"/>
              </w:rPr>
              <w:t xml:space="preserve"> (only for the purposes of the designation of the United States of America)</w:t>
            </w:r>
          </w:p>
          <w:p w14:paraId="2622E7EE" w14:textId="77777777" w:rsidR="00BB4323" w:rsidRPr="00BB4323" w:rsidRDefault="00C61746" w:rsidP="00CE306E">
            <w:pPr>
              <w:widowControl/>
              <w:spacing w:before="120"/>
              <w:ind w:right="-108"/>
              <w:rPr>
                <w:i/>
                <w:iCs/>
                <w:color w:val="252426"/>
                <w:sz w:val="20"/>
                <w:szCs w:val="20"/>
              </w:rPr>
            </w:pPr>
            <w:r>
              <w:rPr>
                <w:i/>
                <w:iCs/>
                <w:color w:val="231F20"/>
                <w:sz w:val="18"/>
                <w:szCs w:val="18"/>
              </w:rPr>
              <w:t>The declaration must conform to the following standardized wording provided for in Section 214; see Notes to Boxes Nos. VIII, VIII (i) to (v) (in general) and the specific Notes to Box No.VIII (iv). If this Box is not used, this sheet should not be included in the request.</w:t>
            </w:r>
          </w:p>
        </w:tc>
      </w:tr>
      <w:tr w:rsidR="00C61746" w14:paraId="5AC25BB9" w14:textId="77777777" w:rsidTr="00AF4352">
        <w:trPr>
          <w:trHeight w:val="13011"/>
        </w:trPr>
        <w:tc>
          <w:tcPr>
            <w:tcW w:w="10530" w:type="dxa"/>
            <w:tcBorders>
              <w:top w:val="single" w:sz="4" w:space="0" w:color="000000"/>
              <w:left w:val="single" w:sz="4" w:space="0" w:color="000000"/>
              <w:bottom w:val="single" w:sz="4" w:space="0" w:color="000000"/>
              <w:right w:val="single" w:sz="4" w:space="0" w:color="000000"/>
            </w:tcBorders>
          </w:tcPr>
          <w:p w14:paraId="3BC76B3A" w14:textId="77777777" w:rsidR="00C61746" w:rsidRPr="00C61746" w:rsidRDefault="00C61746" w:rsidP="007650BD">
            <w:pPr>
              <w:tabs>
                <w:tab w:val="left" w:pos="2700"/>
              </w:tabs>
              <w:rPr>
                <w:sz w:val="18"/>
                <w:szCs w:val="18"/>
              </w:rPr>
            </w:pPr>
          </w:p>
          <w:p w14:paraId="6C695F7E" w14:textId="77777777" w:rsidR="00C61746" w:rsidRDefault="00C61746" w:rsidP="00C61746">
            <w:pPr>
              <w:widowControl/>
              <w:jc w:val="center"/>
              <w:rPr>
                <w:b/>
                <w:bCs/>
                <w:color w:val="231F20"/>
                <w:sz w:val="18"/>
                <w:szCs w:val="18"/>
              </w:rPr>
            </w:pPr>
            <w:r>
              <w:rPr>
                <w:b/>
                <w:bCs/>
                <w:color w:val="231F20"/>
                <w:sz w:val="18"/>
                <w:szCs w:val="18"/>
              </w:rPr>
              <w:t>Declaration of inventorship (Rules 4.17(iv) and 51</w:t>
            </w:r>
            <w:r>
              <w:rPr>
                <w:b/>
                <w:bCs/>
                <w:i/>
                <w:iCs/>
                <w:color w:val="231F20"/>
                <w:sz w:val="18"/>
                <w:szCs w:val="18"/>
              </w:rPr>
              <w:t>bis</w:t>
            </w:r>
            <w:r>
              <w:rPr>
                <w:b/>
                <w:bCs/>
                <w:color w:val="231F20"/>
                <w:sz w:val="18"/>
                <w:szCs w:val="18"/>
              </w:rPr>
              <w:t>.1(a)(iv))</w:t>
            </w:r>
          </w:p>
          <w:p w14:paraId="2181534B" w14:textId="77777777" w:rsidR="00C61746" w:rsidRDefault="00C61746" w:rsidP="00C61746">
            <w:pPr>
              <w:widowControl/>
              <w:jc w:val="center"/>
              <w:rPr>
                <w:b/>
                <w:bCs/>
                <w:color w:val="231F20"/>
                <w:sz w:val="18"/>
                <w:szCs w:val="18"/>
              </w:rPr>
            </w:pPr>
            <w:r>
              <w:rPr>
                <w:b/>
                <w:bCs/>
                <w:color w:val="231F20"/>
                <w:sz w:val="18"/>
                <w:szCs w:val="18"/>
              </w:rPr>
              <w:t>for the purposes of the designation of the United States of America:</w:t>
            </w:r>
          </w:p>
          <w:p w14:paraId="79653B16" w14:textId="77777777" w:rsidR="00C61746" w:rsidRDefault="00C61746" w:rsidP="00C61746">
            <w:pPr>
              <w:widowControl/>
              <w:rPr>
                <w:color w:val="231F20"/>
                <w:sz w:val="18"/>
                <w:szCs w:val="18"/>
              </w:rPr>
            </w:pPr>
          </w:p>
          <w:p w14:paraId="3B98A8D6" w14:textId="77777777" w:rsidR="00110791" w:rsidRDefault="00E73B04" w:rsidP="00110791">
            <w:pPr>
              <w:widowControl/>
              <w:rPr>
                <w:color w:val="231F20"/>
                <w:sz w:val="18"/>
                <w:szCs w:val="18"/>
              </w:rPr>
            </w:pPr>
            <w:r>
              <w:rPr>
                <w:color w:val="231F20"/>
                <w:sz w:val="18"/>
                <w:szCs w:val="18"/>
              </w:rPr>
              <w:t>I hereby declare that I believe I am the original inventor or an original joint inventor of a claimed invention in the application.</w:t>
            </w:r>
          </w:p>
          <w:p w14:paraId="6A91FEAB" w14:textId="77777777" w:rsidR="00E73B04" w:rsidRDefault="00E73B04" w:rsidP="00110791">
            <w:pPr>
              <w:widowControl/>
              <w:rPr>
                <w:color w:val="231F20"/>
                <w:sz w:val="18"/>
                <w:szCs w:val="18"/>
              </w:rPr>
            </w:pPr>
          </w:p>
          <w:p w14:paraId="7DE3D9A8" w14:textId="77777777" w:rsidR="00110791" w:rsidRDefault="00E73B04" w:rsidP="00110791">
            <w:pPr>
              <w:widowControl/>
              <w:rPr>
                <w:color w:val="231F20"/>
                <w:sz w:val="18"/>
                <w:szCs w:val="18"/>
              </w:rPr>
            </w:pPr>
            <w:r>
              <w:rPr>
                <w:color w:val="231F20"/>
                <w:sz w:val="18"/>
                <w:szCs w:val="18"/>
              </w:rPr>
              <w:t>This declaration is directed to the international application of which it forms a part (if filing declaration with application).</w:t>
            </w:r>
          </w:p>
          <w:p w14:paraId="292205AF" w14:textId="77777777" w:rsidR="00E73B04" w:rsidRDefault="00E73B04" w:rsidP="00110791">
            <w:pPr>
              <w:widowControl/>
              <w:rPr>
                <w:color w:val="231F20"/>
                <w:sz w:val="18"/>
                <w:szCs w:val="18"/>
              </w:rPr>
            </w:pPr>
          </w:p>
          <w:p w14:paraId="1940C399" w14:textId="77777777" w:rsidR="00C61746" w:rsidRDefault="00C61746" w:rsidP="00C61746">
            <w:pPr>
              <w:widowControl/>
              <w:rPr>
                <w:color w:val="231F20"/>
                <w:sz w:val="18"/>
                <w:szCs w:val="18"/>
              </w:rPr>
            </w:pPr>
            <w:r>
              <w:rPr>
                <w:color w:val="231F20"/>
                <w:sz w:val="18"/>
                <w:szCs w:val="18"/>
              </w:rPr>
              <w:t xml:space="preserve">This declaration is directed to international application No. </w:t>
            </w:r>
            <w:r w:rsidR="0084778C" w:rsidRPr="0084778C">
              <w:rPr>
                <w:b/>
                <w:bCs/>
                <w:sz w:val="18"/>
                <w:szCs w:val="18"/>
              </w:rPr>
              <w:t>&lt;&lt;</w:t>
            </w:r>
            <w:r w:rsidR="0084778C">
              <w:rPr>
                <w:b/>
                <w:bCs/>
                <w:sz w:val="18"/>
                <w:szCs w:val="18"/>
              </w:rPr>
              <w:t>serial</w:t>
            </w:r>
            <w:r w:rsidR="0084778C" w:rsidRPr="0084778C">
              <w:rPr>
                <w:b/>
                <w:bCs/>
                <w:sz w:val="18"/>
                <w:szCs w:val="18"/>
              </w:rPr>
              <w:t>No&gt;&gt;</w:t>
            </w:r>
            <w:r>
              <w:rPr>
                <w:color w:val="231F20"/>
                <w:sz w:val="18"/>
                <w:szCs w:val="18"/>
              </w:rPr>
              <w:t xml:space="preserve"> (if furnishing declaration pursuant to Rule 26</w:t>
            </w:r>
            <w:r>
              <w:rPr>
                <w:i/>
                <w:iCs/>
                <w:color w:val="231F20"/>
                <w:sz w:val="18"/>
                <w:szCs w:val="18"/>
              </w:rPr>
              <w:t>ter</w:t>
            </w:r>
            <w:r>
              <w:rPr>
                <w:color w:val="231F20"/>
                <w:sz w:val="18"/>
                <w:szCs w:val="18"/>
              </w:rPr>
              <w:t>).</w:t>
            </w:r>
          </w:p>
          <w:p w14:paraId="649C80D3" w14:textId="77777777" w:rsidR="00C61746" w:rsidRDefault="00C61746" w:rsidP="00C61746">
            <w:pPr>
              <w:widowControl/>
              <w:rPr>
                <w:color w:val="231F20"/>
                <w:sz w:val="18"/>
                <w:szCs w:val="18"/>
              </w:rPr>
            </w:pPr>
          </w:p>
          <w:p w14:paraId="6306F9FD" w14:textId="77777777" w:rsidR="00C61746" w:rsidRDefault="00110791" w:rsidP="00C61746">
            <w:pPr>
              <w:widowControl/>
              <w:rPr>
                <w:color w:val="231F20"/>
                <w:sz w:val="18"/>
                <w:szCs w:val="18"/>
              </w:rPr>
            </w:pPr>
            <w:r>
              <w:rPr>
                <w:color w:val="231F20"/>
                <w:sz w:val="18"/>
                <w:szCs w:val="18"/>
              </w:rPr>
              <w:t>I hereby declare that the above-identified international application was made or authorized to be made by me.</w:t>
            </w:r>
          </w:p>
          <w:p w14:paraId="1DB148DC" w14:textId="77777777" w:rsidR="00C61746" w:rsidRDefault="0084778C" w:rsidP="00F05A8A">
            <w:pPr>
              <w:tabs>
                <w:tab w:val="left" w:pos="3582"/>
                <w:tab w:val="left" w:pos="4305"/>
                <w:tab w:val="left" w:pos="6012"/>
              </w:tabs>
            </w:pPr>
            <w:r>
              <w:rPr>
                <w:color w:val="231F20"/>
                <w:sz w:val="18"/>
                <w:szCs w:val="18"/>
              </w:rPr>
              <w:t xml:space="preserve"> </w:t>
            </w:r>
            <w:r w:rsidR="00BF7275">
              <w:rPr>
                <w:color w:val="231F20"/>
                <w:sz w:val="18"/>
                <w:szCs w:val="18"/>
              </w:rPr>
              <w:t xml:space="preserve"> </w:t>
            </w:r>
          </w:p>
          <w:p w14:paraId="3544F39E" w14:textId="77777777" w:rsidR="00110791" w:rsidRDefault="00110791" w:rsidP="00110791">
            <w:pPr>
              <w:widowControl/>
              <w:rPr>
                <w:color w:val="231F20"/>
                <w:sz w:val="18"/>
                <w:szCs w:val="18"/>
              </w:rPr>
            </w:pPr>
            <w:r>
              <w:rPr>
                <w:color w:val="231F20"/>
                <w:sz w:val="18"/>
                <w:szCs w:val="18"/>
              </w:rPr>
              <w:t>I hereby acknowledge that any willful false statement made in this declaration is punishable under 18 U.S.C. 1001 by fine or</w:t>
            </w:r>
          </w:p>
          <w:p w14:paraId="3142CA1E" w14:textId="77777777" w:rsidR="00C61746" w:rsidRDefault="00110791" w:rsidP="00110791">
            <w:pPr>
              <w:tabs>
                <w:tab w:val="left" w:pos="2700"/>
              </w:tabs>
              <w:rPr>
                <w:color w:val="231F20"/>
                <w:sz w:val="18"/>
                <w:szCs w:val="18"/>
              </w:rPr>
            </w:pPr>
            <w:r>
              <w:rPr>
                <w:color w:val="231F20"/>
                <w:sz w:val="18"/>
                <w:szCs w:val="18"/>
              </w:rPr>
              <w:t>imprisonment of not more than five (5) years, or both.</w:t>
            </w:r>
          </w:p>
          <w:p w14:paraId="6A50B2F1" w14:textId="77777777" w:rsidR="00110791" w:rsidRDefault="00110791" w:rsidP="00110791">
            <w:pPr>
              <w:tabs>
                <w:tab w:val="left" w:pos="2700"/>
              </w:tabs>
            </w:pPr>
          </w:p>
          <w:p w14:paraId="34EDC3C8" w14:textId="77777777" w:rsidR="00C61746" w:rsidRPr="0084778C" w:rsidRDefault="00C61746" w:rsidP="00C61746">
            <w:pPr>
              <w:tabs>
                <w:tab w:val="left" w:pos="2700"/>
              </w:tabs>
              <w:rPr>
                <w:sz w:val="18"/>
                <w:szCs w:val="18"/>
              </w:rPr>
            </w:pPr>
            <w:r w:rsidRPr="0084778C">
              <w:rPr>
                <w:b/>
                <w:bCs/>
                <w:color w:val="231F20"/>
                <w:sz w:val="18"/>
                <w:szCs w:val="18"/>
              </w:rPr>
              <w:t>Name</w:t>
            </w:r>
            <w:r w:rsidRPr="0084778C">
              <w:rPr>
                <w:color w:val="231F20"/>
                <w:sz w:val="18"/>
                <w:szCs w:val="18"/>
              </w:rPr>
              <w:t>:</w:t>
            </w:r>
            <w:r w:rsidR="0084778C" w:rsidRPr="0084778C">
              <w:rPr>
                <w:color w:val="231F20"/>
                <w:sz w:val="18"/>
                <w:szCs w:val="18"/>
              </w:rPr>
              <w:t xml:space="preserve">  </w:t>
            </w:r>
            <w:r w:rsidR="0084778C" w:rsidRPr="0084778C">
              <w:rPr>
                <w:b/>
                <w:bCs/>
                <w:sz w:val="18"/>
                <w:szCs w:val="18"/>
                <w:u w:val="single"/>
              </w:rPr>
              <w:t>&lt;&lt;inventorName&gt;&gt;</w:t>
            </w:r>
          </w:p>
          <w:p w14:paraId="207CAFA4" w14:textId="77777777" w:rsidR="00C61746" w:rsidRPr="0084778C" w:rsidRDefault="00C61746" w:rsidP="00C61746">
            <w:pPr>
              <w:tabs>
                <w:tab w:val="left" w:pos="2700"/>
              </w:tabs>
              <w:rPr>
                <w:sz w:val="18"/>
                <w:szCs w:val="18"/>
              </w:rPr>
            </w:pPr>
          </w:p>
          <w:p w14:paraId="6A6AF434" w14:textId="77777777" w:rsidR="00C61746" w:rsidRPr="0084778C" w:rsidRDefault="00C61746" w:rsidP="00C61746">
            <w:pPr>
              <w:tabs>
                <w:tab w:val="left" w:pos="2700"/>
              </w:tabs>
              <w:rPr>
                <w:sz w:val="18"/>
                <w:szCs w:val="18"/>
              </w:rPr>
            </w:pPr>
            <w:r w:rsidRPr="0084778C">
              <w:rPr>
                <w:color w:val="231F20"/>
                <w:sz w:val="18"/>
                <w:szCs w:val="18"/>
              </w:rPr>
              <w:t>Residence:</w:t>
            </w:r>
            <w:r w:rsidR="0084778C" w:rsidRPr="0084778C">
              <w:rPr>
                <w:color w:val="231F20"/>
                <w:sz w:val="18"/>
                <w:szCs w:val="18"/>
              </w:rPr>
              <w:t xml:space="preserve">  </w:t>
            </w:r>
            <w:r w:rsidR="0084778C" w:rsidRPr="0084778C">
              <w:rPr>
                <w:bCs/>
                <w:sz w:val="18"/>
                <w:szCs w:val="18"/>
              </w:rPr>
              <w:t>&lt;&lt;inventorCityState&gt;&gt;</w:t>
            </w:r>
            <w:r w:rsidR="0084778C" w:rsidRPr="0084778C">
              <w:rPr>
                <w:sz w:val="18"/>
                <w:szCs w:val="18"/>
              </w:rPr>
              <w:t>&lt;&lt;inventorCountry&gt;&gt;</w:t>
            </w:r>
          </w:p>
          <w:p w14:paraId="24274FA0" w14:textId="77777777" w:rsidR="00C61746" w:rsidRPr="0084778C" w:rsidRDefault="00C61746" w:rsidP="00C61746">
            <w:pPr>
              <w:tabs>
                <w:tab w:val="left" w:pos="2700"/>
              </w:tabs>
              <w:rPr>
                <w:sz w:val="18"/>
                <w:szCs w:val="18"/>
              </w:rPr>
            </w:pPr>
            <w:r w:rsidRPr="0084778C">
              <w:rPr>
                <w:color w:val="231F20"/>
                <w:sz w:val="18"/>
                <w:szCs w:val="18"/>
              </w:rPr>
              <w:t>(city and either US state, if applicable, or country)</w:t>
            </w:r>
          </w:p>
          <w:p w14:paraId="132673B6" w14:textId="77777777" w:rsidR="00C61746" w:rsidRPr="0084778C" w:rsidRDefault="00C61746" w:rsidP="00C61746">
            <w:pPr>
              <w:tabs>
                <w:tab w:val="left" w:pos="2700"/>
              </w:tabs>
              <w:rPr>
                <w:sz w:val="18"/>
                <w:szCs w:val="18"/>
              </w:rPr>
            </w:pPr>
          </w:p>
          <w:p w14:paraId="4531C4A4" w14:textId="77777777" w:rsidR="00C61746" w:rsidRPr="0084778C" w:rsidRDefault="00C61746" w:rsidP="00C61746">
            <w:pPr>
              <w:tabs>
                <w:tab w:val="left" w:pos="2700"/>
              </w:tabs>
              <w:rPr>
                <w:sz w:val="18"/>
                <w:szCs w:val="18"/>
              </w:rPr>
            </w:pPr>
            <w:r w:rsidRPr="0084778C">
              <w:rPr>
                <w:color w:val="231F20"/>
                <w:sz w:val="18"/>
                <w:szCs w:val="18"/>
              </w:rPr>
              <w:t>Mailing Address:</w:t>
            </w:r>
            <w:r w:rsidR="0084778C" w:rsidRPr="0084778C">
              <w:rPr>
                <w:color w:val="231F20"/>
                <w:sz w:val="18"/>
                <w:szCs w:val="18"/>
              </w:rPr>
              <w:t xml:space="preserve">  </w:t>
            </w:r>
            <w:r w:rsidR="0084778C" w:rsidRPr="0084778C">
              <w:rPr>
                <w:noProof/>
                <w:sz w:val="18"/>
                <w:szCs w:val="18"/>
              </w:rPr>
              <w:t xml:space="preserve">&lt;&lt;inventorAddress1&gt;&gt; &lt;&lt;inventorAddress2&gt;&gt;, </w:t>
            </w:r>
            <w:r w:rsidR="0084778C" w:rsidRPr="0084778C">
              <w:rPr>
                <w:sz w:val="18"/>
                <w:szCs w:val="18"/>
              </w:rPr>
              <w:t>&lt;&lt;inventorCSZ&gt;&gt;, &lt;&lt;inventorCountry&gt;&gt;</w:t>
            </w:r>
          </w:p>
          <w:p w14:paraId="215191E9" w14:textId="77777777" w:rsidR="00C61746" w:rsidRPr="0084778C" w:rsidRDefault="00C61746" w:rsidP="00C61746">
            <w:pPr>
              <w:tabs>
                <w:tab w:val="left" w:pos="2700"/>
              </w:tabs>
              <w:rPr>
                <w:sz w:val="18"/>
                <w:szCs w:val="18"/>
              </w:rPr>
            </w:pPr>
          </w:p>
          <w:p w14:paraId="51575250" w14:textId="77777777" w:rsidR="00C61746" w:rsidRDefault="00C61746" w:rsidP="00C61746">
            <w:pPr>
              <w:tabs>
                <w:tab w:val="left" w:pos="2700"/>
              </w:tabs>
              <w:rPr>
                <w:sz w:val="18"/>
                <w:szCs w:val="18"/>
              </w:rPr>
            </w:pPr>
          </w:p>
          <w:p w14:paraId="1DFDA985" w14:textId="77777777" w:rsidR="0003504D" w:rsidRPr="0084778C" w:rsidRDefault="0003504D" w:rsidP="00C61746">
            <w:pPr>
              <w:tabs>
                <w:tab w:val="left" w:pos="2700"/>
              </w:tabs>
              <w:rPr>
                <w:sz w:val="18"/>
                <w:szCs w:val="18"/>
              </w:rPr>
            </w:pPr>
          </w:p>
          <w:p w14:paraId="275D20B8" w14:textId="77777777" w:rsidR="0003504D" w:rsidRPr="0084778C" w:rsidRDefault="0003504D" w:rsidP="0003504D">
            <w:pPr>
              <w:tabs>
                <w:tab w:val="left" w:pos="5742"/>
              </w:tabs>
              <w:rPr>
                <w:sz w:val="18"/>
                <w:szCs w:val="18"/>
              </w:rPr>
            </w:pPr>
            <w:r w:rsidRPr="0084778C">
              <w:rPr>
                <w:color w:val="231F20"/>
                <w:sz w:val="18"/>
                <w:szCs w:val="18"/>
              </w:rPr>
              <w:t>Inventor’s Signature:</w:t>
            </w:r>
            <w:r>
              <w:rPr>
                <w:color w:val="231F20"/>
                <w:sz w:val="18"/>
                <w:szCs w:val="18"/>
              </w:rPr>
              <w:t xml:space="preserve">  ___________________________________________</w:t>
            </w:r>
            <w:r w:rsidRPr="0084778C">
              <w:rPr>
                <w:color w:val="231F20"/>
                <w:sz w:val="18"/>
                <w:szCs w:val="18"/>
              </w:rPr>
              <w:tab/>
              <w:t>Date:</w:t>
            </w:r>
            <w:r>
              <w:rPr>
                <w:color w:val="231F20"/>
                <w:sz w:val="18"/>
                <w:szCs w:val="18"/>
              </w:rPr>
              <w:t xml:space="preserve">  ___________________________________</w:t>
            </w:r>
          </w:p>
          <w:p w14:paraId="3ABCFEAC" w14:textId="77777777" w:rsidR="0003504D" w:rsidRDefault="0003504D" w:rsidP="0003504D">
            <w:pPr>
              <w:tabs>
                <w:tab w:val="left" w:pos="2700"/>
              </w:tabs>
              <w:rPr>
                <w:color w:val="231F20"/>
                <w:sz w:val="18"/>
                <w:szCs w:val="18"/>
              </w:rPr>
            </w:pPr>
            <w:r w:rsidRPr="0084778C">
              <w:rPr>
                <w:color w:val="231F20"/>
                <w:sz w:val="18"/>
                <w:szCs w:val="18"/>
              </w:rPr>
              <w:t>(The signature must be that of the inventor, not that of the agent)</w:t>
            </w:r>
          </w:p>
          <w:p w14:paraId="7F82DF6D" w14:textId="77777777" w:rsidR="009609CE" w:rsidRPr="00C74EF7" w:rsidRDefault="00700E42" w:rsidP="009609CE">
            <w:pPr>
              <w:tabs>
                <w:tab w:val="left" w:pos="2700"/>
              </w:tabs>
              <w:rPr>
                <w:sz w:val="18"/>
                <w:szCs w:val="18"/>
              </w:rPr>
            </w:pPr>
            <w:r w:rsidRPr="00C74EF7">
              <w:rPr>
                <w:sz w:val="18"/>
                <w:szCs w:val="18"/>
              </w:rPr>
              <w:t>&lt;&lt;Inventor2PCTdeclaration&gt;&gt;</w:t>
            </w:r>
          </w:p>
        </w:tc>
      </w:tr>
      <w:bookmarkStart w:id="0" w:name="Check2"/>
      <w:tr w:rsidR="00C61746" w14:paraId="22AE804F" w14:textId="77777777" w:rsidTr="00AF4352">
        <w:trPr>
          <w:trHeight w:val="231"/>
        </w:trPr>
        <w:tc>
          <w:tcPr>
            <w:tcW w:w="10530" w:type="dxa"/>
            <w:tcBorders>
              <w:top w:val="single" w:sz="4" w:space="0" w:color="000000"/>
              <w:left w:val="single" w:sz="4" w:space="0" w:color="000000"/>
              <w:bottom w:val="single" w:sz="4" w:space="0" w:color="000000"/>
              <w:right w:val="single" w:sz="4" w:space="0" w:color="000000"/>
            </w:tcBorders>
          </w:tcPr>
          <w:p w14:paraId="6D459D40" w14:textId="77777777" w:rsidR="00C61746" w:rsidRDefault="00700E42" w:rsidP="007650BD">
            <w:pPr>
              <w:tabs>
                <w:tab w:val="left" w:pos="2700"/>
              </w:tabs>
            </w:pPr>
            <w:r>
              <w:rPr>
                <w:sz w:val="18"/>
                <w:szCs w:val="18"/>
                <w:lang w:bidi="ar-SA"/>
              </w:rPr>
              <w:fldChar w:fldCharType="begin">
                <w:ffData>
                  <w:name w:val="Check2"/>
                  <w:enabled/>
                  <w:calcOnExit w:val="0"/>
                  <w:checkBox>
                    <w:sizeAuto/>
                    <w:default w:val="0"/>
                  </w:checkBox>
                </w:ffData>
              </w:fldChar>
            </w:r>
            <w:r>
              <w:rPr>
                <w:sz w:val="18"/>
                <w:szCs w:val="18"/>
                <w:lang w:bidi="ar-SA"/>
              </w:rPr>
              <w:instrText xml:space="preserve"> FORMCHECKBOX </w:instrText>
            </w:r>
            <w:r>
              <w:rPr>
                <w:sz w:val="18"/>
                <w:szCs w:val="18"/>
                <w:lang w:bidi="ar-SA"/>
              </w:rPr>
            </w:r>
            <w:r>
              <w:rPr>
                <w:sz w:val="18"/>
                <w:szCs w:val="18"/>
                <w:lang w:bidi="ar-SA"/>
              </w:rPr>
              <w:fldChar w:fldCharType="end"/>
            </w:r>
            <w:bookmarkEnd w:id="0"/>
            <w:r w:rsidR="00C61746">
              <w:t xml:space="preserve"> </w:t>
            </w:r>
            <w:r w:rsidR="00C61746">
              <w:rPr>
                <w:color w:val="231F20"/>
                <w:sz w:val="18"/>
                <w:szCs w:val="18"/>
              </w:rPr>
              <w:t>This declaration is continued on the following sheet, “Continuation of Box No. VIII (iv)”.</w:t>
            </w:r>
          </w:p>
        </w:tc>
      </w:tr>
    </w:tbl>
    <w:p w14:paraId="1B7D2B72" w14:textId="77777777" w:rsidR="00503F79" w:rsidRPr="00503F79" w:rsidRDefault="00503F79" w:rsidP="00D207D2">
      <w:pPr>
        <w:rPr>
          <w:sz w:val="20"/>
        </w:rPr>
      </w:pPr>
    </w:p>
    <w:sectPr w:rsidR="00503F79" w:rsidRPr="00503F79" w:rsidSect="00E434D8">
      <w:headerReference w:type="even" r:id="rId6"/>
      <w:headerReference w:type="default" r:id="rId7"/>
      <w:footerReference w:type="even" r:id="rId8"/>
      <w:footerReference w:type="default" r:id="rId9"/>
      <w:headerReference w:type="first" r:id="rId10"/>
      <w:footerReference w:type="first" r:id="rId11"/>
      <w:type w:val="continuous"/>
      <w:pgSz w:w="11906" w:h="16838" w:code="9"/>
      <w:pgMar w:top="576" w:right="1440" w:bottom="720" w:left="1440" w:header="720" w:footer="4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97721" w14:textId="77777777" w:rsidR="001958AB" w:rsidRDefault="001958AB" w:rsidP="00BD6977">
      <w:r>
        <w:separator/>
      </w:r>
    </w:p>
  </w:endnote>
  <w:endnote w:type="continuationSeparator" w:id="0">
    <w:p w14:paraId="2C0B8FB3" w14:textId="77777777" w:rsidR="001958AB" w:rsidRDefault="001958AB" w:rsidP="00BD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6166" w14:textId="77777777" w:rsidR="00F948F7" w:rsidRDefault="00F94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C4674" w14:textId="77777777" w:rsidR="004B4647" w:rsidRPr="00F948F7" w:rsidRDefault="004B4647" w:rsidP="004B4647">
    <w:pPr>
      <w:tabs>
        <w:tab w:val="left" w:pos="2700"/>
      </w:tabs>
      <w:ind w:left="-720"/>
      <w:rPr>
        <w:color w:val="231F20"/>
        <w:sz w:val="18"/>
        <w:szCs w:val="18"/>
      </w:rPr>
    </w:pPr>
    <w:r w:rsidRPr="00F948F7">
      <w:rPr>
        <w:color w:val="231F20"/>
        <w:sz w:val="18"/>
        <w:szCs w:val="18"/>
      </w:rPr>
      <w:t>Modified Form PCT/RO/101 (declaration sheet (iv)) (16 September 2012)</w:t>
    </w:r>
  </w:p>
  <w:p w14:paraId="4737AC3A" w14:textId="77777777" w:rsidR="00503F79" w:rsidRPr="00F948F7" w:rsidRDefault="00144F97" w:rsidP="004B4647">
    <w:pPr>
      <w:tabs>
        <w:tab w:val="left" w:pos="2700"/>
      </w:tabs>
      <w:ind w:left="-720"/>
      <w:rPr>
        <w:sz w:val="18"/>
        <w:szCs w:val="18"/>
      </w:rPr>
    </w:pPr>
    <w:r>
      <w:rPr>
        <w:color w:val="231F20"/>
        <w:sz w:val="18"/>
        <w:szCs w:val="18"/>
      </w:rPr>
      <w:t xml:space="preserve">Title: </w:t>
    </w:r>
    <w:r w:rsidR="00503F79" w:rsidRPr="00F948F7">
      <w:rPr>
        <w:color w:val="231F20"/>
        <w:sz w:val="18"/>
        <w:szCs w:val="18"/>
      </w:rPr>
      <w:t>&lt;&lt;title&gt;&gt;</w:t>
    </w:r>
  </w:p>
  <w:p w14:paraId="3DD70FFA" w14:textId="77777777" w:rsidR="009E4074" w:rsidRPr="00F948F7" w:rsidRDefault="009E4074" w:rsidP="00824F1D">
    <w:pPr>
      <w:pStyle w:val="Footer"/>
      <w:tabs>
        <w:tab w:val="clear" w:pos="9360"/>
        <w:tab w:val="right" w:pos="9000"/>
      </w:tabs>
      <w:ind w:left="-720"/>
      <w:jc w:val="center"/>
      <w:rPr>
        <w:sz w:val="18"/>
        <w:szCs w:val="18"/>
      </w:rPr>
    </w:pPr>
    <w:r w:rsidRPr="00F948F7">
      <w:rPr>
        <w:sz w:val="18"/>
        <w:szCs w:val="18"/>
      </w:rPr>
      <w:tab/>
      <w:t xml:space="preserve">Page </w:t>
    </w:r>
    <w:r w:rsidRPr="00F948F7">
      <w:rPr>
        <w:sz w:val="18"/>
        <w:szCs w:val="18"/>
      </w:rPr>
      <w:fldChar w:fldCharType="begin"/>
    </w:r>
    <w:r w:rsidRPr="00F948F7">
      <w:rPr>
        <w:sz w:val="18"/>
        <w:szCs w:val="18"/>
      </w:rPr>
      <w:instrText xml:space="preserve"> PAGE  \* Arabic  \* MERGEFORMAT </w:instrText>
    </w:r>
    <w:r w:rsidRPr="00F948F7">
      <w:rPr>
        <w:sz w:val="18"/>
        <w:szCs w:val="18"/>
      </w:rPr>
      <w:fldChar w:fldCharType="separate"/>
    </w:r>
    <w:r w:rsidR="00C74EF7" w:rsidRPr="00F948F7">
      <w:rPr>
        <w:noProof/>
        <w:sz w:val="18"/>
        <w:szCs w:val="18"/>
      </w:rPr>
      <w:t>1</w:t>
    </w:r>
    <w:r w:rsidRPr="00F948F7">
      <w:rPr>
        <w:sz w:val="18"/>
        <w:szCs w:val="18"/>
      </w:rPr>
      <w:fldChar w:fldCharType="end"/>
    </w:r>
    <w:r w:rsidRPr="00F948F7">
      <w:rPr>
        <w:sz w:val="18"/>
        <w:szCs w:val="18"/>
      </w:rPr>
      <w:t xml:space="preserve"> </w:t>
    </w:r>
    <w:r w:rsidRPr="00F948F7">
      <w:rPr>
        <w:sz w:val="18"/>
        <w:szCs w:val="18"/>
      </w:rPr>
      <w:tab/>
      <w:t>Attorney Docket No.&lt;&lt;matterNo&gt;&gt;</w:t>
    </w:r>
  </w:p>
  <w:p w14:paraId="7E8CBAAA" w14:textId="77777777" w:rsidR="009E4074" w:rsidRPr="00F948F7" w:rsidRDefault="009E4074" w:rsidP="00F948F7">
    <w:pPr>
      <w:pStyle w:val="Footer"/>
      <w:tabs>
        <w:tab w:val="clear" w:pos="9360"/>
        <w:tab w:val="right" w:pos="9090"/>
      </w:tabs>
      <w:rPr>
        <w:sz w:val="18"/>
        <w:szCs w:val="18"/>
      </w:rPr>
    </w:pPr>
    <w:r w:rsidRPr="00F948F7">
      <w:rPr>
        <w:sz w:val="18"/>
        <w:szCs w:val="18"/>
      </w:rPr>
      <w:tab/>
    </w:r>
    <w:r w:rsidRPr="00F948F7">
      <w:rPr>
        <w:sz w:val="18"/>
        <w:szCs w:val="18"/>
      </w:rPr>
      <w:tab/>
      <w:t>&lt;&lt;clientRefText&gt;&gt;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3CA0A" w14:textId="77777777" w:rsidR="00F948F7" w:rsidRDefault="00F94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8789A" w14:textId="77777777" w:rsidR="001958AB" w:rsidRDefault="001958AB" w:rsidP="00BD6977">
      <w:r>
        <w:separator/>
      </w:r>
    </w:p>
  </w:footnote>
  <w:footnote w:type="continuationSeparator" w:id="0">
    <w:p w14:paraId="4703B082" w14:textId="77777777" w:rsidR="001958AB" w:rsidRDefault="001958AB" w:rsidP="00BD6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4823" w14:textId="77777777" w:rsidR="00F948F7" w:rsidRDefault="00F948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618A" w14:textId="77777777" w:rsidR="00F948F7" w:rsidRDefault="00F948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34ED6" w14:textId="77777777" w:rsidR="00F948F7" w:rsidRDefault="00F948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3C6A"/>
    <w:rsid w:val="000133AB"/>
    <w:rsid w:val="0003504D"/>
    <w:rsid w:val="00037861"/>
    <w:rsid w:val="000430AB"/>
    <w:rsid w:val="00060EC8"/>
    <w:rsid w:val="000A1090"/>
    <w:rsid w:val="000B5972"/>
    <w:rsid w:val="000D761E"/>
    <w:rsid w:val="000E174F"/>
    <w:rsid w:val="00100096"/>
    <w:rsid w:val="0010145C"/>
    <w:rsid w:val="00110791"/>
    <w:rsid w:val="00111B87"/>
    <w:rsid w:val="00111DC5"/>
    <w:rsid w:val="00126381"/>
    <w:rsid w:val="00144F97"/>
    <w:rsid w:val="001958AB"/>
    <w:rsid w:val="00200BDE"/>
    <w:rsid w:val="002149AE"/>
    <w:rsid w:val="00231785"/>
    <w:rsid w:val="00233462"/>
    <w:rsid w:val="00234054"/>
    <w:rsid w:val="00255D31"/>
    <w:rsid w:val="002B0C89"/>
    <w:rsid w:val="002C0F4E"/>
    <w:rsid w:val="002F3EC3"/>
    <w:rsid w:val="003209C2"/>
    <w:rsid w:val="00332B74"/>
    <w:rsid w:val="0034335F"/>
    <w:rsid w:val="0035227E"/>
    <w:rsid w:val="00371230"/>
    <w:rsid w:val="00374C74"/>
    <w:rsid w:val="0039656E"/>
    <w:rsid w:val="00411C9E"/>
    <w:rsid w:val="00421A05"/>
    <w:rsid w:val="00435E21"/>
    <w:rsid w:val="00436DE2"/>
    <w:rsid w:val="00437785"/>
    <w:rsid w:val="00476C9E"/>
    <w:rsid w:val="0049409C"/>
    <w:rsid w:val="004B4647"/>
    <w:rsid w:val="004C08BB"/>
    <w:rsid w:val="00503F79"/>
    <w:rsid w:val="005148FE"/>
    <w:rsid w:val="00563132"/>
    <w:rsid w:val="00567124"/>
    <w:rsid w:val="005C58DB"/>
    <w:rsid w:val="005D70AE"/>
    <w:rsid w:val="00643C6A"/>
    <w:rsid w:val="00664783"/>
    <w:rsid w:val="00691EAC"/>
    <w:rsid w:val="006A1F1F"/>
    <w:rsid w:val="006D2DD1"/>
    <w:rsid w:val="006E6DDA"/>
    <w:rsid w:val="00700E42"/>
    <w:rsid w:val="00736867"/>
    <w:rsid w:val="007650BD"/>
    <w:rsid w:val="007A4BBC"/>
    <w:rsid w:val="007D199D"/>
    <w:rsid w:val="00810333"/>
    <w:rsid w:val="00824F1D"/>
    <w:rsid w:val="00831E5A"/>
    <w:rsid w:val="0084778C"/>
    <w:rsid w:val="0086562B"/>
    <w:rsid w:val="00866EF4"/>
    <w:rsid w:val="008B2001"/>
    <w:rsid w:val="008B252B"/>
    <w:rsid w:val="008D0B3C"/>
    <w:rsid w:val="008E567D"/>
    <w:rsid w:val="0090549D"/>
    <w:rsid w:val="009609CE"/>
    <w:rsid w:val="009844F5"/>
    <w:rsid w:val="009E4074"/>
    <w:rsid w:val="009F5361"/>
    <w:rsid w:val="00A430D0"/>
    <w:rsid w:val="00A94CD4"/>
    <w:rsid w:val="00AA769F"/>
    <w:rsid w:val="00AB0F90"/>
    <w:rsid w:val="00AD7AAD"/>
    <w:rsid w:val="00AF4352"/>
    <w:rsid w:val="00B951B8"/>
    <w:rsid w:val="00BB4323"/>
    <w:rsid w:val="00BC7351"/>
    <w:rsid w:val="00BD6977"/>
    <w:rsid w:val="00BF6582"/>
    <w:rsid w:val="00BF7275"/>
    <w:rsid w:val="00C61746"/>
    <w:rsid w:val="00C621DD"/>
    <w:rsid w:val="00C74EF7"/>
    <w:rsid w:val="00CB0523"/>
    <w:rsid w:val="00CC3AE6"/>
    <w:rsid w:val="00CD7C12"/>
    <w:rsid w:val="00CE306E"/>
    <w:rsid w:val="00D207D2"/>
    <w:rsid w:val="00D304AB"/>
    <w:rsid w:val="00D34DA9"/>
    <w:rsid w:val="00D56A6E"/>
    <w:rsid w:val="00DE2F84"/>
    <w:rsid w:val="00E043D7"/>
    <w:rsid w:val="00E434D8"/>
    <w:rsid w:val="00E6479E"/>
    <w:rsid w:val="00E73B04"/>
    <w:rsid w:val="00F05A8A"/>
    <w:rsid w:val="00F948F7"/>
    <w:rsid w:val="00FA2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E4C7F7C"/>
  <w15:chartTrackingRefBased/>
  <w15:docId w15:val="{C7C6E81C-B15C-4181-B562-D65DD330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link w:val="HeaderChar"/>
    <w:rsid w:val="00BD6977"/>
    <w:pPr>
      <w:tabs>
        <w:tab w:val="center" w:pos="4680"/>
        <w:tab w:val="right" w:pos="9360"/>
      </w:tabs>
    </w:pPr>
  </w:style>
  <w:style w:type="character" w:customStyle="1" w:styleId="HeaderChar">
    <w:name w:val="Header Char"/>
    <w:link w:val="Header"/>
    <w:rsid w:val="00BD6977"/>
    <w:rPr>
      <w:sz w:val="24"/>
      <w:szCs w:val="24"/>
    </w:rPr>
  </w:style>
  <w:style w:type="paragraph" w:styleId="Footer">
    <w:name w:val="footer"/>
    <w:basedOn w:val="Normal"/>
    <w:link w:val="FooterChar"/>
    <w:rsid w:val="00BD6977"/>
    <w:pPr>
      <w:tabs>
        <w:tab w:val="center" w:pos="4680"/>
        <w:tab w:val="right" w:pos="9360"/>
      </w:tabs>
    </w:pPr>
  </w:style>
  <w:style w:type="character" w:customStyle="1" w:styleId="FooterChar">
    <w:name w:val="Footer Char"/>
    <w:link w:val="Footer"/>
    <w:rsid w:val="00BD6977"/>
    <w:rPr>
      <w:sz w:val="24"/>
      <w:szCs w:val="24"/>
    </w:rPr>
  </w:style>
  <w:style w:type="character" w:styleId="CommentReference">
    <w:name w:val="annotation reference"/>
    <w:rsid w:val="00332B74"/>
    <w:rPr>
      <w:sz w:val="16"/>
      <w:szCs w:val="16"/>
    </w:rPr>
  </w:style>
  <w:style w:type="paragraph" w:styleId="CommentText">
    <w:name w:val="annotation text"/>
    <w:basedOn w:val="Normal"/>
    <w:link w:val="CommentTextChar"/>
    <w:rsid w:val="00332B74"/>
    <w:rPr>
      <w:sz w:val="20"/>
      <w:szCs w:val="20"/>
    </w:rPr>
  </w:style>
  <w:style w:type="character" w:customStyle="1" w:styleId="CommentTextChar">
    <w:name w:val="Comment Text Char"/>
    <w:basedOn w:val="DefaultParagraphFont"/>
    <w:link w:val="CommentText"/>
    <w:rsid w:val="00332B74"/>
  </w:style>
  <w:style w:type="paragraph" w:styleId="CommentSubject">
    <w:name w:val="annotation subject"/>
    <w:basedOn w:val="CommentText"/>
    <w:next w:val="CommentText"/>
    <w:link w:val="CommentSubjectChar"/>
    <w:rsid w:val="00332B74"/>
    <w:rPr>
      <w:b/>
      <w:bCs/>
    </w:rPr>
  </w:style>
  <w:style w:type="character" w:customStyle="1" w:styleId="CommentSubjectChar">
    <w:name w:val="Comment Subject Char"/>
    <w:link w:val="CommentSubject"/>
    <w:rsid w:val="00332B74"/>
    <w:rPr>
      <w:b/>
      <w:bCs/>
    </w:rPr>
  </w:style>
  <w:style w:type="paragraph" w:styleId="BalloonText">
    <w:name w:val="Balloon Text"/>
    <w:basedOn w:val="Normal"/>
    <w:link w:val="BalloonTextChar"/>
    <w:rsid w:val="00332B74"/>
    <w:rPr>
      <w:rFonts w:ascii="Tahoma" w:hAnsi="Tahoma" w:cs="Tahoma"/>
      <w:sz w:val="16"/>
      <w:szCs w:val="16"/>
    </w:rPr>
  </w:style>
  <w:style w:type="character" w:customStyle="1" w:styleId="BalloonTextChar">
    <w:name w:val="Balloon Text Char"/>
    <w:link w:val="BalloonText"/>
    <w:rsid w:val="00332B74"/>
    <w:rPr>
      <w:rFonts w:ascii="Tahoma" w:hAnsi="Tahoma" w:cs="Tahoma"/>
      <w:sz w:val="16"/>
      <w:szCs w:val="16"/>
    </w:rPr>
  </w:style>
  <w:style w:type="table" w:styleId="TableGrid">
    <w:name w:val="Table Grid"/>
    <w:basedOn w:val="TableNormal"/>
    <w:rsid w:val="00C621D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07673">
      <w:bodyDiv w:val="1"/>
      <w:marLeft w:val="0"/>
      <w:marRight w:val="0"/>
      <w:marTop w:val="0"/>
      <w:marBottom w:val="0"/>
      <w:divBdr>
        <w:top w:val="none" w:sz="0" w:space="0" w:color="auto"/>
        <w:left w:val="none" w:sz="0" w:space="0" w:color="auto"/>
        <w:bottom w:val="none" w:sz="0" w:space="0" w:color="auto"/>
        <w:right w:val="none" w:sz="0" w:space="0" w:color="auto"/>
      </w:divBdr>
    </w:div>
    <w:div w:id="584998766">
      <w:bodyDiv w:val="1"/>
      <w:marLeft w:val="0"/>
      <w:marRight w:val="0"/>
      <w:marTop w:val="0"/>
      <w:marBottom w:val="0"/>
      <w:divBdr>
        <w:top w:val="none" w:sz="0" w:space="0" w:color="auto"/>
        <w:left w:val="none" w:sz="0" w:space="0" w:color="auto"/>
        <w:bottom w:val="none" w:sz="0" w:space="0" w:color="auto"/>
        <w:right w:val="none" w:sz="0" w:space="0" w:color="auto"/>
      </w:divBdr>
    </w:div>
    <w:div w:id="1635594854">
      <w:bodyDiv w:val="1"/>
      <w:marLeft w:val="0"/>
      <w:marRight w:val="0"/>
      <w:marTop w:val="0"/>
      <w:marBottom w:val="0"/>
      <w:divBdr>
        <w:top w:val="none" w:sz="0" w:space="0" w:color="auto"/>
        <w:left w:val="none" w:sz="0" w:space="0" w:color="auto"/>
        <w:bottom w:val="none" w:sz="0" w:space="0" w:color="auto"/>
        <w:right w:val="none" w:sz="0" w:space="0" w:color="auto"/>
      </w:divBdr>
    </w:div>
    <w:div w:id="1689599156">
      <w:bodyDiv w:val="1"/>
      <w:marLeft w:val="0"/>
      <w:marRight w:val="0"/>
      <w:marTop w:val="0"/>
      <w:marBottom w:val="0"/>
      <w:divBdr>
        <w:top w:val="none" w:sz="0" w:space="0" w:color="auto"/>
        <w:left w:val="none" w:sz="0" w:space="0" w:color="auto"/>
        <w:bottom w:val="none" w:sz="0" w:space="0" w:color="auto"/>
        <w:right w:val="none" w:sz="0" w:space="0" w:color="auto"/>
      </w:divBdr>
    </w:div>
    <w:div w:id="178789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PCTDeclaration.dot</Template>
  <TotalTime>0</TotalTime>
  <Pages>1</Pages>
  <Words>263</Words>
  <Characters>1503</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PCTDeclaration.dot</vt:lpstr>
    </vt:vector>
  </TitlesOfParts>
  <Company>SLWK</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PCTDeclaration.dot</dc:title>
  <dc:subject/>
  <dc:creator>Lynnea Fedyk</dc:creator>
  <cp:keywords/>
  <cp:lastModifiedBy>Jacob Burns</cp:lastModifiedBy>
  <cp:revision>2</cp:revision>
  <cp:lastPrinted>2010-08-04T17:50:00Z</cp:lastPrinted>
  <dcterms:created xsi:type="dcterms:W3CDTF">2024-06-03T23:48:00Z</dcterms:created>
  <dcterms:modified xsi:type="dcterms:W3CDTF">2024-06-03T23:48:00Z</dcterms:modified>
</cp:coreProperties>
</file>