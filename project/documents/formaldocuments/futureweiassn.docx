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02114" w14:textId="77777777" w:rsidR="00A00BAC" w:rsidRPr="00F00B49" w:rsidRDefault="00BA46E6" w:rsidP="000F35A7">
      <w:pPr>
        <w:rPr>
          <w:sz w:val="24"/>
        </w:rPr>
      </w:pPr>
      <w:r>
        <w:rPr>
          <w:noProof/>
          <w:sz w:val="24"/>
          <w:lang w:eastAsia="en-US"/>
        </w:rPr>
        <mc:AlternateContent>
          <mc:Choice Requires="wps">
            <w:drawing>
              <wp:anchor distT="0" distB="0" distL="114300" distR="114300" simplePos="0" relativeHeight="251657728" behindDoc="0" locked="1" layoutInCell="1" allowOverlap="1" wp14:anchorId="6EB29240" wp14:editId="53A19B4F">
                <wp:simplePos x="0" y="0"/>
                <wp:positionH relativeFrom="column">
                  <wp:posOffset>0</wp:posOffset>
                </wp:positionH>
                <wp:positionV relativeFrom="paragraph">
                  <wp:posOffset>0</wp:posOffset>
                </wp:positionV>
                <wp:extent cx="635" cy="635"/>
                <wp:effectExtent l="9525" t="9525" r="8890" b="8890"/>
                <wp:wrapNone/>
                <wp:docPr id="1" name="DtsShapeName" descr="EURD91G3C4@55BC083G@240D71@B@346086G&lt;j8::B1V62620,9P05QBIHO@]G62620!!!11111111110G2B@08011@rrhfoldou!ng!Q`udou!@qqmhb`uhno/enb!!!!!!!!!!!!!!!!!!!!!!!!!!!!!!!!!!!!!!!!!!!!!!!!!!!!!!!!!!!!!!!!!!!!!!!!!!!!!!!!!!!!!!!!!!!!!!!!!!!!!!!!!!!!!!!!!!!!!!!!!!!!!!!!!!!!!!!!!!!!!!!!!!!!!!!!!!!!!!!!!!!!!!!!!!!!!!!!!!!!!!!!!!!!!!!!!!!!!!!!!!!!!!!!!!!!!!!!!!!!!!!!!!!!!!!!!!!!!!!!!!!!!!!!!!!!!!!!!!!!!!!!!!!!!!!!!!!!!!!!!!!!!!!!!!!!!!!!!!!!!!!!!!!!!!!!!!!!!!!!!!!!!!!!!!!!!!!!!!!!!!!!!!!!!!!!!!!!!!!!!!!!!!!!!!!!!!!!!!!!!!!!!!!!!!!!!!!!!!!!!!!!!!!!!!!!!!!!!!!!!!!!!!!!!!!!!!!!!!!!!!!!!!!!!!!!!!!!!!!!!!!!!!!!!!!!!!!!!!!!!!!!!!!!!!!!!!!!!!!!!!!!!!!!!!!!!!!!!!!!!!!!!!!!!!!!!!!!!!!!!!!!!!!!!!!!!!!!!!!!!!!!!!!!!!!!!!!!!!!!!!!!!!!!!!!!!!!!!!!!!!!!!!!!!!!!!!!!!!!!!!!!!!!!!!!!!!!!!!!!!!!!!!!!!!!!!!!!!!!!!!!!!!!!!!!!!!!!!!!!!!!!!!!!!!!!!!!!!!!!!!!!!!!!!!!!!!!!!!!!!!!!!!!!!!!!!!!!!!!!!!!!!!!!!!!!!!!!!!!!!!!!!!!!!!!!!!!!!!!!!!!!!!!!!!!!!!!!!!!!!!!!!!!!!!!!!!!!!!!!!!!!!!!!!!!!!!!!!!!!!!!!!!!!!!!!!!!!!!!!!!!!!!!!!!!!!!!!!!!!!!!!!!!!!!!!!!!!!!!!!!!!!!!!!!!!!!!!!!!!!!!!!!!!!!!!!!!!!!!!!!!!!!!!!!!!!!!!!!!!!!!!!!!!!!!!!!!!!!!!!!!!!!!!!!!!!!!!!!!!!!!!!!!!!!!!!!!!!!!!!!!!!!!!!!!!!!!!!!!!!!!!!!!!!!!!!!!!!!!!!!!!!!!!!!!!!!!!!!!!!!!!!!!!!!!!!!!!!!!!!!!!!!!!!!!!!!!!!!!!!!!!!!!!!!!!!!!!!!!!!!!!!!!!!!!!!!!!!!!!!!!!!!!!!!!!!!!!!!!!!!!!!!!!!!!!!!!!!!!!!!!!!!!!!!!!!!!!!!!!!!!!!!!!!!!!!!!!!!!!!!!!!!!!!!!!!!!!!!!!!!!!!!!!!!!!!!!!!!!!!!!!!!!!!!!!!!!!!!!!!!!!!!!!!!!!!!!!!!!!!!!!!!!!!!!!!!!!!!!!!!!!!!!!!!!!!!!!!!!!!!!!!!!!!!!!!!!!!!!!!!!!!!!!!!!!!!!!!!!!!!!!!!!!!!!!!!!!!!!!!!!!!!!!!!!!!!!!!!!!!!!!!!!!!!!!!!!!!!!!!!!!!!!!!!!!!!!!!!!!!!!!!!!!!!!!!!!!!!!!!!!!!!!!!!!!!!!!!!!!!!!!!!!!!!!!!!!!!!!!!!!!!!!!!!!!!!!!!!!!!!!!!!!!!!!!!!!!!!!!!!!!!!!!!!!!!!!!!!!!!!!!!!!!!!!!!!!!!!!!!!!!!!!!!!!!!!!!!!!!!!!!!!!!!!!!!!!!!!!!!!!!!!!!!!!!!!!!!!!!!!!!!!!!!!!!!!!!!!!!!!!!!!!!!!!!!!!!!!!!!!!!!!!!!!!!!!!!!!!!!!!!!!!!!!!!!!!!!!!!!!!!!!!!!!!!!!!!!!!!!!!!!!!!!!!!!!!!!!!!!!!!!!!!!!!!!!!!!!!!!!!!!!!!!!!!!!!!!!!!!!!!!!!!!!!!!!!!!!!!!!!!!!!!!!!!!!!!!!!!!!!!!!!!!!!!!!!!!!!!!!!!!!!!!!!!!!!!!!!!!!!!!!!!!!!!!!!!!!!!!!!!!!!!!!!!!!!!!!!!!!!!!!!!!!!!!!!!!!!!!!!!!!!!!!!!!!!!!!!!!!!!!!!!!!!!!!!!!!!!!!!!!!!!!!!!!!!!!!!!!!!!!!!!!!!!!!!!!!!!!!!!!!!!!!!!!!!!!!!!!!!!!!!!!!!!!!!!!!!!!!!!!!!!!!!!!!!!!!!!!!!!!!!!!!!!!!!!!!!!!!!!!!!!!!!!!!!!!!!!!!!!!!!!!!!!!!!!!!!!!!!!!!!!!!!!!!!!!!!!!!!!!!!!!!!!!!!!!!!!!!!!!!!!!!!!!!!!!!!!!!!!!!!!!!!!!!!!!!!!!!!!!!!!!!!!!!!!!!!!!!!!!!!!!!!!!!!!!!!!!!!!!!!!!!!!!!!!!!!!!!!!!!!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319 w 21600"/>
                            <a:gd name="T1" fmla="*/ 64 h 21600"/>
                            <a:gd name="T2" fmla="*/ 86 w 21600"/>
                            <a:gd name="T3" fmla="*/ 318 h 21600"/>
                            <a:gd name="T4" fmla="*/ 319 w 21600"/>
                            <a:gd name="T5" fmla="*/ 635 h 21600"/>
                            <a:gd name="T6" fmla="*/ 549 w 21600"/>
                            <a:gd name="T7" fmla="*/ 318 h 21600"/>
                            <a:gd name="T8" fmla="*/ 17694720 60000 65536"/>
                            <a:gd name="T9" fmla="*/ 11796480 60000 65536"/>
                            <a:gd name="T10" fmla="*/ 5898240 60000 65536"/>
                            <a:gd name="T11" fmla="*/ 0 60000 65536"/>
                            <a:gd name="T12" fmla="*/ 5034 w 21600"/>
                            <a:gd name="T13" fmla="*/ 2279 h 21600"/>
                            <a:gd name="T14" fmla="*/ 16566 w 21600"/>
                            <a:gd name="T15" fmla="*/ 13674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B3601" id="DtsShapeName" o:spid="_x0000_s1026" alt="EURD91G3C4@55BC083G@240D71@B@346086G&lt;j8::B1V62620,9P05QBIHO@]G62620!!!11111111110G2B@08011@rrhfoldou!ng!Q`udou!@qqmhb`uhno/enb!!!!!!!!!!!!!!!!!!!!!!!!!!!!!!!!!!!!!!!!!!!!!!!!!!!!!!!!!!!!!!!!!!!!!!!!!!!!!!!!!!!!!!!!!!!!!!!!!!!!!!!!!!!!!!!!!!!!!!!!!!!!!!!!!!!!!!!!!!!!!!!!!!!!!!!!!!!!!!!!!!!!!!!!!!!!!!!!!!!!!!!!!!!!!!!!!!!!!!!!!!!!!!!!!!!!!!!!!!!!!!!!!!!!!!!!!!!!!!!!!!!!!!!!!!!!!!!!!!!!!!!!!!!!!!!!!!!!!!!!!!!!!!!!!!!!!!!!!!!!!!!!!!!!!!!!!!!!!!!!!!!!!!!!!!!!!!!!!!!!!!!!!!!!!!!!!!!!!!!!!!!!!!!!!!!!!!!!!!!!!!!!!!!!!!!!!!!!!!!!!!!!!!!!!!!!!!!!!!!!!!!!!!!!!!!!!!!!!!!!!!!!!!!!!!!!!!!!!!!!!!!!!!!!!!!!!!!!!!!!!!!!!!!!!!!!!!!!!!!!!!!!!!!!!!!!!!!!!!!!!!!!!!!!!!!!!!!!!!!!!!!!!!!!!!!!!!!!!!!!!!!!!!!!!!!!!!!!!!!!!!!!!!!!!!!!!!!!!!!!!!!!!!!!!!!!!!!!!!!!!!!!!!!!!!!!!!!!!!!!!!!!!!!!!!!!!!!!!!!!!!!!!!!!!!!!!!!!!!!!!!!!!!!!!!!!!!!!!!!!!!!!!!!!!!!!!!!!!!!!!!!!!!!!!!!!!!!!!!!!!!!!!!!!!!!!!!!!!!!!!!!!!!!!!!!!!!!!!!!!!!!!!!!!!!!!!!!!!!!!!!!!!!!!!!!!!!!!!!!!!!!!!!!!!!!!!!!!!!!!!!!!!!!!!!!!!!!!!!!!!!!!!!!!!!!!!!!!!!!!!!!!!!!!!!!!!!!!!!!!!!!!!!!!!!!!!!!!!!!!!!!!!!!!!!!!!!!!!!!!!!!!!!!!!!!!!!!!!!!!!!!!!!!!!!!!!!!!!!!!!!!!!!!!!!!!!!!!!!!!!!!!!!!!!!!!!!!!!!!!!!!!!!!!!!!!!!!!!!!!!!!!!!!!!!!!!!!!!!!!!!!!!!!!!!!!!!!!!!!!!!!!!!!!!!!!!!!!!!!!!!!!!!!!!!!!!!!!!!!!!!!!!!!!!!!!!!!!!!!!!!!!!!!!!!!!!!!!!!!!!!!!!!!!!!!!!!!!!!!!!!!!!!!!!!!!!!!!!!!!!!!!!!!!!!!!!!!!!!!!!!!!!!!!!!!!!!!!!!!!!!!!!!!!!!!!!!!!!!!!!!!!!!!!!!!!!!!!!!!!!!!!!!!!!!!!!!!!!!!!!!!!!!!!!!!!!!!!!!!!!!!!!!!!!!!!!!!!!!!!!!!!!!!!!!!!!!!!!!!!!!!!!!!!!!!!!!!!!!!!!!!!!!!!!!!!!!!!!!!!!!!!!!!!!!!!!!!!!!!!!!!!!!!!!!!!!!!!!!!!!!!!!!!!!!!!!!!!!!!!!!!!!!!!!!!!!!!!!!!!!!!!!!!!!!!!!!!!!!!!!!!!!!!!!!!!!!!!!!!!!!!!!!!!!!!!!!!!!!!!!!!!!!!!!!!!!!!!!!!!!!!!!!!!!!!!!!!!!!!!!!!!!!!!!!!!!!!!!!!!!!!!!!!!!!!!!!!!!!!!!!!!!!!!!!!!!!!!!!!!!!!!!!!!!!!!!!!!!!!!!!!!!!!!!!!!!!!!!!!!!!!!!!!!!!!!!!!!!!!!!!!!!!!!!!!!!!!!!!!!!!!!!!!!!!!!!!!!!!!!!!!!!!!!!!!!!!!!!!!!!!!!!!!!!!!!!!!!!!!!!!!!!!!!!!!!!!!!!!!!!!!!!!!!!!!!!!!!!!!!!!!!!!!!!!!!!!!!!!!!!!!!!!!!!!!!!!!!!!!!!!!!!!!!!!!!!!!!!!!!!!!!!!!!!!!!!!!!!!!!!!!!!!!!!!!!!!!!!!!!!!!!!!!!!!!!!!!!!!!!!!!!!!!!!!!!!!!!!!!!!!!!!!!!!!!!!!!!!!!!!!!!!!!!!!!!!!!!!!!!!!!!!!!!!!!!!!!!!!!!!!!!!!!!!!!!!!!!!!!!!!!!!!!!!!!!!!!!!!!!!!!!!!!!!!!!!!!!!!!!!!!!!!!!!!!!!!!!!!!!!!!!!!!!!!!!!!!!!!!!!!!!!!!!!!!!!!!!!!!!!!!!!!!!!!!!!!!!!!!!!!!!!!!!!!!!!!!!!!!!!!!!!!!!!!!!!!!!!!!!!!!!!!!!!!!!!!!!!!!!!!!!!!!!!!!!!!!!!!!!!!!!!!!!!!!!!!!!!!!!!!!!!!!!!!!!!!!!!!!!!!!!!!!!!!!!!!!!!!!!!!!!!!!!!!!!!!!!!!!!!!!!!!!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9,2;3,9;9,19;16,9" o:connectangles="270,180,90,0" textboxrect="5034,2279,16566,13674"/>
                <w10:anchorlock/>
              </v:shape>
            </w:pict>
          </mc:Fallback>
        </mc:AlternateContent>
      </w:r>
    </w:p>
    <w:p w14:paraId="2F61BC7B" w14:textId="77777777" w:rsidR="00CF1DE8" w:rsidRPr="00F00B49" w:rsidRDefault="00CF1DE8" w:rsidP="00A00BAC">
      <w:pPr>
        <w:jc w:val="center"/>
        <w:rPr>
          <w:sz w:val="24"/>
        </w:rPr>
      </w:pPr>
    </w:p>
    <w:p w14:paraId="538887B6" w14:textId="77777777" w:rsidR="00A1437E" w:rsidRPr="00F00B49" w:rsidRDefault="00A00BAC" w:rsidP="00A1437E">
      <w:pPr>
        <w:rPr>
          <w:sz w:val="24"/>
        </w:rPr>
      </w:pPr>
      <w:r w:rsidRPr="00F00B49">
        <w:rPr>
          <w:sz w:val="24"/>
        </w:rPr>
        <w:tab/>
      </w:r>
      <w:r w:rsidR="00A1437E" w:rsidRPr="00A942F8">
        <w:rPr>
          <w:sz w:val="24"/>
        </w:rPr>
        <w:t>WHEREAS, I/we, the undersigned inventor (or one of the undersigned joint inventors), of residence as listed below, having invented certain new and useful improvements as below entitled, for which application for United States Letters Patent is made, the said application having been executed on the date set forth below; and</w:t>
      </w:r>
    </w:p>
    <w:p w14:paraId="37CB2078" w14:textId="77777777" w:rsidR="00A1437E" w:rsidRPr="00F00B49" w:rsidRDefault="00A1437E" w:rsidP="00A1437E">
      <w:pPr>
        <w:rPr>
          <w:sz w:val="24"/>
        </w:rPr>
      </w:pPr>
    </w:p>
    <w:p w14:paraId="06A95CC9" w14:textId="2F8A3C75" w:rsidR="00A1437E" w:rsidRPr="00F00B49" w:rsidRDefault="00A1437E" w:rsidP="00A1437E">
      <w:pPr>
        <w:rPr>
          <w:sz w:val="24"/>
        </w:rPr>
      </w:pPr>
      <w:r w:rsidRPr="00F00B49">
        <w:rPr>
          <w:sz w:val="24"/>
        </w:rPr>
        <w:tab/>
      </w:r>
      <w:r w:rsidRPr="00A942F8">
        <w:rPr>
          <w:sz w:val="24"/>
        </w:rPr>
        <w:t xml:space="preserve">WHEREAS, </w:t>
      </w:r>
      <w:r w:rsidR="00FB166B">
        <w:rPr>
          <w:sz w:val="24"/>
        </w:rPr>
        <w:t>&lt;&lt;assignee&gt;&gt;</w:t>
      </w:r>
      <w:r w:rsidRPr="00A942F8">
        <w:rPr>
          <w:sz w:val="24"/>
        </w:rPr>
        <w:t xml:space="preserve"> (“Assignee”), a corporation organized and existing under the laws of </w:t>
      </w:r>
      <w:r w:rsidR="00A84822">
        <w:rPr>
          <w:sz w:val="24"/>
        </w:rPr>
        <w:t>&lt;&lt;assigneeStateInc&gt;&gt;</w:t>
      </w:r>
      <w:r w:rsidRPr="00A942F8">
        <w:rPr>
          <w:sz w:val="24"/>
        </w:rPr>
        <w:t xml:space="preserve">, with its principal office at </w:t>
      </w:r>
      <w:r w:rsidR="00A84822">
        <w:rPr>
          <w:sz w:val="24"/>
        </w:rPr>
        <w:t>&lt;&lt;assigneeAddress&gt;&gt;</w:t>
      </w:r>
      <w:r w:rsidRPr="00A942F8">
        <w:rPr>
          <w:sz w:val="24"/>
        </w:rPr>
        <w:t xml:space="preserve"> is desirous of acquiring my/our entire right, title and interest in the said invention, and to the said application and any Letters Patent that may issue thereon in the United States and all other countries throughout the world;</w:t>
      </w:r>
    </w:p>
    <w:p w14:paraId="2A593F8C" w14:textId="77777777" w:rsidR="00A1437E" w:rsidRPr="00F00B49" w:rsidRDefault="00A1437E" w:rsidP="00A1437E">
      <w:pPr>
        <w:rPr>
          <w:sz w:val="24"/>
        </w:rPr>
      </w:pPr>
    </w:p>
    <w:p w14:paraId="3CE79E00" w14:textId="77777777" w:rsidR="00A1437E" w:rsidRPr="00F00B49" w:rsidRDefault="00A1437E" w:rsidP="00A1437E">
      <w:pPr>
        <w:rPr>
          <w:sz w:val="24"/>
        </w:rPr>
      </w:pPr>
      <w:r w:rsidRPr="00F00B49">
        <w:rPr>
          <w:sz w:val="24"/>
        </w:rPr>
        <w:tab/>
        <w:t xml:space="preserve">NOW, THEREFORE, for good and valuable consideration, the receipt and sufficiency of which are hereby acknowledged, </w:t>
      </w:r>
      <w:r>
        <w:rPr>
          <w:sz w:val="24"/>
        </w:rPr>
        <w:t>I/we</w:t>
      </w:r>
      <w:r w:rsidRPr="00F00B49">
        <w:rPr>
          <w:sz w:val="24"/>
        </w:rPr>
        <w:t xml:space="preserve"> will assign, and hereby assign and transfer to the Assignee and the Assignee’s legal representatives, successors and assigns the full and exclusive right, title and interest in and to the invention in the United States and every foreign country and the entire right, title, and interest in and to the patent application and other such applications (e.g., provisional applications, non-provisional applications, continuations, continuations-in-part, divisional, reissues, reexaminations, National Phase applications, including petty patent applications, and utility model applications) that may be filed in the United States and every foreign country on the invention, and the patents, extensions, or derivations thereof, both foreign and domestic, that may issue thereon, and I/we do hereby authorize and request the Commissioner for Patents to issue U.S. patents for said invention, or patent resulting therefrom, insofar as my interest is concerned, to the Assignee agreeably with the terms of this assignment document.</w:t>
      </w:r>
    </w:p>
    <w:p w14:paraId="1CA52C0F" w14:textId="77777777" w:rsidR="00A1437E" w:rsidRPr="00F00B49" w:rsidRDefault="00A1437E" w:rsidP="00A1437E">
      <w:pPr>
        <w:rPr>
          <w:sz w:val="24"/>
        </w:rPr>
      </w:pPr>
    </w:p>
    <w:p w14:paraId="07980EEC" w14:textId="77777777" w:rsidR="00A1437E" w:rsidRPr="00F00B49" w:rsidRDefault="00A1437E" w:rsidP="00A1437E">
      <w:pPr>
        <w:rPr>
          <w:sz w:val="24"/>
        </w:rPr>
      </w:pPr>
      <w:r w:rsidRPr="00F00B49">
        <w:rPr>
          <w:sz w:val="24"/>
        </w:rPr>
        <w:tab/>
      </w:r>
      <w:r>
        <w:rPr>
          <w:sz w:val="24"/>
        </w:rPr>
        <w:t>I/we</w:t>
      </w:r>
      <w:r w:rsidRPr="00F00B49">
        <w:rPr>
          <w:sz w:val="24"/>
        </w:rPr>
        <w:t xml:space="preserve"> also hereby agree to sell and to assign, and sell and assign to Assignee, its successors and assigns, my foreign rights to the invention disclosed in said application, in all countries of the world, including, but not limited to, the right to file applications and obtain patents under the terms of the International Convention, and further agree to execute any and all patent applications, assignments, affidavits, and any other papers in connection therewith necessary to perfect such patent rights.</w:t>
      </w:r>
    </w:p>
    <w:p w14:paraId="6F81348B" w14:textId="77777777" w:rsidR="00A1437E" w:rsidRPr="00F00B49" w:rsidRDefault="00A1437E" w:rsidP="00A1437E">
      <w:pPr>
        <w:rPr>
          <w:sz w:val="24"/>
        </w:rPr>
      </w:pPr>
    </w:p>
    <w:p w14:paraId="4AC9BD45" w14:textId="77777777" w:rsidR="00A1437E" w:rsidRPr="00F00B49" w:rsidRDefault="00A1437E" w:rsidP="00A1437E">
      <w:pPr>
        <w:rPr>
          <w:sz w:val="24"/>
        </w:rPr>
      </w:pPr>
      <w:r w:rsidRPr="00F00B49">
        <w:rPr>
          <w:sz w:val="24"/>
        </w:rPr>
        <w:tab/>
      </w:r>
      <w:r w:rsidRPr="00A942F8">
        <w:rPr>
          <w:sz w:val="24"/>
        </w:rPr>
        <w:t>I/we hereby further agree that I/we will communicate to Assignee, or its successors, assigns, and legal representative, any facts known to me respecting said invention or the file history thereof, and at the expense of said assignee company, testify in any legal proceedings, sign all lawful papers, execute all divisional, continuation, reissue and substitute applications, make all lawful oaths, and generally do everything possible to aid such Futurewei, its successors, assigns and nominees to obtain and enforce proper patent protection for said invention in all countries.</w:t>
      </w:r>
    </w:p>
    <w:p w14:paraId="386ED4D0" w14:textId="77777777" w:rsidR="009027E4" w:rsidRPr="00F00B49" w:rsidRDefault="009027E4" w:rsidP="00A1437E">
      <w:pPr>
        <w:rPr>
          <w:sz w:val="24"/>
        </w:rPr>
      </w:pPr>
    </w:p>
    <w:p w14:paraId="0EE6F3C0" w14:textId="77777777" w:rsidR="00D750A0" w:rsidRPr="00F00B49" w:rsidRDefault="00B900E8" w:rsidP="00A00BAC">
      <w:pPr>
        <w:rPr>
          <w:sz w:val="24"/>
        </w:rPr>
      </w:pPr>
      <w:r w:rsidRPr="00F00B49">
        <w:rPr>
          <w:sz w:val="24"/>
        </w:rPr>
        <w:tab/>
      </w:r>
    </w:p>
    <w:p w14:paraId="4D21CB77" w14:textId="77777777" w:rsidR="00D750A0" w:rsidRPr="00F00B49" w:rsidRDefault="00D750A0" w:rsidP="00A00BAC">
      <w:pPr>
        <w:rPr>
          <w:sz w:val="24"/>
        </w:rPr>
      </w:pPr>
    </w:p>
    <w:p w14:paraId="24876F58" w14:textId="77777777" w:rsidR="00D750A0" w:rsidRPr="00F00B49" w:rsidRDefault="00D750A0" w:rsidP="00A00BAC">
      <w:pPr>
        <w:rPr>
          <w:sz w:val="24"/>
        </w:rPr>
      </w:pPr>
    </w:p>
    <w:p w14:paraId="7AC75802" w14:textId="77777777" w:rsidR="000F35A7" w:rsidRPr="00F00B49" w:rsidRDefault="000F35A7" w:rsidP="00A00BAC">
      <w:pPr>
        <w:rPr>
          <w:sz w:val="24"/>
        </w:rPr>
      </w:pPr>
    </w:p>
    <w:p w14:paraId="4C884B26" w14:textId="77777777" w:rsidR="00B900E8" w:rsidRPr="00F00B49" w:rsidRDefault="00B900E8" w:rsidP="00A00BAC">
      <w:pPr>
        <w:rPr>
          <w:sz w:val="24"/>
        </w:rPr>
      </w:pPr>
      <w:r w:rsidRPr="00F00B49">
        <w:rPr>
          <w:sz w:val="24"/>
        </w:rPr>
        <w:t>IN WITNESS WHEREOF, I hereunto set my hand and seal this day and year;</w:t>
      </w:r>
    </w:p>
    <w:p w14:paraId="23B7C58D" w14:textId="77777777" w:rsidR="009027E4" w:rsidRPr="00F00B49" w:rsidRDefault="009027E4" w:rsidP="00A00BAC">
      <w:pPr>
        <w:rPr>
          <w:sz w:val="24"/>
        </w:rPr>
      </w:pPr>
    </w:p>
    <w:p w14:paraId="5C227668" w14:textId="77777777" w:rsidR="009027E4" w:rsidRPr="00F00B49" w:rsidRDefault="009027E4" w:rsidP="00A00BAC">
      <w:pPr>
        <w:rPr>
          <w:sz w:val="24"/>
        </w:rPr>
      </w:pP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8"/>
        <w:gridCol w:w="3960"/>
        <w:gridCol w:w="3690"/>
      </w:tblGrid>
      <w:tr w:rsidR="009027E4" w:rsidRPr="00F00B49" w14:paraId="184FED51" w14:textId="77777777" w:rsidTr="00C82169">
        <w:trPr>
          <w:trHeight w:val="767"/>
          <w:jc w:val="center"/>
        </w:trPr>
        <w:tc>
          <w:tcPr>
            <w:tcW w:w="1908" w:type="dxa"/>
            <w:vAlign w:val="center"/>
          </w:tcPr>
          <w:p w14:paraId="312558DC" w14:textId="77777777" w:rsidR="009027E4" w:rsidRPr="00F00B49" w:rsidRDefault="009027E4" w:rsidP="004E434C">
            <w:pPr>
              <w:jc w:val="center"/>
              <w:rPr>
                <w:sz w:val="24"/>
              </w:rPr>
            </w:pPr>
            <w:r w:rsidRPr="00F00B49">
              <w:rPr>
                <w:sz w:val="24"/>
              </w:rPr>
              <w:t>Title of Invention</w:t>
            </w:r>
          </w:p>
        </w:tc>
        <w:tc>
          <w:tcPr>
            <w:tcW w:w="7650" w:type="dxa"/>
            <w:gridSpan w:val="2"/>
            <w:vAlign w:val="center"/>
          </w:tcPr>
          <w:p w14:paraId="00CECB0A" w14:textId="77777777" w:rsidR="003D5551" w:rsidRPr="00F00B49" w:rsidRDefault="00C82169" w:rsidP="00962522">
            <w:pPr>
              <w:jc w:val="center"/>
              <w:rPr>
                <w:b/>
                <w:sz w:val="24"/>
              </w:rPr>
            </w:pPr>
            <w:r>
              <w:rPr>
                <w:b/>
                <w:sz w:val="24"/>
              </w:rPr>
              <w:t>&lt;&lt;title&gt;&gt;</w:t>
            </w:r>
          </w:p>
        </w:tc>
      </w:tr>
      <w:tr w:rsidR="007A697B" w:rsidRPr="00F00B49" w14:paraId="0ECBAE57" w14:textId="77777777" w:rsidTr="00C82169">
        <w:trPr>
          <w:trHeight w:val="713"/>
          <w:jc w:val="center"/>
        </w:trPr>
        <w:tc>
          <w:tcPr>
            <w:tcW w:w="1908" w:type="dxa"/>
            <w:vAlign w:val="center"/>
          </w:tcPr>
          <w:p w14:paraId="4D4FF61F" w14:textId="77777777" w:rsidR="007A697B" w:rsidRPr="00F00B49" w:rsidRDefault="007A697B" w:rsidP="004E434C">
            <w:pPr>
              <w:jc w:val="center"/>
              <w:rPr>
                <w:sz w:val="24"/>
              </w:rPr>
            </w:pPr>
          </w:p>
        </w:tc>
        <w:tc>
          <w:tcPr>
            <w:tcW w:w="3960" w:type="dxa"/>
          </w:tcPr>
          <w:p w14:paraId="0FA1E35C" w14:textId="77777777" w:rsidR="007A697B" w:rsidRDefault="007A697B" w:rsidP="00092CE2">
            <w:pPr>
              <w:jc w:val="center"/>
              <w:rPr>
                <w:sz w:val="24"/>
              </w:rPr>
            </w:pPr>
            <w:r w:rsidRPr="004A5E5E">
              <w:rPr>
                <w:sz w:val="24"/>
              </w:rPr>
              <w:t>Appl. No.</w:t>
            </w:r>
            <w:r w:rsidR="00CF768D">
              <w:rPr>
                <w:sz w:val="24"/>
              </w:rPr>
              <w:t>:</w:t>
            </w:r>
            <w:r w:rsidR="004A5E5E" w:rsidRPr="004A5E5E">
              <w:rPr>
                <w:sz w:val="24"/>
              </w:rPr>
              <w:t xml:space="preserve"> </w:t>
            </w:r>
          </w:p>
          <w:p w14:paraId="509C055B" w14:textId="77777777" w:rsidR="00CF768D" w:rsidRPr="00CF768D" w:rsidRDefault="00CF768D" w:rsidP="00092CE2">
            <w:pPr>
              <w:jc w:val="center"/>
              <w:rPr>
                <w:b/>
                <w:sz w:val="24"/>
              </w:rPr>
            </w:pPr>
            <w:r w:rsidRPr="00CF768D">
              <w:rPr>
                <w:b/>
                <w:sz w:val="24"/>
              </w:rPr>
              <w:t>&lt;&lt;serialNo&gt;&gt;</w:t>
            </w:r>
          </w:p>
        </w:tc>
        <w:tc>
          <w:tcPr>
            <w:tcW w:w="3690" w:type="dxa"/>
          </w:tcPr>
          <w:p w14:paraId="0C865219" w14:textId="77777777" w:rsidR="007A697B" w:rsidRDefault="007A697B" w:rsidP="00092CE2">
            <w:pPr>
              <w:jc w:val="center"/>
              <w:rPr>
                <w:sz w:val="24"/>
              </w:rPr>
            </w:pPr>
            <w:r w:rsidRPr="00F00B49">
              <w:rPr>
                <w:sz w:val="24"/>
              </w:rPr>
              <w:t>Filing Date:</w:t>
            </w:r>
            <w:r w:rsidR="00F00B49" w:rsidRPr="00F00B49">
              <w:rPr>
                <w:sz w:val="24"/>
              </w:rPr>
              <w:t xml:space="preserve"> </w:t>
            </w:r>
          </w:p>
          <w:p w14:paraId="18083AFD" w14:textId="77777777" w:rsidR="00CF768D" w:rsidRPr="00CF768D" w:rsidRDefault="00CF768D" w:rsidP="00092CE2">
            <w:pPr>
              <w:jc w:val="center"/>
              <w:rPr>
                <w:b/>
                <w:sz w:val="24"/>
              </w:rPr>
            </w:pPr>
            <w:r w:rsidRPr="00CF768D">
              <w:rPr>
                <w:b/>
                <w:sz w:val="24"/>
              </w:rPr>
              <w:t>&lt;&lt;filedDate&gt;&gt;</w:t>
            </w:r>
          </w:p>
        </w:tc>
      </w:tr>
      <w:tr w:rsidR="009027E4" w:rsidRPr="00F00B49" w14:paraId="31438C5B" w14:textId="77777777" w:rsidTr="00C82169">
        <w:trPr>
          <w:trHeight w:val="713"/>
          <w:jc w:val="center"/>
        </w:trPr>
        <w:tc>
          <w:tcPr>
            <w:tcW w:w="1908" w:type="dxa"/>
            <w:vAlign w:val="center"/>
          </w:tcPr>
          <w:p w14:paraId="36EBFC73" w14:textId="77777777" w:rsidR="009027E4" w:rsidRPr="00F00B49" w:rsidRDefault="009027E4" w:rsidP="004E434C">
            <w:pPr>
              <w:jc w:val="center"/>
              <w:rPr>
                <w:sz w:val="24"/>
              </w:rPr>
            </w:pPr>
            <w:r w:rsidRPr="00F00B49">
              <w:rPr>
                <w:sz w:val="24"/>
              </w:rPr>
              <w:t>Signature of Inventor</w:t>
            </w:r>
          </w:p>
        </w:tc>
        <w:tc>
          <w:tcPr>
            <w:tcW w:w="3960" w:type="dxa"/>
          </w:tcPr>
          <w:p w14:paraId="16408E23" w14:textId="77777777" w:rsidR="009027E4" w:rsidRPr="00F00B49" w:rsidRDefault="009027E4" w:rsidP="004E434C">
            <w:pPr>
              <w:jc w:val="center"/>
              <w:rPr>
                <w:sz w:val="24"/>
              </w:rPr>
            </w:pPr>
          </w:p>
        </w:tc>
        <w:tc>
          <w:tcPr>
            <w:tcW w:w="3690" w:type="dxa"/>
          </w:tcPr>
          <w:p w14:paraId="45999DB2" w14:textId="77777777" w:rsidR="009027E4" w:rsidRPr="00F00B49" w:rsidRDefault="009027E4" w:rsidP="004E434C">
            <w:pPr>
              <w:jc w:val="center"/>
              <w:rPr>
                <w:sz w:val="24"/>
              </w:rPr>
            </w:pPr>
          </w:p>
        </w:tc>
      </w:tr>
      <w:tr w:rsidR="009027E4" w:rsidRPr="00F00B49" w14:paraId="39760884" w14:textId="77777777" w:rsidTr="00C82169">
        <w:trPr>
          <w:trHeight w:val="575"/>
          <w:jc w:val="center"/>
        </w:trPr>
        <w:tc>
          <w:tcPr>
            <w:tcW w:w="1908" w:type="dxa"/>
            <w:vAlign w:val="center"/>
          </w:tcPr>
          <w:p w14:paraId="076C5EF8" w14:textId="77777777" w:rsidR="009027E4" w:rsidRPr="00F00B49" w:rsidRDefault="009027E4" w:rsidP="004E434C">
            <w:pPr>
              <w:jc w:val="center"/>
              <w:rPr>
                <w:sz w:val="24"/>
              </w:rPr>
            </w:pPr>
            <w:r w:rsidRPr="00F00B49">
              <w:rPr>
                <w:sz w:val="24"/>
              </w:rPr>
              <w:t>Inventor Name</w:t>
            </w:r>
          </w:p>
        </w:tc>
        <w:tc>
          <w:tcPr>
            <w:tcW w:w="3960" w:type="dxa"/>
            <w:vAlign w:val="center"/>
          </w:tcPr>
          <w:p w14:paraId="638416C0" w14:textId="77777777" w:rsidR="009027E4" w:rsidRPr="00CF768D" w:rsidRDefault="00C82169" w:rsidP="00C82169">
            <w:pPr>
              <w:jc w:val="center"/>
              <w:rPr>
                <w:b/>
                <w:sz w:val="24"/>
              </w:rPr>
            </w:pPr>
            <w:r w:rsidRPr="00CF768D">
              <w:rPr>
                <w:b/>
                <w:sz w:val="24"/>
              </w:rPr>
              <w:t>&lt;&lt;inventorName&gt;&gt;</w:t>
            </w:r>
          </w:p>
        </w:tc>
        <w:tc>
          <w:tcPr>
            <w:tcW w:w="3690" w:type="dxa"/>
          </w:tcPr>
          <w:p w14:paraId="5D69A89A" w14:textId="77777777" w:rsidR="009027E4" w:rsidRPr="00F00B49" w:rsidRDefault="009027E4" w:rsidP="00F00B49">
            <w:pPr>
              <w:rPr>
                <w:b/>
                <w:sz w:val="24"/>
              </w:rPr>
            </w:pPr>
          </w:p>
        </w:tc>
      </w:tr>
      <w:tr w:rsidR="009027E4" w:rsidRPr="00F00B49" w14:paraId="6E38376B" w14:textId="77777777" w:rsidTr="00C82169">
        <w:trPr>
          <w:trHeight w:val="530"/>
          <w:jc w:val="center"/>
        </w:trPr>
        <w:tc>
          <w:tcPr>
            <w:tcW w:w="1908" w:type="dxa"/>
            <w:vAlign w:val="center"/>
          </w:tcPr>
          <w:p w14:paraId="0031915D" w14:textId="77777777" w:rsidR="009027E4" w:rsidRPr="00F00B49" w:rsidRDefault="009027E4" w:rsidP="004E434C">
            <w:pPr>
              <w:jc w:val="center"/>
              <w:rPr>
                <w:sz w:val="24"/>
              </w:rPr>
            </w:pPr>
            <w:r w:rsidRPr="00F00B49">
              <w:rPr>
                <w:sz w:val="24"/>
              </w:rPr>
              <w:t>Date</w:t>
            </w:r>
          </w:p>
        </w:tc>
        <w:tc>
          <w:tcPr>
            <w:tcW w:w="3960" w:type="dxa"/>
          </w:tcPr>
          <w:p w14:paraId="08A2555C" w14:textId="77777777" w:rsidR="009027E4" w:rsidRPr="00F00B49" w:rsidRDefault="009027E4" w:rsidP="00F00B49">
            <w:pPr>
              <w:rPr>
                <w:sz w:val="24"/>
              </w:rPr>
            </w:pPr>
          </w:p>
        </w:tc>
        <w:tc>
          <w:tcPr>
            <w:tcW w:w="3690" w:type="dxa"/>
          </w:tcPr>
          <w:p w14:paraId="56B16338" w14:textId="77777777" w:rsidR="009027E4" w:rsidRPr="00F00B49" w:rsidRDefault="009027E4" w:rsidP="00F00B49">
            <w:pPr>
              <w:rPr>
                <w:sz w:val="24"/>
              </w:rPr>
            </w:pPr>
          </w:p>
        </w:tc>
      </w:tr>
      <w:tr w:rsidR="009027E4" w:rsidRPr="00F00B49" w14:paraId="55234D90" w14:textId="77777777" w:rsidTr="00C82169">
        <w:trPr>
          <w:trHeight w:val="710"/>
          <w:jc w:val="center"/>
        </w:trPr>
        <w:tc>
          <w:tcPr>
            <w:tcW w:w="1908" w:type="dxa"/>
            <w:vAlign w:val="center"/>
          </w:tcPr>
          <w:p w14:paraId="7DB2FDDA" w14:textId="77777777" w:rsidR="009027E4" w:rsidRPr="00F00B49" w:rsidRDefault="009027E4" w:rsidP="004E434C">
            <w:pPr>
              <w:jc w:val="center"/>
              <w:rPr>
                <w:sz w:val="24"/>
              </w:rPr>
            </w:pPr>
            <w:r w:rsidRPr="00F00B49">
              <w:rPr>
                <w:sz w:val="24"/>
              </w:rPr>
              <w:t>Residence</w:t>
            </w:r>
          </w:p>
          <w:p w14:paraId="56C1894F" w14:textId="77777777" w:rsidR="009027E4" w:rsidRPr="00F00B49" w:rsidRDefault="009027E4" w:rsidP="004E434C">
            <w:pPr>
              <w:jc w:val="center"/>
              <w:rPr>
                <w:sz w:val="24"/>
              </w:rPr>
            </w:pPr>
            <w:r w:rsidRPr="00F00B49">
              <w:rPr>
                <w:sz w:val="24"/>
              </w:rPr>
              <w:t>(City/S</w:t>
            </w:r>
            <w:r w:rsidR="00112F4B" w:rsidRPr="00F00B49">
              <w:rPr>
                <w:sz w:val="24"/>
              </w:rPr>
              <w:t>t</w:t>
            </w:r>
            <w:r w:rsidRPr="00F00B49">
              <w:rPr>
                <w:sz w:val="24"/>
              </w:rPr>
              <w:t>ate)</w:t>
            </w:r>
          </w:p>
        </w:tc>
        <w:tc>
          <w:tcPr>
            <w:tcW w:w="3960" w:type="dxa"/>
            <w:vAlign w:val="center"/>
          </w:tcPr>
          <w:p w14:paraId="59BD71F1" w14:textId="77777777" w:rsidR="00995813" w:rsidRPr="00CF768D" w:rsidRDefault="00C82169" w:rsidP="00C82169">
            <w:pPr>
              <w:jc w:val="center"/>
              <w:rPr>
                <w:b/>
                <w:sz w:val="24"/>
              </w:rPr>
            </w:pPr>
            <w:r w:rsidRPr="00CF768D">
              <w:rPr>
                <w:b/>
                <w:sz w:val="24"/>
              </w:rPr>
              <w:t>&lt;&lt;inventorCityState&gt;&gt;</w:t>
            </w:r>
          </w:p>
        </w:tc>
        <w:tc>
          <w:tcPr>
            <w:tcW w:w="3690" w:type="dxa"/>
          </w:tcPr>
          <w:p w14:paraId="53C90703" w14:textId="77777777" w:rsidR="006A5968" w:rsidRDefault="006A5968" w:rsidP="006A5968">
            <w:pPr>
              <w:rPr>
                <w:sz w:val="24"/>
              </w:rPr>
            </w:pPr>
          </w:p>
          <w:p w14:paraId="621EDD79" w14:textId="77777777" w:rsidR="006A5968" w:rsidRPr="00F00B49" w:rsidRDefault="006A5968" w:rsidP="006A5968">
            <w:pPr>
              <w:rPr>
                <w:sz w:val="24"/>
              </w:rPr>
            </w:pPr>
          </w:p>
        </w:tc>
      </w:tr>
    </w:tbl>
    <w:p w14:paraId="466368A6" w14:textId="77777777" w:rsidR="004A5E5E" w:rsidRDefault="004A5E5E">
      <w:pPr>
        <w:widowControl/>
        <w:jc w:val="left"/>
        <w:rPr>
          <w:sz w:val="24"/>
        </w:rPr>
      </w:pPr>
    </w:p>
    <w:sectPr w:rsidR="004A5E5E" w:rsidSect="00A00BA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EC2D0" w14:textId="77777777" w:rsidR="00BC2DD8" w:rsidRDefault="00BC2DD8">
      <w:r>
        <w:separator/>
      </w:r>
    </w:p>
  </w:endnote>
  <w:endnote w:type="continuationSeparator" w:id="0">
    <w:p w14:paraId="118D56E2" w14:textId="77777777" w:rsidR="00BC2DD8" w:rsidRDefault="00BC2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FD65" w14:textId="77777777" w:rsidR="00D93D67" w:rsidRDefault="00D93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34BF3" w14:textId="00465D81" w:rsidR="00962A88" w:rsidRDefault="00962A88">
    <w:pPr>
      <w:pStyle w:val="Footer"/>
      <w:rPr>
        <w:rFonts w:ascii="Georgia" w:hAnsi="Georgia"/>
        <w:sz w:val="24"/>
        <w:szCs w:val="24"/>
      </w:rPr>
    </w:pPr>
    <w:r w:rsidRPr="00C60276">
      <w:rPr>
        <w:rFonts w:ascii="Georgia" w:hAnsi="Georgia"/>
        <w:sz w:val="22"/>
        <w:szCs w:val="22"/>
      </w:rPr>
      <w:t xml:space="preserve">Futurewei Technologies, Inc.                                       </w:t>
    </w:r>
    <w:r>
      <w:rPr>
        <w:rFonts w:ascii="Georgia" w:hAnsi="Georgia"/>
        <w:sz w:val="22"/>
        <w:szCs w:val="22"/>
      </w:rPr>
      <w:t xml:space="preserve">  </w:t>
    </w:r>
    <w:r w:rsidR="00CF768D" w:rsidRPr="00CF768D">
      <w:rPr>
        <w:rFonts w:ascii="Georgia" w:hAnsi="Georgia"/>
        <w:sz w:val="22"/>
        <w:szCs w:val="22"/>
      </w:rPr>
      <w:t xml:space="preserve">Page </w:t>
    </w:r>
    <w:r w:rsidR="00CF768D" w:rsidRPr="00CF768D">
      <w:rPr>
        <w:rFonts w:ascii="Georgia" w:hAnsi="Georgia"/>
        <w:b/>
        <w:bCs/>
        <w:sz w:val="22"/>
        <w:szCs w:val="22"/>
      </w:rPr>
      <w:fldChar w:fldCharType="begin"/>
    </w:r>
    <w:r w:rsidR="00CF768D" w:rsidRPr="00CF768D">
      <w:rPr>
        <w:rFonts w:ascii="Georgia" w:hAnsi="Georgia"/>
        <w:b/>
        <w:bCs/>
        <w:sz w:val="22"/>
        <w:szCs w:val="22"/>
      </w:rPr>
      <w:instrText xml:space="preserve"> PAGE  \* Arabic  \* MERGEFORMAT </w:instrText>
    </w:r>
    <w:r w:rsidR="00CF768D" w:rsidRPr="00CF768D">
      <w:rPr>
        <w:rFonts w:ascii="Georgia" w:hAnsi="Georgia"/>
        <w:b/>
        <w:bCs/>
        <w:sz w:val="22"/>
        <w:szCs w:val="22"/>
      </w:rPr>
      <w:fldChar w:fldCharType="separate"/>
    </w:r>
    <w:r w:rsidR="00962522">
      <w:rPr>
        <w:rFonts w:ascii="Georgia" w:hAnsi="Georgia"/>
        <w:b/>
        <w:bCs/>
        <w:noProof/>
        <w:sz w:val="22"/>
        <w:szCs w:val="22"/>
      </w:rPr>
      <w:t>1</w:t>
    </w:r>
    <w:r w:rsidR="00CF768D" w:rsidRPr="00CF768D">
      <w:rPr>
        <w:rFonts w:ascii="Georgia" w:hAnsi="Georgia"/>
        <w:b/>
        <w:bCs/>
        <w:sz w:val="22"/>
        <w:szCs w:val="22"/>
      </w:rPr>
      <w:fldChar w:fldCharType="end"/>
    </w:r>
    <w:r w:rsidR="00CF768D" w:rsidRPr="00CF768D">
      <w:rPr>
        <w:rFonts w:ascii="Georgia" w:hAnsi="Georgia"/>
        <w:sz w:val="22"/>
        <w:szCs w:val="22"/>
      </w:rPr>
      <w:t xml:space="preserve"> of </w:t>
    </w:r>
    <w:r w:rsidR="00CF768D" w:rsidRPr="00CF768D">
      <w:rPr>
        <w:rFonts w:ascii="Georgia" w:hAnsi="Georgia"/>
        <w:b/>
        <w:bCs/>
        <w:sz w:val="22"/>
        <w:szCs w:val="22"/>
      </w:rPr>
      <w:fldChar w:fldCharType="begin"/>
    </w:r>
    <w:r w:rsidR="00CF768D" w:rsidRPr="00CF768D">
      <w:rPr>
        <w:rFonts w:ascii="Georgia" w:hAnsi="Georgia"/>
        <w:b/>
        <w:bCs/>
        <w:sz w:val="22"/>
        <w:szCs w:val="22"/>
      </w:rPr>
      <w:instrText xml:space="preserve"> NUMPAGES  \* Arabic  \* MERGEFORMAT </w:instrText>
    </w:r>
    <w:r w:rsidR="00CF768D" w:rsidRPr="00CF768D">
      <w:rPr>
        <w:rFonts w:ascii="Georgia" w:hAnsi="Georgia"/>
        <w:b/>
        <w:bCs/>
        <w:sz w:val="22"/>
        <w:szCs w:val="22"/>
      </w:rPr>
      <w:fldChar w:fldCharType="separate"/>
    </w:r>
    <w:r w:rsidR="00962522">
      <w:rPr>
        <w:rFonts w:ascii="Georgia" w:hAnsi="Georgia"/>
        <w:b/>
        <w:bCs/>
        <w:noProof/>
        <w:sz w:val="22"/>
        <w:szCs w:val="22"/>
      </w:rPr>
      <w:t>2</w:t>
    </w:r>
    <w:r w:rsidR="00CF768D" w:rsidRPr="00CF768D">
      <w:rPr>
        <w:rFonts w:ascii="Georgia" w:hAnsi="Georgia"/>
        <w:b/>
        <w:bCs/>
        <w:sz w:val="22"/>
        <w:szCs w:val="22"/>
      </w:rPr>
      <w:fldChar w:fldCharType="end"/>
    </w:r>
  </w:p>
  <w:p w14:paraId="2F455A5B" w14:textId="77777777" w:rsidR="00962A88" w:rsidRPr="004A5E5E" w:rsidRDefault="00962A88">
    <w:pPr>
      <w:pStyle w:val="Footer"/>
      <w:rPr>
        <w:sz w:val="24"/>
        <w:szCs w:val="24"/>
      </w:rPr>
    </w:pPr>
    <w:r>
      <w:rPr>
        <w:rFonts w:ascii="Georgia" w:hAnsi="Georgia"/>
        <w:sz w:val="22"/>
        <w:szCs w:val="22"/>
      </w:rPr>
      <w:t xml:space="preserve">Patent </w:t>
    </w:r>
    <w:r w:rsidRPr="004A5E5E">
      <w:rPr>
        <w:rFonts w:ascii="Georgia" w:hAnsi="Georgia"/>
        <w:sz w:val="22"/>
        <w:szCs w:val="22"/>
      </w:rPr>
      <w:t xml:space="preserve">Reference No. </w:t>
    </w:r>
    <w:r w:rsidR="00A1437E">
      <w:rPr>
        <w:rFonts w:ascii="Georgia" w:hAnsi="Georgia"/>
        <w:sz w:val="22"/>
        <w:szCs w:val="22"/>
      </w:rPr>
      <w:t xml:space="preserve"> </w:t>
    </w:r>
    <w:r w:rsidR="00C82169" w:rsidRPr="00C82169">
      <w:rPr>
        <w:rFonts w:ascii="Georgia" w:hAnsi="Georgia"/>
        <w:sz w:val="22"/>
        <w:szCs w:val="22"/>
      </w:rPr>
      <w:t>&lt;&lt;RefNo&gt;&gt;</w:t>
    </w:r>
    <w:r w:rsidR="00A1437E">
      <w:rPr>
        <w:rFonts w:ascii="Georgia" w:hAnsi="Georgia"/>
        <w:sz w:val="22"/>
        <w:szCs w:val="22"/>
      </w:rPr>
      <w:t xml:space="preserve"> / </w:t>
    </w:r>
    <w:r w:rsidR="00A1437E" w:rsidRPr="00C82169">
      <w:rPr>
        <w:rFonts w:ascii="Georgia" w:hAnsi="Georgia"/>
        <w:sz w:val="22"/>
        <w:szCs w:val="22"/>
      </w:rPr>
      <w:t xml:space="preserve">&lt;&lt;matterNo&gt;&gt;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817A0" w14:textId="77777777" w:rsidR="00D93D67" w:rsidRDefault="00D93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FE9CA" w14:textId="77777777" w:rsidR="00BC2DD8" w:rsidRDefault="00BC2DD8">
      <w:r>
        <w:separator/>
      </w:r>
    </w:p>
  </w:footnote>
  <w:footnote w:type="continuationSeparator" w:id="0">
    <w:p w14:paraId="1B861E59" w14:textId="77777777" w:rsidR="00BC2DD8" w:rsidRDefault="00BC2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69F74" w14:textId="77777777" w:rsidR="00D93D67" w:rsidRDefault="00D93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E5D2" w14:textId="77777777" w:rsidR="00962A88" w:rsidRDefault="00962A88" w:rsidP="00CF1DE8">
    <w:pPr>
      <w:pStyle w:val="Header"/>
      <w:ind w:right="180"/>
      <w:jc w:val="right"/>
    </w:pPr>
  </w:p>
  <w:p w14:paraId="5222806E" w14:textId="77777777" w:rsidR="00962A88" w:rsidRDefault="00962A88" w:rsidP="00CF1DE8">
    <w:pPr>
      <w:pStyle w:val="Header"/>
      <w:ind w:right="180"/>
      <w:jc w:val="right"/>
    </w:pPr>
  </w:p>
  <w:p w14:paraId="10A5DF52" w14:textId="77777777" w:rsidR="00962A88" w:rsidRPr="00CF1DE8" w:rsidRDefault="00962A88" w:rsidP="00CF1DE8">
    <w:pPr>
      <w:pStyle w:val="Header"/>
      <w:ind w:right="180"/>
      <w:rPr>
        <w:b/>
        <w:sz w:val="28"/>
        <w:szCs w:val="28"/>
      </w:rPr>
    </w:pPr>
    <w:r w:rsidRPr="00CF1DE8">
      <w:rPr>
        <w:b/>
        <w:sz w:val="28"/>
        <w:szCs w:val="28"/>
      </w:rPr>
      <w:t>ASSIGNMENT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A11E" w14:textId="77777777" w:rsidR="00D93D67" w:rsidRDefault="00D93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F1E18"/>
    <w:multiLevelType w:val="hybridMultilevel"/>
    <w:tmpl w:val="59582138"/>
    <w:lvl w:ilvl="0" w:tplc="D4B6CCD8">
      <w:start w:val="1"/>
      <w:numFmt w:val="decimal"/>
      <w:lvlText w:val="(%1)"/>
      <w:lvlJc w:val="left"/>
      <w:pPr>
        <w:tabs>
          <w:tab w:val="num" w:pos="780"/>
        </w:tabs>
        <w:ind w:left="780" w:hanging="420"/>
      </w:pPr>
      <w:rPr>
        <w:rFonts w:hint="default"/>
        <w:b/>
        <w:color w:val="auto"/>
      </w:rPr>
    </w:lvl>
    <w:lvl w:ilvl="1" w:tplc="04090001">
      <w:start w:val="1"/>
      <w:numFmt w:val="bullet"/>
      <w:lvlText w:val=""/>
      <w:lvlJc w:val="left"/>
      <w:pPr>
        <w:tabs>
          <w:tab w:val="num" w:pos="1440"/>
        </w:tabs>
        <w:ind w:left="1440" w:hanging="360"/>
      </w:pPr>
      <w:rPr>
        <w:rFonts w:ascii="Symbol" w:hAnsi="Symbol" w:hint="default"/>
        <w:b/>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407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AC"/>
    <w:rsid w:val="00043BE4"/>
    <w:rsid w:val="0008408A"/>
    <w:rsid w:val="00092CE2"/>
    <w:rsid w:val="000F35A7"/>
    <w:rsid w:val="00112F4B"/>
    <w:rsid w:val="001164FE"/>
    <w:rsid w:val="001574C7"/>
    <w:rsid w:val="0016566E"/>
    <w:rsid w:val="001F2589"/>
    <w:rsid w:val="00215F33"/>
    <w:rsid w:val="002542EF"/>
    <w:rsid w:val="00292C4C"/>
    <w:rsid w:val="002B1059"/>
    <w:rsid w:val="002F7B87"/>
    <w:rsid w:val="003206D5"/>
    <w:rsid w:val="003D23BB"/>
    <w:rsid w:val="003D5551"/>
    <w:rsid w:val="00411140"/>
    <w:rsid w:val="00411CF1"/>
    <w:rsid w:val="00414E64"/>
    <w:rsid w:val="00437483"/>
    <w:rsid w:val="0044343E"/>
    <w:rsid w:val="004A5E5E"/>
    <w:rsid w:val="004C773C"/>
    <w:rsid w:val="004E434C"/>
    <w:rsid w:val="005133E5"/>
    <w:rsid w:val="00552D91"/>
    <w:rsid w:val="00565C76"/>
    <w:rsid w:val="005A0711"/>
    <w:rsid w:val="005D0936"/>
    <w:rsid w:val="0063343E"/>
    <w:rsid w:val="00667EC7"/>
    <w:rsid w:val="006A5968"/>
    <w:rsid w:val="006D20D2"/>
    <w:rsid w:val="00792EDF"/>
    <w:rsid w:val="007A697B"/>
    <w:rsid w:val="007B4401"/>
    <w:rsid w:val="007B6A33"/>
    <w:rsid w:val="007C3AEF"/>
    <w:rsid w:val="007E61FB"/>
    <w:rsid w:val="00823497"/>
    <w:rsid w:val="0089227A"/>
    <w:rsid w:val="008D34F9"/>
    <w:rsid w:val="00900E33"/>
    <w:rsid w:val="009027E4"/>
    <w:rsid w:val="00942EF7"/>
    <w:rsid w:val="00962522"/>
    <w:rsid w:val="00962A88"/>
    <w:rsid w:val="009674EE"/>
    <w:rsid w:val="009764D8"/>
    <w:rsid w:val="00995813"/>
    <w:rsid w:val="00A00BAC"/>
    <w:rsid w:val="00A1437E"/>
    <w:rsid w:val="00A222F8"/>
    <w:rsid w:val="00A272B4"/>
    <w:rsid w:val="00A37E8D"/>
    <w:rsid w:val="00A538DB"/>
    <w:rsid w:val="00A6671F"/>
    <w:rsid w:val="00A84822"/>
    <w:rsid w:val="00A94020"/>
    <w:rsid w:val="00A9777D"/>
    <w:rsid w:val="00AF1AFC"/>
    <w:rsid w:val="00B00FEA"/>
    <w:rsid w:val="00B33625"/>
    <w:rsid w:val="00B46137"/>
    <w:rsid w:val="00B900E8"/>
    <w:rsid w:val="00BA46E6"/>
    <w:rsid w:val="00BA7B7A"/>
    <w:rsid w:val="00BC2DD8"/>
    <w:rsid w:val="00BC5931"/>
    <w:rsid w:val="00C00FC0"/>
    <w:rsid w:val="00C60276"/>
    <w:rsid w:val="00C82169"/>
    <w:rsid w:val="00CA2F1F"/>
    <w:rsid w:val="00CA70E6"/>
    <w:rsid w:val="00CD0DF6"/>
    <w:rsid w:val="00CD5BD6"/>
    <w:rsid w:val="00CE0E03"/>
    <w:rsid w:val="00CF1DE8"/>
    <w:rsid w:val="00CF4FB9"/>
    <w:rsid w:val="00CF768D"/>
    <w:rsid w:val="00D750A0"/>
    <w:rsid w:val="00D85A18"/>
    <w:rsid w:val="00D93D67"/>
    <w:rsid w:val="00D9590D"/>
    <w:rsid w:val="00DD4F90"/>
    <w:rsid w:val="00DF7276"/>
    <w:rsid w:val="00E033AD"/>
    <w:rsid w:val="00E243AF"/>
    <w:rsid w:val="00E27781"/>
    <w:rsid w:val="00E53A6F"/>
    <w:rsid w:val="00E64694"/>
    <w:rsid w:val="00E646B0"/>
    <w:rsid w:val="00E772E1"/>
    <w:rsid w:val="00E951E7"/>
    <w:rsid w:val="00ED09C5"/>
    <w:rsid w:val="00EF16D8"/>
    <w:rsid w:val="00F00B49"/>
    <w:rsid w:val="00F07A13"/>
    <w:rsid w:val="00F11535"/>
    <w:rsid w:val="00F30E80"/>
    <w:rsid w:val="00F921FD"/>
    <w:rsid w:val="00F973F8"/>
    <w:rsid w:val="00FA4BF7"/>
    <w:rsid w:val="00FB166B"/>
    <w:rsid w:val="00FB6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5CCBC374"/>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FC0"/>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900E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F1DE8"/>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CF1DE8"/>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futureweiassn.dotx</Template>
  <TotalTime>0</TotalTime>
  <Pages>2</Pages>
  <Words>482</Words>
  <Characters>2753</Characters>
  <Application>Microsoft Office Word</Application>
  <DocSecurity>0</DocSecurity>
  <PresentationFormat>15|.DOTX</PresentationFormat>
  <Lines>22</Lines>
  <Paragraphs>6</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F73731</dc:creator>
  <cp:lastModifiedBy>Jacob Burns</cp:lastModifiedBy>
  <cp:revision>2</cp:revision>
  <dcterms:created xsi:type="dcterms:W3CDTF">2024-06-03T23:48:00Z</dcterms:created>
  <dcterms:modified xsi:type="dcterms:W3CDTF">2024-06-03T23:48:00Z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(2)WHbkVMH0pCJrBrsku0VeBamhb3Aj0DTJMgljhVsO6+tYiMfU2FC+F+qcxHm76K/W5rNxey2a_x000d_
XHYVLCEtkmqJD65p/jrulnYq1paVQIRUPcYiVvQ3Hwb1/je0Ub8jpdPhxNpYK6FcSOG0fq6Y_x000d_
XEcUv4TUpe762fEqO9dF6smouEZ0UAsxn4rDvUF8FtPp2okeN/UiV+u4A+m7fqCrWgVLsBUI_x000d_
AIxM3MUTHco1IRC0GB</vt:lpwstr>
  </property>
  <property fmtid="{D5CDD505-2E9C-101B-9397-08002B2CF9AE}" pid="3" name="_ms_pID_725343_00">
    <vt:lpwstr>_ms_pID_725343</vt:lpwstr>
  </property>
  <property fmtid="{D5CDD505-2E9C-101B-9397-08002B2CF9AE}" pid="4" name="_ms_pID_7253431">
    <vt:lpwstr>NtfH5fXTBy3/E7/KnRC9j57fw9OVsiUpQv5q8U6JdOapKhZ2uIrAOO_x000d_
HrUwBJfREsZNNt2oCUmd6STZHJBUA+wIx3LnOfz37oLebKUc/2pcW5pitSF+AhaIX9WsbqGW_x000d_
MwfuHIs4gzMZBpc6nDAtJCUw</vt:lpwstr>
  </property>
  <property fmtid="{D5CDD505-2E9C-101B-9397-08002B2CF9AE}" pid="5" name="_ms_pID_7253431_00">
    <vt:lpwstr>_ms_pID_7253431</vt:lpwstr>
  </property>
  <property fmtid="{D5CDD505-2E9C-101B-9397-08002B2CF9AE}" pid="6" name="sflag">
    <vt:lpwstr>1430836673</vt:lpwstr>
  </property>
</Properties>
</file>