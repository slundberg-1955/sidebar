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A2118" w14:textId="77777777" w:rsidR="00451549" w:rsidRDefault="009F3616" w:rsidP="009F3616">
      <w:pPr>
        <w:tabs>
          <w:tab w:val="center" w:pos="4513"/>
        </w:tabs>
      </w:pPr>
      <w:r>
        <w:tab/>
      </w:r>
    </w:p>
    <w:p w14:paraId="2689AFFF" w14:textId="466E1576" w:rsidR="009F3616" w:rsidRDefault="009F3616" w:rsidP="00451549">
      <w:pPr>
        <w:tabs>
          <w:tab w:val="center" w:pos="4513"/>
        </w:tabs>
        <w:jc w:val="center"/>
      </w:pPr>
      <w:r>
        <w:t>&lt;&lt;cGenPOA&gt;&gt;</w:t>
      </w:r>
    </w:p>
    <w:p w14:paraId="0B319F49" w14:textId="77777777" w:rsidR="009F3616" w:rsidRDefault="009F3616" w:rsidP="009F3616">
      <w:pPr>
        <w:jc w:val="center"/>
      </w:pPr>
      <w:r>
        <w:t>CONCERNING INTERNATIONAL PATENT APPLICATIONS</w:t>
      </w:r>
    </w:p>
    <w:p w14:paraId="09B8583D" w14:textId="77777777" w:rsidR="009F3616" w:rsidRDefault="009F3616" w:rsidP="009F3616">
      <w:pPr>
        <w:jc w:val="center"/>
      </w:pPr>
      <w:r>
        <w:t>PATENT COOPERATION TREATY</w:t>
      </w:r>
    </w:p>
    <w:p w14:paraId="001DCFCA" w14:textId="77777777" w:rsidR="009F3616" w:rsidRDefault="009F3616" w:rsidP="009F3616">
      <w:pPr>
        <w:tabs>
          <w:tab w:val="left" w:pos="2700"/>
        </w:tabs>
      </w:pPr>
      <w:r>
        <w:tab/>
      </w:r>
    </w:p>
    <w:p w14:paraId="12B931A2" w14:textId="77777777" w:rsidR="009F3616" w:rsidRDefault="009F3616" w:rsidP="009F3616">
      <w:pPr>
        <w:widowControl/>
        <w:jc w:val="center"/>
      </w:pPr>
      <w:r>
        <w:t>&lt;&lt;revApt&gt;&gt;</w:t>
      </w:r>
    </w:p>
    <w:p w14:paraId="65B1BEA3" w14:textId="77777777" w:rsidR="009F3616" w:rsidRDefault="009F3616" w:rsidP="009F3616">
      <w:r>
        <w:t>The undersigned applicant(s) hereby &lt;&lt;</w:t>
      </w:r>
      <w:r>
        <w:rPr>
          <w:rFonts w:ascii="TimesNewRoman" w:hAnsi="TimesNewRoman"/>
        </w:rPr>
        <w:t>revPoA&gt;&gt;</w:t>
      </w:r>
    </w:p>
    <w:p w14:paraId="311AEEE7" w14:textId="3914454D" w:rsidR="009719FC" w:rsidRDefault="009719FC" w:rsidP="004A3A2B">
      <w:pPr>
        <w:jc w:val="center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360"/>
        <w:gridCol w:w="2376"/>
        <w:gridCol w:w="2376"/>
      </w:tblGrid>
      <w:tr w:rsidR="00451549" w14:paraId="5FE670CE" w14:textId="77777777" w:rsidTr="004B136A">
        <w:trPr>
          <w:jc w:val="center"/>
        </w:trPr>
        <w:tc>
          <w:tcPr>
            <w:tcW w:w="2376" w:type="dxa"/>
          </w:tcPr>
          <w:p w14:paraId="27073C40" w14:textId="77777777" w:rsidR="00451549" w:rsidRDefault="00451549"/>
        </w:tc>
        <w:tc>
          <w:tcPr>
            <w:tcW w:w="2376" w:type="dxa"/>
          </w:tcPr>
          <w:p w14:paraId="5B9F232A" w14:textId="77777777" w:rsidR="00451549" w:rsidRDefault="00451549"/>
        </w:tc>
        <w:tc>
          <w:tcPr>
            <w:tcW w:w="360" w:type="dxa"/>
          </w:tcPr>
          <w:p w14:paraId="0314D9C7" w14:textId="77777777" w:rsidR="00451549" w:rsidRDefault="00451549"/>
        </w:tc>
        <w:tc>
          <w:tcPr>
            <w:tcW w:w="2376" w:type="dxa"/>
          </w:tcPr>
          <w:p w14:paraId="51F360C3" w14:textId="77777777" w:rsidR="00451549" w:rsidRDefault="00451549"/>
        </w:tc>
        <w:tc>
          <w:tcPr>
            <w:tcW w:w="2376" w:type="dxa"/>
          </w:tcPr>
          <w:p w14:paraId="00D3FEE6" w14:textId="77777777" w:rsidR="00451549" w:rsidRDefault="00451549"/>
        </w:tc>
      </w:tr>
    </w:tbl>
    <w:p w14:paraId="59B35B8F" w14:textId="4F6A3FEB" w:rsidR="00451549" w:rsidRDefault="00451549"/>
    <w:p w14:paraId="2CAD7E49" w14:textId="77777777" w:rsidR="00451549" w:rsidRDefault="00451549" w:rsidP="00451549">
      <w:pPr>
        <w:tabs>
          <w:tab w:val="center" w:pos="4513"/>
        </w:tabs>
        <w:jc w:val="center"/>
        <w:rPr>
          <w:sz w:val="20"/>
        </w:rPr>
      </w:pPr>
      <w:r>
        <w:rPr>
          <w:sz w:val="20"/>
        </w:rPr>
        <w:t>S</w:t>
      </w:r>
      <w:r>
        <w:rPr>
          <w:smallCaps/>
          <w:sz w:val="20"/>
        </w:rPr>
        <w:t>chwegman</w:t>
      </w:r>
      <w:r>
        <w:rPr>
          <w:sz w:val="20"/>
        </w:rPr>
        <w:t xml:space="preserve"> </w:t>
      </w:r>
      <w:r>
        <w:rPr>
          <w:b/>
          <w:bCs/>
          <w:smallCaps/>
          <w:sz w:val="20"/>
          <w:szCs w:val="26"/>
        </w:rPr>
        <w:t>■</w:t>
      </w:r>
      <w:r>
        <w:rPr>
          <w:sz w:val="20"/>
        </w:rPr>
        <w:t xml:space="preserve"> L</w:t>
      </w:r>
      <w:r>
        <w:rPr>
          <w:smallCaps/>
          <w:sz w:val="20"/>
        </w:rPr>
        <w:t>undberg</w:t>
      </w:r>
      <w:r>
        <w:rPr>
          <w:sz w:val="20"/>
        </w:rPr>
        <w:t xml:space="preserve"> </w:t>
      </w:r>
      <w:r>
        <w:rPr>
          <w:b/>
          <w:bCs/>
          <w:smallCaps/>
          <w:sz w:val="20"/>
          <w:szCs w:val="26"/>
        </w:rPr>
        <w:t>■</w:t>
      </w:r>
      <w:r>
        <w:rPr>
          <w:sz w:val="20"/>
        </w:rPr>
        <w:t xml:space="preserve"> W</w:t>
      </w:r>
      <w:r>
        <w:rPr>
          <w:smallCaps/>
          <w:sz w:val="20"/>
        </w:rPr>
        <w:t>oessner</w:t>
      </w:r>
    </w:p>
    <w:p w14:paraId="16D28965" w14:textId="77777777" w:rsidR="00451549" w:rsidRDefault="00451549" w:rsidP="00451549">
      <w:pPr>
        <w:tabs>
          <w:tab w:val="center" w:pos="4513"/>
        </w:tabs>
        <w:jc w:val="center"/>
        <w:rPr>
          <w:sz w:val="20"/>
        </w:rPr>
      </w:pPr>
      <w:r>
        <w:rPr>
          <w:sz w:val="20"/>
        </w:rPr>
        <w:t>P.O. BOX 2938</w:t>
      </w:r>
    </w:p>
    <w:p w14:paraId="25ED971F" w14:textId="77777777" w:rsidR="00451549" w:rsidRDefault="00451549" w:rsidP="00451549">
      <w:pPr>
        <w:tabs>
          <w:tab w:val="center" w:pos="4513"/>
        </w:tabs>
        <w:jc w:val="center"/>
        <w:rPr>
          <w:sz w:val="20"/>
        </w:rPr>
      </w:pPr>
      <w:r>
        <w:rPr>
          <w:sz w:val="20"/>
        </w:rPr>
        <w:t>Minneapolis, Minnesota 55402</w:t>
      </w:r>
    </w:p>
    <w:p w14:paraId="26CB5947" w14:textId="77777777" w:rsidR="00451549" w:rsidRDefault="00451549" w:rsidP="00451549">
      <w:pPr>
        <w:tabs>
          <w:tab w:val="center" w:pos="4513"/>
        </w:tabs>
        <w:jc w:val="center"/>
        <w:rPr>
          <w:sz w:val="20"/>
        </w:rPr>
      </w:pPr>
      <w:r>
        <w:rPr>
          <w:sz w:val="20"/>
        </w:rPr>
        <w:t>(612) 373-6900</w:t>
      </w:r>
    </w:p>
    <w:p w14:paraId="622CCA8A" w14:textId="77777777" w:rsidR="00451549" w:rsidRDefault="00451549" w:rsidP="00451549">
      <w:pPr>
        <w:widowControl/>
        <w:rPr>
          <w:sz w:val="20"/>
        </w:rPr>
      </w:pPr>
    </w:p>
    <w:p w14:paraId="6B62F07D" w14:textId="77777777" w:rsidR="00451549" w:rsidRPr="00572506" w:rsidRDefault="00451549" w:rsidP="00451549">
      <w:pPr>
        <w:widowControl/>
        <w:rPr>
          <w:noProof/>
          <w:sz w:val="20"/>
          <w:szCs w:val="20"/>
        </w:rPr>
      </w:pPr>
      <w:r>
        <w:rPr>
          <w:noProof/>
          <w:sz w:val="20"/>
          <w:szCs w:val="20"/>
        </w:rPr>
        <w:t>&lt;&lt;agentGS&gt;&gt;</w:t>
      </w:r>
    </w:p>
    <w:p w14:paraId="4DB0DBE1" w14:textId="77777777" w:rsidR="00451549" w:rsidRDefault="00451549" w:rsidP="00451549">
      <w:pPr>
        <w:rPr>
          <w:sz w:val="20"/>
        </w:rPr>
      </w:pPr>
    </w:p>
    <w:p w14:paraId="14F012F1" w14:textId="50785BC6" w:rsidR="00451549" w:rsidRDefault="00451549" w:rsidP="00451549">
      <w:pPr>
        <w:rPr>
          <w:sz w:val="20"/>
        </w:rPr>
      </w:pPr>
      <w:r>
        <w:rPr>
          <w:rFonts w:ascii="TimesNewRoman" w:hAnsi="TimesNew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2D08B0" wp14:editId="2DD51259">
                <wp:simplePos x="0" y="0"/>
                <wp:positionH relativeFrom="column">
                  <wp:posOffset>13335</wp:posOffset>
                </wp:positionH>
                <wp:positionV relativeFrom="paragraph">
                  <wp:posOffset>158115</wp:posOffset>
                </wp:positionV>
                <wp:extent cx="3048000" cy="0"/>
                <wp:effectExtent l="0" t="0" r="0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DAED09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12.45pt" to="241.0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"/>
            </w:pict>
          </mc:Fallback>
        </mc:AlternateContent>
      </w:r>
      <w:r>
        <w:rPr>
          <w:rFonts w:ascii="TimesNewRoman" w:hAnsi="TimesNew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B33854" wp14:editId="394642C8">
                <wp:simplePos x="0" y="0"/>
                <wp:positionH relativeFrom="column">
                  <wp:posOffset>3289935</wp:posOffset>
                </wp:positionH>
                <wp:positionV relativeFrom="paragraph">
                  <wp:posOffset>158115</wp:posOffset>
                </wp:positionV>
                <wp:extent cx="2286000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AEAEED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9.05pt,12.45pt" to="439.0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"/>
            </w:pict>
          </mc:Fallback>
        </mc:AlternateContent>
      </w:r>
      <w:r>
        <w:rPr>
          <w:rFonts w:ascii="TimesNewRoman" w:hAnsi="TimesNewRoman"/>
          <w:noProof/>
          <w:sz w:val="20"/>
          <w:szCs w:val="20"/>
        </w:rPr>
        <w:t>&lt;&lt;assigneeCity&gt;&gt;, &lt;&lt;assigneeState&gt;&gt;, &lt;&lt;assigneeCountry&gt;&gt;</w:t>
      </w:r>
      <w:r>
        <w:rPr>
          <w:sz w:val="20"/>
        </w:rPr>
        <w:fldChar w:fldCharType="begin"/>
      </w:r>
      <w:r>
        <w:rPr>
          <w:sz w:val="20"/>
        </w:rPr>
        <w:instrText>ADVANCE \x260</w:instrText>
      </w:r>
      <w:r>
        <w:rPr>
          <w:sz w:val="20"/>
        </w:rPr>
        <w:fldChar w:fldCharType="end"/>
      </w:r>
      <w:r w:rsidR="00662623" w:rsidRPr="005122AA">
        <w:t>&lt;&lt;signatureDate&gt;&gt;</w:t>
      </w:r>
    </w:p>
    <w:p w14:paraId="591376F9" w14:textId="77777777" w:rsidR="00451549" w:rsidRDefault="00451549" w:rsidP="00451549">
      <w:pPr>
        <w:rPr>
          <w:sz w:val="20"/>
        </w:rPr>
      </w:pPr>
      <w:r>
        <w:rPr>
          <w:sz w:val="20"/>
        </w:rPr>
        <w:t>(Place: City, State &amp; Country)</w:t>
      </w:r>
      <w:r>
        <w:rPr>
          <w:sz w:val="20"/>
        </w:rPr>
        <w:fldChar w:fldCharType="begin"/>
      </w:r>
      <w:r>
        <w:rPr>
          <w:sz w:val="20"/>
        </w:rPr>
        <w:instrText>ADVANCE \x265</w:instrText>
      </w:r>
      <w:r>
        <w:rPr>
          <w:sz w:val="20"/>
        </w:rPr>
        <w:fldChar w:fldCharType="end"/>
      </w:r>
      <w:r>
        <w:rPr>
          <w:sz w:val="20"/>
        </w:rPr>
        <w:t>(Date)</w:t>
      </w:r>
    </w:p>
    <w:p w14:paraId="5AC81CFA" w14:textId="77777777" w:rsidR="00451549" w:rsidRDefault="00451549" w:rsidP="00451549">
      <w:pPr>
        <w:rPr>
          <w:noProof/>
          <w:sz w:val="20"/>
        </w:rPr>
      </w:pPr>
    </w:p>
    <w:p w14:paraId="4A0C7996" w14:textId="77777777" w:rsidR="00451549" w:rsidRDefault="00451549" w:rsidP="00451549">
      <w:pPr>
        <w:rPr>
          <w:sz w:val="20"/>
        </w:rPr>
      </w:pPr>
      <w:r>
        <w:rPr>
          <w:noProof/>
          <w:sz w:val="20"/>
        </w:rPr>
        <w:t>&lt;&lt;assignee&gt;&gt;</w:t>
      </w:r>
    </w:p>
    <w:p w14:paraId="5BA1565E" w14:textId="77777777" w:rsidR="00451549" w:rsidRDefault="00451549" w:rsidP="00451549">
      <w:pPr>
        <w:rPr>
          <w:sz w:val="20"/>
        </w:rPr>
      </w:pPr>
    </w:p>
    <w:p w14:paraId="577B3D0C" w14:textId="2D248D12" w:rsidR="00451549" w:rsidRDefault="00451549" w:rsidP="00451549">
      <w:pPr>
        <w:rPr>
          <w:sz w:val="20"/>
        </w:rPr>
      </w:pPr>
      <w:r>
        <w:rPr>
          <w:sz w:val="20"/>
        </w:rPr>
        <w:t>By</w:t>
      </w:r>
      <w:r>
        <w:rPr>
          <w:sz w:val="20"/>
        </w:rPr>
        <w:fldChar w:fldCharType="begin"/>
      </w:r>
      <w:r>
        <w:rPr>
          <w:sz w:val="20"/>
        </w:rPr>
        <w:instrText>ADVANCE \x18</w:instrText>
      </w:r>
      <w:r>
        <w:rPr>
          <w:sz w:val="20"/>
        </w:rPr>
        <w:fldChar w:fldCharType="end"/>
      </w:r>
      <w:r w:rsidR="00662623">
        <w:rPr>
          <w:sz w:val="20"/>
        </w:rPr>
        <w:t xml:space="preserve"> </w:t>
      </w:r>
      <w:r w:rsidR="00662623" w:rsidRPr="005122AA">
        <w:t>&lt;&lt;echoSignature&gt;&gt;</w:t>
      </w:r>
    </w:p>
    <w:p w14:paraId="2DE1DA97" w14:textId="7D0ACBB3" w:rsidR="00451549" w:rsidRDefault="00451549" w:rsidP="00451549">
      <w:pPr>
        <w:rPr>
          <w:noProof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1" locked="1" layoutInCell="0" allowOverlap="1" wp14:anchorId="3D84DA0A" wp14:editId="6FF3F4FF">
                <wp:simplePos x="0" y="0"/>
                <wp:positionH relativeFrom="page">
                  <wp:posOffset>1143000</wp:posOffset>
                </wp:positionH>
                <wp:positionV relativeFrom="paragraph">
                  <wp:posOffset>0</wp:posOffset>
                </wp:positionV>
                <wp:extent cx="3657600" cy="12065"/>
                <wp:effectExtent l="0" t="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2BA3DB" id="Rectangle 1" o:spid="_x0000_s1026" style="position:absolute;margin-left:90pt;margin-top:0;width:4in;height:.9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" o:allowincell="f" fillcolor="black" stroked="f" strokeweight="0">
                <w10:wrap anchorx="page"/>
                <w10:anchorlock/>
              </v:rect>
            </w:pict>
          </mc:Fallback>
        </mc:AlternateContent>
      </w:r>
      <w:r>
        <w:rPr>
          <w:sz w:val="20"/>
        </w:rPr>
        <w:fldChar w:fldCharType="begin"/>
      </w:r>
      <w:r>
        <w:rPr>
          <w:sz w:val="20"/>
        </w:rPr>
        <w:instrText>ADVANCE \x18</w:instrText>
      </w:r>
      <w:r>
        <w:rPr>
          <w:sz w:val="20"/>
        </w:rPr>
        <w:fldChar w:fldCharType="end"/>
      </w:r>
      <w:r>
        <w:rPr>
          <w:sz w:val="20"/>
        </w:rPr>
        <w:t xml:space="preserve">Name: &lt;&lt;authSignor&gt;&gt; </w:t>
      </w:r>
    </w:p>
    <w:p w14:paraId="4C8B958B" w14:textId="77777777" w:rsidR="00451549" w:rsidRDefault="00451549" w:rsidP="00451549">
      <w:pPr>
        <w:rPr>
          <w:b/>
          <w:bCs/>
          <w:sz w:val="20"/>
        </w:rPr>
      </w:pPr>
      <w:r>
        <w:rPr>
          <w:noProof/>
          <w:sz w:val="20"/>
        </w:rPr>
        <w:fldChar w:fldCharType="begin"/>
      </w:r>
      <w:r>
        <w:rPr>
          <w:noProof/>
          <w:sz w:val="20"/>
        </w:rPr>
        <w:instrText>ADVANCE \x18</w:instrText>
      </w:r>
      <w:r>
        <w:rPr>
          <w:noProof/>
          <w:sz w:val="20"/>
        </w:rPr>
        <w:fldChar w:fldCharType="end"/>
      </w:r>
      <w:r>
        <w:rPr>
          <w:noProof/>
          <w:sz w:val="20"/>
        </w:rPr>
        <w:t>Title:  &lt;&lt;authSignorTitle&gt;&gt;</w:t>
      </w:r>
    </w:p>
    <w:p w14:paraId="3A23096A" w14:textId="77777777" w:rsidR="00451549" w:rsidRDefault="00451549"/>
    <w:sectPr w:rsidR="00451549" w:rsidSect="009F3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16"/>
    <w:rsid w:val="00451549"/>
    <w:rsid w:val="004A3A2B"/>
    <w:rsid w:val="004B136A"/>
    <w:rsid w:val="00523728"/>
    <w:rsid w:val="00662623"/>
    <w:rsid w:val="00782BA3"/>
    <w:rsid w:val="009719FC"/>
    <w:rsid w:val="009F3616"/>
    <w:rsid w:val="00EA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7946E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616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15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PCT_PowerofAttorney.dotx</Template>
  <TotalTime>0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Young</dc:creator>
  <cp:keywords/>
  <dc:description/>
  <cp:lastModifiedBy>Jacob Burns</cp:lastModifiedBy>
  <cp:revision>2</cp:revision>
  <dcterms:created xsi:type="dcterms:W3CDTF">2024-06-03T23:49:00Z</dcterms:created>
  <dcterms:modified xsi:type="dcterms:W3CDTF">2024-06-03T23:49:00Z</dcterms:modified>
</cp:coreProperties>
</file>