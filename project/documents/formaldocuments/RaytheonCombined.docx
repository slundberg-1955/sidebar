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1E739" w14:textId="77777777" w:rsidR="00280138" w:rsidRPr="00246439" w:rsidRDefault="00280138">
      <w:pPr>
        <w:jc w:val="center"/>
        <w:rPr>
          <w:rFonts w:ascii="Arial" w:hAnsi="Arial" w:cs="Arial"/>
          <w:b/>
          <w:szCs w:val="24"/>
        </w:rPr>
      </w:pPr>
      <w:r w:rsidRPr="00246439">
        <w:rPr>
          <w:rFonts w:ascii="Arial" w:hAnsi="Arial" w:cs="Arial"/>
          <w:b/>
          <w:szCs w:val="24"/>
        </w:rPr>
        <w:t>A S S I G N M E N T</w:t>
      </w:r>
      <w:r w:rsidR="00A158C6">
        <w:rPr>
          <w:rFonts w:ascii="Arial" w:hAnsi="Arial" w:cs="Arial"/>
          <w:b/>
          <w:szCs w:val="24"/>
        </w:rPr>
        <w:t xml:space="preserve"> and D E C L A R A T I O N</w:t>
      </w:r>
    </w:p>
    <w:p w14:paraId="63B051DE" w14:textId="77777777" w:rsidR="00280138" w:rsidRPr="00155EBB" w:rsidRDefault="00280138">
      <w:pPr>
        <w:rPr>
          <w:rFonts w:ascii="Arial" w:hAnsi="Arial" w:cs="Arial"/>
          <w:szCs w:val="24"/>
        </w:rPr>
      </w:pPr>
    </w:p>
    <w:p w14:paraId="7E419B85" w14:textId="77777777" w:rsidR="00280138" w:rsidRPr="00155EBB" w:rsidRDefault="00280138">
      <w:pPr>
        <w:jc w:val="both"/>
        <w:rPr>
          <w:rFonts w:ascii="Arial" w:hAnsi="Arial" w:cs="Arial"/>
          <w:szCs w:val="24"/>
        </w:rPr>
      </w:pPr>
      <w:r w:rsidRPr="00155EBB">
        <w:rPr>
          <w:rFonts w:ascii="Arial" w:hAnsi="Arial" w:cs="Arial"/>
          <w:szCs w:val="24"/>
        </w:rPr>
        <w:tab/>
      </w:r>
      <w:r w:rsidR="00FA220A">
        <w:rPr>
          <w:rFonts w:ascii="Arial" w:hAnsi="Arial" w:cs="Arial"/>
          <w:szCs w:val="24"/>
        </w:rPr>
        <w:t>I/</w:t>
      </w:r>
      <w:r w:rsidRPr="00155EBB">
        <w:rPr>
          <w:rFonts w:ascii="Arial" w:hAnsi="Arial" w:cs="Arial"/>
          <w:szCs w:val="24"/>
        </w:rPr>
        <w:t xml:space="preserve">we, the undersigned, </w:t>
      </w:r>
      <w:r w:rsidR="00E349AF" w:rsidRPr="001950CB">
        <w:rPr>
          <w:rFonts w:ascii="Arial" w:hAnsi="Arial" w:cs="Arial"/>
          <w:szCs w:val="24"/>
          <w:u w:val="single"/>
        </w:rPr>
        <w:t>&lt;&lt;inventorList&gt;&gt;</w:t>
      </w:r>
      <w:r w:rsidR="00E349AF" w:rsidRPr="001950CB">
        <w:rPr>
          <w:rFonts w:ascii="Arial" w:hAnsi="Arial" w:cs="Arial"/>
          <w:szCs w:val="24"/>
        </w:rPr>
        <w:t>,</w:t>
      </w:r>
      <w:r w:rsidR="00FA220A">
        <w:rPr>
          <w:rFonts w:ascii="Arial" w:hAnsi="Arial" w:cs="Arial"/>
          <w:szCs w:val="24"/>
        </w:rPr>
        <w:t xml:space="preserve"> (“</w:t>
      </w:r>
      <w:r w:rsidR="00FA220A" w:rsidRPr="00FA220A">
        <w:rPr>
          <w:rFonts w:ascii="Arial" w:hAnsi="Arial" w:cs="Arial"/>
          <w:b/>
          <w:szCs w:val="24"/>
        </w:rPr>
        <w:t>Assignor(s)</w:t>
      </w:r>
      <w:r w:rsidR="00FA220A">
        <w:rPr>
          <w:rFonts w:ascii="Arial" w:hAnsi="Arial" w:cs="Arial"/>
          <w:szCs w:val="24"/>
        </w:rPr>
        <w:t xml:space="preserve">”), </w:t>
      </w:r>
      <w:r w:rsidRPr="00155EBB">
        <w:rPr>
          <w:rFonts w:ascii="Arial" w:hAnsi="Arial" w:cs="Arial"/>
          <w:szCs w:val="24"/>
        </w:rPr>
        <w:t xml:space="preserve">have made certain inventions or discoveries (or both) set forth in a </w:t>
      </w:r>
      <w:r w:rsidR="00000897">
        <w:rPr>
          <w:rFonts w:ascii="Arial" w:hAnsi="Arial" w:cs="Arial"/>
          <w:szCs w:val="24"/>
        </w:rPr>
        <w:t xml:space="preserve">patent </w:t>
      </w:r>
      <w:r w:rsidRPr="00155EBB">
        <w:rPr>
          <w:rFonts w:ascii="Arial" w:hAnsi="Arial" w:cs="Arial"/>
          <w:szCs w:val="24"/>
        </w:rPr>
        <w:t>application entitled,</w:t>
      </w:r>
      <w:r w:rsidRPr="00E349AF">
        <w:rPr>
          <w:rFonts w:ascii="Arial" w:hAnsi="Arial" w:cs="Arial"/>
          <w:szCs w:val="24"/>
          <w:u w:val="single"/>
        </w:rPr>
        <w:t xml:space="preserve"> </w:t>
      </w:r>
      <w:r w:rsidR="00E349AF" w:rsidRPr="00E349AF">
        <w:rPr>
          <w:rFonts w:ascii="Arial" w:hAnsi="Arial" w:cs="Arial"/>
          <w:i/>
          <w:u w:val="single"/>
        </w:rPr>
        <w:t>&lt;&lt;title&gt;&gt;</w:t>
      </w:r>
      <w:r w:rsidR="009321D7" w:rsidRPr="00155EBB">
        <w:rPr>
          <w:rFonts w:ascii="Arial" w:hAnsi="Arial" w:cs="Arial"/>
        </w:rPr>
        <w:t xml:space="preserve">, identified as </w:t>
      </w:r>
      <w:r w:rsidR="009321D7" w:rsidRPr="00454F9E">
        <w:rPr>
          <w:rFonts w:ascii="Arial" w:hAnsi="Arial" w:cs="Arial"/>
          <w:i/>
        </w:rPr>
        <w:t xml:space="preserve">Attorney Docket No. </w:t>
      </w:r>
      <w:r w:rsidR="00E349AF" w:rsidRPr="00E349AF">
        <w:rPr>
          <w:rFonts w:ascii="Arial" w:hAnsi="Arial" w:cs="Arial"/>
          <w:i/>
          <w:u w:val="single"/>
        </w:rPr>
        <w:t>&lt;&lt;matterNo&gt;&gt;</w:t>
      </w:r>
      <w:r w:rsidR="009321D7" w:rsidRPr="00155EBB">
        <w:rPr>
          <w:rFonts w:ascii="Arial" w:hAnsi="Arial" w:cs="Arial"/>
        </w:rPr>
        <w:t xml:space="preserve">, which application was filed on </w:t>
      </w:r>
      <w:r w:rsidR="00E349AF" w:rsidRPr="00E349AF">
        <w:rPr>
          <w:rFonts w:ascii="Arial" w:hAnsi="Arial" w:cs="Arial"/>
          <w:u w:val="single"/>
        </w:rPr>
        <w:t>&lt;&lt;filedDate&gt;&gt;</w:t>
      </w:r>
      <w:r w:rsidR="009321D7" w:rsidRPr="00155EBB">
        <w:rPr>
          <w:rFonts w:ascii="Arial" w:hAnsi="Arial" w:cs="Arial"/>
        </w:rPr>
        <w:t xml:space="preserve"> and assigned Application No. </w:t>
      </w:r>
      <w:r w:rsidR="00E349AF" w:rsidRPr="00E349AF">
        <w:rPr>
          <w:rFonts w:ascii="Arial" w:hAnsi="Arial" w:cs="Arial"/>
          <w:u w:val="single"/>
        </w:rPr>
        <w:t>&lt;&lt;serialNo&gt;&gt;</w:t>
      </w:r>
      <w:r w:rsidR="009321D7" w:rsidRPr="00155EBB">
        <w:rPr>
          <w:rFonts w:ascii="Arial" w:hAnsi="Arial" w:cs="Arial"/>
        </w:rPr>
        <w:t xml:space="preserve">.  In the event that the execution date, filing date and/or Application No. are not entered or are incorrect at the time </w:t>
      </w:r>
      <w:r w:rsidR="00FA220A">
        <w:rPr>
          <w:rFonts w:ascii="Arial" w:hAnsi="Arial" w:cs="Arial"/>
          <w:szCs w:val="24"/>
        </w:rPr>
        <w:t xml:space="preserve">Assignor(s) </w:t>
      </w:r>
      <w:r w:rsidR="009321D7" w:rsidRPr="00155EBB">
        <w:rPr>
          <w:rFonts w:ascii="Arial" w:hAnsi="Arial" w:cs="Arial"/>
        </w:rPr>
        <w:t xml:space="preserve">executed this document, </w:t>
      </w:r>
      <w:r w:rsidR="00FA220A">
        <w:rPr>
          <w:rFonts w:ascii="Arial" w:hAnsi="Arial" w:cs="Arial"/>
          <w:szCs w:val="24"/>
        </w:rPr>
        <w:t xml:space="preserve">Assignor(s) </w:t>
      </w:r>
      <w:r w:rsidR="009321D7" w:rsidRPr="00155EBB">
        <w:rPr>
          <w:rFonts w:ascii="Arial" w:hAnsi="Arial" w:cs="Arial"/>
        </w:rPr>
        <w:t xml:space="preserve">hereby authorize and request </w:t>
      </w:r>
      <w:r w:rsidR="009321D7">
        <w:rPr>
          <w:rFonts w:ascii="Arial" w:hAnsi="Arial" w:cs="Arial"/>
          <w:iCs/>
        </w:rPr>
        <w:t>an</w:t>
      </w:r>
      <w:r w:rsidR="009321D7" w:rsidRPr="00155EBB">
        <w:rPr>
          <w:rFonts w:ascii="Arial" w:hAnsi="Arial" w:cs="Arial"/>
          <w:iCs/>
        </w:rPr>
        <w:t xml:space="preserve"> attorney</w:t>
      </w:r>
      <w:r w:rsidR="009321D7" w:rsidRPr="00155EBB">
        <w:rPr>
          <w:rFonts w:ascii="Arial" w:hAnsi="Arial" w:cs="Arial"/>
        </w:rPr>
        <w:t xml:space="preserve"> </w:t>
      </w:r>
      <w:r w:rsidR="009321D7">
        <w:rPr>
          <w:rFonts w:ascii="Arial" w:hAnsi="Arial" w:cs="Arial"/>
        </w:rPr>
        <w:t xml:space="preserve">of Assignee </w:t>
      </w:r>
      <w:r w:rsidR="009321D7" w:rsidRPr="00155EBB">
        <w:rPr>
          <w:rFonts w:ascii="Arial" w:hAnsi="Arial" w:cs="Arial"/>
        </w:rPr>
        <w:t xml:space="preserve">to insert </w:t>
      </w:r>
      <w:r w:rsidR="009C70E2">
        <w:rPr>
          <w:rFonts w:ascii="Arial" w:hAnsi="Arial" w:cs="Arial"/>
        </w:rPr>
        <w:t>the information or make the correction</w:t>
      </w:r>
      <w:r w:rsidRPr="00155EBB">
        <w:rPr>
          <w:rFonts w:ascii="Arial" w:hAnsi="Arial" w:cs="Arial"/>
          <w:szCs w:val="24"/>
        </w:rPr>
        <w:t xml:space="preserve">. </w:t>
      </w:r>
    </w:p>
    <w:p w14:paraId="35F83068" w14:textId="77777777" w:rsidR="00280138" w:rsidRPr="00155EBB" w:rsidRDefault="00280138">
      <w:pPr>
        <w:rPr>
          <w:rFonts w:ascii="Arial" w:hAnsi="Arial" w:cs="Arial"/>
          <w:szCs w:val="24"/>
        </w:rPr>
      </w:pPr>
    </w:p>
    <w:p w14:paraId="0D65DFA0" w14:textId="77777777" w:rsidR="00280138" w:rsidRPr="00155EBB" w:rsidRDefault="00280138">
      <w:pPr>
        <w:tabs>
          <w:tab w:val="left" w:pos="720"/>
        </w:tabs>
        <w:jc w:val="both"/>
        <w:rPr>
          <w:rFonts w:ascii="Arial" w:hAnsi="Arial" w:cs="Arial"/>
          <w:szCs w:val="24"/>
        </w:rPr>
      </w:pPr>
      <w:r w:rsidRPr="00155EBB">
        <w:rPr>
          <w:rFonts w:ascii="Arial" w:hAnsi="Arial" w:cs="Arial"/>
          <w:szCs w:val="24"/>
        </w:rPr>
        <w:tab/>
      </w:r>
      <w:bookmarkStart w:id="0" w:name="a7"/>
      <w:r w:rsidRPr="00E349AF">
        <w:rPr>
          <w:rFonts w:ascii="Arial" w:hAnsi="Arial" w:cs="Arial"/>
          <w:b/>
          <w:smallCaps/>
          <w:szCs w:val="24"/>
        </w:rPr>
        <w:t>Raytheon Company</w:t>
      </w:r>
      <w:r w:rsidRPr="00155EBB">
        <w:rPr>
          <w:rFonts w:ascii="Arial" w:hAnsi="Arial" w:cs="Arial"/>
          <w:szCs w:val="24"/>
        </w:rPr>
        <w:t xml:space="preserve"> </w:t>
      </w:r>
      <w:r w:rsidR="00E70330">
        <w:rPr>
          <w:rFonts w:ascii="Arial" w:hAnsi="Arial" w:cs="Arial"/>
          <w:szCs w:val="24"/>
        </w:rPr>
        <w:t xml:space="preserve">is </w:t>
      </w:r>
      <w:r w:rsidRPr="00155EBB">
        <w:rPr>
          <w:rFonts w:ascii="Arial" w:hAnsi="Arial" w:cs="Arial"/>
          <w:szCs w:val="24"/>
        </w:rPr>
        <w:t xml:space="preserve">a Delaware Corporation having a place of business at </w:t>
      </w:r>
      <w:r w:rsidR="002739FA">
        <w:rPr>
          <w:rFonts w:ascii="Arial" w:hAnsi="Arial" w:cs="Arial"/>
          <w:szCs w:val="24"/>
        </w:rPr>
        <w:t>50 Apple Hill Drive</w:t>
      </w:r>
      <w:r w:rsidRPr="00155EBB">
        <w:rPr>
          <w:rFonts w:ascii="Arial" w:hAnsi="Arial" w:cs="Arial"/>
          <w:szCs w:val="24"/>
        </w:rPr>
        <w:t xml:space="preserve">, </w:t>
      </w:r>
      <w:r w:rsidR="002739FA">
        <w:rPr>
          <w:rFonts w:ascii="Arial" w:hAnsi="Arial" w:cs="Arial"/>
          <w:szCs w:val="24"/>
        </w:rPr>
        <w:t>Tewksbury</w:t>
      </w:r>
      <w:r w:rsidRPr="00155EBB">
        <w:rPr>
          <w:rFonts w:ascii="Arial" w:hAnsi="Arial" w:cs="Arial"/>
          <w:szCs w:val="24"/>
        </w:rPr>
        <w:t xml:space="preserve">, MA  </w:t>
      </w:r>
      <w:r w:rsidR="002739FA">
        <w:rPr>
          <w:rFonts w:ascii="Arial" w:hAnsi="Arial" w:cs="Arial"/>
          <w:szCs w:val="24"/>
        </w:rPr>
        <w:t>01876</w:t>
      </w:r>
      <w:r w:rsidRPr="00155EBB">
        <w:rPr>
          <w:rFonts w:ascii="Arial" w:hAnsi="Arial" w:cs="Arial"/>
          <w:szCs w:val="24"/>
        </w:rPr>
        <w:t>,</w:t>
      </w:r>
      <w:r w:rsidRPr="00155EBB">
        <w:rPr>
          <w:rFonts w:ascii="Arial" w:hAnsi="Arial" w:cs="Arial"/>
          <w:b/>
          <w:szCs w:val="24"/>
        </w:rPr>
        <w:t xml:space="preserve"> </w:t>
      </w:r>
      <w:bookmarkStart w:id="1" w:name="a8"/>
      <w:bookmarkStart w:id="2" w:name="a9"/>
      <w:bookmarkEnd w:id="0"/>
      <w:bookmarkEnd w:id="1"/>
      <w:bookmarkEnd w:id="2"/>
      <w:r w:rsidRPr="00155EBB">
        <w:rPr>
          <w:rFonts w:ascii="Arial" w:hAnsi="Arial" w:cs="Arial"/>
          <w:szCs w:val="24"/>
        </w:rPr>
        <w:t xml:space="preserve">and which, together </w:t>
      </w:r>
      <w:r w:rsidR="00FA220A">
        <w:rPr>
          <w:rFonts w:ascii="Arial" w:hAnsi="Arial" w:cs="Arial"/>
          <w:szCs w:val="24"/>
        </w:rPr>
        <w:t>with its successors and assigns</w:t>
      </w:r>
      <w:r w:rsidRPr="00155EBB">
        <w:rPr>
          <w:rFonts w:ascii="Arial" w:hAnsi="Arial" w:cs="Arial"/>
          <w:szCs w:val="24"/>
        </w:rPr>
        <w:t xml:space="preserve"> </w:t>
      </w:r>
      <w:r w:rsidR="00FA220A">
        <w:rPr>
          <w:rFonts w:ascii="Arial" w:hAnsi="Arial" w:cs="Arial"/>
          <w:szCs w:val="24"/>
        </w:rPr>
        <w:t>(</w:t>
      </w:r>
      <w:r w:rsidRPr="00155EBB">
        <w:rPr>
          <w:rFonts w:ascii="Arial" w:hAnsi="Arial" w:cs="Arial"/>
          <w:szCs w:val="24"/>
        </w:rPr>
        <w:t>"</w:t>
      </w:r>
      <w:r w:rsidRPr="00FA220A">
        <w:rPr>
          <w:rFonts w:ascii="Arial" w:hAnsi="Arial" w:cs="Arial"/>
          <w:b/>
          <w:szCs w:val="24"/>
        </w:rPr>
        <w:t>Assignee</w:t>
      </w:r>
      <w:r w:rsidRPr="00155EBB">
        <w:rPr>
          <w:rFonts w:ascii="Arial" w:hAnsi="Arial" w:cs="Arial"/>
          <w:szCs w:val="24"/>
        </w:rPr>
        <w:t>"</w:t>
      </w:r>
      <w:r w:rsidR="00FA220A">
        <w:rPr>
          <w:rFonts w:ascii="Arial" w:hAnsi="Arial" w:cs="Arial"/>
          <w:szCs w:val="24"/>
        </w:rPr>
        <w:t>),</w:t>
      </w:r>
      <w:r w:rsidRPr="00155EBB">
        <w:rPr>
          <w:rFonts w:ascii="Arial" w:hAnsi="Arial" w:cs="Arial"/>
          <w:szCs w:val="24"/>
        </w:rPr>
        <w:t xml:space="preserve"> is desirous of acquiring the title, rights, benefits and privileges hereinafter recited</w:t>
      </w:r>
      <w:r w:rsidR="00E70330">
        <w:rPr>
          <w:rFonts w:ascii="Arial" w:hAnsi="Arial" w:cs="Arial"/>
          <w:szCs w:val="24"/>
        </w:rPr>
        <w:t>.</w:t>
      </w:r>
    </w:p>
    <w:p w14:paraId="1840A870" w14:textId="77777777" w:rsidR="00280138" w:rsidRPr="00155EBB" w:rsidRDefault="00280138">
      <w:pPr>
        <w:rPr>
          <w:rFonts w:ascii="Arial" w:hAnsi="Arial" w:cs="Arial"/>
          <w:szCs w:val="24"/>
        </w:rPr>
      </w:pPr>
    </w:p>
    <w:p w14:paraId="038A83B8" w14:textId="77777777" w:rsidR="00D06934" w:rsidRPr="00FD337C" w:rsidRDefault="00D06934" w:rsidP="00D06934">
      <w:pPr>
        <w:widowControl/>
        <w:ind w:firstLine="720"/>
        <w:rPr>
          <w:rFonts w:ascii="Arial" w:hAnsi="Arial" w:cs="Arial"/>
          <w:szCs w:val="24"/>
        </w:rPr>
      </w:pPr>
      <w:r w:rsidRPr="00FD337C">
        <w:rPr>
          <w:rFonts w:ascii="Arial" w:hAnsi="Arial" w:cs="Arial"/>
          <w:szCs w:val="24"/>
        </w:rPr>
        <w:t>For valuable consideration furnished by Assignee to Assignor(s), receipt and sufficiency of which Assignor(s) hereby acknowledge, Assignor(s) hereby, without reservation:</w:t>
      </w:r>
    </w:p>
    <w:p w14:paraId="73EBD1B4" w14:textId="77777777" w:rsidR="00D06934" w:rsidRPr="00FD337C" w:rsidRDefault="00D06934" w:rsidP="00D06934">
      <w:pPr>
        <w:rPr>
          <w:rFonts w:ascii="Arial" w:hAnsi="Arial" w:cs="Arial"/>
          <w:szCs w:val="24"/>
        </w:rPr>
      </w:pPr>
    </w:p>
    <w:p w14:paraId="38D8D882" w14:textId="77777777" w:rsidR="00D06934" w:rsidRPr="00FD337C" w:rsidRDefault="00D06934" w:rsidP="00D06934">
      <w:pPr>
        <w:ind w:firstLine="720"/>
        <w:rPr>
          <w:rFonts w:ascii="Arial" w:hAnsi="Arial" w:cs="Arial"/>
          <w:szCs w:val="24"/>
        </w:rPr>
      </w:pPr>
      <w:r w:rsidRPr="00FD337C">
        <w:rPr>
          <w:rFonts w:ascii="Arial" w:hAnsi="Arial" w:cs="Arial"/>
          <w:szCs w:val="24"/>
        </w:rPr>
        <w:t>1.  Assign, transfer and convey to Assignee the entire right, title and interest in and to said inventions and discoveries, said application, any and all other patent applications (including without limitation utility models, provisionals, designs, plants and any other such intellectual property) on said inventions and discoveries in whatsoever countries, including all divisional, renewal, substitute, continuation, reissue, re-examination and convention applications based in whole or in part upon said inventions or discoveries, or upon said applications, and any and all Letters Patent, reissues, reexaminations, and extensions of Letters Patent granted for said inventions and discoveries or upon said applications, and every priority right that is or may be predicated upon or arise from said inventions, said discoveries, said applications and said Letters Patent and any provisional applications from which priority is claimed in said patent applications and said Letters Patent and all rights to claim or sue for prior damages;</w:t>
      </w:r>
    </w:p>
    <w:p w14:paraId="71F6BF47" w14:textId="77777777" w:rsidR="00D06934" w:rsidRPr="00FD337C" w:rsidRDefault="00D06934" w:rsidP="00D06934">
      <w:pPr>
        <w:rPr>
          <w:rFonts w:ascii="Arial" w:hAnsi="Arial" w:cs="Arial"/>
          <w:szCs w:val="24"/>
        </w:rPr>
      </w:pPr>
    </w:p>
    <w:p w14:paraId="2214EEA5" w14:textId="77777777" w:rsidR="00D06934" w:rsidRPr="00FD337C" w:rsidRDefault="00D06934" w:rsidP="00D06934">
      <w:pPr>
        <w:widowControl/>
        <w:ind w:firstLine="720"/>
        <w:rPr>
          <w:rFonts w:ascii="Arial" w:hAnsi="Arial" w:cs="Arial"/>
          <w:szCs w:val="24"/>
        </w:rPr>
      </w:pPr>
      <w:r w:rsidRPr="00FD337C">
        <w:rPr>
          <w:rFonts w:ascii="Arial" w:hAnsi="Arial" w:cs="Arial"/>
          <w:szCs w:val="24"/>
        </w:rPr>
        <w:t>2.  Authorize Assignee to file said patent applications in any or all countries on any or all of said inventions and discoveries in the name of Assignor(s) or in the name of Assignee or otherwise as Assignee may deem advisable, under any international conventions, international treaties, or otherwise;</w:t>
      </w:r>
    </w:p>
    <w:p w14:paraId="1814007E" w14:textId="77777777" w:rsidR="00D06934" w:rsidRPr="00FD337C" w:rsidRDefault="00D06934" w:rsidP="00D06934">
      <w:pPr>
        <w:widowControl/>
        <w:ind w:firstLine="720"/>
        <w:rPr>
          <w:rFonts w:ascii="Arial" w:hAnsi="Arial" w:cs="Arial"/>
          <w:szCs w:val="24"/>
        </w:rPr>
      </w:pPr>
    </w:p>
    <w:p w14:paraId="52639F5D" w14:textId="77777777" w:rsidR="00D06934" w:rsidRPr="00FD337C" w:rsidRDefault="00D06934" w:rsidP="00D06934">
      <w:pPr>
        <w:widowControl/>
        <w:ind w:firstLine="720"/>
        <w:rPr>
          <w:rFonts w:ascii="Arial" w:hAnsi="Arial" w:cs="Arial"/>
          <w:szCs w:val="24"/>
        </w:rPr>
      </w:pPr>
      <w:r w:rsidRPr="00FD337C">
        <w:rPr>
          <w:rFonts w:ascii="Arial" w:hAnsi="Arial" w:cs="Arial"/>
          <w:szCs w:val="24"/>
        </w:rPr>
        <w:t>3. Authorize and agree that Assignee can pursue any and all claims that are enabled by any patent application associated with the invention or inventions</w:t>
      </w:r>
      <w:r>
        <w:rPr>
          <w:rFonts w:ascii="Arial" w:hAnsi="Arial" w:cs="Arial"/>
          <w:szCs w:val="24"/>
        </w:rPr>
        <w:t>;</w:t>
      </w:r>
    </w:p>
    <w:p w14:paraId="52E59876" w14:textId="77777777" w:rsidR="00D06934" w:rsidRPr="00FD337C" w:rsidRDefault="00D06934" w:rsidP="00D06934">
      <w:pPr>
        <w:rPr>
          <w:rFonts w:ascii="Arial" w:hAnsi="Arial" w:cs="Arial"/>
          <w:szCs w:val="24"/>
        </w:rPr>
      </w:pPr>
    </w:p>
    <w:p w14:paraId="4D16D35D" w14:textId="77777777" w:rsidR="00D06934" w:rsidRPr="00FD337C" w:rsidRDefault="00D06934" w:rsidP="00D06934">
      <w:pPr>
        <w:widowControl/>
        <w:ind w:firstLine="720"/>
        <w:rPr>
          <w:rFonts w:ascii="Arial" w:hAnsi="Arial" w:cs="Arial"/>
          <w:szCs w:val="24"/>
        </w:rPr>
      </w:pPr>
      <w:r>
        <w:rPr>
          <w:rFonts w:ascii="Arial" w:hAnsi="Arial" w:cs="Arial"/>
          <w:szCs w:val="24"/>
        </w:rPr>
        <w:t>4</w:t>
      </w:r>
      <w:r w:rsidRPr="00FD337C">
        <w:rPr>
          <w:rFonts w:ascii="Arial" w:hAnsi="Arial" w:cs="Arial"/>
          <w:szCs w:val="24"/>
        </w:rPr>
        <w:t>.  Authorize and request the Commissioner of Patents and Trademarks of the United States of America and the empowered officials of all other governments to issue or transfer all said Letters Patent to Assignee, as assignee of the entire right, title and interest therein or otherwise as Assignee may direct;</w:t>
      </w:r>
    </w:p>
    <w:p w14:paraId="7FB77138" w14:textId="77777777" w:rsidR="00D06934" w:rsidRPr="00FD337C" w:rsidRDefault="00D06934" w:rsidP="00D06934">
      <w:pPr>
        <w:rPr>
          <w:rFonts w:ascii="Arial" w:hAnsi="Arial" w:cs="Arial"/>
          <w:szCs w:val="24"/>
        </w:rPr>
      </w:pPr>
    </w:p>
    <w:p w14:paraId="3B7F7AC3" w14:textId="77777777" w:rsidR="00D06934" w:rsidRPr="00FD337C" w:rsidRDefault="00D06934" w:rsidP="00D06934">
      <w:pPr>
        <w:keepLines/>
        <w:rPr>
          <w:rFonts w:ascii="Arial" w:hAnsi="Arial" w:cs="Arial"/>
          <w:szCs w:val="24"/>
        </w:rPr>
      </w:pPr>
      <w:r w:rsidRPr="00FD337C">
        <w:rPr>
          <w:rFonts w:ascii="Arial" w:hAnsi="Arial" w:cs="Arial"/>
          <w:szCs w:val="24"/>
        </w:rPr>
        <w:lastRenderedPageBreak/>
        <w:tab/>
      </w:r>
      <w:r>
        <w:rPr>
          <w:rFonts w:ascii="Arial" w:hAnsi="Arial" w:cs="Arial"/>
          <w:szCs w:val="24"/>
        </w:rPr>
        <w:t>5</w:t>
      </w:r>
      <w:r w:rsidRPr="00FD337C">
        <w:rPr>
          <w:rFonts w:ascii="Arial" w:hAnsi="Arial" w:cs="Arial"/>
          <w:szCs w:val="24"/>
        </w:rPr>
        <w:t xml:space="preserve">.  Confirm that Assignor(s) have not knowingly conveyed to others any right in said inventions, discoveries, applications or patents or any license to use the same or to make, use or sell anything embodying or utilizing any of said inventions or discoveries; and </w:t>
      </w:r>
    </w:p>
    <w:p w14:paraId="249569C7" w14:textId="77777777" w:rsidR="00D06934" w:rsidRPr="00FD337C" w:rsidRDefault="00D06934" w:rsidP="00D06934">
      <w:pPr>
        <w:widowControl/>
        <w:rPr>
          <w:rFonts w:ascii="Arial" w:hAnsi="Arial" w:cs="Arial"/>
          <w:szCs w:val="24"/>
        </w:rPr>
      </w:pPr>
    </w:p>
    <w:p w14:paraId="1307B017" w14:textId="77777777" w:rsidR="00D06934" w:rsidRPr="00FD337C" w:rsidRDefault="00D06934" w:rsidP="00D06934">
      <w:pPr>
        <w:widowControl/>
        <w:ind w:firstLine="720"/>
        <w:rPr>
          <w:rFonts w:ascii="Arial" w:hAnsi="Arial" w:cs="Arial"/>
          <w:szCs w:val="24"/>
        </w:rPr>
      </w:pPr>
      <w:r>
        <w:rPr>
          <w:rFonts w:ascii="Arial" w:hAnsi="Arial" w:cs="Arial"/>
          <w:szCs w:val="24"/>
        </w:rPr>
        <w:t>6</w:t>
      </w:r>
      <w:r w:rsidRPr="00FD337C">
        <w:rPr>
          <w:rFonts w:ascii="Arial" w:hAnsi="Arial" w:cs="Arial"/>
          <w:szCs w:val="24"/>
        </w:rPr>
        <w:t>.</w:t>
      </w:r>
      <w:r>
        <w:rPr>
          <w:rFonts w:ascii="Arial" w:hAnsi="Arial" w:cs="Arial"/>
          <w:szCs w:val="24"/>
        </w:rPr>
        <w:t xml:space="preserve"> </w:t>
      </w:r>
      <w:r w:rsidRPr="00FD337C">
        <w:rPr>
          <w:rFonts w:ascii="Arial" w:hAnsi="Arial" w:cs="Arial"/>
          <w:szCs w:val="24"/>
        </w:rPr>
        <w:t>Bind heirs, legal representatives and assigns of Assignor(s), as well as Assignor(s), to do, upon Assignee's request, all acts reasonable to assure that said inventions and discoveries, said patent applications and said Letters Patent shall be held and enjoyed by Assignee as fully and entirely as the same could have been held and enjoyed by Assignor(s) or heirs, legal representatives and assigns of Assignor(s) if this assignment had not been made; and particularly to execute and deliver to Assignee all lawful application documents including petitions, specifications, and oaths, and all assignments, disclaimers, and lawful affidavits in form and substance as may be requested by Assignee; to communicate to Assignee all facts known to Assignor(s) relating to said inventions and discoveries or the history thereof; and to furnish Assignee, upon request, with any and all relevant documents, photographs, models, samples and other physical exhibits in control of Assignor(s) or in the control of heirs, legal representatives or assigns of Assignor(s).</w:t>
      </w:r>
    </w:p>
    <w:p w14:paraId="28FB300F" w14:textId="77777777" w:rsidR="00D06934" w:rsidRPr="00FD337C" w:rsidRDefault="00D06934" w:rsidP="00D06934">
      <w:pPr>
        <w:widowControl/>
        <w:rPr>
          <w:rFonts w:ascii="Arial" w:hAnsi="Arial" w:cs="Arial"/>
          <w:szCs w:val="24"/>
        </w:rPr>
      </w:pPr>
    </w:p>
    <w:p w14:paraId="476F70C9" w14:textId="77777777" w:rsidR="00D06934" w:rsidRPr="00FD337C" w:rsidRDefault="00D06934" w:rsidP="00D06934">
      <w:pPr>
        <w:ind w:firstLine="720"/>
        <w:rPr>
          <w:rFonts w:ascii="Arial" w:hAnsi="Arial" w:cs="Arial"/>
          <w:szCs w:val="24"/>
        </w:rPr>
      </w:pPr>
      <w:r w:rsidRPr="00FD337C">
        <w:rPr>
          <w:rFonts w:ascii="Arial" w:hAnsi="Arial" w:cs="Arial"/>
          <w:szCs w:val="24"/>
        </w:rPr>
        <w:t>Assignor(s) accept the terms of this Assignment as indicated by their signature below.</w:t>
      </w:r>
    </w:p>
    <w:p w14:paraId="1946B7D9" w14:textId="77777777" w:rsidR="00D06934" w:rsidRPr="00FD337C" w:rsidRDefault="00D06934" w:rsidP="00D06934">
      <w:pPr>
        <w:ind w:firstLine="720"/>
        <w:rPr>
          <w:rFonts w:ascii="Arial" w:hAnsi="Arial" w:cs="Arial"/>
          <w:szCs w:val="24"/>
        </w:rPr>
      </w:pPr>
    </w:p>
    <w:p w14:paraId="4907B7BA" w14:textId="77777777" w:rsidR="00D06934" w:rsidRPr="00FD337C" w:rsidRDefault="00D06934" w:rsidP="00D06934">
      <w:pPr>
        <w:ind w:firstLine="720"/>
        <w:rPr>
          <w:rFonts w:ascii="Arial" w:hAnsi="Arial" w:cs="Arial"/>
          <w:szCs w:val="24"/>
        </w:rPr>
      </w:pPr>
      <w:r w:rsidRPr="00FD337C">
        <w:rPr>
          <w:rFonts w:ascii="Arial" w:hAnsi="Arial" w:cs="Arial"/>
          <w:szCs w:val="24"/>
        </w:rPr>
        <w:t>Further, each Assignor individually, as a named inventor, hereby declares:</w:t>
      </w:r>
    </w:p>
    <w:p w14:paraId="482047BE" w14:textId="77777777" w:rsidR="00D06934" w:rsidRPr="00FD337C" w:rsidRDefault="00D06934" w:rsidP="00D06934">
      <w:pPr>
        <w:ind w:firstLine="720"/>
        <w:rPr>
          <w:rFonts w:ascii="Arial" w:hAnsi="Arial" w:cs="Arial"/>
          <w:szCs w:val="24"/>
        </w:rPr>
      </w:pPr>
    </w:p>
    <w:p w14:paraId="196D1074" w14:textId="77777777" w:rsidR="00D06934" w:rsidRPr="00FD337C" w:rsidRDefault="00D06934" w:rsidP="00D06934">
      <w:pPr>
        <w:pStyle w:val="ListParagraph"/>
        <w:numPr>
          <w:ilvl w:val="0"/>
          <w:numId w:val="1"/>
        </w:numPr>
        <w:rPr>
          <w:rFonts w:ascii="Arial" w:hAnsi="Arial" w:cs="Arial"/>
          <w:szCs w:val="24"/>
        </w:rPr>
      </w:pPr>
      <w:r w:rsidRPr="00FD337C">
        <w:rPr>
          <w:rFonts w:ascii="Arial" w:hAnsi="Arial" w:cs="Arial"/>
          <w:szCs w:val="24"/>
        </w:rPr>
        <w:t>The above-identified application was made or authorized to be made by me;</w:t>
      </w:r>
    </w:p>
    <w:p w14:paraId="081CF01C" w14:textId="77777777" w:rsidR="00D06934" w:rsidRPr="00FD337C" w:rsidRDefault="00D06934" w:rsidP="00D06934">
      <w:pPr>
        <w:ind w:firstLine="720"/>
        <w:rPr>
          <w:rFonts w:ascii="Arial" w:hAnsi="Arial" w:cs="Arial"/>
          <w:szCs w:val="24"/>
        </w:rPr>
      </w:pPr>
    </w:p>
    <w:p w14:paraId="59341DF7" w14:textId="77777777" w:rsidR="00D06934" w:rsidRPr="00FD337C" w:rsidRDefault="00D06934" w:rsidP="00D06934">
      <w:pPr>
        <w:pStyle w:val="ListParagraph"/>
        <w:numPr>
          <w:ilvl w:val="0"/>
          <w:numId w:val="1"/>
        </w:numPr>
        <w:rPr>
          <w:rFonts w:ascii="Arial" w:hAnsi="Arial" w:cs="Arial"/>
          <w:szCs w:val="24"/>
        </w:rPr>
      </w:pPr>
      <w:r w:rsidRPr="00FD337C">
        <w:rPr>
          <w:rFonts w:ascii="Arial" w:hAnsi="Arial" w:cs="Arial"/>
          <w:szCs w:val="24"/>
        </w:rPr>
        <w:t>I believe I am the original inventor or an original joint inventor of a claimed invention in the above-identified application; and</w:t>
      </w:r>
    </w:p>
    <w:p w14:paraId="3F6E649F" w14:textId="77777777" w:rsidR="00D06934" w:rsidRPr="00FD337C" w:rsidRDefault="00D06934" w:rsidP="00D06934">
      <w:pPr>
        <w:ind w:firstLine="720"/>
        <w:rPr>
          <w:rFonts w:ascii="Arial" w:hAnsi="Arial" w:cs="Arial"/>
          <w:szCs w:val="24"/>
        </w:rPr>
      </w:pPr>
    </w:p>
    <w:p w14:paraId="09170414" w14:textId="77777777" w:rsidR="00D06934" w:rsidRPr="00FD337C" w:rsidRDefault="00D06934" w:rsidP="00D06934">
      <w:pPr>
        <w:pStyle w:val="ListParagraph"/>
        <w:numPr>
          <w:ilvl w:val="0"/>
          <w:numId w:val="1"/>
        </w:numPr>
        <w:rPr>
          <w:rFonts w:ascii="Arial" w:hAnsi="Arial" w:cs="Arial"/>
          <w:szCs w:val="24"/>
        </w:rPr>
      </w:pPr>
      <w:r w:rsidRPr="00FD337C">
        <w:rPr>
          <w:rFonts w:ascii="Arial" w:hAnsi="Arial" w:cs="Arial"/>
          <w:szCs w:val="24"/>
        </w:rPr>
        <w:t>I hereby acknowledge that any willful false statement made in this declaration is punishable under § 1001 of Title 18 of the United States Code by fine or imprisonment of not more than five (5) years, or both.</w:t>
      </w:r>
    </w:p>
    <w:p w14:paraId="53041E59" w14:textId="77777777" w:rsidR="00D06934" w:rsidRPr="00FD337C" w:rsidRDefault="00D06934" w:rsidP="00D06934">
      <w:pPr>
        <w:ind w:firstLine="720"/>
        <w:rPr>
          <w:rFonts w:ascii="Arial" w:hAnsi="Arial" w:cs="Arial"/>
          <w:szCs w:val="24"/>
        </w:rPr>
      </w:pPr>
    </w:p>
    <w:p w14:paraId="600D272E" w14:textId="77777777" w:rsidR="00D06934" w:rsidRPr="00FD337C" w:rsidRDefault="00D06934" w:rsidP="00D06934">
      <w:pPr>
        <w:rPr>
          <w:rFonts w:ascii="Arial" w:hAnsi="Arial" w:cs="Arial"/>
          <w:szCs w:val="24"/>
        </w:rPr>
      </w:pPr>
      <w:r w:rsidRPr="00FD337C">
        <w:rPr>
          <w:rFonts w:ascii="Arial" w:hAnsi="Arial" w:cs="Arial"/>
          <w:szCs w:val="24"/>
        </w:rPr>
        <w:t>Each Assignor individually, as a named inventor, also states:</w:t>
      </w:r>
    </w:p>
    <w:p w14:paraId="73A4EA4C" w14:textId="77777777" w:rsidR="00D06934" w:rsidRPr="00FD337C" w:rsidRDefault="00D06934" w:rsidP="00D06934">
      <w:pPr>
        <w:ind w:firstLine="720"/>
        <w:rPr>
          <w:rFonts w:ascii="Arial" w:hAnsi="Arial" w:cs="Arial"/>
          <w:szCs w:val="24"/>
        </w:rPr>
      </w:pPr>
      <w:r w:rsidRPr="00FD337C">
        <w:rPr>
          <w:rFonts w:ascii="Arial" w:hAnsi="Arial" w:cs="Arial"/>
          <w:szCs w:val="24"/>
        </w:rPr>
        <w:t>I have reviewed and understand the contents of the above-identified application.</w:t>
      </w:r>
    </w:p>
    <w:p w14:paraId="18BD569B" w14:textId="77777777" w:rsidR="00D06934" w:rsidRPr="00FD337C" w:rsidRDefault="00D06934" w:rsidP="00D06934">
      <w:pPr>
        <w:ind w:firstLine="720"/>
        <w:rPr>
          <w:rFonts w:ascii="Arial" w:hAnsi="Arial" w:cs="Arial"/>
          <w:szCs w:val="24"/>
        </w:rPr>
      </w:pPr>
    </w:p>
    <w:p w14:paraId="32B0287D" w14:textId="77777777" w:rsidR="00D06934" w:rsidRPr="00FD337C" w:rsidRDefault="00D06934" w:rsidP="00D06934">
      <w:pPr>
        <w:ind w:firstLine="720"/>
        <w:rPr>
          <w:rFonts w:ascii="Arial" w:hAnsi="Arial" w:cs="Arial"/>
          <w:szCs w:val="24"/>
        </w:rPr>
      </w:pPr>
      <w:r w:rsidRPr="00FD337C">
        <w:rPr>
          <w:rFonts w:ascii="Arial" w:hAnsi="Arial" w:cs="Arial"/>
          <w:szCs w:val="24"/>
        </w:rPr>
        <w:t>I acknowledge the duty to disclose to the United States Patent Office all information known to me to be material to the patentability of the above-identified application.</w:t>
      </w:r>
    </w:p>
    <w:p w14:paraId="2B0E1562" w14:textId="77777777" w:rsidR="00D06934" w:rsidRPr="00FD337C" w:rsidRDefault="00D06934" w:rsidP="00D06934">
      <w:pPr>
        <w:ind w:firstLine="720"/>
        <w:jc w:val="both"/>
        <w:rPr>
          <w:rFonts w:ascii="Arial" w:hAnsi="Arial" w:cs="Arial"/>
          <w:szCs w:val="24"/>
        </w:rPr>
      </w:pPr>
    </w:p>
    <w:p w14:paraId="56571F80" w14:textId="77777777" w:rsidR="00D06934" w:rsidRPr="00FD337C" w:rsidRDefault="00D06934" w:rsidP="00D06934">
      <w:pPr>
        <w:tabs>
          <w:tab w:val="left" w:pos="720"/>
          <w:tab w:val="right" w:pos="3600"/>
          <w:tab w:val="left" w:pos="5040"/>
          <w:tab w:val="right" w:pos="8640"/>
        </w:tabs>
        <w:jc w:val="both"/>
        <w:rPr>
          <w:rFonts w:ascii="Arial" w:hAnsi="Arial" w:cs="Arial"/>
          <w:szCs w:val="24"/>
        </w:rPr>
      </w:pPr>
    </w:p>
    <w:p w14:paraId="6760559A" w14:textId="77777777" w:rsidR="00253A00" w:rsidRPr="00DD12D6" w:rsidRDefault="00D06934" w:rsidP="00D06934">
      <w:pPr>
        <w:jc w:val="center"/>
        <w:rPr>
          <w:rFonts w:ascii="Arial" w:hAnsi="Arial" w:cs="Arial"/>
          <w:i/>
          <w:iCs/>
        </w:rPr>
      </w:pPr>
      <w:r w:rsidRPr="00FD337C">
        <w:rPr>
          <w:rFonts w:ascii="Arial" w:hAnsi="Arial" w:cs="Arial"/>
          <w:i/>
          <w:iCs/>
          <w:szCs w:val="24"/>
        </w:rPr>
        <w:t>[Signatures on following pages]</w:t>
      </w:r>
    </w:p>
    <w:sectPr w:rsidR="00253A00" w:rsidRPr="00DD12D6" w:rsidSect="0082351F">
      <w:headerReference w:type="even" r:id="rId8"/>
      <w:headerReference w:type="default" r:id="rId9"/>
      <w:footerReference w:type="default" r:id="rId10"/>
      <w:headerReference w:type="first" r:id="rId11"/>
      <w:footerReference w:type="first" r:id="rId12"/>
      <w:endnotePr>
        <w:numFmt w:val="decimal"/>
      </w:endnotePr>
      <w:type w:val="continuous"/>
      <w:pgSz w:w="12240" w:h="15840" w:code="1"/>
      <w:pgMar w:top="720" w:right="1440" w:bottom="72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E3A83" w14:textId="77777777" w:rsidR="00E30277" w:rsidRDefault="00E30277">
      <w:r>
        <w:separator/>
      </w:r>
    </w:p>
  </w:endnote>
  <w:endnote w:type="continuationSeparator" w:id="0">
    <w:p w14:paraId="5F3B6DBE" w14:textId="77777777" w:rsidR="00E30277" w:rsidRDefault="00E30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9BF8E" w14:textId="77777777" w:rsidR="006768A4" w:rsidRPr="008314D1" w:rsidRDefault="006768A4">
    <w:pPr>
      <w:pStyle w:val="Footer"/>
      <w:rPr>
        <w:rFonts w:ascii="Arial" w:hAnsi="Arial" w:cs="Arial"/>
      </w:rPr>
    </w:pPr>
  </w:p>
  <w:p w14:paraId="67C687F2" w14:textId="77777777" w:rsidR="006768A4" w:rsidRPr="008314D1" w:rsidRDefault="008F253F">
    <w:pPr>
      <w:pStyle w:val="Footer"/>
      <w:jc w:val="center"/>
      <w:rPr>
        <w:rFonts w:ascii="Arial" w:hAnsi="Arial" w:cs="Arial"/>
      </w:rPr>
    </w:pPr>
    <w:r w:rsidRPr="008314D1">
      <w:rPr>
        <w:rStyle w:val="PageNumber"/>
        <w:rFonts w:ascii="Arial" w:hAnsi="Arial" w:cs="Arial"/>
      </w:rPr>
      <w:fldChar w:fldCharType="begin"/>
    </w:r>
    <w:r w:rsidR="006768A4" w:rsidRPr="008314D1">
      <w:rPr>
        <w:rStyle w:val="PageNumber"/>
        <w:rFonts w:ascii="Arial" w:hAnsi="Arial" w:cs="Arial"/>
      </w:rPr>
      <w:instrText xml:space="preserve"> PAGE </w:instrText>
    </w:r>
    <w:r w:rsidRPr="008314D1">
      <w:rPr>
        <w:rStyle w:val="PageNumber"/>
        <w:rFonts w:ascii="Arial" w:hAnsi="Arial" w:cs="Arial"/>
      </w:rPr>
      <w:fldChar w:fldCharType="separate"/>
    </w:r>
    <w:r w:rsidR="00DD12D6">
      <w:rPr>
        <w:rStyle w:val="PageNumber"/>
        <w:rFonts w:ascii="Arial" w:hAnsi="Arial" w:cs="Arial"/>
        <w:noProof/>
      </w:rPr>
      <w:t>2</w:t>
    </w:r>
    <w:r w:rsidRPr="008314D1">
      <w:rPr>
        <w:rStyle w:val="PageNumber"/>
        <w:rFonts w:ascii="Arial" w:hAnsi="Arial" w:cs="Arial"/>
      </w:rPr>
      <w:fldChar w:fldCharType="end"/>
    </w:r>
  </w:p>
  <w:p w14:paraId="465A3531" w14:textId="77777777" w:rsidR="006768A4" w:rsidRPr="008314D1" w:rsidRDefault="006768A4">
    <w:pP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4C9B" w14:textId="77777777" w:rsidR="006768A4" w:rsidRPr="00155EBB" w:rsidRDefault="006768A4">
    <w:pPr>
      <w:pStyle w:val="Footer"/>
      <w:rPr>
        <w:rFonts w:ascii="Arial" w:hAnsi="Arial" w:cs="Arial"/>
      </w:rPr>
    </w:pPr>
  </w:p>
  <w:p w14:paraId="55D99F5D" w14:textId="77777777" w:rsidR="006768A4" w:rsidRPr="00155EBB" w:rsidRDefault="008F253F">
    <w:pPr>
      <w:pStyle w:val="Footer"/>
      <w:jc w:val="center"/>
      <w:rPr>
        <w:rFonts w:ascii="Arial" w:hAnsi="Arial" w:cs="Arial"/>
      </w:rPr>
    </w:pPr>
    <w:r w:rsidRPr="00155EBB">
      <w:rPr>
        <w:rStyle w:val="PageNumber"/>
        <w:rFonts w:ascii="Arial" w:hAnsi="Arial" w:cs="Arial"/>
      </w:rPr>
      <w:fldChar w:fldCharType="begin"/>
    </w:r>
    <w:r w:rsidR="006768A4" w:rsidRPr="00155EBB">
      <w:rPr>
        <w:rStyle w:val="PageNumber"/>
        <w:rFonts w:ascii="Arial" w:hAnsi="Arial" w:cs="Arial"/>
      </w:rPr>
      <w:instrText xml:space="preserve"> PAGE </w:instrText>
    </w:r>
    <w:r w:rsidRPr="00155EBB">
      <w:rPr>
        <w:rStyle w:val="PageNumber"/>
        <w:rFonts w:ascii="Arial" w:hAnsi="Arial" w:cs="Arial"/>
      </w:rPr>
      <w:fldChar w:fldCharType="separate"/>
    </w:r>
    <w:r w:rsidR="00DD12D6">
      <w:rPr>
        <w:rStyle w:val="PageNumber"/>
        <w:rFonts w:ascii="Arial" w:hAnsi="Arial" w:cs="Arial"/>
        <w:noProof/>
      </w:rPr>
      <w:t>1</w:t>
    </w:r>
    <w:r w:rsidRPr="00155EBB">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0E88F" w14:textId="77777777" w:rsidR="00E30277" w:rsidRDefault="00E30277">
      <w:r>
        <w:separator/>
      </w:r>
    </w:p>
  </w:footnote>
  <w:footnote w:type="continuationSeparator" w:id="0">
    <w:p w14:paraId="0676983B" w14:textId="77777777" w:rsidR="00E30277" w:rsidRDefault="00E30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5B399" w14:textId="77777777" w:rsidR="006768A4" w:rsidRDefault="006768A4">
    <w:pPr>
      <w:jc w:val="right"/>
    </w:pPr>
    <w:r>
      <w:t>PATENT</w:t>
    </w:r>
  </w:p>
  <w:p w14:paraId="27E7C236" w14:textId="77777777" w:rsidR="006768A4" w:rsidRDefault="006768A4">
    <w:pPr>
      <w:jc w:val="right"/>
    </w:pPr>
    <w:r>
      <w:t xml:space="preserve">Application No.:  </w:t>
    </w:r>
    <w:r>
      <w:rPr>
        <w:u w:val="single"/>
      </w:rPr>
      <w:tab/>
    </w:r>
    <w:r>
      <w:rPr>
        <w:u w:val="single"/>
      </w:rPr>
      <w:tab/>
    </w:r>
  </w:p>
  <w:p w14:paraId="01124BFE" w14:textId="77777777" w:rsidR="006768A4" w:rsidRDefault="006768A4">
    <w:pPr>
      <w:jc w:val="right"/>
      <w:rPr>
        <w:u w:val="single"/>
      </w:rPr>
    </w:pPr>
    <w:r>
      <w:t xml:space="preserve">Filed On:  </w:t>
    </w:r>
    <w:r>
      <w:rPr>
        <w:u w:val="single"/>
      </w:rPr>
      <w:tab/>
    </w:r>
    <w:r>
      <w:rPr>
        <w:u w:val="single"/>
      </w:rPr>
      <w:tab/>
    </w:r>
    <w:r>
      <w:rPr>
        <w:u w:val="single"/>
      </w:rPr>
      <w:tab/>
    </w:r>
  </w:p>
  <w:p w14:paraId="35F9EF7E" w14:textId="77777777" w:rsidR="006768A4" w:rsidRDefault="006768A4">
    <w:pPr>
      <w:jc w:val="right"/>
      <w:rPr>
        <w:u w:val="single"/>
      </w:rPr>
    </w:pPr>
    <w:r>
      <w:t xml:space="preserve">Attorney Docket No.:  </w:t>
    </w:r>
    <w:r>
      <w:rPr>
        <w:u w:val="single"/>
      </w:rPr>
      <w:tab/>
    </w:r>
    <w:r>
      <w:rPr>
        <w:u w:val="single"/>
      </w:rPr>
      <w:tab/>
    </w:r>
    <w:r>
      <w:rPr>
        <w:u w:val="single"/>
      </w:rPr>
      <w:tab/>
    </w:r>
  </w:p>
  <w:p w14:paraId="506592A9" w14:textId="77777777" w:rsidR="006768A4" w:rsidRDefault="006768A4">
    <w:pPr>
      <w:pStyle w:val="Header"/>
    </w:pPr>
  </w:p>
  <w:p w14:paraId="63B83330" w14:textId="77777777" w:rsidR="006768A4" w:rsidRDefault="00676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8E0E3" w14:textId="77777777" w:rsidR="006768A4" w:rsidRPr="00155EBB" w:rsidRDefault="006768A4">
    <w:pPr>
      <w:jc w:val="right"/>
      <w:rPr>
        <w:rFonts w:ascii="Arial" w:hAnsi="Arial" w:cs="Arial"/>
        <w:sz w:val="20"/>
      </w:rPr>
    </w:pPr>
  </w:p>
  <w:p w14:paraId="584844D2" w14:textId="77777777" w:rsidR="006768A4" w:rsidRPr="00155EBB" w:rsidRDefault="006768A4">
    <w:pPr>
      <w:jc w:val="right"/>
      <w:rPr>
        <w:rFonts w:ascii="Arial" w:hAnsi="Arial" w:cs="Arial"/>
      </w:rPr>
    </w:pPr>
    <w:r w:rsidRPr="00155EBB">
      <w:rPr>
        <w:rFonts w:ascii="Arial" w:hAnsi="Arial" w:cs="Arial"/>
      </w:rPr>
      <w:t>PATENT ASSIGNMENT</w:t>
    </w:r>
    <w:r>
      <w:rPr>
        <w:rFonts w:ascii="Arial" w:hAnsi="Arial" w:cs="Arial"/>
      </w:rPr>
      <w:t xml:space="preserve"> and DECLARATION</w:t>
    </w:r>
  </w:p>
  <w:p w14:paraId="67851CC1" w14:textId="77777777" w:rsidR="006768A4" w:rsidRPr="00155EBB" w:rsidRDefault="006768A4">
    <w:pPr>
      <w:jc w:val="right"/>
      <w:rPr>
        <w:rFonts w:ascii="Arial" w:hAnsi="Arial" w:cs="Arial"/>
      </w:rPr>
    </w:pPr>
    <w:r w:rsidRPr="00454F9E">
      <w:rPr>
        <w:rFonts w:ascii="Arial" w:hAnsi="Arial" w:cs="Arial"/>
        <w:i/>
      </w:rPr>
      <w:t xml:space="preserve">Attorney Docket No. </w:t>
    </w:r>
    <w:r w:rsidR="00E349AF" w:rsidRPr="001A3F75">
      <w:rPr>
        <w:rFonts w:ascii="Arial" w:hAnsi="Arial" w:cs="Arial"/>
        <w:i/>
        <w:u w:val="single"/>
      </w:rPr>
      <w:t>&lt;&lt;matterNo&gt;&gt;</w:t>
    </w:r>
  </w:p>
  <w:p w14:paraId="78AD0A9A" w14:textId="77777777" w:rsidR="006768A4" w:rsidRPr="00155EBB" w:rsidRDefault="006768A4">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B342" w14:textId="77777777" w:rsidR="006768A4" w:rsidRDefault="006768A4">
    <w:pPr>
      <w:jc w:val="right"/>
      <w:rPr>
        <w:sz w:val="18"/>
      </w:rPr>
    </w:pPr>
  </w:p>
  <w:p w14:paraId="6C55D107" w14:textId="77777777" w:rsidR="006768A4" w:rsidRDefault="006768A4">
    <w:pPr>
      <w:jc w:val="right"/>
    </w:pPr>
    <w:r>
      <w:t>PATENT</w:t>
    </w:r>
  </w:p>
  <w:p w14:paraId="3340E285" w14:textId="77777777" w:rsidR="006768A4" w:rsidRDefault="00676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BF657E"/>
    <w:multiLevelType w:val="hybridMultilevel"/>
    <w:tmpl w:val="A4500B78"/>
    <w:lvl w:ilvl="0" w:tplc="8F6EDF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3425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EBB"/>
    <w:rsid w:val="00000897"/>
    <w:rsid w:val="0000539A"/>
    <w:rsid w:val="00012AFF"/>
    <w:rsid w:val="000379B5"/>
    <w:rsid w:val="000B53C5"/>
    <w:rsid w:val="000E014A"/>
    <w:rsid w:val="000F797E"/>
    <w:rsid w:val="00124F3A"/>
    <w:rsid w:val="00127D62"/>
    <w:rsid w:val="00131872"/>
    <w:rsid w:val="00155EBB"/>
    <w:rsid w:val="001614FD"/>
    <w:rsid w:val="001950CB"/>
    <w:rsid w:val="001A3F75"/>
    <w:rsid w:val="00234BBC"/>
    <w:rsid w:val="00246439"/>
    <w:rsid w:val="00253A00"/>
    <w:rsid w:val="0025673F"/>
    <w:rsid w:val="002739FA"/>
    <w:rsid w:val="00280138"/>
    <w:rsid w:val="002812AE"/>
    <w:rsid w:val="002B1DB0"/>
    <w:rsid w:val="002C2B49"/>
    <w:rsid w:val="002F3D0C"/>
    <w:rsid w:val="003233F1"/>
    <w:rsid w:val="003841C4"/>
    <w:rsid w:val="003D658D"/>
    <w:rsid w:val="0041645D"/>
    <w:rsid w:val="004202C7"/>
    <w:rsid w:val="0049288F"/>
    <w:rsid w:val="004D7B10"/>
    <w:rsid w:val="00500CCE"/>
    <w:rsid w:val="00504027"/>
    <w:rsid w:val="0052086C"/>
    <w:rsid w:val="00563515"/>
    <w:rsid w:val="00567584"/>
    <w:rsid w:val="00595E77"/>
    <w:rsid w:val="005A43B8"/>
    <w:rsid w:val="006768A4"/>
    <w:rsid w:val="00690F20"/>
    <w:rsid w:val="0069604D"/>
    <w:rsid w:val="006A70A5"/>
    <w:rsid w:val="006E1716"/>
    <w:rsid w:val="0074202F"/>
    <w:rsid w:val="007A35F9"/>
    <w:rsid w:val="007B0FC4"/>
    <w:rsid w:val="007C56A2"/>
    <w:rsid w:val="007D0B43"/>
    <w:rsid w:val="00816725"/>
    <w:rsid w:val="0082351F"/>
    <w:rsid w:val="008314D1"/>
    <w:rsid w:val="00846BE1"/>
    <w:rsid w:val="008F253F"/>
    <w:rsid w:val="00911D5B"/>
    <w:rsid w:val="0093201F"/>
    <w:rsid w:val="009321D7"/>
    <w:rsid w:val="00973016"/>
    <w:rsid w:val="009C51B6"/>
    <w:rsid w:val="009C70E2"/>
    <w:rsid w:val="00A158C6"/>
    <w:rsid w:val="00A66837"/>
    <w:rsid w:val="00A7006E"/>
    <w:rsid w:val="00AC2968"/>
    <w:rsid w:val="00B27DB7"/>
    <w:rsid w:val="00B47F8A"/>
    <w:rsid w:val="00B53023"/>
    <w:rsid w:val="00B63F0D"/>
    <w:rsid w:val="00BB37AC"/>
    <w:rsid w:val="00BD12E1"/>
    <w:rsid w:val="00C26471"/>
    <w:rsid w:val="00C440BE"/>
    <w:rsid w:val="00C51BD9"/>
    <w:rsid w:val="00C6303A"/>
    <w:rsid w:val="00C63614"/>
    <w:rsid w:val="00C93CEF"/>
    <w:rsid w:val="00CD5105"/>
    <w:rsid w:val="00D06934"/>
    <w:rsid w:val="00D1054D"/>
    <w:rsid w:val="00D94C3A"/>
    <w:rsid w:val="00DD12D6"/>
    <w:rsid w:val="00DD240D"/>
    <w:rsid w:val="00E30277"/>
    <w:rsid w:val="00E349AF"/>
    <w:rsid w:val="00E57B2F"/>
    <w:rsid w:val="00E6415F"/>
    <w:rsid w:val="00E70330"/>
    <w:rsid w:val="00EC7866"/>
    <w:rsid w:val="00F2790E"/>
    <w:rsid w:val="00F94CF9"/>
    <w:rsid w:val="00FA220A"/>
    <w:rsid w:val="00FB1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7EFF511"/>
  <w15:chartTrackingRefBased/>
  <w15:docId w15:val="{24BCAD4B-DEA7-44FA-AD82-7148A366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51F"/>
    <w:pPr>
      <w:widowControl w:val="0"/>
    </w:pPr>
    <w:rPr>
      <w:snapToGrid w:val="0"/>
      <w:sz w:val="24"/>
    </w:rPr>
  </w:style>
  <w:style w:type="paragraph" w:styleId="Heading1">
    <w:name w:val="heading 1"/>
    <w:basedOn w:val="Normal"/>
    <w:next w:val="Normal"/>
    <w:qFormat/>
    <w:rsid w:val="0082351F"/>
    <w:pPr>
      <w:keepNext/>
      <w:widowControl/>
      <w:tabs>
        <w:tab w:val="center" w:pos="4680"/>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2351F"/>
  </w:style>
  <w:style w:type="paragraph" w:styleId="Header">
    <w:name w:val="header"/>
    <w:basedOn w:val="Normal"/>
    <w:rsid w:val="0082351F"/>
    <w:pPr>
      <w:tabs>
        <w:tab w:val="center" w:pos="4320"/>
        <w:tab w:val="right" w:pos="8640"/>
      </w:tabs>
    </w:pPr>
  </w:style>
  <w:style w:type="paragraph" w:styleId="Footer">
    <w:name w:val="footer"/>
    <w:basedOn w:val="Normal"/>
    <w:rsid w:val="0082351F"/>
    <w:pPr>
      <w:tabs>
        <w:tab w:val="center" w:pos="4320"/>
        <w:tab w:val="right" w:pos="8640"/>
      </w:tabs>
    </w:pPr>
  </w:style>
  <w:style w:type="character" w:styleId="PageNumber">
    <w:name w:val="page number"/>
    <w:basedOn w:val="DefaultParagraphFont"/>
    <w:rsid w:val="0082351F"/>
  </w:style>
  <w:style w:type="paragraph" w:styleId="BodyTextIndent">
    <w:name w:val="Body Text Indent"/>
    <w:basedOn w:val="Normal"/>
    <w:rsid w:val="0082351F"/>
    <w:pPr>
      <w:widowControl/>
      <w:snapToGrid w:val="0"/>
      <w:ind w:firstLine="720"/>
      <w:jc w:val="both"/>
    </w:pPr>
  </w:style>
  <w:style w:type="paragraph" w:styleId="BodyText">
    <w:name w:val="Body Text"/>
    <w:basedOn w:val="Normal"/>
    <w:rsid w:val="0082351F"/>
    <w:pPr>
      <w:widowControl/>
      <w:jc w:val="both"/>
    </w:pPr>
  </w:style>
  <w:style w:type="paragraph" w:styleId="ListParagraph">
    <w:name w:val="List Paragraph"/>
    <w:basedOn w:val="Normal"/>
    <w:uiPriority w:val="34"/>
    <w:qFormat/>
    <w:rsid w:val="004202C7"/>
    <w:pPr>
      <w:ind w:left="720"/>
      <w:contextualSpacing/>
    </w:pPr>
  </w:style>
  <w:style w:type="character" w:styleId="CommentReference">
    <w:name w:val="annotation reference"/>
    <w:rsid w:val="0093201F"/>
    <w:rPr>
      <w:sz w:val="16"/>
      <w:szCs w:val="16"/>
    </w:rPr>
  </w:style>
  <w:style w:type="paragraph" w:styleId="CommentText">
    <w:name w:val="annotation text"/>
    <w:basedOn w:val="Normal"/>
    <w:link w:val="CommentTextChar"/>
    <w:rsid w:val="0093201F"/>
    <w:rPr>
      <w:sz w:val="20"/>
    </w:rPr>
  </w:style>
  <w:style w:type="character" w:customStyle="1" w:styleId="CommentTextChar">
    <w:name w:val="Comment Text Char"/>
    <w:link w:val="CommentText"/>
    <w:rsid w:val="0093201F"/>
    <w:rPr>
      <w:snapToGrid w:val="0"/>
    </w:rPr>
  </w:style>
  <w:style w:type="paragraph" w:styleId="CommentSubject">
    <w:name w:val="annotation subject"/>
    <w:basedOn w:val="CommentText"/>
    <w:next w:val="CommentText"/>
    <w:link w:val="CommentSubjectChar"/>
    <w:rsid w:val="0093201F"/>
    <w:rPr>
      <w:b/>
      <w:bCs/>
    </w:rPr>
  </w:style>
  <w:style w:type="character" w:customStyle="1" w:styleId="CommentSubjectChar">
    <w:name w:val="Comment Subject Char"/>
    <w:link w:val="CommentSubject"/>
    <w:rsid w:val="0093201F"/>
    <w:rPr>
      <w:b/>
      <w:bCs/>
      <w:snapToGrid w:val="0"/>
    </w:rPr>
  </w:style>
  <w:style w:type="paragraph" w:styleId="BalloonText">
    <w:name w:val="Balloon Text"/>
    <w:basedOn w:val="Normal"/>
    <w:link w:val="BalloonTextChar"/>
    <w:rsid w:val="0093201F"/>
    <w:rPr>
      <w:rFonts w:ascii="Tahoma" w:hAnsi="Tahoma" w:cs="Tahoma"/>
      <w:sz w:val="16"/>
      <w:szCs w:val="16"/>
    </w:rPr>
  </w:style>
  <w:style w:type="character" w:customStyle="1" w:styleId="BalloonTextChar">
    <w:name w:val="Balloon Text Char"/>
    <w:link w:val="BalloonText"/>
    <w:rsid w:val="0093201F"/>
    <w:rPr>
      <w:rFonts w:ascii="Tahoma" w:hAnsi="Tahoma" w:cs="Tahoma"/>
      <w:snapToGrid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10DB7-E30D-43F0-96DB-700FD1A7E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RaytheonCombined.dot</Template>
  <TotalTime>0</TotalTime>
  <Pages>2</Pages>
  <Words>766</Words>
  <Characters>4372</Characters>
  <Application>Microsoft Office Word</Application>
  <DocSecurity>0</DocSecurity>
  <PresentationFormat/>
  <Lines>36</Lines>
  <Paragraphs>10</Paragraphs>
  <ScaleCrop>false</ScaleCrop>
  <HeadingPairs>
    <vt:vector size="2" baseType="variant">
      <vt:variant>
        <vt:lpstr>Title</vt:lpstr>
      </vt:variant>
      <vt:variant>
        <vt:i4>1</vt:i4>
      </vt:variant>
    </vt:vector>
  </HeadingPairs>
  <TitlesOfParts>
    <vt:vector size="1" baseType="lpstr">
      <vt:lpstr>PATENT</vt:lpstr>
    </vt:vector>
  </TitlesOfParts>
  <Company>Raytheon</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dc:title>
  <dc:subject/>
  <dc:creator>Lynnea Fedyk</dc:creator>
  <cp:keywords/>
  <cp:lastModifiedBy>Jacob Burns</cp:lastModifiedBy>
  <cp:revision>2</cp:revision>
  <cp:lastPrinted>2010-11-29T18:10:00Z</cp:lastPrinted>
  <dcterms:created xsi:type="dcterms:W3CDTF">2024-06-03T23:49:00Z</dcterms:created>
  <dcterms:modified xsi:type="dcterms:W3CDTF">2024-06-03T23:49:00Z</dcterms:modified>
</cp:coreProperties>
</file>