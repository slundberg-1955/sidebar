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440" w:type="dxa"/>
        <w:tblInd w:w="-432" w:type="dxa"/>
        <w:tblLook w:val="04A0" w:firstRow="1" w:lastRow="0" w:firstColumn="1" w:lastColumn="0" w:noHBand="0" w:noVBand="1"/>
      </w:tblPr>
      <w:tblGrid>
        <w:gridCol w:w="2448"/>
        <w:gridCol w:w="7992"/>
      </w:tblGrid>
      <w:tr w:rsidR="0097438B" w:rsidRPr="009618F2" w14:paraId="58F8BEC8" w14:textId="77777777" w:rsidTr="00491B3C">
        <w:tc>
          <w:tcPr>
            <w:tcW w:w="10440" w:type="dxa"/>
            <w:gridSpan w:val="2"/>
          </w:tcPr>
          <w:p w14:paraId="430919D7" w14:textId="77777777" w:rsidR="0097438B" w:rsidRPr="009618F2" w:rsidRDefault="0097438B" w:rsidP="0097438B">
            <w:pPr>
              <w:autoSpaceDE w:val="0"/>
              <w:autoSpaceDN w:val="0"/>
              <w:adjustRightInd w:val="0"/>
              <w:spacing w:line="240" w:lineRule="auto"/>
              <w:rPr>
                <w:b/>
                <w:bCs/>
                <w:color w:val="010202"/>
                <w:sz w:val="21"/>
                <w:szCs w:val="20"/>
              </w:rPr>
            </w:pPr>
            <w:r w:rsidRPr="009618F2">
              <w:rPr>
                <w:b/>
                <w:bCs/>
                <w:color w:val="010202"/>
                <w:sz w:val="21"/>
                <w:szCs w:val="20"/>
              </w:rPr>
              <w:t>DECLARATION (37 CFR 1.63) FOR UTILITY OR DESIGN APPLICATION USING</w:t>
            </w:r>
          </w:p>
          <w:p w14:paraId="2F97432C" w14:textId="4F31248C" w:rsidR="0097438B" w:rsidRPr="009618F2" w:rsidRDefault="0097438B" w:rsidP="0097438B">
            <w:pPr>
              <w:autoSpaceDE w:val="0"/>
              <w:autoSpaceDN w:val="0"/>
              <w:adjustRightInd w:val="0"/>
              <w:spacing w:line="240" w:lineRule="auto"/>
              <w:rPr>
                <w:color w:val="000000"/>
                <w:sz w:val="21"/>
                <w:szCs w:val="20"/>
              </w:rPr>
            </w:pPr>
            <w:r w:rsidRPr="009618F2">
              <w:rPr>
                <w:b/>
                <w:bCs/>
                <w:color w:val="010202"/>
                <w:sz w:val="21"/>
                <w:szCs w:val="20"/>
              </w:rPr>
              <w:t>AN APPLICATION DATA SHEET (37 CFR 1.76) AND ASSIGNMENT</w:t>
            </w:r>
          </w:p>
        </w:tc>
      </w:tr>
      <w:tr w:rsidR="002B562B" w:rsidRPr="009618F2" w14:paraId="54F357F7" w14:textId="77777777" w:rsidTr="00491B3C">
        <w:tc>
          <w:tcPr>
            <w:tcW w:w="2448" w:type="dxa"/>
          </w:tcPr>
          <w:p w14:paraId="012B0EC2" w14:textId="77777777" w:rsidR="002B562B" w:rsidRPr="009618F2" w:rsidRDefault="002B562B" w:rsidP="00152B93">
            <w:pPr>
              <w:autoSpaceDE w:val="0"/>
              <w:autoSpaceDN w:val="0"/>
              <w:adjustRightInd w:val="0"/>
              <w:spacing w:line="240" w:lineRule="auto"/>
              <w:rPr>
                <w:b/>
                <w:bCs/>
                <w:color w:val="000000"/>
                <w:sz w:val="21"/>
                <w:szCs w:val="20"/>
              </w:rPr>
            </w:pPr>
            <w:r w:rsidRPr="009618F2">
              <w:rPr>
                <w:b/>
                <w:bCs/>
                <w:color w:val="000000"/>
                <w:sz w:val="21"/>
                <w:szCs w:val="20"/>
              </w:rPr>
              <w:t>Title of Invention</w:t>
            </w:r>
          </w:p>
        </w:tc>
        <w:tc>
          <w:tcPr>
            <w:tcW w:w="7992" w:type="dxa"/>
          </w:tcPr>
          <w:p w14:paraId="6BE1EAA3" w14:textId="758A4616" w:rsidR="002B562B" w:rsidRPr="009618F2" w:rsidRDefault="005A25C3" w:rsidP="00152B93">
            <w:pPr>
              <w:autoSpaceDE w:val="0"/>
              <w:autoSpaceDN w:val="0"/>
              <w:adjustRightInd w:val="0"/>
              <w:spacing w:line="240" w:lineRule="auto"/>
              <w:rPr>
                <w:color w:val="000000"/>
                <w:sz w:val="21"/>
                <w:szCs w:val="20"/>
              </w:rPr>
            </w:pPr>
            <w:r w:rsidRPr="009618F2">
              <w:rPr>
                <w:color w:val="000000"/>
                <w:sz w:val="21"/>
                <w:szCs w:val="20"/>
              </w:rPr>
              <w:t>&lt;&lt;title&gt;&gt;</w:t>
            </w:r>
          </w:p>
        </w:tc>
      </w:tr>
      <w:tr w:rsidR="0097438B" w:rsidRPr="009618F2" w14:paraId="2044D5EE" w14:textId="77777777" w:rsidTr="00491B3C">
        <w:tc>
          <w:tcPr>
            <w:tcW w:w="10440" w:type="dxa"/>
            <w:gridSpan w:val="2"/>
          </w:tcPr>
          <w:p w14:paraId="5B18D8F0" w14:textId="22504C1B" w:rsidR="0097438B" w:rsidRPr="009618F2" w:rsidRDefault="0097438B" w:rsidP="00491B3C">
            <w:pPr>
              <w:autoSpaceDE w:val="0"/>
              <w:autoSpaceDN w:val="0"/>
              <w:adjustRightInd w:val="0"/>
              <w:spacing w:line="240" w:lineRule="auto"/>
              <w:rPr>
                <w:color w:val="000000"/>
                <w:sz w:val="21"/>
                <w:szCs w:val="20"/>
              </w:rPr>
            </w:pPr>
            <w:r w:rsidRPr="009618F2">
              <w:rPr>
                <w:color w:val="000000"/>
                <w:sz w:val="21"/>
                <w:szCs w:val="20"/>
              </w:rPr>
              <w:t>As the below named inventor, I hereby declare that:</w:t>
            </w:r>
          </w:p>
          <w:p w14:paraId="7D8469EE" w14:textId="77777777" w:rsidR="00491B3C" w:rsidRPr="005E71FF" w:rsidRDefault="00491B3C" w:rsidP="00491B3C">
            <w:pPr>
              <w:autoSpaceDE w:val="0"/>
              <w:autoSpaceDN w:val="0"/>
              <w:adjustRightInd w:val="0"/>
              <w:spacing w:line="240" w:lineRule="auto"/>
              <w:rPr>
                <w:color w:val="000000"/>
                <w:sz w:val="16"/>
                <w:szCs w:val="16"/>
              </w:rPr>
            </w:pPr>
          </w:p>
          <w:p w14:paraId="707319EB" w14:textId="1D97421B" w:rsidR="0097438B" w:rsidRPr="009618F2" w:rsidRDefault="0097438B" w:rsidP="00491B3C">
            <w:pPr>
              <w:autoSpaceDE w:val="0"/>
              <w:autoSpaceDN w:val="0"/>
              <w:adjustRightInd w:val="0"/>
              <w:spacing w:line="240" w:lineRule="auto"/>
              <w:rPr>
                <w:color w:val="000000"/>
                <w:sz w:val="21"/>
                <w:szCs w:val="20"/>
              </w:rPr>
            </w:pPr>
            <w:r w:rsidRPr="009618F2">
              <w:rPr>
                <w:color w:val="000000"/>
                <w:sz w:val="21"/>
                <w:szCs w:val="20"/>
              </w:rPr>
              <w:t xml:space="preserve">This declaration ( </w:t>
            </w:r>
            <w:r w:rsidR="004D43D5" w:rsidRPr="009618F2">
              <w:rPr>
                <w:color w:val="000000"/>
                <w:sz w:val="21"/>
                <w:szCs w:val="20"/>
              </w:rPr>
              <w:t>&lt;&lt;attachX&gt;&gt;</w:t>
            </w:r>
            <w:r w:rsidRPr="009618F2">
              <w:rPr>
                <w:color w:val="000000"/>
                <w:sz w:val="21"/>
                <w:szCs w:val="20"/>
              </w:rPr>
              <w:t>) The attached application, or</w:t>
            </w:r>
          </w:p>
          <w:p w14:paraId="0AB63AAB" w14:textId="6D0ACC77" w:rsidR="0097438B" w:rsidRPr="009618F2" w:rsidRDefault="0097438B" w:rsidP="00491B3C">
            <w:pPr>
              <w:autoSpaceDE w:val="0"/>
              <w:autoSpaceDN w:val="0"/>
              <w:adjustRightInd w:val="0"/>
              <w:spacing w:line="240" w:lineRule="auto"/>
              <w:rPr>
                <w:color w:val="000000"/>
                <w:sz w:val="21"/>
                <w:szCs w:val="20"/>
              </w:rPr>
            </w:pPr>
            <w:r w:rsidRPr="009618F2">
              <w:rPr>
                <w:color w:val="000000"/>
                <w:sz w:val="21"/>
                <w:szCs w:val="20"/>
              </w:rPr>
              <w:t>is directed to:     (</w:t>
            </w:r>
            <w:r w:rsidR="004D43D5" w:rsidRPr="009618F2">
              <w:rPr>
                <w:color w:val="000000"/>
                <w:sz w:val="21"/>
                <w:szCs w:val="20"/>
              </w:rPr>
              <w:t>&lt;&lt;filedX&gt;&gt;</w:t>
            </w:r>
            <w:r w:rsidR="00B213CC" w:rsidRPr="009618F2">
              <w:rPr>
                <w:color w:val="000000"/>
                <w:sz w:val="21"/>
                <w:szCs w:val="20"/>
              </w:rPr>
              <w:t xml:space="preserve"> </w:t>
            </w:r>
            <w:r w:rsidRPr="009618F2">
              <w:rPr>
                <w:color w:val="000000"/>
                <w:sz w:val="21"/>
                <w:szCs w:val="20"/>
              </w:rPr>
              <w:t>) United States application or PCT international application number</w:t>
            </w:r>
          </w:p>
          <w:p w14:paraId="0BF573FD" w14:textId="4EE2C14E" w:rsidR="0097438B" w:rsidRPr="009618F2" w:rsidRDefault="00756A62" w:rsidP="009618F2">
            <w:pPr>
              <w:autoSpaceDE w:val="0"/>
              <w:autoSpaceDN w:val="0"/>
              <w:adjustRightInd w:val="0"/>
              <w:spacing w:after="120" w:line="240" w:lineRule="auto"/>
              <w:ind w:left="2054" w:firstLine="720"/>
              <w:rPr>
                <w:color w:val="000000"/>
                <w:sz w:val="21"/>
                <w:szCs w:val="20"/>
              </w:rPr>
            </w:pPr>
            <w:r>
              <w:rPr>
                <w:color w:val="000000"/>
                <w:sz w:val="21"/>
                <w:szCs w:val="20"/>
                <w:u w:val="single"/>
              </w:rPr>
              <w:t xml:space="preserve">    </w:t>
            </w:r>
            <w:r w:rsidR="00504F35">
              <w:rPr>
                <w:color w:val="000000"/>
                <w:sz w:val="21"/>
                <w:szCs w:val="20"/>
                <w:u w:val="single"/>
              </w:rPr>
              <w:t xml:space="preserve">       </w:t>
            </w:r>
            <w:r w:rsidR="00A447AA" w:rsidRPr="009618F2">
              <w:rPr>
                <w:color w:val="000000"/>
                <w:sz w:val="21"/>
                <w:szCs w:val="20"/>
                <w:u w:val="single"/>
              </w:rPr>
              <w:t>&lt;&lt;serialNo&gt;&gt;</w:t>
            </w:r>
            <w:r>
              <w:rPr>
                <w:color w:val="000000"/>
                <w:sz w:val="21"/>
                <w:szCs w:val="20"/>
                <w:u w:val="single"/>
              </w:rPr>
              <w:t xml:space="preserve"> </w:t>
            </w:r>
            <w:r w:rsidR="00504F35">
              <w:rPr>
                <w:color w:val="000000"/>
                <w:sz w:val="21"/>
                <w:szCs w:val="20"/>
                <w:u w:val="single"/>
              </w:rPr>
              <w:t xml:space="preserve">    </w:t>
            </w:r>
            <w:r>
              <w:rPr>
                <w:color w:val="000000"/>
                <w:sz w:val="21"/>
                <w:szCs w:val="20"/>
                <w:u w:val="single"/>
              </w:rPr>
              <w:t xml:space="preserve"> </w:t>
            </w:r>
            <w:r w:rsidR="00504F35">
              <w:rPr>
                <w:color w:val="000000"/>
                <w:sz w:val="21"/>
                <w:szCs w:val="20"/>
                <w:u w:val="single"/>
              </w:rPr>
              <w:t xml:space="preserve">   </w:t>
            </w:r>
            <w:r>
              <w:rPr>
                <w:color w:val="000000"/>
                <w:sz w:val="21"/>
                <w:szCs w:val="20"/>
                <w:u w:val="single"/>
              </w:rPr>
              <w:t xml:space="preserve">  </w:t>
            </w:r>
            <w:r w:rsidR="0097438B" w:rsidRPr="009618F2">
              <w:rPr>
                <w:color w:val="000000"/>
                <w:sz w:val="21"/>
                <w:szCs w:val="20"/>
              </w:rPr>
              <w:t xml:space="preserve"> filed on </w:t>
            </w:r>
            <w:r>
              <w:rPr>
                <w:color w:val="000000"/>
                <w:sz w:val="21"/>
                <w:szCs w:val="20"/>
                <w:u w:val="single"/>
              </w:rPr>
              <w:t xml:space="preserve">  </w:t>
            </w:r>
            <w:r w:rsidR="00504F35">
              <w:rPr>
                <w:color w:val="000000"/>
                <w:sz w:val="21"/>
                <w:szCs w:val="20"/>
                <w:u w:val="single"/>
              </w:rPr>
              <w:t xml:space="preserve">    </w:t>
            </w:r>
            <w:r>
              <w:rPr>
                <w:color w:val="000000"/>
                <w:sz w:val="21"/>
                <w:szCs w:val="20"/>
                <w:u w:val="single"/>
              </w:rPr>
              <w:t xml:space="preserve"> </w:t>
            </w:r>
            <w:r w:rsidR="00504F35">
              <w:rPr>
                <w:color w:val="000000"/>
                <w:sz w:val="21"/>
                <w:szCs w:val="20"/>
                <w:u w:val="single"/>
              </w:rPr>
              <w:t xml:space="preserve">   </w:t>
            </w:r>
            <w:r>
              <w:rPr>
                <w:color w:val="000000"/>
                <w:sz w:val="21"/>
                <w:szCs w:val="20"/>
                <w:u w:val="single"/>
              </w:rPr>
              <w:t xml:space="preserve"> </w:t>
            </w:r>
            <w:r w:rsidR="00A447AA" w:rsidRPr="009618F2">
              <w:rPr>
                <w:color w:val="000000"/>
                <w:sz w:val="21"/>
                <w:szCs w:val="20"/>
                <w:u w:val="single"/>
              </w:rPr>
              <w:t>&lt;&lt;filedDate&gt;&gt;</w:t>
            </w:r>
            <w:r>
              <w:rPr>
                <w:color w:val="000000"/>
                <w:sz w:val="21"/>
                <w:szCs w:val="20"/>
                <w:u w:val="single"/>
              </w:rPr>
              <w:t xml:space="preserve"> </w:t>
            </w:r>
            <w:r w:rsidR="00504F35">
              <w:rPr>
                <w:color w:val="000000"/>
                <w:sz w:val="21"/>
                <w:szCs w:val="20"/>
                <w:u w:val="single"/>
              </w:rPr>
              <w:t xml:space="preserve">       </w:t>
            </w:r>
            <w:r>
              <w:rPr>
                <w:color w:val="000000"/>
                <w:sz w:val="21"/>
                <w:szCs w:val="20"/>
                <w:u w:val="single"/>
              </w:rPr>
              <w:t xml:space="preserve">   </w:t>
            </w:r>
            <w:r w:rsidR="0097438B" w:rsidRPr="009618F2">
              <w:rPr>
                <w:color w:val="000000"/>
                <w:sz w:val="21"/>
                <w:szCs w:val="20"/>
              </w:rPr>
              <w:t>.</w:t>
            </w:r>
          </w:p>
          <w:p w14:paraId="626F576C" w14:textId="77777777" w:rsidR="0097438B" w:rsidRPr="009618F2" w:rsidRDefault="0097438B" w:rsidP="00A37C7A">
            <w:pPr>
              <w:autoSpaceDE w:val="0"/>
              <w:autoSpaceDN w:val="0"/>
              <w:adjustRightInd w:val="0"/>
              <w:spacing w:line="240" w:lineRule="auto"/>
              <w:rPr>
                <w:color w:val="000000"/>
                <w:sz w:val="21"/>
                <w:szCs w:val="20"/>
              </w:rPr>
            </w:pPr>
            <w:r w:rsidRPr="009618F2">
              <w:rPr>
                <w:color w:val="000000"/>
                <w:sz w:val="21"/>
                <w:szCs w:val="20"/>
              </w:rPr>
              <w:t>The above-identified application was made or authorized to be made by me.</w:t>
            </w:r>
          </w:p>
          <w:p w14:paraId="6479B202" w14:textId="77777777" w:rsidR="0097438B" w:rsidRPr="009618F2" w:rsidRDefault="0097438B" w:rsidP="00A37C7A">
            <w:pPr>
              <w:autoSpaceDE w:val="0"/>
              <w:autoSpaceDN w:val="0"/>
              <w:adjustRightInd w:val="0"/>
              <w:spacing w:line="240" w:lineRule="auto"/>
              <w:rPr>
                <w:color w:val="000000"/>
                <w:sz w:val="21"/>
                <w:szCs w:val="20"/>
              </w:rPr>
            </w:pPr>
            <w:r w:rsidRPr="009618F2">
              <w:rPr>
                <w:color w:val="000000"/>
                <w:sz w:val="21"/>
                <w:szCs w:val="20"/>
              </w:rPr>
              <w:t>I believe that I am the original inventor or an original joint inventor of a claimed invention in the application.</w:t>
            </w:r>
          </w:p>
          <w:p w14:paraId="6FCE5674" w14:textId="7298708B" w:rsidR="0097438B" w:rsidRPr="009618F2" w:rsidRDefault="0097438B" w:rsidP="00A37C7A">
            <w:pPr>
              <w:autoSpaceDE w:val="0"/>
              <w:autoSpaceDN w:val="0"/>
              <w:adjustRightInd w:val="0"/>
              <w:spacing w:line="240" w:lineRule="auto"/>
              <w:rPr>
                <w:color w:val="000000"/>
                <w:sz w:val="21"/>
                <w:szCs w:val="20"/>
              </w:rPr>
            </w:pPr>
            <w:r w:rsidRPr="009618F2">
              <w:rPr>
                <w:color w:val="000000"/>
                <w:sz w:val="21"/>
                <w:szCs w:val="20"/>
              </w:rPr>
              <w:t>I hereby acknowledge that any willful false statement made in this declaration is punishable under 18 U.S.C. 1001</w:t>
            </w:r>
            <w:r w:rsidR="00A37C7A" w:rsidRPr="009618F2">
              <w:rPr>
                <w:color w:val="000000"/>
                <w:sz w:val="21"/>
                <w:szCs w:val="20"/>
              </w:rPr>
              <w:t xml:space="preserve"> </w:t>
            </w:r>
            <w:r w:rsidRPr="009618F2">
              <w:rPr>
                <w:color w:val="000000"/>
                <w:sz w:val="21"/>
                <w:szCs w:val="20"/>
              </w:rPr>
              <w:t>by fine or imprisonment of not more than five (5) years, or both.</w:t>
            </w:r>
          </w:p>
          <w:p w14:paraId="59D78DAF" w14:textId="77777777" w:rsidR="0097438B" w:rsidRPr="009618F2" w:rsidRDefault="0097438B" w:rsidP="00491B3C">
            <w:pPr>
              <w:autoSpaceDE w:val="0"/>
              <w:autoSpaceDN w:val="0"/>
              <w:adjustRightInd w:val="0"/>
              <w:spacing w:after="120" w:line="240" w:lineRule="auto"/>
              <w:rPr>
                <w:color w:val="000000"/>
                <w:sz w:val="21"/>
                <w:szCs w:val="20"/>
              </w:rPr>
            </w:pPr>
            <w:r w:rsidRPr="009618F2">
              <w:rPr>
                <w:color w:val="000000"/>
                <w:sz w:val="21"/>
                <w:szCs w:val="20"/>
                <w:u w:val="single"/>
              </w:rPr>
              <w:t>Note to Inventor</w:t>
            </w:r>
            <w:r w:rsidRPr="009618F2">
              <w:rPr>
                <w:color w:val="000000"/>
                <w:sz w:val="21"/>
                <w:szCs w:val="20"/>
              </w:rPr>
              <w:t>: 37 C.F.R. § 1.63(c) states: “A person may not execute an oath or declaration for an application unless that person has reviewed and understands the contents of the application, including the claims, and is aware of the duty to disclose to the Office all information known to the person to be material to patentability as defined in § 1.56.”</w:t>
            </w:r>
          </w:p>
          <w:p w14:paraId="3D6361FE" w14:textId="77777777" w:rsidR="0097438B" w:rsidRPr="009618F2" w:rsidRDefault="0097438B" w:rsidP="00491B3C">
            <w:pPr>
              <w:autoSpaceDE w:val="0"/>
              <w:autoSpaceDN w:val="0"/>
              <w:adjustRightInd w:val="0"/>
              <w:spacing w:after="120" w:line="240" w:lineRule="auto"/>
              <w:rPr>
                <w:color w:val="000000"/>
                <w:sz w:val="21"/>
                <w:szCs w:val="20"/>
              </w:rPr>
            </w:pPr>
            <w:r w:rsidRPr="009618F2">
              <w:rPr>
                <w:color w:val="000000"/>
                <w:sz w:val="21"/>
                <w:szCs w:val="20"/>
              </w:rPr>
              <w:t>I hereby sell, assign, and transfer, for good and valuable consideration, the receipt and sufficiency whereof is hereby acknowledged, to:</w:t>
            </w:r>
          </w:p>
          <w:p w14:paraId="28B32AF0" w14:textId="14698E21" w:rsidR="0097438B" w:rsidRPr="009618F2" w:rsidRDefault="00F9218B" w:rsidP="0097438B">
            <w:pPr>
              <w:autoSpaceDE w:val="0"/>
              <w:autoSpaceDN w:val="0"/>
              <w:adjustRightInd w:val="0"/>
              <w:spacing w:line="240" w:lineRule="auto"/>
              <w:rPr>
                <w:b/>
                <w:bCs/>
                <w:color w:val="000000"/>
                <w:sz w:val="21"/>
                <w:szCs w:val="20"/>
                <w:u w:val="single"/>
              </w:rPr>
            </w:pPr>
            <w:r w:rsidRPr="009618F2">
              <w:rPr>
                <w:b/>
                <w:bCs/>
                <w:color w:val="000000"/>
                <w:sz w:val="21"/>
                <w:szCs w:val="20"/>
                <w:u w:val="single"/>
              </w:rPr>
              <w:t>&lt;&lt;ass</w:t>
            </w:r>
            <w:r w:rsidR="004D43D5" w:rsidRPr="009618F2">
              <w:rPr>
                <w:b/>
                <w:bCs/>
                <w:color w:val="000000"/>
                <w:sz w:val="21"/>
                <w:szCs w:val="20"/>
                <w:u w:val="single"/>
              </w:rPr>
              <w:t>ign</w:t>
            </w:r>
            <w:r w:rsidRPr="009618F2">
              <w:rPr>
                <w:b/>
                <w:bCs/>
                <w:color w:val="000000"/>
                <w:sz w:val="21"/>
                <w:szCs w:val="20"/>
                <w:u w:val="single"/>
              </w:rPr>
              <w:t>ee&gt;&gt;</w:t>
            </w:r>
            <w:r w:rsidR="0097438B" w:rsidRPr="009618F2">
              <w:rPr>
                <w:b/>
                <w:bCs/>
                <w:color w:val="000000"/>
                <w:sz w:val="21"/>
                <w:szCs w:val="20"/>
                <w:u w:val="single"/>
              </w:rPr>
              <w:t xml:space="preserve">________________________________________________________ </w:t>
            </w:r>
          </w:p>
          <w:p w14:paraId="7C82EE9C" w14:textId="77777777" w:rsidR="0097438B" w:rsidRPr="009618F2" w:rsidRDefault="0097438B" w:rsidP="0097438B">
            <w:pPr>
              <w:autoSpaceDE w:val="0"/>
              <w:autoSpaceDN w:val="0"/>
              <w:adjustRightInd w:val="0"/>
              <w:spacing w:line="240" w:lineRule="auto"/>
              <w:rPr>
                <w:color w:val="000000"/>
                <w:sz w:val="21"/>
                <w:szCs w:val="20"/>
              </w:rPr>
            </w:pPr>
            <w:r w:rsidRPr="009618F2">
              <w:rPr>
                <w:color w:val="000000"/>
                <w:sz w:val="21"/>
                <w:szCs w:val="20"/>
              </w:rPr>
              <w:t xml:space="preserve">     (Name of Assignee)</w:t>
            </w:r>
          </w:p>
          <w:p w14:paraId="4608C411" w14:textId="3CC64EEB" w:rsidR="0097438B" w:rsidRPr="009618F2" w:rsidRDefault="0097438B" w:rsidP="0097438B">
            <w:pPr>
              <w:autoSpaceDE w:val="0"/>
              <w:autoSpaceDN w:val="0"/>
              <w:adjustRightInd w:val="0"/>
              <w:spacing w:line="240" w:lineRule="auto"/>
              <w:rPr>
                <w:color w:val="000000"/>
                <w:sz w:val="21"/>
                <w:szCs w:val="20"/>
                <w:u w:val="single"/>
              </w:rPr>
            </w:pPr>
            <w:r w:rsidRPr="009618F2">
              <w:rPr>
                <w:color w:val="000000"/>
                <w:sz w:val="21"/>
                <w:szCs w:val="20"/>
              </w:rPr>
              <w:t xml:space="preserve">of </w:t>
            </w:r>
            <w:r w:rsidR="00F9218B" w:rsidRPr="009618F2">
              <w:rPr>
                <w:b/>
                <w:bCs/>
                <w:color w:val="000000"/>
                <w:sz w:val="21"/>
                <w:szCs w:val="20"/>
                <w:u w:val="single"/>
              </w:rPr>
              <w:t>&lt;&lt;assign</w:t>
            </w:r>
            <w:r w:rsidR="002B323F" w:rsidRPr="009618F2">
              <w:rPr>
                <w:b/>
                <w:bCs/>
                <w:color w:val="000000"/>
                <w:sz w:val="21"/>
                <w:szCs w:val="20"/>
                <w:u w:val="single"/>
              </w:rPr>
              <w:t>eeAddress&gt;&gt;</w:t>
            </w:r>
            <w:r w:rsidRPr="009618F2">
              <w:rPr>
                <w:b/>
                <w:bCs/>
                <w:color w:val="000000"/>
                <w:sz w:val="21"/>
                <w:szCs w:val="20"/>
                <w:u w:val="single"/>
              </w:rPr>
              <w:t>______________________________</w:t>
            </w:r>
          </w:p>
          <w:p w14:paraId="5956A182" w14:textId="77777777" w:rsidR="0097438B" w:rsidRPr="009618F2" w:rsidRDefault="0097438B" w:rsidP="00491B3C">
            <w:pPr>
              <w:autoSpaceDE w:val="0"/>
              <w:autoSpaceDN w:val="0"/>
              <w:adjustRightInd w:val="0"/>
              <w:spacing w:after="120" w:line="240" w:lineRule="auto"/>
              <w:rPr>
                <w:color w:val="000000"/>
                <w:sz w:val="21"/>
                <w:szCs w:val="20"/>
              </w:rPr>
            </w:pPr>
            <w:r w:rsidRPr="009618F2">
              <w:rPr>
                <w:color w:val="000000"/>
                <w:sz w:val="21"/>
                <w:szCs w:val="20"/>
              </w:rPr>
              <w:t xml:space="preserve">     (address of Assignee)</w:t>
            </w:r>
          </w:p>
          <w:p w14:paraId="6B7ED031" w14:textId="77777777" w:rsidR="0097438B" w:rsidRPr="009618F2" w:rsidRDefault="0097438B" w:rsidP="009618F2">
            <w:pPr>
              <w:autoSpaceDE w:val="0"/>
              <w:autoSpaceDN w:val="0"/>
              <w:adjustRightInd w:val="0"/>
              <w:spacing w:after="120" w:line="240" w:lineRule="auto"/>
              <w:rPr>
                <w:color w:val="000000"/>
                <w:sz w:val="21"/>
                <w:szCs w:val="20"/>
              </w:rPr>
            </w:pPr>
            <w:r w:rsidRPr="009618F2">
              <w:rPr>
                <w:color w:val="000000"/>
                <w:sz w:val="21"/>
                <w:szCs w:val="20"/>
              </w:rPr>
              <w:t>its successors or assigns (hereinafter designated as the Assignee) my entire right, title and interest for the United States as defined in 35 USC § 100 in and to all inventions and improvements disclosed in the aforesaid application, and in and to the said application, all divisions, continuations, continuations-in-part, or renewals thereof, all Letters Patent which may be granted there from, and all reissues or extensions of such patents, and in and to any and all applications which have been or shall be filed in the U.S. for Letters Patent on the said inventions and improvements, including an assignment of all rights under the provisions of the International Convention; and I do hereby authorize and request the Commissioner of Patents and Trademarks to issue any and all United States Letters Patent for the aforesaid inventions and improvements to the said Assignee as the assignee of the entire right, title and interest in and to the same, for the use of the said Assignee, its successors and assigns. I also agree to execute separate assignments in connection with such applications as the Assignee may deem necessary or expedient.</w:t>
            </w:r>
          </w:p>
          <w:p w14:paraId="7B05CB14" w14:textId="77777777" w:rsidR="0097438B" w:rsidRPr="009618F2" w:rsidRDefault="0097438B" w:rsidP="009618F2">
            <w:pPr>
              <w:autoSpaceDE w:val="0"/>
              <w:autoSpaceDN w:val="0"/>
              <w:adjustRightInd w:val="0"/>
              <w:spacing w:after="120" w:line="240" w:lineRule="auto"/>
              <w:rPr>
                <w:color w:val="000000"/>
                <w:sz w:val="21"/>
                <w:szCs w:val="20"/>
              </w:rPr>
            </w:pPr>
            <w:r w:rsidRPr="009618F2">
              <w:rPr>
                <w:color w:val="000000"/>
                <w:sz w:val="21"/>
                <w:szCs w:val="20"/>
              </w:rPr>
              <w:t>I do hereby agree that I and my executors and legal representatives will make, execute and deliver any and all other instruments in writing including any and all further application papers, affidavits, assignments and other documents, and will communicate to said Assignee, its successors and representatives all facts known to me relating to said improvements and the history thereof and at no cost to me will testify in all legal proceedings and generally do all things which may be necessary or desirable more effectually to secure to and vest in said Assignee, its successors or assigns the entire right, title and interest in and to the said improvements, inventions, applications, Letters Patent, rights, titles, benefits, privileges and advantages hereby sold, assigned and conveyed, or intended so to be.</w:t>
            </w:r>
          </w:p>
          <w:p w14:paraId="284CB208" w14:textId="77777777" w:rsidR="0097438B" w:rsidRPr="009618F2" w:rsidRDefault="0097438B" w:rsidP="009618F2">
            <w:pPr>
              <w:autoSpaceDE w:val="0"/>
              <w:autoSpaceDN w:val="0"/>
              <w:adjustRightInd w:val="0"/>
              <w:spacing w:after="120" w:line="240" w:lineRule="auto"/>
              <w:rPr>
                <w:color w:val="000000"/>
                <w:sz w:val="21"/>
                <w:szCs w:val="20"/>
              </w:rPr>
            </w:pPr>
            <w:r w:rsidRPr="009618F2">
              <w:rPr>
                <w:color w:val="000000"/>
                <w:sz w:val="21"/>
                <w:szCs w:val="20"/>
              </w:rPr>
              <w:t>I covenant and agree with said Assignee, its successors and assigns, that no assignment, grant, mortgage, license or other agreement affecting the rights and property herein conveyed has been made to others by me and that full right to convey the same as herein expressed is possessed by me.</w:t>
            </w:r>
          </w:p>
          <w:p w14:paraId="2156A8D0" w14:textId="77777777" w:rsidR="0097438B" w:rsidRPr="009618F2" w:rsidRDefault="0097438B" w:rsidP="00491B3C">
            <w:pPr>
              <w:autoSpaceDE w:val="0"/>
              <w:autoSpaceDN w:val="0"/>
              <w:adjustRightInd w:val="0"/>
              <w:spacing w:after="120" w:line="240" w:lineRule="auto"/>
              <w:rPr>
                <w:color w:val="000000"/>
                <w:sz w:val="21"/>
                <w:szCs w:val="20"/>
              </w:rPr>
            </w:pPr>
            <w:r w:rsidRPr="009618F2">
              <w:rPr>
                <w:color w:val="000000"/>
                <w:sz w:val="21"/>
                <w:szCs w:val="20"/>
              </w:rPr>
              <w:t>I agree to execute all papers necessary in connection with any post-grant proceeding which may occur in connection with this application in all countries or continuation, divisional or reissue thereof and to cooperate with the Assignee in every way possible in obtaining evidence and going forward with such post-grant proceeding.</w:t>
            </w:r>
          </w:p>
          <w:p w14:paraId="4D4D0EFD" w14:textId="7C2D1C2C" w:rsidR="0097438B" w:rsidRPr="009618F2" w:rsidRDefault="0097438B" w:rsidP="0097438B">
            <w:pPr>
              <w:autoSpaceDE w:val="0"/>
              <w:autoSpaceDN w:val="0"/>
              <w:adjustRightInd w:val="0"/>
              <w:spacing w:after="100" w:afterAutospacing="1" w:line="240" w:lineRule="auto"/>
              <w:rPr>
                <w:color w:val="000000"/>
                <w:sz w:val="21"/>
                <w:szCs w:val="20"/>
              </w:rPr>
            </w:pPr>
            <w:r w:rsidRPr="009618F2">
              <w:rPr>
                <w:color w:val="000000"/>
                <w:sz w:val="21"/>
                <w:szCs w:val="20"/>
              </w:rPr>
              <w:t>I agree to perform all affirmative acts which may be necessary to obtain a grant of a valid patent in the U.S. to the Assignee.</w:t>
            </w:r>
          </w:p>
        </w:tc>
      </w:tr>
      <w:tr w:rsidR="0097438B" w:rsidRPr="009618F2" w14:paraId="5727F7F1" w14:textId="77777777" w:rsidTr="00491B3C">
        <w:tc>
          <w:tcPr>
            <w:tcW w:w="10440" w:type="dxa"/>
            <w:gridSpan w:val="2"/>
          </w:tcPr>
          <w:p w14:paraId="567D3FBA" w14:textId="67A033CC" w:rsidR="0097438B" w:rsidRPr="009618F2" w:rsidRDefault="0097438B" w:rsidP="0097438B">
            <w:pPr>
              <w:autoSpaceDE w:val="0"/>
              <w:autoSpaceDN w:val="0"/>
              <w:adjustRightInd w:val="0"/>
              <w:spacing w:line="240" w:lineRule="auto"/>
              <w:rPr>
                <w:color w:val="000000"/>
                <w:sz w:val="21"/>
                <w:szCs w:val="20"/>
              </w:rPr>
            </w:pPr>
            <w:r w:rsidRPr="009618F2">
              <w:rPr>
                <w:color w:val="000000"/>
                <w:sz w:val="21"/>
                <w:szCs w:val="20"/>
              </w:rPr>
              <w:t xml:space="preserve">Inventor (Legal Name): </w:t>
            </w:r>
            <w:r w:rsidR="0062273E" w:rsidRPr="009618F2">
              <w:rPr>
                <w:color w:val="000000"/>
                <w:sz w:val="21"/>
                <w:szCs w:val="20"/>
              </w:rPr>
              <w:t>&lt;&lt;inventorName&gt;&gt;</w:t>
            </w:r>
          </w:p>
          <w:p w14:paraId="3A98A818" w14:textId="77777777" w:rsidR="00491B3C" w:rsidRPr="009618F2" w:rsidRDefault="00491B3C" w:rsidP="0097438B">
            <w:pPr>
              <w:autoSpaceDE w:val="0"/>
              <w:autoSpaceDN w:val="0"/>
              <w:adjustRightInd w:val="0"/>
              <w:spacing w:line="240" w:lineRule="auto"/>
              <w:rPr>
                <w:color w:val="000000"/>
                <w:sz w:val="21"/>
                <w:szCs w:val="20"/>
              </w:rPr>
            </w:pPr>
          </w:p>
          <w:p w14:paraId="0ACBEF74" w14:textId="4F5F821A" w:rsidR="0097438B" w:rsidRDefault="008256A6" w:rsidP="00F4319B">
            <w:pPr>
              <w:autoSpaceDE w:val="0"/>
              <w:autoSpaceDN w:val="0"/>
              <w:adjustRightInd w:val="0"/>
              <w:spacing w:line="240" w:lineRule="auto"/>
              <w:ind w:left="5205" w:hanging="5205"/>
              <w:rPr>
                <w:color w:val="000000"/>
                <w:sz w:val="21"/>
                <w:szCs w:val="20"/>
              </w:rPr>
            </w:pPr>
            <w:r>
              <w:rPr>
                <w:noProof/>
                <w:color w:val="000000"/>
                <w:sz w:val="21"/>
                <w:szCs w:val="20"/>
              </w:rPr>
              <w:pict w14:anchorId="3CA337CF">
                <v:shapetype id="_x0000_t32" coordsize="21600,21600" o:spt="32" o:oned="t" path="m,l21600,21600e" filled="f">
                  <v:path arrowok="t" fillok="f" o:connecttype="none"/>
                  <o:lock v:ext="edit" shapetype="t"/>
                </v:shapetype>
                <v:shape id="_x0000_s1028" type="#_x0000_t32" style="position:absolute;left:0;text-align:left;margin-left:290.85pt;margin-top:11.5pt;width:140.25pt;height:0;z-index:251659264" o:connectortype="straight"/>
              </w:pict>
            </w:r>
            <w:r>
              <w:rPr>
                <w:noProof/>
                <w:color w:val="000000"/>
                <w:sz w:val="21"/>
                <w:szCs w:val="20"/>
              </w:rPr>
              <w:pict w14:anchorId="3CA337CF">
                <v:shape id="_x0000_s1027" type="#_x0000_t32" style="position:absolute;left:0;text-align:left;margin-left:49.35pt;margin-top:11.5pt;width:201.75pt;height:0;z-index:251658240" o:connectortype="straight"/>
              </w:pict>
            </w:r>
            <w:r w:rsidR="0097438B" w:rsidRPr="009618F2">
              <w:rPr>
                <w:color w:val="000000"/>
                <w:sz w:val="21"/>
                <w:szCs w:val="20"/>
              </w:rPr>
              <w:t>Signature:</w:t>
            </w:r>
            <w:r w:rsidR="00824E1D">
              <w:rPr>
                <w:color w:val="000000"/>
                <w:sz w:val="21"/>
                <w:szCs w:val="20"/>
              </w:rPr>
              <w:t xml:space="preserve">    </w:t>
            </w:r>
            <w:r w:rsidR="00330A43" w:rsidRPr="009618F2">
              <w:rPr>
                <w:color w:val="000000"/>
                <w:sz w:val="21"/>
                <w:szCs w:val="20"/>
              </w:rPr>
              <w:t>&lt;&lt;</w:t>
            </w:r>
            <w:r w:rsidR="00330A43">
              <w:rPr>
                <w:color w:val="000000"/>
                <w:sz w:val="21"/>
                <w:szCs w:val="20"/>
              </w:rPr>
              <w:t xml:space="preserve">echoSignature&gt;&gt;    </w:t>
            </w:r>
            <w:r w:rsidR="00847118">
              <w:rPr>
                <w:color w:val="000000"/>
                <w:sz w:val="21"/>
                <w:szCs w:val="20"/>
              </w:rPr>
              <w:tab/>
            </w:r>
            <w:r w:rsidR="0097438B" w:rsidRPr="009618F2">
              <w:rPr>
                <w:color w:val="000000"/>
                <w:sz w:val="21"/>
                <w:szCs w:val="20"/>
              </w:rPr>
              <w:t>Date:</w:t>
            </w:r>
            <w:r w:rsidR="00330A43">
              <w:rPr>
                <w:color w:val="000000"/>
                <w:sz w:val="21"/>
                <w:szCs w:val="20"/>
              </w:rPr>
              <w:t xml:space="preserve">  &lt;&lt;</w:t>
            </w:r>
            <w:r w:rsidR="00847118">
              <w:rPr>
                <w:color w:val="000000"/>
                <w:sz w:val="21"/>
                <w:szCs w:val="20"/>
              </w:rPr>
              <w:t>signatureDate&gt;&gt;</w:t>
            </w:r>
          </w:p>
          <w:p w14:paraId="1961C750" w14:textId="18763B41" w:rsidR="00330A43" w:rsidRPr="009618F2" w:rsidRDefault="00330A43" w:rsidP="00330A43">
            <w:pPr>
              <w:autoSpaceDE w:val="0"/>
              <w:autoSpaceDN w:val="0"/>
              <w:adjustRightInd w:val="0"/>
              <w:spacing w:line="240" w:lineRule="auto"/>
              <w:rPr>
                <w:color w:val="000000"/>
                <w:sz w:val="21"/>
                <w:szCs w:val="20"/>
              </w:rPr>
            </w:pPr>
          </w:p>
        </w:tc>
      </w:tr>
    </w:tbl>
    <w:p w14:paraId="24AB1018" w14:textId="77777777" w:rsidR="003F01CB" w:rsidRPr="002B562B" w:rsidRDefault="003F01CB"/>
    <w:sectPr w:rsidR="003F01CB" w:rsidRPr="002B562B" w:rsidSect="00CA792C">
      <w:headerReference w:type="default" r:id="rId8"/>
      <w:pgSz w:w="12240" w:h="15840"/>
      <w:pgMar w:top="108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E8151" w14:textId="77777777" w:rsidR="00CE40DF" w:rsidRDefault="00CE40DF" w:rsidP="00CE40DF">
      <w:pPr>
        <w:spacing w:line="240" w:lineRule="auto"/>
      </w:pPr>
      <w:r>
        <w:separator/>
      </w:r>
    </w:p>
  </w:endnote>
  <w:endnote w:type="continuationSeparator" w:id="0">
    <w:p w14:paraId="3A372ECB" w14:textId="77777777" w:rsidR="00CE40DF" w:rsidRDefault="00CE40DF" w:rsidP="00CE40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3BD57" w14:textId="77777777" w:rsidR="00CE40DF" w:rsidRDefault="00CE40DF" w:rsidP="00CE40DF">
      <w:pPr>
        <w:spacing w:line="240" w:lineRule="auto"/>
      </w:pPr>
      <w:r>
        <w:separator/>
      </w:r>
    </w:p>
  </w:footnote>
  <w:footnote w:type="continuationSeparator" w:id="0">
    <w:p w14:paraId="73788AEA" w14:textId="77777777" w:rsidR="00CE40DF" w:rsidRDefault="00CE40DF" w:rsidP="00CE40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6F238" w14:textId="0021BE32" w:rsidR="00895ECF" w:rsidRPr="009618F2" w:rsidRDefault="00895ECF" w:rsidP="00A10DB9">
    <w:pPr>
      <w:pStyle w:val="Header"/>
      <w:jc w:val="right"/>
      <w:rPr>
        <w:sz w:val="21"/>
        <w:szCs w:val="22"/>
      </w:rPr>
    </w:pPr>
    <w:r w:rsidRPr="009618F2">
      <w:rPr>
        <w:sz w:val="21"/>
        <w:szCs w:val="22"/>
      </w:rPr>
      <w:t>Docket No. &lt;&lt;matterNo&gt;&gt;</w:t>
    </w:r>
    <w:r w:rsidR="00A10DB9" w:rsidRPr="009618F2">
      <w:rPr>
        <w:sz w:val="21"/>
        <w:szCs w:val="22"/>
      </w:rPr>
      <w:t xml:space="preserve">; </w:t>
    </w:r>
    <w:r w:rsidRPr="009618F2">
      <w:rPr>
        <w:sz w:val="21"/>
        <w:szCs w:val="22"/>
      </w:rPr>
      <w:t>Client Ref. No. &lt;&lt;refNo&gt;&gt;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0CF7"/>
    <w:multiLevelType w:val="multilevel"/>
    <w:tmpl w:val="E8FEEFB0"/>
    <w:lvl w:ilvl="0">
      <w:start w:val="1"/>
      <w:numFmt w:val="decimal"/>
      <w:lvlText w:val="[000%1]"/>
      <w:lvlJc w:val="left"/>
      <w:pPr>
        <w:tabs>
          <w:tab w:val="num" w:pos="1440"/>
        </w:tabs>
        <w:ind w:left="864" w:hanging="864"/>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A235795"/>
    <w:multiLevelType w:val="hybridMultilevel"/>
    <w:tmpl w:val="E5C8AFA6"/>
    <w:lvl w:ilvl="0" w:tplc="5D8E9A52">
      <w:start w:val="1000"/>
      <w:numFmt w:val="decimal"/>
      <w:pStyle w:val="paranumber1000"/>
      <w:lvlText w:val="[%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EA563D4"/>
    <w:multiLevelType w:val="hybridMultilevel"/>
    <w:tmpl w:val="84E278EC"/>
    <w:lvl w:ilvl="0" w:tplc="6324BC3A">
      <w:start w:val="1"/>
      <w:numFmt w:val="decimalZero"/>
      <w:lvlText w:val="[00%1]"/>
      <w:lvlJc w:val="left"/>
      <w:pPr>
        <w:tabs>
          <w:tab w:val="num" w:pos="360"/>
        </w:tabs>
        <w:ind w:left="-1080" w:firstLine="720"/>
      </w:pPr>
      <w:rPr>
        <w:rFonts w:hint="default"/>
        <w:b/>
        <w:i w:val="0"/>
        <w:strike w:val="0"/>
        <w:dstrike w:val="0"/>
        <w:u w:val="none"/>
        <w:vertAlign w:val="baseline"/>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 w15:restartNumberingAfterBreak="0">
    <w:nsid w:val="5D457B8D"/>
    <w:multiLevelType w:val="hybridMultilevel"/>
    <w:tmpl w:val="2604CFFC"/>
    <w:lvl w:ilvl="0" w:tplc="F8209F9C">
      <w:start w:val="100"/>
      <w:numFmt w:val="decimal"/>
      <w:pStyle w:val="paranumber100"/>
      <w:lvlText w:val="[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E8A2A31"/>
    <w:multiLevelType w:val="hybridMultilevel"/>
    <w:tmpl w:val="EA045EE8"/>
    <w:lvl w:ilvl="0" w:tplc="0FACB69E">
      <w:start w:val="1"/>
      <w:numFmt w:val="decimalZero"/>
      <w:pStyle w:val="patentparanumber"/>
      <w:lvlText w:val="[0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1378337">
    <w:abstractNumId w:val="2"/>
  </w:num>
  <w:num w:numId="2" w16cid:durableId="511534556">
    <w:abstractNumId w:val="4"/>
  </w:num>
  <w:num w:numId="3" w16cid:durableId="1010909407">
    <w:abstractNumId w:val="4"/>
  </w:num>
  <w:num w:numId="4" w16cid:durableId="1126242066">
    <w:abstractNumId w:val="4"/>
  </w:num>
  <w:num w:numId="5" w16cid:durableId="239604012">
    <w:abstractNumId w:val="4"/>
  </w:num>
  <w:num w:numId="6" w16cid:durableId="1081751491">
    <w:abstractNumId w:val="4"/>
  </w:num>
  <w:num w:numId="7" w16cid:durableId="812135160">
    <w:abstractNumId w:val="4"/>
  </w:num>
  <w:num w:numId="8" w16cid:durableId="1769884018">
    <w:abstractNumId w:val="4"/>
  </w:num>
  <w:num w:numId="9" w16cid:durableId="2084374762">
    <w:abstractNumId w:val="0"/>
  </w:num>
  <w:num w:numId="10" w16cid:durableId="601694557">
    <w:abstractNumId w:val="3"/>
  </w:num>
  <w:num w:numId="11" w16cid:durableId="1154755516">
    <w:abstractNumId w:val="1"/>
  </w:num>
  <w:num w:numId="12" w16cid:durableId="260915828">
    <w:abstractNumId w:val="3"/>
  </w:num>
  <w:num w:numId="13" w16cid:durableId="1685546944">
    <w:abstractNumId w:val="3"/>
  </w:num>
  <w:num w:numId="14" w16cid:durableId="61950934">
    <w:abstractNumId w:val="1"/>
  </w:num>
  <w:num w:numId="15" w16cid:durableId="999969061">
    <w:abstractNumId w:val="3"/>
  </w:num>
  <w:num w:numId="16" w16cid:durableId="1464276348">
    <w:abstractNumId w:val="4"/>
  </w:num>
  <w:num w:numId="17" w16cid:durableId="1752653459">
    <w:abstractNumId w:val="1"/>
  </w:num>
  <w:num w:numId="18" w16cid:durableId="1498419004">
    <w:abstractNumId w:val="3"/>
  </w:num>
  <w:num w:numId="19" w16cid:durableId="374085545">
    <w:abstractNumId w:val="4"/>
  </w:num>
  <w:num w:numId="20" w16cid:durableId="483863309">
    <w:abstractNumId w:val="4"/>
  </w:num>
  <w:num w:numId="21" w16cid:durableId="1901358647">
    <w:abstractNumId w:val="4"/>
  </w:num>
  <w:num w:numId="22" w16cid:durableId="14575312">
    <w:abstractNumId w:val="3"/>
  </w:num>
  <w:num w:numId="23" w16cid:durableId="14574949">
    <w:abstractNumId w:val="4"/>
  </w:num>
  <w:num w:numId="24" w16cid:durableId="1539313823">
    <w:abstractNumId w:val="3"/>
  </w:num>
  <w:num w:numId="25" w16cid:durableId="1113401402">
    <w:abstractNumId w:val="1"/>
  </w:num>
  <w:num w:numId="26" w16cid:durableId="63842720">
    <w:abstractNumId w:val="3"/>
  </w:num>
  <w:num w:numId="27" w16cid:durableId="1051076128">
    <w:abstractNumId w:val="1"/>
  </w:num>
  <w:num w:numId="28" w16cid:durableId="1257056743">
    <w:abstractNumId w:val="3"/>
  </w:num>
  <w:num w:numId="29" w16cid:durableId="228880162">
    <w:abstractNumId w:val="1"/>
  </w:num>
  <w:num w:numId="30" w16cid:durableId="1222601141">
    <w:abstractNumId w:val="4"/>
  </w:num>
  <w:num w:numId="31" w16cid:durableId="1291400790">
    <w:abstractNumId w:val="4"/>
  </w:num>
  <w:num w:numId="32" w16cid:durableId="540017150">
    <w:abstractNumId w:val="3"/>
  </w:num>
  <w:num w:numId="33" w16cid:durableId="1696345113">
    <w:abstractNumId w:val="1"/>
  </w:num>
  <w:num w:numId="34" w16cid:durableId="1548448972">
    <w:abstractNumId w:val="4"/>
  </w:num>
  <w:num w:numId="35" w16cid:durableId="1692796508">
    <w:abstractNumId w:val="3"/>
  </w:num>
  <w:num w:numId="36" w16cid:durableId="150489097">
    <w:abstractNumId w:val="1"/>
  </w:num>
  <w:num w:numId="37" w16cid:durableId="1300961979">
    <w:abstractNumId w:val="4"/>
  </w:num>
  <w:num w:numId="38" w16cid:durableId="1591893603">
    <w:abstractNumId w:val="3"/>
  </w:num>
  <w:num w:numId="39" w16cid:durableId="931510">
    <w:abstractNumId w:val="1"/>
  </w:num>
  <w:num w:numId="40" w16cid:durableId="376664936">
    <w:abstractNumId w:val="4"/>
  </w:num>
  <w:num w:numId="41" w16cid:durableId="1210920003">
    <w:abstractNumId w:val="3"/>
  </w:num>
  <w:num w:numId="42" w16cid:durableId="393822773">
    <w:abstractNumId w:val="1"/>
  </w:num>
  <w:num w:numId="43" w16cid:durableId="2046130564">
    <w:abstractNumId w:val="4"/>
  </w:num>
  <w:num w:numId="44" w16cid:durableId="1408573440">
    <w:abstractNumId w:val="3"/>
  </w:num>
  <w:num w:numId="45" w16cid:durableId="1515604966">
    <w:abstractNumId w:val="1"/>
  </w:num>
  <w:num w:numId="46" w16cid:durableId="1572470799">
    <w:abstractNumId w:val="3"/>
  </w:num>
  <w:num w:numId="47" w16cid:durableId="2044593411">
    <w:abstractNumId w:val="3"/>
  </w:num>
  <w:num w:numId="48" w16cid:durableId="99180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2B562B"/>
    <w:rsid w:val="000009E0"/>
    <w:rsid w:val="000032AD"/>
    <w:rsid w:val="000032E0"/>
    <w:rsid w:val="000040DB"/>
    <w:rsid w:val="00004329"/>
    <w:rsid w:val="00004BEB"/>
    <w:rsid w:val="00004D01"/>
    <w:rsid w:val="00004F43"/>
    <w:rsid w:val="00005600"/>
    <w:rsid w:val="00005696"/>
    <w:rsid w:val="00010E56"/>
    <w:rsid w:val="000110F0"/>
    <w:rsid w:val="00011394"/>
    <w:rsid w:val="000128B4"/>
    <w:rsid w:val="00013C29"/>
    <w:rsid w:val="00014780"/>
    <w:rsid w:val="00015C3C"/>
    <w:rsid w:val="00015D52"/>
    <w:rsid w:val="000163F0"/>
    <w:rsid w:val="0001690A"/>
    <w:rsid w:val="00017AC8"/>
    <w:rsid w:val="00017AEE"/>
    <w:rsid w:val="00017D13"/>
    <w:rsid w:val="00017DBF"/>
    <w:rsid w:val="00020489"/>
    <w:rsid w:val="000207F3"/>
    <w:rsid w:val="00020A4F"/>
    <w:rsid w:val="00022668"/>
    <w:rsid w:val="00022745"/>
    <w:rsid w:val="00022BC7"/>
    <w:rsid w:val="000236B0"/>
    <w:rsid w:val="00024BBA"/>
    <w:rsid w:val="00024C33"/>
    <w:rsid w:val="00025D6E"/>
    <w:rsid w:val="000266C2"/>
    <w:rsid w:val="00027846"/>
    <w:rsid w:val="000305B1"/>
    <w:rsid w:val="000306B5"/>
    <w:rsid w:val="00031077"/>
    <w:rsid w:val="000312A9"/>
    <w:rsid w:val="000315A1"/>
    <w:rsid w:val="00032607"/>
    <w:rsid w:val="000342D3"/>
    <w:rsid w:val="00034EE3"/>
    <w:rsid w:val="00035E12"/>
    <w:rsid w:val="00036C95"/>
    <w:rsid w:val="00036F66"/>
    <w:rsid w:val="000371C3"/>
    <w:rsid w:val="000400B0"/>
    <w:rsid w:val="000410ED"/>
    <w:rsid w:val="00041259"/>
    <w:rsid w:val="0004171C"/>
    <w:rsid w:val="00041EC6"/>
    <w:rsid w:val="00042CAF"/>
    <w:rsid w:val="00043422"/>
    <w:rsid w:val="000434DC"/>
    <w:rsid w:val="00043965"/>
    <w:rsid w:val="00044C9A"/>
    <w:rsid w:val="000459E1"/>
    <w:rsid w:val="000465F5"/>
    <w:rsid w:val="000467C4"/>
    <w:rsid w:val="00046E7E"/>
    <w:rsid w:val="0005026B"/>
    <w:rsid w:val="00050788"/>
    <w:rsid w:val="00050D9C"/>
    <w:rsid w:val="00051061"/>
    <w:rsid w:val="00051687"/>
    <w:rsid w:val="00051A0E"/>
    <w:rsid w:val="00051ACE"/>
    <w:rsid w:val="00052630"/>
    <w:rsid w:val="00052852"/>
    <w:rsid w:val="00052AE1"/>
    <w:rsid w:val="00052D7D"/>
    <w:rsid w:val="00053C24"/>
    <w:rsid w:val="000542B0"/>
    <w:rsid w:val="00054344"/>
    <w:rsid w:val="000544FF"/>
    <w:rsid w:val="00054C02"/>
    <w:rsid w:val="00055F3F"/>
    <w:rsid w:val="00056418"/>
    <w:rsid w:val="00056AC6"/>
    <w:rsid w:val="00057480"/>
    <w:rsid w:val="000618A4"/>
    <w:rsid w:val="0006334B"/>
    <w:rsid w:val="000634DA"/>
    <w:rsid w:val="000637EF"/>
    <w:rsid w:val="0006423B"/>
    <w:rsid w:val="00064ABE"/>
    <w:rsid w:val="00065D1D"/>
    <w:rsid w:val="000671B8"/>
    <w:rsid w:val="0007149F"/>
    <w:rsid w:val="0007206F"/>
    <w:rsid w:val="000723E8"/>
    <w:rsid w:val="00072510"/>
    <w:rsid w:val="0007296B"/>
    <w:rsid w:val="00072C58"/>
    <w:rsid w:val="00072D29"/>
    <w:rsid w:val="0007381E"/>
    <w:rsid w:val="00073CB2"/>
    <w:rsid w:val="00074767"/>
    <w:rsid w:val="00074F05"/>
    <w:rsid w:val="0007541F"/>
    <w:rsid w:val="00075947"/>
    <w:rsid w:val="000769E0"/>
    <w:rsid w:val="0007752A"/>
    <w:rsid w:val="00080324"/>
    <w:rsid w:val="00081E47"/>
    <w:rsid w:val="00082514"/>
    <w:rsid w:val="00082755"/>
    <w:rsid w:val="00082FE1"/>
    <w:rsid w:val="00083E30"/>
    <w:rsid w:val="000844B6"/>
    <w:rsid w:val="00084CD9"/>
    <w:rsid w:val="0008509A"/>
    <w:rsid w:val="00085685"/>
    <w:rsid w:val="00087859"/>
    <w:rsid w:val="00087A4D"/>
    <w:rsid w:val="000906DA"/>
    <w:rsid w:val="00090F35"/>
    <w:rsid w:val="0009169C"/>
    <w:rsid w:val="00093BFD"/>
    <w:rsid w:val="00094528"/>
    <w:rsid w:val="00095047"/>
    <w:rsid w:val="00095313"/>
    <w:rsid w:val="00096D11"/>
    <w:rsid w:val="00096F73"/>
    <w:rsid w:val="0009786A"/>
    <w:rsid w:val="00097C0C"/>
    <w:rsid w:val="00097EF7"/>
    <w:rsid w:val="000A05B3"/>
    <w:rsid w:val="000A2860"/>
    <w:rsid w:val="000A36A5"/>
    <w:rsid w:val="000A3A8D"/>
    <w:rsid w:val="000A49E7"/>
    <w:rsid w:val="000A4FEB"/>
    <w:rsid w:val="000A6A94"/>
    <w:rsid w:val="000A7140"/>
    <w:rsid w:val="000A77D2"/>
    <w:rsid w:val="000A77D9"/>
    <w:rsid w:val="000A7C60"/>
    <w:rsid w:val="000A7E86"/>
    <w:rsid w:val="000B0A33"/>
    <w:rsid w:val="000B1789"/>
    <w:rsid w:val="000B1878"/>
    <w:rsid w:val="000B1985"/>
    <w:rsid w:val="000B2EC1"/>
    <w:rsid w:val="000B338C"/>
    <w:rsid w:val="000B3BE2"/>
    <w:rsid w:val="000B428A"/>
    <w:rsid w:val="000B4BDA"/>
    <w:rsid w:val="000B68EF"/>
    <w:rsid w:val="000B71B1"/>
    <w:rsid w:val="000B7CD4"/>
    <w:rsid w:val="000C116D"/>
    <w:rsid w:val="000C1BEC"/>
    <w:rsid w:val="000C3403"/>
    <w:rsid w:val="000C385B"/>
    <w:rsid w:val="000C4839"/>
    <w:rsid w:val="000C516B"/>
    <w:rsid w:val="000C5251"/>
    <w:rsid w:val="000C5406"/>
    <w:rsid w:val="000C5552"/>
    <w:rsid w:val="000C6973"/>
    <w:rsid w:val="000C6C14"/>
    <w:rsid w:val="000C74D5"/>
    <w:rsid w:val="000C758F"/>
    <w:rsid w:val="000C7DDF"/>
    <w:rsid w:val="000D02D9"/>
    <w:rsid w:val="000D05BA"/>
    <w:rsid w:val="000D3259"/>
    <w:rsid w:val="000D3994"/>
    <w:rsid w:val="000D3F97"/>
    <w:rsid w:val="000D4378"/>
    <w:rsid w:val="000D4728"/>
    <w:rsid w:val="000D4F20"/>
    <w:rsid w:val="000D5AB7"/>
    <w:rsid w:val="000D60D2"/>
    <w:rsid w:val="000D6DCD"/>
    <w:rsid w:val="000E05E6"/>
    <w:rsid w:val="000E263B"/>
    <w:rsid w:val="000E26A1"/>
    <w:rsid w:val="000E2A4A"/>
    <w:rsid w:val="000E2A94"/>
    <w:rsid w:val="000E2E9D"/>
    <w:rsid w:val="000E45DB"/>
    <w:rsid w:val="000E4BC4"/>
    <w:rsid w:val="000E611B"/>
    <w:rsid w:val="000E66AF"/>
    <w:rsid w:val="000E74C3"/>
    <w:rsid w:val="000E7B2E"/>
    <w:rsid w:val="000E7D14"/>
    <w:rsid w:val="000F0B50"/>
    <w:rsid w:val="000F17F4"/>
    <w:rsid w:val="000F17F9"/>
    <w:rsid w:val="000F30CE"/>
    <w:rsid w:val="000F588B"/>
    <w:rsid w:val="000F7137"/>
    <w:rsid w:val="000F7B86"/>
    <w:rsid w:val="00100CC7"/>
    <w:rsid w:val="001010B7"/>
    <w:rsid w:val="00101369"/>
    <w:rsid w:val="00101E87"/>
    <w:rsid w:val="00102246"/>
    <w:rsid w:val="00102522"/>
    <w:rsid w:val="001027E1"/>
    <w:rsid w:val="00102830"/>
    <w:rsid w:val="001029C1"/>
    <w:rsid w:val="001036E0"/>
    <w:rsid w:val="001039D9"/>
    <w:rsid w:val="00104480"/>
    <w:rsid w:val="001045DE"/>
    <w:rsid w:val="0010492D"/>
    <w:rsid w:val="00104D80"/>
    <w:rsid w:val="00105F89"/>
    <w:rsid w:val="00106FA8"/>
    <w:rsid w:val="00107814"/>
    <w:rsid w:val="00107DC8"/>
    <w:rsid w:val="00110027"/>
    <w:rsid w:val="001100A0"/>
    <w:rsid w:val="001119C1"/>
    <w:rsid w:val="00111FD3"/>
    <w:rsid w:val="00112439"/>
    <w:rsid w:val="0011292B"/>
    <w:rsid w:val="00112F1C"/>
    <w:rsid w:val="0011313F"/>
    <w:rsid w:val="001131C3"/>
    <w:rsid w:val="00113322"/>
    <w:rsid w:val="00113F53"/>
    <w:rsid w:val="00113FFD"/>
    <w:rsid w:val="0011460D"/>
    <w:rsid w:val="00115E45"/>
    <w:rsid w:val="00116007"/>
    <w:rsid w:val="001165F3"/>
    <w:rsid w:val="00117109"/>
    <w:rsid w:val="0011741E"/>
    <w:rsid w:val="00117924"/>
    <w:rsid w:val="00117E5E"/>
    <w:rsid w:val="00120CA6"/>
    <w:rsid w:val="001228C6"/>
    <w:rsid w:val="00123B81"/>
    <w:rsid w:val="00124331"/>
    <w:rsid w:val="00125C52"/>
    <w:rsid w:val="00125DA5"/>
    <w:rsid w:val="00125EEA"/>
    <w:rsid w:val="001262A3"/>
    <w:rsid w:val="00126EDF"/>
    <w:rsid w:val="00126F1F"/>
    <w:rsid w:val="001273B3"/>
    <w:rsid w:val="0013035B"/>
    <w:rsid w:val="00131CF2"/>
    <w:rsid w:val="00131F4E"/>
    <w:rsid w:val="001324E1"/>
    <w:rsid w:val="001326F4"/>
    <w:rsid w:val="0013302A"/>
    <w:rsid w:val="0013386F"/>
    <w:rsid w:val="001338F6"/>
    <w:rsid w:val="00133FB5"/>
    <w:rsid w:val="0013464E"/>
    <w:rsid w:val="001351E3"/>
    <w:rsid w:val="001356D4"/>
    <w:rsid w:val="00135F37"/>
    <w:rsid w:val="001364E9"/>
    <w:rsid w:val="00136865"/>
    <w:rsid w:val="00136A6A"/>
    <w:rsid w:val="00136D4C"/>
    <w:rsid w:val="001374B1"/>
    <w:rsid w:val="0014017E"/>
    <w:rsid w:val="001402CB"/>
    <w:rsid w:val="00141273"/>
    <w:rsid w:val="00142D89"/>
    <w:rsid w:val="00143D80"/>
    <w:rsid w:val="00144641"/>
    <w:rsid w:val="00144AE2"/>
    <w:rsid w:val="0014522D"/>
    <w:rsid w:val="001463A0"/>
    <w:rsid w:val="001474AD"/>
    <w:rsid w:val="0014793A"/>
    <w:rsid w:val="001504AF"/>
    <w:rsid w:val="00151004"/>
    <w:rsid w:val="00152581"/>
    <w:rsid w:val="0015373D"/>
    <w:rsid w:val="00157580"/>
    <w:rsid w:val="00157CF4"/>
    <w:rsid w:val="001605E9"/>
    <w:rsid w:val="00160821"/>
    <w:rsid w:val="00160944"/>
    <w:rsid w:val="00161135"/>
    <w:rsid w:val="00161641"/>
    <w:rsid w:val="00162954"/>
    <w:rsid w:val="00162960"/>
    <w:rsid w:val="00162F31"/>
    <w:rsid w:val="00163050"/>
    <w:rsid w:val="001645E8"/>
    <w:rsid w:val="00164712"/>
    <w:rsid w:val="001648C6"/>
    <w:rsid w:val="001658B7"/>
    <w:rsid w:val="00165914"/>
    <w:rsid w:val="00165D5C"/>
    <w:rsid w:val="0016620E"/>
    <w:rsid w:val="001667AE"/>
    <w:rsid w:val="00167BA6"/>
    <w:rsid w:val="00167DA4"/>
    <w:rsid w:val="00167F34"/>
    <w:rsid w:val="00167F49"/>
    <w:rsid w:val="0017075B"/>
    <w:rsid w:val="00170BD1"/>
    <w:rsid w:val="00170D80"/>
    <w:rsid w:val="00171AE6"/>
    <w:rsid w:val="00171BC3"/>
    <w:rsid w:val="00172458"/>
    <w:rsid w:val="00172EE9"/>
    <w:rsid w:val="001741D9"/>
    <w:rsid w:val="00174375"/>
    <w:rsid w:val="0017450A"/>
    <w:rsid w:val="00175CE2"/>
    <w:rsid w:val="00176A26"/>
    <w:rsid w:val="00176D49"/>
    <w:rsid w:val="00177ED7"/>
    <w:rsid w:val="001809D6"/>
    <w:rsid w:val="001814CE"/>
    <w:rsid w:val="00181536"/>
    <w:rsid w:val="00181753"/>
    <w:rsid w:val="00181AB8"/>
    <w:rsid w:val="00182415"/>
    <w:rsid w:val="0018295A"/>
    <w:rsid w:val="00182EC5"/>
    <w:rsid w:val="001831D0"/>
    <w:rsid w:val="00183D1B"/>
    <w:rsid w:val="00183F63"/>
    <w:rsid w:val="00184908"/>
    <w:rsid w:val="00185032"/>
    <w:rsid w:val="00185B8E"/>
    <w:rsid w:val="001863A5"/>
    <w:rsid w:val="001868D8"/>
    <w:rsid w:val="00186BDA"/>
    <w:rsid w:val="0018721E"/>
    <w:rsid w:val="00187760"/>
    <w:rsid w:val="00187D2E"/>
    <w:rsid w:val="00187DE3"/>
    <w:rsid w:val="0019011C"/>
    <w:rsid w:val="00190CF9"/>
    <w:rsid w:val="0019199F"/>
    <w:rsid w:val="00191DFC"/>
    <w:rsid w:val="00191E7E"/>
    <w:rsid w:val="00192622"/>
    <w:rsid w:val="00192852"/>
    <w:rsid w:val="00192973"/>
    <w:rsid w:val="00192B76"/>
    <w:rsid w:val="00194804"/>
    <w:rsid w:val="001956B2"/>
    <w:rsid w:val="00196324"/>
    <w:rsid w:val="00196A0F"/>
    <w:rsid w:val="00196FB5"/>
    <w:rsid w:val="00197400"/>
    <w:rsid w:val="001A0BBF"/>
    <w:rsid w:val="001A0CF9"/>
    <w:rsid w:val="001A0DFE"/>
    <w:rsid w:val="001A1018"/>
    <w:rsid w:val="001A21EC"/>
    <w:rsid w:val="001A373F"/>
    <w:rsid w:val="001A3743"/>
    <w:rsid w:val="001A4B08"/>
    <w:rsid w:val="001A65CA"/>
    <w:rsid w:val="001A7692"/>
    <w:rsid w:val="001A7922"/>
    <w:rsid w:val="001B0577"/>
    <w:rsid w:val="001B0C24"/>
    <w:rsid w:val="001B0FFA"/>
    <w:rsid w:val="001B2494"/>
    <w:rsid w:val="001B2A70"/>
    <w:rsid w:val="001B2DA5"/>
    <w:rsid w:val="001B359B"/>
    <w:rsid w:val="001B392A"/>
    <w:rsid w:val="001B3CD1"/>
    <w:rsid w:val="001B4DCD"/>
    <w:rsid w:val="001B6B23"/>
    <w:rsid w:val="001B72CC"/>
    <w:rsid w:val="001C0A22"/>
    <w:rsid w:val="001C10F4"/>
    <w:rsid w:val="001C1A0E"/>
    <w:rsid w:val="001C215A"/>
    <w:rsid w:val="001C2F41"/>
    <w:rsid w:val="001C32F8"/>
    <w:rsid w:val="001C3832"/>
    <w:rsid w:val="001C3BF7"/>
    <w:rsid w:val="001C3D87"/>
    <w:rsid w:val="001C478B"/>
    <w:rsid w:val="001C4BA1"/>
    <w:rsid w:val="001C55DA"/>
    <w:rsid w:val="001C55E1"/>
    <w:rsid w:val="001C64DF"/>
    <w:rsid w:val="001C6F75"/>
    <w:rsid w:val="001D020A"/>
    <w:rsid w:val="001D02DC"/>
    <w:rsid w:val="001D0D12"/>
    <w:rsid w:val="001D0E3B"/>
    <w:rsid w:val="001D143B"/>
    <w:rsid w:val="001D16FB"/>
    <w:rsid w:val="001D2211"/>
    <w:rsid w:val="001D2930"/>
    <w:rsid w:val="001D2CA7"/>
    <w:rsid w:val="001D3565"/>
    <w:rsid w:val="001D3C62"/>
    <w:rsid w:val="001D3C89"/>
    <w:rsid w:val="001D3EAA"/>
    <w:rsid w:val="001D492E"/>
    <w:rsid w:val="001D4A2C"/>
    <w:rsid w:val="001D4D5E"/>
    <w:rsid w:val="001D5AFC"/>
    <w:rsid w:val="001D6721"/>
    <w:rsid w:val="001D6B04"/>
    <w:rsid w:val="001D6DC3"/>
    <w:rsid w:val="001D737E"/>
    <w:rsid w:val="001D7445"/>
    <w:rsid w:val="001E21AA"/>
    <w:rsid w:val="001E239C"/>
    <w:rsid w:val="001E2446"/>
    <w:rsid w:val="001E2F2E"/>
    <w:rsid w:val="001E2FC5"/>
    <w:rsid w:val="001E4346"/>
    <w:rsid w:val="001E49C4"/>
    <w:rsid w:val="001E561C"/>
    <w:rsid w:val="001E66F7"/>
    <w:rsid w:val="001E716E"/>
    <w:rsid w:val="001E755B"/>
    <w:rsid w:val="001E7D9F"/>
    <w:rsid w:val="001E7E3D"/>
    <w:rsid w:val="001F0C96"/>
    <w:rsid w:val="001F1A08"/>
    <w:rsid w:val="001F28FB"/>
    <w:rsid w:val="001F351B"/>
    <w:rsid w:val="001F35F4"/>
    <w:rsid w:val="001F4056"/>
    <w:rsid w:val="001F4321"/>
    <w:rsid w:val="001F480E"/>
    <w:rsid w:val="001F687C"/>
    <w:rsid w:val="001F69CB"/>
    <w:rsid w:val="001F73FA"/>
    <w:rsid w:val="001F788C"/>
    <w:rsid w:val="002003AA"/>
    <w:rsid w:val="00202DA6"/>
    <w:rsid w:val="00202EEB"/>
    <w:rsid w:val="002033F9"/>
    <w:rsid w:val="002034E7"/>
    <w:rsid w:val="00203D1F"/>
    <w:rsid w:val="00204A5E"/>
    <w:rsid w:val="00204D97"/>
    <w:rsid w:val="00205882"/>
    <w:rsid w:val="002067AC"/>
    <w:rsid w:val="0020709D"/>
    <w:rsid w:val="00210843"/>
    <w:rsid w:val="00210E23"/>
    <w:rsid w:val="002119FC"/>
    <w:rsid w:val="00211A6D"/>
    <w:rsid w:val="002128C9"/>
    <w:rsid w:val="00213058"/>
    <w:rsid w:val="0021313B"/>
    <w:rsid w:val="002148A4"/>
    <w:rsid w:val="00214B8A"/>
    <w:rsid w:val="00214C3A"/>
    <w:rsid w:val="0021629B"/>
    <w:rsid w:val="002169D4"/>
    <w:rsid w:val="00216F91"/>
    <w:rsid w:val="0021752A"/>
    <w:rsid w:val="00217AAC"/>
    <w:rsid w:val="00217C24"/>
    <w:rsid w:val="00217F33"/>
    <w:rsid w:val="00220FE5"/>
    <w:rsid w:val="0022120E"/>
    <w:rsid w:val="0022147F"/>
    <w:rsid w:val="00221C80"/>
    <w:rsid w:val="00222081"/>
    <w:rsid w:val="00222CF9"/>
    <w:rsid w:val="00223458"/>
    <w:rsid w:val="002245D4"/>
    <w:rsid w:val="002249BF"/>
    <w:rsid w:val="002253E3"/>
    <w:rsid w:val="002256A9"/>
    <w:rsid w:val="00225B54"/>
    <w:rsid w:val="00225E2D"/>
    <w:rsid w:val="00226052"/>
    <w:rsid w:val="002261A6"/>
    <w:rsid w:val="0022668C"/>
    <w:rsid w:val="0022683B"/>
    <w:rsid w:val="00226B66"/>
    <w:rsid w:val="00227AFB"/>
    <w:rsid w:val="002303BF"/>
    <w:rsid w:val="0023091F"/>
    <w:rsid w:val="002316F2"/>
    <w:rsid w:val="00231ECB"/>
    <w:rsid w:val="002328E8"/>
    <w:rsid w:val="00233104"/>
    <w:rsid w:val="0023615D"/>
    <w:rsid w:val="0023698F"/>
    <w:rsid w:val="00236F1A"/>
    <w:rsid w:val="002374BE"/>
    <w:rsid w:val="002401C2"/>
    <w:rsid w:val="00240681"/>
    <w:rsid w:val="00242062"/>
    <w:rsid w:val="00242B97"/>
    <w:rsid w:val="002430BA"/>
    <w:rsid w:val="00243C27"/>
    <w:rsid w:val="002441C2"/>
    <w:rsid w:val="00244A00"/>
    <w:rsid w:val="00245928"/>
    <w:rsid w:val="00245C77"/>
    <w:rsid w:val="002475D9"/>
    <w:rsid w:val="00247D3B"/>
    <w:rsid w:val="0025047A"/>
    <w:rsid w:val="002505D9"/>
    <w:rsid w:val="002506BA"/>
    <w:rsid w:val="002508C9"/>
    <w:rsid w:val="0025104C"/>
    <w:rsid w:val="00252985"/>
    <w:rsid w:val="00252B1A"/>
    <w:rsid w:val="0025581E"/>
    <w:rsid w:val="00255920"/>
    <w:rsid w:val="0025693F"/>
    <w:rsid w:val="00256C44"/>
    <w:rsid w:val="00260AA0"/>
    <w:rsid w:val="00260D13"/>
    <w:rsid w:val="00261B95"/>
    <w:rsid w:val="0026303C"/>
    <w:rsid w:val="00263757"/>
    <w:rsid w:val="002643E4"/>
    <w:rsid w:val="00264F7C"/>
    <w:rsid w:val="00264F81"/>
    <w:rsid w:val="002651CE"/>
    <w:rsid w:val="00265F00"/>
    <w:rsid w:val="00266410"/>
    <w:rsid w:val="00267038"/>
    <w:rsid w:val="00267E1C"/>
    <w:rsid w:val="00267E3A"/>
    <w:rsid w:val="00267F11"/>
    <w:rsid w:val="002706E0"/>
    <w:rsid w:val="00270A78"/>
    <w:rsid w:val="0027272C"/>
    <w:rsid w:val="00273D4D"/>
    <w:rsid w:val="002741BC"/>
    <w:rsid w:val="00274566"/>
    <w:rsid w:val="00274582"/>
    <w:rsid w:val="00274F78"/>
    <w:rsid w:val="002756C2"/>
    <w:rsid w:val="00276218"/>
    <w:rsid w:val="00276DB1"/>
    <w:rsid w:val="00276F5B"/>
    <w:rsid w:val="00277A4A"/>
    <w:rsid w:val="00277EE4"/>
    <w:rsid w:val="002808EB"/>
    <w:rsid w:val="00282222"/>
    <w:rsid w:val="002823E0"/>
    <w:rsid w:val="002832BD"/>
    <w:rsid w:val="00283663"/>
    <w:rsid w:val="0028398D"/>
    <w:rsid w:val="00284B57"/>
    <w:rsid w:val="00285478"/>
    <w:rsid w:val="00285D5E"/>
    <w:rsid w:val="00285F83"/>
    <w:rsid w:val="00286195"/>
    <w:rsid w:val="0028626B"/>
    <w:rsid w:val="0028683F"/>
    <w:rsid w:val="00286B28"/>
    <w:rsid w:val="00286B79"/>
    <w:rsid w:val="00286FBF"/>
    <w:rsid w:val="00286FC8"/>
    <w:rsid w:val="0028738F"/>
    <w:rsid w:val="00287B2A"/>
    <w:rsid w:val="002901CC"/>
    <w:rsid w:val="00290AC8"/>
    <w:rsid w:val="00290C8C"/>
    <w:rsid w:val="0029113F"/>
    <w:rsid w:val="00291417"/>
    <w:rsid w:val="002919C8"/>
    <w:rsid w:val="00291C1D"/>
    <w:rsid w:val="00291D8D"/>
    <w:rsid w:val="00293874"/>
    <w:rsid w:val="00293D1A"/>
    <w:rsid w:val="00294590"/>
    <w:rsid w:val="002946AF"/>
    <w:rsid w:val="00294A74"/>
    <w:rsid w:val="002953BF"/>
    <w:rsid w:val="0029551E"/>
    <w:rsid w:val="00295B93"/>
    <w:rsid w:val="002965F5"/>
    <w:rsid w:val="0029674F"/>
    <w:rsid w:val="00296959"/>
    <w:rsid w:val="00296A02"/>
    <w:rsid w:val="00296F48"/>
    <w:rsid w:val="002970D7"/>
    <w:rsid w:val="002A0070"/>
    <w:rsid w:val="002A0B43"/>
    <w:rsid w:val="002A1815"/>
    <w:rsid w:val="002A1CF8"/>
    <w:rsid w:val="002A1D32"/>
    <w:rsid w:val="002A1F99"/>
    <w:rsid w:val="002A2EF6"/>
    <w:rsid w:val="002A2F94"/>
    <w:rsid w:val="002A42CF"/>
    <w:rsid w:val="002A43B4"/>
    <w:rsid w:val="002A4C8D"/>
    <w:rsid w:val="002A5079"/>
    <w:rsid w:val="002A5989"/>
    <w:rsid w:val="002A77D4"/>
    <w:rsid w:val="002B1463"/>
    <w:rsid w:val="002B1B26"/>
    <w:rsid w:val="002B2120"/>
    <w:rsid w:val="002B2F31"/>
    <w:rsid w:val="002B323F"/>
    <w:rsid w:val="002B35CA"/>
    <w:rsid w:val="002B39EC"/>
    <w:rsid w:val="002B3EE4"/>
    <w:rsid w:val="002B53DF"/>
    <w:rsid w:val="002B562B"/>
    <w:rsid w:val="002B58DE"/>
    <w:rsid w:val="002B5FA8"/>
    <w:rsid w:val="002B60FA"/>
    <w:rsid w:val="002B64A7"/>
    <w:rsid w:val="002B7473"/>
    <w:rsid w:val="002C0584"/>
    <w:rsid w:val="002C0C85"/>
    <w:rsid w:val="002C0E2E"/>
    <w:rsid w:val="002C0E9C"/>
    <w:rsid w:val="002C3398"/>
    <w:rsid w:val="002C3CEB"/>
    <w:rsid w:val="002C4C96"/>
    <w:rsid w:val="002C5497"/>
    <w:rsid w:val="002C5B43"/>
    <w:rsid w:val="002C6635"/>
    <w:rsid w:val="002C7CF7"/>
    <w:rsid w:val="002D136E"/>
    <w:rsid w:val="002D1859"/>
    <w:rsid w:val="002D1BD8"/>
    <w:rsid w:val="002D1C9C"/>
    <w:rsid w:val="002D1CCB"/>
    <w:rsid w:val="002D1E37"/>
    <w:rsid w:val="002D288B"/>
    <w:rsid w:val="002D308E"/>
    <w:rsid w:val="002D3C9E"/>
    <w:rsid w:val="002D5BF8"/>
    <w:rsid w:val="002D5C4A"/>
    <w:rsid w:val="002D66F6"/>
    <w:rsid w:val="002D6AE4"/>
    <w:rsid w:val="002D6B87"/>
    <w:rsid w:val="002D79D1"/>
    <w:rsid w:val="002D7AFA"/>
    <w:rsid w:val="002E06F1"/>
    <w:rsid w:val="002E0D7F"/>
    <w:rsid w:val="002E11FC"/>
    <w:rsid w:val="002E1F30"/>
    <w:rsid w:val="002E2CC5"/>
    <w:rsid w:val="002E2D0D"/>
    <w:rsid w:val="002E31A1"/>
    <w:rsid w:val="002E3BB7"/>
    <w:rsid w:val="002E3EC7"/>
    <w:rsid w:val="002E46F9"/>
    <w:rsid w:val="002E50E9"/>
    <w:rsid w:val="002E6564"/>
    <w:rsid w:val="002E65AA"/>
    <w:rsid w:val="002E6B65"/>
    <w:rsid w:val="002E778D"/>
    <w:rsid w:val="002F0428"/>
    <w:rsid w:val="002F0769"/>
    <w:rsid w:val="002F2464"/>
    <w:rsid w:val="002F31BB"/>
    <w:rsid w:val="002F3EF7"/>
    <w:rsid w:val="002F3FAE"/>
    <w:rsid w:val="002F437D"/>
    <w:rsid w:val="002F43E1"/>
    <w:rsid w:val="002F5295"/>
    <w:rsid w:val="002F5E08"/>
    <w:rsid w:val="002F64AD"/>
    <w:rsid w:val="002F6895"/>
    <w:rsid w:val="002F6F91"/>
    <w:rsid w:val="002F7260"/>
    <w:rsid w:val="002F79D4"/>
    <w:rsid w:val="002F7BFC"/>
    <w:rsid w:val="0030035C"/>
    <w:rsid w:val="003008AF"/>
    <w:rsid w:val="00302C99"/>
    <w:rsid w:val="003035C9"/>
    <w:rsid w:val="0030394C"/>
    <w:rsid w:val="00304187"/>
    <w:rsid w:val="00304480"/>
    <w:rsid w:val="003046AD"/>
    <w:rsid w:val="00304E74"/>
    <w:rsid w:val="00305322"/>
    <w:rsid w:val="00305DC3"/>
    <w:rsid w:val="003060E7"/>
    <w:rsid w:val="00306801"/>
    <w:rsid w:val="0030708C"/>
    <w:rsid w:val="003071A4"/>
    <w:rsid w:val="00307795"/>
    <w:rsid w:val="00307C07"/>
    <w:rsid w:val="003102AE"/>
    <w:rsid w:val="0031042A"/>
    <w:rsid w:val="00310794"/>
    <w:rsid w:val="003110FF"/>
    <w:rsid w:val="0031111B"/>
    <w:rsid w:val="0031199F"/>
    <w:rsid w:val="00312B3B"/>
    <w:rsid w:val="00312C8D"/>
    <w:rsid w:val="00313794"/>
    <w:rsid w:val="003145C1"/>
    <w:rsid w:val="00315261"/>
    <w:rsid w:val="0031565E"/>
    <w:rsid w:val="00315B20"/>
    <w:rsid w:val="00315FE9"/>
    <w:rsid w:val="00316E7C"/>
    <w:rsid w:val="003172B7"/>
    <w:rsid w:val="003175F5"/>
    <w:rsid w:val="0031768E"/>
    <w:rsid w:val="0031772A"/>
    <w:rsid w:val="00317A16"/>
    <w:rsid w:val="00321121"/>
    <w:rsid w:val="00321BDD"/>
    <w:rsid w:val="003227B3"/>
    <w:rsid w:val="00323BF5"/>
    <w:rsid w:val="00324C6E"/>
    <w:rsid w:val="00325FDF"/>
    <w:rsid w:val="00326171"/>
    <w:rsid w:val="0032717E"/>
    <w:rsid w:val="003273B3"/>
    <w:rsid w:val="003277A6"/>
    <w:rsid w:val="00330A43"/>
    <w:rsid w:val="00330B90"/>
    <w:rsid w:val="003315BD"/>
    <w:rsid w:val="00331663"/>
    <w:rsid w:val="00331720"/>
    <w:rsid w:val="003329BA"/>
    <w:rsid w:val="00332ED8"/>
    <w:rsid w:val="00333A43"/>
    <w:rsid w:val="00333B58"/>
    <w:rsid w:val="00333BFD"/>
    <w:rsid w:val="003344E8"/>
    <w:rsid w:val="00334BE7"/>
    <w:rsid w:val="003360C0"/>
    <w:rsid w:val="00336817"/>
    <w:rsid w:val="003371E7"/>
    <w:rsid w:val="003418EF"/>
    <w:rsid w:val="003419D4"/>
    <w:rsid w:val="003419E7"/>
    <w:rsid w:val="00342CDE"/>
    <w:rsid w:val="00342FC0"/>
    <w:rsid w:val="003430DF"/>
    <w:rsid w:val="003445DC"/>
    <w:rsid w:val="00344F5D"/>
    <w:rsid w:val="003458BA"/>
    <w:rsid w:val="00345CD3"/>
    <w:rsid w:val="003465EF"/>
    <w:rsid w:val="00346607"/>
    <w:rsid w:val="0034686E"/>
    <w:rsid w:val="003469AE"/>
    <w:rsid w:val="00346BD5"/>
    <w:rsid w:val="00347539"/>
    <w:rsid w:val="003475CD"/>
    <w:rsid w:val="003502CE"/>
    <w:rsid w:val="00351916"/>
    <w:rsid w:val="00351EBA"/>
    <w:rsid w:val="0035231F"/>
    <w:rsid w:val="0035337E"/>
    <w:rsid w:val="003534DC"/>
    <w:rsid w:val="0035381C"/>
    <w:rsid w:val="003539D7"/>
    <w:rsid w:val="0035402B"/>
    <w:rsid w:val="00354487"/>
    <w:rsid w:val="003544B0"/>
    <w:rsid w:val="00354ABE"/>
    <w:rsid w:val="003551EF"/>
    <w:rsid w:val="00355D7E"/>
    <w:rsid w:val="00356568"/>
    <w:rsid w:val="003576E0"/>
    <w:rsid w:val="00357F02"/>
    <w:rsid w:val="00357FA5"/>
    <w:rsid w:val="0036008D"/>
    <w:rsid w:val="00361673"/>
    <w:rsid w:val="00362A89"/>
    <w:rsid w:val="00362EA1"/>
    <w:rsid w:val="003635CC"/>
    <w:rsid w:val="00364AF5"/>
    <w:rsid w:val="00364CD5"/>
    <w:rsid w:val="00365D5D"/>
    <w:rsid w:val="00366846"/>
    <w:rsid w:val="00366F84"/>
    <w:rsid w:val="0036705C"/>
    <w:rsid w:val="003671B8"/>
    <w:rsid w:val="00367A78"/>
    <w:rsid w:val="00367B40"/>
    <w:rsid w:val="00370C67"/>
    <w:rsid w:val="00370C6B"/>
    <w:rsid w:val="00371454"/>
    <w:rsid w:val="00371538"/>
    <w:rsid w:val="003730E3"/>
    <w:rsid w:val="00374077"/>
    <w:rsid w:val="003741D2"/>
    <w:rsid w:val="00374422"/>
    <w:rsid w:val="0037485A"/>
    <w:rsid w:val="003749C6"/>
    <w:rsid w:val="00374B9C"/>
    <w:rsid w:val="00375585"/>
    <w:rsid w:val="00375A2B"/>
    <w:rsid w:val="00375A5A"/>
    <w:rsid w:val="00375EF2"/>
    <w:rsid w:val="0037626C"/>
    <w:rsid w:val="0037676A"/>
    <w:rsid w:val="00376895"/>
    <w:rsid w:val="00377FCF"/>
    <w:rsid w:val="00381C44"/>
    <w:rsid w:val="00381C66"/>
    <w:rsid w:val="00382E45"/>
    <w:rsid w:val="0038372D"/>
    <w:rsid w:val="00383F48"/>
    <w:rsid w:val="0038400C"/>
    <w:rsid w:val="00384359"/>
    <w:rsid w:val="00384A20"/>
    <w:rsid w:val="00385129"/>
    <w:rsid w:val="00385B2C"/>
    <w:rsid w:val="00385C80"/>
    <w:rsid w:val="0038619D"/>
    <w:rsid w:val="003864DC"/>
    <w:rsid w:val="00386E83"/>
    <w:rsid w:val="0038718B"/>
    <w:rsid w:val="0038725F"/>
    <w:rsid w:val="00387386"/>
    <w:rsid w:val="003877E7"/>
    <w:rsid w:val="003907A1"/>
    <w:rsid w:val="003907B2"/>
    <w:rsid w:val="003919F6"/>
    <w:rsid w:val="00391BB1"/>
    <w:rsid w:val="00391FD2"/>
    <w:rsid w:val="003927EF"/>
    <w:rsid w:val="00393693"/>
    <w:rsid w:val="00393B9E"/>
    <w:rsid w:val="00393ED7"/>
    <w:rsid w:val="003949DA"/>
    <w:rsid w:val="00395010"/>
    <w:rsid w:val="0039528C"/>
    <w:rsid w:val="0039565F"/>
    <w:rsid w:val="00395D96"/>
    <w:rsid w:val="00395F0B"/>
    <w:rsid w:val="00397150"/>
    <w:rsid w:val="00397165"/>
    <w:rsid w:val="003973C7"/>
    <w:rsid w:val="00397A5F"/>
    <w:rsid w:val="00397D25"/>
    <w:rsid w:val="003A1132"/>
    <w:rsid w:val="003A18FA"/>
    <w:rsid w:val="003A2C05"/>
    <w:rsid w:val="003A310F"/>
    <w:rsid w:val="003A32D9"/>
    <w:rsid w:val="003A3DAC"/>
    <w:rsid w:val="003A585B"/>
    <w:rsid w:val="003A5A21"/>
    <w:rsid w:val="003A5E63"/>
    <w:rsid w:val="003A74C0"/>
    <w:rsid w:val="003B1334"/>
    <w:rsid w:val="003B1340"/>
    <w:rsid w:val="003B1ACA"/>
    <w:rsid w:val="003B1B68"/>
    <w:rsid w:val="003B1DB0"/>
    <w:rsid w:val="003B234E"/>
    <w:rsid w:val="003B29BF"/>
    <w:rsid w:val="003B2C73"/>
    <w:rsid w:val="003B2F2B"/>
    <w:rsid w:val="003B361C"/>
    <w:rsid w:val="003B41CC"/>
    <w:rsid w:val="003B4729"/>
    <w:rsid w:val="003B5061"/>
    <w:rsid w:val="003B5334"/>
    <w:rsid w:val="003B5CE2"/>
    <w:rsid w:val="003B603B"/>
    <w:rsid w:val="003B6202"/>
    <w:rsid w:val="003B6C57"/>
    <w:rsid w:val="003B7C65"/>
    <w:rsid w:val="003C0378"/>
    <w:rsid w:val="003C0AB6"/>
    <w:rsid w:val="003C1C87"/>
    <w:rsid w:val="003C201B"/>
    <w:rsid w:val="003C27F3"/>
    <w:rsid w:val="003C2AE0"/>
    <w:rsid w:val="003C3A34"/>
    <w:rsid w:val="003C40DD"/>
    <w:rsid w:val="003C4615"/>
    <w:rsid w:val="003C4D67"/>
    <w:rsid w:val="003C5FD1"/>
    <w:rsid w:val="003C6340"/>
    <w:rsid w:val="003C6873"/>
    <w:rsid w:val="003C6A12"/>
    <w:rsid w:val="003C6CC4"/>
    <w:rsid w:val="003C6F77"/>
    <w:rsid w:val="003C78BD"/>
    <w:rsid w:val="003C7A0E"/>
    <w:rsid w:val="003C7D25"/>
    <w:rsid w:val="003D02AB"/>
    <w:rsid w:val="003D077E"/>
    <w:rsid w:val="003D1A53"/>
    <w:rsid w:val="003D332B"/>
    <w:rsid w:val="003D35F9"/>
    <w:rsid w:val="003D3707"/>
    <w:rsid w:val="003D377A"/>
    <w:rsid w:val="003D41E6"/>
    <w:rsid w:val="003D4469"/>
    <w:rsid w:val="003D4B11"/>
    <w:rsid w:val="003D508A"/>
    <w:rsid w:val="003D5956"/>
    <w:rsid w:val="003D5B9C"/>
    <w:rsid w:val="003D5D49"/>
    <w:rsid w:val="003D6470"/>
    <w:rsid w:val="003D6D87"/>
    <w:rsid w:val="003D7097"/>
    <w:rsid w:val="003D726E"/>
    <w:rsid w:val="003D7B6B"/>
    <w:rsid w:val="003E0220"/>
    <w:rsid w:val="003E0CAB"/>
    <w:rsid w:val="003E0EB1"/>
    <w:rsid w:val="003E157F"/>
    <w:rsid w:val="003E2EEE"/>
    <w:rsid w:val="003E34DA"/>
    <w:rsid w:val="003E3A78"/>
    <w:rsid w:val="003E567F"/>
    <w:rsid w:val="003E641A"/>
    <w:rsid w:val="003E650F"/>
    <w:rsid w:val="003E655F"/>
    <w:rsid w:val="003E6748"/>
    <w:rsid w:val="003E7285"/>
    <w:rsid w:val="003E73E8"/>
    <w:rsid w:val="003F01CB"/>
    <w:rsid w:val="003F04C8"/>
    <w:rsid w:val="003F0597"/>
    <w:rsid w:val="003F0E46"/>
    <w:rsid w:val="003F30FB"/>
    <w:rsid w:val="003F31CA"/>
    <w:rsid w:val="003F4501"/>
    <w:rsid w:val="003F4CBB"/>
    <w:rsid w:val="003F4D81"/>
    <w:rsid w:val="003F5888"/>
    <w:rsid w:val="003F7F54"/>
    <w:rsid w:val="00401CDC"/>
    <w:rsid w:val="004026BA"/>
    <w:rsid w:val="00402A0F"/>
    <w:rsid w:val="00402B78"/>
    <w:rsid w:val="00402F55"/>
    <w:rsid w:val="00403927"/>
    <w:rsid w:val="00403B61"/>
    <w:rsid w:val="00403E2D"/>
    <w:rsid w:val="004053C4"/>
    <w:rsid w:val="004056C6"/>
    <w:rsid w:val="00407B59"/>
    <w:rsid w:val="00410201"/>
    <w:rsid w:val="00410EB7"/>
    <w:rsid w:val="00411006"/>
    <w:rsid w:val="00411B31"/>
    <w:rsid w:val="00412463"/>
    <w:rsid w:val="004127BC"/>
    <w:rsid w:val="00412B36"/>
    <w:rsid w:val="00412E35"/>
    <w:rsid w:val="004134A8"/>
    <w:rsid w:val="0041564F"/>
    <w:rsid w:val="0041570D"/>
    <w:rsid w:val="00415A9F"/>
    <w:rsid w:val="00415BBF"/>
    <w:rsid w:val="004164AD"/>
    <w:rsid w:val="00417906"/>
    <w:rsid w:val="00420093"/>
    <w:rsid w:val="00420258"/>
    <w:rsid w:val="00421196"/>
    <w:rsid w:val="00421284"/>
    <w:rsid w:val="00421BF8"/>
    <w:rsid w:val="00421D9F"/>
    <w:rsid w:val="004238C7"/>
    <w:rsid w:val="00423D00"/>
    <w:rsid w:val="00423E7E"/>
    <w:rsid w:val="00424197"/>
    <w:rsid w:val="00424501"/>
    <w:rsid w:val="004245FC"/>
    <w:rsid w:val="00425AB7"/>
    <w:rsid w:val="0043095F"/>
    <w:rsid w:val="00430F74"/>
    <w:rsid w:val="004316D8"/>
    <w:rsid w:val="00431BE5"/>
    <w:rsid w:val="00431C81"/>
    <w:rsid w:val="004329F3"/>
    <w:rsid w:val="004332CA"/>
    <w:rsid w:val="004334D3"/>
    <w:rsid w:val="00433A39"/>
    <w:rsid w:val="00434383"/>
    <w:rsid w:val="00434846"/>
    <w:rsid w:val="00434B34"/>
    <w:rsid w:val="00434E41"/>
    <w:rsid w:val="0043528C"/>
    <w:rsid w:val="004352B5"/>
    <w:rsid w:val="004377E6"/>
    <w:rsid w:val="00440433"/>
    <w:rsid w:val="00440521"/>
    <w:rsid w:val="004405FA"/>
    <w:rsid w:val="0044188C"/>
    <w:rsid w:val="00441D5E"/>
    <w:rsid w:val="0044301F"/>
    <w:rsid w:val="004437F5"/>
    <w:rsid w:val="00443BCB"/>
    <w:rsid w:val="00444A81"/>
    <w:rsid w:val="00445FC7"/>
    <w:rsid w:val="0044649B"/>
    <w:rsid w:val="00446CDD"/>
    <w:rsid w:val="00446F3F"/>
    <w:rsid w:val="00447468"/>
    <w:rsid w:val="00447AF1"/>
    <w:rsid w:val="00451931"/>
    <w:rsid w:val="00451DC4"/>
    <w:rsid w:val="00452A8B"/>
    <w:rsid w:val="00453A9B"/>
    <w:rsid w:val="00454238"/>
    <w:rsid w:val="0045428C"/>
    <w:rsid w:val="004544B4"/>
    <w:rsid w:val="0045476C"/>
    <w:rsid w:val="00454D90"/>
    <w:rsid w:val="0045554D"/>
    <w:rsid w:val="00455B03"/>
    <w:rsid w:val="00456063"/>
    <w:rsid w:val="004565C5"/>
    <w:rsid w:val="00456AD2"/>
    <w:rsid w:val="00456B16"/>
    <w:rsid w:val="0046167A"/>
    <w:rsid w:val="00462070"/>
    <w:rsid w:val="00463383"/>
    <w:rsid w:val="00463525"/>
    <w:rsid w:val="00463BBB"/>
    <w:rsid w:val="00463FF9"/>
    <w:rsid w:val="00465CDA"/>
    <w:rsid w:val="00466506"/>
    <w:rsid w:val="004701E4"/>
    <w:rsid w:val="00470B33"/>
    <w:rsid w:val="00470B6A"/>
    <w:rsid w:val="0047166C"/>
    <w:rsid w:val="00473F81"/>
    <w:rsid w:val="00474C10"/>
    <w:rsid w:val="00477004"/>
    <w:rsid w:val="00477F49"/>
    <w:rsid w:val="00480804"/>
    <w:rsid w:val="00480B53"/>
    <w:rsid w:val="004829C6"/>
    <w:rsid w:val="00482AE6"/>
    <w:rsid w:val="00482CB5"/>
    <w:rsid w:val="004840AE"/>
    <w:rsid w:val="004853F5"/>
    <w:rsid w:val="00485787"/>
    <w:rsid w:val="0048592F"/>
    <w:rsid w:val="00486218"/>
    <w:rsid w:val="00486552"/>
    <w:rsid w:val="00486CED"/>
    <w:rsid w:val="004873AE"/>
    <w:rsid w:val="00490348"/>
    <w:rsid w:val="004906D4"/>
    <w:rsid w:val="00491B3C"/>
    <w:rsid w:val="004920A6"/>
    <w:rsid w:val="00492A90"/>
    <w:rsid w:val="00494E64"/>
    <w:rsid w:val="00495281"/>
    <w:rsid w:val="00495C47"/>
    <w:rsid w:val="00496081"/>
    <w:rsid w:val="00496D6E"/>
    <w:rsid w:val="004974D5"/>
    <w:rsid w:val="004975BC"/>
    <w:rsid w:val="004976A4"/>
    <w:rsid w:val="004977F2"/>
    <w:rsid w:val="004A1918"/>
    <w:rsid w:val="004A196C"/>
    <w:rsid w:val="004A2363"/>
    <w:rsid w:val="004A2981"/>
    <w:rsid w:val="004A2D38"/>
    <w:rsid w:val="004A2D3A"/>
    <w:rsid w:val="004A36C2"/>
    <w:rsid w:val="004A386F"/>
    <w:rsid w:val="004A3F22"/>
    <w:rsid w:val="004A4C92"/>
    <w:rsid w:val="004A63DF"/>
    <w:rsid w:val="004A65E9"/>
    <w:rsid w:val="004A6CB6"/>
    <w:rsid w:val="004A7D49"/>
    <w:rsid w:val="004A7D4E"/>
    <w:rsid w:val="004B00A4"/>
    <w:rsid w:val="004B0D7F"/>
    <w:rsid w:val="004B1215"/>
    <w:rsid w:val="004B1D3B"/>
    <w:rsid w:val="004B2063"/>
    <w:rsid w:val="004B2309"/>
    <w:rsid w:val="004B2B1C"/>
    <w:rsid w:val="004B2D54"/>
    <w:rsid w:val="004B3145"/>
    <w:rsid w:val="004B45F9"/>
    <w:rsid w:val="004B485D"/>
    <w:rsid w:val="004B4DC9"/>
    <w:rsid w:val="004B4E4B"/>
    <w:rsid w:val="004B5288"/>
    <w:rsid w:val="004B57DB"/>
    <w:rsid w:val="004B5B6E"/>
    <w:rsid w:val="004B60EF"/>
    <w:rsid w:val="004B67F3"/>
    <w:rsid w:val="004B6C8C"/>
    <w:rsid w:val="004C15C8"/>
    <w:rsid w:val="004C188F"/>
    <w:rsid w:val="004C254A"/>
    <w:rsid w:val="004C4274"/>
    <w:rsid w:val="004C5268"/>
    <w:rsid w:val="004C5608"/>
    <w:rsid w:val="004C7683"/>
    <w:rsid w:val="004D17FF"/>
    <w:rsid w:val="004D1C22"/>
    <w:rsid w:val="004D1C52"/>
    <w:rsid w:val="004D24D0"/>
    <w:rsid w:val="004D2618"/>
    <w:rsid w:val="004D2D3A"/>
    <w:rsid w:val="004D2ED8"/>
    <w:rsid w:val="004D39F2"/>
    <w:rsid w:val="004D41EB"/>
    <w:rsid w:val="004D43D5"/>
    <w:rsid w:val="004D443D"/>
    <w:rsid w:val="004D4B15"/>
    <w:rsid w:val="004D4E9F"/>
    <w:rsid w:val="004D50FA"/>
    <w:rsid w:val="004D5594"/>
    <w:rsid w:val="004D5C3C"/>
    <w:rsid w:val="004D6834"/>
    <w:rsid w:val="004D6AB6"/>
    <w:rsid w:val="004E10C0"/>
    <w:rsid w:val="004E15BA"/>
    <w:rsid w:val="004E285E"/>
    <w:rsid w:val="004E298B"/>
    <w:rsid w:val="004E3CCD"/>
    <w:rsid w:val="004E417C"/>
    <w:rsid w:val="004E4655"/>
    <w:rsid w:val="004E488A"/>
    <w:rsid w:val="004E4DAA"/>
    <w:rsid w:val="004E5900"/>
    <w:rsid w:val="004E6597"/>
    <w:rsid w:val="004F09E0"/>
    <w:rsid w:val="004F0D88"/>
    <w:rsid w:val="004F140F"/>
    <w:rsid w:val="004F1492"/>
    <w:rsid w:val="004F14EE"/>
    <w:rsid w:val="004F1613"/>
    <w:rsid w:val="004F1803"/>
    <w:rsid w:val="004F1F31"/>
    <w:rsid w:val="004F2887"/>
    <w:rsid w:val="004F39ED"/>
    <w:rsid w:val="004F3E7E"/>
    <w:rsid w:val="004F4141"/>
    <w:rsid w:val="004F4975"/>
    <w:rsid w:val="004F4BC7"/>
    <w:rsid w:val="004F5D23"/>
    <w:rsid w:val="004F5E11"/>
    <w:rsid w:val="004F612B"/>
    <w:rsid w:val="004F6574"/>
    <w:rsid w:val="004F6B44"/>
    <w:rsid w:val="004F6DA9"/>
    <w:rsid w:val="004F7DA2"/>
    <w:rsid w:val="00501AE9"/>
    <w:rsid w:val="00502649"/>
    <w:rsid w:val="0050399F"/>
    <w:rsid w:val="00504AD1"/>
    <w:rsid w:val="00504F35"/>
    <w:rsid w:val="00504FC1"/>
    <w:rsid w:val="0050527E"/>
    <w:rsid w:val="00505911"/>
    <w:rsid w:val="0050620D"/>
    <w:rsid w:val="005062A7"/>
    <w:rsid w:val="0050682F"/>
    <w:rsid w:val="00506CC6"/>
    <w:rsid w:val="00507E89"/>
    <w:rsid w:val="00510406"/>
    <w:rsid w:val="00510A56"/>
    <w:rsid w:val="00512C0D"/>
    <w:rsid w:val="00513391"/>
    <w:rsid w:val="005140B9"/>
    <w:rsid w:val="00514CB5"/>
    <w:rsid w:val="005153A0"/>
    <w:rsid w:val="005156B0"/>
    <w:rsid w:val="005166A8"/>
    <w:rsid w:val="00516B3C"/>
    <w:rsid w:val="00516B7A"/>
    <w:rsid w:val="005172B0"/>
    <w:rsid w:val="00517513"/>
    <w:rsid w:val="0052023B"/>
    <w:rsid w:val="00522D09"/>
    <w:rsid w:val="0052376C"/>
    <w:rsid w:val="005238D1"/>
    <w:rsid w:val="0052417E"/>
    <w:rsid w:val="00525096"/>
    <w:rsid w:val="00525C3F"/>
    <w:rsid w:val="00525EFA"/>
    <w:rsid w:val="00526439"/>
    <w:rsid w:val="00526604"/>
    <w:rsid w:val="005278A4"/>
    <w:rsid w:val="005278F6"/>
    <w:rsid w:val="00530A07"/>
    <w:rsid w:val="005323C3"/>
    <w:rsid w:val="0053250B"/>
    <w:rsid w:val="00532901"/>
    <w:rsid w:val="005331BF"/>
    <w:rsid w:val="00533C30"/>
    <w:rsid w:val="0053445C"/>
    <w:rsid w:val="005344B2"/>
    <w:rsid w:val="00534661"/>
    <w:rsid w:val="00535463"/>
    <w:rsid w:val="005358B1"/>
    <w:rsid w:val="00535C5A"/>
    <w:rsid w:val="005362CA"/>
    <w:rsid w:val="00536566"/>
    <w:rsid w:val="005369AC"/>
    <w:rsid w:val="0053785E"/>
    <w:rsid w:val="0053799C"/>
    <w:rsid w:val="00540834"/>
    <w:rsid w:val="00540868"/>
    <w:rsid w:val="005411F6"/>
    <w:rsid w:val="005418BE"/>
    <w:rsid w:val="005435C1"/>
    <w:rsid w:val="005444B3"/>
    <w:rsid w:val="00544924"/>
    <w:rsid w:val="00545BFE"/>
    <w:rsid w:val="00545FC3"/>
    <w:rsid w:val="00546177"/>
    <w:rsid w:val="00546309"/>
    <w:rsid w:val="00546F50"/>
    <w:rsid w:val="0054726B"/>
    <w:rsid w:val="005473D2"/>
    <w:rsid w:val="005501BB"/>
    <w:rsid w:val="0055035B"/>
    <w:rsid w:val="00550999"/>
    <w:rsid w:val="00550A4D"/>
    <w:rsid w:val="00551389"/>
    <w:rsid w:val="00551462"/>
    <w:rsid w:val="005519A9"/>
    <w:rsid w:val="00551DBE"/>
    <w:rsid w:val="00552176"/>
    <w:rsid w:val="005525C5"/>
    <w:rsid w:val="00552877"/>
    <w:rsid w:val="00552952"/>
    <w:rsid w:val="00552D76"/>
    <w:rsid w:val="00553613"/>
    <w:rsid w:val="00553FBF"/>
    <w:rsid w:val="0055476F"/>
    <w:rsid w:val="00555888"/>
    <w:rsid w:val="005558E5"/>
    <w:rsid w:val="00556ECE"/>
    <w:rsid w:val="00560C63"/>
    <w:rsid w:val="00561B4F"/>
    <w:rsid w:val="005627E4"/>
    <w:rsid w:val="00563096"/>
    <w:rsid w:val="0056321A"/>
    <w:rsid w:val="005633CD"/>
    <w:rsid w:val="00563D9A"/>
    <w:rsid w:val="0056505B"/>
    <w:rsid w:val="00566074"/>
    <w:rsid w:val="00566FF7"/>
    <w:rsid w:val="005677E1"/>
    <w:rsid w:val="00567B5C"/>
    <w:rsid w:val="00567C1C"/>
    <w:rsid w:val="00567CB8"/>
    <w:rsid w:val="0057040F"/>
    <w:rsid w:val="00570601"/>
    <w:rsid w:val="00571A42"/>
    <w:rsid w:val="00571DA1"/>
    <w:rsid w:val="00572437"/>
    <w:rsid w:val="005727CA"/>
    <w:rsid w:val="005736BD"/>
    <w:rsid w:val="00573710"/>
    <w:rsid w:val="00573FC4"/>
    <w:rsid w:val="00574CB0"/>
    <w:rsid w:val="00575ADD"/>
    <w:rsid w:val="00575E4D"/>
    <w:rsid w:val="0057608C"/>
    <w:rsid w:val="0057663F"/>
    <w:rsid w:val="005808F3"/>
    <w:rsid w:val="005808FF"/>
    <w:rsid w:val="00581085"/>
    <w:rsid w:val="005816F8"/>
    <w:rsid w:val="00582055"/>
    <w:rsid w:val="00583157"/>
    <w:rsid w:val="005842E6"/>
    <w:rsid w:val="00584407"/>
    <w:rsid w:val="005844B6"/>
    <w:rsid w:val="00584E0B"/>
    <w:rsid w:val="00585545"/>
    <w:rsid w:val="0058562C"/>
    <w:rsid w:val="00586C7D"/>
    <w:rsid w:val="0058711A"/>
    <w:rsid w:val="00587445"/>
    <w:rsid w:val="0058774B"/>
    <w:rsid w:val="00591670"/>
    <w:rsid w:val="00591878"/>
    <w:rsid w:val="00592218"/>
    <w:rsid w:val="0059221A"/>
    <w:rsid w:val="00593721"/>
    <w:rsid w:val="00594770"/>
    <w:rsid w:val="00594EED"/>
    <w:rsid w:val="00597634"/>
    <w:rsid w:val="005A0350"/>
    <w:rsid w:val="005A1268"/>
    <w:rsid w:val="005A1C33"/>
    <w:rsid w:val="005A25C3"/>
    <w:rsid w:val="005A2EA0"/>
    <w:rsid w:val="005A319B"/>
    <w:rsid w:val="005A48E2"/>
    <w:rsid w:val="005A579D"/>
    <w:rsid w:val="005A6167"/>
    <w:rsid w:val="005A655B"/>
    <w:rsid w:val="005A69D7"/>
    <w:rsid w:val="005A6B29"/>
    <w:rsid w:val="005A714E"/>
    <w:rsid w:val="005B0C40"/>
    <w:rsid w:val="005B1ABB"/>
    <w:rsid w:val="005B2A62"/>
    <w:rsid w:val="005B43FE"/>
    <w:rsid w:val="005B579B"/>
    <w:rsid w:val="005B5BCE"/>
    <w:rsid w:val="005B6154"/>
    <w:rsid w:val="005B6175"/>
    <w:rsid w:val="005B7625"/>
    <w:rsid w:val="005B796A"/>
    <w:rsid w:val="005B79F0"/>
    <w:rsid w:val="005B7B6C"/>
    <w:rsid w:val="005C0554"/>
    <w:rsid w:val="005C075E"/>
    <w:rsid w:val="005C108D"/>
    <w:rsid w:val="005C2876"/>
    <w:rsid w:val="005C35D5"/>
    <w:rsid w:val="005C38D7"/>
    <w:rsid w:val="005C4DB9"/>
    <w:rsid w:val="005C58AB"/>
    <w:rsid w:val="005C5D97"/>
    <w:rsid w:val="005C6023"/>
    <w:rsid w:val="005C6104"/>
    <w:rsid w:val="005C64C4"/>
    <w:rsid w:val="005D0780"/>
    <w:rsid w:val="005D1E96"/>
    <w:rsid w:val="005D1E9D"/>
    <w:rsid w:val="005D22C6"/>
    <w:rsid w:val="005D2698"/>
    <w:rsid w:val="005D30DA"/>
    <w:rsid w:val="005D35BE"/>
    <w:rsid w:val="005D3C1D"/>
    <w:rsid w:val="005D3CC5"/>
    <w:rsid w:val="005D4489"/>
    <w:rsid w:val="005D47B5"/>
    <w:rsid w:val="005D4C49"/>
    <w:rsid w:val="005D5098"/>
    <w:rsid w:val="005D5365"/>
    <w:rsid w:val="005D5D74"/>
    <w:rsid w:val="005D5DFA"/>
    <w:rsid w:val="005E1681"/>
    <w:rsid w:val="005E1B86"/>
    <w:rsid w:val="005E1E20"/>
    <w:rsid w:val="005E2182"/>
    <w:rsid w:val="005E2365"/>
    <w:rsid w:val="005E4B26"/>
    <w:rsid w:val="005E554A"/>
    <w:rsid w:val="005E59E6"/>
    <w:rsid w:val="005E5FC0"/>
    <w:rsid w:val="005E6874"/>
    <w:rsid w:val="005E6CA7"/>
    <w:rsid w:val="005E71FF"/>
    <w:rsid w:val="005E7EBD"/>
    <w:rsid w:val="005E7FB2"/>
    <w:rsid w:val="005F063F"/>
    <w:rsid w:val="005F06B4"/>
    <w:rsid w:val="005F0FB5"/>
    <w:rsid w:val="005F238E"/>
    <w:rsid w:val="005F2600"/>
    <w:rsid w:val="005F2619"/>
    <w:rsid w:val="005F3275"/>
    <w:rsid w:val="005F3E4A"/>
    <w:rsid w:val="005F4551"/>
    <w:rsid w:val="005F48D7"/>
    <w:rsid w:val="005F5175"/>
    <w:rsid w:val="005F574D"/>
    <w:rsid w:val="005F5D4C"/>
    <w:rsid w:val="005F6827"/>
    <w:rsid w:val="005F6D51"/>
    <w:rsid w:val="005F7021"/>
    <w:rsid w:val="005F7529"/>
    <w:rsid w:val="005F7FCA"/>
    <w:rsid w:val="006005D7"/>
    <w:rsid w:val="00600C98"/>
    <w:rsid w:val="00600D95"/>
    <w:rsid w:val="0060181B"/>
    <w:rsid w:val="00601CF2"/>
    <w:rsid w:val="00602722"/>
    <w:rsid w:val="00602846"/>
    <w:rsid w:val="00603A52"/>
    <w:rsid w:val="0060427A"/>
    <w:rsid w:val="00605469"/>
    <w:rsid w:val="006060EB"/>
    <w:rsid w:val="00606424"/>
    <w:rsid w:val="0060687D"/>
    <w:rsid w:val="00606C85"/>
    <w:rsid w:val="00607B2C"/>
    <w:rsid w:val="00611BF7"/>
    <w:rsid w:val="00612399"/>
    <w:rsid w:val="0061330E"/>
    <w:rsid w:val="006135FD"/>
    <w:rsid w:val="00613AC8"/>
    <w:rsid w:val="00614152"/>
    <w:rsid w:val="006143BC"/>
    <w:rsid w:val="006147E7"/>
    <w:rsid w:val="00615D6B"/>
    <w:rsid w:val="006163EB"/>
    <w:rsid w:val="00617B2E"/>
    <w:rsid w:val="006201B2"/>
    <w:rsid w:val="00620AC2"/>
    <w:rsid w:val="00620B3E"/>
    <w:rsid w:val="00621994"/>
    <w:rsid w:val="00621F3B"/>
    <w:rsid w:val="0062273E"/>
    <w:rsid w:val="0062347D"/>
    <w:rsid w:val="006239E1"/>
    <w:rsid w:val="00625082"/>
    <w:rsid w:val="006251F9"/>
    <w:rsid w:val="00625530"/>
    <w:rsid w:val="00625E75"/>
    <w:rsid w:val="00626037"/>
    <w:rsid w:val="006262EE"/>
    <w:rsid w:val="006267E3"/>
    <w:rsid w:val="00627607"/>
    <w:rsid w:val="00627D62"/>
    <w:rsid w:val="00630522"/>
    <w:rsid w:val="0063141A"/>
    <w:rsid w:val="00632522"/>
    <w:rsid w:val="00632B1C"/>
    <w:rsid w:val="00632D0E"/>
    <w:rsid w:val="00633040"/>
    <w:rsid w:val="00633070"/>
    <w:rsid w:val="00633341"/>
    <w:rsid w:val="006333BB"/>
    <w:rsid w:val="00633928"/>
    <w:rsid w:val="00633E52"/>
    <w:rsid w:val="006349CC"/>
    <w:rsid w:val="00635103"/>
    <w:rsid w:val="00635AC8"/>
    <w:rsid w:val="006360B1"/>
    <w:rsid w:val="006360B2"/>
    <w:rsid w:val="00636474"/>
    <w:rsid w:val="0063758D"/>
    <w:rsid w:val="00637C6F"/>
    <w:rsid w:val="00637D2A"/>
    <w:rsid w:val="006402FF"/>
    <w:rsid w:val="00640CE9"/>
    <w:rsid w:val="00640D16"/>
    <w:rsid w:val="00641B8A"/>
    <w:rsid w:val="00641D48"/>
    <w:rsid w:val="00642CD1"/>
    <w:rsid w:val="006433C6"/>
    <w:rsid w:val="006435FD"/>
    <w:rsid w:val="00645181"/>
    <w:rsid w:val="00645C84"/>
    <w:rsid w:val="0064628A"/>
    <w:rsid w:val="00647003"/>
    <w:rsid w:val="00647839"/>
    <w:rsid w:val="0065089B"/>
    <w:rsid w:val="00650DE7"/>
    <w:rsid w:val="00650ED3"/>
    <w:rsid w:val="00651CA4"/>
    <w:rsid w:val="0065212F"/>
    <w:rsid w:val="006524F4"/>
    <w:rsid w:val="00652DD5"/>
    <w:rsid w:val="00652E85"/>
    <w:rsid w:val="00653464"/>
    <w:rsid w:val="006535CA"/>
    <w:rsid w:val="0065432B"/>
    <w:rsid w:val="00655391"/>
    <w:rsid w:val="00655A6F"/>
    <w:rsid w:val="00655B3F"/>
    <w:rsid w:val="00655FAA"/>
    <w:rsid w:val="006562FF"/>
    <w:rsid w:val="0065639A"/>
    <w:rsid w:val="00657B10"/>
    <w:rsid w:val="00657B3C"/>
    <w:rsid w:val="00657C52"/>
    <w:rsid w:val="00660228"/>
    <w:rsid w:val="006609AF"/>
    <w:rsid w:val="00660B36"/>
    <w:rsid w:val="00660D3B"/>
    <w:rsid w:val="006622E1"/>
    <w:rsid w:val="0066232F"/>
    <w:rsid w:val="00662895"/>
    <w:rsid w:val="00662AC7"/>
    <w:rsid w:val="00663271"/>
    <w:rsid w:val="00663987"/>
    <w:rsid w:val="0066488E"/>
    <w:rsid w:val="00664C68"/>
    <w:rsid w:val="00665142"/>
    <w:rsid w:val="00665FBF"/>
    <w:rsid w:val="006665D9"/>
    <w:rsid w:val="00666AC4"/>
    <w:rsid w:val="006674B6"/>
    <w:rsid w:val="00667C37"/>
    <w:rsid w:val="00667FB8"/>
    <w:rsid w:val="00667FE3"/>
    <w:rsid w:val="006703B2"/>
    <w:rsid w:val="006705FA"/>
    <w:rsid w:val="006707AD"/>
    <w:rsid w:val="00670877"/>
    <w:rsid w:val="006712DB"/>
    <w:rsid w:val="0067140D"/>
    <w:rsid w:val="00671601"/>
    <w:rsid w:val="00671F0E"/>
    <w:rsid w:val="00672BFD"/>
    <w:rsid w:val="00673678"/>
    <w:rsid w:val="00673723"/>
    <w:rsid w:val="006737FF"/>
    <w:rsid w:val="0067413A"/>
    <w:rsid w:val="00675B22"/>
    <w:rsid w:val="00677FAF"/>
    <w:rsid w:val="0068042B"/>
    <w:rsid w:val="00680508"/>
    <w:rsid w:val="00680F31"/>
    <w:rsid w:val="00683ABA"/>
    <w:rsid w:val="0068404E"/>
    <w:rsid w:val="0068413C"/>
    <w:rsid w:val="006843D3"/>
    <w:rsid w:val="00685D50"/>
    <w:rsid w:val="00685F4F"/>
    <w:rsid w:val="006869B3"/>
    <w:rsid w:val="00686C37"/>
    <w:rsid w:val="006870BE"/>
    <w:rsid w:val="00687174"/>
    <w:rsid w:val="00687229"/>
    <w:rsid w:val="006874CC"/>
    <w:rsid w:val="006878F7"/>
    <w:rsid w:val="0069068D"/>
    <w:rsid w:val="00690D4D"/>
    <w:rsid w:val="0069119E"/>
    <w:rsid w:val="00691858"/>
    <w:rsid w:val="0069215C"/>
    <w:rsid w:val="00692638"/>
    <w:rsid w:val="00692DD2"/>
    <w:rsid w:val="006930C0"/>
    <w:rsid w:val="006945FD"/>
    <w:rsid w:val="006947D4"/>
    <w:rsid w:val="00694908"/>
    <w:rsid w:val="006949D0"/>
    <w:rsid w:val="00695E7E"/>
    <w:rsid w:val="00696105"/>
    <w:rsid w:val="00696297"/>
    <w:rsid w:val="0069677B"/>
    <w:rsid w:val="00696CD4"/>
    <w:rsid w:val="00697811"/>
    <w:rsid w:val="00697B55"/>
    <w:rsid w:val="00697BE6"/>
    <w:rsid w:val="00697CEF"/>
    <w:rsid w:val="00697EBD"/>
    <w:rsid w:val="006A0CCC"/>
    <w:rsid w:val="006A0F98"/>
    <w:rsid w:val="006A12EF"/>
    <w:rsid w:val="006A3237"/>
    <w:rsid w:val="006A349B"/>
    <w:rsid w:val="006A4BDA"/>
    <w:rsid w:val="006A4C3F"/>
    <w:rsid w:val="006A5BB5"/>
    <w:rsid w:val="006A5D4C"/>
    <w:rsid w:val="006A5DF7"/>
    <w:rsid w:val="006A6414"/>
    <w:rsid w:val="006A788E"/>
    <w:rsid w:val="006B0371"/>
    <w:rsid w:val="006B1544"/>
    <w:rsid w:val="006B17AE"/>
    <w:rsid w:val="006B2472"/>
    <w:rsid w:val="006B25E1"/>
    <w:rsid w:val="006B2DB9"/>
    <w:rsid w:val="006B303A"/>
    <w:rsid w:val="006B3454"/>
    <w:rsid w:val="006B3A69"/>
    <w:rsid w:val="006B3D42"/>
    <w:rsid w:val="006B47B1"/>
    <w:rsid w:val="006B4D5F"/>
    <w:rsid w:val="006B4F48"/>
    <w:rsid w:val="006B5185"/>
    <w:rsid w:val="006B708D"/>
    <w:rsid w:val="006B72DB"/>
    <w:rsid w:val="006B7CD2"/>
    <w:rsid w:val="006C0CEC"/>
    <w:rsid w:val="006C177D"/>
    <w:rsid w:val="006C1A7B"/>
    <w:rsid w:val="006C2DC4"/>
    <w:rsid w:val="006C2E8A"/>
    <w:rsid w:val="006C30FB"/>
    <w:rsid w:val="006C35DE"/>
    <w:rsid w:val="006C3C12"/>
    <w:rsid w:val="006C54B3"/>
    <w:rsid w:val="006C605A"/>
    <w:rsid w:val="006C7020"/>
    <w:rsid w:val="006C71D0"/>
    <w:rsid w:val="006C72ED"/>
    <w:rsid w:val="006C7B5E"/>
    <w:rsid w:val="006D00A2"/>
    <w:rsid w:val="006D16EB"/>
    <w:rsid w:val="006D242E"/>
    <w:rsid w:val="006D2622"/>
    <w:rsid w:val="006D29C8"/>
    <w:rsid w:val="006D2D3E"/>
    <w:rsid w:val="006D322D"/>
    <w:rsid w:val="006D3799"/>
    <w:rsid w:val="006D3A9C"/>
    <w:rsid w:val="006D3DFD"/>
    <w:rsid w:val="006D3E40"/>
    <w:rsid w:val="006D532C"/>
    <w:rsid w:val="006D540B"/>
    <w:rsid w:val="006D55FB"/>
    <w:rsid w:val="006D59C7"/>
    <w:rsid w:val="006D61F5"/>
    <w:rsid w:val="006D669B"/>
    <w:rsid w:val="006D6A0E"/>
    <w:rsid w:val="006E0CD8"/>
    <w:rsid w:val="006E23AA"/>
    <w:rsid w:val="006E266C"/>
    <w:rsid w:val="006E3621"/>
    <w:rsid w:val="006E37F2"/>
    <w:rsid w:val="006E4684"/>
    <w:rsid w:val="006E591E"/>
    <w:rsid w:val="006E59CE"/>
    <w:rsid w:val="006E5A1F"/>
    <w:rsid w:val="006E5F8E"/>
    <w:rsid w:val="006E6FD6"/>
    <w:rsid w:val="006E7975"/>
    <w:rsid w:val="006F0B7E"/>
    <w:rsid w:val="006F0D0B"/>
    <w:rsid w:val="006F1176"/>
    <w:rsid w:val="006F2035"/>
    <w:rsid w:val="006F30FB"/>
    <w:rsid w:val="006F38C1"/>
    <w:rsid w:val="006F3998"/>
    <w:rsid w:val="006F4A9E"/>
    <w:rsid w:val="006F4DCD"/>
    <w:rsid w:val="006F50DF"/>
    <w:rsid w:val="006F52F8"/>
    <w:rsid w:val="006F57FD"/>
    <w:rsid w:val="006F61F1"/>
    <w:rsid w:val="006F650E"/>
    <w:rsid w:val="006F65F8"/>
    <w:rsid w:val="006F75D3"/>
    <w:rsid w:val="006F7DC9"/>
    <w:rsid w:val="0070005D"/>
    <w:rsid w:val="007016A2"/>
    <w:rsid w:val="00701BC7"/>
    <w:rsid w:val="00701E19"/>
    <w:rsid w:val="00702519"/>
    <w:rsid w:val="00703BB6"/>
    <w:rsid w:val="00703F10"/>
    <w:rsid w:val="00704FD0"/>
    <w:rsid w:val="007051EF"/>
    <w:rsid w:val="00705C2C"/>
    <w:rsid w:val="00705D26"/>
    <w:rsid w:val="00705ED2"/>
    <w:rsid w:val="0070639E"/>
    <w:rsid w:val="0070784D"/>
    <w:rsid w:val="00711E4D"/>
    <w:rsid w:val="00712252"/>
    <w:rsid w:val="00713283"/>
    <w:rsid w:val="0071334B"/>
    <w:rsid w:val="007138C5"/>
    <w:rsid w:val="00713CB8"/>
    <w:rsid w:val="00716231"/>
    <w:rsid w:val="00720A09"/>
    <w:rsid w:val="0072192F"/>
    <w:rsid w:val="0072214E"/>
    <w:rsid w:val="00722227"/>
    <w:rsid w:val="00722363"/>
    <w:rsid w:val="00722C6A"/>
    <w:rsid w:val="00722C89"/>
    <w:rsid w:val="00723579"/>
    <w:rsid w:val="0072407D"/>
    <w:rsid w:val="00724483"/>
    <w:rsid w:val="00724485"/>
    <w:rsid w:val="00724757"/>
    <w:rsid w:val="0072506C"/>
    <w:rsid w:val="0072541F"/>
    <w:rsid w:val="00725430"/>
    <w:rsid w:val="007258D4"/>
    <w:rsid w:val="00726215"/>
    <w:rsid w:val="00726AFF"/>
    <w:rsid w:val="007278DF"/>
    <w:rsid w:val="00730B3A"/>
    <w:rsid w:val="00730CD9"/>
    <w:rsid w:val="00730EA4"/>
    <w:rsid w:val="00730F52"/>
    <w:rsid w:val="0073107B"/>
    <w:rsid w:val="007321AD"/>
    <w:rsid w:val="007322DE"/>
    <w:rsid w:val="00732A1E"/>
    <w:rsid w:val="007334A7"/>
    <w:rsid w:val="007338AA"/>
    <w:rsid w:val="00733911"/>
    <w:rsid w:val="00733DE1"/>
    <w:rsid w:val="00734B47"/>
    <w:rsid w:val="00734B4F"/>
    <w:rsid w:val="0073647C"/>
    <w:rsid w:val="007370AB"/>
    <w:rsid w:val="007377B0"/>
    <w:rsid w:val="00737993"/>
    <w:rsid w:val="00737DA5"/>
    <w:rsid w:val="007405A3"/>
    <w:rsid w:val="00740828"/>
    <w:rsid w:val="0074162B"/>
    <w:rsid w:val="007421AA"/>
    <w:rsid w:val="007422B0"/>
    <w:rsid w:val="00742903"/>
    <w:rsid w:val="00742B16"/>
    <w:rsid w:val="007432B3"/>
    <w:rsid w:val="00743710"/>
    <w:rsid w:val="00744452"/>
    <w:rsid w:val="00744D86"/>
    <w:rsid w:val="00744FBC"/>
    <w:rsid w:val="00745420"/>
    <w:rsid w:val="00745A88"/>
    <w:rsid w:val="00746FF9"/>
    <w:rsid w:val="007517C9"/>
    <w:rsid w:val="00752DBF"/>
    <w:rsid w:val="00752DF8"/>
    <w:rsid w:val="007530FF"/>
    <w:rsid w:val="0075509C"/>
    <w:rsid w:val="00755A0D"/>
    <w:rsid w:val="00756A62"/>
    <w:rsid w:val="00756DCC"/>
    <w:rsid w:val="00763938"/>
    <w:rsid w:val="0076443C"/>
    <w:rsid w:val="00764B2F"/>
    <w:rsid w:val="00766B3F"/>
    <w:rsid w:val="00767C85"/>
    <w:rsid w:val="00770364"/>
    <w:rsid w:val="007706D8"/>
    <w:rsid w:val="007710F0"/>
    <w:rsid w:val="007719B8"/>
    <w:rsid w:val="00773C01"/>
    <w:rsid w:val="007743DD"/>
    <w:rsid w:val="007747AF"/>
    <w:rsid w:val="0077506B"/>
    <w:rsid w:val="00775694"/>
    <w:rsid w:val="007770C0"/>
    <w:rsid w:val="007779D0"/>
    <w:rsid w:val="00780294"/>
    <w:rsid w:val="00781F2A"/>
    <w:rsid w:val="007830CF"/>
    <w:rsid w:val="0078463F"/>
    <w:rsid w:val="00784B1E"/>
    <w:rsid w:val="00786216"/>
    <w:rsid w:val="0078654D"/>
    <w:rsid w:val="0078657E"/>
    <w:rsid w:val="00786FF8"/>
    <w:rsid w:val="007879B7"/>
    <w:rsid w:val="007906D9"/>
    <w:rsid w:val="00791032"/>
    <w:rsid w:val="0079391E"/>
    <w:rsid w:val="00794A0C"/>
    <w:rsid w:val="00794EBD"/>
    <w:rsid w:val="007950D1"/>
    <w:rsid w:val="007953F2"/>
    <w:rsid w:val="00795504"/>
    <w:rsid w:val="00796136"/>
    <w:rsid w:val="007A1723"/>
    <w:rsid w:val="007A1F5A"/>
    <w:rsid w:val="007A2E5B"/>
    <w:rsid w:val="007A3284"/>
    <w:rsid w:val="007A3DE4"/>
    <w:rsid w:val="007A3E32"/>
    <w:rsid w:val="007A4474"/>
    <w:rsid w:val="007A44EF"/>
    <w:rsid w:val="007A58E5"/>
    <w:rsid w:val="007A5EBE"/>
    <w:rsid w:val="007A6809"/>
    <w:rsid w:val="007B0543"/>
    <w:rsid w:val="007B1316"/>
    <w:rsid w:val="007B22CE"/>
    <w:rsid w:val="007B2570"/>
    <w:rsid w:val="007B290B"/>
    <w:rsid w:val="007B384F"/>
    <w:rsid w:val="007B62FF"/>
    <w:rsid w:val="007B683C"/>
    <w:rsid w:val="007B718F"/>
    <w:rsid w:val="007B7984"/>
    <w:rsid w:val="007C0012"/>
    <w:rsid w:val="007C0031"/>
    <w:rsid w:val="007C04D6"/>
    <w:rsid w:val="007C0C62"/>
    <w:rsid w:val="007C11ED"/>
    <w:rsid w:val="007C2587"/>
    <w:rsid w:val="007C27A3"/>
    <w:rsid w:val="007C2E57"/>
    <w:rsid w:val="007C34F8"/>
    <w:rsid w:val="007C37C6"/>
    <w:rsid w:val="007C391A"/>
    <w:rsid w:val="007C4C45"/>
    <w:rsid w:val="007C5DB1"/>
    <w:rsid w:val="007C655B"/>
    <w:rsid w:val="007C666F"/>
    <w:rsid w:val="007C6690"/>
    <w:rsid w:val="007C6710"/>
    <w:rsid w:val="007C78B8"/>
    <w:rsid w:val="007D0652"/>
    <w:rsid w:val="007D0802"/>
    <w:rsid w:val="007D1075"/>
    <w:rsid w:val="007D22BF"/>
    <w:rsid w:val="007D2EFA"/>
    <w:rsid w:val="007D3592"/>
    <w:rsid w:val="007D3594"/>
    <w:rsid w:val="007D4ABD"/>
    <w:rsid w:val="007D5865"/>
    <w:rsid w:val="007D59BD"/>
    <w:rsid w:val="007D5B97"/>
    <w:rsid w:val="007D63EF"/>
    <w:rsid w:val="007D73E0"/>
    <w:rsid w:val="007D7E9F"/>
    <w:rsid w:val="007D7F1C"/>
    <w:rsid w:val="007E02CF"/>
    <w:rsid w:val="007E0370"/>
    <w:rsid w:val="007E28B7"/>
    <w:rsid w:val="007E2EA5"/>
    <w:rsid w:val="007E3D36"/>
    <w:rsid w:val="007E405E"/>
    <w:rsid w:val="007E4120"/>
    <w:rsid w:val="007E4A58"/>
    <w:rsid w:val="007E4C02"/>
    <w:rsid w:val="007E5C89"/>
    <w:rsid w:val="007E6996"/>
    <w:rsid w:val="007E6DE2"/>
    <w:rsid w:val="007E6E5E"/>
    <w:rsid w:val="007E6F2A"/>
    <w:rsid w:val="007E7B84"/>
    <w:rsid w:val="007F02D8"/>
    <w:rsid w:val="007F0A79"/>
    <w:rsid w:val="007F0E17"/>
    <w:rsid w:val="007F1BD3"/>
    <w:rsid w:val="007F20B3"/>
    <w:rsid w:val="007F21A4"/>
    <w:rsid w:val="007F3A01"/>
    <w:rsid w:val="007F4090"/>
    <w:rsid w:val="007F451A"/>
    <w:rsid w:val="007F5668"/>
    <w:rsid w:val="007F57C2"/>
    <w:rsid w:val="007F5822"/>
    <w:rsid w:val="007F5844"/>
    <w:rsid w:val="007F6B6B"/>
    <w:rsid w:val="007F7367"/>
    <w:rsid w:val="007F773E"/>
    <w:rsid w:val="007F7E6C"/>
    <w:rsid w:val="008002E1"/>
    <w:rsid w:val="00801510"/>
    <w:rsid w:val="008017B9"/>
    <w:rsid w:val="00801A27"/>
    <w:rsid w:val="00802143"/>
    <w:rsid w:val="0080356E"/>
    <w:rsid w:val="008043A9"/>
    <w:rsid w:val="008045C4"/>
    <w:rsid w:val="0080494A"/>
    <w:rsid w:val="00804AAF"/>
    <w:rsid w:val="00804B68"/>
    <w:rsid w:val="00804C8C"/>
    <w:rsid w:val="008056FC"/>
    <w:rsid w:val="0080571E"/>
    <w:rsid w:val="00805FBC"/>
    <w:rsid w:val="008064B0"/>
    <w:rsid w:val="00806A29"/>
    <w:rsid w:val="008077CF"/>
    <w:rsid w:val="00807D22"/>
    <w:rsid w:val="00807DD8"/>
    <w:rsid w:val="00810DF5"/>
    <w:rsid w:val="00811615"/>
    <w:rsid w:val="0081287B"/>
    <w:rsid w:val="00813A7D"/>
    <w:rsid w:val="00813D2B"/>
    <w:rsid w:val="00814027"/>
    <w:rsid w:val="008148E0"/>
    <w:rsid w:val="00815298"/>
    <w:rsid w:val="00815827"/>
    <w:rsid w:val="00815A70"/>
    <w:rsid w:val="00815B44"/>
    <w:rsid w:val="00816489"/>
    <w:rsid w:val="008168E1"/>
    <w:rsid w:val="008173D3"/>
    <w:rsid w:val="008201B3"/>
    <w:rsid w:val="0082136C"/>
    <w:rsid w:val="00821897"/>
    <w:rsid w:val="00822D6E"/>
    <w:rsid w:val="00822EF2"/>
    <w:rsid w:val="00823185"/>
    <w:rsid w:val="008235C9"/>
    <w:rsid w:val="008239D6"/>
    <w:rsid w:val="008244BD"/>
    <w:rsid w:val="0082473D"/>
    <w:rsid w:val="00824E1D"/>
    <w:rsid w:val="00825498"/>
    <w:rsid w:val="008256A6"/>
    <w:rsid w:val="00826114"/>
    <w:rsid w:val="00826186"/>
    <w:rsid w:val="00826440"/>
    <w:rsid w:val="00826F09"/>
    <w:rsid w:val="00827351"/>
    <w:rsid w:val="0082777F"/>
    <w:rsid w:val="00827AC1"/>
    <w:rsid w:val="00827B2B"/>
    <w:rsid w:val="00827B60"/>
    <w:rsid w:val="008313A7"/>
    <w:rsid w:val="008319F1"/>
    <w:rsid w:val="008321F0"/>
    <w:rsid w:val="008322DF"/>
    <w:rsid w:val="008324C0"/>
    <w:rsid w:val="00832755"/>
    <w:rsid w:val="00834A77"/>
    <w:rsid w:val="0083588C"/>
    <w:rsid w:val="008362FD"/>
    <w:rsid w:val="00836371"/>
    <w:rsid w:val="008370F0"/>
    <w:rsid w:val="0083766F"/>
    <w:rsid w:val="008378EA"/>
    <w:rsid w:val="0083793B"/>
    <w:rsid w:val="00840B66"/>
    <w:rsid w:val="008417E1"/>
    <w:rsid w:val="00841BD9"/>
    <w:rsid w:val="00841F3D"/>
    <w:rsid w:val="008422A0"/>
    <w:rsid w:val="008433B1"/>
    <w:rsid w:val="008434B0"/>
    <w:rsid w:val="00843553"/>
    <w:rsid w:val="008452AC"/>
    <w:rsid w:val="0084553A"/>
    <w:rsid w:val="00845F83"/>
    <w:rsid w:val="00846484"/>
    <w:rsid w:val="00846C3A"/>
    <w:rsid w:val="00847118"/>
    <w:rsid w:val="00850D01"/>
    <w:rsid w:val="00850D90"/>
    <w:rsid w:val="00850F18"/>
    <w:rsid w:val="008514B6"/>
    <w:rsid w:val="00851687"/>
    <w:rsid w:val="008516C2"/>
    <w:rsid w:val="00852468"/>
    <w:rsid w:val="00853D01"/>
    <w:rsid w:val="00854F1A"/>
    <w:rsid w:val="00856222"/>
    <w:rsid w:val="00856249"/>
    <w:rsid w:val="00856F20"/>
    <w:rsid w:val="00857B14"/>
    <w:rsid w:val="00860E4B"/>
    <w:rsid w:val="00861AD0"/>
    <w:rsid w:val="00861BBA"/>
    <w:rsid w:val="00862771"/>
    <w:rsid w:val="008628B0"/>
    <w:rsid w:val="00862A71"/>
    <w:rsid w:val="00862B14"/>
    <w:rsid w:val="00862F68"/>
    <w:rsid w:val="008639A2"/>
    <w:rsid w:val="00864035"/>
    <w:rsid w:val="00864718"/>
    <w:rsid w:val="00866846"/>
    <w:rsid w:val="008668E9"/>
    <w:rsid w:val="00867E3D"/>
    <w:rsid w:val="0087003F"/>
    <w:rsid w:val="008711AA"/>
    <w:rsid w:val="00871C19"/>
    <w:rsid w:val="00871D34"/>
    <w:rsid w:val="00871EA4"/>
    <w:rsid w:val="008728C5"/>
    <w:rsid w:val="008740BE"/>
    <w:rsid w:val="008741AD"/>
    <w:rsid w:val="008741FA"/>
    <w:rsid w:val="00875274"/>
    <w:rsid w:val="00875AF6"/>
    <w:rsid w:val="00875CF2"/>
    <w:rsid w:val="008768B5"/>
    <w:rsid w:val="00876983"/>
    <w:rsid w:val="00876E9F"/>
    <w:rsid w:val="00877EF6"/>
    <w:rsid w:val="00880269"/>
    <w:rsid w:val="00880680"/>
    <w:rsid w:val="00880A40"/>
    <w:rsid w:val="00881B35"/>
    <w:rsid w:val="0088241C"/>
    <w:rsid w:val="00882557"/>
    <w:rsid w:val="00882B44"/>
    <w:rsid w:val="0088328C"/>
    <w:rsid w:val="00883BFA"/>
    <w:rsid w:val="008843CA"/>
    <w:rsid w:val="008845D0"/>
    <w:rsid w:val="00885B6D"/>
    <w:rsid w:val="00886704"/>
    <w:rsid w:val="00886950"/>
    <w:rsid w:val="00886D0E"/>
    <w:rsid w:val="00887487"/>
    <w:rsid w:val="00887823"/>
    <w:rsid w:val="00890CED"/>
    <w:rsid w:val="0089134E"/>
    <w:rsid w:val="0089161C"/>
    <w:rsid w:val="00891660"/>
    <w:rsid w:val="0089199E"/>
    <w:rsid w:val="00891A9B"/>
    <w:rsid w:val="00891C87"/>
    <w:rsid w:val="008921AC"/>
    <w:rsid w:val="008923EC"/>
    <w:rsid w:val="0089253E"/>
    <w:rsid w:val="008931C4"/>
    <w:rsid w:val="008951D9"/>
    <w:rsid w:val="00895ECF"/>
    <w:rsid w:val="00895FDE"/>
    <w:rsid w:val="00896584"/>
    <w:rsid w:val="00896EFD"/>
    <w:rsid w:val="008A09B8"/>
    <w:rsid w:val="008A0A4E"/>
    <w:rsid w:val="008A1258"/>
    <w:rsid w:val="008A1831"/>
    <w:rsid w:val="008A19B5"/>
    <w:rsid w:val="008A254D"/>
    <w:rsid w:val="008A2C3F"/>
    <w:rsid w:val="008A2D39"/>
    <w:rsid w:val="008A32A8"/>
    <w:rsid w:val="008A3C75"/>
    <w:rsid w:val="008A5642"/>
    <w:rsid w:val="008A5674"/>
    <w:rsid w:val="008A62EA"/>
    <w:rsid w:val="008A6FAE"/>
    <w:rsid w:val="008A7600"/>
    <w:rsid w:val="008B0F10"/>
    <w:rsid w:val="008B1003"/>
    <w:rsid w:val="008B1A23"/>
    <w:rsid w:val="008B3BC2"/>
    <w:rsid w:val="008B3F16"/>
    <w:rsid w:val="008B56EA"/>
    <w:rsid w:val="008B5BAD"/>
    <w:rsid w:val="008B7157"/>
    <w:rsid w:val="008B7B2E"/>
    <w:rsid w:val="008C0F98"/>
    <w:rsid w:val="008C11A2"/>
    <w:rsid w:val="008C130F"/>
    <w:rsid w:val="008C15BE"/>
    <w:rsid w:val="008C217A"/>
    <w:rsid w:val="008C2945"/>
    <w:rsid w:val="008C371D"/>
    <w:rsid w:val="008C3B83"/>
    <w:rsid w:val="008C4199"/>
    <w:rsid w:val="008C4593"/>
    <w:rsid w:val="008C496B"/>
    <w:rsid w:val="008C5427"/>
    <w:rsid w:val="008C5FD3"/>
    <w:rsid w:val="008C6504"/>
    <w:rsid w:val="008C6B84"/>
    <w:rsid w:val="008C75E1"/>
    <w:rsid w:val="008C7DC7"/>
    <w:rsid w:val="008D1599"/>
    <w:rsid w:val="008D23D2"/>
    <w:rsid w:val="008D2780"/>
    <w:rsid w:val="008D2F25"/>
    <w:rsid w:val="008D41A3"/>
    <w:rsid w:val="008D4A99"/>
    <w:rsid w:val="008D4DDE"/>
    <w:rsid w:val="008D5235"/>
    <w:rsid w:val="008D74EF"/>
    <w:rsid w:val="008D75E4"/>
    <w:rsid w:val="008D79E8"/>
    <w:rsid w:val="008D7D08"/>
    <w:rsid w:val="008D7DDE"/>
    <w:rsid w:val="008D7E72"/>
    <w:rsid w:val="008E08AA"/>
    <w:rsid w:val="008E1603"/>
    <w:rsid w:val="008E2B69"/>
    <w:rsid w:val="008E31B2"/>
    <w:rsid w:val="008E3818"/>
    <w:rsid w:val="008E3F11"/>
    <w:rsid w:val="008E4A41"/>
    <w:rsid w:val="008E58A9"/>
    <w:rsid w:val="008E5C84"/>
    <w:rsid w:val="008E5DB8"/>
    <w:rsid w:val="008E6207"/>
    <w:rsid w:val="008E6D46"/>
    <w:rsid w:val="008E6D7B"/>
    <w:rsid w:val="008F0725"/>
    <w:rsid w:val="008F0B07"/>
    <w:rsid w:val="008F11C8"/>
    <w:rsid w:val="008F1486"/>
    <w:rsid w:val="008F1827"/>
    <w:rsid w:val="008F2465"/>
    <w:rsid w:val="008F24A3"/>
    <w:rsid w:val="008F286D"/>
    <w:rsid w:val="008F2D11"/>
    <w:rsid w:val="008F31D9"/>
    <w:rsid w:val="008F370B"/>
    <w:rsid w:val="008F4417"/>
    <w:rsid w:val="008F56A1"/>
    <w:rsid w:val="008F5C05"/>
    <w:rsid w:val="008F5CAF"/>
    <w:rsid w:val="008F617A"/>
    <w:rsid w:val="008F6230"/>
    <w:rsid w:val="008F69D9"/>
    <w:rsid w:val="008F76FF"/>
    <w:rsid w:val="008F7CD9"/>
    <w:rsid w:val="009003B7"/>
    <w:rsid w:val="00900C26"/>
    <w:rsid w:val="009010B8"/>
    <w:rsid w:val="00901490"/>
    <w:rsid w:val="0090151F"/>
    <w:rsid w:val="0090161C"/>
    <w:rsid w:val="0090229D"/>
    <w:rsid w:val="00903897"/>
    <w:rsid w:val="00906A63"/>
    <w:rsid w:val="009070B6"/>
    <w:rsid w:val="0091107A"/>
    <w:rsid w:val="00911248"/>
    <w:rsid w:val="009116A1"/>
    <w:rsid w:val="00911AD3"/>
    <w:rsid w:val="00915656"/>
    <w:rsid w:val="009167A4"/>
    <w:rsid w:val="00916BEE"/>
    <w:rsid w:val="00917121"/>
    <w:rsid w:val="00917145"/>
    <w:rsid w:val="0091776C"/>
    <w:rsid w:val="00917DED"/>
    <w:rsid w:val="009202E7"/>
    <w:rsid w:val="009210F0"/>
    <w:rsid w:val="009216F5"/>
    <w:rsid w:val="00921EF5"/>
    <w:rsid w:val="00922998"/>
    <w:rsid w:val="00922BD2"/>
    <w:rsid w:val="00922FEA"/>
    <w:rsid w:val="00923FD0"/>
    <w:rsid w:val="00924AD9"/>
    <w:rsid w:val="00924B1A"/>
    <w:rsid w:val="00925106"/>
    <w:rsid w:val="0092523A"/>
    <w:rsid w:val="00925CAF"/>
    <w:rsid w:val="00925FFE"/>
    <w:rsid w:val="00926034"/>
    <w:rsid w:val="009265DB"/>
    <w:rsid w:val="00927CC4"/>
    <w:rsid w:val="00927E39"/>
    <w:rsid w:val="00927F3F"/>
    <w:rsid w:val="009305E1"/>
    <w:rsid w:val="00930884"/>
    <w:rsid w:val="00930A82"/>
    <w:rsid w:val="0093155F"/>
    <w:rsid w:val="00931F3E"/>
    <w:rsid w:val="00932FC1"/>
    <w:rsid w:val="0093364D"/>
    <w:rsid w:val="00934608"/>
    <w:rsid w:val="00934C9E"/>
    <w:rsid w:val="00934E2A"/>
    <w:rsid w:val="00935331"/>
    <w:rsid w:val="009366CC"/>
    <w:rsid w:val="00936B1C"/>
    <w:rsid w:val="0093757E"/>
    <w:rsid w:val="009377F6"/>
    <w:rsid w:val="00937E21"/>
    <w:rsid w:val="00940343"/>
    <w:rsid w:val="00940428"/>
    <w:rsid w:val="0094083F"/>
    <w:rsid w:val="00941089"/>
    <w:rsid w:val="00941145"/>
    <w:rsid w:val="009412B3"/>
    <w:rsid w:val="0094183F"/>
    <w:rsid w:val="00942436"/>
    <w:rsid w:val="009429FF"/>
    <w:rsid w:val="009438E1"/>
    <w:rsid w:val="00943AA5"/>
    <w:rsid w:val="00943C2C"/>
    <w:rsid w:val="009441D2"/>
    <w:rsid w:val="0094535D"/>
    <w:rsid w:val="00946542"/>
    <w:rsid w:val="00946631"/>
    <w:rsid w:val="0094694D"/>
    <w:rsid w:val="0094744D"/>
    <w:rsid w:val="00950237"/>
    <w:rsid w:val="00950459"/>
    <w:rsid w:val="00950B4F"/>
    <w:rsid w:val="00950E10"/>
    <w:rsid w:val="00951084"/>
    <w:rsid w:val="009515A0"/>
    <w:rsid w:val="00952404"/>
    <w:rsid w:val="00952E59"/>
    <w:rsid w:val="009547C6"/>
    <w:rsid w:val="00955479"/>
    <w:rsid w:val="00956DC0"/>
    <w:rsid w:val="00957B53"/>
    <w:rsid w:val="00960131"/>
    <w:rsid w:val="009614E4"/>
    <w:rsid w:val="009618F2"/>
    <w:rsid w:val="00962164"/>
    <w:rsid w:val="009624FA"/>
    <w:rsid w:val="0096278B"/>
    <w:rsid w:val="0096281F"/>
    <w:rsid w:val="009638B4"/>
    <w:rsid w:val="00963B45"/>
    <w:rsid w:val="00964B8B"/>
    <w:rsid w:val="0096500B"/>
    <w:rsid w:val="00965963"/>
    <w:rsid w:val="00965D35"/>
    <w:rsid w:val="00966916"/>
    <w:rsid w:val="009679D4"/>
    <w:rsid w:val="00967C99"/>
    <w:rsid w:val="0097060C"/>
    <w:rsid w:val="00971E85"/>
    <w:rsid w:val="00971F2A"/>
    <w:rsid w:val="00972C85"/>
    <w:rsid w:val="009731F7"/>
    <w:rsid w:val="00973D58"/>
    <w:rsid w:val="0097413C"/>
    <w:rsid w:val="0097438B"/>
    <w:rsid w:val="009743A9"/>
    <w:rsid w:val="0097465F"/>
    <w:rsid w:val="00974788"/>
    <w:rsid w:val="00975107"/>
    <w:rsid w:val="009753C6"/>
    <w:rsid w:val="00975434"/>
    <w:rsid w:val="00976534"/>
    <w:rsid w:val="00976A69"/>
    <w:rsid w:val="00976E9E"/>
    <w:rsid w:val="00976FB1"/>
    <w:rsid w:val="00977B5B"/>
    <w:rsid w:val="00977EE8"/>
    <w:rsid w:val="009808C1"/>
    <w:rsid w:val="00980F23"/>
    <w:rsid w:val="00981566"/>
    <w:rsid w:val="009821B0"/>
    <w:rsid w:val="0098293A"/>
    <w:rsid w:val="0098336F"/>
    <w:rsid w:val="0098341D"/>
    <w:rsid w:val="009836A9"/>
    <w:rsid w:val="0098391B"/>
    <w:rsid w:val="00983C94"/>
    <w:rsid w:val="00983D1D"/>
    <w:rsid w:val="0098432E"/>
    <w:rsid w:val="009850AE"/>
    <w:rsid w:val="00986126"/>
    <w:rsid w:val="009868C7"/>
    <w:rsid w:val="009871DD"/>
    <w:rsid w:val="00987393"/>
    <w:rsid w:val="00987F48"/>
    <w:rsid w:val="00991383"/>
    <w:rsid w:val="00991840"/>
    <w:rsid w:val="00992059"/>
    <w:rsid w:val="00992218"/>
    <w:rsid w:val="00992C29"/>
    <w:rsid w:val="009930A4"/>
    <w:rsid w:val="009933C3"/>
    <w:rsid w:val="00993E18"/>
    <w:rsid w:val="0099442C"/>
    <w:rsid w:val="00994BC8"/>
    <w:rsid w:val="00994D94"/>
    <w:rsid w:val="00995E69"/>
    <w:rsid w:val="00996788"/>
    <w:rsid w:val="0099764E"/>
    <w:rsid w:val="0099797F"/>
    <w:rsid w:val="00997D3C"/>
    <w:rsid w:val="009A00B3"/>
    <w:rsid w:val="009A11B2"/>
    <w:rsid w:val="009A1244"/>
    <w:rsid w:val="009A1612"/>
    <w:rsid w:val="009A28D7"/>
    <w:rsid w:val="009A37CC"/>
    <w:rsid w:val="009A4325"/>
    <w:rsid w:val="009A4F45"/>
    <w:rsid w:val="009A5415"/>
    <w:rsid w:val="009A5980"/>
    <w:rsid w:val="009A6325"/>
    <w:rsid w:val="009A698E"/>
    <w:rsid w:val="009A69BB"/>
    <w:rsid w:val="009A73FA"/>
    <w:rsid w:val="009A7CDF"/>
    <w:rsid w:val="009B003B"/>
    <w:rsid w:val="009B1438"/>
    <w:rsid w:val="009B145E"/>
    <w:rsid w:val="009B28B0"/>
    <w:rsid w:val="009B35D7"/>
    <w:rsid w:val="009B37A6"/>
    <w:rsid w:val="009B3C47"/>
    <w:rsid w:val="009B45B6"/>
    <w:rsid w:val="009B555C"/>
    <w:rsid w:val="009B59FF"/>
    <w:rsid w:val="009B6E72"/>
    <w:rsid w:val="009B6FE8"/>
    <w:rsid w:val="009B7794"/>
    <w:rsid w:val="009B7AA2"/>
    <w:rsid w:val="009B7BBC"/>
    <w:rsid w:val="009B7E1B"/>
    <w:rsid w:val="009C063C"/>
    <w:rsid w:val="009C08F7"/>
    <w:rsid w:val="009C09CF"/>
    <w:rsid w:val="009C0E84"/>
    <w:rsid w:val="009C230F"/>
    <w:rsid w:val="009C23E5"/>
    <w:rsid w:val="009C29D8"/>
    <w:rsid w:val="009C3879"/>
    <w:rsid w:val="009C3D87"/>
    <w:rsid w:val="009C4B0B"/>
    <w:rsid w:val="009C4D2E"/>
    <w:rsid w:val="009C570F"/>
    <w:rsid w:val="009C67EF"/>
    <w:rsid w:val="009C717E"/>
    <w:rsid w:val="009C751B"/>
    <w:rsid w:val="009C7FC7"/>
    <w:rsid w:val="009D05A0"/>
    <w:rsid w:val="009D086F"/>
    <w:rsid w:val="009D0CA0"/>
    <w:rsid w:val="009D1702"/>
    <w:rsid w:val="009D1F8F"/>
    <w:rsid w:val="009D28E2"/>
    <w:rsid w:val="009D2D0F"/>
    <w:rsid w:val="009D3A81"/>
    <w:rsid w:val="009D559A"/>
    <w:rsid w:val="009D580B"/>
    <w:rsid w:val="009D61A6"/>
    <w:rsid w:val="009D66B7"/>
    <w:rsid w:val="009D698C"/>
    <w:rsid w:val="009E05C0"/>
    <w:rsid w:val="009E08D8"/>
    <w:rsid w:val="009E22B8"/>
    <w:rsid w:val="009E33E6"/>
    <w:rsid w:val="009E346C"/>
    <w:rsid w:val="009E3BBC"/>
    <w:rsid w:val="009E3DCC"/>
    <w:rsid w:val="009E43DD"/>
    <w:rsid w:val="009E4727"/>
    <w:rsid w:val="009E4C1E"/>
    <w:rsid w:val="009E5AB2"/>
    <w:rsid w:val="009E5C29"/>
    <w:rsid w:val="009E5C95"/>
    <w:rsid w:val="009E656B"/>
    <w:rsid w:val="009E68F2"/>
    <w:rsid w:val="009F0275"/>
    <w:rsid w:val="009F0869"/>
    <w:rsid w:val="009F1107"/>
    <w:rsid w:val="009F18E2"/>
    <w:rsid w:val="009F1BD3"/>
    <w:rsid w:val="009F24FF"/>
    <w:rsid w:val="009F2ADE"/>
    <w:rsid w:val="009F2C8F"/>
    <w:rsid w:val="009F3DB2"/>
    <w:rsid w:val="009F40C0"/>
    <w:rsid w:val="009F4E9E"/>
    <w:rsid w:val="009F5481"/>
    <w:rsid w:val="009F58B3"/>
    <w:rsid w:val="009F5F9D"/>
    <w:rsid w:val="009F5FC9"/>
    <w:rsid w:val="009F60A5"/>
    <w:rsid w:val="009F6CAE"/>
    <w:rsid w:val="009F774C"/>
    <w:rsid w:val="00A00E33"/>
    <w:rsid w:val="00A0129B"/>
    <w:rsid w:val="00A01E09"/>
    <w:rsid w:val="00A025F6"/>
    <w:rsid w:val="00A02FA1"/>
    <w:rsid w:val="00A03367"/>
    <w:rsid w:val="00A04063"/>
    <w:rsid w:val="00A04C74"/>
    <w:rsid w:val="00A05090"/>
    <w:rsid w:val="00A05515"/>
    <w:rsid w:val="00A1013A"/>
    <w:rsid w:val="00A1023A"/>
    <w:rsid w:val="00A102CB"/>
    <w:rsid w:val="00A1052F"/>
    <w:rsid w:val="00A10DB9"/>
    <w:rsid w:val="00A117C7"/>
    <w:rsid w:val="00A120AB"/>
    <w:rsid w:val="00A120E6"/>
    <w:rsid w:val="00A121C9"/>
    <w:rsid w:val="00A12DC2"/>
    <w:rsid w:val="00A131BC"/>
    <w:rsid w:val="00A14211"/>
    <w:rsid w:val="00A1463C"/>
    <w:rsid w:val="00A147D5"/>
    <w:rsid w:val="00A14AC8"/>
    <w:rsid w:val="00A15934"/>
    <w:rsid w:val="00A165AE"/>
    <w:rsid w:val="00A167DA"/>
    <w:rsid w:val="00A1694A"/>
    <w:rsid w:val="00A17A1F"/>
    <w:rsid w:val="00A20836"/>
    <w:rsid w:val="00A22426"/>
    <w:rsid w:val="00A22485"/>
    <w:rsid w:val="00A2317B"/>
    <w:rsid w:val="00A24FF5"/>
    <w:rsid w:val="00A2550E"/>
    <w:rsid w:val="00A25774"/>
    <w:rsid w:val="00A262D8"/>
    <w:rsid w:val="00A26B34"/>
    <w:rsid w:val="00A270EA"/>
    <w:rsid w:val="00A27386"/>
    <w:rsid w:val="00A27934"/>
    <w:rsid w:val="00A27FE6"/>
    <w:rsid w:val="00A30549"/>
    <w:rsid w:val="00A32025"/>
    <w:rsid w:val="00A32A7A"/>
    <w:rsid w:val="00A3321F"/>
    <w:rsid w:val="00A35626"/>
    <w:rsid w:val="00A35965"/>
    <w:rsid w:val="00A35B1B"/>
    <w:rsid w:val="00A35CC3"/>
    <w:rsid w:val="00A35F14"/>
    <w:rsid w:val="00A37C7A"/>
    <w:rsid w:val="00A401AE"/>
    <w:rsid w:val="00A408E6"/>
    <w:rsid w:val="00A4099D"/>
    <w:rsid w:val="00A41252"/>
    <w:rsid w:val="00A41277"/>
    <w:rsid w:val="00A41AA8"/>
    <w:rsid w:val="00A42CB0"/>
    <w:rsid w:val="00A4333E"/>
    <w:rsid w:val="00A43367"/>
    <w:rsid w:val="00A43469"/>
    <w:rsid w:val="00A437F9"/>
    <w:rsid w:val="00A443F7"/>
    <w:rsid w:val="00A447AA"/>
    <w:rsid w:val="00A45482"/>
    <w:rsid w:val="00A47300"/>
    <w:rsid w:val="00A507A3"/>
    <w:rsid w:val="00A51A1B"/>
    <w:rsid w:val="00A51A8A"/>
    <w:rsid w:val="00A51D7A"/>
    <w:rsid w:val="00A51E38"/>
    <w:rsid w:val="00A52A5E"/>
    <w:rsid w:val="00A52F10"/>
    <w:rsid w:val="00A53595"/>
    <w:rsid w:val="00A54467"/>
    <w:rsid w:val="00A5476B"/>
    <w:rsid w:val="00A5492A"/>
    <w:rsid w:val="00A558D3"/>
    <w:rsid w:val="00A564F2"/>
    <w:rsid w:val="00A569AD"/>
    <w:rsid w:val="00A57F96"/>
    <w:rsid w:val="00A60C4C"/>
    <w:rsid w:val="00A61F04"/>
    <w:rsid w:val="00A62080"/>
    <w:rsid w:val="00A629B5"/>
    <w:rsid w:val="00A633D4"/>
    <w:rsid w:val="00A64C4E"/>
    <w:rsid w:val="00A65351"/>
    <w:rsid w:val="00A65637"/>
    <w:rsid w:val="00A65711"/>
    <w:rsid w:val="00A66312"/>
    <w:rsid w:val="00A668E0"/>
    <w:rsid w:val="00A66B41"/>
    <w:rsid w:val="00A67D3C"/>
    <w:rsid w:val="00A71E50"/>
    <w:rsid w:val="00A75790"/>
    <w:rsid w:val="00A75BF7"/>
    <w:rsid w:val="00A76225"/>
    <w:rsid w:val="00A77A04"/>
    <w:rsid w:val="00A77D99"/>
    <w:rsid w:val="00A80D0C"/>
    <w:rsid w:val="00A80FDC"/>
    <w:rsid w:val="00A81118"/>
    <w:rsid w:val="00A81419"/>
    <w:rsid w:val="00A815C9"/>
    <w:rsid w:val="00A82584"/>
    <w:rsid w:val="00A82834"/>
    <w:rsid w:val="00A83AE3"/>
    <w:rsid w:val="00A83CD2"/>
    <w:rsid w:val="00A84690"/>
    <w:rsid w:val="00A84AA0"/>
    <w:rsid w:val="00A8592B"/>
    <w:rsid w:val="00A85B01"/>
    <w:rsid w:val="00A85EA1"/>
    <w:rsid w:val="00A862A0"/>
    <w:rsid w:val="00A8761F"/>
    <w:rsid w:val="00A87898"/>
    <w:rsid w:val="00A9061E"/>
    <w:rsid w:val="00A9134B"/>
    <w:rsid w:val="00A9143F"/>
    <w:rsid w:val="00A9198F"/>
    <w:rsid w:val="00A921EB"/>
    <w:rsid w:val="00A9298E"/>
    <w:rsid w:val="00A929CD"/>
    <w:rsid w:val="00A93060"/>
    <w:rsid w:val="00A94139"/>
    <w:rsid w:val="00A958C2"/>
    <w:rsid w:val="00A964DA"/>
    <w:rsid w:val="00A965D5"/>
    <w:rsid w:val="00A9676A"/>
    <w:rsid w:val="00A97382"/>
    <w:rsid w:val="00A975AF"/>
    <w:rsid w:val="00A97CD6"/>
    <w:rsid w:val="00AA022E"/>
    <w:rsid w:val="00AA0A64"/>
    <w:rsid w:val="00AA10A9"/>
    <w:rsid w:val="00AA25A7"/>
    <w:rsid w:val="00AA2FC1"/>
    <w:rsid w:val="00AA30C9"/>
    <w:rsid w:val="00AA3304"/>
    <w:rsid w:val="00AA3C5E"/>
    <w:rsid w:val="00AA5CD2"/>
    <w:rsid w:val="00AA6AD0"/>
    <w:rsid w:val="00AA6C03"/>
    <w:rsid w:val="00AA6C11"/>
    <w:rsid w:val="00AA6F93"/>
    <w:rsid w:val="00AB0548"/>
    <w:rsid w:val="00AB08C7"/>
    <w:rsid w:val="00AB0ADD"/>
    <w:rsid w:val="00AB0BC6"/>
    <w:rsid w:val="00AB12DB"/>
    <w:rsid w:val="00AB2100"/>
    <w:rsid w:val="00AB273A"/>
    <w:rsid w:val="00AB276B"/>
    <w:rsid w:val="00AB281E"/>
    <w:rsid w:val="00AB29AD"/>
    <w:rsid w:val="00AB2FAE"/>
    <w:rsid w:val="00AB439B"/>
    <w:rsid w:val="00AB5842"/>
    <w:rsid w:val="00AB6114"/>
    <w:rsid w:val="00AB6C57"/>
    <w:rsid w:val="00AB702A"/>
    <w:rsid w:val="00AB75ED"/>
    <w:rsid w:val="00AC032A"/>
    <w:rsid w:val="00AC118A"/>
    <w:rsid w:val="00AC1FF6"/>
    <w:rsid w:val="00AC23EC"/>
    <w:rsid w:val="00AC2D29"/>
    <w:rsid w:val="00AC3E58"/>
    <w:rsid w:val="00AC4B62"/>
    <w:rsid w:val="00AC4D42"/>
    <w:rsid w:val="00AC6AFC"/>
    <w:rsid w:val="00AD0BCB"/>
    <w:rsid w:val="00AD41CC"/>
    <w:rsid w:val="00AD426C"/>
    <w:rsid w:val="00AD451E"/>
    <w:rsid w:val="00AD4992"/>
    <w:rsid w:val="00AD5770"/>
    <w:rsid w:val="00AD634A"/>
    <w:rsid w:val="00AD724C"/>
    <w:rsid w:val="00AD7504"/>
    <w:rsid w:val="00AD7877"/>
    <w:rsid w:val="00AD79FD"/>
    <w:rsid w:val="00AE18E2"/>
    <w:rsid w:val="00AE2723"/>
    <w:rsid w:val="00AE28AA"/>
    <w:rsid w:val="00AE30BA"/>
    <w:rsid w:val="00AE3631"/>
    <w:rsid w:val="00AE3AB4"/>
    <w:rsid w:val="00AE4809"/>
    <w:rsid w:val="00AE4BD3"/>
    <w:rsid w:val="00AE56DF"/>
    <w:rsid w:val="00AE5F4A"/>
    <w:rsid w:val="00AE612A"/>
    <w:rsid w:val="00AE63D4"/>
    <w:rsid w:val="00AE64EA"/>
    <w:rsid w:val="00AE64FC"/>
    <w:rsid w:val="00AE68F4"/>
    <w:rsid w:val="00AE7049"/>
    <w:rsid w:val="00AE7718"/>
    <w:rsid w:val="00AF0AB6"/>
    <w:rsid w:val="00AF146B"/>
    <w:rsid w:val="00AF14A7"/>
    <w:rsid w:val="00AF2843"/>
    <w:rsid w:val="00AF41BC"/>
    <w:rsid w:val="00AF478C"/>
    <w:rsid w:val="00AF5454"/>
    <w:rsid w:val="00AF5D14"/>
    <w:rsid w:val="00AF77E6"/>
    <w:rsid w:val="00B00C24"/>
    <w:rsid w:val="00B01138"/>
    <w:rsid w:val="00B01AFC"/>
    <w:rsid w:val="00B01FBB"/>
    <w:rsid w:val="00B027F0"/>
    <w:rsid w:val="00B02EC8"/>
    <w:rsid w:val="00B05D67"/>
    <w:rsid w:val="00B05ECC"/>
    <w:rsid w:val="00B05F64"/>
    <w:rsid w:val="00B0658C"/>
    <w:rsid w:val="00B06741"/>
    <w:rsid w:val="00B069A4"/>
    <w:rsid w:val="00B06CAB"/>
    <w:rsid w:val="00B07616"/>
    <w:rsid w:val="00B07B8E"/>
    <w:rsid w:val="00B10B47"/>
    <w:rsid w:val="00B11E36"/>
    <w:rsid w:val="00B123E3"/>
    <w:rsid w:val="00B1298F"/>
    <w:rsid w:val="00B12DCB"/>
    <w:rsid w:val="00B13A6A"/>
    <w:rsid w:val="00B14982"/>
    <w:rsid w:val="00B155C3"/>
    <w:rsid w:val="00B15E97"/>
    <w:rsid w:val="00B1637F"/>
    <w:rsid w:val="00B16B19"/>
    <w:rsid w:val="00B17B95"/>
    <w:rsid w:val="00B200DB"/>
    <w:rsid w:val="00B20845"/>
    <w:rsid w:val="00B20DAA"/>
    <w:rsid w:val="00B213CC"/>
    <w:rsid w:val="00B220B2"/>
    <w:rsid w:val="00B23109"/>
    <w:rsid w:val="00B23487"/>
    <w:rsid w:val="00B237A3"/>
    <w:rsid w:val="00B24CD4"/>
    <w:rsid w:val="00B24D81"/>
    <w:rsid w:val="00B251A3"/>
    <w:rsid w:val="00B253FC"/>
    <w:rsid w:val="00B26A6D"/>
    <w:rsid w:val="00B270A9"/>
    <w:rsid w:val="00B271F7"/>
    <w:rsid w:val="00B30A4F"/>
    <w:rsid w:val="00B30CBD"/>
    <w:rsid w:val="00B310F1"/>
    <w:rsid w:val="00B3120D"/>
    <w:rsid w:val="00B3330D"/>
    <w:rsid w:val="00B33C48"/>
    <w:rsid w:val="00B34969"/>
    <w:rsid w:val="00B364B1"/>
    <w:rsid w:val="00B36E72"/>
    <w:rsid w:val="00B3798A"/>
    <w:rsid w:val="00B37AFE"/>
    <w:rsid w:val="00B40A9C"/>
    <w:rsid w:val="00B41FA9"/>
    <w:rsid w:val="00B424F9"/>
    <w:rsid w:val="00B42B00"/>
    <w:rsid w:val="00B42E44"/>
    <w:rsid w:val="00B43780"/>
    <w:rsid w:val="00B44059"/>
    <w:rsid w:val="00B445F7"/>
    <w:rsid w:val="00B4645F"/>
    <w:rsid w:val="00B467ED"/>
    <w:rsid w:val="00B47002"/>
    <w:rsid w:val="00B53852"/>
    <w:rsid w:val="00B55501"/>
    <w:rsid w:val="00B5564F"/>
    <w:rsid w:val="00B55B32"/>
    <w:rsid w:val="00B565CF"/>
    <w:rsid w:val="00B5698E"/>
    <w:rsid w:val="00B576E7"/>
    <w:rsid w:val="00B57EDB"/>
    <w:rsid w:val="00B6002F"/>
    <w:rsid w:val="00B60B75"/>
    <w:rsid w:val="00B60E1E"/>
    <w:rsid w:val="00B6127A"/>
    <w:rsid w:val="00B6274E"/>
    <w:rsid w:val="00B63002"/>
    <w:rsid w:val="00B6322B"/>
    <w:rsid w:val="00B63682"/>
    <w:rsid w:val="00B63816"/>
    <w:rsid w:val="00B63F90"/>
    <w:rsid w:val="00B64AB6"/>
    <w:rsid w:val="00B65516"/>
    <w:rsid w:val="00B65E5F"/>
    <w:rsid w:val="00B65E60"/>
    <w:rsid w:val="00B70603"/>
    <w:rsid w:val="00B72E3E"/>
    <w:rsid w:val="00B73F68"/>
    <w:rsid w:val="00B743F0"/>
    <w:rsid w:val="00B75671"/>
    <w:rsid w:val="00B756B3"/>
    <w:rsid w:val="00B7645B"/>
    <w:rsid w:val="00B80E67"/>
    <w:rsid w:val="00B80EBB"/>
    <w:rsid w:val="00B8126D"/>
    <w:rsid w:val="00B8202B"/>
    <w:rsid w:val="00B820DC"/>
    <w:rsid w:val="00B83100"/>
    <w:rsid w:val="00B8375E"/>
    <w:rsid w:val="00B838B7"/>
    <w:rsid w:val="00B83EC3"/>
    <w:rsid w:val="00B83FF0"/>
    <w:rsid w:val="00B844F7"/>
    <w:rsid w:val="00B84643"/>
    <w:rsid w:val="00B85DF4"/>
    <w:rsid w:val="00B86154"/>
    <w:rsid w:val="00B869F3"/>
    <w:rsid w:val="00B86D7A"/>
    <w:rsid w:val="00B873F9"/>
    <w:rsid w:val="00B87508"/>
    <w:rsid w:val="00B87BFE"/>
    <w:rsid w:val="00B916E8"/>
    <w:rsid w:val="00B91BDD"/>
    <w:rsid w:val="00B9254B"/>
    <w:rsid w:val="00B927DE"/>
    <w:rsid w:val="00B92CC2"/>
    <w:rsid w:val="00B92F11"/>
    <w:rsid w:val="00B93979"/>
    <w:rsid w:val="00B9472C"/>
    <w:rsid w:val="00B950D6"/>
    <w:rsid w:val="00B95324"/>
    <w:rsid w:val="00B95333"/>
    <w:rsid w:val="00B96F8D"/>
    <w:rsid w:val="00B97078"/>
    <w:rsid w:val="00B9761D"/>
    <w:rsid w:val="00B97B20"/>
    <w:rsid w:val="00BA0410"/>
    <w:rsid w:val="00BA04E3"/>
    <w:rsid w:val="00BA08A4"/>
    <w:rsid w:val="00BA0CF7"/>
    <w:rsid w:val="00BA117E"/>
    <w:rsid w:val="00BA31F1"/>
    <w:rsid w:val="00BA49C7"/>
    <w:rsid w:val="00BA4B57"/>
    <w:rsid w:val="00BA6C43"/>
    <w:rsid w:val="00BB0EE7"/>
    <w:rsid w:val="00BB0F3F"/>
    <w:rsid w:val="00BB146A"/>
    <w:rsid w:val="00BB18FD"/>
    <w:rsid w:val="00BB4F4F"/>
    <w:rsid w:val="00BB4FC5"/>
    <w:rsid w:val="00BB5DEC"/>
    <w:rsid w:val="00BB64DC"/>
    <w:rsid w:val="00BB6645"/>
    <w:rsid w:val="00BB70E9"/>
    <w:rsid w:val="00BB71E5"/>
    <w:rsid w:val="00BB72AD"/>
    <w:rsid w:val="00BB7B5A"/>
    <w:rsid w:val="00BB7FE2"/>
    <w:rsid w:val="00BC033F"/>
    <w:rsid w:val="00BC07DA"/>
    <w:rsid w:val="00BC2B24"/>
    <w:rsid w:val="00BC2B45"/>
    <w:rsid w:val="00BC2D25"/>
    <w:rsid w:val="00BC4240"/>
    <w:rsid w:val="00BC510A"/>
    <w:rsid w:val="00BC538F"/>
    <w:rsid w:val="00BC54D9"/>
    <w:rsid w:val="00BC55CE"/>
    <w:rsid w:val="00BC57DA"/>
    <w:rsid w:val="00BC5CB3"/>
    <w:rsid w:val="00BC6116"/>
    <w:rsid w:val="00BC678F"/>
    <w:rsid w:val="00BD020A"/>
    <w:rsid w:val="00BD0763"/>
    <w:rsid w:val="00BD0ABC"/>
    <w:rsid w:val="00BD0C86"/>
    <w:rsid w:val="00BD0E15"/>
    <w:rsid w:val="00BD171E"/>
    <w:rsid w:val="00BD1F8E"/>
    <w:rsid w:val="00BD277D"/>
    <w:rsid w:val="00BD28B5"/>
    <w:rsid w:val="00BD30CE"/>
    <w:rsid w:val="00BD3853"/>
    <w:rsid w:val="00BD4391"/>
    <w:rsid w:val="00BD43A1"/>
    <w:rsid w:val="00BD4904"/>
    <w:rsid w:val="00BD6D9F"/>
    <w:rsid w:val="00BD7D45"/>
    <w:rsid w:val="00BE0638"/>
    <w:rsid w:val="00BE208F"/>
    <w:rsid w:val="00BE20EC"/>
    <w:rsid w:val="00BE2521"/>
    <w:rsid w:val="00BE2A0A"/>
    <w:rsid w:val="00BE34A4"/>
    <w:rsid w:val="00BE46BB"/>
    <w:rsid w:val="00BE4B51"/>
    <w:rsid w:val="00BE53A8"/>
    <w:rsid w:val="00BE5599"/>
    <w:rsid w:val="00BE5DE6"/>
    <w:rsid w:val="00BE60F8"/>
    <w:rsid w:val="00BE6D12"/>
    <w:rsid w:val="00BE7640"/>
    <w:rsid w:val="00BE7748"/>
    <w:rsid w:val="00BE7755"/>
    <w:rsid w:val="00BE7811"/>
    <w:rsid w:val="00BE7C70"/>
    <w:rsid w:val="00BF0417"/>
    <w:rsid w:val="00BF0CAE"/>
    <w:rsid w:val="00BF1A39"/>
    <w:rsid w:val="00BF1D1E"/>
    <w:rsid w:val="00BF1EAF"/>
    <w:rsid w:val="00BF2041"/>
    <w:rsid w:val="00BF3434"/>
    <w:rsid w:val="00BF4ACE"/>
    <w:rsid w:val="00BF4F0C"/>
    <w:rsid w:val="00BF5093"/>
    <w:rsid w:val="00BF533C"/>
    <w:rsid w:val="00BF6118"/>
    <w:rsid w:val="00BF6674"/>
    <w:rsid w:val="00BF67E4"/>
    <w:rsid w:val="00BF7312"/>
    <w:rsid w:val="00BF7348"/>
    <w:rsid w:val="00C0233F"/>
    <w:rsid w:val="00C02491"/>
    <w:rsid w:val="00C025E6"/>
    <w:rsid w:val="00C0328C"/>
    <w:rsid w:val="00C0394B"/>
    <w:rsid w:val="00C04B38"/>
    <w:rsid w:val="00C070FA"/>
    <w:rsid w:val="00C07665"/>
    <w:rsid w:val="00C105D7"/>
    <w:rsid w:val="00C10CD2"/>
    <w:rsid w:val="00C11BE2"/>
    <w:rsid w:val="00C12916"/>
    <w:rsid w:val="00C13560"/>
    <w:rsid w:val="00C141BC"/>
    <w:rsid w:val="00C14786"/>
    <w:rsid w:val="00C15036"/>
    <w:rsid w:val="00C16218"/>
    <w:rsid w:val="00C1624F"/>
    <w:rsid w:val="00C17807"/>
    <w:rsid w:val="00C17FDE"/>
    <w:rsid w:val="00C20F69"/>
    <w:rsid w:val="00C213F6"/>
    <w:rsid w:val="00C215C5"/>
    <w:rsid w:val="00C2185F"/>
    <w:rsid w:val="00C23C93"/>
    <w:rsid w:val="00C23EFF"/>
    <w:rsid w:val="00C249EB"/>
    <w:rsid w:val="00C255EF"/>
    <w:rsid w:val="00C26253"/>
    <w:rsid w:val="00C266A5"/>
    <w:rsid w:val="00C26B60"/>
    <w:rsid w:val="00C26D69"/>
    <w:rsid w:val="00C307BB"/>
    <w:rsid w:val="00C30D94"/>
    <w:rsid w:val="00C30F27"/>
    <w:rsid w:val="00C3233D"/>
    <w:rsid w:val="00C3379E"/>
    <w:rsid w:val="00C3397D"/>
    <w:rsid w:val="00C340D6"/>
    <w:rsid w:val="00C342F6"/>
    <w:rsid w:val="00C34BB7"/>
    <w:rsid w:val="00C34CB8"/>
    <w:rsid w:val="00C34E27"/>
    <w:rsid w:val="00C34FC4"/>
    <w:rsid w:val="00C35081"/>
    <w:rsid w:val="00C35F0E"/>
    <w:rsid w:val="00C35FAA"/>
    <w:rsid w:val="00C36667"/>
    <w:rsid w:val="00C373C3"/>
    <w:rsid w:val="00C378AC"/>
    <w:rsid w:val="00C379FD"/>
    <w:rsid w:val="00C40562"/>
    <w:rsid w:val="00C40EB8"/>
    <w:rsid w:val="00C411F4"/>
    <w:rsid w:val="00C41319"/>
    <w:rsid w:val="00C41738"/>
    <w:rsid w:val="00C41816"/>
    <w:rsid w:val="00C41BBA"/>
    <w:rsid w:val="00C41F96"/>
    <w:rsid w:val="00C4221E"/>
    <w:rsid w:val="00C4287F"/>
    <w:rsid w:val="00C43F4C"/>
    <w:rsid w:val="00C44AA4"/>
    <w:rsid w:val="00C44B51"/>
    <w:rsid w:val="00C45155"/>
    <w:rsid w:val="00C4783D"/>
    <w:rsid w:val="00C47C77"/>
    <w:rsid w:val="00C50668"/>
    <w:rsid w:val="00C515AE"/>
    <w:rsid w:val="00C51A57"/>
    <w:rsid w:val="00C5311B"/>
    <w:rsid w:val="00C53B99"/>
    <w:rsid w:val="00C53D2A"/>
    <w:rsid w:val="00C5493F"/>
    <w:rsid w:val="00C5519A"/>
    <w:rsid w:val="00C60407"/>
    <w:rsid w:val="00C609C3"/>
    <w:rsid w:val="00C60D17"/>
    <w:rsid w:val="00C615A1"/>
    <w:rsid w:val="00C615DB"/>
    <w:rsid w:val="00C61B75"/>
    <w:rsid w:val="00C61D75"/>
    <w:rsid w:val="00C626BF"/>
    <w:rsid w:val="00C64F5B"/>
    <w:rsid w:val="00C6528A"/>
    <w:rsid w:val="00C65565"/>
    <w:rsid w:val="00C655E5"/>
    <w:rsid w:val="00C66417"/>
    <w:rsid w:val="00C70AB4"/>
    <w:rsid w:val="00C71207"/>
    <w:rsid w:val="00C71F9D"/>
    <w:rsid w:val="00C72153"/>
    <w:rsid w:val="00C734B2"/>
    <w:rsid w:val="00C738CD"/>
    <w:rsid w:val="00C7392A"/>
    <w:rsid w:val="00C7406D"/>
    <w:rsid w:val="00C74C6E"/>
    <w:rsid w:val="00C75A0F"/>
    <w:rsid w:val="00C75DA7"/>
    <w:rsid w:val="00C760A4"/>
    <w:rsid w:val="00C768F8"/>
    <w:rsid w:val="00C76B26"/>
    <w:rsid w:val="00C76E82"/>
    <w:rsid w:val="00C80DB1"/>
    <w:rsid w:val="00C81C52"/>
    <w:rsid w:val="00C81E73"/>
    <w:rsid w:val="00C82790"/>
    <w:rsid w:val="00C8336F"/>
    <w:rsid w:val="00C838F5"/>
    <w:rsid w:val="00C84188"/>
    <w:rsid w:val="00C8462E"/>
    <w:rsid w:val="00C8676F"/>
    <w:rsid w:val="00C86FAA"/>
    <w:rsid w:val="00C8717B"/>
    <w:rsid w:val="00C873E0"/>
    <w:rsid w:val="00C87733"/>
    <w:rsid w:val="00C8773F"/>
    <w:rsid w:val="00C900D2"/>
    <w:rsid w:val="00C901C8"/>
    <w:rsid w:val="00C90F97"/>
    <w:rsid w:val="00C91710"/>
    <w:rsid w:val="00C91761"/>
    <w:rsid w:val="00C91E17"/>
    <w:rsid w:val="00C92700"/>
    <w:rsid w:val="00C9384C"/>
    <w:rsid w:val="00C939E2"/>
    <w:rsid w:val="00C93D8E"/>
    <w:rsid w:val="00C94103"/>
    <w:rsid w:val="00C95628"/>
    <w:rsid w:val="00C95A1A"/>
    <w:rsid w:val="00C95B92"/>
    <w:rsid w:val="00C95C13"/>
    <w:rsid w:val="00C95F1F"/>
    <w:rsid w:val="00C9634F"/>
    <w:rsid w:val="00C97B21"/>
    <w:rsid w:val="00CA072A"/>
    <w:rsid w:val="00CA0EBF"/>
    <w:rsid w:val="00CA216B"/>
    <w:rsid w:val="00CA21EE"/>
    <w:rsid w:val="00CA26C0"/>
    <w:rsid w:val="00CA2A04"/>
    <w:rsid w:val="00CA2A60"/>
    <w:rsid w:val="00CA2E76"/>
    <w:rsid w:val="00CA305F"/>
    <w:rsid w:val="00CA318E"/>
    <w:rsid w:val="00CA4284"/>
    <w:rsid w:val="00CA4679"/>
    <w:rsid w:val="00CA4CE7"/>
    <w:rsid w:val="00CA5970"/>
    <w:rsid w:val="00CA620B"/>
    <w:rsid w:val="00CA6502"/>
    <w:rsid w:val="00CA66D0"/>
    <w:rsid w:val="00CA6DF0"/>
    <w:rsid w:val="00CA792C"/>
    <w:rsid w:val="00CA79E8"/>
    <w:rsid w:val="00CB02E4"/>
    <w:rsid w:val="00CB04C5"/>
    <w:rsid w:val="00CB094D"/>
    <w:rsid w:val="00CB0B79"/>
    <w:rsid w:val="00CB14B5"/>
    <w:rsid w:val="00CB16B1"/>
    <w:rsid w:val="00CB196E"/>
    <w:rsid w:val="00CB2629"/>
    <w:rsid w:val="00CB265B"/>
    <w:rsid w:val="00CB2717"/>
    <w:rsid w:val="00CB2AC3"/>
    <w:rsid w:val="00CB2D26"/>
    <w:rsid w:val="00CB3C0F"/>
    <w:rsid w:val="00CB3E57"/>
    <w:rsid w:val="00CB4EC2"/>
    <w:rsid w:val="00CB5028"/>
    <w:rsid w:val="00CB576B"/>
    <w:rsid w:val="00CB6E17"/>
    <w:rsid w:val="00CC06B9"/>
    <w:rsid w:val="00CC4423"/>
    <w:rsid w:val="00CC4489"/>
    <w:rsid w:val="00CC4C31"/>
    <w:rsid w:val="00CC57DB"/>
    <w:rsid w:val="00CC5FB0"/>
    <w:rsid w:val="00CC6E3A"/>
    <w:rsid w:val="00CC6FAD"/>
    <w:rsid w:val="00CC7789"/>
    <w:rsid w:val="00CD0C5F"/>
    <w:rsid w:val="00CD12B4"/>
    <w:rsid w:val="00CD19E9"/>
    <w:rsid w:val="00CD1AFD"/>
    <w:rsid w:val="00CD1FB6"/>
    <w:rsid w:val="00CD2513"/>
    <w:rsid w:val="00CD3474"/>
    <w:rsid w:val="00CD3851"/>
    <w:rsid w:val="00CD402E"/>
    <w:rsid w:val="00CD41D3"/>
    <w:rsid w:val="00CD4873"/>
    <w:rsid w:val="00CD6351"/>
    <w:rsid w:val="00CD6529"/>
    <w:rsid w:val="00CD6925"/>
    <w:rsid w:val="00CD78D8"/>
    <w:rsid w:val="00CE0871"/>
    <w:rsid w:val="00CE1917"/>
    <w:rsid w:val="00CE1A7A"/>
    <w:rsid w:val="00CE2BC3"/>
    <w:rsid w:val="00CE3289"/>
    <w:rsid w:val="00CE35B1"/>
    <w:rsid w:val="00CE3DC9"/>
    <w:rsid w:val="00CE3F5C"/>
    <w:rsid w:val="00CE40DF"/>
    <w:rsid w:val="00CE45E8"/>
    <w:rsid w:val="00CE58C5"/>
    <w:rsid w:val="00CE59C0"/>
    <w:rsid w:val="00CE6C6B"/>
    <w:rsid w:val="00CE7D41"/>
    <w:rsid w:val="00CF000E"/>
    <w:rsid w:val="00CF01AF"/>
    <w:rsid w:val="00CF0E39"/>
    <w:rsid w:val="00CF1695"/>
    <w:rsid w:val="00CF192C"/>
    <w:rsid w:val="00CF2D69"/>
    <w:rsid w:val="00CF2E85"/>
    <w:rsid w:val="00CF32E4"/>
    <w:rsid w:val="00CF335C"/>
    <w:rsid w:val="00CF33FC"/>
    <w:rsid w:val="00CF365F"/>
    <w:rsid w:val="00CF3E79"/>
    <w:rsid w:val="00CF448D"/>
    <w:rsid w:val="00CF4AF1"/>
    <w:rsid w:val="00CF541B"/>
    <w:rsid w:val="00CF566F"/>
    <w:rsid w:val="00CF5F8E"/>
    <w:rsid w:val="00CF5FBB"/>
    <w:rsid w:val="00CF65C9"/>
    <w:rsid w:val="00CF68C6"/>
    <w:rsid w:val="00CF73CC"/>
    <w:rsid w:val="00CF73E3"/>
    <w:rsid w:val="00CF7D05"/>
    <w:rsid w:val="00CF7EDB"/>
    <w:rsid w:val="00D005CF"/>
    <w:rsid w:val="00D0082C"/>
    <w:rsid w:val="00D01581"/>
    <w:rsid w:val="00D01A75"/>
    <w:rsid w:val="00D02426"/>
    <w:rsid w:val="00D025D0"/>
    <w:rsid w:val="00D026BE"/>
    <w:rsid w:val="00D029BF"/>
    <w:rsid w:val="00D035A0"/>
    <w:rsid w:val="00D03759"/>
    <w:rsid w:val="00D04549"/>
    <w:rsid w:val="00D04698"/>
    <w:rsid w:val="00D05A6B"/>
    <w:rsid w:val="00D06311"/>
    <w:rsid w:val="00D06E5B"/>
    <w:rsid w:val="00D11114"/>
    <w:rsid w:val="00D11220"/>
    <w:rsid w:val="00D11428"/>
    <w:rsid w:val="00D1153F"/>
    <w:rsid w:val="00D120E9"/>
    <w:rsid w:val="00D13343"/>
    <w:rsid w:val="00D1347F"/>
    <w:rsid w:val="00D135B3"/>
    <w:rsid w:val="00D13748"/>
    <w:rsid w:val="00D1399D"/>
    <w:rsid w:val="00D13A27"/>
    <w:rsid w:val="00D13FE6"/>
    <w:rsid w:val="00D1445A"/>
    <w:rsid w:val="00D1492B"/>
    <w:rsid w:val="00D14AA1"/>
    <w:rsid w:val="00D15A63"/>
    <w:rsid w:val="00D1634F"/>
    <w:rsid w:val="00D16488"/>
    <w:rsid w:val="00D17BA2"/>
    <w:rsid w:val="00D17C5B"/>
    <w:rsid w:val="00D20887"/>
    <w:rsid w:val="00D22EF5"/>
    <w:rsid w:val="00D23245"/>
    <w:rsid w:val="00D232A4"/>
    <w:rsid w:val="00D238C1"/>
    <w:rsid w:val="00D24784"/>
    <w:rsid w:val="00D2637B"/>
    <w:rsid w:val="00D26B8D"/>
    <w:rsid w:val="00D26BEF"/>
    <w:rsid w:val="00D2729E"/>
    <w:rsid w:val="00D27767"/>
    <w:rsid w:val="00D27C1E"/>
    <w:rsid w:val="00D27D58"/>
    <w:rsid w:val="00D30E40"/>
    <w:rsid w:val="00D30F96"/>
    <w:rsid w:val="00D3102C"/>
    <w:rsid w:val="00D31133"/>
    <w:rsid w:val="00D31C43"/>
    <w:rsid w:val="00D31C4E"/>
    <w:rsid w:val="00D31E99"/>
    <w:rsid w:val="00D32668"/>
    <w:rsid w:val="00D3290D"/>
    <w:rsid w:val="00D32918"/>
    <w:rsid w:val="00D32B57"/>
    <w:rsid w:val="00D34216"/>
    <w:rsid w:val="00D3441D"/>
    <w:rsid w:val="00D34A4C"/>
    <w:rsid w:val="00D34AAC"/>
    <w:rsid w:val="00D350E1"/>
    <w:rsid w:val="00D355D1"/>
    <w:rsid w:val="00D35F40"/>
    <w:rsid w:val="00D3731B"/>
    <w:rsid w:val="00D375F8"/>
    <w:rsid w:val="00D40047"/>
    <w:rsid w:val="00D40FC6"/>
    <w:rsid w:val="00D41959"/>
    <w:rsid w:val="00D423D6"/>
    <w:rsid w:val="00D42AE3"/>
    <w:rsid w:val="00D42EB3"/>
    <w:rsid w:val="00D436F5"/>
    <w:rsid w:val="00D43A86"/>
    <w:rsid w:val="00D44C36"/>
    <w:rsid w:val="00D45734"/>
    <w:rsid w:val="00D4607D"/>
    <w:rsid w:val="00D472E8"/>
    <w:rsid w:val="00D4736B"/>
    <w:rsid w:val="00D47994"/>
    <w:rsid w:val="00D507F0"/>
    <w:rsid w:val="00D51465"/>
    <w:rsid w:val="00D51C88"/>
    <w:rsid w:val="00D51D96"/>
    <w:rsid w:val="00D51FB7"/>
    <w:rsid w:val="00D52740"/>
    <w:rsid w:val="00D52F82"/>
    <w:rsid w:val="00D53183"/>
    <w:rsid w:val="00D53799"/>
    <w:rsid w:val="00D542F8"/>
    <w:rsid w:val="00D54FF7"/>
    <w:rsid w:val="00D552FF"/>
    <w:rsid w:val="00D553B8"/>
    <w:rsid w:val="00D56283"/>
    <w:rsid w:val="00D56849"/>
    <w:rsid w:val="00D568C4"/>
    <w:rsid w:val="00D5723C"/>
    <w:rsid w:val="00D57E0A"/>
    <w:rsid w:val="00D60583"/>
    <w:rsid w:val="00D60CE3"/>
    <w:rsid w:val="00D61182"/>
    <w:rsid w:val="00D627AC"/>
    <w:rsid w:val="00D62A80"/>
    <w:rsid w:val="00D63DC5"/>
    <w:rsid w:val="00D6514B"/>
    <w:rsid w:val="00D65396"/>
    <w:rsid w:val="00D662F3"/>
    <w:rsid w:val="00D669C1"/>
    <w:rsid w:val="00D6707D"/>
    <w:rsid w:val="00D70FB9"/>
    <w:rsid w:val="00D714FF"/>
    <w:rsid w:val="00D723DA"/>
    <w:rsid w:val="00D7298B"/>
    <w:rsid w:val="00D74238"/>
    <w:rsid w:val="00D74CB6"/>
    <w:rsid w:val="00D751BB"/>
    <w:rsid w:val="00D7540D"/>
    <w:rsid w:val="00D75C89"/>
    <w:rsid w:val="00D76622"/>
    <w:rsid w:val="00D7771E"/>
    <w:rsid w:val="00D77831"/>
    <w:rsid w:val="00D77F20"/>
    <w:rsid w:val="00D8013F"/>
    <w:rsid w:val="00D8032C"/>
    <w:rsid w:val="00D805C3"/>
    <w:rsid w:val="00D80A62"/>
    <w:rsid w:val="00D816BE"/>
    <w:rsid w:val="00D81862"/>
    <w:rsid w:val="00D822BB"/>
    <w:rsid w:val="00D838AE"/>
    <w:rsid w:val="00D84379"/>
    <w:rsid w:val="00D847AB"/>
    <w:rsid w:val="00D8502F"/>
    <w:rsid w:val="00D85D86"/>
    <w:rsid w:val="00D86906"/>
    <w:rsid w:val="00D876F2"/>
    <w:rsid w:val="00D90033"/>
    <w:rsid w:val="00D90832"/>
    <w:rsid w:val="00D90916"/>
    <w:rsid w:val="00D90D81"/>
    <w:rsid w:val="00D913FD"/>
    <w:rsid w:val="00D92726"/>
    <w:rsid w:val="00D927AF"/>
    <w:rsid w:val="00D93035"/>
    <w:rsid w:val="00D94252"/>
    <w:rsid w:val="00D945D5"/>
    <w:rsid w:val="00D9642A"/>
    <w:rsid w:val="00D96DFA"/>
    <w:rsid w:val="00DA02F0"/>
    <w:rsid w:val="00DA07A6"/>
    <w:rsid w:val="00DA0865"/>
    <w:rsid w:val="00DA0A17"/>
    <w:rsid w:val="00DA0D93"/>
    <w:rsid w:val="00DA2051"/>
    <w:rsid w:val="00DA2B2B"/>
    <w:rsid w:val="00DA2F72"/>
    <w:rsid w:val="00DA3015"/>
    <w:rsid w:val="00DA3057"/>
    <w:rsid w:val="00DA3386"/>
    <w:rsid w:val="00DA3961"/>
    <w:rsid w:val="00DA4058"/>
    <w:rsid w:val="00DA4A79"/>
    <w:rsid w:val="00DA5400"/>
    <w:rsid w:val="00DA5883"/>
    <w:rsid w:val="00DA5D81"/>
    <w:rsid w:val="00DA5F13"/>
    <w:rsid w:val="00DA6BCE"/>
    <w:rsid w:val="00DA7928"/>
    <w:rsid w:val="00DA7F14"/>
    <w:rsid w:val="00DB015B"/>
    <w:rsid w:val="00DB034A"/>
    <w:rsid w:val="00DB123E"/>
    <w:rsid w:val="00DB1A78"/>
    <w:rsid w:val="00DB1AC2"/>
    <w:rsid w:val="00DB1E95"/>
    <w:rsid w:val="00DB2B61"/>
    <w:rsid w:val="00DB3560"/>
    <w:rsid w:val="00DB3752"/>
    <w:rsid w:val="00DB51A2"/>
    <w:rsid w:val="00DB6337"/>
    <w:rsid w:val="00DB6597"/>
    <w:rsid w:val="00DB6722"/>
    <w:rsid w:val="00DB683E"/>
    <w:rsid w:val="00DB6D28"/>
    <w:rsid w:val="00DB7688"/>
    <w:rsid w:val="00DB7A56"/>
    <w:rsid w:val="00DB7E1F"/>
    <w:rsid w:val="00DC04F9"/>
    <w:rsid w:val="00DC07A2"/>
    <w:rsid w:val="00DC0828"/>
    <w:rsid w:val="00DC1C65"/>
    <w:rsid w:val="00DC31F9"/>
    <w:rsid w:val="00DC3A2A"/>
    <w:rsid w:val="00DC3C4E"/>
    <w:rsid w:val="00DC3DFF"/>
    <w:rsid w:val="00DC41A0"/>
    <w:rsid w:val="00DC6625"/>
    <w:rsid w:val="00DC6669"/>
    <w:rsid w:val="00DC6DBF"/>
    <w:rsid w:val="00DD088E"/>
    <w:rsid w:val="00DD12B4"/>
    <w:rsid w:val="00DD13F3"/>
    <w:rsid w:val="00DD201A"/>
    <w:rsid w:val="00DD24F9"/>
    <w:rsid w:val="00DD2512"/>
    <w:rsid w:val="00DD2552"/>
    <w:rsid w:val="00DD3008"/>
    <w:rsid w:val="00DD4082"/>
    <w:rsid w:val="00DD4140"/>
    <w:rsid w:val="00DD4BE4"/>
    <w:rsid w:val="00DD56C1"/>
    <w:rsid w:val="00DD5D13"/>
    <w:rsid w:val="00DD61D6"/>
    <w:rsid w:val="00DD68FA"/>
    <w:rsid w:val="00DD6D8F"/>
    <w:rsid w:val="00DD76F6"/>
    <w:rsid w:val="00DD7889"/>
    <w:rsid w:val="00DD78BC"/>
    <w:rsid w:val="00DD7A8F"/>
    <w:rsid w:val="00DE0CEB"/>
    <w:rsid w:val="00DE0EFA"/>
    <w:rsid w:val="00DE1264"/>
    <w:rsid w:val="00DE31FD"/>
    <w:rsid w:val="00DE34FE"/>
    <w:rsid w:val="00DE36D5"/>
    <w:rsid w:val="00DE3B0D"/>
    <w:rsid w:val="00DE3F69"/>
    <w:rsid w:val="00DE4C9F"/>
    <w:rsid w:val="00DE5070"/>
    <w:rsid w:val="00DE516F"/>
    <w:rsid w:val="00DE5559"/>
    <w:rsid w:val="00DE59D7"/>
    <w:rsid w:val="00DE6B91"/>
    <w:rsid w:val="00DE79F1"/>
    <w:rsid w:val="00DE7C79"/>
    <w:rsid w:val="00DE7CCF"/>
    <w:rsid w:val="00DE7E0A"/>
    <w:rsid w:val="00DF130B"/>
    <w:rsid w:val="00DF3E49"/>
    <w:rsid w:val="00DF4009"/>
    <w:rsid w:val="00DF66E2"/>
    <w:rsid w:val="00DF74C7"/>
    <w:rsid w:val="00E0086A"/>
    <w:rsid w:val="00E0099F"/>
    <w:rsid w:val="00E00B78"/>
    <w:rsid w:val="00E025B8"/>
    <w:rsid w:val="00E03211"/>
    <w:rsid w:val="00E03835"/>
    <w:rsid w:val="00E03BE3"/>
    <w:rsid w:val="00E047B4"/>
    <w:rsid w:val="00E05FA5"/>
    <w:rsid w:val="00E062F1"/>
    <w:rsid w:val="00E07C8D"/>
    <w:rsid w:val="00E11561"/>
    <w:rsid w:val="00E1227F"/>
    <w:rsid w:val="00E12702"/>
    <w:rsid w:val="00E13955"/>
    <w:rsid w:val="00E144A7"/>
    <w:rsid w:val="00E15ADA"/>
    <w:rsid w:val="00E16CBD"/>
    <w:rsid w:val="00E177FB"/>
    <w:rsid w:val="00E179FC"/>
    <w:rsid w:val="00E17C54"/>
    <w:rsid w:val="00E20C48"/>
    <w:rsid w:val="00E20F1B"/>
    <w:rsid w:val="00E20FB8"/>
    <w:rsid w:val="00E21447"/>
    <w:rsid w:val="00E21552"/>
    <w:rsid w:val="00E22268"/>
    <w:rsid w:val="00E22B97"/>
    <w:rsid w:val="00E22BBC"/>
    <w:rsid w:val="00E23C76"/>
    <w:rsid w:val="00E241DD"/>
    <w:rsid w:val="00E24561"/>
    <w:rsid w:val="00E247A9"/>
    <w:rsid w:val="00E253A3"/>
    <w:rsid w:val="00E25A2F"/>
    <w:rsid w:val="00E26329"/>
    <w:rsid w:val="00E26E12"/>
    <w:rsid w:val="00E30B36"/>
    <w:rsid w:val="00E30E5B"/>
    <w:rsid w:val="00E31FFA"/>
    <w:rsid w:val="00E323B2"/>
    <w:rsid w:val="00E3259F"/>
    <w:rsid w:val="00E33157"/>
    <w:rsid w:val="00E34BA2"/>
    <w:rsid w:val="00E37057"/>
    <w:rsid w:val="00E37D94"/>
    <w:rsid w:val="00E40891"/>
    <w:rsid w:val="00E40AF5"/>
    <w:rsid w:val="00E428D9"/>
    <w:rsid w:val="00E43403"/>
    <w:rsid w:val="00E438BA"/>
    <w:rsid w:val="00E44C09"/>
    <w:rsid w:val="00E44CFD"/>
    <w:rsid w:val="00E45453"/>
    <w:rsid w:val="00E45770"/>
    <w:rsid w:val="00E45942"/>
    <w:rsid w:val="00E46CDB"/>
    <w:rsid w:val="00E4740E"/>
    <w:rsid w:val="00E4787F"/>
    <w:rsid w:val="00E506D9"/>
    <w:rsid w:val="00E51ACA"/>
    <w:rsid w:val="00E51B33"/>
    <w:rsid w:val="00E5244A"/>
    <w:rsid w:val="00E52D2B"/>
    <w:rsid w:val="00E53418"/>
    <w:rsid w:val="00E539AC"/>
    <w:rsid w:val="00E53AC8"/>
    <w:rsid w:val="00E542F7"/>
    <w:rsid w:val="00E54608"/>
    <w:rsid w:val="00E55DD3"/>
    <w:rsid w:val="00E56E0D"/>
    <w:rsid w:val="00E57022"/>
    <w:rsid w:val="00E608AE"/>
    <w:rsid w:val="00E6099E"/>
    <w:rsid w:val="00E611AC"/>
    <w:rsid w:val="00E6248F"/>
    <w:rsid w:val="00E631DE"/>
    <w:rsid w:val="00E6326F"/>
    <w:rsid w:val="00E63C7F"/>
    <w:rsid w:val="00E64177"/>
    <w:rsid w:val="00E64FFF"/>
    <w:rsid w:val="00E65017"/>
    <w:rsid w:val="00E652B4"/>
    <w:rsid w:val="00E65626"/>
    <w:rsid w:val="00E6603C"/>
    <w:rsid w:val="00E66294"/>
    <w:rsid w:val="00E66A6D"/>
    <w:rsid w:val="00E66B35"/>
    <w:rsid w:val="00E67B61"/>
    <w:rsid w:val="00E67E22"/>
    <w:rsid w:val="00E7049E"/>
    <w:rsid w:val="00E70C26"/>
    <w:rsid w:val="00E70C80"/>
    <w:rsid w:val="00E719AC"/>
    <w:rsid w:val="00E723BC"/>
    <w:rsid w:val="00E72AA4"/>
    <w:rsid w:val="00E72F9B"/>
    <w:rsid w:val="00E7406E"/>
    <w:rsid w:val="00E74100"/>
    <w:rsid w:val="00E74513"/>
    <w:rsid w:val="00E75316"/>
    <w:rsid w:val="00E75B4C"/>
    <w:rsid w:val="00E75BF4"/>
    <w:rsid w:val="00E75F62"/>
    <w:rsid w:val="00E760FA"/>
    <w:rsid w:val="00E76A03"/>
    <w:rsid w:val="00E772F5"/>
    <w:rsid w:val="00E80553"/>
    <w:rsid w:val="00E80BC6"/>
    <w:rsid w:val="00E81504"/>
    <w:rsid w:val="00E81F8F"/>
    <w:rsid w:val="00E82181"/>
    <w:rsid w:val="00E82EF4"/>
    <w:rsid w:val="00E833B6"/>
    <w:rsid w:val="00E8420E"/>
    <w:rsid w:val="00E847B9"/>
    <w:rsid w:val="00E86CA9"/>
    <w:rsid w:val="00E86E3D"/>
    <w:rsid w:val="00E87A3C"/>
    <w:rsid w:val="00E9042A"/>
    <w:rsid w:val="00E90D67"/>
    <w:rsid w:val="00E91109"/>
    <w:rsid w:val="00E91538"/>
    <w:rsid w:val="00E91597"/>
    <w:rsid w:val="00E91898"/>
    <w:rsid w:val="00E92AF6"/>
    <w:rsid w:val="00E94D96"/>
    <w:rsid w:val="00E96443"/>
    <w:rsid w:val="00E9665B"/>
    <w:rsid w:val="00E97BB9"/>
    <w:rsid w:val="00EA1023"/>
    <w:rsid w:val="00EA1603"/>
    <w:rsid w:val="00EA1B4E"/>
    <w:rsid w:val="00EA212D"/>
    <w:rsid w:val="00EA42A8"/>
    <w:rsid w:val="00EA4C98"/>
    <w:rsid w:val="00EA5380"/>
    <w:rsid w:val="00EA7905"/>
    <w:rsid w:val="00EA7C6B"/>
    <w:rsid w:val="00EA7EC7"/>
    <w:rsid w:val="00EB0F18"/>
    <w:rsid w:val="00EB1281"/>
    <w:rsid w:val="00EB221A"/>
    <w:rsid w:val="00EB28BB"/>
    <w:rsid w:val="00EB2C2F"/>
    <w:rsid w:val="00EB3096"/>
    <w:rsid w:val="00EB353B"/>
    <w:rsid w:val="00EB4220"/>
    <w:rsid w:val="00EB5804"/>
    <w:rsid w:val="00EB7002"/>
    <w:rsid w:val="00EB7A85"/>
    <w:rsid w:val="00EB7F4D"/>
    <w:rsid w:val="00EC10C6"/>
    <w:rsid w:val="00EC14B1"/>
    <w:rsid w:val="00EC26AE"/>
    <w:rsid w:val="00EC2981"/>
    <w:rsid w:val="00EC2C31"/>
    <w:rsid w:val="00EC3DE3"/>
    <w:rsid w:val="00EC400D"/>
    <w:rsid w:val="00EC4F47"/>
    <w:rsid w:val="00EC5DFF"/>
    <w:rsid w:val="00EC6011"/>
    <w:rsid w:val="00EC6874"/>
    <w:rsid w:val="00EC7580"/>
    <w:rsid w:val="00EC789F"/>
    <w:rsid w:val="00EC7D1D"/>
    <w:rsid w:val="00EC7F62"/>
    <w:rsid w:val="00ED14E1"/>
    <w:rsid w:val="00ED1920"/>
    <w:rsid w:val="00ED34F0"/>
    <w:rsid w:val="00ED41A8"/>
    <w:rsid w:val="00ED4481"/>
    <w:rsid w:val="00EE009D"/>
    <w:rsid w:val="00EE038D"/>
    <w:rsid w:val="00EE0A86"/>
    <w:rsid w:val="00EE0C89"/>
    <w:rsid w:val="00EE102B"/>
    <w:rsid w:val="00EE1E04"/>
    <w:rsid w:val="00EE2619"/>
    <w:rsid w:val="00EE3075"/>
    <w:rsid w:val="00EE3B20"/>
    <w:rsid w:val="00EE3E80"/>
    <w:rsid w:val="00EE441E"/>
    <w:rsid w:val="00EE44B8"/>
    <w:rsid w:val="00EE47C6"/>
    <w:rsid w:val="00EE5F61"/>
    <w:rsid w:val="00EE6782"/>
    <w:rsid w:val="00EE7EBF"/>
    <w:rsid w:val="00EF0D10"/>
    <w:rsid w:val="00EF134A"/>
    <w:rsid w:val="00EF1E6A"/>
    <w:rsid w:val="00EF209D"/>
    <w:rsid w:val="00EF2B66"/>
    <w:rsid w:val="00EF2E50"/>
    <w:rsid w:val="00EF38CE"/>
    <w:rsid w:val="00EF3AA4"/>
    <w:rsid w:val="00EF4194"/>
    <w:rsid w:val="00EF48B2"/>
    <w:rsid w:val="00EF48C9"/>
    <w:rsid w:val="00EF4D07"/>
    <w:rsid w:val="00EF52F7"/>
    <w:rsid w:val="00EF55FD"/>
    <w:rsid w:val="00EF644A"/>
    <w:rsid w:val="00EF67A2"/>
    <w:rsid w:val="00EF6BF8"/>
    <w:rsid w:val="00EF6FC7"/>
    <w:rsid w:val="00EF7D1B"/>
    <w:rsid w:val="00EF7D2F"/>
    <w:rsid w:val="00F003F7"/>
    <w:rsid w:val="00F0135E"/>
    <w:rsid w:val="00F019A8"/>
    <w:rsid w:val="00F01AF0"/>
    <w:rsid w:val="00F01BEF"/>
    <w:rsid w:val="00F01CE9"/>
    <w:rsid w:val="00F01E25"/>
    <w:rsid w:val="00F02446"/>
    <w:rsid w:val="00F03044"/>
    <w:rsid w:val="00F033A4"/>
    <w:rsid w:val="00F03665"/>
    <w:rsid w:val="00F03D52"/>
    <w:rsid w:val="00F03F77"/>
    <w:rsid w:val="00F051A3"/>
    <w:rsid w:val="00F0540E"/>
    <w:rsid w:val="00F055B7"/>
    <w:rsid w:val="00F05BF8"/>
    <w:rsid w:val="00F06043"/>
    <w:rsid w:val="00F06C6B"/>
    <w:rsid w:val="00F06D68"/>
    <w:rsid w:val="00F10F74"/>
    <w:rsid w:val="00F1103D"/>
    <w:rsid w:val="00F11954"/>
    <w:rsid w:val="00F12FE0"/>
    <w:rsid w:val="00F13F1A"/>
    <w:rsid w:val="00F14710"/>
    <w:rsid w:val="00F15151"/>
    <w:rsid w:val="00F17D6D"/>
    <w:rsid w:val="00F20C92"/>
    <w:rsid w:val="00F211D0"/>
    <w:rsid w:val="00F21A97"/>
    <w:rsid w:val="00F226F3"/>
    <w:rsid w:val="00F22B23"/>
    <w:rsid w:val="00F2497D"/>
    <w:rsid w:val="00F255DE"/>
    <w:rsid w:val="00F25C73"/>
    <w:rsid w:val="00F266EB"/>
    <w:rsid w:val="00F274AC"/>
    <w:rsid w:val="00F27925"/>
    <w:rsid w:val="00F27AB5"/>
    <w:rsid w:val="00F33859"/>
    <w:rsid w:val="00F34300"/>
    <w:rsid w:val="00F3526F"/>
    <w:rsid w:val="00F35E84"/>
    <w:rsid w:val="00F3704C"/>
    <w:rsid w:val="00F37598"/>
    <w:rsid w:val="00F37EB1"/>
    <w:rsid w:val="00F37F84"/>
    <w:rsid w:val="00F406F2"/>
    <w:rsid w:val="00F418CF"/>
    <w:rsid w:val="00F41997"/>
    <w:rsid w:val="00F42804"/>
    <w:rsid w:val="00F42ECA"/>
    <w:rsid w:val="00F4319B"/>
    <w:rsid w:val="00F4386C"/>
    <w:rsid w:val="00F44251"/>
    <w:rsid w:val="00F451D5"/>
    <w:rsid w:val="00F46A8A"/>
    <w:rsid w:val="00F46F11"/>
    <w:rsid w:val="00F47F95"/>
    <w:rsid w:val="00F50654"/>
    <w:rsid w:val="00F51672"/>
    <w:rsid w:val="00F51DA9"/>
    <w:rsid w:val="00F531D2"/>
    <w:rsid w:val="00F54A89"/>
    <w:rsid w:val="00F55A1D"/>
    <w:rsid w:val="00F56E26"/>
    <w:rsid w:val="00F60AD0"/>
    <w:rsid w:val="00F6108A"/>
    <w:rsid w:val="00F6117A"/>
    <w:rsid w:val="00F6194C"/>
    <w:rsid w:val="00F6207C"/>
    <w:rsid w:val="00F6390B"/>
    <w:rsid w:val="00F63CEF"/>
    <w:rsid w:val="00F63D06"/>
    <w:rsid w:val="00F653D3"/>
    <w:rsid w:val="00F65C28"/>
    <w:rsid w:val="00F664A3"/>
    <w:rsid w:val="00F67027"/>
    <w:rsid w:val="00F67582"/>
    <w:rsid w:val="00F67BE4"/>
    <w:rsid w:val="00F67E8A"/>
    <w:rsid w:val="00F70F17"/>
    <w:rsid w:val="00F71B31"/>
    <w:rsid w:val="00F7207D"/>
    <w:rsid w:val="00F726F5"/>
    <w:rsid w:val="00F7272D"/>
    <w:rsid w:val="00F7307E"/>
    <w:rsid w:val="00F732EF"/>
    <w:rsid w:val="00F746AE"/>
    <w:rsid w:val="00F74A1C"/>
    <w:rsid w:val="00F76B5B"/>
    <w:rsid w:val="00F76F10"/>
    <w:rsid w:val="00F772CA"/>
    <w:rsid w:val="00F776AF"/>
    <w:rsid w:val="00F801FE"/>
    <w:rsid w:val="00F80C05"/>
    <w:rsid w:val="00F81232"/>
    <w:rsid w:val="00F8214A"/>
    <w:rsid w:val="00F8219E"/>
    <w:rsid w:val="00F821AD"/>
    <w:rsid w:val="00F8242F"/>
    <w:rsid w:val="00F83FC5"/>
    <w:rsid w:val="00F842B3"/>
    <w:rsid w:val="00F8498D"/>
    <w:rsid w:val="00F84FFB"/>
    <w:rsid w:val="00F8503D"/>
    <w:rsid w:val="00F8583C"/>
    <w:rsid w:val="00F85859"/>
    <w:rsid w:val="00F86AE3"/>
    <w:rsid w:val="00F905F8"/>
    <w:rsid w:val="00F91590"/>
    <w:rsid w:val="00F91680"/>
    <w:rsid w:val="00F9218B"/>
    <w:rsid w:val="00F922C3"/>
    <w:rsid w:val="00F92579"/>
    <w:rsid w:val="00F92BEC"/>
    <w:rsid w:val="00F932D6"/>
    <w:rsid w:val="00F93420"/>
    <w:rsid w:val="00F94B00"/>
    <w:rsid w:val="00F958BC"/>
    <w:rsid w:val="00F9596C"/>
    <w:rsid w:val="00F95E43"/>
    <w:rsid w:val="00F96117"/>
    <w:rsid w:val="00F9705D"/>
    <w:rsid w:val="00F971F3"/>
    <w:rsid w:val="00F97897"/>
    <w:rsid w:val="00F9799E"/>
    <w:rsid w:val="00FA02EB"/>
    <w:rsid w:val="00FA05C6"/>
    <w:rsid w:val="00FA07F3"/>
    <w:rsid w:val="00FA0ABE"/>
    <w:rsid w:val="00FA0D1C"/>
    <w:rsid w:val="00FA1208"/>
    <w:rsid w:val="00FA1D5F"/>
    <w:rsid w:val="00FA2950"/>
    <w:rsid w:val="00FA34A4"/>
    <w:rsid w:val="00FA3C2E"/>
    <w:rsid w:val="00FA43FB"/>
    <w:rsid w:val="00FA47CC"/>
    <w:rsid w:val="00FA5681"/>
    <w:rsid w:val="00FA5B92"/>
    <w:rsid w:val="00FA65F1"/>
    <w:rsid w:val="00FA698D"/>
    <w:rsid w:val="00FA7015"/>
    <w:rsid w:val="00FA7D39"/>
    <w:rsid w:val="00FB02F1"/>
    <w:rsid w:val="00FB0532"/>
    <w:rsid w:val="00FB0AC1"/>
    <w:rsid w:val="00FB0AD1"/>
    <w:rsid w:val="00FB213D"/>
    <w:rsid w:val="00FB3007"/>
    <w:rsid w:val="00FB3CF8"/>
    <w:rsid w:val="00FB4D0F"/>
    <w:rsid w:val="00FB5800"/>
    <w:rsid w:val="00FB5DCB"/>
    <w:rsid w:val="00FB5EEA"/>
    <w:rsid w:val="00FC2196"/>
    <w:rsid w:val="00FC22B7"/>
    <w:rsid w:val="00FC2C95"/>
    <w:rsid w:val="00FC364B"/>
    <w:rsid w:val="00FC7EB8"/>
    <w:rsid w:val="00FD1047"/>
    <w:rsid w:val="00FD14E8"/>
    <w:rsid w:val="00FD20C3"/>
    <w:rsid w:val="00FD2F6D"/>
    <w:rsid w:val="00FD3541"/>
    <w:rsid w:val="00FD3830"/>
    <w:rsid w:val="00FD3B4A"/>
    <w:rsid w:val="00FD4168"/>
    <w:rsid w:val="00FD63F6"/>
    <w:rsid w:val="00FD6405"/>
    <w:rsid w:val="00FD7498"/>
    <w:rsid w:val="00FD7D7B"/>
    <w:rsid w:val="00FE0767"/>
    <w:rsid w:val="00FE2C48"/>
    <w:rsid w:val="00FE3692"/>
    <w:rsid w:val="00FE418B"/>
    <w:rsid w:val="00FE41DF"/>
    <w:rsid w:val="00FE4416"/>
    <w:rsid w:val="00FE58C5"/>
    <w:rsid w:val="00FE5D7D"/>
    <w:rsid w:val="00FE63D6"/>
    <w:rsid w:val="00FE6601"/>
    <w:rsid w:val="00FE6A3D"/>
    <w:rsid w:val="00FE7817"/>
    <w:rsid w:val="00FF0269"/>
    <w:rsid w:val="00FF026F"/>
    <w:rsid w:val="00FF0491"/>
    <w:rsid w:val="00FF04F5"/>
    <w:rsid w:val="00FF12EC"/>
    <w:rsid w:val="00FF1AC7"/>
    <w:rsid w:val="00FF2046"/>
    <w:rsid w:val="00FF3D78"/>
    <w:rsid w:val="00FF4152"/>
    <w:rsid w:val="00FF48FF"/>
    <w:rsid w:val="00FF55EA"/>
    <w:rsid w:val="00FF5FD8"/>
    <w:rsid w:val="00FF6027"/>
    <w:rsid w:val="00FF6C73"/>
    <w:rsid w:val="00FF6E06"/>
    <w:rsid w:val="00FF7924"/>
    <w:rsid w:val="00FF7CAA"/>
    <w:rsid w:val="00FF7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rules v:ext="edit">
        <o:r id="V:Rule3" type="connector" idref="#_x0000_s1027"/>
        <o:r id="V:Rule4" type="connector" idref="#_x0000_s1028"/>
      </o:rules>
    </o:shapelayout>
  </w:shapeDefaults>
  <w:decimalSymbol w:val="."/>
  <w:listSeparator w:val=","/>
  <w14:docId w14:val="2FD4B65E"/>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2EA"/>
    <w:pPr>
      <w:spacing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ld10linenumber">
    <w:name w:val="Bold 10 line number"/>
    <w:basedOn w:val="Normal"/>
    <w:rsid w:val="002A0B43"/>
    <w:pPr>
      <w:autoSpaceDE w:val="0"/>
      <w:autoSpaceDN w:val="0"/>
      <w:adjustRightInd w:val="0"/>
    </w:pPr>
    <w:rPr>
      <w:b/>
      <w:sz w:val="20"/>
    </w:rPr>
  </w:style>
  <w:style w:type="paragraph" w:customStyle="1" w:styleId="patentparanumber">
    <w:name w:val="patentparanumber"/>
    <w:basedOn w:val="Normal"/>
    <w:autoRedefine/>
    <w:qFormat/>
    <w:rsid w:val="00D90832"/>
    <w:pPr>
      <w:numPr>
        <w:numId w:val="48"/>
      </w:numPr>
      <w:autoSpaceDE w:val="0"/>
      <w:autoSpaceDN w:val="0"/>
      <w:adjustRightInd w:val="0"/>
    </w:pPr>
  </w:style>
  <w:style w:type="character" w:styleId="LineNumber">
    <w:name w:val="line number"/>
    <w:basedOn w:val="DefaultParagraphFont"/>
    <w:rsid w:val="002A0B43"/>
    <w:rPr>
      <w:rFonts w:ascii="Times New Roman" w:hAnsi="Times New Roman"/>
      <w:sz w:val="24"/>
    </w:rPr>
  </w:style>
  <w:style w:type="character" w:customStyle="1" w:styleId="LineNumber10BT">
    <w:name w:val="Line Number 10 BT"/>
    <w:basedOn w:val="DefaultParagraphFont"/>
    <w:rsid w:val="002A0B43"/>
    <w:rPr>
      <w:rFonts w:ascii="Times New Roman" w:hAnsi="Times New Roman"/>
      <w:b/>
      <w:sz w:val="20"/>
    </w:rPr>
  </w:style>
  <w:style w:type="character" w:customStyle="1" w:styleId="Style1">
    <w:name w:val="Style1"/>
    <w:basedOn w:val="DefaultParagraphFont"/>
    <w:rsid w:val="002A0B43"/>
    <w:rPr>
      <w:rFonts w:ascii="Times New Roman" w:hAnsi="Times New Roman"/>
      <w:b/>
      <w:sz w:val="20"/>
    </w:rPr>
  </w:style>
  <w:style w:type="paragraph" w:customStyle="1" w:styleId="paranumber100">
    <w:name w:val="paranumber100+"/>
    <w:basedOn w:val="Normal"/>
    <w:qFormat/>
    <w:rsid w:val="00B01FBB"/>
    <w:pPr>
      <w:numPr>
        <w:numId w:val="47"/>
      </w:numPr>
      <w:autoSpaceDE w:val="0"/>
      <w:autoSpaceDN w:val="0"/>
      <w:adjustRightInd w:val="0"/>
      <w:spacing w:line="240" w:lineRule="auto"/>
    </w:pPr>
    <w:rPr>
      <w:szCs w:val="20"/>
    </w:rPr>
  </w:style>
  <w:style w:type="paragraph" w:customStyle="1" w:styleId="paranumber1000">
    <w:name w:val="paranumber 1000+"/>
    <w:basedOn w:val="Normal"/>
    <w:qFormat/>
    <w:rsid w:val="008A62EA"/>
    <w:pPr>
      <w:numPr>
        <w:numId w:val="45"/>
      </w:numPr>
    </w:pPr>
  </w:style>
  <w:style w:type="paragraph" w:customStyle="1" w:styleId="0001patentparanumber">
    <w:name w:val="[0001] patentparanumber"/>
    <w:basedOn w:val="patentparanumber"/>
    <w:rsid w:val="00FB4D0F"/>
    <w:pPr>
      <w:widowControl w:val="0"/>
      <w:numPr>
        <w:numId w:val="0"/>
      </w:numPr>
    </w:pPr>
    <w:rPr>
      <w:rFonts w:eastAsia="Courier New" w:cs="Courier New"/>
      <w:color w:val="000000"/>
    </w:rPr>
  </w:style>
  <w:style w:type="paragraph" w:customStyle="1" w:styleId="patentpara1-99">
    <w:name w:val="patentpara 1-99"/>
    <w:basedOn w:val="patentparanumber"/>
    <w:link w:val="patentpara1-99Char"/>
    <w:rsid w:val="00BF0417"/>
    <w:pPr>
      <w:numPr>
        <w:numId w:val="0"/>
      </w:numPr>
      <w:autoSpaceDE/>
      <w:autoSpaceDN/>
      <w:adjustRightInd/>
    </w:pPr>
  </w:style>
  <w:style w:type="character" w:customStyle="1" w:styleId="patentpara1-99Char">
    <w:name w:val="patentpara 1-99 Char"/>
    <w:basedOn w:val="DefaultParagraphFont"/>
    <w:link w:val="patentpara1-99"/>
    <w:rsid w:val="00BF0417"/>
    <w:rPr>
      <w:sz w:val="24"/>
      <w:szCs w:val="24"/>
    </w:rPr>
  </w:style>
  <w:style w:type="paragraph" w:customStyle="1" w:styleId="1-99patentpara">
    <w:name w:val="1-99patentpara"/>
    <w:basedOn w:val="patentparanumber"/>
    <w:link w:val="1-99patentparaChar"/>
    <w:rsid w:val="00763938"/>
    <w:pPr>
      <w:numPr>
        <w:numId w:val="0"/>
      </w:numPr>
    </w:pPr>
  </w:style>
  <w:style w:type="character" w:customStyle="1" w:styleId="1-99patentparaChar">
    <w:name w:val="1-99patentpara Char"/>
    <w:basedOn w:val="DefaultParagraphFont"/>
    <w:link w:val="1-99patentpara"/>
    <w:rsid w:val="00763938"/>
    <w:rPr>
      <w:sz w:val="24"/>
      <w:szCs w:val="24"/>
    </w:rPr>
  </w:style>
  <w:style w:type="paragraph" w:customStyle="1" w:styleId="Styleparanumber100Linespacing15lines">
    <w:name w:val="Style paranumber100+ + Line spacing:  1.5 lines"/>
    <w:basedOn w:val="paranumber100"/>
    <w:rsid w:val="00B01FBB"/>
    <w:pPr>
      <w:numPr>
        <w:numId w:val="0"/>
      </w:numPr>
    </w:pPr>
  </w:style>
  <w:style w:type="paragraph" w:customStyle="1" w:styleId="Style2">
    <w:name w:val="Style2"/>
    <w:basedOn w:val="Normal"/>
    <w:link w:val="Style2Char"/>
    <w:qFormat/>
    <w:rsid w:val="00D90832"/>
    <w:pPr>
      <w:tabs>
        <w:tab w:val="num" w:pos="1440"/>
      </w:tabs>
      <w:autoSpaceDE w:val="0"/>
      <w:autoSpaceDN w:val="0"/>
      <w:adjustRightInd w:val="0"/>
    </w:pPr>
  </w:style>
  <w:style w:type="character" w:customStyle="1" w:styleId="Style2Char">
    <w:name w:val="Style2 Char"/>
    <w:basedOn w:val="DefaultParagraphFont"/>
    <w:link w:val="Style2"/>
    <w:rsid w:val="00D90832"/>
  </w:style>
  <w:style w:type="table" w:styleId="TableGrid">
    <w:name w:val="Table Grid"/>
    <w:basedOn w:val="TableNormal"/>
    <w:rsid w:val="002B56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CE40DF"/>
    <w:pPr>
      <w:tabs>
        <w:tab w:val="center" w:pos="4680"/>
        <w:tab w:val="right" w:pos="9360"/>
      </w:tabs>
      <w:spacing w:line="240" w:lineRule="auto"/>
    </w:pPr>
  </w:style>
  <w:style w:type="character" w:customStyle="1" w:styleId="HeaderChar">
    <w:name w:val="Header Char"/>
    <w:basedOn w:val="DefaultParagraphFont"/>
    <w:link w:val="Header"/>
    <w:rsid w:val="00CE40DF"/>
  </w:style>
  <w:style w:type="paragraph" w:styleId="Footer">
    <w:name w:val="footer"/>
    <w:basedOn w:val="Normal"/>
    <w:link w:val="FooterChar"/>
    <w:unhideWhenUsed/>
    <w:rsid w:val="00CE40DF"/>
    <w:pPr>
      <w:tabs>
        <w:tab w:val="center" w:pos="4680"/>
        <w:tab w:val="right" w:pos="9360"/>
      </w:tabs>
      <w:spacing w:line="240" w:lineRule="auto"/>
    </w:pPr>
  </w:style>
  <w:style w:type="character" w:customStyle="1" w:styleId="FooterChar">
    <w:name w:val="Footer Char"/>
    <w:basedOn w:val="DefaultParagraphFont"/>
    <w:link w:val="Footer"/>
    <w:rsid w:val="00CE40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D336F-C7E9-440B-B46B-B4E6F7CD2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LumiledsCombined.dotx</Template>
  <TotalTime>0</TotalTime>
  <Pages>1</Pages>
  <Words>642</Words>
  <Characters>3665</Characters>
  <Application>Microsoft Office Word</Application>
  <DocSecurity>0</DocSecurity>
  <PresentationFormat/>
  <Lines>30</Lines>
  <Paragraphs>8</Paragraphs>
  <ScaleCrop>false</ScaleCrop>
  <HeadingPairs>
    <vt:vector size="2" baseType="variant">
      <vt:variant>
        <vt:lpstr>Title</vt:lpstr>
      </vt:variant>
      <vt:variant>
        <vt:i4>1</vt:i4>
      </vt:variant>
    </vt:vector>
  </HeadingPairs>
  <TitlesOfParts>
    <vt:vector size="1" baseType="lpstr">
      <vt:lpstr>lumileds_decassn.docx</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lumileds_decassn.docx</dc:title>
  <dc:subject/>
  <dc:creator>Melissa Vinge</dc:creator>
  <cp:keywords/>
  <dc:description/>
  <cp:lastModifiedBy>Jacob Burns</cp:lastModifiedBy>
  <cp:revision>2</cp:revision>
  <cp:lastPrinted>2020-11-17T14:37:00Z</cp:lastPrinted>
  <dcterms:created xsi:type="dcterms:W3CDTF">2024-06-03T23:48:00Z</dcterms:created>
  <dcterms:modified xsi:type="dcterms:W3CDTF">2024-06-03T23:48:00Z</dcterms:modified>
</cp:coreProperties>
</file>