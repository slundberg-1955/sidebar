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CC548" w14:textId="77777777" w:rsidR="004649E8" w:rsidRDefault="00864000" w:rsidP="001A44D6">
      <w:pPr>
        <w:tabs>
          <w:tab w:val="center" w:pos="1651"/>
          <w:tab w:val="center" w:pos="5270"/>
        </w:tabs>
        <w:spacing w:after="70"/>
        <w:ind w:left="0" w:firstLine="0"/>
      </w:pPr>
      <w:r>
        <w:rPr>
          <w:rFonts w:ascii="Calibri" w:eastAsia="Calibri" w:hAnsi="Calibri" w:cs="Calibri"/>
          <w:sz w:val="22"/>
        </w:rPr>
        <w:tab/>
      </w:r>
      <w:r w:rsidR="001A44D6">
        <w:rPr>
          <w:rFonts w:ascii="Calibri" w:eastAsia="Calibri" w:hAnsi="Calibri" w:cs="Calibri"/>
          <w:sz w:val="22"/>
        </w:rPr>
        <w:tab/>
      </w:r>
      <w:r>
        <w:rPr>
          <w:b/>
          <w:sz w:val="28"/>
        </w:rPr>
        <w:t xml:space="preserve"> </w:t>
      </w:r>
    </w:p>
    <w:p w14:paraId="1CE9142E" w14:textId="77777777" w:rsidR="007C2DAF" w:rsidRDefault="007C2DAF" w:rsidP="007C2DAF">
      <w:pPr>
        <w:spacing w:after="0"/>
        <w:ind w:left="735" w:right="49"/>
        <w:jc w:val="center"/>
        <w:rPr>
          <w:b/>
          <w:sz w:val="26"/>
        </w:rPr>
      </w:pPr>
      <w:r w:rsidRPr="007C2DAF">
        <w:rPr>
          <w:b/>
          <w:sz w:val="26"/>
        </w:rPr>
        <w:t>ASSIGNMENT OF PATENT APPLICATION</w:t>
      </w:r>
    </w:p>
    <w:p w14:paraId="34B7E4F4" w14:textId="77777777" w:rsidR="007C2DAF" w:rsidRDefault="007C2DAF">
      <w:pPr>
        <w:spacing w:after="0"/>
        <w:ind w:left="735" w:right="49"/>
        <w:rPr>
          <w:b/>
          <w:sz w:val="26"/>
        </w:rPr>
      </w:pPr>
    </w:p>
    <w:p w14:paraId="0DD73FFB" w14:textId="61E66C6B" w:rsidR="0099182B" w:rsidRDefault="00864000" w:rsidP="0099182B">
      <w:pPr>
        <w:spacing w:after="0"/>
        <w:ind w:left="735" w:right="49"/>
      </w:pPr>
      <w:r>
        <w:t>WHEREAS I/we, the undersigned inventor(s), hereafter also referred to as “</w:t>
      </w:r>
      <w:r w:rsidR="00983989">
        <w:t>ASSIGNOR(S)</w:t>
      </w:r>
      <w:r>
        <w:t>”, have invented certain new and u</w:t>
      </w:r>
      <w:r w:rsidR="0099182B">
        <w:t xml:space="preserve">seful </w:t>
      </w:r>
      <w:r w:rsidR="00F05C4E">
        <w:t xml:space="preserve">technology and </w:t>
      </w:r>
      <w:r w:rsidR="00694420">
        <w:t>i</w:t>
      </w:r>
      <w:r w:rsidR="0099182B">
        <w:t xml:space="preserve">nvention(s) as set </w:t>
      </w:r>
      <w:r w:rsidR="00B67FA1">
        <w:t xml:space="preserve">forth in the patent application(s) </w:t>
      </w:r>
      <w:r w:rsidR="0099182B">
        <w:t>entitled</w:t>
      </w:r>
      <w:r w:rsidR="00B67FA1">
        <w:t>:</w:t>
      </w:r>
    </w:p>
    <w:p w14:paraId="15BE43C6" w14:textId="77777777" w:rsidR="0099182B" w:rsidRDefault="0099182B" w:rsidP="0099182B">
      <w:pPr>
        <w:spacing w:after="0"/>
        <w:ind w:left="735" w:right="49"/>
      </w:pPr>
    </w:p>
    <w:p w14:paraId="3F3AB043" w14:textId="1DF5BAD2" w:rsidR="00694420" w:rsidRDefault="00184DCD" w:rsidP="0099182B">
      <w:pPr>
        <w:spacing w:after="0"/>
        <w:ind w:left="735" w:right="49"/>
      </w:pPr>
      <w:r>
        <w:t>&lt;&lt;title&gt;&gt;</w:t>
      </w:r>
    </w:p>
    <w:p w14:paraId="4988D00F" w14:textId="770CC5EE" w:rsidR="0099182B" w:rsidRDefault="0099182B" w:rsidP="0099182B">
      <w:pPr>
        <w:spacing w:after="0"/>
        <w:ind w:left="735" w:right="49"/>
      </w:pPr>
    </w:p>
    <w:p w14:paraId="20A2A17F" w14:textId="77777777" w:rsidR="0099182B" w:rsidRDefault="0099182B" w:rsidP="004B54E4">
      <w:pPr>
        <w:spacing w:after="0" w:line="240" w:lineRule="auto"/>
        <w:ind w:left="734" w:right="58" w:firstLine="0"/>
        <w:jc w:val="both"/>
      </w:pPr>
      <w:r>
        <w:tab/>
      </w:r>
    </w:p>
    <w:p w14:paraId="1A1A5B02" w14:textId="77777777" w:rsidR="0099182B" w:rsidRDefault="0099182B" w:rsidP="0099182B">
      <w:pPr>
        <w:spacing w:after="1" w:line="240" w:lineRule="auto"/>
        <w:ind w:left="740" w:right="54" w:firstLine="0"/>
        <w:jc w:val="both"/>
      </w:pPr>
      <w:r>
        <w:t>(1) for which I have executed a patent application;</w:t>
      </w:r>
    </w:p>
    <w:p w14:paraId="0022155A" w14:textId="77777777" w:rsidR="0099182B" w:rsidRDefault="0099182B" w:rsidP="007700C6">
      <w:pPr>
        <w:spacing w:after="1" w:line="240" w:lineRule="auto"/>
        <w:ind w:left="0" w:right="54" w:firstLine="0"/>
        <w:jc w:val="both"/>
      </w:pPr>
    </w:p>
    <w:p w14:paraId="3699C4F5" w14:textId="77777777" w:rsidR="0099182B" w:rsidRDefault="00E94A33" w:rsidP="0099182B">
      <w:pPr>
        <w:spacing w:after="1" w:line="240" w:lineRule="auto"/>
        <w:ind w:left="740" w:right="54" w:firstLine="0"/>
        <w:jc w:val="center"/>
      </w:pPr>
      <w:r>
        <w:t>AND/</w:t>
      </w:r>
      <w:r w:rsidR="0099182B">
        <w:t>OR</w:t>
      </w:r>
    </w:p>
    <w:p w14:paraId="4425CBBD" w14:textId="77777777" w:rsidR="0099182B" w:rsidRDefault="0099182B" w:rsidP="0099182B">
      <w:pPr>
        <w:spacing w:after="1" w:line="240" w:lineRule="auto"/>
        <w:ind w:left="740" w:right="54" w:firstLine="0"/>
        <w:jc w:val="center"/>
      </w:pPr>
    </w:p>
    <w:p w14:paraId="7905E6A0" w14:textId="7D394CAE" w:rsidR="007C2DAF" w:rsidRPr="001233DD" w:rsidRDefault="007700C6" w:rsidP="0099182B">
      <w:pPr>
        <w:spacing w:after="1" w:line="240" w:lineRule="auto"/>
        <w:ind w:left="740" w:right="54" w:firstLine="0"/>
        <w:jc w:val="both"/>
      </w:pPr>
      <w:r w:rsidRPr="001233DD">
        <w:t>(2</w:t>
      </w:r>
      <w:r w:rsidR="0099182B" w:rsidRPr="001233DD">
        <w:t xml:space="preserve">) which is a </w:t>
      </w:r>
      <w:r w:rsidR="00097D07" w:rsidRPr="001233DD">
        <w:t xml:space="preserve">national </w:t>
      </w:r>
      <w:r w:rsidR="00FA78F3" w:rsidRPr="001233DD">
        <w:t>or regional</w:t>
      </w:r>
      <w:r w:rsidR="0099182B" w:rsidRPr="001233DD">
        <w:t xml:space="preserve"> </w:t>
      </w:r>
      <w:r w:rsidR="00E94A33" w:rsidRPr="001233DD">
        <w:t xml:space="preserve">Patent Application </w:t>
      </w:r>
      <w:r w:rsidR="0099182B" w:rsidRPr="001233DD">
        <w:t xml:space="preserve">filed on </w:t>
      </w:r>
      <w:r w:rsidR="00BB7713">
        <w:rPr>
          <w:u w:val="single"/>
        </w:rPr>
        <w:t xml:space="preserve">        </w:t>
      </w:r>
      <w:r w:rsidR="001233DD" w:rsidRPr="007766B1">
        <w:rPr>
          <w:u w:val="single"/>
        </w:rPr>
        <w:t>&lt;&lt;</w:t>
      </w:r>
      <w:r w:rsidR="001233DD">
        <w:rPr>
          <w:u w:val="single"/>
        </w:rPr>
        <w:t>filedDate</w:t>
      </w:r>
      <w:r w:rsidR="001233DD" w:rsidRPr="007766B1">
        <w:rPr>
          <w:u w:val="single"/>
        </w:rPr>
        <w:t>&gt;&gt;</w:t>
      </w:r>
      <w:r w:rsidR="00BB7713">
        <w:rPr>
          <w:u w:val="single"/>
        </w:rPr>
        <w:t xml:space="preserve">          </w:t>
      </w:r>
      <w:r w:rsidR="0099182B" w:rsidRPr="001233DD">
        <w:t xml:space="preserve"> </w:t>
      </w:r>
      <w:r w:rsidR="00C60415" w:rsidRPr="001233DD">
        <w:t xml:space="preserve">in the </w:t>
      </w:r>
      <w:r w:rsidR="002E22E6">
        <w:rPr>
          <w:u w:val="single"/>
        </w:rPr>
        <w:t xml:space="preserve">  </w:t>
      </w:r>
      <w:r w:rsidR="00C3623A" w:rsidRPr="00C3623A">
        <w:rPr>
          <w:u w:val="single"/>
        </w:rPr>
        <w:t>&lt;&lt;countryName&gt;&gt;</w:t>
      </w:r>
      <w:r w:rsidR="005C4F7D">
        <w:rPr>
          <w:u w:val="single"/>
        </w:rPr>
        <w:t xml:space="preserve"> </w:t>
      </w:r>
      <w:r w:rsidR="002E22E6">
        <w:rPr>
          <w:u w:val="single"/>
        </w:rPr>
        <w:t xml:space="preserve">         </w:t>
      </w:r>
      <w:r w:rsidR="00C60415" w:rsidRPr="001233DD">
        <w:t xml:space="preserve"> Patent Office </w:t>
      </w:r>
      <w:r w:rsidR="0099182B" w:rsidRPr="001233DD">
        <w:t xml:space="preserve">as Application No. </w:t>
      </w:r>
      <w:r w:rsidR="00BB7713">
        <w:rPr>
          <w:u w:val="single"/>
        </w:rPr>
        <w:t xml:space="preserve">          </w:t>
      </w:r>
      <w:r w:rsidR="001233DD">
        <w:rPr>
          <w:u w:val="single"/>
        </w:rPr>
        <w:t>&lt;&lt;serialNo&gt;&gt;</w:t>
      </w:r>
      <w:r w:rsidR="00BB7713">
        <w:rPr>
          <w:u w:val="single"/>
        </w:rPr>
        <w:t xml:space="preserve">          </w:t>
      </w:r>
      <w:r w:rsidR="0099182B" w:rsidRPr="001233DD">
        <w:t>;</w:t>
      </w:r>
    </w:p>
    <w:p w14:paraId="726D8793" w14:textId="77777777" w:rsidR="00E94A33" w:rsidRPr="001233DD" w:rsidRDefault="00E94A33" w:rsidP="0099182B">
      <w:pPr>
        <w:spacing w:after="1" w:line="240" w:lineRule="auto"/>
        <w:ind w:left="740" w:right="54" w:firstLine="0"/>
        <w:jc w:val="both"/>
      </w:pPr>
    </w:p>
    <w:p w14:paraId="6EF7118E" w14:textId="77777777" w:rsidR="00635433" w:rsidRPr="001233DD" w:rsidRDefault="00635433" w:rsidP="00E94A33">
      <w:pPr>
        <w:spacing w:after="1" w:line="240" w:lineRule="auto"/>
        <w:ind w:left="740" w:right="54" w:firstLine="0"/>
        <w:jc w:val="center"/>
      </w:pPr>
      <w:r w:rsidRPr="001233DD">
        <w:t>AND/OR</w:t>
      </w:r>
    </w:p>
    <w:p w14:paraId="176957DE" w14:textId="77777777" w:rsidR="00635433" w:rsidRPr="001233DD" w:rsidRDefault="00635433" w:rsidP="00E94A33">
      <w:pPr>
        <w:spacing w:after="1" w:line="240" w:lineRule="auto"/>
        <w:ind w:left="740" w:right="54" w:firstLine="0"/>
        <w:jc w:val="center"/>
      </w:pPr>
    </w:p>
    <w:p w14:paraId="3F5CAD0D" w14:textId="386B0D08" w:rsidR="00E94A33" w:rsidRDefault="007700C6" w:rsidP="00E94A33">
      <w:pPr>
        <w:spacing w:after="1" w:line="240" w:lineRule="auto"/>
        <w:ind w:left="740" w:right="54" w:firstLine="0"/>
        <w:jc w:val="both"/>
      </w:pPr>
      <w:r w:rsidRPr="001233DD">
        <w:t>(3</w:t>
      </w:r>
      <w:r w:rsidR="00E94A33" w:rsidRPr="001233DD">
        <w:t xml:space="preserve">) which is a PCT International Application Patent Application filed on </w:t>
      </w:r>
      <w:r w:rsidR="00BB7713">
        <w:rPr>
          <w:u w:val="single"/>
        </w:rPr>
        <w:t xml:space="preserve">          </w:t>
      </w:r>
      <w:r w:rsidR="001233DD" w:rsidRPr="007766B1">
        <w:rPr>
          <w:u w:val="single"/>
        </w:rPr>
        <w:t>&lt;&lt;</w:t>
      </w:r>
      <w:r w:rsidR="004916BC">
        <w:rPr>
          <w:u w:val="single"/>
        </w:rPr>
        <w:t>pct</w:t>
      </w:r>
      <w:r w:rsidR="001233DD">
        <w:rPr>
          <w:u w:val="single"/>
        </w:rPr>
        <w:t>filedDate</w:t>
      </w:r>
      <w:r w:rsidR="001233DD" w:rsidRPr="007766B1">
        <w:rPr>
          <w:u w:val="single"/>
        </w:rPr>
        <w:t>&gt;&gt;</w:t>
      </w:r>
      <w:r w:rsidR="00BB7713">
        <w:rPr>
          <w:u w:val="single"/>
        </w:rPr>
        <w:t xml:space="preserve">          </w:t>
      </w:r>
      <w:r w:rsidR="00E94A33" w:rsidRPr="001233DD">
        <w:t xml:space="preserve"> as Application No. </w:t>
      </w:r>
      <w:r w:rsidR="00BB7713">
        <w:rPr>
          <w:u w:val="single"/>
        </w:rPr>
        <w:t xml:space="preserve">          </w:t>
      </w:r>
      <w:r w:rsidR="001233DD">
        <w:rPr>
          <w:u w:val="single"/>
        </w:rPr>
        <w:t>&lt;&lt;</w:t>
      </w:r>
      <w:r w:rsidR="004916BC">
        <w:rPr>
          <w:u w:val="single"/>
        </w:rPr>
        <w:t>pct</w:t>
      </w:r>
      <w:r w:rsidR="001233DD">
        <w:rPr>
          <w:u w:val="single"/>
        </w:rPr>
        <w:t>serialNo&gt;&gt;</w:t>
      </w:r>
      <w:r w:rsidR="00BB7713">
        <w:rPr>
          <w:u w:val="single"/>
        </w:rPr>
        <w:t xml:space="preserve">          </w:t>
      </w:r>
      <w:r w:rsidR="00E94A33" w:rsidRPr="001233DD">
        <w:t>;</w:t>
      </w:r>
    </w:p>
    <w:p w14:paraId="6167978C" w14:textId="77777777" w:rsidR="00E94A33" w:rsidRDefault="00E94A33" w:rsidP="0099182B">
      <w:pPr>
        <w:spacing w:after="1" w:line="240" w:lineRule="auto"/>
        <w:ind w:left="740" w:right="54" w:firstLine="0"/>
        <w:jc w:val="both"/>
      </w:pPr>
    </w:p>
    <w:p w14:paraId="5E2DCF2B" w14:textId="77777777" w:rsidR="0099182B" w:rsidRDefault="0099182B" w:rsidP="0099182B">
      <w:pPr>
        <w:spacing w:after="1" w:line="240" w:lineRule="auto"/>
        <w:ind w:left="740" w:right="54" w:firstLine="0"/>
        <w:jc w:val="both"/>
      </w:pPr>
    </w:p>
    <w:p w14:paraId="1E718162" w14:textId="070C179C" w:rsidR="004649E8" w:rsidRDefault="00864000" w:rsidP="007C2DAF">
      <w:pPr>
        <w:spacing w:after="1" w:line="240" w:lineRule="auto"/>
        <w:ind w:left="740" w:right="54" w:firstLine="0"/>
        <w:jc w:val="both"/>
      </w:pPr>
      <w:r>
        <w:t xml:space="preserve">WHEREAS, </w:t>
      </w:r>
      <w:r w:rsidR="00834BDE" w:rsidRPr="00834BDE">
        <w:t>&lt;&lt;assignee&gt;&gt;</w:t>
      </w:r>
      <w:r w:rsidR="00BC067B" w:rsidRPr="00834BDE">
        <w:t xml:space="preserve">, a </w:t>
      </w:r>
      <w:r w:rsidR="00834BDE" w:rsidRPr="00834BDE">
        <w:t>&lt;&lt;assigneeStateInc&gt;&gt;</w:t>
      </w:r>
      <w:r w:rsidR="00BC067B" w:rsidRPr="00834BDE">
        <w:t xml:space="preserve"> corporation having a place of business at </w:t>
      </w:r>
      <w:r w:rsidR="00834BDE" w:rsidRPr="00834BDE">
        <w:t>&lt;&lt;assigneeAddress&gt;&gt;</w:t>
      </w:r>
      <w:r w:rsidRPr="00834BDE">
        <w:t>,</w:t>
      </w:r>
      <w:r>
        <w:t xml:space="preserve"> hereinafter referred to as “</w:t>
      </w:r>
      <w:r w:rsidR="00983989">
        <w:t>ASSIGNEE</w:t>
      </w:r>
      <w:r>
        <w:t xml:space="preserve">”, is desirous of acquiring </w:t>
      </w:r>
      <w:r w:rsidR="00983989" w:rsidRPr="00983989">
        <w:t>the entire right, title and interest, including the right to claim priority, in the above-referenced application</w:t>
      </w:r>
      <w:r w:rsidR="00983989">
        <w:t>(s)</w:t>
      </w:r>
      <w:r w:rsidR="00983989" w:rsidRPr="00983989">
        <w:t xml:space="preserve"> including any and all improvements and inventions disclosed therein, and in </w:t>
      </w:r>
      <w:r w:rsidR="00DB114A">
        <w:t xml:space="preserve">any </w:t>
      </w:r>
      <w:r w:rsidR="00983989" w:rsidRPr="00983989">
        <w:t xml:space="preserve">U.S. and </w:t>
      </w:r>
      <w:r w:rsidR="00E953ED">
        <w:t>non-US</w:t>
      </w:r>
      <w:r w:rsidR="00E953ED" w:rsidRPr="00983989">
        <w:t xml:space="preserve"> </w:t>
      </w:r>
      <w:r w:rsidR="00983989" w:rsidRPr="00983989">
        <w:t xml:space="preserve">applications based on, and U.S. and </w:t>
      </w:r>
      <w:r w:rsidR="00C66956">
        <w:t>non-U</w:t>
      </w:r>
      <w:r w:rsidR="00812659">
        <w:t>.</w:t>
      </w:r>
      <w:r w:rsidR="00C66956">
        <w:t>S</w:t>
      </w:r>
      <w:r w:rsidR="00C66956" w:rsidRPr="00983989">
        <w:t xml:space="preserve"> </w:t>
      </w:r>
      <w:r w:rsidR="00983989" w:rsidRPr="00983989">
        <w:t>patents granted on the above-referenced application</w:t>
      </w:r>
      <w:r w:rsidR="00983989">
        <w:t>(s)</w:t>
      </w:r>
      <w:r w:rsidR="00983989" w:rsidRPr="00983989">
        <w:t>.</w:t>
      </w:r>
    </w:p>
    <w:p w14:paraId="037D6180" w14:textId="77777777" w:rsidR="004649E8" w:rsidRDefault="00864000">
      <w:pPr>
        <w:spacing w:after="0" w:line="259" w:lineRule="auto"/>
        <w:ind w:left="740" w:firstLine="0"/>
      </w:pPr>
      <w:r>
        <w:t xml:space="preserve"> </w:t>
      </w:r>
    </w:p>
    <w:p w14:paraId="7C121741" w14:textId="3D531891" w:rsidR="004649E8" w:rsidRDefault="00864000">
      <w:pPr>
        <w:spacing w:after="0"/>
        <w:ind w:left="735" w:right="49"/>
      </w:pPr>
      <w:r>
        <w:t xml:space="preserve">NOW, THEREFORE, for good and valuable consideration, the receipt and sufficiency of which is hereby acknowledged, I/we, the </w:t>
      </w:r>
      <w:r w:rsidR="00983989">
        <w:t>ASSIGNOR(S)</w:t>
      </w:r>
      <w:r>
        <w:t xml:space="preserve">, hereby: </w:t>
      </w:r>
    </w:p>
    <w:p w14:paraId="5D131BD0" w14:textId="77777777" w:rsidR="004649E8" w:rsidRDefault="00864000">
      <w:pPr>
        <w:spacing w:after="0" w:line="259" w:lineRule="auto"/>
        <w:ind w:left="740" w:firstLine="0"/>
      </w:pPr>
      <w:r>
        <w:t xml:space="preserve"> </w:t>
      </w:r>
    </w:p>
    <w:p w14:paraId="1EE0990E" w14:textId="13F69411" w:rsidR="004524A6" w:rsidRDefault="00C00B5E" w:rsidP="00B67FA1">
      <w:pPr>
        <w:numPr>
          <w:ilvl w:val="0"/>
          <w:numId w:val="1"/>
        </w:numPr>
        <w:ind w:right="49" w:hanging="720"/>
      </w:pPr>
      <w:r>
        <w:t>Agree to and hereby sell</w:t>
      </w:r>
      <w:r w:rsidR="00864000">
        <w:t xml:space="preserve">, assign and transfer to the </w:t>
      </w:r>
      <w:r w:rsidR="00983989">
        <w:t>ASSIGNEE</w:t>
      </w:r>
      <w:r w:rsidR="00864000">
        <w:t xml:space="preserve">, its successors and assigns, </w:t>
      </w:r>
      <w:r w:rsidR="004E1B26">
        <w:t>my/our</w:t>
      </w:r>
      <w:r w:rsidR="00864000">
        <w:t xml:space="preserve"> entire right title and interest in any and all </w:t>
      </w:r>
      <w:r w:rsidR="00F05C4E">
        <w:t xml:space="preserve">technology and </w:t>
      </w:r>
      <w:r w:rsidR="00864000">
        <w:t>inventions disclosed in, application</w:t>
      </w:r>
      <w:r w:rsidR="00E94A33">
        <w:t>s</w:t>
      </w:r>
      <w:r w:rsidR="00864000">
        <w:t xml:space="preserve"> based upon, and </w:t>
      </w:r>
      <w:r w:rsidR="007E4F3C">
        <w:t>p</w:t>
      </w:r>
      <w:r w:rsidR="00864000">
        <w:t>atent</w:t>
      </w:r>
      <w:r w:rsidR="007E4F3C">
        <w:t>s</w:t>
      </w:r>
      <w:r w:rsidR="00864000">
        <w:t xml:space="preserve"> (in</w:t>
      </w:r>
      <w:r w:rsidR="006461BF">
        <w:t xml:space="preserve"> all countries</w:t>
      </w:r>
      <w:r w:rsidR="00864000">
        <w:t>) granted upon the information disclosed in the above</w:t>
      </w:r>
      <w:r w:rsidR="007E4F3C">
        <w:t>-</w:t>
      </w:r>
      <w:r w:rsidR="00864000">
        <w:t>referenced application</w:t>
      </w:r>
      <w:r w:rsidR="00E94A33">
        <w:t>(s)</w:t>
      </w:r>
      <w:r w:rsidR="00864000">
        <w:t xml:space="preserve">, </w:t>
      </w:r>
    </w:p>
    <w:p w14:paraId="54BB7DC8" w14:textId="49740088" w:rsidR="006E1605" w:rsidRDefault="00864000" w:rsidP="004524A6">
      <w:pPr>
        <w:numPr>
          <w:ilvl w:val="1"/>
          <w:numId w:val="1"/>
        </w:numPr>
        <w:ind w:right="49" w:hanging="720"/>
      </w:pPr>
      <w:r>
        <w:t xml:space="preserve">including the right to bring or maintain an action and to recover damages for past, present or future infringement of </w:t>
      </w:r>
      <w:r w:rsidR="009E2EEA">
        <w:t xml:space="preserve">any </w:t>
      </w:r>
      <w:r>
        <w:t xml:space="preserve">such </w:t>
      </w:r>
      <w:r w:rsidR="009E2EEA">
        <w:t>p</w:t>
      </w:r>
      <w:r>
        <w:t xml:space="preserve">atent, including any right to bring or maintain an action for infringement under the provisional rights granted </w:t>
      </w:r>
      <w:r w:rsidR="009E2EEA">
        <w:t xml:space="preserve">under </w:t>
      </w:r>
      <w:r>
        <w:t>Title 35, Section 154 of the United States Code</w:t>
      </w:r>
      <w:r w:rsidR="00A00AE1">
        <w:t>, it</w:t>
      </w:r>
      <w:r w:rsidR="00CE29E2">
        <w:t>’</w:t>
      </w:r>
      <w:r w:rsidR="00A00AE1">
        <w:t>s non-US equivalents</w:t>
      </w:r>
      <w:r w:rsidR="00CE29E2">
        <w:t>,</w:t>
      </w:r>
      <w:r>
        <w:t xml:space="preserve"> or any other cause of action for acts which would constitute infringement occurring prior to this assignment, and </w:t>
      </w:r>
    </w:p>
    <w:p w14:paraId="411ED680" w14:textId="02454B5C" w:rsidR="004649E8" w:rsidRDefault="00864000" w:rsidP="00217128">
      <w:pPr>
        <w:numPr>
          <w:ilvl w:val="1"/>
          <w:numId w:val="1"/>
        </w:numPr>
        <w:ind w:right="49" w:hanging="720"/>
      </w:pPr>
      <w:r>
        <w:t xml:space="preserve">including the right to claim priority under the International Convention of Paris (1883), as amended, of or in any corresponding </w:t>
      </w:r>
      <w:r w:rsidR="00CF053A">
        <w:t>patent application.</w:t>
      </w:r>
    </w:p>
    <w:p w14:paraId="5717C178" w14:textId="1B814260" w:rsidR="004649E8" w:rsidRDefault="00B67FA1">
      <w:pPr>
        <w:numPr>
          <w:ilvl w:val="0"/>
          <w:numId w:val="1"/>
        </w:numPr>
        <w:ind w:right="49" w:hanging="720"/>
      </w:pPr>
      <w:r>
        <w:t>A</w:t>
      </w:r>
      <w:r w:rsidR="00864000">
        <w:t xml:space="preserve">uthorize and request the </w:t>
      </w:r>
      <w:r w:rsidR="006E44BB">
        <w:t xml:space="preserve">United States </w:t>
      </w:r>
      <w:r w:rsidR="00864000">
        <w:t xml:space="preserve">Commissioner of Patents </w:t>
      </w:r>
      <w:r w:rsidR="006E44BB">
        <w:t xml:space="preserve">and/or non-US equivalent Patent Office official </w:t>
      </w:r>
      <w:r w:rsidR="00864000">
        <w:t>to issue any and all Patents resulting from said application</w:t>
      </w:r>
      <w:r w:rsidR="00E94A33">
        <w:t>(s)</w:t>
      </w:r>
      <w:r w:rsidR="00864000">
        <w:t xml:space="preserve"> or any division, continuation, substitute or reissue thereof to the </w:t>
      </w:r>
      <w:r w:rsidR="00983989">
        <w:t>ASSIGNEE</w:t>
      </w:r>
      <w:r w:rsidR="00CF053A">
        <w:t>, its successors and assigns.</w:t>
      </w:r>
    </w:p>
    <w:p w14:paraId="4565F1AF" w14:textId="1F1B3FA6" w:rsidR="004649E8" w:rsidRDefault="00B67FA1">
      <w:pPr>
        <w:numPr>
          <w:ilvl w:val="0"/>
          <w:numId w:val="1"/>
        </w:numPr>
        <w:spacing w:after="145"/>
        <w:ind w:right="49" w:hanging="720"/>
      </w:pPr>
      <w:r>
        <w:t>A</w:t>
      </w:r>
      <w:r w:rsidR="00864000">
        <w:t xml:space="preserve">gree </w:t>
      </w:r>
      <w:r w:rsidR="00DA7E80">
        <w:t xml:space="preserve">to accept </w:t>
      </w:r>
      <w:r w:rsidR="00864000">
        <w:t xml:space="preserve">any future decision of </w:t>
      </w:r>
      <w:r w:rsidR="00983989">
        <w:t>ASSIGNEE</w:t>
      </w:r>
      <w:r w:rsidR="00864000">
        <w:t xml:space="preserve"> as to filing and/or not filing in certain countries as well as with any future decision of </w:t>
      </w:r>
      <w:r w:rsidR="00983989">
        <w:t>ASSIGNEE</w:t>
      </w:r>
      <w:r w:rsidR="00864000">
        <w:t xml:space="preserve"> regarding prosecution and/or abandonment of </w:t>
      </w:r>
      <w:r>
        <w:t>applications based upon, and Patent</w:t>
      </w:r>
      <w:r w:rsidR="00DA7E80">
        <w:t xml:space="preserve">s </w:t>
      </w:r>
      <w:r>
        <w:t xml:space="preserve">granted </w:t>
      </w:r>
      <w:r w:rsidR="0003374B">
        <w:t xml:space="preserve">in any country </w:t>
      </w:r>
      <w:r>
        <w:t>upon the information disclosed in the above referenced application(s).</w:t>
      </w:r>
    </w:p>
    <w:p w14:paraId="72F59F49" w14:textId="736590DA" w:rsidR="004649E8" w:rsidRDefault="00B67FA1">
      <w:pPr>
        <w:numPr>
          <w:ilvl w:val="0"/>
          <w:numId w:val="1"/>
        </w:numPr>
        <w:ind w:right="49" w:hanging="720"/>
      </w:pPr>
      <w:r>
        <w:t>A</w:t>
      </w:r>
      <w:r w:rsidR="00864000">
        <w:t xml:space="preserve">gree to execute all papers and documents and, entirely at </w:t>
      </w:r>
      <w:r w:rsidR="00983989">
        <w:t>ASSIGNEE</w:t>
      </w:r>
      <w:r w:rsidR="00864000">
        <w:t>’s expense, perform any acts which are reasonably necessary in connecti</w:t>
      </w:r>
      <w:r>
        <w:t xml:space="preserve">on with the prosecution of the above referenced </w:t>
      </w:r>
      <w:r w:rsidR="00864000">
        <w:t>application</w:t>
      </w:r>
      <w:r>
        <w:t>(s)</w:t>
      </w:r>
      <w:r w:rsidR="00864000">
        <w:t xml:space="preserve">, as well as any derivative and applications thereof, </w:t>
      </w:r>
      <w:r w:rsidR="00786BDE">
        <w:t xml:space="preserve">non-US </w:t>
      </w:r>
      <w:r w:rsidR="00864000">
        <w:t xml:space="preserve">applications based thereon, and/or the enforcement of patents resulting from such applications. </w:t>
      </w:r>
    </w:p>
    <w:p w14:paraId="53ECB61E" w14:textId="77777777" w:rsidR="004649E8" w:rsidRDefault="00B67FA1">
      <w:pPr>
        <w:numPr>
          <w:ilvl w:val="0"/>
          <w:numId w:val="1"/>
        </w:numPr>
        <w:ind w:right="49" w:hanging="720"/>
      </w:pPr>
      <w:r>
        <w:t>A</w:t>
      </w:r>
      <w:r w:rsidR="00864000">
        <w:t xml:space="preserve">gree that the terms, covenants and conditions of this assignment shall inure to the benefit of </w:t>
      </w:r>
      <w:r w:rsidR="00983989">
        <w:t>ASSIGNEE</w:t>
      </w:r>
      <w:r w:rsidR="00864000">
        <w:t xml:space="preserve">, its successors, assigns and other legal representatives, and shall be binding upon the inventor, as well as the inventor’s heirs, legal representatives and assigns. </w:t>
      </w:r>
    </w:p>
    <w:p w14:paraId="3B138DD1" w14:textId="77777777" w:rsidR="00694420" w:rsidRDefault="00B67FA1" w:rsidP="00B67FA1">
      <w:pPr>
        <w:numPr>
          <w:ilvl w:val="0"/>
          <w:numId w:val="1"/>
        </w:numPr>
        <w:ind w:right="49" w:hanging="720"/>
      </w:pPr>
      <w:r>
        <w:lastRenderedPageBreak/>
        <w:t>W</w:t>
      </w:r>
      <w:r w:rsidR="00864000">
        <w:t xml:space="preserve">arrant and represent that I have not entered, and will not enter into any assignment, contract, or understanding that conflicts with this agreement. </w:t>
      </w:r>
    </w:p>
    <w:p w14:paraId="78345A7F" w14:textId="0215F3FF" w:rsidR="00694420" w:rsidRDefault="00B67FA1" w:rsidP="00E25AEA">
      <w:pPr>
        <w:numPr>
          <w:ilvl w:val="0"/>
          <w:numId w:val="1"/>
        </w:numPr>
        <w:ind w:right="49" w:hanging="720"/>
      </w:pPr>
      <w:r>
        <w:t>G</w:t>
      </w:r>
      <w:r w:rsidR="00694420">
        <w:t xml:space="preserve">rant the law firm of </w:t>
      </w:r>
      <w:r w:rsidR="00BA2D56">
        <w:t>Schwegman Lundberg &amp; Woessner, P.A.</w:t>
      </w:r>
      <w:r w:rsidR="00694420">
        <w:t xml:space="preserve"> the power to insert on this Assignment any further identification which may be necessary or desirable in order to comply with the rules of the U.S. Patent and Trademark Office for recordation of this document.</w:t>
      </w:r>
    </w:p>
    <w:p w14:paraId="0B80B699" w14:textId="77777777" w:rsidR="00694420" w:rsidRDefault="00694420" w:rsidP="00694420">
      <w:pPr>
        <w:ind w:left="1445" w:right="49" w:firstLine="0"/>
      </w:pPr>
    </w:p>
    <w:p w14:paraId="63E9B3D1" w14:textId="77777777" w:rsidR="00694420" w:rsidRDefault="00694420" w:rsidP="00694420">
      <w:pPr>
        <w:spacing w:after="0" w:line="259" w:lineRule="auto"/>
        <w:ind w:left="685" w:firstLine="0"/>
      </w:pPr>
      <w:r>
        <w:t>Signed on the date indicated beside my signature.</w:t>
      </w:r>
    </w:p>
    <w:p w14:paraId="17A44786" w14:textId="77777777" w:rsidR="00694420" w:rsidRDefault="00694420" w:rsidP="00694420">
      <w:pPr>
        <w:spacing w:after="0" w:line="259" w:lineRule="auto"/>
        <w:ind w:left="685" w:firstLine="0"/>
        <w:jc w:val="center"/>
      </w:pPr>
    </w:p>
    <w:p w14:paraId="1458970E" w14:textId="77777777" w:rsidR="00694420" w:rsidRDefault="00694420" w:rsidP="00694420">
      <w:pPr>
        <w:spacing w:after="0" w:line="259" w:lineRule="auto"/>
        <w:ind w:left="685" w:firstLine="0"/>
        <w:jc w:val="center"/>
      </w:pPr>
    </w:p>
    <w:p w14:paraId="3AA62C3C" w14:textId="77777777" w:rsidR="00F0507E" w:rsidRDefault="00F0507E" w:rsidP="00694420">
      <w:pPr>
        <w:spacing w:after="0" w:line="259" w:lineRule="auto"/>
        <w:ind w:left="685" w:firstLine="0"/>
        <w:jc w:val="center"/>
      </w:pPr>
    </w:p>
    <w:tbl>
      <w:tblPr>
        <w:tblStyle w:val="TableGrid0"/>
        <w:tblW w:w="0" w:type="auto"/>
        <w:tblInd w:w="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0"/>
        <w:gridCol w:w="4326"/>
      </w:tblGrid>
      <w:tr w:rsidR="00F0507E" w14:paraId="6234672A" w14:textId="77777777" w:rsidTr="00C56E22">
        <w:tc>
          <w:tcPr>
            <w:tcW w:w="5520" w:type="dxa"/>
          </w:tcPr>
          <w:p w14:paraId="61830772" w14:textId="7AC19B85" w:rsidR="009C3035" w:rsidRDefault="004916BC" w:rsidP="004916BC">
            <w:pPr>
              <w:spacing w:after="0" w:line="259" w:lineRule="auto"/>
              <w:ind w:left="360" w:firstLine="0"/>
            </w:pPr>
            <w:bookmarkStart w:id="0" w:name="_Hlk56504072"/>
            <w:r>
              <w:t>&lt;&lt;invNo&gt;&gt;</w:t>
            </w:r>
            <w:r w:rsidR="00F0507E">
              <w:t xml:space="preserve"> </w:t>
            </w:r>
            <w:r w:rsidR="00F0507E" w:rsidRPr="00834BDE">
              <w:t>Signature</w:t>
            </w:r>
            <w:r w:rsidR="00F0507E">
              <w:t xml:space="preserve">: </w:t>
            </w:r>
          </w:p>
          <w:p w14:paraId="241DB841" w14:textId="39650A3C" w:rsidR="00C56E22" w:rsidRPr="009C3035" w:rsidRDefault="00914073" w:rsidP="004916BC">
            <w:pPr>
              <w:spacing w:after="0" w:line="259" w:lineRule="auto"/>
              <w:ind w:left="360" w:firstLine="0"/>
              <w:rPr>
                <w:sz w:val="24"/>
                <w:szCs w:val="24"/>
              </w:rPr>
            </w:pPr>
            <w:r w:rsidRPr="009C3035">
              <w:rPr>
                <w:sz w:val="24"/>
                <w:szCs w:val="24"/>
              </w:rPr>
              <w:t xml:space="preserve">&lt;&lt;echoSignature&gt;&gt; </w:t>
            </w:r>
          </w:p>
          <w:p w14:paraId="382C916F" w14:textId="4F9849AB" w:rsidR="009C3035" w:rsidRDefault="009C3035" w:rsidP="00C56E22">
            <w:pPr>
              <w:spacing w:after="0" w:line="259" w:lineRule="auto"/>
              <w:ind w:left="360" w:firstLine="0"/>
            </w:pPr>
            <w:r>
              <w:rPr>
                <w:noProof/>
              </w:rPr>
              <mc:AlternateContent>
                <mc:Choice Requires="wps">
                  <w:drawing>
                    <wp:anchor distT="0" distB="0" distL="114300" distR="114300" simplePos="0" relativeHeight="251661312" behindDoc="0" locked="0" layoutInCell="1" allowOverlap="1" wp14:anchorId="204F124B" wp14:editId="0B69761F">
                      <wp:simplePos x="0" y="0"/>
                      <wp:positionH relativeFrom="column">
                        <wp:posOffset>204469</wp:posOffset>
                      </wp:positionH>
                      <wp:positionV relativeFrom="paragraph">
                        <wp:posOffset>31750</wp:posOffset>
                      </wp:positionV>
                      <wp:extent cx="22764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76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5D93F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1pt,2.5pt" to="195.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" strokecolor="black [3200]" strokeweight=".5pt">
                      <v:stroke joinstyle="miter"/>
                    </v:line>
                  </w:pict>
                </mc:Fallback>
              </mc:AlternateContent>
            </w:r>
            <w:r w:rsidR="00C56E22">
              <w:tab/>
            </w:r>
          </w:p>
          <w:p w14:paraId="7DD08ADD" w14:textId="761B11BB" w:rsidR="00F0507E" w:rsidRPr="00C56E22" w:rsidRDefault="00F0507E" w:rsidP="00C56E22">
            <w:pPr>
              <w:spacing w:after="0" w:line="259" w:lineRule="auto"/>
              <w:ind w:left="360" w:firstLine="0"/>
              <w:rPr>
                <w:u w:val="single"/>
              </w:rPr>
            </w:pPr>
            <w:r>
              <w:t>Typed Name:</w:t>
            </w:r>
            <w:r w:rsidR="009C3035">
              <w:t xml:space="preserve">  </w:t>
            </w:r>
            <w:r>
              <w:t>&lt;&lt;inventorName&gt;&gt;</w:t>
            </w:r>
          </w:p>
          <w:p w14:paraId="6C8DF62A" w14:textId="0A1A2524" w:rsidR="00F0507E" w:rsidRDefault="00F0507E" w:rsidP="00F0507E">
            <w:pPr>
              <w:pStyle w:val="ListParagraph"/>
              <w:spacing w:after="0" w:line="259" w:lineRule="auto"/>
              <w:ind w:firstLine="0"/>
            </w:pPr>
          </w:p>
        </w:tc>
        <w:tc>
          <w:tcPr>
            <w:tcW w:w="4326" w:type="dxa"/>
          </w:tcPr>
          <w:p w14:paraId="0305E6EC" w14:textId="77777777" w:rsidR="009C3035" w:rsidRDefault="00F0507E" w:rsidP="00F0507E">
            <w:pPr>
              <w:spacing w:after="0" w:line="259" w:lineRule="auto"/>
              <w:ind w:left="0" w:firstLine="0"/>
            </w:pPr>
            <w:r>
              <w:t xml:space="preserve">  Date:</w:t>
            </w:r>
            <w:r>
              <w:tab/>
            </w:r>
          </w:p>
          <w:p w14:paraId="1A88EB29" w14:textId="603A86A9" w:rsidR="00F0507E" w:rsidRPr="009C3035" w:rsidRDefault="009C3035" w:rsidP="00F0507E">
            <w:pPr>
              <w:spacing w:after="0" w:line="259" w:lineRule="auto"/>
              <w:ind w:left="0" w:firstLine="0"/>
              <w:rPr>
                <w:sz w:val="24"/>
                <w:szCs w:val="24"/>
                <w:u w:val="single"/>
              </w:rPr>
            </w:pPr>
            <w:r>
              <w:t xml:space="preserve">              </w:t>
            </w:r>
            <w:r w:rsidR="00914073" w:rsidRPr="009C3035">
              <w:rPr>
                <w:sz w:val="24"/>
                <w:szCs w:val="24"/>
              </w:rPr>
              <w:t>&lt;&lt;signatureDate&gt;&gt;</w:t>
            </w:r>
          </w:p>
          <w:p w14:paraId="1D29A890" w14:textId="09EAD377" w:rsidR="00C56E22" w:rsidRDefault="009C3035" w:rsidP="00F0507E">
            <w:pPr>
              <w:spacing w:after="0" w:line="259" w:lineRule="auto"/>
              <w:ind w:left="0" w:firstLine="0"/>
            </w:pPr>
            <w:r>
              <w:rPr>
                <w:noProof/>
              </w:rPr>
              <mc:AlternateContent>
                <mc:Choice Requires="wps">
                  <w:drawing>
                    <wp:anchor distT="0" distB="0" distL="114300" distR="114300" simplePos="0" relativeHeight="251662336" behindDoc="0" locked="0" layoutInCell="1" allowOverlap="1" wp14:anchorId="10BF2705" wp14:editId="3E38DB84">
                      <wp:simplePos x="0" y="0"/>
                      <wp:positionH relativeFrom="column">
                        <wp:posOffset>385445</wp:posOffset>
                      </wp:positionH>
                      <wp:positionV relativeFrom="paragraph">
                        <wp:posOffset>31750</wp:posOffset>
                      </wp:positionV>
                      <wp:extent cx="18669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86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F31D5F9"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35pt,2.5pt" to="177.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" strokecolor="black [3200]" strokeweight=".5pt">
                      <v:stroke joinstyle="miter"/>
                    </v:line>
                  </w:pict>
                </mc:Fallback>
              </mc:AlternateContent>
            </w:r>
          </w:p>
        </w:tc>
      </w:tr>
      <w:bookmarkEnd w:id="0"/>
    </w:tbl>
    <w:p w14:paraId="3FDBBB69" w14:textId="77777777" w:rsidR="00F0507E" w:rsidRDefault="00F0507E" w:rsidP="00F0507E">
      <w:pPr>
        <w:spacing w:after="0" w:line="259" w:lineRule="auto"/>
        <w:ind w:left="685" w:firstLine="0"/>
      </w:pPr>
    </w:p>
    <w:p w14:paraId="2B8F28CA" w14:textId="77777777" w:rsidR="00694420" w:rsidRDefault="00694420" w:rsidP="00694420">
      <w:pPr>
        <w:spacing w:after="0" w:line="259" w:lineRule="auto"/>
        <w:ind w:left="685" w:firstLine="0"/>
        <w:jc w:val="center"/>
      </w:pPr>
      <w:r>
        <w:tab/>
      </w:r>
    </w:p>
    <w:p w14:paraId="2E1C84C2" w14:textId="77777777" w:rsidR="00694420" w:rsidRDefault="00694420" w:rsidP="00694420">
      <w:pPr>
        <w:spacing w:after="0" w:line="259" w:lineRule="auto"/>
        <w:ind w:left="685" w:firstLine="0"/>
        <w:jc w:val="center"/>
      </w:pPr>
      <w:r>
        <w:tab/>
      </w:r>
      <w:r>
        <w:tab/>
      </w:r>
    </w:p>
    <w:p w14:paraId="171DC2DF" w14:textId="77777777" w:rsidR="004649E8" w:rsidRDefault="00864000">
      <w:pPr>
        <w:spacing w:after="0" w:line="259" w:lineRule="auto"/>
        <w:ind w:left="685" w:firstLine="0"/>
        <w:jc w:val="center"/>
      </w:pPr>
      <w:r>
        <w:t xml:space="preserve">  </w:t>
      </w:r>
    </w:p>
    <w:sectPr w:rsidR="004649E8">
      <w:headerReference w:type="default" r:id="rId10"/>
      <w:pgSz w:w="11904" w:h="16836"/>
      <w:pgMar w:top="249" w:right="1023" w:bottom="670" w:left="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ED690" w14:textId="77777777" w:rsidR="00F15784" w:rsidRDefault="00F15784" w:rsidP="007C2DAF">
      <w:pPr>
        <w:spacing w:after="0" w:line="240" w:lineRule="auto"/>
      </w:pPr>
      <w:r>
        <w:separator/>
      </w:r>
    </w:p>
  </w:endnote>
  <w:endnote w:type="continuationSeparator" w:id="0">
    <w:p w14:paraId="6204FB08" w14:textId="77777777" w:rsidR="00F15784" w:rsidRDefault="00F15784" w:rsidP="007C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59D6F" w14:textId="77777777" w:rsidR="00F15784" w:rsidRDefault="00F15784" w:rsidP="007C2DAF">
      <w:pPr>
        <w:spacing w:after="0" w:line="240" w:lineRule="auto"/>
      </w:pPr>
      <w:r>
        <w:separator/>
      </w:r>
    </w:p>
  </w:footnote>
  <w:footnote w:type="continuationSeparator" w:id="0">
    <w:p w14:paraId="0B63773F" w14:textId="77777777" w:rsidR="00F15784" w:rsidRDefault="00F15784" w:rsidP="007C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C43C5" w14:textId="3FAAD468" w:rsidR="001A44D6" w:rsidRDefault="001A44D6" w:rsidP="001A44D6">
    <w:pPr>
      <w:tabs>
        <w:tab w:val="center" w:pos="1651"/>
        <w:tab w:val="center" w:pos="2900"/>
        <w:tab w:val="center" w:pos="3621"/>
        <w:tab w:val="center" w:pos="4341"/>
        <w:tab w:val="center" w:pos="5061"/>
        <w:tab w:val="center" w:pos="5781"/>
        <w:tab w:val="center" w:pos="8290"/>
      </w:tabs>
      <w:spacing w:after="70"/>
      <w:ind w:left="0" w:firstLine="0"/>
    </w:pPr>
    <w:r>
      <w:t xml:space="preserve">               Lam Ref.: </w:t>
    </w:r>
    <w:r w:rsidR="00184DCD">
      <w:t>&lt;&lt;refNo&gt;&gt;</w:t>
    </w:r>
    <w:r>
      <w:t xml:space="preserve"> </w:t>
    </w:r>
    <w:r>
      <w:tab/>
      <w:t xml:space="preserve"> </w:t>
    </w:r>
    <w:r>
      <w:tab/>
      <w:t xml:space="preserve"> </w:t>
    </w:r>
    <w:r>
      <w:tab/>
      <w:t xml:space="preserve"> </w:t>
    </w:r>
    <w:r>
      <w:tab/>
      <w:t xml:space="preserve"> </w:t>
    </w:r>
    <w:r>
      <w:tab/>
      <w:t xml:space="preserve"> </w:t>
    </w:r>
    <w:r>
      <w:tab/>
      <w:t xml:space="preserve">        Attorney Docket No. </w:t>
    </w:r>
    <w:r w:rsidR="00184DCD">
      <w:t>&lt;&lt;matterNo&gt;&gt;</w:t>
    </w:r>
  </w:p>
  <w:p w14:paraId="28E0E5E9" w14:textId="77777777" w:rsidR="001A44D6" w:rsidRDefault="001A44D6" w:rsidP="001A44D6">
    <w:pPr>
      <w:tabs>
        <w:tab w:val="center" w:pos="1651"/>
        <w:tab w:val="center" w:pos="2900"/>
        <w:tab w:val="center" w:pos="3621"/>
        <w:tab w:val="center" w:pos="4341"/>
        <w:tab w:val="center" w:pos="5061"/>
        <w:tab w:val="center" w:pos="5781"/>
        <w:tab w:val="center" w:pos="8290"/>
      </w:tabs>
      <w:spacing w:after="70"/>
      <w:ind w:left="0" w:firstLine="0"/>
    </w:pPr>
  </w:p>
  <w:p w14:paraId="56E0F389" w14:textId="77777777" w:rsidR="007C2DAF" w:rsidRDefault="007C2D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EE003C"/>
    <w:multiLevelType w:val="hybridMultilevel"/>
    <w:tmpl w:val="AD4024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75496D"/>
    <w:multiLevelType w:val="hybridMultilevel"/>
    <w:tmpl w:val="48CAF82A"/>
    <w:lvl w:ilvl="0" w:tplc="13DE9EA2">
      <w:start w:val="1"/>
      <w:numFmt w:val="decimal"/>
      <w:lvlText w:val="%1)"/>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CE48CA">
      <w:start w:val="1"/>
      <w:numFmt w:val="lowerLetter"/>
      <w:lvlText w:val="%2"/>
      <w:lvlJc w:val="left"/>
      <w:pPr>
        <w:ind w:left="1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2C9AA6">
      <w:start w:val="1"/>
      <w:numFmt w:val="lowerRoman"/>
      <w:lvlText w:val="%3"/>
      <w:lvlJc w:val="left"/>
      <w:pPr>
        <w:ind w:left="2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280F98">
      <w:start w:val="1"/>
      <w:numFmt w:val="decimal"/>
      <w:lvlText w:val="%4"/>
      <w:lvlJc w:val="left"/>
      <w:pPr>
        <w:ind w:left="3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8CFF8E">
      <w:start w:val="1"/>
      <w:numFmt w:val="lowerLetter"/>
      <w:lvlText w:val="%5"/>
      <w:lvlJc w:val="left"/>
      <w:pPr>
        <w:ind w:left="3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A26A1A">
      <w:start w:val="1"/>
      <w:numFmt w:val="lowerRoman"/>
      <w:lvlText w:val="%6"/>
      <w:lvlJc w:val="left"/>
      <w:pPr>
        <w:ind w:left="4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08973E">
      <w:start w:val="1"/>
      <w:numFmt w:val="decimal"/>
      <w:lvlText w:val="%7"/>
      <w:lvlJc w:val="left"/>
      <w:pPr>
        <w:ind w:left="5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9A8270">
      <w:start w:val="1"/>
      <w:numFmt w:val="lowerLetter"/>
      <w:lvlText w:val="%8"/>
      <w:lvlJc w:val="left"/>
      <w:pPr>
        <w:ind w:left="6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EEBBC0">
      <w:start w:val="1"/>
      <w:numFmt w:val="lowerRoman"/>
      <w:lvlText w:val="%9"/>
      <w:lvlJc w:val="left"/>
      <w:pPr>
        <w:ind w:left="6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0468986">
    <w:abstractNumId w:val="1"/>
  </w:num>
  <w:num w:numId="2" w16cid:durableId="149934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9E8"/>
    <w:rsid w:val="00012ABB"/>
    <w:rsid w:val="0003374B"/>
    <w:rsid w:val="00097D07"/>
    <w:rsid w:val="000B0448"/>
    <w:rsid w:val="001233DD"/>
    <w:rsid w:val="00184DCD"/>
    <w:rsid w:val="001A44D6"/>
    <w:rsid w:val="001C56D8"/>
    <w:rsid w:val="001D03E0"/>
    <w:rsid w:val="00217128"/>
    <w:rsid w:val="002E22E6"/>
    <w:rsid w:val="00345EE0"/>
    <w:rsid w:val="00400DC8"/>
    <w:rsid w:val="00412280"/>
    <w:rsid w:val="004524A6"/>
    <w:rsid w:val="00456A05"/>
    <w:rsid w:val="0046249F"/>
    <w:rsid w:val="004649E8"/>
    <w:rsid w:val="004916BC"/>
    <w:rsid w:val="004B54E4"/>
    <w:rsid w:val="004E1B26"/>
    <w:rsid w:val="00560ADB"/>
    <w:rsid w:val="00562FBB"/>
    <w:rsid w:val="00587F06"/>
    <w:rsid w:val="005C4F7D"/>
    <w:rsid w:val="0060156B"/>
    <w:rsid w:val="00635433"/>
    <w:rsid w:val="0064605E"/>
    <w:rsid w:val="006461BF"/>
    <w:rsid w:val="00694420"/>
    <w:rsid w:val="006D4B18"/>
    <w:rsid w:val="006E1605"/>
    <w:rsid w:val="006E44BB"/>
    <w:rsid w:val="007700C6"/>
    <w:rsid w:val="00786BDE"/>
    <w:rsid w:val="007A7A16"/>
    <w:rsid w:val="007C2DAF"/>
    <w:rsid w:val="007E01D8"/>
    <w:rsid w:val="007E4F3C"/>
    <w:rsid w:val="00812659"/>
    <w:rsid w:val="00834BDE"/>
    <w:rsid w:val="00864000"/>
    <w:rsid w:val="00890CC1"/>
    <w:rsid w:val="0089264A"/>
    <w:rsid w:val="00914073"/>
    <w:rsid w:val="00943629"/>
    <w:rsid w:val="009802C4"/>
    <w:rsid w:val="00983989"/>
    <w:rsid w:val="0099182B"/>
    <w:rsid w:val="009957E7"/>
    <w:rsid w:val="009C3035"/>
    <w:rsid w:val="009E2EEA"/>
    <w:rsid w:val="009F0F83"/>
    <w:rsid w:val="00A00AE1"/>
    <w:rsid w:val="00A86F57"/>
    <w:rsid w:val="00B13185"/>
    <w:rsid w:val="00B67FA1"/>
    <w:rsid w:val="00B84D0F"/>
    <w:rsid w:val="00BA2D56"/>
    <w:rsid w:val="00BB7713"/>
    <w:rsid w:val="00BC067B"/>
    <w:rsid w:val="00BF1BA9"/>
    <w:rsid w:val="00C00B5E"/>
    <w:rsid w:val="00C3623A"/>
    <w:rsid w:val="00C56E22"/>
    <w:rsid w:val="00C60415"/>
    <w:rsid w:val="00C66956"/>
    <w:rsid w:val="00CC691E"/>
    <w:rsid w:val="00CE29E2"/>
    <w:rsid w:val="00CF053A"/>
    <w:rsid w:val="00D72FD4"/>
    <w:rsid w:val="00DA7E80"/>
    <w:rsid w:val="00DB114A"/>
    <w:rsid w:val="00E42C7E"/>
    <w:rsid w:val="00E94A33"/>
    <w:rsid w:val="00E953ED"/>
    <w:rsid w:val="00F0507E"/>
    <w:rsid w:val="00F05C4E"/>
    <w:rsid w:val="00F15784"/>
    <w:rsid w:val="00FA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23D3"/>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52" w:lineRule="auto"/>
      <w:ind w:left="75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C2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DAF"/>
    <w:rPr>
      <w:rFonts w:ascii="Arial" w:eastAsia="Arial" w:hAnsi="Arial" w:cs="Arial"/>
      <w:color w:val="000000"/>
      <w:sz w:val="20"/>
    </w:rPr>
  </w:style>
  <w:style w:type="paragraph" w:styleId="Footer">
    <w:name w:val="footer"/>
    <w:basedOn w:val="Normal"/>
    <w:link w:val="FooterChar"/>
    <w:uiPriority w:val="99"/>
    <w:unhideWhenUsed/>
    <w:rsid w:val="007C2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DAF"/>
    <w:rPr>
      <w:rFonts w:ascii="Arial" w:eastAsia="Arial" w:hAnsi="Arial" w:cs="Arial"/>
      <w:color w:val="000000"/>
      <w:sz w:val="20"/>
    </w:rPr>
  </w:style>
  <w:style w:type="paragraph" w:styleId="BalloonText">
    <w:name w:val="Balloon Text"/>
    <w:basedOn w:val="Normal"/>
    <w:link w:val="BalloonTextChar"/>
    <w:uiPriority w:val="99"/>
    <w:semiHidden/>
    <w:unhideWhenUsed/>
    <w:rsid w:val="002171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7128"/>
    <w:rPr>
      <w:rFonts w:ascii="Segoe UI" w:eastAsia="Arial" w:hAnsi="Segoe UI" w:cs="Segoe UI"/>
      <w:color w:val="000000"/>
      <w:sz w:val="18"/>
      <w:szCs w:val="18"/>
    </w:rPr>
  </w:style>
  <w:style w:type="table" w:styleId="TableGrid0">
    <w:name w:val="Table Grid"/>
    <w:basedOn w:val="TableNormal"/>
    <w:uiPriority w:val="39"/>
    <w:rsid w:val="00F05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5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36878">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FA1454666ED349A3A5EC5DCB7EBBC6" ma:contentTypeVersion="13" ma:contentTypeDescription="Create a new document." ma:contentTypeScope="" ma:versionID="7d49069c6d033ef5d55251f1490dbadb">
  <xsd:schema xmlns:xsd="http://www.w3.org/2001/XMLSchema" xmlns:xs="http://www.w3.org/2001/XMLSchema" xmlns:p="http://schemas.microsoft.com/office/2006/metadata/properties" xmlns:ns3="715fba1b-9a6f-4b19-a244-36b3d6917d6a" xmlns:ns4="da005a5e-8a2b-4bb4-a57f-7e1145d53929" targetNamespace="http://schemas.microsoft.com/office/2006/metadata/properties" ma:root="true" ma:fieldsID="438e4101564ca5991b1e7af2f54a9e25" ns3:_="" ns4:_="">
    <xsd:import namespace="715fba1b-9a6f-4b19-a244-36b3d6917d6a"/>
    <xsd:import namespace="da005a5e-8a2b-4bb4-a57f-7e1145d5392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5fba1b-9a6f-4b19-a244-36b3d6917d6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005a5e-8a2b-4bb4-a57f-7e1145d539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9BE2A2-78FA-4144-AA70-0B7A2F2F07DF}">
  <ds:schemaRefs>
    <ds:schemaRef ds:uri="http://purl.org/dc/terms/"/>
    <ds:schemaRef ds:uri="http://schemas.microsoft.com/office/2006/documentManagement/types"/>
    <ds:schemaRef ds:uri="http://purl.org/dc/dcmitype/"/>
    <ds:schemaRef ds:uri="http://schemas.microsoft.com/office/infopath/2007/PartnerControls"/>
    <ds:schemaRef ds:uri="http://schemas.microsoft.com/office/2006/metadata/properties"/>
    <ds:schemaRef ds:uri="http://purl.org/dc/elements/1.1/"/>
    <ds:schemaRef ds:uri="715fba1b-9a6f-4b19-a244-36b3d6917d6a"/>
    <ds:schemaRef ds:uri="http://schemas.openxmlformats.org/package/2006/metadata/core-properties"/>
    <ds:schemaRef ds:uri="da005a5e-8a2b-4bb4-a57f-7e1145d53929"/>
    <ds:schemaRef ds:uri="http://www.w3.org/XML/1998/namespace"/>
  </ds:schemaRefs>
</ds:datastoreItem>
</file>

<file path=customXml/itemProps2.xml><?xml version="1.0" encoding="utf-8"?>
<ds:datastoreItem xmlns:ds="http://schemas.openxmlformats.org/officeDocument/2006/customXml" ds:itemID="{5AE57C4C-2382-40A8-B5EF-C3910013DA7A}">
  <ds:schemaRefs>
    <ds:schemaRef ds:uri="http://schemas.microsoft.com/sharepoint/v3/contenttype/forms"/>
  </ds:schemaRefs>
</ds:datastoreItem>
</file>

<file path=customXml/itemProps3.xml><?xml version="1.0" encoding="utf-8"?>
<ds:datastoreItem xmlns:ds="http://schemas.openxmlformats.org/officeDocument/2006/customXml" ds:itemID="{7E80A298-B9B5-490F-A5F8-235588A5F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5fba1b-9a6f-4b19-a244-36b3d6917d6a"/>
    <ds:schemaRef ds:uri="da005a5e-8a2b-4bb4-a57f-7e1145d53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LamAssignment.dotx</Template>
  <TotalTime>0</TotalTime>
  <Pages>2</Pages>
  <Words>607</Words>
  <Characters>3462</Characters>
  <Application>Microsoft Office Word</Application>
  <DocSecurity>0</DocSecurity>
  <PresentationFormat/>
  <Lines>28</Lines>
  <Paragraphs>8</Paragraphs>
  <ScaleCrop>false</ScaleCrop>
  <HeadingPairs>
    <vt:vector size="2" baseType="variant">
      <vt:variant>
        <vt:lpstr>Title</vt:lpstr>
      </vt:variant>
      <vt:variant>
        <vt:i4>1</vt:i4>
      </vt:variant>
    </vt:vector>
  </HeadingPairs>
  <TitlesOfParts>
    <vt:vector size="1" baseType="lpstr">
      <vt:lpstr>Lam assignment.docx</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 assignment.docx</dc:title>
  <dc:subject/>
  <dc:creator>Flugum, Sarah</dc:creator>
  <cp:keywords/>
  <cp:lastModifiedBy>Jacob Burns</cp:lastModifiedBy>
  <cp:revision>2</cp:revision>
  <dcterms:created xsi:type="dcterms:W3CDTF">2024-06-03T23:48:00Z</dcterms:created>
  <dcterms:modified xsi:type="dcterms:W3CDTF">2024-06-03T23:48:00Z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0x01010082FA1454666ED349A3A5EC5DCB7EBBC6</vt:lpwstr>
  </property>
</Properties>
</file>