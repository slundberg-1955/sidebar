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BBCB6" w14:textId="77777777" w:rsidR="001F11F9" w:rsidRPr="007644D0" w:rsidRDefault="001F11F9">
      <w:pPr>
        <w:pStyle w:val="Title"/>
        <w:tabs>
          <w:tab w:val="clear" w:pos="3780"/>
          <w:tab w:val="clear" w:pos="8280"/>
          <w:tab w:val="right" w:pos="9630"/>
        </w:tabs>
        <w:jc w:val="left"/>
        <w:rPr>
          <w:rFonts w:ascii="Times New Roman" w:hAnsi="Times New Roman"/>
          <w:b w:val="0"/>
          <w:sz w:val="20"/>
        </w:rPr>
      </w:pPr>
    </w:p>
    <w:p w14:paraId="101367D7" w14:textId="77777777" w:rsidR="001F11F9" w:rsidRPr="001F308E" w:rsidRDefault="001F11F9">
      <w:pPr>
        <w:pStyle w:val="Title"/>
        <w:rPr>
          <w:rFonts w:ascii="Times New Roman" w:hAnsi="Times New Roman"/>
          <w:sz w:val="36"/>
          <w:u w:val="single"/>
        </w:rPr>
      </w:pPr>
      <w:r w:rsidRPr="001F308E">
        <w:rPr>
          <w:rFonts w:ascii="Times New Roman" w:hAnsi="Times New Roman"/>
          <w:sz w:val="36"/>
          <w:u w:val="single"/>
        </w:rPr>
        <w:t>ASSIGNMENT</w:t>
      </w:r>
    </w:p>
    <w:p w14:paraId="53834ECA" w14:textId="77777777" w:rsidR="001F11F9" w:rsidRPr="001F308E" w:rsidRDefault="001F11F9">
      <w:pPr>
        <w:tabs>
          <w:tab w:val="left" w:pos="720"/>
          <w:tab w:val="left" w:pos="9360"/>
        </w:tabs>
        <w:ind w:right="43"/>
        <w:rPr>
          <w:rFonts w:ascii="Times New Roman" w:hAnsi="Times New Roman"/>
          <w:sz w:val="20"/>
        </w:rPr>
      </w:pPr>
    </w:p>
    <w:p w14:paraId="6F727140" w14:textId="77777777" w:rsidR="001F11F9" w:rsidRPr="001F308E" w:rsidRDefault="001F11F9">
      <w:pPr>
        <w:pStyle w:val="BodyText"/>
        <w:tabs>
          <w:tab w:val="clear" w:pos="720"/>
          <w:tab w:val="clear" w:pos="9360"/>
        </w:tabs>
        <w:spacing w:line="360" w:lineRule="auto"/>
        <w:ind w:firstLine="360"/>
        <w:rPr>
          <w:rFonts w:ascii="Times New Roman" w:hAnsi="Times New Roman"/>
          <w:sz w:val="20"/>
        </w:rPr>
      </w:pPr>
      <w:r w:rsidRPr="001F308E">
        <w:rPr>
          <w:rFonts w:ascii="Times New Roman" w:hAnsi="Times New Roman"/>
          <w:sz w:val="20"/>
        </w:rPr>
        <w:t>In consideration of good and valuable consideration, the receipt of which is hereby acknowledged, we, the undersigned inventor(s):</w:t>
      </w:r>
    </w:p>
    <w:p w14:paraId="146F843C" w14:textId="77777777" w:rsidR="00932E33" w:rsidRPr="001F308E" w:rsidRDefault="00932E33" w:rsidP="00932E33">
      <w:pPr>
        <w:pStyle w:val="BodyText"/>
        <w:tabs>
          <w:tab w:val="clear" w:pos="720"/>
          <w:tab w:val="clear" w:pos="9360"/>
        </w:tabs>
        <w:ind w:firstLine="360"/>
        <w:rPr>
          <w:rFonts w:ascii="Times New Roman" w:hAnsi="Times New Roman"/>
          <w:sz w:val="20"/>
        </w:rPr>
      </w:pPr>
    </w:p>
    <w:p w14:paraId="1530BF80" w14:textId="77777777" w:rsidR="00024BC8" w:rsidRPr="001F308E" w:rsidRDefault="00024BC8" w:rsidP="00024BC8">
      <w:pPr>
        <w:jc w:val="center"/>
        <w:rPr>
          <w:rFonts w:ascii="Arial" w:hAnsi="Arial" w:cs="Arial"/>
          <w:b/>
          <w:szCs w:val="24"/>
        </w:rPr>
      </w:pPr>
      <w:r w:rsidRPr="001F308E">
        <w:rPr>
          <w:rFonts w:ascii="Times New Roman" w:hAnsi="Times New Roman"/>
          <w:b/>
        </w:rPr>
        <w:t>&lt;</w:t>
      </w:r>
      <w:r w:rsidRPr="00A054EA">
        <w:rPr>
          <w:rFonts w:ascii="Times New Roman" w:hAnsi="Times New Roman"/>
          <w:b/>
        </w:rPr>
        <w:t>&lt;&lt;inventorList&gt;&gt;</w:t>
      </w:r>
      <w:r w:rsidRPr="001F308E">
        <w:rPr>
          <w:rFonts w:ascii="Times New Roman" w:hAnsi="Times New Roman"/>
          <w:b/>
        </w:rPr>
        <w:t>&gt;</w:t>
      </w:r>
    </w:p>
    <w:p w14:paraId="0A2F52D7" w14:textId="77777777" w:rsidR="00932E33" w:rsidRPr="001F308E" w:rsidRDefault="00932E33" w:rsidP="00932E33">
      <w:pPr>
        <w:jc w:val="center"/>
        <w:rPr>
          <w:b/>
          <w:szCs w:val="24"/>
        </w:rPr>
      </w:pPr>
    </w:p>
    <w:p w14:paraId="5489C491" w14:textId="77777777" w:rsidR="001F11F9" w:rsidRPr="001F308E" w:rsidRDefault="001F11F9" w:rsidP="00932E33">
      <w:pPr>
        <w:pStyle w:val="BodyText"/>
        <w:tabs>
          <w:tab w:val="clear" w:pos="720"/>
          <w:tab w:val="clear" w:pos="9360"/>
        </w:tabs>
        <w:jc w:val="both"/>
        <w:rPr>
          <w:rFonts w:ascii="Times New Roman" w:hAnsi="Times New Roman"/>
          <w:sz w:val="20"/>
        </w:rPr>
      </w:pPr>
      <w:r w:rsidRPr="001F308E">
        <w:rPr>
          <w:rFonts w:ascii="Times New Roman" w:hAnsi="Times New Roman"/>
          <w:sz w:val="20"/>
        </w:rPr>
        <w:t>hereby sell, assign, and transfer to:</w:t>
      </w:r>
    </w:p>
    <w:p w14:paraId="4446CCF0" w14:textId="77777777" w:rsidR="001F11F9" w:rsidRPr="001F308E" w:rsidRDefault="001F11F9" w:rsidP="00F405B6">
      <w:pPr>
        <w:pStyle w:val="BodyText"/>
        <w:tabs>
          <w:tab w:val="clear" w:pos="720"/>
          <w:tab w:val="clear" w:pos="9360"/>
        </w:tabs>
        <w:jc w:val="center"/>
        <w:rPr>
          <w:rFonts w:ascii="Times New Roman" w:hAnsi="Times New Roman"/>
          <w:b/>
          <w:sz w:val="28"/>
        </w:rPr>
      </w:pPr>
      <w:r w:rsidRPr="001F308E">
        <w:rPr>
          <w:rFonts w:ascii="Times New Roman" w:hAnsi="Times New Roman"/>
          <w:b/>
          <w:sz w:val="28"/>
        </w:rPr>
        <w:t>Intel Corporation</w:t>
      </w:r>
    </w:p>
    <w:p w14:paraId="6B30D9FE" w14:textId="77777777" w:rsidR="00F405B6" w:rsidRPr="001F308E" w:rsidRDefault="00F405B6" w:rsidP="00F405B6">
      <w:pPr>
        <w:pStyle w:val="BodyText"/>
        <w:tabs>
          <w:tab w:val="clear" w:pos="720"/>
          <w:tab w:val="clear" w:pos="9360"/>
        </w:tabs>
        <w:jc w:val="both"/>
        <w:rPr>
          <w:rFonts w:ascii="Times New Roman" w:hAnsi="Times New Roman"/>
          <w:sz w:val="20"/>
        </w:rPr>
      </w:pPr>
    </w:p>
    <w:p w14:paraId="4C27D810" w14:textId="77777777" w:rsidR="001F11F9" w:rsidRPr="001F308E" w:rsidRDefault="001F11F9" w:rsidP="00F405B6">
      <w:pPr>
        <w:pStyle w:val="BodyText"/>
        <w:tabs>
          <w:tab w:val="clear" w:pos="720"/>
          <w:tab w:val="clear" w:pos="9360"/>
        </w:tabs>
        <w:spacing w:line="360" w:lineRule="auto"/>
        <w:jc w:val="both"/>
        <w:rPr>
          <w:rFonts w:ascii="Times New Roman" w:hAnsi="Times New Roman"/>
          <w:sz w:val="20"/>
        </w:rPr>
      </w:pPr>
      <w:r w:rsidRPr="001F308E">
        <w:rPr>
          <w:rFonts w:ascii="Times New Roman" w:hAnsi="Times New Roman"/>
          <w:sz w:val="20"/>
        </w:rPr>
        <w:t>a corporation of Delaware, having a principal place of business at 2200 Mission College Boulevard, Santa Clara, California, 9505</w:t>
      </w:r>
      <w:r w:rsidR="00AD4BE3">
        <w:rPr>
          <w:rFonts w:ascii="Times New Roman" w:hAnsi="Times New Roman"/>
          <w:sz w:val="20"/>
        </w:rPr>
        <w:t>4</w:t>
      </w:r>
      <w:r w:rsidRPr="001F308E">
        <w:rPr>
          <w:rFonts w:ascii="Times New Roman" w:hAnsi="Times New Roman"/>
          <w:sz w:val="20"/>
        </w:rPr>
        <w:t xml:space="preserve"> USA ("Assignee"), and its successors, assigns, and legal representatives, the entire right, title, and interest for the United States and al</w:t>
      </w:r>
      <w:r w:rsidR="00CD406D">
        <w:rPr>
          <w:rFonts w:ascii="Times New Roman" w:hAnsi="Times New Roman"/>
          <w:sz w:val="20"/>
        </w:rPr>
        <w:t>l other</w:t>
      </w:r>
      <w:r w:rsidRPr="001F308E">
        <w:rPr>
          <w:rFonts w:ascii="Times New Roman" w:hAnsi="Times New Roman"/>
          <w:sz w:val="20"/>
        </w:rPr>
        <w:t xml:space="preserve"> countries, in and to any and all inventions and improvements that are disclosed in the a</w:t>
      </w:r>
      <w:r w:rsidR="00CD406D">
        <w:rPr>
          <w:rFonts w:ascii="Times New Roman" w:hAnsi="Times New Roman"/>
          <w:sz w:val="20"/>
        </w:rPr>
        <w:t>pplication for the</w:t>
      </w:r>
      <w:r w:rsidRPr="001F308E">
        <w:rPr>
          <w:rFonts w:ascii="Times New Roman" w:hAnsi="Times New Roman"/>
          <w:sz w:val="20"/>
        </w:rPr>
        <w:t xml:space="preserve"> patent entitled:</w:t>
      </w:r>
    </w:p>
    <w:p w14:paraId="2F98C225" w14:textId="77777777" w:rsidR="00335392" w:rsidRPr="001F308E" w:rsidRDefault="00335392" w:rsidP="00F405B6">
      <w:pPr>
        <w:pStyle w:val="BodyText"/>
        <w:tabs>
          <w:tab w:val="clear" w:pos="720"/>
          <w:tab w:val="clear" w:pos="9360"/>
        </w:tabs>
        <w:spacing w:line="360" w:lineRule="auto"/>
        <w:jc w:val="both"/>
        <w:rPr>
          <w:rFonts w:ascii="Times New Roman" w:hAnsi="Times New Roman"/>
          <w:sz w:val="20"/>
        </w:rPr>
      </w:pPr>
    </w:p>
    <w:p w14:paraId="125CC13D" w14:textId="77777777" w:rsidR="00024BC8" w:rsidRPr="001F308E" w:rsidRDefault="00024BC8" w:rsidP="00024BC8">
      <w:pPr>
        <w:tabs>
          <w:tab w:val="left" w:pos="90"/>
        </w:tabs>
        <w:jc w:val="center"/>
        <w:rPr>
          <w:rFonts w:ascii="Times New Roman" w:hAnsi="Times New Roman"/>
          <w:b/>
        </w:rPr>
      </w:pPr>
      <w:r w:rsidRPr="001F308E">
        <w:rPr>
          <w:b/>
        </w:rPr>
        <w:t>&lt;</w:t>
      </w:r>
      <w:r>
        <w:rPr>
          <w:b/>
        </w:rPr>
        <w:t>&lt;title&gt;</w:t>
      </w:r>
      <w:r w:rsidRPr="001F308E">
        <w:rPr>
          <w:b/>
        </w:rPr>
        <w:t>&gt;</w:t>
      </w:r>
    </w:p>
    <w:p w14:paraId="0B6DF2B1" w14:textId="77777777" w:rsidR="00874A26" w:rsidRPr="001F308E" w:rsidRDefault="00874A26" w:rsidP="00874A26">
      <w:pPr>
        <w:tabs>
          <w:tab w:val="left" w:pos="90"/>
        </w:tabs>
        <w:jc w:val="center"/>
        <w:rPr>
          <w:rFonts w:ascii="Times New Roman" w:hAnsi="Times New Roman"/>
          <w:b/>
        </w:rPr>
      </w:pPr>
    </w:p>
    <w:p w14:paraId="14042641" w14:textId="77777777" w:rsidR="001B37B0" w:rsidRPr="001F308E" w:rsidRDefault="001B37B0" w:rsidP="001B37B0">
      <w:pPr>
        <w:overflowPunct/>
        <w:textAlignment w:val="auto"/>
        <w:rPr>
          <w:rFonts w:ascii="Comic Sans MS" w:hAnsi="Comic Sans MS" w:cs="Comic Sans MS"/>
          <w:sz w:val="22"/>
          <w:szCs w:val="22"/>
        </w:rPr>
      </w:pPr>
    </w:p>
    <w:p w14:paraId="7E3C36B2" w14:textId="77777777" w:rsidR="00932E33" w:rsidRPr="001F308E" w:rsidRDefault="00F405B6" w:rsidP="00F405B6">
      <w:pPr>
        <w:rPr>
          <w:rFonts w:ascii="Times New Roman" w:hAnsi="Times New Roman"/>
          <w:b/>
          <w:sz w:val="20"/>
        </w:rPr>
      </w:pPr>
      <w:r w:rsidRPr="001F308E">
        <w:rPr>
          <w:rFonts w:ascii="Times New Roman" w:hAnsi="Times New Roman"/>
          <w:b/>
          <w:sz w:val="20"/>
        </w:rPr>
        <w:t>(</w:t>
      </w:r>
      <w:r w:rsidR="00932E33" w:rsidRPr="001F308E">
        <w:rPr>
          <w:rFonts w:ascii="Times New Roman" w:hAnsi="Times New Roman"/>
          <w:b/>
          <w:sz w:val="20"/>
        </w:rPr>
        <w:t>I</w:t>
      </w:r>
      <w:r w:rsidR="00CD406D">
        <w:rPr>
          <w:rFonts w:ascii="Times New Roman" w:hAnsi="Times New Roman"/>
          <w:b/>
          <w:sz w:val="20"/>
        </w:rPr>
        <w:t xml:space="preserve"> hereby authorize and request any</w:t>
      </w:r>
      <w:r w:rsidR="00932E33" w:rsidRPr="001F308E">
        <w:rPr>
          <w:rFonts w:ascii="Times New Roman" w:hAnsi="Times New Roman"/>
          <w:b/>
          <w:sz w:val="20"/>
        </w:rPr>
        <w:t xml:space="preserve"> attorney</w:t>
      </w:r>
      <w:r w:rsidR="00CD406D">
        <w:rPr>
          <w:rFonts w:ascii="Times New Roman" w:hAnsi="Times New Roman"/>
          <w:b/>
          <w:sz w:val="20"/>
        </w:rPr>
        <w:t xml:space="preserve"> having appropriate authority from the assignee</w:t>
      </w:r>
      <w:r w:rsidR="00932E33" w:rsidRPr="001F308E">
        <w:rPr>
          <w:rFonts w:ascii="Times New Roman" w:hAnsi="Times New Roman"/>
          <w:b/>
          <w:sz w:val="20"/>
        </w:rPr>
        <w:t xml:space="preserve"> to insert on the designated lines below, the filing date and application number of said application when known.</w:t>
      </w:r>
      <w:r w:rsidRPr="001F308E">
        <w:rPr>
          <w:rFonts w:ascii="Times New Roman" w:hAnsi="Times New Roman"/>
          <w:b/>
          <w:sz w:val="20"/>
        </w:rPr>
        <w:t>)</w:t>
      </w:r>
    </w:p>
    <w:p w14:paraId="670B3582" w14:textId="77777777" w:rsidR="00577EFF" w:rsidRPr="001F308E" w:rsidRDefault="00FF387D" w:rsidP="00577EFF">
      <w:pPr>
        <w:widowControl w:val="0"/>
        <w:tabs>
          <w:tab w:val="left" w:pos="720"/>
          <w:tab w:val="left" w:pos="2400"/>
          <w:tab w:val="left" w:pos="6600"/>
        </w:tabs>
        <w:ind w:right="900"/>
        <w:rPr>
          <w:rFonts w:ascii="Times New Roman" w:hAnsi="Times New Roman"/>
          <w:sz w:val="20"/>
        </w:rPr>
      </w:pPr>
      <w:r>
        <w:rPr>
          <w:rFonts w:ascii="Times New Roman" w:hAnsi="Times New Roman"/>
          <w:sz w:val="2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6"/>
      </w:tblGrid>
      <w:tr w:rsidR="00587A06" w14:paraId="013C1816" w14:textId="77777777" w:rsidTr="0048481B">
        <w:trPr>
          <w:trHeight w:val="378"/>
        </w:trPr>
        <w:tc>
          <w:tcPr>
            <w:tcW w:w="9936" w:type="dxa"/>
          </w:tcPr>
          <w:p w14:paraId="3410BD54" w14:textId="77777777" w:rsidR="00587A06" w:rsidRDefault="00587A06" w:rsidP="00587A06">
            <w:pPr>
              <w:widowControl w:val="0"/>
              <w:ind w:left="810" w:hanging="810"/>
              <w:rPr>
                <w:rFonts w:ascii="Times New Roman" w:hAnsi="Times New Roman"/>
                <w:b/>
                <w:szCs w:val="24"/>
              </w:rPr>
            </w:pPr>
            <w:r>
              <w:rPr>
                <w:rFonts w:ascii="Times New Roman" w:hAnsi="Times New Roman"/>
                <w:sz w:val="20"/>
              </w:rPr>
              <w:tab/>
            </w:r>
            <w:r w:rsidRPr="001F308E">
              <w:rPr>
                <w:rFonts w:ascii="Times New Roman" w:hAnsi="Times New Roman"/>
                <w:sz w:val="20"/>
              </w:rPr>
              <w:t xml:space="preserve">which was filed </w:t>
            </w:r>
            <w:r w:rsidRPr="00026EE4">
              <w:rPr>
                <w:rFonts w:ascii="Times New Roman" w:hAnsi="Times New Roman"/>
                <w:sz w:val="20"/>
              </w:rPr>
              <w:t>on</w:t>
            </w:r>
            <w:r>
              <w:rPr>
                <w:rFonts w:ascii="Times New Roman" w:hAnsi="Times New Roman"/>
                <w:sz w:val="20"/>
              </w:rPr>
              <w:t xml:space="preserve"> </w:t>
            </w:r>
            <w:r w:rsidRPr="00857E99">
              <w:rPr>
                <w:rFonts w:ascii="Times New Roman" w:hAnsi="Times New Roman"/>
                <w:b/>
                <w:bCs/>
                <w:sz w:val="20"/>
              </w:rPr>
              <w:t>&lt;&lt;filedDate&gt;&gt;</w:t>
            </w:r>
            <w:r>
              <w:rPr>
                <w:rFonts w:ascii="Times New Roman" w:hAnsi="Times New Roman"/>
                <w:b/>
                <w:bCs/>
                <w:sz w:val="20"/>
              </w:rPr>
              <w:t xml:space="preserve"> </w:t>
            </w:r>
            <w:r w:rsidRPr="00026EE4">
              <w:rPr>
                <w:rFonts w:ascii="Times New Roman" w:hAnsi="Times New Roman"/>
                <w:sz w:val="20"/>
              </w:rPr>
              <w:t>as</w:t>
            </w:r>
          </w:p>
        </w:tc>
      </w:tr>
      <w:tr w:rsidR="006B4D0C" w14:paraId="0BF49C30" w14:textId="77777777" w:rsidTr="00D372CA">
        <w:trPr>
          <w:trHeight w:val="360"/>
        </w:trPr>
        <w:tc>
          <w:tcPr>
            <w:tcW w:w="9936" w:type="dxa"/>
            <w:vAlign w:val="bottom"/>
          </w:tcPr>
          <w:p w14:paraId="7974ABED" w14:textId="77777777" w:rsidR="006B4D0C" w:rsidRDefault="006B4D0C" w:rsidP="00D372CA">
            <w:pPr>
              <w:widowControl w:val="0"/>
              <w:ind w:left="810" w:hanging="810"/>
              <w:rPr>
                <w:rFonts w:ascii="Times New Roman" w:hAnsi="Times New Roman"/>
                <w:b/>
                <w:szCs w:val="24"/>
              </w:rPr>
            </w:pPr>
            <w:r w:rsidRPr="00DD6401">
              <w:rPr>
                <w:rFonts w:ascii="Times New Roman" w:hAnsi="Times New Roman"/>
                <w:sz w:val="20"/>
              </w:rPr>
              <w:tab/>
            </w:r>
            <w:r w:rsidRPr="00857E99">
              <w:rPr>
                <w:rFonts w:ascii="Times New Roman" w:hAnsi="Times New Roman"/>
                <w:sz w:val="20"/>
              </w:rPr>
              <w:t>&lt;&lt;matterCountryName&gt;&gt;</w:t>
            </w:r>
            <w:r>
              <w:rPr>
                <w:rFonts w:ascii="Times New Roman" w:hAnsi="Times New Roman"/>
                <w:sz w:val="20"/>
              </w:rPr>
              <w:t xml:space="preserve">  Application Number</w:t>
            </w:r>
            <w:r w:rsidRPr="00573A99">
              <w:rPr>
                <w:rFonts w:ascii="Times New Roman" w:hAnsi="Times New Roman"/>
                <w:sz w:val="20"/>
              </w:rPr>
              <w:t xml:space="preserve"> </w:t>
            </w:r>
            <w:r w:rsidRPr="00857E99">
              <w:rPr>
                <w:rFonts w:ascii="Times New Roman" w:hAnsi="Times New Roman"/>
                <w:b/>
                <w:bCs/>
                <w:sz w:val="20"/>
              </w:rPr>
              <w:t xml:space="preserve">&lt;&lt;serialNo&gt;&gt;  </w:t>
            </w:r>
          </w:p>
        </w:tc>
      </w:tr>
      <w:tr w:rsidR="006B4D0C" w14:paraId="4284FDCD" w14:textId="77777777" w:rsidTr="006B4D0C">
        <w:trPr>
          <w:trHeight w:val="297"/>
        </w:trPr>
        <w:tc>
          <w:tcPr>
            <w:tcW w:w="9936" w:type="dxa"/>
          </w:tcPr>
          <w:p w14:paraId="42188A78" w14:textId="77777777" w:rsidR="006B4D0C" w:rsidRPr="00DD6401" w:rsidRDefault="006B4D0C" w:rsidP="00D372CA">
            <w:pPr>
              <w:widowControl w:val="0"/>
              <w:ind w:left="810" w:hanging="810"/>
              <w:rPr>
                <w:rFonts w:ascii="Times New Roman" w:hAnsi="Times New Roman"/>
                <w:sz w:val="20"/>
              </w:rPr>
            </w:pPr>
            <w:r>
              <w:rPr>
                <w:rFonts w:ascii="Times New Roman" w:hAnsi="Times New Roman"/>
                <w:sz w:val="20"/>
              </w:rPr>
              <w:tab/>
              <w:t>&lt;&lt;countryText&gt;&gt;</w:t>
            </w:r>
          </w:p>
        </w:tc>
      </w:tr>
    </w:tbl>
    <w:p w14:paraId="03098402" w14:textId="77777777" w:rsidR="006B4D0C" w:rsidRDefault="006B4D0C">
      <w:pPr>
        <w:pStyle w:val="BodyText"/>
        <w:tabs>
          <w:tab w:val="clear" w:pos="9360"/>
        </w:tabs>
        <w:spacing w:line="360" w:lineRule="auto"/>
        <w:rPr>
          <w:rFonts w:ascii="Times New Roman" w:hAnsi="Times New Roman"/>
          <w:sz w:val="20"/>
        </w:rPr>
      </w:pPr>
    </w:p>
    <w:p w14:paraId="1F19EEBC" w14:textId="77777777" w:rsidR="001F11F9" w:rsidRPr="001F308E" w:rsidRDefault="001F11F9">
      <w:pPr>
        <w:pStyle w:val="BodyText"/>
        <w:tabs>
          <w:tab w:val="clear" w:pos="9360"/>
        </w:tabs>
        <w:spacing w:line="360" w:lineRule="auto"/>
        <w:rPr>
          <w:rFonts w:ascii="Times New Roman" w:hAnsi="Times New Roman"/>
          <w:sz w:val="20"/>
        </w:rPr>
      </w:pPr>
      <w:r w:rsidRPr="001F308E">
        <w:rPr>
          <w:rFonts w:ascii="Times New Roman" w:hAnsi="Times New Roman"/>
          <w:sz w:val="20"/>
        </w:rPr>
        <w:t>which has been executed by the undersigned prior hereto or concurrently herewith on the date(s) indicated below,</w:t>
      </w:r>
    </w:p>
    <w:p w14:paraId="40E86A02" w14:textId="77777777" w:rsidR="001F11F9" w:rsidRPr="001F308E" w:rsidRDefault="001F11F9">
      <w:pPr>
        <w:pStyle w:val="BodyText"/>
        <w:tabs>
          <w:tab w:val="clear" w:pos="9360"/>
        </w:tabs>
        <w:spacing w:line="360" w:lineRule="auto"/>
        <w:rPr>
          <w:rFonts w:ascii="Times New Roman" w:hAnsi="Times New Roman"/>
          <w:sz w:val="20"/>
        </w:rPr>
      </w:pPr>
    </w:p>
    <w:p w14:paraId="2F3792B0" w14:textId="77777777" w:rsidR="001F11F9" w:rsidRPr="001F308E" w:rsidRDefault="001F11F9">
      <w:pPr>
        <w:spacing w:line="360" w:lineRule="auto"/>
        <w:ind w:right="43"/>
        <w:rPr>
          <w:rFonts w:ascii="Times New Roman" w:hAnsi="Times New Roman"/>
          <w:sz w:val="20"/>
        </w:rPr>
      </w:pPr>
      <w:r w:rsidRPr="001F308E">
        <w:rPr>
          <w:rFonts w:ascii="Times New Roman" w:hAnsi="Times New Roman"/>
          <w:sz w:val="20"/>
        </w:rPr>
        <w:t>and in and to said application and all</w:t>
      </w:r>
      <w:r w:rsidR="003215A0">
        <w:rPr>
          <w:rFonts w:ascii="Times New Roman" w:hAnsi="Times New Roman"/>
          <w:sz w:val="20"/>
        </w:rPr>
        <w:t xml:space="preserve"> Additional</w:t>
      </w:r>
      <w:r w:rsidR="00291479">
        <w:rPr>
          <w:rFonts w:ascii="Times New Roman" w:hAnsi="Times New Roman"/>
          <w:sz w:val="20"/>
        </w:rPr>
        <w:t xml:space="preserve"> Applications</w:t>
      </w:r>
      <w:r w:rsidR="003C4694">
        <w:rPr>
          <w:rFonts w:ascii="Times New Roman" w:hAnsi="Times New Roman"/>
          <w:sz w:val="20"/>
        </w:rPr>
        <w:t>,</w:t>
      </w:r>
      <w:r w:rsidRPr="001F308E">
        <w:rPr>
          <w:rFonts w:ascii="Times New Roman" w:hAnsi="Times New Roman"/>
          <w:sz w:val="20"/>
        </w:rPr>
        <w:t xml:space="preserve"> and all other patent applications that have been or shall be filed in t</w:t>
      </w:r>
      <w:r w:rsidR="00573A99">
        <w:rPr>
          <w:rFonts w:ascii="Times New Roman" w:hAnsi="Times New Roman"/>
          <w:sz w:val="20"/>
        </w:rPr>
        <w:t>he United States and all other</w:t>
      </w:r>
      <w:r w:rsidRPr="001F308E">
        <w:rPr>
          <w:rFonts w:ascii="Times New Roman" w:hAnsi="Times New Roman"/>
          <w:sz w:val="20"/>
        </w:rPr>
        <w:t xml:space="preserve"> countries</w:t>
      </w:r>
      <w:r w:rsidR="00573A99">
        <w:rPr>
          <w:rFonts w:ascii="Times New Roman" w:hAnsi="Times New Roman"/>
          <w:sz w:val="20"/>
        </w:rPr>
        <w:t xml:space="preserve"> and international filing offices</w:t>
      </w:r>
      <w:r w:rsidRPr="001F308E">
        <w:rPr>
          <w:rFonts w:ascii="Times New Roman" w:hAnsi="Times New Roman"/>
          <w:sz w:val="20"/>
        </w:rPr>
        <w:t xml:space="preserve"> on any of said inventions and improvements; and in and to all original and reissued patents that have been or shall be issued in t</w:t>
      </w:r>
      <w:r w:rsidR="00573A99">
        <w:rPr>
          <w:rFonts w:ascii="Times New Roman" w:hAnsi="Times New Roman"/>
          <w:sz w:val="20"/>
        </w:rPr>
        <w:t>he United States and all other</w:t>
      </w:r>
      <w:r w:rsidRPr="001F308E">
        <w:rPr>
          <w:rFonts w:ascii="Times New Roman" w:hAnsi="Times New Roman"/>
          <w:sz w:val="20"/>
        </w:rPr>
        <w:t xml:space="preserve"> countries</w:t>
      </w:r>
      <w:r w:rsidR="00573A99">
        <w:rPr>
          <w:rFonts w:ascii="Times New Roman" w:hAnsi="Times New Roman"/>
          <w:sz w:val="20"/>
        </w:rPr>
        <w:t xml:space="preserve"> and international filing offices</w:t>
      </w:r>
      <w:r w:rsidRPr="001F308E">
        <w:rPr>
          <w:rFonts w:ascii="Times New Roman" w:hAnsi="Times New Roman"/>
          <w:sz w:val="20"/>
        </w:rPr>
        <w:t xml:space="preserve"> on said inventions and improvements; and in and to all rights of priority resulting from </w:t>
      </w:r>
      <w:r w:rsidR="00573A99">
        <w:rPr>
          <w:rFonts w:ascii="Times New Roman" w:hAnsi="Times New Roman"/>
          <w:sz w:val="20"/>
        </w:rPr>
        <w:t>the filing of said</w:t>
      </w:r>
      <w:r w:rsidRPr="001F308E">
        <w:rPr>
          <w:rFonts w:ascii="Times New Roman" w:hAnsi="Times New Roman"/>
          <w:sz w:val="20"/>
        </w:rPr>
        <w:t xml:space="preserve"> applications;</w:t>
      </w:r>
      <w:r w:rsidR="00291479">
        <w:rPr>
          <w:rFonts w:ascii="Times New Roman" w:hAnsi="Times New Roman"/>
          <w:sz w:val="20"/>
        </w:rPr>
        <w:t xml:space="preserve">  as used herein “Additional Applications” includes but is not limited to </w:t>
      </w:r>
      <w:r w:rsidR="00291479" w:rsidRPr="001F308E">
        <w:rPr>
          <w:rFonts w:ascii="Times New Roman" w:hAnsi="Times New Roman"/>
          <w:sz w:val="20"/>
        </w:rPr>
        <w:t>design, utility,</w:t>
      </w:r>
      <w:r w:rsidR="00291479">
        <w:rPr>
          <w:rFonts w:ascii="Times New Roman" w:hAnsi="Times New Roman"/>
          <w:sz w:val="20"/>
        </w:rPr>
        <w:t xml:space="preserve"> utility model,</w:t>
      </w:r>
      <w:r w:rsidR="00291479" w:rsidRPr="001F308E">
        <w:rPr>
          <w:rFonts w:ascii="Times New Roman" w:hAnsi="Times New Roman"/>
          <w:sz w:val="20"/>
        </w:rPr>
        <w:t xml:space="preserve"> divisional, continuing, continuation-in-part, substitute, renewal, reissue,</w:t>
      </w:r>
      <w:r w:rsidR="00291479">
        <w:rPr>
          <w:rFonts w:ascii="Times New Roman" w:hAnsi="Times New Roman"/>
          <w:sz w:val="20"/>
        </w:rPr>
        <w:t xml:space="preserve"> and national phase applications</w:t>
      </w:r>
      <w:r w:rsidR="005526D2">
        <w:rPr>
          <w:rFonts w:ascii="Times New Roman" w:hAnsi="Times New Roman"/>
          <w:sz w:val="20"/>
        </w:rPr>
        <w:t xml:space="preserve"> on said inventions and improvements</w:t>
      </w:r>
      <w:r w:rsidR="00291479">
        <w:rPr>
          <w:rFonts w:ascii="Times New Roman" w:hAnsi="Times New Roman"/>
          <w:sz w:val="20"/>
        </w:rPr>
        <w:t>;</w:t>
      </w:r>
    </w:p>
    <w:p w14:paraId="02033A1D" w14:textId="77777777" w:rsidR="001F11F9" w:rsidRPr="001F308E" w:rsidRDefault="001F11F9">
      <w:pPr>
        <w:spacing w:line="360" w:lineRule="auto"/>
        <w:ind w:right="36"/>
        <w:rPr>
          <w:rFonts w:ascii="Times New Roman" w:hAnsi="Times New Roman"/>
          <w:sz w:val="20"/>
        </w:rPr>
      </w:pPr>
    </w:p>
    <w:p w14:paraId="50D92BA6" w14:textId="77777777" w:rsidR="001F11F9" w:rsidRPr="001F308E" w:rsidRDefault="00573A99">
      <w:pPr>
        <w:spacing w:line="360" w:lineRule="auto"/>
        <w:ind w:right="36"/>
        <w:rPr>
          <w:rFonts w:ascii="Times New Roman" w:hAnsi="Times New Roman"/>
          <w:sz w:val="20"/>
        </w:rPr>
      </w:pPr>
      <w:r>
        <w:rPr>
          <w:rFonts w:ascii="Times New Roman" w:hAnsi="Times New Roman"/>
          <w:sz w:val="20"/>
        </w:rPr>
        <w:t xml:space="preserve">and </w:t>
      </w:r>
      <w:r w:rsidR="001F11F9" w:rsidRPr="001F308E">
        <w:rPr>
          <w:rFonts w:ascii="Times New Roman" w:hAnsi="Times New Roman"/>
          <w:sz w:val="20"/>
        </w:rPr>
        <w:t>agree that said Assignee may apply for and receive a patent or patents for said inventions and improvements in its own name; and that, when requested, without charge to, but at the expense of, said Assignee, its successors, assigns, and legal rep</w:t>
      </w:r>
      <w:r w:rsidR="001F11F9" w:rsidRPr="001F308E">
        <w:rPr>
          <w:rFonts w:ascii="Times New Roman" w:hAnsi="Times New Roman"/>
          <w:sz w:val="20"/>
        </w:rPr>
        <w:softHyphen/>
        <w:t xml:space="preserve">resentatives, to carry out in good faith the intent and purpose of this Assignment, the undersigned will execute all </w:t>
      </w:r>
      <w:r w:rsidR="00291479">
        <w:rPr>
          <w:rFonts w:ascii="Times New Roman" w:hAnsi="Times New Roman"/>
          <w:sz w:val="20"/>
        </w:rPr>
        <w:t>Additional Applications</w:t>
      </w:r>
      <w:r w:rsidR="001F11F9" w:rsidRPr="001F308E">
        <w:rPr>
          <w:rFonts w:ascii="Times New Roman" w:hAnsi="Times New Roman"/>
          <w:sz w:val="20"/>
        </w:rPr>
        <w:t>, and all other patent appli</w:t>
      </w:r>
      <w:r w:rsidR="001F11F9" w:rsidRPr="001F308E">
        <w:rPr>
          <w:rFonts w:ascii="Times New Roman" w:hAnsi="Times New Roman"/>
          <w:sz w:val="20"/>
        </w:rPr>
        <w:softHyphen/>
        <w:t xml:space="preserve">cations on any and all said inventions and improvements; execute all rightful oaths, assignments, powers of attorney, and other papers; communicate to said Assignee, its successors, </w:t>
      </w:r>
      <w:r w:rsidR="001F11F9" w:rsidRPr="001F308E">
        <w:rPr>
          <w:rFonts w:ascii="Times New Roman" w:hAnsi="Times New Roman"/>
          <w:sz w:val="20"/>
        </w:rPr>
        <w:lastRenderedPageBreak/>
        <w:t>assigns, and legal representatives all facts known to the undersigned relating to said inventions and improvements and the history thereof; and generally assist said Assignee, its successors, assigns, or legal representatives in securing and maintaining proper patent protection for said inventions and improvements and for vesting title to said inventions and improvements, and all applications for patents and all patents on said improvements, in said Assignee, its successors, assigns, and legal representatives; and</w:t>
      </w:r>
    </w:p>
    <w:p w14:paraId="366C533A" w14:textId="77777777" w:rsidR="001B37B0" w:rsidRPr="001F308E" w:rsidRDefault="001B37B0">
      <w:pPr>
        <w:pStyle w:val="BodyText2"/>
        <w:spacing w:line="360" w:lineRule="auto"/>
      </w:pPr>
    </w:p>
    <w:p w14:paraId="74C1B354" w14:textId="77777777" w:rsidR="001F11F9" w:rsidRPr="001F308E" w:rsidRDefault="001F11F9" w:rsidP="00E837F5">
      <w:pPr>
        <w:pStyle w:val="BodyText2"/>
        <w:spacing w:line="360" w:lineRule="auto"/>
      </w:pPr>
      <w:r w:rsidRPr="001F308E">
        <w:t>covenant with said Assignee, its successors, assigns, and legal representatives that no assignment, grant, mort</w:t>
      </w:r>
      <w:r w:rsidRPr="001F308E">
        <w:softHyphen/>
        <w:t>gage, license, or other agreement affecting the rights and property herein conveyed has been made to others by the un</w:t>
      </w:r>
      <w:r w:rsidRPr="001F308E">
        <w:softHyphen/>
        <w:t xml:space="preserve">dersigned, and that full right to convey the same as herein expressed </w:t>
      </w:r>
      <w:r w:rsidR="00E837F5" w:rsidRPr="001F308E">
        <w:t>is possessed by the undersigned.</w:t>
      </w:r>
    </w:p>
    <w:p w14:paraId="4609A6DC" w14:textId="77777777" w:rsidR="00E837F5" w:rsidRPr="001F308E" w:rsidRDefault="00E837F5" w:rsidP="00E837F5">
      <w:pPr>
        <w:pStyle w:val="BodyText2"/>
        <w:ind w:right="43"/>
        <w:rPr>
          <w:sz w:val="24"/>
          <w:szCs w:val="24"/>
        </w:rPr>
      </w:pPr>
    </w:p>
    <w:p w14:paraId="7B531DCF" w14:textId="77777777" w:rsidR="00D0382A" w:rsidRPr="001F308E" w:rsidRDefault="00AD6D99" w:rsidP="00024BC8">
      <w:pPr>
        <w:pStyle w:val="BodyText2"/>
        <w:ind w:right="43"/>
        <w:rPr>
          <w:sz w:val="24"/>
          <w:szCs w:val="24"/>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8"/>
      </w:tblGrid>
      <w:tr w:rsidR="00D0382A" w14:paraId="53CAC4F7" w14:textId="77777777" w:rsidTr="00C0641D">
        <w:trPr>
          <w:trHeight w:val="1080"/>
        </w:trPr>
        <w:tc>
          <w:tcPr>
            <w:tcW w:w="4968" w:type="dxa"/>
            <w:vAlign w:val="bottom"/>
          </w:tcPr>
          <w:p w14:paraId="3EAB90E0" w14:textId="77777777" w:rsidR="00A44BA6" w:rsidRDefault="00A44BA6" w:rsidP="00D0382A">
            <w:pPr>
              <w:pStyle w:val="BodyText2"/>
              <w:ind w:right="43"/>
              <w:jc w:val="center"/>
              <w:rPr>
                <w:sz w:val="24"/>
                <w:szCs w:val="24"/>
              </w:rPr>
            </w:pPr>
            <w:r>
              <w:rPr>
                <w:sz w:val="24"/>
                <w:szCs w:val="24"/>
              </w:rPr>
              <w:t>_________________________________</w:t>
            </w:r>
          </w:p>
          <w:p w14:paraId="56E1B2D2" w14:textId="77777777" w:rsidR="00A44BA6" w:rsidRDefault="00A44BA6" w:rsidP="00D0382A">
            <w:pPr>
              <w:pStyle w:val="BodyText2"/>
              <w:ind w:right="43"/>
              <w:jc w:val="center"/>
              <w:rPr>
                <w:sz w:val="24"/>
                <w:szCs w:val="24"/>
              </w:rPr>
            </w:pPr>
            <w:r>
              <w:rPr>
                <w:sz w:val="24"/>
                <w:szCs w:val="24"/>
              </w:rPr>
              <w:t>&lt;&lt;inventorName&gt;&gt;</w:t>
            </w:r>
          </w:p>
        </w:tc>
        <w:tc>
          <w:tcPr>
            <w:tcW w:w="4968" w:type="dxa"/>
            <w:vAlign w:val="bottom"/>
          </w:tcPr>
          <w:p w14:paraId="2B960D23" w14:textId="77777777" w:rsidR="00A44BA6" w:rsidRDefault="00A44BA6" w:rsidP="00A44BA6">
            <w:pPr>
              <w:pStyle w:val="BodyText2"/>
              <w:ind w:right="43"/>
              <w:jc w:val="center"/>
              <w:rPr>
                <w:sz w:val="24"/>
                <w:szCs w:val="24"/>
              </w:rPr>
            </w:pPr>
            <w:r>
              <w:rPr>
                <w:sz w:val="24"/>
                <w:szCs w:val="24"/>
              </w:rPr>
              <w:t>_____________________</w:t>
            </w:r>
          </w:p>
          <w:p w14:paraId="3682D24E" w14:textId="77777777" w:rsidR="00A44BA6" w:rsidRDefault="00A44BA6" w:rsidP="00A44BA6">
            <w:pPr>
              <w:pStyle w:val="BodyText2"/>
              <w:ind w:right="43"/>
              <w:jc w:val="center"/>
              <w:rPr>
                <w:sz w:val="24"/>
                <w:szCs w:val="24"/>
              </w:rPr>
            </w:pPr>
            <w:r>
              <w:rPr>
                <w:sz w:val="24"/>
                <w:szCs w:val="24"/>
              </w:rPr>
              <w:t>Date Signed</w:t>
            </w:r>
          </w:p>
        </w:tc>
      </w:tr>
    </w:tbl>
    <w:p w14:paraId="24F30E46" w14:textId="77777777" w:rsidR="00A44BA6" w:rsidRPr="001F308E" w:rsidRDefault="00A44BA6" w:rsidP="00024BC8">
      <w:pPr>
        <w:pStyle w:val="BodyText2"/>
        <w:ind w:right="43"/>
        <w:rPr>
          <w:sz w:val="24"/>
          <w:szCs w:val="24"/>
        </w:rPr>
      </w:pPr>
    </w:p>
    <w:sectPr w:rsidR="00A44BA6" w:rsidRPr="001F308E" w:rsidSect="00F9138E">
      <w:headerReference w:type="default" r:id="rId7"/>
      <w:footerReference w:type="default" r:id="rId8"/>
      <w:footnotePr>
        <w:numRestart w:val="eachPage"/>
      </w:footnotePr>
      <w:pgSz w:w="12240" w:h="15840"/>
      <w:pgMar w:top="1080" w:right="1080" w:bottom="1080" w:left="1440" w:header="720" w:footer="720" w:gutter="0"/>
      <w:cols w: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2F14A" w14:textId="77777777" w:rsidR="003361C9" w:rsidRDefault="003361C9">
      <w:r>
        <w:separator/>
      </w:r>
    </w:p>
  </w:endnote>
  <w:endnote w:type="continuationSeparator" w:id="0">
    <w:p w14:paraId="289AF3C5" w14:textId="77777777" w:rsidR="003361C9" w:rsidRDefault="00336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A7DA6" w14:textId="77777777" w:rsidR="00954D92" w:rsidRDefault="00954D92">
    <w:pPr>
      <w:pStyle w:val="Footer"/>
      <w:tabs>
        <w:tab w:val="clear" w:pos="4320"/>
        <w:tab w:val="clear" w:pos="8640"/>
        <w:tab w:val="center" w:pos="4680"/>
        <w:tab w:val="right" w:pos="9720"/>
      </w:tabs>
      <w:rPr>
        <w:rFonts w:ascii="Helvetica" w:hAnsi="Helvetica"/>
        <w:sz w:val="16"/>
      </w:rPr>
    </w:pPr>
    <w:r>
      <w:rPr>
        <w:sz w:val="16"/>
      </w:rPr>
      <w:tab/>
      <w:t xml:space="preserve">Page </w:t>
    </w:r>
    <w:r w:rsidR="005526CE">
      <w:rPr>
        <w:sz w:val="16"/>
      </w:rPr>
      <w:fldChar w:fldCharType="begin"/>
    </w:r>
    <w:r>
      <w:rPr>
        <w:sz w:val="16"/>
      </w:rPr>
      <w:instrText xml:space="preserve"> PAGE </w:instrText>
    </w:r>
    <w:r w:rsidR="005526CE">
      <w:rPr>
        <w:sz w:val="16"/>
      </w:rPr>
      <w:fldChar w:fldCharType="separate"/>
    </w:r>
    <w:r w:rsidR="00587A06">
      <w:rPr>
        <w:noProof/>
        <w:sz w:val="16"/>
      </w:rPr>
      <w:t>1</w:t>
    </w:r>
    <w:r w:rsidR="005526CE">
      <w:rPr>
        <w:sz w:val="16"/>
      </w:rPr>
      <w:fldChar w:fldCharType="end"/>
    </w:r>
    <w:r>
      <w:rPr>
        <w:sz w:val="16"/>
      </w:rPr>
      <w:t xml:space="preserve"> of </w:t>
    </w:r>
    <w:r w:rsidR="005526CE">
      <w:rPr>
        <w:sz w:val="16"/>
      </w:rPr>
      <w:fldChar w:fldCharType="begin"/>
    </w:r>
    <w:r>
      <w:rPr>
        <w:sz w:val="16"/>
      </w:rPr>
      <w:instrText xml:space="preserve"> NUMPAGES </w:instrText>
    </w:r>
    <w:r w:rsidR="005526CE">
      <w:rPr>
        <w:sz w:val="16"/>
      </w:rPr>
      <w:fldChar w:fldCharType="separate"/>
    </w:r>
    <w:r w:rsidR="00587A06">
      <w:rPr>
        <w:noProof/>
        <w:sz w:val="16"/>
      </w:rPr>
      <w:t>2</w:t>
    </w:r>
    <w:r w:rsidR="005526CE">
      <w:rPr>
        <w:sz w:val="16"/>
      </w:rPr>
      <w:fldChar w:fldCharType="end"/>
    </w:r>
    <w:r>
      <w:rPr>
        <w:sz w:val="16"/>
      </w:rPr>
      <w:tab/>
    </w:r>
    <w:r>
      <w:rPr>
        <w:rFonts w:ascii="Helvetica" w:hAnsi="Helvetica"/>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76567" w14:textId="77777777" w:rsidR="003361C9" w:rsidRDefault="003361C9">
      <w:r>
        <w:separator/>
      </w:r>
    </w:p>
  </w:footnote>
  <w:footnote w:type="continuationSeparator" w:id="0">
    <w:p w14:paraId="36DEDA88" w14:textId="77777777" w:rsidR="003361C9" w:rsidRDefault="00336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B740C" w14:textId="77777777" w:rsidR="00024BC8" w:rsidRDefault="00024BC8" w:rsidP="00024BC8">
    <w:pPr>
      <w:pStyle w:val="Header"/>
      <w:jc w:val="right"/>
      <w:rPr>
        <w:rFonts w:ascii="Times New Roman" w:hAnsi="Times New Roman"/>
        <w:b/>
        <w:i/>
      </w:rPr>
    </w:pPr>
    <w:r>
      <w:rPr>
        <w:rFonts w:ascii="Times New Roman" w:hAnsi="Times New Roman"/>
        <w:b/>
        <w:i/>
      </w:rPr>
      <w:t xml:space="preserve">Intel Docket No.:  </w:t>
    </w:r>
    <w:r w:rsidR="0084091A">
      <w:rPr>
        <w:rFonts w:ascii="Times New Roman" w:hAnsi="Times New Roman"/>
        <w:b/>
        <w:i/>
      </w:rPr>
      <w:t>&lt;&lt;r</w:t>
    </w:r>
    <w:r w:rsidRPr="00A054EA">
      <w:rPr>
        <w:rFonts w:ascii="Times New Roman" w:hAnsi="Times New Roman"/>
        <w:b/>
        <w:i/>
      </w:rPr>
      <w:t>efNo&gt;&gt;</w:t>
    </w:r>
  </w:p>
  <w:p w14:paraId="4DDFC973" w14:textId="77777777" w:rsidR="00024BC8" w:rsidRPr="00A054EA" w:rsidRDefault="00024BC8" w:rsidP="00024BC8">
    <w:pPr>
      <w:jc w:val="right"/>
      <w:rPr>
        <w:b/>
        <w:i/>
      </w:rPr>
    </w:pPr>
    <w:r>
      <w:tab/>
    </w:r>
    <w:r>
      <w:tab/>
    </w:r>
    <w:r>
      <w:tab/>
    </w:r>
    <w:r>
      <w:tab/>
    </w:r>
    <w:r>
      <w:tab/>
    </w:r>
    <w:r>
      <w:tab/>
    </w:r>
    <w:r>
      <w:tab/>
    </w:r>
    <w:r w:rsidRPr="00A054EA">
      <w:rPr>
        <w:b/>
        <w:i/>
      </w:rPr>
      <w:t>SLW Reference No.:</w:t>
    </w:r>
    <w:r w:rsidRPr="00A054EA">
      <w:t xml:space="preserve"> </w:t>
    </w:r>
    <w:r w:rsidRPr="00A054EA">
      <w:rPr>
        <w:b/>
        <w:i/>
      </w:rPr>
      <w:t>&lt;&lt;matterNo&gt;&gt;</w:t>
    </w:r>
  </w:p>
  <w:p w14:paraId="1D40197F" w14:textId="77777777" w:rsidR="00954D92" w:rsidRPr="00453FC1" w:rsidRDefault="00954D92" w:rsidP="00742EE3">
    <w:pPr>
      <w:pStyle w:val="Header"/>
      <w:jc w:val="right"/>
      <w:rPr>
        <w:rFonts w:ascii="Times New Roman" w:hAnsi="Times New Roman"/>
        <w:b/>
      </w:rPr>
    </w:pPr>
  </w:p>
  <w:p w14:paraId="3F1ED303" w14:textId="77777777" w:rsidR="00954D92" w:rsidRDefault="00954D92" w:rsidP="00C05F79">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60"/>
  <w:doNotHyphenateCaps/>
  <w:drawingGridHorizontalSpacing w:val="120"/>
  <w:drawingGridVerticalSpacing w:val="120"/>
  <w:displayVerticalDrawingGridEvery w:val="0"/>
  <w:doNotUseMarginsForDrawingGridOrigin/>
  <w:doNotShadeFormData/>
  <w:characterSpacingControl w:val="doNotCompress"/>
  <w:footnotePr>
    <w:numRestart w:val="eachPage"/>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42EE3"/>
    <w:rsid w:val="00002AB7"/>
    <w:rsid w:val="000043D1"/>
    <w:rsid w:val="000170D0"/>
    <w:rsid w:val="00024BC8"/>
    <w:rsid w:val="00026EE4"/>
    <w:rsid w:val="00072F86"/>
    <w:rsid w:val="000E4A22"/>
    <w:rsid w:val="000E553F"/>
    <w:rsid w:val="001126CC"/>
    <w:rsid w:val="001355E5"/>
    <w:rsid w:val="0016389F"/>
    <w:rsid w:val="0018729C"/>
    <w:rsid w:val="001B292B"/>
    <w:rsid w:val="001B37B0"/>
    <w:rsid w:val="001D3FBD"/>
    <w:rsid w:val="001E7138"/>
    <w:rsid w:val="001F11F9"/>
    <w:rsid w:val="001F232C"/>
    <w:rsid w:val="001F308E"/>
    <w:rsid w:val="00202579"/>
    <w:rsid w:val="00240FAF"/>
    <w:rsid w:val="0026233D"/>
    <w:rsid w:val="00291479"/>
    <w:rsid w:val="002A4407"/>
    <w:rsid w:val="002B7E7A"/>
    <w:rsid w:val="002C4E2A"/>
    <w:rsid w:val="002F2B55"/>
    <w:rsid w:val="003215A0"/>
    <w:rsid w:val="00335392"/>
    <w:rsid w:val="003361C9"/>
    <w:rsid w:val="0034730A"/>
    <w:rsid w:val="003520B2"/>
    <w:rsid w:val="00367702"/>
    <w:rsid w:val="00372FCC"/>
    <w:rsid w:val="003B511F"/>
    <w:rsid w:val="003B6A2B"/>
    <w:rsid w:val="003C4694"/>
    <w:rsid w:val="003E1FC5"/>
    <w:rsid w:val="003E6E3C"/>
    <w:rsid w:val="003F5D3A"/>
    <w:rsid w:val="00407D6B"/>
    <w:rsid w:val="00422F12"/>
    <w:rsid w:val="00441163"/>
    <w:rsid w:val="00453FC1"/>
    <w:rsid w:val="0045776C"/>
    <w:rsid w:val="00465E7F"/>
    <w:rsid w:val="00472895"/>
    <w:rsid w:val="004A3974"/>
    <w:rsid w:val="0053342B"/>
    <w:rsid w:val="00543DF5"/>
    <w:rsid w:val="00546EA8"/>
    <w:rsid w:val="005526CE"/>
    <w:rsid w:val="005526D2"/>
    <w:rsid w:val="00555E27"/>
    <w:rsid w:val="00565619"/>
    <w:rsid w:val="00573A99"/>
    <w:rsid w:val="00577EFF"/>
    <w:rsid w:val="00587A06"/>
    <w:rsid w:val="005A6E88"/>
    <w:rsid w:val="005B009F"/>
    <w:rsid w:val="005B6807"/>
    <w:rsid w:val="005C08F2"/>
    <w:rsid w:val="005D4C6F"/>
    <w:rsid w:val="006153F2"/>
    <w:rsid w:val="00625313"/>
    <w:rsid w:val="006366A5"/>
    <w:rsid w:val="006511D9"/>
    <w:rsid w:val="006627EE"/>
    <w:rsid w:val="006940AB"/>
    <w:rsid w:val="006A3300"/>
    <w:rsid w:val="006A794A"/>
    <w:rsid w:val="006B4D0C"/>
    <w:rsid w:val="006C0DDA"/>
    <w:rsid w:val="006D5DB6"/>
    <w:rsid w:val="006E71E9"/>
    <w:rsid w:val="006E79E9"/>
    <w:rsid w:val="00711293"/>
    <w:rsid w:val="00722744"/>
    <w:rsid w:val="00722D76"/>
    <w:rsid w:val="0074057E"/>
    <w:rsid w:val="00741745"/>
    <w:rsid w:val="00742EE3"/>
    <w:rsid w:val="007644D0"/>
    <w:rsid w:val="00777F6D"/>
    <w:rsid w:val="007905A1"/>
    <w:rsid w:val="007A665A"/>
    <w:rsid w:val="008176F2"/>
    <w:rsid w:val="008370F4"/>
    <w:rsid w:val="0084091A"/>
    <w:rsid w:val="00857E99"/>
    <w:rsid w:val="00860A2B"/>
    <w:rsid w:val="0087149F"/>
    <w:rsid w:val="00874A26"/>
    <w:rsid w:val="00895AD1"/>
    <w:rsid w:val="008A5552"/>
    <w:rsid w:val="008D4C60"/>
    <w:rsid w:val="009008BF"/>
    <w:rsid w:val="00914CA7"/>
    <w:rsid w:val="00916DA3"/>
    <w:rsid w:val="00917E7A"/>
    <w:rsid w:val="00932E33"/>
    <w:rsid w:val="00941204"/>
    <w:rsid w:val="009427AB"/>
    <w:rsid w:val="00954D92"/>
    <w:rsid w:val="009578CB"/>
    <w:rsid w:val="00992D6B"/>
    <w:rsid w:val="009B65A7"/>
    <w:rsid w:val="009F2666"/>
    <w:rsid w:val="00A034A9"/>
    <w:rsid w:val="00A16697"/>
    <w:rsid w:val="00A2501A"/>
    <w:rsid w:val="00A44BA6"/>
    <w:rsid w:val="00A44BFE"/>
    <w:rsid w:val="00A44DFF"/>
    <w:rsid w:val="00A60BB3"/>
    <w:rsid w:val="00A705A8"/>
    <w:rsid w:val="00A84254"/>
    <w:rsid w:val="00AA508B"/>
    <w:rsid w:val="00AD4BE3"/>
    <w:rsid w:val="00AD5888"/>
    <w:rsid w:val="00AD6D99"/>
    <w:rsid w:val="00AF4BF5"/>
    <w:rsid w:val="00AF77F7"/>
    <w:rsid w:val="00B12C84"/>
    <w:rsid w:val="00B44DE5"/>
    <w:rsid w:val="00B54FF6"/>
    <w:rsid w:val="00B65D7B"/>
    <w:rsid w:val="00B95D3F"/>
    <w:rsid w:val="00BB5AB0"/>
    <w:rsid w:val="00C01562"/>
    <w:rsid w:val="00C05F79"/>
    <w:rsid w:val="00C0641D"/>
    <w:rsid w:val="00C15D3D"/>
    <w:rsid w:val="00C43D7E"/>
    <w:rsid w:val="00C503BC"/>
    <w:rsid w:val="00C73A0F"/>
    <w:rsid w:val="00C94DCC"/>
    <w:rsid w:val="00CB47C7"/>
    <w:rsid w:val="00CB7ED9"/>
    <w:rsid w:val="00CD406D"/>
    <w:rsid w:val="00D0382A"/>
    <w:rsid w:val="00D03ECA"/>
    <w:rsid w:val="00D07544"/>
    <w:rsid w:val="00D2119B"/>
    <w:rsid w:val="00D21E32"/>
    <w:rsid w:val="00D3414B"/>
    <w:rsid w:val="00D635D4"/>
    <w:rsid w:val="00D73B19"/>
    <w:rsid w:val="00D95B31"/>
    <w:rsid w:val="00DC0767"/>
    <w:rsid w:val="00DC1C78"/>
    <w:rsid w:val="00DD188C"/>
    <w:rsid w:val="00DD5675"/>
    <w:rsid w:val="00E02ADB"/>
    <w:rsid w:val="00E030EB"/>
    <w:rsid w:val="00E15A62"/>
    <w:rsid w:val="00E3409D"/>
    <w:rsid w:val="00E377D4"/>
    <w:rsid w:val="00E378F2"/>
    <w:rsid w:val="00E63317"/>
    <w:rsid w:val="00E777C4"/>
    <w:rsid w:val="00E837F5"/>
    <w:rsid w:val="00ED36CB"/>
    <w:rsid w:val="00EE4236"/>
    <w:rsid w:val="00EE7786"/>
    <w:rsid w:val="00EF59B1"/>
    <w:rsid w:val="00F037CE"/>
    <w:rsid w:val="00F07900"/>
    <w:rsid w:val="00F12043"/>
    <w:rsid w:val="00F405B6"/>
    <w:rsid w:val="00F817B7"/>
    <w:rsid w:val="00F9138E"/>
    <w:rsid w:val="00FB3D65"/>
    <w:rsid w:val="00FB4F14"/>
    <w:rsid w:val="00FB688F"/>
    <w:rsid w:val="00FD126A"/>
    <w:rsid w:val="00FF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DFCAC"/>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New York" w:hAnsi="New York"/>
      <w:sz w:val="24"/>
    </w:rPr>
  </w:style>
  <w:style w:type="paragraph" w:styleId="Heading1">
    <w:name w:val="heading 1"/>
    <w:basedOn w:val="Normal"/>
    <w:next w:val="Normal"/>
    <w:qFormat/>
    <w:pPr>
      <w:keepNext/>
      <w:tabs>
        <w:tab w:val="left" w:pos="720"/>
        <w:tab w:val="left" w:pos="9360"/>
      </w:tabs>
      <w:ind w:right="43"/>
      <w:jc w:val="center"/>
      <w:outlineLvl w:val="0"/>
    </w:pPr>
    <w:rPr>
      <w:rFonts w:ascii="Helvetica" w:hAnsi="Helvetica"/>
      <w:b/>
      <w:sz w:val="22"/>
    </w:rPr>
  </w:style>
  <w:style w:type="paragraph" w:styleId="Heading2">
    <w:name w:val="heading 2"/>
    <w:basedOn w:val="Normal"/>
    <w:next w:val="Normal"/>
    <w:qFormat/>
    <w:pPr>
      <w:keepNext/>
      <w:tabs>
        <w:tab w:val="left" w:pos="990"/>
        <w:tab w:val="left" w:pos="1800"/>
        <w:tab w:val="left" w:pos="5220"/>
        <w:tab w:val="left" w:pos="6930"/>
      </w:tabs>
      <w:ind w:right="36"/>
      <w:outlineLvl w:val="1"/>
    </w:pPr>
    <w:rPr>
      <w:rFonts w:ascii="Helvetica" w:hAnsi="Helvetica"/>
      <w:b/>
      <w:sz w:val="22"/>
    </w:rPr>
  </w:style>
  <w:style w:type="paragraph" w:styleId="Heading3">
    <w:name w:val="heading 3"/>
    <w:basedOn w:val="Normal"/>
    <w:next w:val="Normal"/>
    <w:qFormat/>
    <w:pPr>
      <w:keepNext/>
      <w:tabs>
        <w:tab w:val="left" w:pos="1800"/>
        <w:tab w:val="left" w:pos="5220"/>
        <w:tab w:val="left" w:pos="6930"/>
      </w:tabs>
      <w:ind w:right="36"/>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next w:val="Normal"/>
    <w:pPr>
      <w:tabs>
        <w:tab w:val="center" w:pos="4320"/>
        <w:tab w:val="right" w:pos="8640"/>
      </w:tabs>
    </w:pPr>
  </w:style>
  <w:style w:type="paragraph" w:styleId="Title">
    <w:name w:val="Title"/>
    <w:basedOn w:val="Normal"/>
    <w:qFormat/>
    <w:pPr>
      <w:tabs>
        <w:tab w:val="left" w:pos="3780"/>
        <w:tab w:val="left" w:pos="8280"/>
      </w:tabs>
      <w:ind w:right="36"/>
      <w:jc w:val="center"/>
    </w:pPr>
    <w:rPr>
      <w:rFonts w:ascii="Helvetica" w:hAnsi="Helvetica"/>
      <w:b/>
      <w:sz w:val="28"/>
    </w:rPr>
  </w:style>
  <w:style w:type="paragraph" w:styleId="BodyText">
    <w:name w:val="Body Text"/>
    <w:basedOn w:val="Normal"/>
    <w:pPr>
      <w:tabs>
        <w:tab w:val="left" w:pos="720"/>
        <w:tab w:val="left" w:pos="9360"/>
      </w:tabs>
      <w:ind w:right="43"/>
    </w:pPr>
    <w:rPr>
      <w:rFonts w:ascii="Helvetica" w:hAnsi="Helvetica"/>
      <w:sz w:val="22"/>
    </w:rPr>
  </w:style>
  <w:style w:type="paragraph" w:styleId="BodyText2">
    <w:name w:val="Body Text 2"/>
    <w:basedOn w:val="Normal"/>
    <w:pPr>
      <w:ind w:right="36"/>
    </w:pPr>
    <w:rPr>
      <w:rFonts w:ascii="Times New Roman" w:hAnsi="Times New Roman"/>
      <w:sz w:val="20"/>
    </w:rPr>
  </w:style>
  <w:style w:type="paragraph" w:styleId="DocumentMap">
    <w:name w:val="Document Map"/>
    <w:basedOn w:val="Normal"/>
    <w:pPr>
      <w:shd w:val="clear" w:color="auto" w:fill="000080"/>
    </w:pPr>
    <w:rPr>
      <w:rFonts w:ascii="Tahoma" w:hAnsi="Tahoma"/>
    </w:rPr>
  </w:style>
  <w:style w:type="paragraph" w:styleId="BalloonText">
    <w:name w:val="Balloon Text"/>
    <w:basedOn w:val="Normal"/>
    <w:semiHidden/>
    <w:rsid w:val="00B65D7B"/>
    <w:rPr>
      <w:rFonts w:ascii="Tahoma" w:hAnsi="Tahoma" w:cs="Tahoma"/>
      <w:sz w:val="16"/>
      <w:szCs w:val="16"/>
    </w:rPr>
  </w:style>
  <w:style w:type="character" w:styleId="CommentReference">
    <w:name w:val="annotation reference"/>
    <w:basedOn w:val="DefaultParagraphFont"/>
    <w:rsid w:val="00024BC8"/>
    <w:rPr>
      <w:sz w:val="16"/>
      <w:szCs w:val="16"/>
    </w:rPr>
  </w:style>
  <w:style w:type="paragraph" w:styleId="CommentText">
    <w:name w:val="annotation text"/>
    <w:basedOn w:val="Normal"/>
    <w:link w:val="CommentTextChar"/>
    <w:rsid w:val="00024BC8"/>
    <w:rPr>
      <w:sz w:val="20"/>
    </w:rPr>
  </w:style>
  <w:style w:type="character" w:customStyle="1" w:styleId="CommentTextChar">
    <w:name w:val="Comment Text Char"/>
    <w:basedOn w:val="DefaultParagraphFont"/>
    <w:link w:val="CommentText"/>
    <w:rsid w:val="00024BC8"/>
    <w:rPr>
      <w:rFonts w:ascii="New York" w:hAnsi="New York"/>
    </w:rPr>
  </w:style>
  <w:style w:type="table" w:styleId="TableGrid">
    <w:name w:val="Table Grid"/>
    <w:basedOn w:val="TableNormal"/>
    <w:rsid w:val="00D038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3302">
      <w:bodyDiv w:val="1"/>
      <w:marLeft w:val="0"/>
      <w:marRight w:val="0"/>
      <w:marTop w:val="0"/>
      <w:marBottom w:val="0"/>
      <w:divBdr>
        <w:top w:val="none" w:sz="0" w:space="0" w:color="auto"/>
        <w:left w:val="none" w:sz="0" w:space="0" w:color="auto"/>
        <w:bottom w:val="none" w:sz="0" w:space="0" w:color="auto"/>
        <w:right w:val="none" w:sz="0" w:space="0" w:color="auto"/>
      </w:divBdr>
    </w:div>
    <w:div w:id="182080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IntelCorpAssn.dotx</Template>
  <TotalTime>0</TotalTime>
  <Pages>2</Pages>
  <Words>508</Words>
  <Characters>2898</Characters>
  <Application>Microsoft Office Word</Application>
  <DocSecurity>0</DocSecurity>
  <PresentationFormat/>
  <Lines>24</Lines>
  <Paragraphs>6</Paragraphs>
  <ScaleCrop>false</ScaleCrop>
  <HeadingPairs>
    <vt:vector size="2" baseType="variant">
      <vt:variant>
        <vt:lpstr>Title</vt:lpstr>
      </vt:variant>
      <vt:variant>
        <vt:i4>1</vt:i4>
      </vt:variant>
    </vt:vector>
  </HeadingPairs>
  <TitlesOfParts>
    <vt:vector size="1" baseType="lpstr">
      <vt:lpstr>Intel Corporation Assignment Template.docx</vt:lpstr>
    </vt:vector>
  </TitlesOfParts>
  <Company>Intel Corporation</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 Corporation Assignment Template.docx</dc:title>
  <dc:creator>ILT/PPG</dc:creator>
  <cp:lastModifiedBy>Jacob Burns</cp:lastModifiedBy>
  <cp:revision>2</cp:revision>
  <cp:lastPrinted>2007-03-20T17:19:00Z</cp:lastPrinted>
  <dcterms:created xsi:type="dcterms:W3CDTF">2024-06-03T23:48:00Z</dcterms:created>
  <dcterms:modified xsi:type="dcterms:W3CDTF">2024-06-03T23:48:00Z</dcterms:modified>
</cp:coreProperties>
</file>