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231CE" w14:textId="77777777" w:rsidR="00D318EF" w:rsidRPr="00B3689E" w:rsidRDefault="00D318EF" w:rsidP="009512D4">
      <w:pPr>
        <w:spacing w:before="240"/>
        <w:jc w:val="center"/>
        <w:outlineLvl w:val="0"/>
        <w:rPr>
          <w:color w:val="000000"/>
          <w:szCs w:val="24"/>
        </w:rPr>
      </w:pPr>
      <w:r w:rsidRPr="00B3689E">
        <w:rPr>
          <w:b/>
          <w:color w:val="000000"/>
          <w:szCs w:val="24"/>
        </w:rPr>
        <w:t>ASSIGNMENT</w:t>
      </w:r>
    </w:p>
    <w:p w14:paraId="192D818E" w14:textId="77777777" w:rsidR="00D318EF" w:rsidRPr="00B3689E" w:rsidRDefault="00D318EF">
      <w:pPr>
        <w:rPr>
          <w:color w:val="000000"/>
          <w:szCs w:val="24"/>
        </w:rPr>
      </w:pPr>
    </w:p>
    <w:p w14:paraId="01CFF6A3" w14:textId="77777777" w:rsidR="00D318EF" w:rsidRPr="00B3689E" w:rsidRDefault="00D318EF">
      <w:pPr>
        <w:rPr>
          <w:color w:val="000000"/>
          <w:szCs w:val="24"/>
        </w:rPr>
      </w:pPr>
    </w:p>
    <w:p w14:paraId="22357AB9" w14:textId="77777777" w:rsidR="00B41C04" w:rsidRPr="00B3689E" w:rsidRDefault="00D318EF" w:rsidP="000842AD">
      <w:pPr>
        <w:rPr>
          <w:color w:val="000000"/>
          <w:szCs w:val="24"/>
        </w:rPr>
      </w:pPr>
      <w:r w:rsidRPr="00B3689E">
        <w:rPr>
          <w:color w:val="000000"/>
          <w:szCs w:val="24"/>
        </w:rPr>
        <w:tab/>
      </w:r>
      <w:r w:rsidR="00B41C04" w:rsidRPr="00B3689E">
        <w:rPr>
          <w:b/>
          <w:bCs/>
          <w:color w:val="000000"/>
          <w:szCs w:val="24"/>
        </w:rPr>
        <w:t xml:space="preserve">WHEREAS, </w:t>
      </w:r>
      <w:r w:rsidR="00B41C04" w:rsidRPr="00B3689E">
        <w:rPr>
          <w:color w:val="000000"/>
          <w:szCs w:val="24"/>
        </w:rPr>
        <w:t xml:space="preserve">I am a named inventor, </w:t>
      </w:r>
      <w:r w:rsidR="003E471A">
        <w:rPr>
          <w:b/>
          <w:szCs w:val="24"/>
        </w:rPr>
        <w:t>&lt;&lt;</w:t>
      </w:r>
      <w:r w:rsidR="003E471A" w:rsidRPr="00225727">
        <w:rPr>
          <w:b/>
          <w:szCs w:val="24"/>
        </w:rPr>
        <w:t>inventorName</w:t>
      </w:r>
      <w:r w:rsidR="003E471A">
        <w:rPr>
          <w:b/>
          <w:szCs w:val="24"/>
        </w:rPr>
        <w:t>List</w:t>
      </w:r>
      <w:r w:rsidR="003E471A" w:rsidRPr="00225727">
        <w:rPr>
          <w:b/>
          <w:szCs w:val="24"/>
        </w:rPr>
        <w:t>&gt;&gt;</w:t>
      </w:r>
      <w:r w:rsidR="003E471A" w:rsidRPr="005D16A3">
        <w:rPr>
          <w:szCs w:val="24"/>
        </w:rPr>
        <w:t xml:space="preserve">, </w:t>
      </w:r>
      <w:r w:rsidR="00B41C04" w:rsidRPr="00B3689E">
        <w:rPr>
          <w:color w:val="000000"/>
          <w:szCs w:val="24"/>
        </w:rPr>
        <w:t>of residence listed below, having invented certain new and useful improvements as described in an application for United States Letters Patent entitled “</w:t>
      </w:r>
      <w:r w:rsidR="003E471A" w:rsidRPr="005D16A3">
        <w:rPr>
          <w:b/>
          <w:szCs w:val="24"/>
        </w:rPr>
        <w:t>&lt;&lt;title&gt;&gt;</w:t>
      </w:r>
      <w:r w:rsidR="00B41C04" w:rsidRPr="00B3689E">
        <w:rPr>
          <w:color w:val="000000"/>
          <w:szCs w:val="24"/>
        </w:rPr>
        <w:t>,” (hereinafter referred to as “Application”)</w:t>
      </w:r>
      <w:r w:rsidR="000842AD">
        <w:rPr>
          <w:color w:val="000000"/>
          <w:szCs w:val="24"/>
        </w:rPr>
        <w:t xml:space="preserve"> and having internal reference number of </w:t>
      </w:r>
      <w:r w:rsidR="00AB0C4D" w:rsidRPr="00AB0C4D">
        <w:rPr>
          <w:b/>
          <w:szCs w:val="24"/>
        </w:rPr>
        <w:t>&lt;&lt;</w:t>
      </w:r>
      <w:r w:rsidR="004A1048">
        <w:rPr>
          <w:b/>
          <w:szCs w:val="24"/>
        </w:rPr>
        <w:t>RefNo</w:t>
      </w:r>
      <w:r w:rsidR="00AB0C4D" w:rsidRPr="00AB0C4D">
        <w:rPr>
          <w:b/>
          <w:szCs w:val="24"/>
        </w:rPr>
        <w:t>&gt;&gt;</w:t>
      </w:r>
      <w:r w:rsidR="004210D7" w:rsidRPr="004210D7">
        <w:rPr>
          <w:color w:val="000000"/>
          <w:szCs w:val="24"/>
        </w:rPr>
        <w:t>&lt;&lt;priorInformation&gt;&gt;</w:t>
      </w:r>
    </w:p>
    <w:p w14:paraId="78B1C4D3" w14:textId="77777777" w:rsidR="00C9733C" w:rsidRPr="00B3689E" w:rsidRDefault="00C9733C" w:rsidP="00B41C04">
      <w:pPr>
        <w:rPr>
          <w:color w:val="000000"/>
          <w:szCs w:val="24"/>
        </w:rPr>
      </w:pPr>
    </w:p>
    <w:p w14:paraId="56D8DDA5" w14:textId="77777777" w:rsidR="00C9733C" w:rsidRPr="00B3689E" w:rsidRDefault="00531028" w:rsidP="00B50071">
      <w:pPr>
        <w:rPr>
          <w:color w:val="000000"/>
          <w:szCs w:val="24"/>
        </w:rPr>
      </w:pPr>
      <w:r w:rsidRPr="00B3689E">
        <w:rPr>
          <w:b/>
          <w:color w:val="000000"/>
          <w:szCs w:val="24"/>
        </w:rPr>
        <w:tab/>
      </w:r>
      <w:r w:rsidR="00C9733C" w:rsidRPr="00B3689E">
        <w:rPr>
          <w:b/>
          <w:color w:val="000000"/>
          <w:szCs w:val="24"/>
        </w:rPr>
        <w:t>WHEREAS</w:t>
      </w:r>
      <w:r w:rsidR="00C9733C" w:rsidRPr="00B3689E">
        <w:rPr>
          <w:color w:val="000000"/>
          <w:szCs w:val="24"/>
        </w:rPr>
        <w:t xml:space="preserve">, I hereby authorize and request the attorneys or agents associated with United States Patent and Trademark Office Customer No. </w:t>
      </w:r>
      <w:r w:rsidR="006B653B" w:rsidRPr="006B653B">
        <w:rPr>
          <w:b/>
          <w:szCs w:val="24"/>
        </w:rPr>
        <w:t>&lt;&lt;</w:t>
      </w:r>
      <w:r w:rsidR="00B32CF2">
        <w:rPr>
          <w:b/>
          <w:szCs w:val="24"/>
        </w:rPr>
        <w:t>custNoCorresp</w:t>
      </w:r>
      <w:r w:rsidR="006B653B" w:rsidRPr="006B653B">
        <w:rPr>
          <w:b/>
          <w:szCs w:val="24"/>
        </w:rPr>
        <w:t>&gt;&gt;</w:t>
      </w:r>
      <w:r w:rsidR="00C9733C" w:rsidRPr="00B3689E">
        <w:rPr>
          <w:color w:val="000000"/>
          <w:szCs w:val="24"/>
        </w:rPr>
        <w:t xml:space="preserve"> to insert here in parentheses (Ser. No. </w:t>
      </w:r>
      <w:r w:rsidR="00412D95">
        <w:t>&lt;&lt;serialNo&gt;&gt;</w:t>
      </w:r>
      <w:r w:rsidR="00C9733C" w:rsidRPr="00B3689E">
        <w:rPr>
          <w:color w:val="000000"/>
          <w:szCs w:val="24"/>
        </w:rPr>
        <w:t xml:space="preserve">; Filing Date: </w:t>
      </w:r>
      <w:r w:rsidR="006B72C8">
        <w:rPr>
          <w:color w:val="000000"/>
          <w:szCs w:val="24"/>
        </w:rPr>
        <w:t xml:space="preserve"> </w:t>
      </w:r>
      <w:r w:rsidR="006B72C8">
        <w:t>&lt;&lt;filedDate&gt;&gt;</w:t>
      </w:r>
      <w:r w:rsidR="00C9733C" w:rsidRPr="00B3689E">
        <w:rPr>
          <w:color w:val="000000"/>
          <w:szCs w:val="24"/>
        </w:rPr>
        <w:t xml:space="preserve">) the filing date and </w:t>
      </w:r>
      <w:r w:rsidR="00B50071">
        <w:rPr>
          <w:color w:val="000000"/>
          <w:szCs w:val="24"/>
        </w:rPr>
        <w:t xml:space="preserve">serial </w:t>
      </w:r>
      <w:r w:rsidR="00C9733C" w:rsidRPr="00B3689E">
        <w:rPr>
          <w:color w:val="000000"/>
          <w:szCs w:val="24"/>
        </w:rPr>
        <w:t xml:space="preserve">number of </w:t>
      </w:r>
      <w:r w:rsidR="000842AD">
        <w:rPr>
          <w:color w:val="000000"/>
          <w:szCs w:val="24"/>
        </w:rPr>
        <w:t>the A</w:t>
      </w:r>
      <w:r w:rsidR="00D112B2" w:rsidRPr="00B3689E">
        <w:rPr>
          <w:color w:val="000000"/>
          <w:szCs w:val="24"/>
        </w:rPr>
        <w:t>pplication when known;</w:t>
      </w:r>
    </w:p>
    <w:p w14:paraId="58BBDAAE" w14:textId="77777777" w:rsidR="00D318EF" w:rsidRPr="00B3689E" w:rsidRDefault="00D318EF">
      <w:pPr>
        <w:rPr>
          <w:color w:val="000000"/>
          <w:szCs w:val="24"/>
        </w:rPr>
      </w:pPr>
    </w:p>
    <w:p w14:paraId="39C139F3" w14:textId="77777777" w:rsidR="00D318EF" w:rsidRPr="00B3689E" w:rsidRDefault="00D318EF" w:rsidP="000842AD">
      <w:pPr>
        <w:rPr>
          <w:color w:val="000000"/>
          <w:szCs w:val="24"/>
        </w:rPr>
      </w:pPr>
      <w:r w:rsidRPr="00B3689E">
        <w:rPr>
          <w:color w:val="000000"/>
          <w:szCs w:val="24"/>
        </w:rPr>
        <w:tab/>
      </w:r>
      <w:r w:rsidRPr="00B3689E">
        <w:rPr>
          <w:b/>
          <w:color w:val="000000"/>
          <w:szCs w:val="24"/>
        </w:rPr>
        <w:t>WHEREAS,</w:t>
      </w:r>
      <w:r w:rsidR="00DB59C4" w:rsidRPr="00B3689E">
        <w:rPr>
          <w:color w:val="000000"/>
          <w:szCs w:val="24"/>
        </w:rPr>
        <w:t xml:space="preserve"> </w:t>
      </w:r>
      <w:r w:rsidR="005F711A" w:rsidRPr="006B653B">
        <w:rPr>
          <w:b/>
          <w:color w:val="000000"/>
          <w:szCs w:val="24"/>
        </w:rPr>
        <w:t>&lt;&lt;assignee&gt;&gt;</w:t>
      </w:r>
      <w:r w:rsidR="005F711A" w:rsidRPr="005F711A">
        <w:rPr>
          <w:color w:val="000000"/>
          <w:szCs w:val="24"/>
        </w:rPr>
        <w:t xml:space="preserve">, </w:t>
      </w:r>
      <w:r w:rsidRPr="00B3689E">
        <w:rPr>
          <w:color w:val="000000"/>
          <w:szCs w:val="24"/>
        </w:rPr>
        <w:t xml:space="preserve">(hereinafter referred to as "Assignee"), a </w:t>
      </w:r>
      <w:r w:rsidR="00603E86">
        <w:rPr>
          <w:color w:val="000000"/>
          <w:szCs w:val="24"/>
        </w:rPr>
        <w:t xml:space="preserve">Corporation of </w:t>
      </w:r>
      <w:r w:rsidR="005F711A" w:rsidRPr="006B653B">
        <w:rPr>
          <w:b/>
          <w:szCs w:val="24"/>
        </w:rPr>
        <w:t>&lt;&lt;assignee</w:t>
      </w:r>
      <w:r w:rsidR="008540A0">
        <w:rPr>
          <w:b/>
          <w:szCs w:val="24"/>
        </w:rPr>
        <w:t>Country</w:t>
      </w:r>
      <w:r w:rsidR="0053152E">
        <w:rPr>
          <w:b/>
          <w:szCs w:val="24"/>
        </w:rPr>
        <w:t>Inc</w:t>
      </w:r>
      <w:r w:rsidR="006B653B" w:rsidRPr="006B653B">
        <w:rPr>
          <w:b/>
          <w:szCs w:val="24"/>
        </w:rPr>
        <w:t>&gt;&gt;</w:t>
      </w:r>
      <w:r w:rsidRPr="006B653B">
        <w:rPr>
          <w:color w:val="000000"/>
          <w:szCs w:val="24"/>
        </w:rPr>
        <w:t xml:space="preserve">, with an address of </w:t>
      </w:r>
      <w:r w:rsidR="005F711A" w:rsidRPr="006B653B">
        <w:rPr>
          <w:b/>
          <w:color w:val="000000"/>
          <w:szCs w:val="24"/>
        </w:rPr>
        <w:t>&lt;&lt;assigneeAddress&gt;&gt;</w:t>
      </w:r>
      <w:r w:rsidRPr="00B3689E">
        <w:rPr>
          <w:color w:val="000000"/>
          <w:szCs w:val="24"/>
        </w:rPr>
        <w:t xml:space="preserve">, desires to acquire my entire right, title and interest in and to </w:t>
      </w:r>
      <w:r w:rsidR="00D47DA6" w:rsidRPr="00B3689E">
        <w:rPr>
          <w:color w:val="000000"/>
          <w:szCs w:val="24"/>
        </w:rPr>
        <w:t xml:space="preserve">any and all inventions and improvements that are disclosed in </w:t>
      </w:r>
      <w:r w:rsidR="000842AD">
        <w:rPr>
          <w:color w:val="000000"/>
          <w:szCs w:val="24"/>
        </w:rPr>
        <w:t>the</w:t>
      </w:r>
      <w:r w:rsidRPr="00B3689E">
        <w:rPr>
          <w:color w:val="000000"/>
          <w:szCs w:val="24"/>
        </w:rPr>
        <w:t xml:space="preserve"> </w:t>
      </w:r>
      <w:r w:rsidR="000842AD">
        <w:rPr>
          <w:color w:val="000000"/>
          <w:szCs w:val="24"/>
        </w:rPr>
        <w:t>A</w:t>
      </w:r>
      <w:r w:rsidRPr="00B3689E">
        <w:rPr>
          <w:color w:val="000000"/>
          <w:szCs w:val="24"/>
        </w:rPr>
        <w:t>pplication</w:t>
      </w:r>
      <w:r w:rsidR="009B7E54" w:rsidRPr="00B3689E">
        <w:rPr>
          <w:color w:val="000000"/>
          <w:szCs w:val="24"/>
        </w:rPr>
        <w:t xml:space="preserve"> </w:t>
      </w:r>
      <w:r w:rsidR="00D4564C" w:rsidRPr="00B3689E">
        <w:rPr>
          <w:color w:val="000000"/>
          <w:szCs w:val="24"/>
        </w:rPr>
        <w:t>(hereinafter referred to as "Invention")</w:t>
      </w:r>
      <w:r w:rsidR="00D47DA6" w:rsidRPr="00B3689E">
        <w:rPr>
          <w:color w:val="000000"/>
          <w:szCs w:val="24"/>
        </w:rPr>
        <w:t>, including</w:t>
      </w:r>
      <w:r w:rsidRPr="00B3689E">
        <w:rPr>
          <w:color w:val="000000"/>
          <w:szCs w:val="24"/>
        </w:rPr>
        <w:t xml:space="preserve"> any Letters Patent that may issue thereon;</w:t>
      </w:r>
    </w:p>
    <w:p w14:paraId="44D8F8F7" w14:textId="77777777" w:rsidR="00D318EF" w:rsidRPr="00B3689E" w:rsidRDefault="00D318EF">
      <w:pPr>
        <w:rPr>
          <w:color w:val="000000"/>
          <w:szCs w:val="24"/>
        </w:rPr>
      </w:pPr>
    </w:p>
    <w:p w14:paraId="52D405D4" w14:textId="77777777" w:rsidR="00D318EF" w:rsidRPr="00B3689E" w:rsidRDefault="00D318EF" w:rsidP="00D57C35">
      <w:pPr>
        <w:rPr>
          <w:color w:val="000000"/>
          <w:szCs w:val="24"/>
        </w:rPr>
      </w:pPr>
      <w:r w:rsidRPr="00B3689E">
        <w:rPr>
          <w:color w:val="000000"/>
          <w:szCs w:val="24"/>
        </w:rPr>
        <w:tab/>
      </w:r>
      <w:r w:rsidRPr="00B3689E">
        <w:rPr>
          <w:b/>
          <w:color w:val="000000"/>
          <w:szCs w:val="24"/>
        </w:rPr>
        <w:t>NOW, THEREFORE,</w:t>
      </w:r>
      <w:r w:rsidRPr="00B3689E">
        <w:rPr>
          <w:color w:val="000000"/>
          <w:szCs w:val="24"/>
        </w:rPr>
        <w:t xml:space="preserve"> for good and valuable consideration, the receipt and sufficiency of which is hereby acknowledged, I </w:t>
      </w:r>
      <w:r w:rsidR="00E27831" w:rsidRPr="00B3689E">
        <w:rPr>
          <w:color w:val="000000"/>
          <w:szCs w:val="24"/>
        </w:rPr>
        <w:t xml:space="preserve">hereby </w:t>
      </w:r>
      <w:r w:rsidRPr="00B3689E">
        <w:rPr>
          <w:color w:val="000000"/>
          <w:szCs w:val="24"/>
        </w:rPr>
        <w:t>assign</w:t>
      </w:r>
      <w:r w:rsidR="00772D1D" w:rsidRPr="00B3689E">
        <w:rPr>
          <w:color w:val="000000"/>
          <w:szCs w:val="24"/>
        </w:rPr>
        <w:t xml:space="preserve"> and transfer</w:t>
      </w:r>
      <w:r w:rsidR="00E27831" w:rsidRPr="00B3689E">
        <w:rPr>
          <w:color w:val="000000"/>
          <w:szCs w:val="24"/>
        </w:rPr>
        <w:t>, and hereby agree to assign and transfer,</w:t>
      </w:r>
      <w:r w:rsidRPr="00B3689E">
        <w:rPr>
          <w:color w:val="000000"/>
          <w:szCs w:val="24"/>
        </w:rPr>
        <w:t xml:space="preserve"> to Assignee, all right, title and interest in and to </w:t>
      </w:r>
      <w:r w:rsidR="00D57C35">
        <w:rPr>
          <w:color w:val="000000"/>
          <w:szCs w:val="24"/>
        </w:rPr>
        <w:t>the I</w:t>
      </w:r>
      <w:r w:rsidRPr="00B3689E">
        <w:rPr>
          <w:color w:val="000000"/>
          <w:szCs w:val="24"/>
        </w:rPr>
        <w:t>nvention a</w:t>
      </w:r>
      <w:r w:rsidR="00D57C35">
        <w:rPr>
          <w:color w:val="000000"/>
          <w:szCs w:val="24"/>
        </w:rPr>
        <w:t>nd in and to the A</w:t>
      </w:r>
      <w:r w:rsidRPr="00B3689E">
        <w:rPr>
          <w:color w:val="000000"/>
          <w:szCs w:val="24"/>
        </w:rPr>
        <w:t>pplication and all patents which may be granted theref</w:t>
      </w:r>
      <w:r w:rsidR="00816300" w:rsidRPr="00B3689E">
        <w:rPr>
          <w:color w:val="000000"/>
          <w:szCs w:val="24"/>
        </w:rPr>
        <w:t>rom</w:t>
      </w:r>
      <w:r w:rsidRPr="00B3689E">
        <w:rPr>
          <w:color w:val="000000"/>
          <w:szCs w:val="24"/>
        </w:rPr>
        <w:t xml:space="preserve">, and all </w:t>
      </w:r>
      <w:r w:rsidR="00D47DA6" w:rsidRPr="00B3689E">
        <w:rPr>
          <w:color w:val="000000"/>
          <w:szCs w:val="24"/>
        </w:rPr>
        <w:t xml:space="preserve">related applications (e.g., </w:t>
      </w:r>
      <w:r w:rsidRPr="00B3689E">
        <w:rPr>
          <w:color w:val="000000"/>
          <w:szCs w:val="24"/>
        </w:rPr>
        <w:t>provisional</w:t>
      </w:r>
      <w:r w:rsidR="00D47DA6" w:rsidRPr="00B3689E">
        <w:rPr>
          <w:color w:val="000000"/>
          <w:szCs w:val="24"/>
        </w:rPr>
        <w:t xml:space="preserve"> applications</w:t>
      </w:r>
      <w:r w:rsidRPr="00B3689E">
        <w:rPr>
          <w:color w:val="000000"/>
          <w:szCs w:val="24"/>
        </w:rPr>
        <w:t>, division</w:t>
      </w:r>
      <w:r w:rsidR="00D47DA6" w:rsidRPr="00B3689E">
        <w:rPr>
          <w:color w:val="000000"/>
          <w:szCs w:val="24"/>
        </w:rPr>
        <w:t>al application</w:t>
      </w:r>
      <w:r w:rsidRPr="00B3689E">
        <w:rPr>
          <w:color w:val="000000"/>
          <w:szCs w:val="24"/>
        </w:rPr>
        <w:t xml:space="preserve">s, reissues, </w:t>
      </w:r>
      <w:r w:rsidR="00D47DA6" w:rsidRPr="00B3689E">
        <w:rPr>
          <w:color w:val="000000"/>
          <w:szCs w:val="24"/>
        </w:rPr>
        <w:t xml:space="preserve">reexaminations, </w:t>
      </w:r>
      <w:r w:rsidRPr="00B3689E">
        <w:rPr>
          <w:color w:val="000000"/>
          <w:szCs w:val="24"/>
        </w:rPr>
        <w:t>continuation</w:t>
      </w:r>
      <w:r w:rsidR="00D47DA6" w:rsidRPr="00B3689E">
        <w:rPr>
          <w:color w:val="000000"/>
          <w:szCs w:val="24"/>
        </w:rPr>
        <w:t xml:space="preserve"> application</w:t>
      </w:r>
      <w:r w:rsidRPr="00B3689E">
        <w:rPr>
          <w:color w:val="000000"/>
          <w:szCs w:val="24"/>
        </w:rPr>
        <w:t>s, continuation-in-part</w:t>
      </w:r>
      <w:r w:rsidR="00D47DA6" w:rsidRPr="00B3689E">
        <w:rPr>
          <w:color w:val="000000"/>
          <w:szCs w:val="24"/>
        </w:rPr>
        <w:t xml:space="preserve"> applications,</w:t>
      </w:r>
      <w:r w:rsidRPr="00B3689E">
        <w:rPr>
          <w:color w:val="000000"/>
          <w:szCs w:val="24"/>
        </w:rPr>
        <w:t xml:space="preserve"> extensions thereof</w:t>
      </w:r>
      <w:r w:rsidR="00D47DA6" w:rsidRPr="00B3689E">
        <w:rPr>
          <w:color w:val="000000"/>
          <w:szCs w:val="24"/>
        </w:rPr>
        <w:t xml:space="preserve">, </w:t>
      </w:r>
      <w:r w:rsidR="00E02FC6" w:rsidRPr="00B3689E">
        <w:rPr>
          <w:color w:val="000000"/>
          <w:szCs w:val="24"/>
        </w:rPr>
        <w:t xml:space="preserve">design applications, </w:t>
      </w:r>
      <w:r w:rsidR="00D47DA6" w:rsidRPr="00B3689E">
        <w:rPr>
          <w:color w:val="000000"/>
          <w:szCs w:val="24"/>
        </w:rPr>
        <w:t>applications in foreign countries, international applications, national phase applications, and the like)</w:t>
      </w:r>
      <w:r w:rsidR="00EC006E" w:rsidRPr="00B3689E">
        <w:rPr>
          <w:color w:val="000000"/>
          <w:szCs w:val="24"/>
        </w:rPr>
        <w:t xml:space="preserve">. </w:t>
      </w:r>
      <w:r w:rsidRPr="00B3689E">
        <w:rPr>
          <w:color w:val="000000"/>
          <w:szCs w:val="24"/>
        </w:rPr>
        <w:t>I hereby authorize and request the Commissioner of Patents and Trademarks to issue all patents</w:t>
      </w:r>
      <w:r w:rsidR="00D47DA6" w:rsidRPr="00B3689E">
        <w:rPr>
          <w:color w:val="000000"/>
          <w:szCs w:val="24"/>
        </w:rPr>
        <w:t>,</w:t>
      </w:r>
      <w:r w:rsidRPr="00B3689E">
        <w:rPr>
          <w:color w:val="000000"/>
          <w:szCs w:val="24"/>
        </w:rPr>
        <w:t xml:space="preserve"> for </w:t>
      </w:r>
      <w:r w:rsidR="00D57C35">
        <w:rPr>
          <w:color w:val="000000"/>
          <w:szCs w:val="24"/>
        </w:rPr>
        <w:t>the</w:t>
      </w:r>
      <w:r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I</w:t>
      </w:r>
      <w:r w:rsidRPr="00B3689E">
        <w:rPr>
          <w:color w:val="000000"/>
          <w:szCs w:val="24"/>
        </w:rPr>
        <w:t>nvention, or patents resulting therefrom, insofar as my interest is concerned, to Assignee.</w:t>
      </w:r>
    </w:p>
    <w:p w14:paraId="2AF077A6" w14:textId="77777777" w:rsidR="00D318EF" w:rsidRPr="00B3689E" w:rsidRDefault="00D318EF">
      <w:pPr>
        <w:rPr>
          <w:color w:val="000000"/>
          <w:szCs w:val="24"/>
        </w:rPr>
      </w:pPr>
    </w:p>
    <w:p w14:paraId="662AE8C7" w14:textId="77777777" w:rsidR="00D318EF" w:rsidRPr="00B3689E" w:rsidRDefault="00D318EF" w:rsidP="00D57C35">
      <w:pPr>
        <w:rPr>
          <w:color w:val="000000"/>
          <w:szCs w:val="24"/>
        </w:rPr>
      </w:pPr>
      <w:r w:rsidRPr="00B3689E">
        <w:rPr>
          <w:color w:val="000000"/>
          <w:szCs w:val="24"/>
        </w:rPr>
        <w:tab/>
        <w:t>I also</w:t>
      </w:r>
      <w:r w:rsidR="00E27831" w:rsidRPr="00B3689E">
        <w:rPr>
          <w:color w:val="000000"/>
          <w:szCs w:val="24"/>
        </w:rPr>
        <w:t xml:space="preserve"> hereby</w:t>
      </w:r>
      <w:r w:rsidRPr="00B3689E">
        <w:rPr>
          <w:color w:val="000000"/>
          <w:szCs w:val="24"/>
        </w:rPr>
        <w:t xml:space="preserve"> assign</w:t>
      </w:r>
      <w:r w:rsidR="00772D1D" w:rsidRPr="00B3689E">
        <w:rPr>
          <w:color w:val="000000"/>
          <w:szCs w:val="24"/>
        </w:rPr>
        <w:t xml:space="preserve"> and transfer</w:t>
      </w:r>
      <w:r w:rsidR="00E27831" w:rsidRPr="00B3689E">
        <w:rPr>
          <w:color w:val="000000"/>
          <w:szCs w:val="24"/>
        </w:rPr>
        <w:t>, and hereby agree to assign and transfer</w:t>
      </w:r>
      <w:r w:rsidRPr="00B3689E">
        <w:rPr>
          <w:color w:val="000000"/>
          <w:szCs w:val="24"/>
        </w:rPr>
        <w:t xml:space="preserve"> to Assignee, all right, title and interest to </w:t>
      </w:r>
      <w:r w:rsidR="00D57C35">
        <w:rPr>
          <w:color w:val="000000"/>
          <w:szCs w:val="24"/>
        </w:rPr>
        <w:t>the</w:t>
      </w:r>
      <w:r w:rsidR="00D4564C"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I</w:t>
      </w:r>
      <w:r w:rsidRPr="00B3689E">
        <w:rPr>
          <w:color w:val="000000"/>
          <w:szCs w:val="24"/>
        </w:rPr>
        <w:t>nvention</w:t>
      </w:r>
      <w:r w:rsidR="00D4564C" w:rsidRPr="00B3689E">
        <w:rPr>
          <w:color w:val="000000"/>
          <w:szCs w:val="24"/>
        </w:rPr>
        <w:t>,</w:t>
      </w:r>
      <w:r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the</w:t>
      </w:r>
      <w:r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A</w:t>
      </w:r>
      <w:r w:rsidRPr="00B3689E">
        <w:rPr>
          <w:color w:val="000000"/>
          <w:szCs w:val="24"/>
        </w:rPr>
        <w:t xml:space="preserve">pplication </w:t>
      </w:r>
      <w:r w:rsidR="00D47DA6" w:rsidRPr="00B3689E">
        <w:rPr>
          <w:color w:val="000000"/>
          <w:szCs w:val="24"/>
        </w:rPr>
        <w:t xml:space="preserve">or any related application </w:t>
      </w:r>
      <w:r w:rsidRPr="00B3689E">
        <w:rPr>
          <w:color w:val="000000"/>
          <w:szCs w:val="24"/>
        </w:rPr>
        <w:t>throughout the world, including</w:t>
      </w:r>
      <w:r w:rsidR="00DB57E2" w:rsidRPr="00B3689E">
        <w:rPr>
          <w:color w:val="000000"/>
          <w:szCs w:val="24"/>
        </w:rPr>
        <w:t xml:space="preserve"> </w:t>
      </w:r>
      <w:r w:rsidR="00D47DA6" w:rsidRPr="00B3689E">
        <w:rPr>
          <w:color w:val="000000"/>
          <w:szCs w:val="24"/>
        </w:rPr>
        <w:t xml:space="preserve">all rights of priority resulting from the filing of </w:t>
      </w:r>
      <w:r w:rsidR="00D57C35">
        <w:rPr>
          <w:color w:val="000000"/>
          <w:szCs w:val="24"/>
        </w:rPr>
        <w:t>the</w:t>
      </w:r>
      <w:r w:rsidR="00D47DA6"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A</w:t>
      </w:r>
      <w:r w:rsidR="00D47DA6" w:rsidRPr="00B3689E">
        <w:rPr>
          <w:color w:val="000000"/>
          <w:szCs w:val="24"/>
        </w:rPr>
        <w:t>pplication or any related application</w:t>
      </w:r>
      <w:r w:rsidR="00E02FC6" w:rsidRPr="00B3689E">
        <w:rPr>
          <w:color w:val="000000"/>
          <w:szCs w:val="24"/>
        </w:rPr>
        <w:t>, including</w:t>
      </w:r>
      <w:r w:rsidRPr="00B3689E">
        <w:rPr>
          <w:color w:val="000000"/>
          <w:szCs w:val="24"/>
        </w:rPr>
        <w:t xml:space="preserve"> </w:t>
      </w:r>
      <w:r w:rsidR="00E02FC6" w:rsidRPr="00B3689E">
        <w:rPr>
          <w:color w:val="000000"/>
          <w:szCs w:val="24"/>
        </w:rPr>
        <w:t>but not limited to</w:t>
      </w:r>
      <w:r w:rsidR="00DD0812" w:rsidRPr="00B3689E">
        <w:rPr>
          <w:color w:val="000000"/>
          <w:szCs w:val="24"/>
        </w:rPr>
        <w:t xml:space="preserve">: </w:t>
      </w:r>
      <w:r w:rsidRPr="00B3689E">
        <w:rPr>
          <w:color w:val="000000"/>
          <w:szCs w:val="24"/>
        </w:rPr>
        <w:t xml:space="preserve">the right to file applications and obtain patents, utility models, industrial models and designs for </w:t>
      </w:r>
      <w:r w:rsidR="00D57C35">
        <w:rPr>
          <w:color w:val="000000"/>
          <w:szCs w:val="24"/>
        </w:rPr>
        <w:t>the</w:t>
      </w:r>
      <w:r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I</w:t>
      </w:r>
      <w:r w:rsidRPr="00B3689E">
        <w:rPr>
          <w:color w:val="000000"/>
          <w:szCs w:val="24"/>
        </w:rPr>
        <w:t xml:space="preserve">nvention in </w:t>
      </w:r>
      <w:r w:rsidR="00D47DA6" w:rsidRPr="00B3689E">
        <w:rPr>
          <w:color w:val="000000"/>
          <w:szCs w:val="24"/>
        </w:rPr>
        <w:t xml:space="preserve">Assignee's </w:t>
      </w:r>
      <w:r w:rsidRPr="00B3689E">
        <w:rPr>
          <w:color w:val="000000"/>
          <w:szCs w:val="24"/>
        </w:rPr>
        <w:t>own name throughout the world</w:t>
      </w:r>
      <w:r w:rsidR="00B316F8" w:rsidRPr="00B3689E">
        <w:rPr>
          <w:color w:val="000000"/>
          <w:szCs w:val="24"/>
        </w:rPr>
        <w:t>,</w:t>
      </w:r>
      <w:r w:rsidR="000F5F0B" w:rsidRPr="00B3689E">
        <w:rPr>
          <w:color w:val="000000"/>
          <w:szCs w:val="24"/>
        </w:rPr>
        <w:t xml:space="preserve"> the right to claim priority from </w:t>
      </w:r>
      <w:r w:rsidR="00D57C35">
        <w:rPr>
          <w:color w:val="000000"/>
          <w:szCs w:val="24"/>
        </w:rPr>
        <w:t>the</w:t>
      </w:r>
      <w:r w:rsidR="000F5F0B"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A</w:t>
      </w:r>
      <w:r w:rsidR="000F5F0B" w:rsidRPr="00B3689E">
        <w:rPr>
          <w:color w:val="000000"/>
          <w:szCs w:val="24"/>
        </w:rPr>
        <w:t xml:space="preserve">pplication </w:t>
      </w:r>
      <w:r w:rsidR="00D47DA6" w:rsidRPr="00B3689E">
        <w:rPr>
          <w:color w:val="000000"/>
          <w:szCs w:val="24"/>
        </w:rPr>
        <w:t xml:space="preserve">or any related application </w:t>
      </w:r>
      <w:r w:rsidR="000F5F0B" w:rsidRPr="00B3689E">
        <w:rPr>
          <w:color w:val="000000"/>
          <w:szCs w:val="24"/>
        </w:rPr>
        <w:t>when filing applications</w:t>
      </w:r>
      <w:r w:rsidRPr="00B3689E">
        <w:rPr>
          <w:color w:val="000000"/>
          <w:szCs w:val="24"/>
        </w:rPr>
        <w:t xml:space="preserve"> </w:t>
      </w:r>
      <w:r w:rsidR="000F5F0B" w:rsidRPr="00B3689E">
        <w:rPr>
          <w:color w:val="000000"/>
          <w:szCs w:val="24"/>
        </w:rPr>
        <w:t xml:space="preserve">and obtaining patents, utility models, industrial models and designs for </w:t>
      </w:r>
      <w:r w:rsidR="00D57C35">
        <w:rPr>
          <w:color w:val="000000"/>
          <w:szCs w:val="24"/>
        </w:rPr>
        <w:t>the</w:t>
      </w:r>
      <w:r w:rsidR="000F5F0B"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I</w:t>
      </w:r>
      <w:r w:rsidR="000F5F0B" w:rsidRPr="00B3689E">
        <w:rPr>
          <w:color w:val="000000"/>
          <w:szCs w:val="24"/>
        </w:rPr>
        <w:t>nvention throughout the world</w:t>
      </w:r>
      <w:r w:rsidR="00B316F8" w:rsidRPr="00B3689E">
        <w:rPr>
          <w:color w:val="000000"/>
          <w:szCs w:val="24"/>
        </w:rPr>
        <w:t>,</w:t>
      </w:r>
      <w:r w:rsidR="000F5F0B" w:rsidRPr="00B3689E">
        <w:rPr>
          <w:color w:val="000000"/>
          <w:szCs w:val="24"/>
        </w:rPr>
        <w:t xml:space="preserve"> and </w:t>
      </w:r>
      <w:r w:rsidRPr="00B3689E">
        <w:rPr>
          <w:color w:val="000000"/>
          <w:szCs w:val="24"/>
        </w:rPr>
        <w:t xml:space="preserve">all rights to publish cautionary notices reserving ownership of </w:t>
      </w:r>
      <w:r w:rsidR="00D57C35">
        <w:rPr>
          <w:color w:val="000000"/>
          <w:szCs w:val="24"/>
        </w:rPr>
        <w:t>the</w:t>
      </w:r>
      <w:r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I</w:t>
      </w:r>
      <w:r w:rsidRPr="00B3689E">
        <w:rPr>
          <w:color w:val="000000"/>
          <w:szCs w:val="24"/>
        </w:rPr>
        <w:t xml:space="preserve">nvention and all rights to register </w:t>
      </w:r>
      <w:r w:rsidR="00D57C35">
        <w:rPr>
          <w:color w:val="000000"/>
          <w:szCs w:val="24"/>
        </w:rPr>
        <w:t>the</w:t>
      </w:r>
      <w:r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I</w:t>
      </w:r>
      <w:r w:rsidRPr="00B3689E">
        <w:rPr>
          <w:color w:val="000000"/>
          <w:szCs w:val="24"/>
        </w:rPr>
        <w:t>nvention in appropriate registries</w:t>
      </w:r>
      <w:r w:rsidR="00E02FC6" w:rsidRPr="00B3689E">
        <w:rPr>
          <w:color w:val="000000"/>
          <w:szCs w:val="24"/>
        </w:rPr>
        <w:t xml:space="preserve">.  </w:t>
      </w:r>
      <w:r w:rsidRPr="00B3689E">
        <w:rPr>
          <w:color w:val="000000"/>
          <w:szCs w:val="24"/>
        </w:rPr>
        <w:t xml:space="preserve">I further agree to execute any and all powers of attorney, applications, assignments, declarations, affidavits, and any other papers in connection therewith necessary to perfect such right, title and interest </w:t>
      </w:r>
      <w:r w:rsidR="00DD0812" w:rsidRPr="00B3689E">
        <w:rPr>
          <w:color w:val="000000"/>
          <w:szCs w:val="24"/>
        </w:rPr>
        <w:t xml:space="preserve">in and </w:t>
      </w:r>
      <w:r w:rsidR="0065689A" w:rsidRPr="00B3689E">
        <w:rPr>
          <w:color w:val="000000"/>
          <w:szCs w:val="24"/>
        </w:rPr>
        <w:t>to</w:t>
      </w:r>
      <w:r w:rsidRPr="00B3689E">
        <w:rPr>
          <w:color w:val="000000"/>
          <w:szCs w:val="24"/>
        </w:rPr>
        <w:t xml:space="preserve"> Assignee.</w:t>
      </w:r>
    </w:p>
    <w:p w14:paraId="17311374" w14:textId="77777777" w:rsidR="00D318EF" w:rsidRPr="00B3689E" w:rsidRDefault="00D318EF">
      <w:pPr>
        <w:rPr>
          <w:color w:val="000000"/>
          <w:szCs w:val="24"/>
        </w:rPr>
      </w:pPr>
    </w:p>
    <w:p w14:paraId="50C417F7" w14:textId="77777777" w:rsidR="00D318EF" w:rsidRDefault="00D318EF" w:rsidP="00F4582F">
      <w:pPr>
        <w:rPr>
          <w:color w:val="000000"/>
          <w:szCs w:val="24"/>
        </w:rPr>
      </w:pPr>
      <w:r w:rsidRPr="00B3689E">
        <w:rPr>
          <w:color w:val="000000"/>
          <w:szCs w:val="24"/>
        </w:rPr>
        <w:tab/>
        <w:t>I will communicate to Assignee any facts known to me respecting any improvements</w:t>
      </w:r>
      <w:r w:rsidR="00B50071">
        <w:rPr>
          <w:color w:val="000000"/>
          <w:szCs w:val="24"/>
        </w:rPr>
        <w:t xml:space="preserve"> to the Invention</w:t>
      </w:r>
      <w:r w:rsidRPr="00B3689E">
        <w:rPr>
          <w:color w:val="000000"/>
          <w:szCs w:val="24"/>
        </w:rPr>
        <w:t>; and</w:t>
      </w:r>
      <w:r w:rsidR="00210A11" w:rsidRPr="00B3689E">
        <w:rPr>
          <w:color w:val="000000"/>
          <w:szCs w:val="24"/>
        </w:rPr>
        <w:t xml:space="preserve"> </w:t>
      </w:r>
      <w:r w:rsidRPr="00B3689E">
        <w:rPr>
          <w:color w:val="000000"/>
          <w:szCs w:val="24"/>
        </w:rPr>
        <w:t xml:space="preserve">I will sign all lawful papers, </w:t>
      </w:r>
      <w:r w:rsidR="00EC006E" w:rsidRPr="00B3689E">
        <w:rPr>
          <w:color w:val="000000"/>
          <w:szCs w:val="24"/>
        </w:rPr>
        <w:t>execute</w:t>
      </w:r>
      <w:r w:rsidR="00F31493" w:rsidRPr="00B3689E">
        <w:rPr>
          <w:color w:val="000000"/>
          <w:szCs w:val="24"/>
        </w:rPr>
        <w:t xml:space="preserve"> all rightful assignments, </w:t>
      </w:r>
      <w:r w:rsidRPr="00B3689E">
        <w:rPr>
          <w:color w:val="000000"/>
          <w:szCs w:val="24"/>
        </w:rPr>
        <w:t xml:space="preserve">execute all provisional, divisional, continuation, continuation-in-part, reissue and substitute applications, </w:t>
      </w:r>
      <w:r w:rsidRPr="00B3689E">
        <w:rPr>
          <w:color w:val="000000"/>
          <w:szCs w:val="24"/>
        </w:rPr>
        <w:lastRenderedPageBreak/>
        <w:t>make lawful oaths and declarations, and generally do everything possible to vest title in</w:t>
      </w:r>
      <w:r w:rsidR="00816300" w:rsidRPr="00B3689E">
        <w:rPr>
          <w:color w:val="000000"/>
          <w:szCs w:val="24"/>
        </w:rPr>
        <w:t xml:space="preserve"> and to</w:t>
      </w:r>
      <w:r w:rsidRPr="00B3689E">
        <w:rPr>
          <w:color w:val="000000"/>
          <w:szCs w:val="24"/>
        </w:rPr>
        <w:t xml:space="preserve"> Assignee and to aid Assignee to obtain and enforce proper protection for </w:t>
      </w:r>
      <w:r w:rsidR="00F4582F">
        <w:rPr>
          <w:color w:val="000000"/>
          <w:szCs w:val="24"/>
        </w:rPr>
        <w:t>the</w:t>
      </w:r>
      <w:r w:rsidRPr="00B3689E">
        <w:rPr>
          <w:color w:val="000000"/>
          <w:szCs w:val="24"/>
        </w:rPr>
        <w:t xml:space="preserve"> </w:t>
      </w:r>
      <w:r w:rsidR="00F4582F">
        <w:rPr>
          <w:color w:val="000000"/>
          <w:szCs w:val="24"/>
        </w:rPr>
        <w:t>I</w:t>
      </w:r>
      <w:r w:rsidRPr="00B3689E">
        <w:rPr>
          <w:color w:val="000000"/>
          <w:szCs w:val="24"/>
        </w:rPr>
        <w:t>nvention in all countries</w:t>
      </w:r>
      <w:r w:rsidR="0065689A" w:rsidRPr="00B3689E">
        <w:rPr>
          <w:color w:val="000000"/>
          <w:szCs w:val="24"/>
        </w:rPr>
        <w:t xml:space="preserve"> and jurisdictions throughout the world</w:t>
      </w:r>
      <w:r w:rsidRPr="00B3689E">
        <w:rPr>
          <w:color w:val="000000"/>
          <w:szCs w:val="24"/>
        </w:rPr>
        <w:t>.</w:t>
      </w:r>
      <w:r w:rsidR="00210A11" w:rsidRPr="00B3689E">
        <w:rPr>
          <w:color w:val="000000"/>
          <w:szCs w:val="24"/>
        </w:rPr>
        <w:t xml:space="preserve">  </w:t>
      </w:r>
      <w:r w:rsidR="00F4582F">
        <w:rPr>
          <w:color w:val="000000"/>
          <w:szCs w:val="24"/>
        </w:rPr>
        <w:t>I irrevocably appoint</w:t>
      </w:r>
      <w:r w:rsidR="00603E86">
        <w:rPr>
          <w:color w:val="000000"/>
          <w:szCs w:val="24"/>
        </w:rPr>
        <w:t xml:space="preserve"> Assignee</w:t>
      </w:r>
      <w:r w:rsidR="00F4582F">
        <w:rPr>
          <w:color w:val="000000"/>
          <w:szCs w:val="24"/>
        </w:rPr>
        <w:t xml:space="preserve"> as my attorney-in-fact to execute on my behalf any documents deemed necessary by </w:t>
      </w:r>
      <w:r w:rsidR="00160870">
        <w:rPr>
          <w:color w:val="000000"/>
          <w:szCs w:val="24"/>
        </w:rPr>
        <w:t>Assignee</w:t>
      </w:r>
      <w:r w:rsidR="00F4582F">
        <w:rPr>
          <w:color w:val="000000"/>
          <w:szCs w:val="24"/>
        </w:rPr>
        <w:t xml:space="preserve"> </w:t>
      </w:r>
      <w:r w:rsidR="00F4582F" w:rsidRPr="00B3689E">
        <w:rPr>
          <w:color w:val="000000"/>
          <w:szCs w:val="24"/>
        </w:rPr>
        <w:t xml:space="preserve">to obtain and enforce proper protection for </w:t>
      </w:r>
      <w:r w:rsidR="00F4582F">
        <w:rPr>
          <w:color w:val="000000"/>
          <w:szCs w:val="24"/>
        </w:rPr>
        <w:t>the</w:t>
      </w:r>
      <w:r w:rsidR="00F4582F" w:rsidRPr="00B3689E">
        <w:rPr>
          <w:color w:val="000000"/>
          <w:szCs w:val="24"/>
        </w:rPr>
        <w:t xml:space="preserve"> </w:t>
      </w:r>
      <w:r w:rsidR="00F4582F">
        <w:rPr>
          <w:color w:val="000000"/>
          <w:szCs w:val="24"/>
        </w:rPr>
        <w:t>I</w:t>
      </w:r>
      <w:r w:rsidR="00F4582F" w:rsidRPr="00B3689E">
        <w:rPr>
          <w:color w:val="000000"/>
          <w:szCs w:val="24"/>
        </w:rPr>
        <w:t>nvention in all countries and jurisdictions throughout the world</w:t>
      </w:r>
      <w:r w:rsidR="00F4582F">
        <w:rPr>
          <w:color w:val="000000"/>
          <w:szCs w:val="24"/>
        </w:rPr>
        <w:t xml:space="preserve">.  </w:t>
      </w:r>
      <w:r w:rsidR="00210A11" w:rsidRPr="00B3689E">
        <w:rPr>
          <w:color w:val="000000"/>
          <w:szCs w:val="24"/>
        </w:rPr>
        <w:t xml:space="preserve">I agree to testify and cooperate with Assignee in </w:t>
      </w:r>
      <w:r w:rsidR="000D2CE6" w:rsidRPr="00B3689E">
        <w:rPr>
          <w:color w:val="000000"/>
          <w:szCs w:val="24"/>
        </w:rPr>
        <w:t xml:space="preserve">any judicial proceeding, </w:t>
      </w:r>
      <w:r w:rsidR="00200F48" w:rsidRPr="00B3689E">
        <w:rPr>
          <w:color w:val="000000"/>
          <w:szCs w:val="24"/>
        </w:rPr>
        <w:t>administrative proceeding, post-</w:t>
      </w:r>
      <w:r w:rsidR="000D2CE6" w:rsidRPr="00B3689E">
        <w:rPr>
          <w:color w:val="000000"/>
          <w:szCs w:val="24"/>
        </w:rPr>
        <w:t xml:space="preserve">grant proceeding, or </w:t>
      </w:r>
      <w:r w:rsidR="00F4582F">
        <w:rPr>
          <w:color w:val="000000"/>
          <w:szCs w:val="24"/>
        </w:rPr>
        <w:t>other proceeding concerning the</w:t>
      </w:r>
      <w:r w:rsidR="000D2CE6" w:rsidRPr="00B3689E">
        <w:rPr>
          <w:color w:val="000000"/>
          <w:szCs w:val="24"/>
        </w:rPr>
        <w:t xml:space="preserve"> </w:t>
      </w:r>
      <w:r w:rsidR="00F4582F">
        <w:rPr>
          <w:color w:val="000000"/>
          <w:szCs w:val="24"/>
        </w:rPr>
        <w:t>I</w:t>
      </w:r>
      <w:r w:rsidR="000D2CE6" w:rsidRPr="00B3689E">
        <w:rPr>
          <w:color w:val="000000"/>
          <w:szCs w:val="24"/>
        </w:rPr>
        <w:t xml:space="preserve">nvention (including </w:t>
      </w:r>
      <w:r w:rsidR="003929B2" w:rsidRPr="00B3689E">
        <w:rPr>
          <w:color w:val="000000"/>
          <w:szCs w:val="24"/>
        </w:rPr>
        <w:t>litigation</w:t>
      </w:r>
      <w:r w:rsidR="000D2CE6" w:rsidRPr="00B3689E">
        <w:rPr>
          <w:color w:val="000000"/>
          <w:szCs w:val="24"/>
        </w:rPr>
        <w:t xml:space="preserve"> with a third part</w:t>
      </w:r>
      <w:r w:rsidR="00F4582F">
        <w:rPr>
          <w:color w:val="000000"/>
          <w:szCs w:val="24"/>
        </w:rPr>
        <w:t>y over any patent issued on the</w:t>
      </w:r>
      <w:r w:rsidR="000D2CE6" w:rsidRPr="00B3689E">
        <w:rPr>
          <w:color w:val="000000"/>
          <w:szCs w:val="24"/>
        </w:rPr>
        <w:t xml:space="preserve"> </w:t>
      </w:r>
      <w:r w:rsidR="00F4582F">
        <w:rPr>
          <w:color w:val="000000"/>
          <w:szCs w:val="24"/>
        </w:rPr>
        <w:t>I</w:t>
      </w:r>
      <w:r w:rsidR="000D2CE6" w:rsidRPr="00B3689E">
        <w:rPr>
          <w:color w:val="000000"/>
          <w:szCs w:val="24"/>
        </w:rPr>
        <w:t>nvention)</w:t>
      </w:r>
      <w:r w:rsidR="00210A11" w:rsidRPr="00B3689E">
        <w:rPr>
          <w:color w:val="000000"/>
          <w:szCs w:val="24"/>
        </w:rPr>
        <w:t>, and Assignee agrees to cover my reasonable costs and expenses (if any).</w:t>
      </w:r>
    </w:p>
    <w:p w14:paraId="0DD83BDF" w14:textId="77777777" w:rsidR="006B3E4F" w:rsidRDefault="006B3E4F" w:rsidP="00F4582F">
      <w:pPr>
        <w:rPr>
          <w:color w:val="000000"/>
          <w:szCs w:val="24"/>
        </w:rPr>
      </w:pPr>
    </w:p>
    <w:p w14:paraId="3B7D8505" w14:textId="77777777" w:rsidR="006B3E4F" w:rsidRPr="00B3689E" w:rsidRDefault="006B3E4F" w:rsidP="00F4582F">
      <w:pPr>
        <w:rPr>
          <w:color w:val="000000"/>
          <w:szCs w:val="24"/>
        </w:rPr>
      </w:pPr>
    </w:p>
    <w:p w14:paraId="5964F4B2" w14:textId="77777777" w:rsidR="00D318EF" w:rsidRPr="00B3689E" w:rsidRDefault="006B3E4F">
      <w:pPr>
        <w:rPr>
          <w:color w:val="000000"/>
          <w:szCs w:val="24"/>
        </w:rPr>
      </w:pPr>
      <w:r w:rsidRPr="00B3689E">
        <w:rPr>
          <w:color w:val="000000"/>
          <w:szCs w:val="24"/>
        </w:rPr>
        <w:t>This Assignment shall be binding on the parties' successors, assigns and legal representatives.</w:t>
      </w:r>
    </w:p>
    <w:p w14:paraId="110C2F60" w14:textId="77777777" w:rsidR="000842AD" w:rsidRDefault="00D318EF" w:rsidP="00B3689E">
      <w:pPr>
        <w:rPr>
          <w:color w:val="000000"/>
          <w:szCs w:val="24"/>
        </w:rPr>
      </w:pPr>
      <w:r w:rsidRPr="00B3689E">
        <w:rPr>
          <w:color w:val="000000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1"/>
        <w:gridCol w:w="4536"/>
      </w:tblGrid>
      <w:tr w:rsidR="001D40F6" w:rsidRPr="00A86D81" w14:paraId="6EE30C0D" w14:textId="77777777" w:rsidTr="00D712DC">
        <w:tc>
          <w:tcPr>
            <w:tcW w:w="90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824022" w14:textId="77777777" w:rsidR="001D40F6" w:rsidRPr="00A86D81" w:rsidRDefault="001D40F6" w:rsidP="00B3689E">
            <w:pPr>
              <w:rPr>
                <w:szCs w:val="24"/>
              </w:rPr>
            </w:pPr>
          </w:p>
        </w:tc>
      </w:tr>
      <w:tr w:rsidR="001D40F6" w:rsidRPr="00A86D81" w14:paraId="1B7DE739" w14:textId="77777777" w:rsidTr="00866263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52354D" w14:textId="77777777" w:rsidR="001D40F6" w:rsidRPr="00A86D81" w:rsidRDefault="001D40F6" w:rsidP="00B3689E">
            <w:pPr>
              <w:rPr>
                <w:color w:val="000000"/>
                <w:szCs w:val="24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D39813" w14:textId="77777777" w:rsidR="001D40F6" w:rsidRPr="00A86D81" w:rsidRDefault="001D40F6" w:rsidP="00B3689E">
            <w:pPr>
              <w:rPr>
                <w:szCs w:val="24"/>
              </w:rPr>
            </w:pPr>
          </w:p>
        </w:tc>
      </w:tr>
      <w:tr w:rsidR="001D40F6" w:rsidRPr="00A86D81" w14:paraId="069E87C9" w14:textId="77777777" w:rsidTr="00B84CD3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1C32C6" w14:textId="77777777" w:rsidR="001D40F6" w:rsidRPr="00A86D81" w:rsidRDefault="001D40F6" w:rsidP="00B3689E">
            <w:pPr>
              <w:rPr>
                <w:color w:val="000000"/>
                <w:szCs w:val="24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D4B130" w14:textId="77777777" w:rsidR="001D40F6" w:rsidRPr="00A86D81" w:rsidRDefault="001D40F6" w:rsidP="00B3689E">
            <w:pPr>
              <w:rPr>
                <w:szCs w:val="24"/>
              </w:rPr>
            </w:pPr>
          </w:p>
        </w:tc>
      </w:tr>
      <w:tr w:rsidR="00820815" w:rsidRPr="00A86D81" w14:paraId="5C06776E" w14:textId="77777777" w:rsidTr="00B84CD3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CBDB8D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  <w:r w:rsidRPr="00A86D81">
              <w:rPr>
                <w:color w:val="000000"/>
                <w:szCs w:val="24"/>
              </w:rPr>
              <w:t>Title of Invention: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B2662C" w14:textId="77777777" w:rsidR="00820815" w:rsidRPr="00A86D81" w:rsidRDefault="00820815" w:rsidP="00813ACD">
            <w:pPr>
              <w:rPr>
                <w:color w:val="FF0000"/>
              </w:rPr>
            </w:pPr>
            <w:r w:rsidRPr="00A86D81">
              <w:rPr>
                <w:szCs w:val="24"/>
              </w:rPr>
              <w:t>&lt;&lt;</w:t>
            </w:r>
            <w:r w:rsidR="00813ACD">
              <w:rPr>
                <w:szCs w:val="24"/>
              </w:rPr>
              <w:t>title</w:t>
            </w:r>
            <w:r w:rsidRPr="00A86D81">
              <w:rPr>
                <w:szCs w:val="24"/>
              </w:rPr>
              <w:t>&gt;&gt;</w:t>
            </w:r>
          </w:p>
        </w:tc>
      </w:tr>
      <w:tr w:rsidR="00820815" w:rsidRPr="00A86D81" w14:paraId="03B07C17" w14:textId="77777777" w:rsidTr="00B84CD3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20A1CE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EC5CCA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</w:tr>
      <w:tr w:rsidR="00820815" w:rsidRPr="00A86D81" w14:paraId="272832C2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953581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  <w:r w:rsidRPr="00A86D81">
              <w:rPr>
                <w:color w:val="000000"/>
                <w:szCs w:val="24"/>
              </w:rPr>
              <w:t>Full name of inventor: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B3263B8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  <w:r w:rsidRPr="00A86D81">
              <w:rPr>
                <w:color w:val="000000"/>
                <w:szCs w:val="24"/>
              </w:rPr>
              <w:t>&lt;&lt;inventor</w:t>
            </w:r>
            <w:r w:rsidR="001D40F6">
              <w:rPr>
                <w:color w:val="000000"/>
                <w:szCs w:val="24"/>
              </w:rPr>
              <w:t>Name</w:t>
            </w:r>
            <w:r w:rsidRPr="00A86D81">
              <w:rPr>
                <w:color w:val="000000"/>
                <w:szCs w:val="24"/>
              </w:rPr>
              <w:t>&gt;&gt;</w:t>
            </w:r>
          </w:p>
        </w:tc>
      </w:tr>
      <w:tr w:rsidR="00820815" w:rsidRPr="00A86D81" w14:paraId="1B6C519D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2FF6B2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  <w:tc>
          <w:tcPr>
            <w:tcW w:w="453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6717E9AC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</w:tr>
      <w:tr w:rsidR="00820815" w:rsidRPr="00A86D81" w14:paraId="19BFCF7A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83BD9E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  <w:r w:rsidRPr="00A86D81">
              <w:rPr>
                <w:color w:val="000000"/>
                <w:szCs w:val="24"/>
              </w:rPr>
              <w:t>Inventor's signature: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A0E181C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</w:tr>
      <w:tr w:rsidR="00820815" w:rsidRPr="00A86D81" w14:paraId="532356D5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8744F9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  <w:tc>
          <w:tcPr>
            <w:tcW w:w="453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566DF380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</w:tr>
      <w:tr w:rsidR="00820815" w:rsidRPr="00A86D81" w14:paraId="4E5E1493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C70159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  <w:r w:rsidRPr="00A86D81">
              <w:rPr>
                <w:color w:val="000000"/>
                <w:szCs w:val="24"/>
              </w:rPr>
              <w:t>Date: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68B7040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</w:tr>
      <w:tr w:rsidR="00820815" w:rsidRPr="00A86D81" w14:paraId="1B0A8731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4836A1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  <w:tc>
          <w:tcPr>
            <w:tcW w:w="453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0F646F32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</w:tr>
      <w:tr w:rsidR="00820815" w:rsidRPr="00A86D81" w14:paraId="085099C7" w14:textId="77777777" w:rsidTr="00B84CD3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F114D9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B9D5ED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</w:tr>
      <w:tr w:rsidR="00820815" w:rsidRPr="00A86D81" w14:paraId="50E111B7" w14:textId="77777777" w:rsidTr="00B84CD3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280F02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  <w:r w:rsidRPr="00A86D81">
              <w:rPr>
                <w:color w:val="000000"/>
              </w:rPr>
              <w:t>Inventor Home Address: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D47D8A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  <w:r w:rsidRPr="00A86D81">
              <w:rPr>
                <w:color w:val="000000"/>
              </w:rPr>
              <w:t>&lt;&lt;inventorAddress&gt;&gt;</w:t>
            </w:r>
          </w:p>
        </w:tc>
      </w:tr>
      <w:tr w:rsidR="00820815" w:rsidRPr="00A86D81" w14:paraId="11546113" w14:textId="77777777" w:rsidTr="00B84CD3">
        <w:trPr>
          <w:trHeight w:val="512"/>
        </w:trPr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71799D" w14:textId="77777777" w:rsidR="00820815" w:rsidRPr="00A86D81" w:rsidRDefault="00820815" w:rsidP="00B3689E">
            <w:pPr>
              <w:rPr>
                <w:color w:val="000000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535799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0D5DE423" w14:textId="77777777" w:rsidTr="00866263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1CDD3B" w14:textId="77777777" w:rsidR="00820815" w:rsidRPr="00A86D81" w:rsidRDefault="00820815" w:rsidP="00B3689E">
            <w:pPr>
              <w:rPr>
                <w:color w:val="000000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601DA4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7AFB3236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05D819" w14:textId="77777777" w:rsidR="00820815" w:rsidRPr="00A86D81" w:rsidRDefault="00820815" w:rsidP="00B3689E">
            <w:pPr>
              <w:rPr>
                <w:color w:val="000000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401891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4C09C2E1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C24306" w14:textId="77777777" w:rsidR="00820815" w:rsidRPr="00A86D81" w:rsidRDefault="00820815" w:rsidP="00B3689E">
            <w:pPr>
              <w:rPr>
                <w:color w:val="000000"/>
              </w:rPr>
            </w:pPr>
            <w:r w:rsidRPr="00B3689E">
              <w:t xml:space="preserve">Witness’s </w:t>
            </w:r>
            <w:r>
              <w:t>Print Name</w:t>
            </w:r>
            <w:r w:rsidRPr="00B3689E">
              <w:t>: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491E4F7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124A224B" w14:textId="77777777" w:rsidTr="001D40F6">
        <w:trPr>
          <w:trHeight w:val="287"/>
        </w:trPr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8601D7" w14:textId="77777777" w:rsidR="00820815" w:rsidRPr="00A86D81" w:rsidRDefault="00820815" w:rsidP="00B3689E">
            <w:pPr>
              <w:rPr>
                <w:color w:val="000000"/>
              </w:rPr>
            </w:pPr>
          </w:p>
        </w:tc>
        <w:tc>
          <w:tcPr>
            <w:tcW w:w="453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09014F41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219F632F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125B22" w14:textId="77777777" w:rsidR="00820815" w:rsidRPr="00A86D81" w:rsidRDefault="00820815" w:rsidP="00B3689E">
            <w:pPr>
              <w:rPr>
                <w:color w:val="000000"/>
              </w:rPr>
            </w:pPr>
            <w:r w:rsidRPr="00B3689E">
              <w:t>Witness’s signature: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83EF08E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3C643AEF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ACD59E" w14:textId="77777777" w:rsidR="00820815" w:rsidRPr="00A86D81" w:rsidRDefault="00820815" w:rsidP="00B3689E">
            <w:pPr>
              <w:rPr>
                <w:color w:val="000000"/>
              </w:rPr>
            </w:pPr>
          </w:p>
        </w:tc>
        <w:tc>
          <w:tcPr>
            <w:tcW w:w="453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538BFC8B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08FA10FB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35C5E1" w14:textId="77777777" w:rsidR="00820815" w:rsidRPr="00A86D81" w:rsidRDefault="00820815" w:rsidP="00B3689E">
            <w:pPr>
              <w:rPr>
                <w:color w:val="000000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F52785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33A2EC29" w14:textId="77777777" w:rsidTr="00C23ABC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6A23BA" w14:textId="77777777" w:rsidR="00820815" w:rsidRPr="00A86D81" w:rsidRDefault="00820815" w:rsidP="00B3689E">
            <w:pPr>
              <w:rPr>
                <w:color w:val="000000"/>
              </w:rPr>
            </w:pPr>
            <w:r w:rsidRPr="00A86D81">
              <w:rPr>
                <w:color w:val="000000"/>
              </w:rPr>
              <w:t>Witness Home Address: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EE99FC4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904017" w:rsidRPr="00A86D81" w14:paraId="332354D4" w14:textId="77777777" w:rsidTr="00C23ABC">
        <w:trPr>
          <w:trHeight w:val="530"/>
        </w:trPr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4A9F17" w14:textId="77777777" w:rsidR="00904017" w:rsidRPr="00A86D81" w:rsidRDefault="00904017" w:rsidP="00B3689E">
            <w:pPr>
              <w:rPr>
                <w:color w:val="000000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5C5DFB1" w14:textId="77777777" w:rsidR="00904017" w:rsidRPr="00A86D81" w:rsidRDefault="00C23ABC" w:rsidP="00B3689E">
            <w:pPr>
              <w:rPr>
                <w:color w:val="000000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221F707" wp14:editId="6C0E74B9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229235</wp:posOffset>
                      </wp:positionV>
                      <wp:extent cx="286702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670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6C15B4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5pt,18.05pt" to="220.8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" strokecolor="windowText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6D7A2673" w14:textId="77777777" w:rsidR="00C9499D" w:rsidRPr="00B3689E" w:rsidRDefault="00C9499D" w:rsidP="00C23ABC">
      <w:pPr>
        <w:jc w:val="center"/>
        <w:rPr>
          <w:color w:val="000000"/>
        </w:rPr>
      </w:pPr>
    </w:p>
    <w:sectPr w:rsidR="00C9499D" w:rsidRPr="00B3689E" w:rsidSect="005450F7">
      <w:headerReference w:type="default" r:id="rId8"/>
      <w:footerReference w:type="default" r:id="rId9"/>
      <w:pgSz w:w="11907" w:h="16839" w:code="1"/>
      <w:pgMar w:top="1440" w:right="1440" w:bottom="1440" w:left="1440" w:header="1440" w:footer="720" w:gutter="0"/>
      <w:paperSrc w:first="14" w:other="1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D4B22" w14:textId="77777777" w:rsidR="00DD4E1C" w:rsidRDefault="00DD4E1C">
      <w:r>
        <w:separator/>
      </w:r>
    </w:p>
  </w:endnote>
  <w:endnote w:type="continuationSeparator" w:id="0">
    <w:p w14:paraId="69DFDD87" w14:textId="77777777" w:rsidR="00DD4E1C" w:rsidRDefault="00DD4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C56BA" w14:textId="77777777" w:rsidR="00B3689E" w:rsidRDefault="00B3689E" w:rsidP="00B3689E">
    <w:pPr>
      <w:pStyle w:val="Footer"/>
      <w:tabs>
        <w:tab w:val="left" w:pos="4380"/>
        <w:tab w:val="center" w:pos="4513"/>
      </w:tabs>
      <w:jc w:val="left"/>
    </w:pPr>
    <w:r>
      <w:tab/>
      <w:t xml:space="preserve">Page  </w:t>
    </w:r>
    <w:r>
      <w:fldChar w:fldCharType="begin"/>
    </w:r>
    <w:r>
      <w:instrText xml:space="preserve"> PAGE   \* MERGEFORMAT </w:instrText>
    </w:r>
    <w:r>
      <w:fldChar w:fldCharType="separate"/>
    </w:r>
    <w:r w:rsidR="00B84CD3">
      <w:rPr>
        <w:noProof/>
      </w:rPr>
      <w:t>2</w:t>
    </w:r>
    <w:r>
      <w:rPr>
        <w:noProof/>
      </w:rPr>
      <w:fldChar w:fldCharType="end"/>
    </w:r>
  </w:p>
  <w:p w14:paraId="2ED7D52B" w14:textId="77777777" w:rsidR="00B3689E" w:rsidRDefault="00B368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0CB5C" w14:textId="77777777" w:rsidR="00DD4E1C" w:rsidRDefault="00DD4E1C">
      <w:r>
        <w:separator/>
      </w:r>
    </w:p>
  </w:footnote>
  <w:footnote w:type="continuationSeparator" w:id="0">
    <w:p w14:paraId="521B91D5" w14:textId="77777777" w:rsidR="00DD4E1C" w:rsidRDefault="00DD4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0DC53" w14:textId="77777777" w:rsidR="00D318EF" w:rsidRPr="00B3689E" w:rsidRDefault="00D318EF" w:rsidP="003B273A">
    <w:pPr>
      <w:pStyle w:val="Header"/>
      <w:tabs>
        <w:tab w:val="clear" w:pos="8640"/>
        <w:tab w:val="right" w:pos="9000"/>
      </w:tabs>
    </w:pPr>
    <w:r w:rsidRPr="00B3689E">
      <w:t>ATTORNEY DOCKET NO.</w:t>
    </w:r>
    <w:r w:rsidRPr="00B3689E">
      <w:tab/>
    </w:r>
    <w:r w:rsidRPr="00B3689E">
      <w:tab/>
      <w:t>ASSIGNMENT</w:t>
    </w:r>
  </w:p>
  <w:p w14:paraId="6F611D43" w14:textId="77777777" w:rsidR="00D318EF" w:rsidRDefault="006B5B04" w:rsidP="00B3689E">
    <w:pPr>
      <w:pStyle w:val="Header"/>
    </w:pPr>
    <w:r w:rsidRPr="006B5B04">
      <w:t>&lt;</w:t>
    </w:r>
    <w:r w:rsidR="002261E9">
      <w:t>&lt;matterNo&gt;&gt;</w:t>
    </w:r>
    <w:r w:rsidR="00531028" w:rsidRPr="00B3689E">
      <w:t xml:space="preserve"> </w:t>
    </w:r>
    <w:r w:rsidR="00F14E4E">
      <w:t>(&lt;&lt;RefNo&gt;&gt;)</w:t>
    </w:r>
  </w:p>
  <w:p w14:paraId="7BAC8D9F" w14:textId="77777777" w:rsidR="000842AD" w:rsidRPr="00B3689E" w:rsidRDefault="000842AD" w:rsidP="00B368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9164BB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CDB4194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2654B8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37DE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841220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D43C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BEED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36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9BC89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85466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404870">
    <w:abstractNumId w:val="2"/>
  </w:num>
  <w:num w:numId="2" w16cid:durableId="741757251">
    <w:abstractNumId w:val="9"/>
  </w:num>
  <w:num w:numId="3" w16cid:durableId="266499178">
    <w:abstractNumId w:val="7"/>
  </w:num>
  <w:num w:numId="4" w16cid:durableId="2123260577">
    <w:abstractNumId w:val="6"/>
  </w:num>
  <w:num w:numId="5" w16cid:durableId="72702951">
    <w:abstractNumId w:val="5"/>
  </w:num>
  <w:num w:numId="6" w16cid:durableId="861943618">
    <w:abstractNumId w:val="4"/>
  </w:num>
  <w:num w:numId="7" w16cid:durableId="1436829621">
    <w:abstractNumId w:val="8"/>
  </w:num>
  <w:num w:numId="8" w16cid:durableId="1847549917">
    <w:abstractNumId w:val="3"/>
  </w:num>
  <w:num w:numId="9" w16cid:durableId="2042123871">
    <w:abstractNumId w:val="1"/>
  </w:num>
  <w:num w:numId="10" w16cid:durableId="1465001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MSFooter" w:val="橄挀諘ڃҷ찔揓"/>
    <w:docVar w:name="ShowScreenCheckBox" w:val="T"/>
  </w:docVars>
  <w:rsids>
    <w:rsidRoot w:val="00DD4E1C"/>
    <w:rsid w:val="00000CFD"/>
    <w:rsid w:val="00003BC7"/>
    <w:rsid w:val="00010A63"/>
    <w:rsid w:val="00053D71"/>
    <w:rsid w:val="00061431"/>
    <w:rsid w:val="000711AE"/>
    <w:rsid w:val="0007311D"/>
    <w:rsid w:val="000747A2"/>
    <w:rsid w:val="000815E6"/>
    <w:rsid w:val="000842AD"/>
    <w:rsid w:val="00087842"/>
    <w:rsid w:val="00091594"/>
    <w:rsid w:val="000A08A2"/>
    <w:rsid w:val="000A49C7"/>
    <w:rsid w:val="000B5DAB"/>
    <w:rsid w:val="000C578B"/>
    <w:rsid w:val="000C5992"/>
    <w:rsid w:val="000C66B4"/>
    <w:rsid w:val="000D2CE6"/>
    <w:rsid w:val="000D703A"/>
    <w:rsid w:val="000F5F0B"/>
    <w:rsid w:val="0010079B"/>
    <w:rsid w:val="00101506"/>
    <w:rsid w:val="00102E86"/>
    <w:rsid w:val="001039D8"/>
    <w:rsid w:val="00111970"/>
    <w:rsid w:val="00113E1A"/>
    <w:rsid w:val="00116876"/>
    <w:rsid w:val="001178BD"/>
    <w:rsid w:val="00134948"/>
    <w:rsid w:val="00136758"/>
    <w:rsid w:val="00144FE9"/>
    <w:rsid w:val="00160870"/>
    <w:rsid w:val="00160C98"/>
    <w:rsid w:val="00163382"/>
    <w:rsid w:val="00163466"/>
    <w:rsid w:val="00166FA6"/>
    <w:rsid w:val="00171271"/>
    <w:rsid w:val="00180796"/>
    <w:rsid w:val="00181BAE"/>
    <w:rsid w:val="001A64E7"/>
    <w:rsid w:val="001D2734"/>
    <w:rsid w:val="001D40F6"/>
    <w:rsid w:val="001D4FC9"/>
    <w:rsid w:val="001E17E1"/>
    <w:rsid w:val="001F1315"/>
    <w:rsid w:val="001F216F"/>
    <w:rsid w:val="001F3502"/>
    <w:rsid w:val="001F6F8F"/>
    <w:rsid w:val="001F77B0"/>
    <w:rsid w:val="00200F48"/>
    <w:rsid w:val="00210A11"/>
    <w:rsid w:val="002261E9"/>
    <w:rsid w:val="002439D9"/>
    <w:rsid w:val="0024498B"/>
    <w:rsid w:val="002553E8"/>
    <w:rsid w:val="002557DE"/>
    <w:rsid w:val="00262547"/>
    <w:rsid w:val="002727CE"/>
    <w:rsid w:val="002935B8"/>
    <w:rsid w:val="00296737"/>
    <w:rsid w:val="002E1E1A"/>
    <w:rsid w:val="002E6D7C"/>
    <w:rsid w:val="002F4B36"/>
    <w:rsid w:val="00306BAD"/>
    <w:rsid w:val="00320A2C"/>
    <w:rsid w:val="00326B6E"/>
    <w:rsid w:val="00340D21"/>
    <w:rsid w:val="003721B4"/>
    <w:rsid w:val="003929B2"/>
    <w:rsid w:val="00395D15"/>
    <w:rsid w:val="003A4E97"/>
    <w:rsid w:val="003B273A"/>
    <w:rsid w:val="003B74F2"/>
    <w:rsid w:val="003D5EA1"/>
    <w:rsid w:val="003E471A"/>
    <w:rsid w:val="003E5C9A"/>
    <w:rsid w:val="003E6CD7"/>
    <w:rsid w:val="00412D95"/>
    <w:rsid w:val="00415978"/>
    <w:rsid w:val="004210D7"/>
    <w:rsid w:val="00437532"/>
    <w:rsid w:val="00440AC9"/>
    <w:rsid w:val="00454A71"/>
    <w:rsid w:val="00460AB5"/>
    <w:rsid w:val="00462BF4"/>
    <w:rsid w:val="0046376E"/>
    <w:rsid w:val="00486FE0"/>
    <w:rsid w:val="00496167"/>
    <w:rsid w:val="004A1048"/>
    <w:rsid w:val="004A59CF"/>
    <w:rsid w:val="004B0671"/>
    <w:rsid w:val="004B0E64"/>
    <w:rsid w:val="004B149C"/>
    <w:rsid w:val="004B1A4D"/>
    <w:rsid w:val="004C1C7C"/>
    <w:rsid w:val="004C255D"/>
    <w:rsid w:val="004C7EC1"/>
    <w:rsid w:val="004D1D3D"/>
    <w:rsid w:val="004F670C"/>
    <w:rsid w:val="00501DCF"/>
    <w:rsid w:val="00506255"/>
    <w:rsid w:val="005064C9"/>
    <w:rsid w:val="0051396F"/>
    <w:rsid w:val="005167B5"/>
    <w:rsid w:val="00530BAF"/>
    <w:rsid w:val="00531028"/>
    <w:rsid w:val="0053152E"/>
    <w:rsid w:val="00541BBD"/>
    <w:rsid w:val="005450F7"/>
    <w:rsid w:val="00545396"/>
    <w:rsid w:val="0055164E"/>
    <w:rsid w:val="005667BE"/>
    <w:rsid w:val="005717D8"/>
    <w:rsid w:val="00577AC5"/>
    <w:rsid w:val="00581F4E"/>
    <w:rsid w:val="005830A3"/>
    <w:rsid w:val="00584189"/>
    <w:rsid w:val="00592E77"/>
    <w:rsid w:val="005A70C3"/>
    <w:rsid w:val="005B7B0F"/>
    <w:rsid w:val="005C09E2"/>
    <w:rsid w:val="005C673D"/>
    <w:rsid w:val="005E13EF"/>
    <w:rsid w:val="005F482E"/>
    <w:rsid w:val="005F5946"/>
    <w:rsid w:val="005F711A"/>
    <w:rsid w:val="00600FE8"/>
    <w:rsid w:val="00603E86"/>
    <w:rsid w:val="00617612"/>
    <w:rsid w:val="00634706"/>
    <w:rsid w:val="00651FBF"/>
    <w:rsid w:val="00652275"/>
    <w:rsid w:val="0065689A"/>
    <w:rsid w:val="00686CC7"/>
    <w:rsid w:val="006B3E4F"/>
    <w:rsid w:val="006B5B04"/>
    <w:rsid w:val="006B653B"/>
    <w:rsid w:val="006B72C8"/>
    <w:rsid w:val="006C19D6"/>
    <w:rsid w:val="006C6314"/>
    <w:rsid w:val="006D107D"/>
    <w:rsid w:val="006D7215"/>
    <w:rsid w:val="006E0A48"/>
    <w:rsid w:val="006E2421"/>
    <w:rsid w:val="006F58ED"/>
    <w:rsid w:val="00701EBA"/>
    <w:rsid w:val="00706587"/>
    <w:rsid w:val="00716424"/>
    <w:rsid w:val="00717772"/>
    <w:rsid w:val="00725972"/>
    <w:rsid w:val="00730215"/>
    <w:rsid w:val="007477A5"/>
    <w:rsid w:val="00761FD2"/>
    <w:rsid w:val="00772D1D"/>
    <w:rsid w:val="00784FDF"/>
    <w:rsid w:val="00793B7B"/>
    <w:rsid w:val="00796A52"/>
    <w:rsid w:val="007973E0"/>
    <w:rsid w:val="007A3215"/>
    <w:rsid w:val="007B03C4"/>
    <w:rsid w:val="007B28BF"/>
    <w:rsid w:val="007C0403"/>
    <w:rsid w:val="007C1D64"/>
    <w:rsid w:val="007D0224"/>
    <w:rsid w:val="007D27CD"/>
    <w:rsid w:val="007D55BC"/>
    <w:rsid w:val="007E4823"/>
    <w:rsid w:val="007E78C0"/>
    <w:rsid w:val="007F2784"/>
    <w:rsid w:val="008000DE"/>
    <w:rsid w:val="008009F1"/>
    <w:rsid w:val="00806407"/>
    <w:rsid w:val="008079C0"/>
    <w:rsid w:val="00813ACD"/>
    <w:rsid w:val="00816300"/>
    <w:rsid w:val="008202FD"/>
    <w:rsid w:val="00820815"/>
    <w:rsid w:val="00831388"/>
    <w:rsid w:val="00837FE4"/>
    <w:rsid w:val="00844368"/>
    <w:rsid w:val="008540A0"/>
    <w:rsid w:val="008547AF"/>
    <w:rsid w:val="00862B3F"/>
    <w:rsid w:val="00866263"/>
    <w:rsid w:val="00874808"/>
    <w:rsid w:val="00875626"/>
    <w:rsid w:val="00875DC4"/>
    <w:rsid w:val="00887587"/>
    <w:rsid w:val="008876CA"/>
    <w:rsid w:val="00897152"/>
    <w:rsid w:val="008C1120"/>
    <w:rsid w:val="008C412C"/>
    <w:rsid w:val="008D438F"/>
    <w:rsid w:val="008D7280"/>
    <w:rsid w:val="008E5F56"/>
    <w:rsid w:val="008F1F4F"/>
    <w:rsid w:val="008F717E"/>
    <w:rsid w:val="00904017"/>
    <w:rsid w:val="009152C0"/>
    <w:rsid w:val="00927276"/>
    <w:rsid w:val="00934D4D"/>
    <w:rsid w:val="00942740"/>
    <w:rsid w:val="009512D4"/>
    <w:rsid w:val="00970766"/>
    <w:rsid w:val="009753A3"/>
    <w:rsid w:val="00981E72"/>
    <w:rsid w:val="009915C1"/>
    <w:rsid w:val="00994BE3"/>
    <w:rsid w:val="009B7E54"/>
    <w:rsid w:val="009C3664"/>
    <w:rsid w:val="009D4D1B"/>
    <w:rsid w:val="009D6647"/>
    <w:rsid w:val="00A126A5"/>
    <w:rsid w:val="00A235EC"/>
    <w:rsid w:val="00A249F2"/>
    <w:rsid w:val="00A303CA"/>
    <w:rsid w:val="00A3412F"/>
    <w:rsid w:val="00A34C81"/>
    <w:rsid w:val="00A36AE0"/>
    <w:rsid w:val="00A4165D"/>
    <w:rsid w:val="00A432B9"/>
    <w:rsid w:val="00A43F3A"/>
    <w:rsid w:val="00A71B74"/>
    <w:rsid w:val="00A86D81"/>
    <w:rsid w:val="00A90999"/>
    <w:rsid w:val="00AA5793"/>
    <w:rsid w:val="00AB08D1"/>
    <w:rsid w:val="00AB0C4D"/>
    <w:rsid w:val="00AB216F"/>
    <w:rsid w:val="00AC2EFE"/>
    <w:rsid w:val="00AC7217"/>
    <w:rsid w:val="00AD5CDC"/>
    <w:rsid w:val="00AD651F"/>
    <w:rsid w:val="00AE788F"/>
    <w:rsid w:val="00AF03C6"/>
    <w:rsid w:val="00B04918"/>
    <w:rsid w:val="00B221A6"/>
    <w:rsid w:val="00B316F8"/>
    <w:rsid w:val="00B328EA"/>
    <w:rsid w:val="00B32CF2"/>
    <w:rsid w:val="00B34103"/>
    <w:rsid w:val="00B3689E"/>
    <w:rsid w:val="00B37AFF"/>
    <w:rsid w:val="00B37D4A"/>
    <w:rsid w:val="00B4173E"/>
    <w:rsid w:val="00B41C04"/>
    <w:rsid w:val="00B43838"/>
    <w:rsid w:val="00B43BE4"/>
    <w:rsid w:val="00B50071"/>
    <w:rsid w:val="00B566DF"/>
    <w:rsid w:val="00B736B7"/>
    <w:rsid w:val="00B738E8"/>
    <w:rsid w:val="00B7791A"/>
    <w:rsid w:val="00B81F51"/>
    <w:rsid w:val="00B84CD3"/>
    <w:rsid w:val="00B851D1"/>
    <w:rsid w:val="00B85868"/>
    <w:rsid w:val="00B91416"/>
    <w:rsid w:val="00B92686"/>
    <w:rsid w:val="00BC4656"/>
    <w:rsid w:val="00BD3A0D"/>
    <w:rsid w:val="00BD4E08"/>
    <w:rsid w:val="00BE5D9A"/>
    <w:rsid w:val="00BE68EA"/>
    <w:rsid w:val="00C04583"/>
    <w:rsid w:val="00C23ABC"/>
    <w:rsid w:val="00C25A71"/>
    <w:rsid w:val="00C53D2F"/>
    <w:rsid w:val="00C5595F"/>
    <w:rsid w:val="00C60DA1"/>
    <w:rsid w:val="00C62E45"/>
    <w:rsid w:val="00C63486"/>
    <w:rsid w:val="00C741DC"/>
    <w:rsid w:val="00C9499D"/>
    <w:rsid w:val="00C94BBE"/>
    <w:rsid w:val="00C96D01"/>
    <w:rsid w:val="00C9733C"/>
    <w:rsid w:val="00CA7CDB"/>
    <w:rsid w:val="00CB592A"/>
    <w:rsid w:val="00CC4BB1"/>
    <w:rsid w:val="00CE1F29"/>
    <w:rsid w:val="00CE7645"/>
    <w:rsid w:val="00CF2574"/>
    <w:rsid w:val="00CF4D28"/>
    <w:rsid w:val="00CF5AD4"/>
    <w:rsid w:val="00D112B2"/>
    <w:rsid w:val="00D133A8"/>
    <w:rsid w:val="00D13C88"/>
    <w:rsid w:val="00D14F89"/>
    <w:rsid w:val="00D318EF"/>
    <w:rsid w:val="00D37F7A"/>
    <w:rsid w:val="00D41978"/>
    <w:rsid w:val="00D4564C"/>
    <w:rsid w:val="00D47DA6"/>
    <w:rsid w:val="00D57C35"/>
    <w:rsid w:val="00D83323"/>
    <w:rsid w:val="00D91737"/>
    <w:rsid w:val="00D930FF"/>
    <w:rsid w:val="00DB57E2"/>
    <w:rsid w:val="00DB59C4"/>
    <w:rsid w:val="00DC1078"/>
    <w:rsid w:val="00DC1FFE"/>
    <w:rsid w:val="00DC3DFF"/>
    <w:rsid w:val="00DD0812"/>
    <w:rsid w:val="00DD4CE7"/>
    <w:rsid w:val="00DD4E1C"/>
    <w:rsid w:val="00DE1908"/>
    <w:rsid w:val="00DE28BA"/>
    <w:rsid w:val="00E01F2E"/>
    <w:rsid w:val="00E02FC6"/>
    <w:rsid w:val="00E06524"/>
    <w:rsid w:val="00E13432"/>
    <w:rsid w:val="00E27831"/>
    <w:rsid w:val="00E31701"/>
    <w:rsid w:val="00E338FC"/>
    <w:rsid w:val="00E3485F"/>
    <w:rsid w:val="00E4385C"/>
    <w:rsid w:val="00E46F06"/>
    <w:rsid w:val="00E607EB"/>
    <w:rsid w:val="00E727D0"/>
    <w:rsid w:val="00E9266C"/>
    <w:rsid w:val="00E96A3E"/>
    <w:rsid w:val="00EA4B2F"/>
    <w:rsid w:val="00EB21AF"/>
    <w:rsid w:val="00EC006E"/>
    <w:rsid w:val="00EC5CCD"/>
    <w:rsid w:val="00EE2923"/>
    <w:rsid w:val="00EE3FB8"/>
    <w:rsid w:val="00EE76B1"/>
    <w:rsid w:val="00EF05D1"/>
    <w:rsid w:val="00EF39D3"/>
    <w:rsid w:val="00F02277"/>
    <w:rsid w:val="00F14E4E"/>
    <w:rsid w:val="00F20D7F"/>
    <w:rsid w:val="00F30114"/>
    <w:rsid w:val="00F31493"/>
    <w:rsid w:val="00F4582F"/>
    <w:rsid w:val="00F52BF2"/>
    <w:rsid w:val="00F70408"/>
    <w:rsid w:val="00F70932"/>
    <w:rsid w:val="00F714E9"/>
    <w:rsid w:val="00F841C8"/>
    <w:rsid w:val="00F9143E"/>
    <w:rsid w:val="00F91F6F"/>
    <w:rsid w:val="00F93318"/>
    <w:rsid w:val="00FA6788"/>
    <w:rsid w:val="00FB0E77"/>
    <w:rsid w:val="00FB3BEC"/>
    <w:rsid w:val="00FC386F"/>
    <w:rsid w:val="00FD04F8"/>
    <w:rsid w:val="00FE5EB4"/>
    <w:rsid w:val="00FF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012CA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F7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450F7"/>
    <w:pPr>
      <w:keepNext/>
      <w:outlineLvl w:val="0"/>
    </w:pPr>
    <w:rPr>
      <w:kern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450F7"/>
    <w:pPr>
      <w:keepNext/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5450F7"/>
    <w:pPr>
      <w:keepNext/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rsid w:val="005450F7"/>
    <w:pPr>
      <w:keepNext/>
      <w:outlineLvl w:val="3"/>
    </w:pPr>
  </w:style>
  <w:style w:type="paragraph" w:styleId="Heading5">
    <w:name w:val="heading 5"/>
    <w:basedOn w:val="Normal"/>
    <w:next w:val="Normal"/>
    <w:link w:val="Heading5Char"/>
    <w:uiPriority w:val="99"/>
    <w:qFormat/>
    <w:rsid w:val="005450F7"/>
    <w:pPr>
      <w:outlineLvl w:val="4"/>
    </w:pPr>
  </w:style>
  <w:style w:type="paragraph" w:styleId="Heading6">
    <w:name w:val="heading 6"/>
    <w:basedOn w:val="Normal"/>
    <w:next w:val="Normal"/>
    <w:link w:val="Heading6Char"/>
    <w:uiPriority w:val="99"/>
    <w:qFormat/>
    <w:rsid w:val="005450F7"/>
    <w:pPr>
      <w:outlineLvl w:val="5"/>
    </w:pPr>
  </w:style>
  <w:style w:type="paragraph" w:styleId="Heading7">
    <w:name w:val="heading 7"/>
    <w:basedOn w:val="Normal"/>
    <w:next w:val="Normal"/>
    <w:link w:val="Heading7Char"/>
    <w:uiPriority w:val="99"/>
    <w:qFormat/>
    <w:rsid w:val="005450F7"/>
    <w:pPr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5450F7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9"/>
    <w:qFormat/>
    <w:rsid w:val="005450F7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46376E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46376E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46376E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46376E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semiHidden/>
    <w:locked/>
    <w:rsid w:val="0046376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9"/>
    <w:semiHidden/>
    <w:locked/>
    <w:rsid w:val="0046376E"/>
    <w:rPr>
      <w:rFonts w:ascii="Calibri" w:hAnsi="Calibri" w:cs="Times New Roman"/>
      <w:b/>
      <w:bCs/>
    </w:rPr>
  </w:style>
  <w:style w:type="character" w:customStyle="1" w:styleId="Heading7Char">
    <w:name w:val="Heading 7 Char"/>
    <w:link w:val="Heading7"/>
    <w:uiPriority w:val="99"/>
    <w:semiHidden/>
    <w:locked/>
    <w:rsid w:val="0046376E"/>
    <w:rPr>
      <w:rFonts w:ascii="Calibri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9"/>
    <w:semiHidden/>
    <w:locked/>
    <w:rsid w:val="0046376E"/>
    <w:rPr>
      <w:rFonts w:ascii="Calibri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9"/>
    <w:semiHidden/>
    <w:locked/>
    <w:rsid w:val="0046376E"/>
    <w:rPr>
      <w:rFonts w:ascii="Cambria" w:hAnsi="Cambria" w:cs="Times New Roman"/>
    </w:rPr>
  </w:style>
  <w:style w:type="paragraph" w:styleId="Footer">
    <w:name w:val="footer"/>
    <w:basedOn w:val="Normal"/>
    <w:link w:val="FooterChar"/>
    <w:uiPriority w:val="99"/>
    <w:rsid w:val="005450F7"/>
    <w:pPr>
      <w:tabs>
        <w:tab w:val="center" w:pos="5040"/>
        <w:tab w:val="right" w:pos="8640"/>
      </w:tabs>
    </w:pPr>
    <w:rPr>
      <w:sz w:val="16"/>
    </w:rPr>
  </w:style>
  <w:style w:type="character" w:customStyle="1" w:styleId="FooterChar">
    <w:name w:val="Footer Char"/>
    <w:link w:val="Footer"/>
    <w:uiPriority w:val="99"/>
    <w:locked/>
    <w:rsid w:val="0046376E"/>
    <w:rPr>
      <w:rFonts w:cs="Times New Roman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5450F7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46376E"/>
    <w:rPr>
      <w:rFonts w:cs="Times New Roman"/>
      <w:sz w:val="2"/>
    </w:rPr>
  </w:style>
  <w:style w:type="paragraph" w:styleId="TOC1">
    <w:name w:val="toc 1"/>
    <w:basedOn w:val="Normal"/>
    <w:next w:val="Normal"/>
    <w:autoRedefine/>
    <w:uiPriority w:val="99"/>
    <w:semiHidden/>
    <w:rsid w:val="005450F7"/>
  </w:style>
  <w:style w:type="paragraph" w:styleId="TOC2">
    <w:name w:val="toc 2"/>
    <w:basedOn w:val="Normal"/>
    <w:next w:val="Normal"/>
    <w:autoRedefine/>
    <w:uiPriority w:val="99"/>
    <w:semiHidden/>
    <w:rsid w:val="005450F7"/>
    <w:pPr>
      <w:ind w:left="245"/>
    </w:pPr>
  </w:style>
  <w:style w:type="paragraph" w:styleId="TOC3">
    <w:name w:val="toc 3"/>
    <w:basedOn w:val="Normal"/>
    <w:next w:val="Normal"/>
    <w:autoRedefine/>
    <w:uiPriority w:val="99"/>
    <w:semiHidden/>
    <w:rsid w:val="005450F7"/>
    <w:pPr>
      <w:ind w:left="475"/>
    </w:pPr>
  </w:style>
  <w:style w:type="paragraph" w:styleId="TOC4">
    <w:name w:val="toc 4"/>
    <w:basedOn w:val="Normal"/>
    <w:next w:val="Normal"/>
    <w:autoRedefine/>
    <w:uiPriority w:val="99"/>
    <w:semiHidden/>
    <w:rsid w:val="005450F7"/>
    <w:pPr>
      <w:ind w:left="720"/>
    </w:pPr>
  </w:style>
  <w:style w:type="paragraph" w:styleId="TOC5">
    <w:name w:val="toc 5"/>
    <w:basedOn w:val="Normal"/>
    <w:next w:val="Normal"/>
    <w:autoRedefine/>
    <w:uiPriority w:val="99"/>
    <w:semiHidden/>
    <w:rsid w:val="005450F7"/>
    <w:pPr>
      <w:ind w:left="965"/>
    </w:pPr>
  </w:style>
  <w:style w:type="paragraph" w:styleId="TOC6">
    <w:name w:val="toc 6"/>
    <w:basedOn w:val="Normal"/>
    <w:next w:val="Normal"/>
    <w:autoRedefine/>
    <w:uiPriority w:val="99"/>
    <w:semiHidden/>
    <w:rsid w:val="005450F7"/>
    <w:pPr>
      <w:ind w:left="1195"/>
    </w:pPr>
  </w:style>
  <w:style w:type="paragraph" w:styleId="TOC7">
    <w:name w:val="toc 7"/>
    <w:basedOn w:val="Normal"/>
    <w:next w:val="Normal"/>
    <w:autoRedefine/>
    <w:uiPriority w:val="99"/>
    <w:semiHidden/>
    <w:rsid w:val="005450F7"/>
    <w:pPr>
      <w:ind w:left="1440"/>
    </w:pPr>
  </w:style>
  <w:style w:type="paragraph" w:styleId="TOC9">
    <w:name w:val="toc 9"/>
    <w:basedOn w:val="Normal"/>
    <w:next w:val="Normal"/>
    <w:autoRedefine/>
    <w:uiPriority w:val="99"/>
    <w:semiHidden/>
    <w:rsid w:val="005450F7"/>
    <w:pPr>
      <w:ind w:left="1920"/>
    </w:pPr>
  </w:style>
  <w:style w:type="paragraph" w:styleId="FootnoteText">
    <w:name w:val="footnote text"/>
    <w:basedOn w:val="Normal"/>
    <w:link w:val="FootnoteTextChar"/>
    <w:uiPriority w:val="99"/>
    <w:semiHidden/>
    <w:rsid w:val="005450F7"/>
    <w:rPr>
      <w:sz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46376E"/>
    <w:rPr>
      <w:rFonts w:cs="Times New Roman"/>
      <w:sz w:val="20"/>
      <w:szCs w:val="20"/>
    </w:rPr>
  </w:style>
  <w:style w:type="character" w:styleId="PageNumber">
    <w:name w:val="page number"/>
    <w:uiPriority w:val="99"/>
    <w:rsid w:val="005450F7"/>
    <w:rPr>
      <w:rFonts w:ascii="Times New Roman" w:hAnsi="Times New Roman" w:cs="Times New Roman"/>
      <w:sz w:val="24"/>
    </w:rPr>
  </w:style>
  <w:style w:type="paragraph" w:styleId="Closing">
    <w:name w:val="Closing"/>
    <w:basedOn w:val="Normal"/>
    <w:link w:val="ClosingChar"/>
    <w:uiPriority w:val="99"/>
    <w:rsid w:val="005450F7"/>
    <w:pPr>
      <w:ind w:left="5040"/>
    </w:pPr>
  </w:style>
  <w:style w:type="character" w:customStyle="1" w:styleId="ClosingChar">
    <w:name w:val="Closing Char"/>
    <w:link w:val="Closing"/>
    <w:uiPriority w:val="99"/>
    <w:semiHidden/>
    <w:locked/>
    <w:rsid w:val="0046376E"/>
    <w:rPr>
      <w:rFonts w:cs="Times New Roman"/>
      <w:sz w:val="20"/>
      <w:szCs w:val="20"/>
    </w:rPr>
  </w:style>
  <w:style w:type="paragraph" w:styleId="Title">
    <w:name w:val="Title"/>
    <w:basedOn w:val="Normal"/>
    <w:link w:val="TitleChar"/>
    <w:uiPriority w:val="99"/>
    <w:qFormat/>
    <w:rsid w:val="005450F7"/>
    <w:pPr>
      <w:jc w:val="center"/>
      <w:outlineLvl w:val="0"/>
    </w:pPr>
    <w:rPr>
      <w:b/>
      <w:kern w:val="28"/>
      <w:sz w:val="32"/>
    </w:rPr>
  </w:style>
  <w:style w:type="character" w:customStyle="1" w:styleId="TitleChar">
    <w:name w:val="Title Char"/>
    <w:link w:val="Title"/>
    <w:uiPriority w:val="99"/>
    <w:locked/>
    <w:rsid w:val="0046376E"/>
    <w:rPr>
      <w:rFonts w:ascii="Cambria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99"/>
    <w:qFormat/>
    <w:rsid w:val="005450F7"/>
    <w:pPr>
      <w:jc w:val="center"/>
      <w:outlineLvl w:val="1"/>
    </w:pPr>
  </w:style>
  <w:style w:type="character" w:customStyle="1" w:styleId="SubtitleChar">
    <w:name w:val="Subtitle Char"/>
    <w:link w:val="Subtitle"/>
    <w:uiPriority w:val="99"/>
    <w:locked/>
    <w:rsid w:val="0046376E"/>
    <w:rPr>
      <w:rFonts w:ascii="Cambria" w:hAnsi="Cambria" w:cs="Times New Roman"/>
      <w:sz w:val="24"/>
      <w:szCs w:val="24"/>
    </w:rPr>
  </w:style>
  <w:style w:type="paragraph" w:styleId="BlockText">
    <w:name w:val="Block Text"/>
    <w:basedOn w:val="Normal"/>
    <w:next w:val="Normal"/>
    <w:uiPriority w:val="99"/>
    <w:rsid w:val="005450F7"/>
    <w:pPr>
      <w:spacing w:after="120"/>
      <w:ind w:left="1440" w:right="1440"/>
    </w:pPr>
  </w:style>
  <w:style w:type="paragraph" w:styleId="EnvelopeAddress">
    <w:name w:val="envelope address"/>
    <w:basedOn w:val="Normal"/>
    <w:uiPriority w:val="99"/>
    <w:rsid w:val="005450F7"/>
    <w:pPr>
      <w:framePr w:w="7920" w:h="1980" w:hRule="exact" w:hSpace="180" w:wrap="auto" w:hAnchor="page" w:xAlign="center" w:yAlign="bottom"/>
      <w:ind w:left="2880"/>
    </w:pPr>
    <w:rPr>
      <w:rFonts w:ascii="Arial" w:hAnsi="Arial"/>
    </w:rPr>
  </w:style>
  <w:style w:type="paragraph" w:styleId="EndnoteText">
    <w:name w:val="endnote text"/>
    <w:basedOn w:val="Normal"/>
    <w:link w:val="EndnoteTextChar"/>
    <w:uiPriority w:val="99"/>
    <w:semiHidden/>
    <w:rsid w:val="005450F7"/>
    <w:rPr>
      <w:sz w:val="20"/>
    </w:rPr>
  </w:style>
  <w:style w:type="character" w:customStyle="1" w:styleId="EndnoteTextChar">
    <w:name w:val="Endnote Text Char"/>
    <w:link w:val="EndnoteText"/>
    <w:uiPriority w:val="99"/>
    <w:semiHidden/>
    <w:locked/>
    <w:rsid w:val="0046376E"/>
    <w:rPr>
      <w:rFonts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5450F7"/>
    <w:pPr>
      <w:tabs>
        <w:tab w:val="center" w:pos="504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sid w:val="0046376E"/>
    <w:rPr>
      <w:rFonts w:cs="Times New Roman"/>
      <w:sz w:val="20"/>
      <w:szCs w:val="20"/>
    </w:rPr>
  </w:style>
  <w:style w:type="paragraph" w:styleId="Signature">
    <w:name w:val="Signature"/>
    <w:basedOn w:val="Normal"/>
    <w:link w:val="SignatureChar"/>
    <w:uiPriority w:val="99"/>
    <w:rsid w:val="005450F7"/>
    <w:pPr>
      <w:ind w:left="5040"/>
    </w:pPr>
  </w:style>
  <w:style w:type="character" w:customStyle="1" w:styleId="SignatureChar">
    <w:name w:val="Signature Char"/>
    <w:link w:val="Signature"/>
    <w:uiPriority w:val="99"/>
    <w:semiHidden/>
    <w:locked/>
    <w:rsid w:val="0046376E"/>
    <w:rPr>
      <w:rFonts w:cs="Times New Roman"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rsid w:val="005450F7"/>
    <w:pPr>
      <w:spacing w:before="120"/>
    </w:pPr>
    <w:rPr>
      <w:b/>
    </w:rPr>
  </w:style>
  <w:style w:type="paragraph" w:styleId="NormalIndent">
    <w:name w:val="Normal Indent"/>
    <w:basedOn w:val="Normal"/>
    <w:uiPriority w:val="99"/>
    <w:rsid w:val="005450F7"/>
    <w:pPr>
      <w:spacing w:after="240"/>
      <w:ind w:firstLine="1440"/>
    </w:pPr>
  </w:style>
  <w:style w:type="paragraph" w:styleId="NormalWeb">
    <w:name w:val="Normal (Web)"/>
    <w:basedOn w:val="Normal"/>
    <w:uiPriority w:val="99"/>
    <w:locked/>
    <w:rsid w:val="004B0671"/>
    <w:pPr>
      <w:spacing w:before="100" w:beforeAutospacing="1" w:after="100" w:afterAutospacing="1"/>
      <w:jc w:val="left"/>
    </w:pPr>
    <w:rPr>
      <w:szCs w:val="24"/>
    </w:rPr>
  </w:style>
  <w:style w:type="character" w:customStyle="1" w:styleId="PlainTextChar">
    <w:name w:val="Plain Text Char"/>
    <w:uiPriority w:val="99"/>
    <w:locked/>
    <w:rsid w:val="00B328EA"/>
    <w:rPr>
      <w:rFonts w:ascii="Calibri" w:hAnsi="Calibri"/>
    </w:rPr>
  </w:style>
  <w:style w:type="paragraph" w:styleId="PlainText">
    <w:name w:val="Plain Text"/>
    <w:basedOn w:val="Normal"/>
    <w:link w:val="PlainTextChar1"/>
    <w:uiPriority w:val="99"/>
    <w:locked/>
    <w:rsid w:val="00B328EA"/>
    <w:pPr>
      <w:jc w:val="left"/>
    </w:pPr>
    <w:rPr>
      <w:rFonts w:ascii="Calibri" w:hAnsi="Calibri"/>
      <w:sz w:val="20"/>
    </w:rPr>
  </w:style>
  <w:style w:type="character" w:customStyle="1" w:styleId="PlainTextChar1">
    <w:name w:val="Plain Text Char1"/>
    <w:link w:val="PlainText"/>
    <w:uiPriority w:val="99"/>
    <w:semiHidden/>
    <w:locked/>
    <w:rsid w:val="00B738E8"/>
    <w:rPr>
      <w:rFonts w:ascii="Courier New" w:hAnsi="Courier New" w:cs="Courier New"/>
      <w:sz w:val="20"/>
      <w:szCs w:val="20"/>
    </w:rPr>
  </w:style>
  <w:style w:type="character" w:customStyle="1" w:styleId="apple-style-span">
    <w:name w:val="apple-style-span"/>
    <w:basedOn w:val="DefaultParagraphFont"/>
    <w:rsid w:val="00FB0E77"/>
  </w:style>
  <w:style w:type="paragraph" w:styleId="ListParagraph">
    <w:name w:val="List Paragraph"/>
    <w:basedOn w:val="Normal"/>
    <w:uiPriority w:val="34"/>
    <w:qFormat/>
    <w:rsid w:val="009753A3"/>
    <w:pPr>
      <w:ind w:left="720"/>
      <w:jc w:val="left"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uiPriority w:val="99"/>
    <w:rsid w:val="009753A3"/>
    <w:pPr>
      <w:jc w:val="left"/>
    </w:pPr>
    <w:rPr>
      <w:rFonts w:ascii="Helvetica" w:eastAsia="Calibri" w:hAnsi="Helvetica" w:cs="Helvetica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8547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547AF"/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locked/>
    <w:rsid w:val="00113E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113E1A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113E1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113E1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13E1A"/>
    <w:rPr>
      <w:b/>
      <w:bCs/>
      <w:lang w:val="en-US" w:eastAsia="en-US"/>
    </w:rPr>
  </w:style>
  <w:style w:type="table" w:styleId="TableGrid">
    <w:name w:val="Table Grid"/>
    <w:basedOn w:val="TableNormal"/>
    <w:rsid w:val="008208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0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0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0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0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0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74DCE-2F27-4DEE-9875-8B56906DE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ADUGC_Assignment.dotx</Template>
  <TotalTime>0</TotalTime>
  <Pages>2</Pages>
  <Words>660</Words>
  <Characters>3764</Characters>
  <Application>Microsoft Office Word</Application>
  <DocSecurity>0</DocSecurity>
  <PresentationFormat>15|.DOTX</PresentationFormat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Baker &amp; Botts, L.L.P.</Company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Jill Young</dc:creator>
  <cp:keywords/>
  <cp:lastModifiedBy>Jacob Burns</cp:lastModifiedBy>
  <cp:revision>2</cp:revision>
  <cp:lastPrinted>2016-06-22T21:35:00Z</cp:lastPrinted>
  <dcterms:created xsi:type="dcterms:W3CDTF">2024-06-03T23:48:00Z</dcterms:created>
  <dcterms:modified xsi:type="dcterms:W3CDTF">2024-06-03T23:48:00Z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perType">
    <vt:lpwstr>A4</vt:lpwstr>
  </property>
</Properties>
</file>