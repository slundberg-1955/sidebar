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1A8B78" w14:textId="77777777" w:rsidR="009B47F5" w:rsidRPr="009B47F5" w:rsidRDefault="009B47F5" w:rsidP="000A7E53">
      <w:pPr>
        <w:spacing w:line="240" w:lineRule="auto"/>
        <w:jc w:val="center"/>
        <w:rPr>
          <w:b/>
          <w:bCs/>
        </w:rPr>
      </w:pPr>
      <w:r w:rsidRPr="009B47F5">
        <w:rPr>
          <w:b/>
          <w:bCs/>
        </w:rPr>
        <w:t>Remuneration and Purchase Agreement</w:t>
      </w:r>
    </w:p>
    <w:p w14:paraId="50657853" w14:textId="77777777" w:rsidR="009B47F5" w:rsidRDefault="009B47F5" w:rsidP="000A7E53">
      <w:pPr>
        <w:spacing w:line="240" w:lineRule="auto"/>
      </w:pPr>
    </w:p>
    <w:p w14:paraId="5FC5E596" w14:textId="77777777" w:rsidR="009B47F5" w:rsidRDefault="009B47F5" w:rsidP="000A7E53">
      <w:pPr>
        <w:spacing w:line="240" w:lineRule="auto"/>
        <w:jc w:val="center"/>
      </w:pPr>
      <w:r>
        <w:t>between</w:t>
      </w:r>
    </w:p>
    <w:p w14:paraId="460598BD" w14:textId="77777777" w:rsidR="009B47F5" w:rsidRDefault="009B47F5" w:rsidP="000A7E53">
      <w:pPr>
        <w:spacing w:line="240" w:lineRule="auto"/>
      </w:pPr>
    </w:p>
    <w:p w14:paraId="5FC15E0E" w14:textId="77777777" w:rsidR="009B47F5" w:rsidRPr="009B47F5" w:rsidRDefault="009B47F5" w:rsidP="000A7E53">
      <w:pPr>
        <w:spacing w:line="240" w:lineRule="auto"/>
        <w:jc w:val="center"/>
        <w:rPr>
          <w:b/>
          <w:bCs/>
        </w:rPr>
      </w:pPr>
      <w:r w:rsidRPr="009B47F5">
        <w:rPr>
          <w:b/>
          <w:bCs/>
        </w:rPr>
        <w:t>Starkey Laboratories, Inc, 6700 Washington Ave S, Eden Prairie, MN 55344</w:t>
      </w:r>
    </w:p>
    <w:p w14:paraId="18421F4C" w14:textId="77777777" w:rsidR="009B47F5" w:rsidRDefault="009B47F5" w:rsidP="000A7E53">
      <w:pPr>
        <w:spacing w:line="240" w:lineRule="auto"/>
      </w:pPr>
    </w:p>
    <w:p w14:paraId="3BB762C7" w14:textId="77777777" w:rsidR="009B47F5" w:rsidRPr="009B47F5" w:rsidRDefault="009B47F5" w:rsidP="000A7E53">
      <w:pPr>
        <w:spacing w:line="240" w:lineRule="auto"/>
        <w:jc w:val="right"/>
        <w:rPr>
          <w:b/>
          <w:bCs/>
        </w:rPr>
      </w:pPr>
      <w:r w:rsidRPr="009B47F5">
        <w:rPr>
          <w:b/>
          <w:bCs/>
        </w:rPr>
        <w:t>– Employer –</w:t>
      </w:r>
    </w:p>
    <w:p w14:paraId="055540AB" w14:textId="77777777" w:rsidR="009B47F5" w:rsidRDefault="009B47F5" w:rsidP="000A7E53">
      <w:pPr>
        <w:spacing w:line="240" w:lineRule="auto"/>
      </w:pPr>
    </w:p>
    <w:p w14:paraId="329E8177" w14:textId="77777777" w:rsidR="009B47F5" w:rsidRDefault="009B47F5" w:rsidP="000A7E53">
      <w:pPr>
        <w:spacing w:line="240" w:lineRule="auto"/>
        <w:jc w:val="center"/>
      </w:pPr>
      <w:r>
        <w:t>and</w:t>
      </w:r>
    </w:p>
    <w:p w14:paraId="05D9858E" w14:textId="77777777" w:rsidR="009B47F5" w:rsidRDefault="009B47F5" w:rsidP="000A7E53">
      <w:pPr>
        <w:spacing w:line="240" w:lineRule="auto"/>
      </w:pPr>
    </w:p>
    <w:p w14:paraId="04E54B77" w14:textId="1DEB7E85" w:rsidR="009B47F5" w:rsidRDefault="00C955E4" w:rsidP="000A7E53">
      <w:pPr>
        <w:spacing w:line="240" w:lineRule="auto"/>
      </w:pPr>
      <w:r>
        <w:t>&lt;&lt;inventorName&gt;&gt;</w:t>
      </w:r>
    </w:p>
    <w:p w14:paraId="6B8CD484" w14:textId="77777777" w:rsidR="009B47F5" w:rsidRPr="009B47F5" w:rsidRDefault="009B47F5" w:rsidP="000A7E53">
      <w:pPr>
        <w:spacing w:line="240" w:lineRule="auto"/>
        <w:jc w:val="right"/>
        <w:rPr>
          <w:b/>
          <w:bCs/>
        </w:rPr>
      </w:pPr>
      <w:r w:rsidRPr="009B47F5">
        <w:rPr>
          <w:b/>
          <w:bCs/>
        </w:rPr>
        <w:t>– Inventor –</w:t>
      </w:r>
    </w:p>
    <w:p w14:paraId="361DFCAE" w14:textId="77777777" w:rsidR="009B47F5" w:rsidRDefault="009B47F5" w:rsidP="000A7E53">
      <w:pPr>
        <w:spacing w:line="240" w:lineRule="auto"/>
      </w:pPr>
    </w:p>
    <w:p w14:paraId="37737275" w14:textId="77777777" w:rsidR="009B47F5" w:rsidRPr="009B47F5" w:rsidRDefault="009B47F5" w:rsidP="000A7E53">
      <w:pPr>
        <w:spacing w:line="240" w:lineRule="auto"/>
        <w:rPr>
          <w:b/>
          <w:bCs/>
        </w:rPr>
      </w:pPr>
      <w:r w:rsidRPr="009B47F5">
        <w:rPr>
          <w:b/>
          <w:bCs/>
        </w:rPr>
        <w:t>§ 1</w:t>
      </w:r>
      <w:r w:rsidRPr="009B47F5">
        <w:rPr>
          <w:b/>
          <w:bCs/>
        </w:rPr>
        <w:tab/>
        <w:t>Remuneration</w:t>
      </w:r>
    </w:p>
    <w:p w14:paraId="62FAC4C6" w14:textId="77777777" w:rsidR="009B47F5" w:rsidRDefault="009B47F5" w:rsidP="000A7E53">
      <w:pPr>
        <w:spacing w:line="240" w:lineRule="auto"/>
      </w:pPr>
    </w:p>
    <w:p w14:paraId="495BCAB4" w14:textId="2831F0AF" w:rsidR="009B47F5" w:rsidRDefault="009B47F5" w:rsidP="000A7E53">
      <w:pPr>
        <w:spacing w:line="240" w:lineRule="auto"/>
      </w:pPr>
      <w:r>
        <w:t xml:space="preserve">For the notified invention </w:t>
      </w:r>
      <w:r w:rsidR="00C955E4">
        <w:t>&lt;&lt;title&gt;&gt;</w:t>
      </w:r>
      <w:r>
        <w:t xml:space="preserve"> having the reference number </w:t>
      </w:r>
      <w:r w:rsidR="00C955E4">
        <w:t>&lt;&lt;</w:t>
      </w:r>
      <w:r w:rsidR="007B74A9">
        <w:t>R</w:t>
      </w:r>
      <w:r w:rsidR="00855CE6">
        <w:t>ef</w:t>
      </w:r>
      <w:r w:rsidR="00C955E4">
        <w:t>No&gt;&gt;</w:t>
      </w:r>
      <w:r>
        <w:t>, the Inventor receives a lump sum amounting to US$300.00 upon filing of a patent application. Upon grant of a patent, the Inventor receives a further lump sum amounting to US$1,000.00. This remuneration is based on Section 9 ArbEG (German Act on Employees’ Inventions), in particular on a multiplication of the estimated value of the invention with the inventor’s share (“Anteilsfaktor”).</w:t>
      </w:r>
    </w:p>
    <w:p w14:paraId="617C2F02" w14:textId="77777777" w:rsidR="009B47F5" w:rsidRDefault="009B47F5" w:rsidP="009B47F5"/>
    <w:p w14:paraId="742454D6" w14:textId="77777777" w:rsidR="009B47F5" w:rsidRPr="009B47F5" w:rsidRDefault="009B47F5" w:rsidP="009B47F5">
      <w:pPr>
        <w:rPr>
          <w:b/>
          <w:bCs/>
        </w:rPr>
      </w:pPr>
      <w:r w:rsidRPr="009B47F5">
        <w:rPr>
          <w:b/>
          <w:bCs/>
        </w:rPr>
        <w:t>§ 2</w:t>
      </w:r>
      <w:r w:rsidRPr="009B47F5">
        <w:rPr>
          <w:b/>
          <w:bCs/>
        </w:rPr>
        <w:tab/>
        <w:t>Formal rights</w:t>
      </w:r>
    </w:p>
    <w:p w14:paraId="30D79246" w14:textId="77777777" w:rsidR="009B47F5" w:rsidRDefault="009B47F5" w:rsidP="009B47F5"/>
    <w:p w14:paraId="59135D12" w14:textId="77777777" w:rsidR="009B47F5" w:rsidRDefault="009B47F5" w:rsidP="009B47F5">
      <w:r>
        <w:t>In addition to the remuneration as stipulated above, the Inventor agrees to the following arrangement against payment of additional US$700.00:</w:t>
      </w:r>
    </w:p>
    <w:p w14:paraId="56E66CFB" w14:textId="77777777" w:rsidR="009B47F5" w:rsidRDefault="009B47F5" w:rsidP="00FE51D0">
      <w:pPr>
        <w:ind w:left="720" w:hanging="720"/>
      </w:pPr>
      <w:r>
        <w:t>•</w:t>
      </w:r>
      <w:r>
        <w:tab/>
        <w:t>The Employer's duty to file a domestic protective right application for the invention (Section 13 (1) ArbEG) is not applicable.</w:t>
      </w:r>
    </w:p>
    <w:p w14:paraId="60EFB32C" w14:textId="77777777" w:rsidR="009B47F5" w:rsidRDefault="009B47F5" w:rsidP="00FE51D0">
      <w:pPr>
        <w:ind w:left="720" w:hanging="720"/>
      </w:pPr>
      <w:r>
        <w:t>•</w:t>
      </w:r>
      <w:r>
        <w:tab/>
        <w:t>The Inventor waives the right according to Section 14 (2) ArbEG to file foreign protective right applications in countries in which the Employer does not wish to file any such applications.</w:t>
      </w:r>
    </w:p>
    <w:p w14:paraId="66B97E97" w14:textId="77777777" w:rsidR="009B47F5" w:rsidRDefault="009B47F5" w:rsidP="00FE51D0">
      <w:pPr>
        <w:ind w:left="720" w:hanging="720"/>
      </w:pPr>
      <w:r>
        <w:t>•</w:t>
      </w:r>
      <w:r>
        <w:tab/>
        <w:t>The Employer's duty to provide information about the protective right application according to Section 15 (1) ArbEG is not applicable.</w:t>
      </w:r>
    </w:p>
    <w:p w14:paraId="753A5E5D" w14:textId="77777777" w:rsidR="009B47F5" w:rsidRDefault="009B47F5" w:rsidP="00FE51D0">
      <w:pPr>
        <w:ind w:left="720" w:hanging="720"/>
      </w:pPr>
      <w:r>
        <w:t>•</w:t>
      </w:r>
      <w:r>
        <w:tab/>
        <w:t>The Inventor waives the right according to Section 16 (1) ArbEG to take over protective right applications and protective rights if the Employer does not wish to further maintain them.</w:t>
      </w:r>
    </w:p>
    <w:p w14:paraId="0184B7ED" w14:textId="613CBBDD" w:rsidR="009B47F5" w:rsidRPr="00800616" w:rsidRDefault="009B47F5" w:rsidP="00800616">
      <w:pPr>
        <w:ind w:left="720" w:hanging="720"/>
      </w:pPr>
      <w:r>
        <w:t xml:space="preserve"> </w:t>
      </w:r>
      <w:r w:rsidR="00A302B2">
        <w:br w:type="page"/>
      </w:r>
      <w:r w:rsidR="00D151F1">
        <w:rPr>
          <w:b/>
          <w:bCs/>
        </w:rPr>
        <w:lastRenderedPageBreak/>
        <w:tab/>
      </w:r>
      <w:r w:rsidR="00D151F1">
        <w:rPr>
          <w:b/>
          <w:bCs/>
        </w:rPr>
        <w:tab/>
      </w:r>
      <w:r w:rsidR="00D151F1">
        <w:rPr>
          <w:b/>
          <w:bCs/>
        </w:rPr>
        <w:tab/>
      </w:r>
      <w:r w:rsidR="00D151F1">
        <w:rPr>
          <w:b/>
          <w:bCs/>
        </w:rPr>
        <w:tab/>
      </w:r>
      <w:r w:rsidR="00D151F1">
        <w:rPr>
          <w:b/>
          <w:bCs/>
        </w:rPr>
        <w:tab/>
      </w:r>
      <w:r w:rsidR="00D151F1">
        <w:rPr>
          <w:b/>
          <w:bCs/>
        </w:rPr>
        <w:tab/>
      </w:r>
      <w:r w:rsidR="00D151F1">
        <w:rPr>
          <w:b/>
          <w:bCs/>
        </w:rPr>
        <w:tab/>
      </w:r>
      <w:r w:rsidRPr="00FE51D0">
        <w:rPr>
          <w:b/>
          <w:bCs/>
        </w:rPr>
        <w:t>Starkey Laboratories, Inc.</w:t>
      </w:r>
    </w:p>
    <w:p w14:paraId="5B90B126" w14:textId="77777777" w:rsidR="009B47F5" w:rsidRDefault="009B47F5" w:rsidP="009B47F5"/>
    <w:p w14:paraId="58E8E588" w14:textId="680DEA95" w:rsidR="009B47F5" w:rsidRDefault="009B47F5" w:rsidP="009B47F5">
      <w:r w:rsidRPr="00D95B4E">
        <w:rPr>
          <w:u w:val="single"/>
        </w:rPr>
        <w:t>Eden Prairie, MN, U.S.</w:t>
      </w:r>
      <w:r w:rsidRPr="00D95B4E">
        <w:rPr>
          <w:u w:val="single"/>
        </w:rPr>
        <w:tab/>
      </w:r>
      <w:r w:rsidRPr="00D95B4E">
        <w:rPr>
          <w:u w:val="single"/>
        </w:rPr>
        <w:tab/>
      </w:r>
      <w:r w:rsidR="00D95B4E" w:rsidRPr="00D95B4E">
        <w:rPr>
          <w:u w:val="single"/>
        </w:rPr>
        <w:tab/>
      </w:r>
      <w:r w:rsidR="00D95B4E">
        <w:tab/>
      </w:r>
      <w:r w:rsidRPr="00D151F1">
        <w:rPr>
          <w:u w:val="single"/>
        </w:rPr>
        <w:t xml:space="preserve">/ </w:t>
      </w:r>
      <w:r w:rsidRPr="00D151F1">
        <w:rPr>
          <w:u w:val="single"/>
        </w:rPr>
        <w:tab/>
      </w:r>
      <w:r w:rsidR="00D95B4E" w:rsidRPr="00D151F1">
        <w:rPr>
          <w:u w:val="single"/>
        </w:rPr>
        <w:tab/>
      </w:r>
      <w:r w:rsidR="00D95B4E" w:rsidRPr="00D151F1">
        <w:rPr>
          <w:u w:val="single"/>
        </w:rPr>
        <w:tab/>
      </w:r>
      <w:r w:rsidR="00557A3F">
        <w:rPr>
          <w:u w:val="single"/>
        </w:rPr>
        <w:tab/>
        <w:t>/</w:t>
      </w:r>
    </w:p>
    <w:p w14:paraId="79BA78D4" w14:textId="3E20C383" w:rsidR="009B47F5" w:rsidRDefault="00CC7309" w:rsidP="009B47F5">
      <w:r>
        <w:tab/>
      </w:r>
      <w:r>
        <w:tab/>
      </w:r>
      <w:r>
        <w:tab/>
      </w:r>
      <w:r>
        <w:tab/>
      </w:r>
      <w:r>
        <w:tab/>
      </w:r>
      <w:r>
        <w:tab/>
      </w:r>
      <w:r>
        <w:tab/>
      </w:r>
      <w:r w:rsidR="009B47F5">
        <w:t>Jeffrey P. Cook</w:t>
      </w:r>
    </w:p>
    <w:p w14:paraId="01BA68D6" w14:textId="77777777" w:rsidR="009B47F5" w:rsidRDefault="009B47F5" w:rsidP="009B47F5"/>
    <w:p w14:paraId="67548B1E" w14:textId="77777777" w:rsidR="009B47F5" w:rsidRDefault="009B47F5" w:rsidP="009B47F5"/>
    <w:p w14:paraId="3169F2A4" w14:textId="1FF26E6D" w:rsidR="009B47F5" w:rsidRDefault="009B47F5" w:rsidP="009B47F5">
      <w:r>
        <w:t xml:space="preserve">I, </w:t>
      </w:r>
      <w:r w:rsidR="00C955E4">
        <w:t>&lt;&lt;inventorName&gt;&gt;</w:t>
      </w:r>
      <w:r>
        <w:t>, agree to this Agreement.</w:t>
      </w:r>
    </w:p>
    <w:p w14:paraId="488E47E8" w14:textId="77777777" w:rsidR="009B47F5" w:rsidRDefault="009B47F5" w:rsidP="009B47F5"/>
    <w:p w14:paraId="15697051" w14:textId="77777777" w:rsidR="009B47F5" w:rsidRDefault="009B47F5" w:rsidP="009B47F5"/>
    <w:p w14:paraId="09068F86" w14:textId="1FB0DDE2" w:rsidR="009B47F5" w:rsidRDefault="001E18EA" w:rsidP="009B47F5">
      <w:r w:rsidRPr="00197135">
        <w:rPr>
          <w:u w:val="single"/>
        </w:rPr>
        <w:t>&lt;&lt;inventorResidence&gt;&gt;</w:t>
      </w:r>
      <w:r>
        <w:tab/>
      </w:r>
      <w:r>
        <w:tab/>
      </w:r>
      <w:r w:rsidR="009B47F5">
        <w:tab/>
      </w:r>
      <w:r w:rsidR="00A74981">
        <w:tab/>
      </w:r>
      <w:r w:rsidR="00FE70FE" w:rsidRPr="00D151F1">
        <w:rPr>
          <w:u w:val="single"/>
        </w:rPr>
        <w:t xml:space="preserve">/ </w:t>
      </w:r>
      <w:r w:rsidR="00FE70FE" w:rsidRPr="00D151F1">
        <w:rPr>
          <w:u w:val="single"/>
        </w:rPr>
        <w:tab/>
      </w:r>
      <w:r w:rsidR="00FE70FE" w:rsidRPr="00D151F1">
        <w:rPr>
          <w:u w:val="single"/>
        </w:rPr>
        <w:tab/>
      </w:r>
      <w:r w:rsidR="00FE70FE" w:rsidRPr="00D151F1">
        <w:rPr>
          <w:u w:val="single"/>
        </w:rPr>
        <w:tab/>
      </w:r>
      <w:r w:rsidR="00FE70FE">
        <w:rPr>
          <w:u w:val="single"/>
        </w:rPr>
        <w:tab/>
        <w:t>/</w:t>
      </w:r>
    </w:p>
    <w:p w14:paraId="0CC43161" w14:textId="44A26896" w:rsidR="002A0B43" w:rsidRDefault="00FE70FE" w:rsidP="009B47F5">
      <w:r>
        <w:tab/>
      </w:r>
      <w:r>
        <w:tab/>
      </w:r>
      <w:r>
        <w:tab/>
      </w:r>
      <w:r>
        <w:tab/>
      </w:r>
      <w:r>
        <w:tab/>
      </w:r>
      <w:r>
        <w:tab/>
      </w:r>
      <w:r>
        <w:tab/>
      </w:r>
      <w:r w:rsidR="001E18EA">
        <w:t>&lt;&lt;inventorName&gt;&gt;</w:t>
      </w:r>
    </w:p>
    <w:sectPr w:rsidR="002A0B43" w:rsidSect="002A0B43">
      <w:headerReference w:type="even" r:id="rId7"/>
      <w:headerReference w:type="default" r:id="rId8"/>
      <w:footerReference w:type="even" r:id="rId9"/>
      <w:footerReference w:type="default" r:id="rId10"/>
      <w:headerReference w:type="first" r:id="rId11"/>
      <w:footerReference w:type="firs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9BC8C7" w14:textId="77777777" w:rsidR="00B60FFE" w:rsidRDefault="00B60FFE" w:rsidP="00B60FFE">
      <w:pPr>
        <w:spacing w:line="240" w:lineRule="auto"/>
      </w:pPr>
      <w:r>
        <w:separator/>
      </w:r>
    </w:p>
  </w:endnote>
  <w:endnote w:type="continuationSeparator" w:id="0">
    <w:p w14:paraId="080ACEEA" w14:textId="77777777" w:rsidR="00B60FFE" w:rsidRDefault="00B60FFE" w:rsidP="00B60F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C5DCD" w14:textId="77777777" w:rsidR="00B60FFE" w:rsidRDefault="00B60F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1255872"/>
      <w:docPartObj>
        <w:docPartGallery w:val="Page Numbers (Bottom of Page)"/>
        <w:docPartUnique/>
      </w:docPartObj>
    </w:sdtPr>
    <w:sdtEndPr/>
    <w:sdtContent>
      <w:sdt>
        <w:sdtPr>
          <w:id w:val="-1705238520"/>
          <w:docPartObj>
            <w:docPartGallery w:val="Page Numbers (Top of Page)"/>
            <w:docPartUnique/>
          </w:docPartObj>
        </w:sdtPr>
        <w:sdtEndPr/>
        <w:sdtContent>
          <w:p w14:paraId="69F88690" w14:textId="3470F9E8" w:rsidR="00763DBC" w:rsidRDefault="00763DBC" w:rsidP="00763DBC">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3462C" w14:textId="77777777" w:rsidR="00B60FFE" w:rsidRDefault="00B60F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5A247F" w14:textId="77777777" w:rsidR="00B60FFE" w:rsidRDefault="00B60FFE" w:rsidP="00B60FFE">
      <w:pPr>
        <w:spacing w:line="240" w:lineRule="auto"/>
      </w:pPr>
      <w:r>
        <w:separator/>
      </w:r>
    </w:p>
  </w:footnote>
  <w:footnote w:type="continuationSeparator" w:id="0">
    <w:p w14:paraId="25D88C7D" w14:textId="77777777" w:rsidR="00B60FFE" w:rsidRDefault="00B60FFE" w:rsidP="00B60FF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B2E6BF" w14:textId="77777777" w:rsidR="00B60FFE" w:rsidRDefault="00B60F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4AC34" w14:textId="77777777" w:rsidR="00B60FFE" w:rsidRDefault="00B60FF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BB996" w14:textId="77777777" w:rsidR="00B60FFE" w:rsidRDefault="00B60F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40CF7"/>
    <w:multiLevelType w:val="multilevel"/>
    <w:tmpl w:val="E8FEEFB0"/>
    <w:lvl w:ilvl="0">
      <w:start w:val="1"/>
      <w:numFmt w:val="decimal"/>
      <w:lvlText w:val="[000%1]"/>
      <w:lvlJc w:val="left"/>
      <w:pPr>
        <w:tabs>
          <w:tab w:val="num" w:pos="1440"/>
        </w:tabs>
        <w:ind w:left="864" w:hanging="864"/>
      </w:pPr>
      <w:rPr>
        <w:rFonts w:hint="default"/>
        <w:b/>
        <w:i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1A235795"/>
    <w:multiLevelType w:val="hybridMultilevel"/>
    <w:tmpl w:val="E5C8AFA6"/>
    <w:lvl w:ilvl="0" w:tplc="5D8E9A52">
      <w:start w:val="1000"/>
      <w:numFmt w:val="decimal"/>
      <w:pStyle w:val="paranumber1000"/>
      <w:lvlText w:val="[%1]"/>
      <w:lvlJc w:val="left"/>
      <w:pPr>
        <w:tabs>
          <w:tab w:val="num" w:pos="1440"/>
        </w:tabs>
        <w:ind w:left="864" w:hanging="864"/>
      </w:pPr>
      <w:rPr>
        <w:rFonts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EA563D4"/>
    <w:multiLevelType w:val="hybridMultilevel"/>
    <w:tmpl w:val="84E278EC"/>
    <w:lvl w:ilvl="0" w:tplc="6324BC3A">
      <w:start w:val="1"/>
      <w:numFmt w:val="decimalZero"/>
      <w:lvlText w:val="[00%1]"/>
      <w:lvlJc w:val="left"/>
      <w:pPr>
        <w:tabs>
          <w:tab w:val="num" w:pos="360"/>
        </w:tabs>
        <w:ind w:left="-1080" w:firstLine="720"/>
      </w:pPr>
      <w:rPr>
        <w:rFonts w:hint="default"/>
        <w:b/>
        <w:i w:val="0"/>
        <w:strike w:val="0"/>
        <w:dstrike w:val="0"/>
        <w:u w:val="none"/>
        <w:vertAlign w:val="baseline"/>
      </w:rPr>
    </w:lvl>
    <w:lvl w:ilvl="1" w:tplc="04090019">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 w15:restartNumberingAfterBreak="0">
    <w:nsid w:val="5D457B8D"/>
    <w:multiLevelType w:val="hybridMultilevel"/>
    <w:tmpl w:val="2604CFFC"/>
    <w:lvl w:ilvl="0" w:tplc="F8209F9C">
      <w:start w:val="100"/>
      <w:numFmt w:val="decimal"/>
      <w:pStyle w:val="paranumber100"/>
      <w:lvlText w:val="[0%1]"/>
      <w:lvlJc w:val="left"/>
      <w:pPr>
        <w:tabs>
          <w:tab w:val="num" w:pos="1440"/>
        </w:tabs>
        <w:ind w:left="864" w:hanging="864"/>
      </w:pPr>
      <w:rPr>
        <w:rFonts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5E8A2A31"/>
    <w:multiLevelType w:val="hybridMultilevel"/>
    <w:tmpl w:val="EA045EE8"/>
    <w:lvl w:ilvl="0" w:tplc="0FACB69E">
      <w:start w:val="1"/>
      <w:numFmt w:val="decimalZero"/>
      <w:pStyle w:val="patentparanumber"/>
      <w:lvlText w:val="[00%1]"/>
      <w:lvlJc w:val="left"/>
      <w:pPr>
        <w:tabs>
          <w:tab w:val="num" w:pos="1440"/>
        </w:tabs>
        <w:ind w:left="864" w:hanging="864"/>
      </w:pPr>
      <w:rPr>
        <w:rFonts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30032622">
    <w:abstractNumId w:val="2"/>
  </w:num>
  <w:num w:numId="2" w16cid:durableId="737895984">
    <w:abstractNumId w:val="4"/>
  </w:num>
  <w:num w:numId="3" w16cid:durableId="927738189">
    <w:abstractNumId w:val="4"/>
  </w:num>
  <w:num w:numId="4" w16cid:durableId="459736428">
    <w:abstractNumId w:val="4"/>
  </w:num>
  <w:num w:numId="5" w16cid:durableId="825122319">
    <w:abstractNumId w:val="4"/>
  </w:num>
  <w:num w:numId="6" w16cid:durableId="28384340">
    <w:abstractNumId w:val="4"/>
  </w:num>
  <w:num w:numId="7" w16cid:durableId="1229194442">
    <w:abstractNumId w:val="4"/>
  </w:num>
  <w:num w:numId="8" w16cid:durableId="29038740">
    <w:abstractNumId w:val="4"/>
  </w:num>
  <w:num w:numId="9" w16cid:durableId="1349261281">
    <w:abstractNumId w:val="0"/>
  </w:num>
  <w:num w:numId="10" w16cid:durableId="668798834">
    <w:abstractNumId w:val="3"/>
  </w:num>
  <w:num w:numId="11" w16cid:durableId="1759863643">
    <w:abstractNumId w:val="1"/>
  </w:num>
  <w:num w:numId="12" w16cid:durableId="37558569">
    <w:abstractNumId w:val="3"/>
  </w:num>
  <w:num w:numId="13" w16cid:durableId="666589702">
    <w:abstractNumId w:val="3"/>
  </w:num>
  <w:num w:numId="14" w16cid:durableId="1580746993">
    <w:abstractNumId w:val="1"/>
  </w:num>
  <w:num w:numId="15" w16cid:durableId="962928967">
    <w:abstractNumId w:val="3"/>
  </w:num>
  <w:num w:numId="16" w16cid:durableId="1990474207">
    <w:abstractNumId w:val="4"/>
  </w:num>
  <w:num w:numId="17" w16cid:durableId="212039706">
    <w:abstractNumId w:val="1"/>
  </w:num>
  <w:num w:numId="18" w16cid:durableId="1155219790">
    <w:abstractNumId w:val="3"/>
  </w:num>
  <w:num w:numId="19" w16cid:durableId="712268776">
    <w:abstractNumId w:val="4"/>
  </w:num>
  <w:num w:numId="20" w16cid:durableId="1271741010">
    <w:abstractNumId w:val="4"/>
  </w:num>
  <w:num w:numId="21" w16cid:durableId="632098147">
    <w:abstractNumId w:val="4"/>
  </w:num>
  <w:num w:numId="22" w16cid:durableId="1271474300">
    <w:abstractNumId w:val="3"/>
  </w:num>
  <w:num w:numId="23" w16cid:durableId="981732164">
    <w:abstractNumId w:val="4"/>
  </w:num>
  <w:num w:numId="24" w16cid:durableId="1893807539">
    <w:abstractNumId w:val="3"/>
  </w:num>
  <w:num w:numId="25" w16cid:durableId="761679754">
    <w:abstractNumId w:val="1"/>
  </w:num>
  <w:num w:numId="26" w16cid:durableId="836654866">
    <w:abstractNumId w:val="3"/>
  </w:num>
  <w:num w:numId="27" w16cid:durableId="857964510">
    <w:abstractNumId w:val="1"/>
  </w:num>
  <w:num w:numId="28" w16cid:durableId="1146557064">
    <w:abstractNumId w:val="3"/>
  </w:num>
  <w:num w:numId="29" w16cid:durableId="245503375">
    <w:abstractNumId w:val="1"/>
  </w:num>
  <w:num w:numId="30" w16cid:durableId="1035734270">
    <w:abstractNumId w:val="4"/>
  </w:num>
  <w:num w:numId="31" w16cid:durableId="166865282">
    <w:abstractNumId w:val="4"/>
  </w:num>
  <w:num w:numId="32" w16cid:durableId="1814593430">
    <w:abstractNumId w:val="3"/>
  </w:num>
  <w:num w:numId="33" w16cid:durableId="920483037">
    <w:abstractNumId w:val="1"/>
  </w:num>
  <w:num w:numId="34" w16cid:durableId="947588088">
    <w:abstractNumId w:val="4"/>
  </w:num>
  <w:num w:numId="35" w16cid:durableId="1733458766">
    <w:abstractNumId w:val="3"/>
  </w:num>
  <w:num w:numId="36" w16cid:durableId="1738242090">
    <w:abstractNumId w:val="1"/>
  </w:num>
  <w:num w:numId="37" w16cid:durableId="217134006">
    <w:abstractNumId w:val="4"/>
  </w:num>
  <w:num w:numId="38" w16cid:durableId="1441946553">
    <w:abstractNumId w:val="3"/>
  </w:num>
  <w:num w:numId="39" w16cid:durableId="947129338">
    <w:abstractNumId w:val="1"/>
  </w:num>
  <w:num w:numId="40" w16cid:durableId="1943955176">
    <w:abstractNumId w:val="4"/>
  </w:num>
  <w:num w:numId="41" w16cid:durableId="1174153099">
    <w:abstractNumId w:val="3"/>
  </w:num>
  <w:num w:numId="42" w16cid:durableId="730228704">
    <w:abstractNumId w:val="1"/>
  </w:num>
  <w:num w:numId="43" w16cid:durableId="379474575">
    <w:abstractNumId w:val="4"/>
  </w:num>
  <w:num w:numId="44" w16cid:durableId="824905115">
    <w:abstractNumId w:val="3"/>
  </w:num>
  <w:num w:numId="45" w16cid:durableId="1258096442">
    <w:abstractNumId w:val="1"/>
  </w:num>
  <w:num w:numId="46" w16cid:durableId="1796829696">
    <w:abstractNumId w:val="3"/>
  </w:num>
  <w:num w:numId="47" w16cid:durableId="1999730553">
    <w:abstractNumId w:val="3"/>
  </w:num>
  <w:num w:numId="48" w16cid:durableId="228330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7F5"/>
    <w:rsid w:val="000009E0"/>
    <w:rsid w:val="000032AD"/>
    <w:rsid w:val="000032E0"/>
    <w:rsid w:val="000040DB"/>
    <w:rsid w:val="00004329"/>
    <w:rsid w:val="00004BEB"/>
    <w:rsid w:val="00004D01"/>
    <w:rsid w:val="00004F43"/>
    <w:rsid w:val="00005600"/>
    <w:rsid w:val="00005696"/>
    <w:rsid w:val="00010E56"/>
    <w:rsid w:val="000110F0"/>
    <w:rsid w:val="00011394"/>
    <w:rsid w:val="000128B4"/>
    <w:rsid w:val="00013C29"/>
    <w:rsid w:val="00014780"/>
    <w:rsid w:val="00015C3C"/>
    <w:rsid w:val="00015D52"/>
    <w:rsid w:val="000163F0"/>
    <w:rsid w:val="0001690A"/>
    <w:rsid w:val="00017AC8"/>
    <w:rsid w:val="00017AEE"/>
    <w:rsid w:val="00017D13"/>
    <w:rsid w:val="00017DBF"/>
    <w:rsid w:val="00020489"/>
    <w:rsid w:val="000207F3"/>
    <w:rsid w:val="00020A4F"/>
    <w:rsid w:val="00022668"/>
    <w:rsid w:val="00022745"/>
    <w:rsid w:val="00022BC7"/>
    <w:rsid w:val="000236B0"/>
    <w:rsid w:val="00024BBA"/>
    <w:rsid w:val="00024C33"/>
    <w:rsid w:val="00025D6E"/>
    <w:rsid w:val="000266C2"/>
    <w:rsid w:val="00027846"/>
    <w:rsid w:val="000305B1"/>
    <w:rsid w:val="000306B5"/>
    <w:rsid w:val="00031077"/>
    <w:rsid w:val="000312A9"/>
    <w:rsid w:val="000315A1"/>
    <w:rsid w:val="00032607"/>
    <w:rsid w:val="000342D3"/>
    <w:rsid w:val="00034EE3"/>
    <w:rsid w:val="00035E12"/>
    <w:rsid w:val="00036C95"/>
    <w:rsid w:val="00036F66"/>
    <w:rsid w:val="000371C3"/>
    <w:rsid w:val="000400B0"/>
    <w:rsid w:val="000410ED"/>
    <w:rsid w:val="00041259"/>
    <w:rsid w:val="0004171C"/>
    <w:rsid w:val="00041EC6"/>
    <w:rsid w:val="00042CAF"/>
    <w:rsid w:val="00043422"/>
    <w:rsid w:val="000434DC"/>
    <w:rsid w:val="00043965"/>
    <w:rsid w:val="00044C9A"/>
    <w:rsid w:val="000459E1"/>
    <w:rsid w:val="000465F5"/>
    <w:rsid w:val="000467C4"/>
    <w:rsid w:val="00046E7E"/>
    <w:rsid w:val="0005026B"/>
    <w:rsid w:val="00050788"/>
    <w:rsid w:val="00050D9C"/>
    <w:rsid w:val="00051061"/>
    <w:rsid w:val="00051687"/>
    <w:rsid w:val="00051A0E"/>
    <w:rsid w:val="00051ACE"/>
    <w:rsid w:val="00052630"/>
    <w:rsid w:val="00052852"/>
    <w:rsid w:val="00052AE1"/>
    <w:rsid w:val="00052D7D"/>
    <w:rsid w:val="00053C24"/>
    <w:rsid w:val="000542B0"/>
    <w:rsid w:val="00054344"/>
    <w:rsid w:val="000544FF"/>
    <w:rsid w:val="00054C02"/>
    <w:rsid w:val="00055F3F"/>
    <w:rsid w:val="00056418"/>
    <w:rsid w:val="00056AC6"/>
    <w:rsid w:val="00057480"/>
    <w:rsid w:val="000618A4"/>
    <w:rsid w:val="0006334B"/>
    <w:rsid w:val="000634DA"/>
    <w:rsid w:val="000637EF"/>
    <w:rsid w:val="0006423B"/>
    <w:rsid w:val="00064ABE"/>
    <w:rsid w:val="00065D1D"/>
    <w:rsid w:val="000671B8"/>
    <w:rsid w:val="0007149F"/>
    <w:rsid w:val="0007206F"/>
    <w:rsid w:val="000723E8"/>
    <w:rsid w:val="00072510"/>
    <w:rsid w:val="0007296B"/>
    <w:rsid w:val="00072C58"/>
    <w:rsid w:val="00072D29"/>
    <w:rsid w:val="0007381E"/>
    <w:rsid w:val="00073CB2"/>
    <w:rsid w:val="00074767"/>
    <w:rsid w:val="00074F05"/>
    <w:rsid w:val="0007541F"/>
    <w:rsid w:val="00075947"/>
    <w:rsid w:val="000769E0"/>
    <w:rsid w:val="0007752A"/>
    <w:rsid w:val="00080324"/>
    <w:rsid w:val="00081E47"/>
    <w:rsid w:val="00082514"/>
    <w:rsid w:val="00082755"/>
    <w:rsid w:val="00082FE1"/>
    <w:rsid w:val="00083E30"/>
    <w:rsid w:val="000844B6"/>
    <w:rsid w:val="00084CD9"/>
    <w:rsid w:val="0008509A"/>
    <w:rsid w:val="00085685"/>
    <w:rsid w:val="00087859"/>
    <w:rsid w:val="00087A4D"/>
    <w:rsid w:val="000906DA"/>
    <w:rsid w:val="00090F35"/>
    <w:rsid w:val="0009169C"/>
    <w:rsid w:val="00093BFD"/>
    <w:rsid w:val="00094528"/>
    <w:rsid w:val="00095047"/>
    <w:rsid w:val="00095313"/>
    <w:rsid w:val="00096D11"/>
    <w:rsid w:val="00096F73"/>
    <w:rsid w:val="0009786A"/>
    <w:rsid w:val="00097C0C"/>
    <w:rsid w:val="00097EF7"/>
    <w:rsid w:val="000A05B3"/>
    <w:rsid w:val="000A2860"/>
    <w:rsid w:val="000A36A5"/>
    <w:rsid w:val="000A3A8D"/>
    <w:rsid w:val="000A49E7"/>
    <w:rsid w:val="000A4FEB"/>
    <w:rsid w:val="000A6A94"/>
    <w:rsid w:val="000A7140"/>
    <w:rsid w:val="000A77D2"/>
    <w:rsid w:val="000A77D9"/>
    <w:rsid w:val="000A7C60"/>
    <w:rsid w:val="000A7E53"/>
    <w:rsid w:val="000A7E86"/>
    <w:rsid w:val="000B0A33"/>
    <w:rsid w:val="000B1789"/>
    <w:rsid w:val="000B1878"/>
    <w:rsid w:val="000B1985"/>
    <w:rsid w:val="000B2EC1"/>
    <w:rsid w:val="000B338C"/>
    <w:rsid w:val="000B3BE2"/>
    <w:rsid w:val="000B428A"/>
    <w:rsid w:val="000B4BDA"/>
    <w:rsid w:val="000B68EF"/>
    <w:rsid w:val="000B71B1"/>
    <w:rsid w:val="000B7CD4"/>
    <w:rsid w:val="000C116D"/>
    <w:rsid w:val="000C1BEC"/>
    <w:rsid w:val="000C3403"/>
    <w:rsid w:val="000C385B"/>
    <w:rsid w:val="000C4839"/>
    <w:rsid w:val="000C516B"/>
    <w:rsid w:val="000C5251"/>
    <w:rsid w:val="000C5406"/>
    <w:rsid w:val="000C5552"/>
    <w:rsid w:val="000C6973"/>
    <w:rsid w:val="000C6C14"/>
    <w:rsid w:val="000C74D5"/>
    <w:rsid w:val="000C758F"/>
    <w:rsid w:val="000C7DDF"/>
    <w:rsid w:val="000D02D9"/>
    <w:rsid w:val="000D05BA"/>
    <w:rsid w:val="000D3259"/>
    <w:rsid w:val="000D3994"/>
    <w:rsid w:val="000D3F97"/>
    <w:rsid w:val="000D4378"/>
    <w:rsid w:val="000D4728"/>
    <w:rsid w:val="000D4F20"/>
    <w:rsid w:val="000D5AB7"/>
    <w:rsid w:val="000D60D2"/>
    <w:rsid w:val="000D6DCD"/>
    <w:rsid w:val="000E05E6"/>
    <w:rsid w:val="000E263B"/>
    <w:rsid w:val="000E26A1"/>
    <w:rsid w:val="000E2A4A"/>
    <w:rsid w:val="000E2A94"/>
    <w:rsid w:val="000E2E9D"/>
    <w:rsid w:val="000E45DB"/>
    <w:rsid w:val="000E4BC4"/>
    <w:rsid w:val="000E611B"/>
    <w:rsid w:val="000E66AF"/>
    <w:rsid w:val="000E74C3"/>
    <w:rsid w:val="000E7B2E"/>
    <w:rsid w:val="000E7D14"/>
    <w:rsid w:val="000F0B50"/>
    <w:rsid w:val="000F17F4"/>
    <w:rsid w:val="000F17F9"/>
    <w:rsid w:val="000F30CE"/>
    <w:rsid w:val="000F588B"/>
    <w:rsid w:val="000F7137"/>
    <w:rsid w:val="000F7B86"/>
    <w:rsid w:val="00100CC7"/>
    <w:rsid w:val="001010B7"/>
    <w:rsid w:val="00101369"/>
    <w:rsid w:val="00101E87"/>
    <w:rsid w:val="00102246"/>
    <w:rsid w:val="00102522"/>
    <w:rsid w:val="001027E1"/>
    <w:rsid w:val="00102830"/>
    <w:rsid w:val="001029C1"/>
    <w:rsid w:val="001036E0"/>
    <w:rsid w:val="001039D9"/>
    <w:rsid w:val="00104480"/>
    <w:rsid w:val="001045DE"/>
    <w:rsid w:val="0010492D"/>
    <w:rsid w:val="00104D80"/>
    <w:rsid w:val="00105F89"/>
    <w:rsid w:val="00106FA8"/>
    <w:rsid w:val="00107814"/>
    <w:rsid w:val="00107DC8"/>
    <w:rsid w:val="00110027"/>
    <w:rsid w:val="001100A0"/>
    <w:rsid w:val="001119C1"/>
    <w:rsid w:val="00111FD3"/>
    <w:rsid w:val="00112439"/>
    <w:rsid w:val="0011292B"/>
    <w:rsid w:val="00112F1C"/>
    <w:rsid w:val="0011313F"/>
    <w:rsid w:val="001131C3"/>
    <w:rsid w:val="00113322"/>
    <w:rsid w:val="00113F53"/>
    <w:rsid w:val="00113FFD"/>
    <w:rsid w:val="0011460D"/>
    <w:rsid w:val="00115E45"/>
    <w:rsid w:val="00116007"/>
    <w:rsid w:val="001165F3"/>
    <w:rsid w:val="00117109"/>
    <w:rsid w:val="0011741E"/>
    <w:rsid w:val="00117924"/>
    <w:rsid w:val="00117E5E"/>
    <w:rsid w:val="00120CA6"/>
    <w:rsid w:val="001228C6"/>
    <w:rsid w:val="00123B81"/>
    <w:rsid w:val="00124331"/>
    <w:rsid w:val="00125C52"/>
    <w:rsid w:val="00125DA5"/>
    <w:rsid w:val="00125EEA"/>
    <w:rsid w:val="001262A3"/>
    <w:rsid w:val="00126EDF"/>
    <w:rsid w:val="00126F1F"/>
    <w:rsid w:val="001273B3"/>
    <w:rsid w:val="0013035B"/>
    <w:rsid w:val="00131CF2"/>
    <w:rsid w:val="00131F4E"/>
    <w:rsid w:val="001324E1"/>
    <w:rsid w:val="001326F4"/>
    <w:rsid w:val="0013302A"/>
    <w:rsid w:val="0013386F"/>
    <w:rsid w:val="001338F6"/>
    <w:rsid w:val="00133FB5"/>
    <w:rsid w:val="0013464E"/>
    <w:rsid w:val="001351E3"/>
    <w:rsid w:val="001356D4"/>
    <w:rsid w:val="00135F37"/>
    <w:rsid w:val="001364E9"/>
    <w:rsid w:val="00136865"/>
    <w:rsid w:val="00136A6A"/>
    <w:rsid w:val="00136D4C"/>
    <w:rsid w:val="001374B1"/>
    <w:rsid w:val="0014017E"/>
    <w:rsid w:val="001402CB"/>
    <w:rsid w:val="00141273"/>
    <w:rsid w:val="0014240E"/>
    <w:rsid w:val="00142D89"/>
    <w:rsid w:val="00143D80"/>
    <w:rsid w:val="00144641"/>
    <w:rsid w:val="00144AE2"/>
    <w:rsid w:val="0014522D"/>
    <w:rsid w:val="001463A0"/>
    <w:rsid w:val="001474AD"/>
    <w:rsid w:val="0014793A"/>
    <w:rsid w:val="001504AF"/>
    <w:rsid w:val="00151004"/>
    <w:rsid w:val="00152581"/>
    <w:rsid w:val="0015373D"/>
    <w:rsid w:val="00157580"/>
    <w:rsid w:val="00157CF4"/>
    <w:rsid w:val="001605E9"/>
    <w:rsid w:val="00160821"/>
    <w:rsid w:val="00160944"/>
    <w:rsid w:val="00161135"/>
    <w:rsid w:val="00161641"/>
    <w:rsid w:val="00162954"/>
    <w:rsid w:val="00162960"/>
    <w:rsid w:val="00162F31"/>
    <w:rsid w:val="00163050"/>
    <w:rsid w:val="001645E8"/>
    <w:rsid w:val="00164712"/>
    <w:rsid w:val="001648C6"/>
    <w:rsid w:val="001658B7"/>
    <w:rsid w:val="00165914"/>
    <w:rsid w:val="00165D5C"/>
    <w:rsid w:val="0016620E"/>
    <w:rsid w:val="001667AE"/>
    <w:rsid w:val="00167BA6"/>
    <w:rsid w:val="00167DA4"/>
    <w:rsid w:val="00167F34"/>
    <w:rsid w:val="00167F49"/>
    <w:rsid w:val="0017075B"/>
    <w:rsid w:val="00170BD1"/>
    <w:rsid w:val="00170D80"/>
    <w:rsid w:val="00171AE6"/>
    <w:rsid w:val="00171BC3"/>
    <w:rsid w:val="00172458"/>
    <w:rsid w:val="00172EE9"/>
    <w:rsid w:val="001741D9"/>
    <w:rsid w:val="00174375"/>
    <w:rsid w:val="0017450A"/>
    <w:rsid w:val="00175CE2"/>
    <w:rsid w:val="00176A26"/>
    <w:rsid w:val="00176D49"/>
    <w:rsid w:val="00177ED7"/>
    <w:rsid w:val="001809D6"/>
    <w:rsid w:val="001814CE"/>
    <w:rsid w:val="00181536"/>
    <w:rsid w:val="00181753"/>
    <w:rsid w:val="00181AB8"/>
    <w:rsid w:val="00182415"/>
    <w:rsid w:val="0018295A"/>
    <w:rsid w:val="00182EC5"/>
    <w:rsid w:val="001831D0"/>
    <w:rsid w:val="00183D1B"/>
    <w:rsid w:val="00183F63"/>
    <w:rsid w:val="00184908"/>
    <w:rsid w:val="00185032"/>
    <w:rsid w:val="00185B8E"/>
    <w:rsid w:val="001863A5"/>
    <w:rsid w:val="001868D8"/>
    <w:rsid w:val="00186BDA"/>
    <w:rsid w:val="0018721E"/>
    <w:rsid w:val="00187760"/>
    <w:rsid w:val="00187D2E"/>
    <w:rsid w:val="00187DE3"/>
    <w:rsid w:val="0019011C"/>
    <w:rsid w:val="00190CF9"/>
    <w:rsid w:val="0019199F"/>
    <w:rsid w:val="00191DFC"/>
    <w:rsid w:val="00191E7E"/>
    <w:rsid w:val="00192622"/>
    <w:rsid w:val="00192852"/>
    <w:rsid w:val="00192973"/>
    <w:rsid w:val="00192B76"/>
    <w:rsid w:val="00194804"/>
    <w:rsid w:val="001956B2"/>
    <w:rsid w:val="00196324"/>
    <w:rsid w:val="00196A0F"/>
    <w:rsid w:val="00196FB5"/>
    <w:rsid w:val="00197135"/>
    <w:rsid w:val="00197400"/>
    <w:rsid w:val="001A0BBF"/>
    <w:rsid w:val="001A0CF9"/>
    <w:rsid w:val="001A0DFE"/>
    <w:rsid w:val="001A1018"/>
    <w:rsid w:val="001A21EC"/>
    <w:rsid w:val="001A373F"/>
    <w:rsid w:val="001A3743"/>
    <w:rsid w:val="001A4B08"/>
    <w:rsid w:val="001A65CA"/>
    <w:rsid w:val="001A7692"/>
    <w:rsid w:val="001A7922"/>
    <w:rsid w:val="001B0577"/>
    <w:rsid w:val="001B0C24"/>
    <w:rsid w:val="001B0FFA"/>
    <w:rsid w:val="001B2494"/>
    <w:rsid w:val="001B2A70"/>
    <w:rsid w:val="001B2DA5"/>
    <w:rsid w:val="001B359B"/>
    <w:rsid w:val="001B392A"/>
    <w:rsid w:val="001B3CD1"/>
    <w:rsid w:val="001B4DCD"/>
    <w:rsid w:val="001B6B23"/>
    <w:rsid w:val="001B72CC"/>
    <w:rsid w:val="001C0A22"/>
    <w:rsid w:val="001C10F4"/>
    <w:rsid w:val="001C1A0E"/>
    <w:rsid w:val="001C215A"/>
    <w:rsid w:val="001C2F41"/>
    <w:rsid w:val="001C32F8"/>
    <w:rsid w:val="001C3832"/>
    <w:rsid w:val="001C3BF7"/>
    <w:rsid w:val="001C3D87"/>
    <w:rsid w:val="001C478B"/>
    <w:rsid w:val="001C4BA1"/>
    <w:rsid w:val="001C55DA"/>
    <w:rsid w:val="001C55E1"/>
    <w:rsid w:val="001C64DF"/>
    <w:rsid w:val="001C6F75"/>
    <w:rsid w:val="001D020A"/>
    <w:rsid w:val="001D02DC"/>
    <w:rsid w:val="001D0D12"/>
    <w:rsid w:val="001D0E3B"/>
    <w:rsid w:val="001D143B"/>
    <w:rsid w:val="001D16FB"/>
    <w:rsid w:val="001D2930"/>
    <w:rsid w:val="001D2CA7"/>
    <w:rsid w:val="001D3565"/>
    <w:rsid w:val="001D3C62"/>
    <w:rsid w:val="001D3C89"/>
    <w:rsid w:val="001D3EAA"/>
    <w:rsid w:val="001D492E"/>
    <w:rsid w:val="001D4A2C"/>
    <w:rsid w:val="001D4D5E"/>
    <w:rsid w:val="001D5AFC"/>
    <w:rsid w:val="001D6721"/>
    <w:rsid w:val="001D6B04"/>
    <w:rsid w:val="001D6DC3"/>
    <w:rsid w:val="001D737E"/>
    <w:rsid w:val="001D7445"/>
    <w:rsid w:val="001E18EA"/>
    <w:rsid w:val="001E21AA"/>
    <w:rsid w:val="001E239C"/>
    <w:rsid w:val="001E2446"/>
    <w:rsid w:val="001E2F2E"/>
    <w:rsid w:val="001E2FC5"/>
    <w:rsid w:val="001E4346"/>
    <w:rsid w:val="001E49C4"/>
    <w:rsid w:val="001E561C"/>
    <w:rsid w:val="001E66F7"/>
    <w:rsid w:val="001E716E"/>
    <w:rsid w:val="001E755B"/>
    <w:rsid w:val="001E7D9F"/>
    <w:rsid w:val="001E7E3D"/>
    <w:rsid w:val="001F0C96"/>
    <w:rsid w:val="001F1A08"/>
    <w:rsid w:val="001F28FB"/>
    <w:rsid w:val="001F351B"/>
    <w:rsid w:val="001F35F4"/>
    <w:rsid w:val="001F4056"/>
    <w:rsid w:val="001F4321"/>
    <w:rsid w:val="001F480E"/>
    <w:rsid w:val="001F687C"/>
    <w:rsid w:val="001F69CB"/>
    <w:rsid w:val="001F73FA"/>
    <w:rsid w:val="001F788C"/>
    <w:rsid w:val="002003AA"/>
    <w:rsid w:val="00202DA6"/>
    <w:rsid w:val="00202EEB"/>
    <w:rsid w:val="002033F9"/>
    <w:rsid w:val="002034E7"/>
    <w:rsid w:val="00203D1F"/>
    <w:rsid w:val="00204A5E"/>
    <w:rsid w:val="00204D97"/>
    <w:rsid w:val="00205882"/>
    <w:rsid w:val="002067AC"/>
    <w:rsid w:val="0020709D"/>
    <w:rsid w:val="00210843"/>
    <w:rsid w:val="00210E23"/>
    <w:rsid w:val="002119FC"/>
    <w:rsid w:val="00211A6D"/>
    <w:rsid w:val="002128C9"/>
    <w:rsid w:val="00213058"/>
    <w:rsid w:val="0021313B"/>
    <w:rsid w:val="002148A4"/>
    <w:rsid w:val="00214B8A"/>
    <w:rsid w:val="00214C3A"/>
    <w:rsid w:val="0021629B"/>
    <w:rsid w:val="002169D4"/>
    <w:rsid w:val="00216F91"/>
    <w:rsid w:val="0021752A"/>
    <w:rsid w:val="00217AAC"/>
    <w:rsid w:val="00217C24"/>
    <w:rsid w:val="00217F33"/>
    <w:rsid w:val="00220FE5"/>
    <w:rsid w:val="0022120E"/>
    <w:rsid w:val="0022147F"/>
    <w:rsid w:val="00221C80"/>
    <w:rsid w:val="00222081"/>
    <w:rsid w:val="00222CF9"/>
    <w:rsid w:val="00223458"/>
    <w:rsid w:val="002245D4"/>
    <w:rsid w:val="002249BF"/>
    <w:rsid w:val="002253E3"/>
    <w:rsid w:val="002256A9"/>
    <w:rsid w:val="00225B54"/>
    <w:rsid w:val="00225E2D"/>
    <w:rsid w:val="00226052"/>
    <w:rsid w:val="002261A6"/>
    <w:rsid w:val="0022668C"/>
    <w:rsid w:val="0022683B"/>
    <w:rsid w:val="00226B66"/>
    <w:rsid w:val="00227AFB"/>
    <w:rsid w:val="002303BF"/>
    <w:rsid w:val="0023091F"/>
    <w:rsid w:val="002316F2"/>
    <w:rsid w:val="00231ECB"/>
    <w:rsid w:val="002328E8"/>
    <w:rsid w:val="00233104"/>
    <w:rsid w:val="0023615D"/>
    <w:rsid w:val="0023698F"/>
    <w:rsid w:val="00236F1A"/>
    <w:rsid w:val="002374BE"/>
    <w:rsid w:val="002401C2"/>
    <w:rsid w:val="00240681"/>
    <w:rsid w:val="00242062"/>
    <w:rsid w:val="00242B97"/>
    <w:rsid w:val="002430BA"/>
    <w:rsid w:val="00243C27"/>
    <w:rsid w:val="002441C2"/>
    <w:rsid w:val="00244A00"/>
    <w:rsid w:val="00245928"/>
    <w:rsid w:val="00245C77"/>
    <w:rsid w:val="002475D9"/>
    <w:rsid w:val="00247D3B"/>
    <w:rsid w:val="0025047A"/>
    <w:rsid w:val="002505D9"/>
    <w:rsid w:val="002506BA"/>
    <w:rsid w:val="002508C9"/>
    <w:rsid w:val="0025104C"/>
    <w:rsid w:val="00252985"/>
    <w:rsid w:val="00252B1A"/>
    <w:rsid w:val="0025581E"/>
    <w:rsid w:val="00255920"/>
    <w:rsid w:val="0025693F"/>
    <w:rsid w:val="00256C44"/>
    <w:rsid w:val="00260AA0"/>
    <w:rsid w:val="00260D13"/>
    <w:rsid w:val="00261B95"/>
    <w:rsid w:val="0026303C"/>
    <w:rsid w:val="00263757"/>
    <w:rsid w:val="002643E4"/>
    <w:rsid w:val="00264F7C"/>
    <w:rsid w:val="00264F81"/>
    <w:rsid w:val="002651CE"/>
    <w:rsid w:val="00265F00"/>
    <w:rsid w:val="00266410"/>
    <w:rsid w:val="00267038"/>
    <w:rsid w:val="00267E1C"/>
    <w:rsid w:val="00267E3A"/>
    <w:rsid w:val="00267F11"/>
    <w:rsid w:val="002706E0"/>
    <w:rsid w:val="00270A78"/>
    <w:rsid w:val="0027272C"/>
    <w:rsid w:val="00273D4D"/>
    <w:rsid w:val="002741BC"/>
    <w:rsid w:val="00274566"/>
    <w:rsid w:val="00274582"/>
    <w:rsid w:val="00274F78"/>
    <w:rsid w:val="002756C2"/>
    <w:rsid w:val="00276218"/>
    <w:rsid w:val="00276DB1"/>
    <w:rsid w:val="00276F5B"/>
    <w:rsid w:val="00277A4A"/>
    <w:rsid w:val="00277EE4"/>
    <w:rsid w:val="002808EB"/>
    <w:rsid w:val="00282222"/>
    <w:rsid w:val="002823E0"/>
    <w:rsid w:val="002832BD"/>
    <w:rsid w:val="00283663"/>
    <w:rsid w:val="0028398D"/>
    <w:rsid w:val="00284B57"/>
    <w:rsid w:val="00285478"/>
    <w:rsid w:val="00285D5E"/>
    <w:rsid w:val="00285F83"/>
    <w:rsid w:val="00286195"/>
    <w:rsid w:val="0028626B"/>
    <w:rsid w:val="0028683F"/>
    <w:rsid w:val="00286B28"/>
    <w:rsid w:val="00286B79"/>
    <w:rsid w:val="00286FBF"/>
    <w:rsid w:val="00286FC8"/>
    <w:rsid w:val="0028738F"/>
    <w:rsid w:val="00287B2A"/>
    <w:rsid w:val="002901CC"/>
    <w:rsid w:val="00290AC8"/>
    <w:rsid w:val="00290C8C"/>
    <w:rsid w:val="0029113F"/>
    <w:rsid w:val="00291417"/>
    <w:rsid w:val="002919C8"/>
    <w:rsid w:val="00291C1D"/>
    <w:rsid w:val="00291D8D"/>
    <w:rsid w:val="00293874"/>
    <w:rsid w:val="00293D1A"/>
    <w:rsid w:val="00294590"/>
    <w:rsid w:val="002946AF"/>
    <w:rsid w:val="00294A74"/>
    <w:rsid w:val="002953BF"/>
    <w:rsid w:val="0029551E"/>
    <w:rsid w:val="00295B93"/>
    <w:rsid w:val="002965F5"/>
    <w:rsid w:val="0029674F"/>
    <w:rsid w:val="00296959"/>
    <w:rsid w:val="00296A02"/>
    <w:rsid w:val="00296F48"/>
    <w:rsid w:val="002970D7"/>
    <w:rsid w:val="002A0070"/>
    <w:rsid w:val="002A0B43"/>
    <w:rsid w:val="002A1815"/>
    <w:rsid w:val="002A1CF8"/>
    <w:rsid w:val="002A1D32"/>
    <w:rsid w:val="002A1F99"/>
    <w:rsid w:val="002A2EF6"/>
    <w:rsid w:val="002A2F94"/>
    <w:rsid w:val="002A42CF"/>
    <w:rsid w:val="002A43B4"/>
    <w:rsid w:val="002A4C8D"/>
    <w:rsid w:val="002A5079"/>
    <w:rsid w:val="002A5989"/>
    <w:rsid w:val="002A77D4"/>
    <w:rsid w:val="002B1463"/>
    <w:rsid w:val="002B1B26"/>
    <w:rsid w:val="002B2120"/>
    <w:rsid w:val="002B2F31"/>
    <w:rsid w:val="002B35CA"/>
    <w:rsid w:val="002B39EC"/>
    <w:rsid w:val="002B3EE4"/>
    <w:rsid w:val="002B53DF"/>
    <w:rsid w:val="002B58DE"/>
    <w:rsid w:val="002B5FA8"/>
    <w:rsid w:val="002B60FA"/>
    <w:rsid w:val="002B64A7"/>
    <w:rsid w:val="002B7473"/>
    <w:rsid w:val="002C0584"/>
    <w:rsid w:val="002C0C85"/>
    <w:rsid w:val="002C0E2E"/>
    <w:rsid w:val="002C0E9C"/>
    <w:rsid w:val="002C3398"/>
    <w:rsid w:val="002C3CEB"/>
    <w:rsid w:val="002C4C96"/>
    <w:rsid w:val="002C5497"/>
    <w:rsid w:val="002C5B43"/>
    <w:rsid w:val="002C6635"/>
    <w:rsid w:val="002C7CF7"/>
    <w:rsid w:val="002D136E"/>
    <w:rsid w:val="002D1859"/>
    <w:rsid w:val="002D1BD8"/>
    <w:rsid w:val="002D1C9C"/>
    <w:rsid w:val="002D1CCB"/>
    <w:rsid w:val="002D1E37"/>
    <w:rsid w:val="002D288B"/>
    <w:rsid w:val="002D308E"/>
    <w:rsid w:val="002D3C9E"/>
    <w:rsid w:val="002D5BF8"/>
    <w:rsid w:val="002D5C4A"/>
    <w:rsid w:val="002D66F6"/>
    <w:rsid w:val="002D6AE4"/>
    <w:rsid w:val="002D6B87"/>
    <w:rsid w:val="002D79D1"/>
    <w:rsid w:val="002D7AFA"/>
    <w:rsid w:val="002E06F1"/>
    <w:rsid w:val="002E0D7F"/>
    <w:rsid w:val="002E11FC"/>
    <w:rsid w:val="002E1F30"/>
    <w:rsid w:val="002E2CC5"/>
    <w:rsid w:val="002E2D0D"/>
    <w:rsid w:val="002E31A1"/>
    <w:rsid w:val="002E3BB7"/>
    <w:rsid w:val="002E3EC7"/>
    <w:rsid w:val="002E46F9"/>
    <w:rsid w:val="002E50E9"/>
    <w:rsid w:val="002E6564"/>
    <w:rsid w:val="002E65AA"/>
    <w:rsid w:val="002E6B65"/>
    <w:rsid w:val="002E778D"/>
    <w:rsid w:val="002F0428"/>
    <w:rsid w:val="002F0769"/>
    <w:rsid w:val="002F2464"/>
    <w:rsid w:val="002F31BB"/>
    <w:rsid w:val="002F3EF7"/>
    <w:rsid w:val="002F3FAE"/>
    <w:rsid w:val="002F437D"/>
    <w:rsid w:val="002F43E1"/>
    <w:rsid w:val="002F5295"/>
    <w:rsid w:val="002F5E08"/>
    <w:rsid w:val="002F64AD"/>
    <w:rsid w:val="002F6895"/>
    <w:rsid w:val="002F6F91"/>
    <w:rsid w:val="002F7260"/>
    <w:rsid w:val="002F79D4"/>
    <w:rsid w:val="002F7BFC"/>
    <w:rsid w:val="0030035C"/>
    <w:rsid w:val="003008AF"/>
    <w:rsid w:val="00302C99"/>
    <w:rsid w:val="003035C9"/>
    <w:rsid w:val="0030394C"/>
    <w:rsid w:val="00304187"/>
    <w:rsid w:val="00304480"/>
    <w:rsid w:val="003046AD"/>
    <w:rsid w:val="00304E74"/>
    <w:rsid w:val="00305322"/>
    <w:rsid w:val="00305DC3"/>
    <w:rsid w:val="003060E7"/>
    <w:rsid w:val="00306801"/>
    <w:rsid w:val="0030708C"/>
    <w:rsid w:val="003071A4"/>
    <w:rsid w:val="00307795"/>
    <w:rsid w:val="00307C07"/>
    <w:rsid w:val="003102AE"/>
    <w:rsid w:val="0031042A"/>
    <w:rsid w:val="00310794"/>
    <w:rsid w:val="003110FF"/>
    <w:rsid w:val="0031111B"/>
    <w:rsid w:val="0031199F"/>
    <w:rsid w:val="00312B3B"/>
    <w:rsid w:val="00312C8D"/>
    <w:rsid w:val="00313794"/>
    <w:rsid w:val="003145C1"/>
    <w:rsid w:val="00315261"/>
    <w:rsid w:val="0031565E"/>
    <w:rsid w:val="00315B20"/>
    <w:rsid w:val="00315FE9"/>
    <w:rsid w:val="00316E7C"/>
    <w:rsid w:val="003172B7"/>
    <w:rsid w:val="003175F5"/>
    <w:rsid w:val="0031768E"/>
    <w:rsid w:val="0031772A"/>
    <w:rsid w:val="00317A16"/>
    <w:rsid w:val="00321121"/>
    <w:rsid w:val="00321BDD"/>
    <w:rsid w:val="003227B3"/>
    <w:rsid w:val="00323BF5"/>
    <w:rsid w:val="00324C6E"/>
    <w:rsid w:val="00325FDF"/>
    <w:rsid w:val="00326171"/>
    <w:rsid w:val="0032717E"/>
    <w:rsid w:val="003273B3"/>
    <w:rsid w:val="003277A6"/>
    <w:rsid w:val="00330B90"/>
    <w:rsid w:val="003315BD"/>
    <w:rsid w:val="00331663"/>
    <w:rsid w:val="00331720"/>
    <w:rsid w:val="003329BA"/>
    <w:rsid w:val="00332ED8"/>
    <w:rsid w:val="00333A43"/>
    <w:rsid w:val="00333B58"/>
    <w:rsid w:val="00333BFD"/>
    <w:rsid w:val="003344E8"/>
    <w:rsid w:val="00334BE7"/>
    <w:rsid w:val="003360C0"/>
    <w:rsid w:val="00336817"/>
    <w:rsid w:val="003371E7"/>
    <w:rsid w:val="003418EF"/>
    <w:rsid w:val="003419D4"/>
    <w:rsid w:val="003419E7"/>
    <w:rsid w:val="00342CDE"/>
    <w:rsid w:val="00342FC0"/>
    <w:rsid w:val="003430DF"/>
    <w:rsid w:val="003445DC"/>
    <w:rsid w:val="00344F5D"/>
    <w:rsid w:val="003458BA"/>
    <w:rsid w:val="00345CD3"/>
    <w:rsid w:val="003465EF"/>
    <w:rsid w:val="00346607"/>
    <w:rsid w:val="0034686E"/>
    <w:rsid w:val="003469AE"/>
    <w:rsid w:val="00346BD5"/>
    <w:rsid w:val="00347539"/>
    <w:rsid w:val="003475CD"/>
    <w:rsid w:val="003502CE"/>
    <w:rsid w:val="00351916"/>
    <w:rsid w:val="00351EBA"/>
    <w:rsid w:val="0035231F"/>
    <w:rsid w:val="0035337E"/>
    <w:rsid w:val="003534DC"/>
    <w:rsid w:val="0035381C"/>
    <w:rsid w:val="003539D7"/>
    <w:rsid w:val="0035402B"/>
    <w:rsid w:val="00354487"/>
    <w:rsid w:val="003544B0"/>
    <w:rsid w:val="00354ABE"/>
    <w:rsid w:val="003551EF"/>
    <w:rsid w:val="00355D7E"/>
    <w:rsid w:val="00356568"/>
    <w:rsid w:val="003576E0"/>
    <w:rsid w:val="00357F02"/>
    <w:rsid w:val="00357FA5"/>
    <w:rsid w:val="0036008D"/>
    <w:rsid w:val="00361673"/>
    <w:rsid w:val="00362A89"/>
    <w:rsid w:val="00362EA1"/>
    <w:rsid w:val="003635CC"/>
    <w:rsid w:val="00364AF5"/>
    <w:rsid w:val="00364CD5"/>
    <w:rsid w:val="00365D5D"/>
    <w:rsid w:val="00366846"/>
    <w:rsid w:val="00366F84"/>
    <w:rsid w:val="0036705C"/>
    <w:rsid w:val="003671B8"/>
    <w:rsid w:val="00367A78"/>
    <w:rsid w:val="00367B40"/>
    <w:rsid w:val="00370C67"/>
    <w:rsid w:val="00370C6B"/>
    <w:rsid w:val="00371454"/>
    <w:rsid w:val="00371538"/>
    <w:rsid w:val="003730E3"/>
    <w:rsid w:val="00374077"/>
    <w:rsid w:val="003741D2"/>
    <w:rsid w:val="00374422"/>
    <w:rsid w:val="0037485A"/>
    <w:rsid w:val="003749C6"/>
    <w:rsid w:val="00374B9C"/>
    <w:rsid w:val="00375585"/>
    <w:rsid w:val="00375A2B"/>
    <w:rsid w:val="00375A5A"/>
    <w:rsid w:val="00375EF2"/>
    <w:rsid w:val="0037626C"/>
    <w:rsid w:val="0037676A"/>
    <w:rsid w:val="00376895"/>
    <w:rsid w:val="00377FCF"/>
    <w:rsid w:val="00381C44"/>
    <w:rsid w:val="00381C66"/>
    <w:rsid w:val="00382E45"/>
    <w:rsid w:val="0038372D"/>
    <w:rsid w:val="00383F48"/>
    <w:rsid w:val="0038400C"/>
    <w:rsid w:val="00384359"/>
    <w:rsid w:val="00384A20"/>
    <w:rsid w:val="00385129"/>
    <w:rsid w:val="00385B2C"/>
    <w:rsid w:val="00385C80"/>
    <w:rsid w:val="0038619D"/>
    <w:rsid w:val="003864DC"/>
    <w:rsid w:val="00386E83"/>
    <w:rsid w:val="0038718B"/>
    <w:rsid w:val="0038725F"/>
    <w:rsid w:val="00387386"/>
    <w:rsid w:val="003877E7"/>
    <w:rsid w:val="003907A1"/>
    <w:rsid w:val="003907B2"/>
    <w:rsid w:val="003919F6"/>
    <w:rsid w:val="00391BB1"/>
    <w:rsid w:val="00391FD2"/>
    <w:rsid w:val="003927EF"/>
    <w:rsid w:val="00393693"/>
    <w:rsid w:val="00393B9E"/>
    <w:rsid w:val="00393ED7"/>
    <w:rsid w:val="003949DA"/>
    <w:rsid w:val="00395010"/>
    <w:rsid w:val="0039528C"/>
    <w:rsid w:val="0039565F"/>
    <w:rsid w:val="00395D96"/>
    <w:rsid w:val="00395F0B"/>
    <w:rsid w:val="00397150"/>
    <w:rsid w:val="00397165"/>
    <w:rsid w:val="003973C7"/>
    <w:rsid w:val="00397A5F"/>
    <w:rsid w:val="00397D25"/>
    <w:rsid w:val="003A1132"/>
    <w:rsid w:val="003A18FA"/>
    <w:rsid w:val="003A2C05"/>
    <w:rsid w:val="003A310F"/>
    <w:rsid w:val="003A32D9"/>
    <w:rsid w:val="003A3DAC"/>
    <w:rsid w:val="003A585B"/>
    <w:rsid w:val="003A5A21"/>
    <w:rsid w:val="003A5E63"/>
    <w:rsid w:val="003A74C0"/>
    <w:rsid w:val="003B1334"/>
    <w:rsid w:val="003B1340"/>
    <w:rsid w:val="003B1ACA"/>
    <w:rsid w:val="003B1B68"/>
    <w:rsid w:val="003B1DB0"/>
    <w:rsid w:val="003B234E"/>
    <w:rsid w:val="003B29BF"/>
    <w:rsid w:val="003B2C73"/>
    <w:rsid w:val="003B2F2B"/>
    <w:rsid w:val="003B361C"/>
    <w:rsid w:val="003B41CC"/>
    <w:rsid w:val="003B4729"/>
    <w:rsid w:val="003B5061"/>
    <w:rsid w:val="003B5334"/>
    <w:rsid w:val="003B5CE2"/>
    <w:rsid w:val="003B603B"/>
    <w:rsid w:val="003B6202"/>
    <w:rsid w:val="003B6C57"/>
    <w:rsid w:val="003B7C65"/>
    <w:rsid w:val="003C0378"/>
    <w:rsid w:val="003C0AB6"/>
    <w:rsid w:val="003C1C87"/>
    <w:rsid w:val="003C201B"/>
    <w:rsid w:val="003C27F3"/>
    <w:rsid w:val="003C2AE0"/>
    <w:rsid w:val="003C3A34"/>
    <w:rsid w:val="003C40DD"/>
    <w:rsid w:val="003C4615"/>
    <w:rsid w:val="003C4D67"/>
    <w:rsid w:val="003C5FD1"/>
    <w:rsid w:val="003C6340"/>
    <w:rsid w:val="003C6873"/>
    <w:rsid w:val="003C6A12"/>
    <w:rsid w:val="003C6CC4"/>
    <w:rsid w:val="003C6F77"/>
    <w:rsid w:val="003C78BD"/>
    <w:rsid w:val="003C7A0E"/>
    <w:rsid w:val="003C7D25"/>
    <w:rsid w:val="003D02AB"/>
    <w:rsid w:val="003D077E"/>
    <w:rsid w:val="003D1A53"/>
    <w:rsid w:val="003D332B"/>
    <w:rsid w:val="003D35F9"/>
    <w:rsid w:val="003D3707"/>
    <w:rsid w:val="003D377A"/>
    <w:rsid w:val="003D41E6"/>
    <w:rsid w:val="003D4469"/>
    <w:rsid w:val="003D4B11"/>
    <w:rsid w:val="003D508A"/>
    <w:rsid w:val="003D5956"/>
    <w:rsid w:val="003D5B9C"/>
    <w:rsid w:val="003D5D49"/>
    <w:rsid w:val="003D6470"/>
    <w:rsid w:val="003D6D87"/>
    <w:rsid w:val="003D7097"/>
    <w:rsid w:val="003D726E"/>
    <w:rsid w:val="003D7B6B"/>
    <w:rsid w:val="003E0220"/>
    <w:rsid w:val="003E0CAB"/>
    <w:rsid w:val="003E0EB1"/>
    <w:rsid w:val="003E157F"/>
    <w:rsid w:val="003E2EEE"/>
    <w:rsid w:val="003E34DA"/>
    <w:rsid w:val="003E3A78"/>
    <w:rsid w:val="003E567F"/>
    <w:rsid w:val="003E641A"/>
    <w:rsid w:val="003E650F"/>
    <w:rsid w:val="003E655F"/>
    <w:rsid w:val="003E6748"/>
    <w:rsid w:val="003E7285"/>
    <w:rsid w:val="003E73E8"/>
    <w:rsid w:val="003F04C8"/>
    <w:rsid w:val="003F0597"/>
    <w:rsid w:val="003F0E46"/>
    <w:rsid w:val="003F30FB"/>
    <w:rsid w:val="003F31CA"/>
    <w:rsid w:val="003F4501"/>
    <w:rsid w:val="003F4CBB"/>
    <w:rsid w:val="003F4D81"/>
    <w:rsid w:val="003F5888"/>
    <w:rsid w:val="003F7F54"/>
    <w:rsid w:val="00401CDC"/>
    <w:rsid w:val="004026BA"/>
    <w:rsid w:val="00402A0F"/>
    <w:rsid w:val="00402B78"/>
    <w:rsid w:val="00402F55"/>
    <w:rsid w:val="00403927"/>
    <w:rsid w:val="00403B61"/>
    <w:rsid w:val="00403E2D"/>
    <w:rsid w:val="004053C4"/>
    <w:rsid w:val="004056C6"/>
    <w:rsid w:val="00407B59"/>
    <w:rsid w:val="00410201"/>
    <w:rsid w:val="00410EB7"/>
    <w:rsid w:val="00411006"/>
    <w:rsid w:val="00411B31"/>
    <w:rsid w:val="00412463"/>
    <w:rsid w:val="004127BC"/>
    <w:rsid w:val="00412B36"/>
    <w:rsid w:val="00412E35"/>
    <w:rsid w:val="004134A8"/>
    <w:rsid w:val="0041564F"/>
    <w:rsid w:val="0041570D"/>
    <w:rsid w:val="00415A9F"/>
    <w:rsid w:val="00415BBF"/>
    <w:rsid w:val="004164AD"/>
    <w:rsid w:val="00417906"/>
    <w:rsid w:val="00420093"/>
    <w:rsid w:val="00420258"/>
    <w:rsid w:val="00421196"/>
    <w:rsid w:val="00421284"/>
    <w:rsid w:val="00421BF8"/>
    <w:rsid w:val="00421D9F"/>
    <w:rsid w:val="004238C7"/>
    <w:rsid w:val="00423D00"/>
    <w:rsid w:val="00423E7E"/>
    <w:rsid w:val="00424197"/>
    <w:rsid w:val="00424501"/>
    <w:rsid w:val="004245FC"/>
    <w:rsid w:val="00425AB7"/>
    <w:rsid w:val="0043095F"/>
    <w:rsid w:val="00430F74"/>
    <w:rsid w:val="004316D8"/>
    <w:rsid w:val="00431BE5"/>
    <w:rsid w:val="00431C81"/>
    <w:rsid w:val="004329F3"/>
    <w:rsid w:val="004332CA"/>
    <w:rsid w:val="004334D3"/>
    <w:rsid w:val="00433A39"/>
    <w:rsid w:val="00434383"/>
    <w:rsid w:val="00434846"/>
    <w:rsid w:val="00434B34"/>
    <w:rsid w:val="00434E41"/>
    <w:rsid w:val="0043528C"/>
    <w:rsid w:val="004352B5"/>
    <w:rsid w:val="004377E6"/>
    <w:rsid w:val="00440433"/>
    <w:rsid w:val="00440521"/>
    <w:rsid w:val="004405FA"/>
    <w:rsid w:val="0044188C"/>
    <w:rsid w:val="00441D5E"/>
    <w:rsid w:val="0044301F"/>
    <w:rsid w:val="004437F5"/>
    <w:rsid w:val="00443BCB"/>
    <w:rsid w:val="00444A81"/>
    <w:rsid w:val="00445FC7"/>
    <w:rsid w:val="0044649B"/>
    <w:rsid w:val="00446CDD"/>
    <w:rsid w:val="00446F3F"/>
    <w:rsid w:val="00447468"/>
    <w:rsid w:val="00447AF1"/>
    <w:rsid w:val="00451931"/>
    <w:rsid w:val="00451DC4"/>
    <w:rsid w:val="00452A8B"/>
    <w:rsid w:val="00453A9B"/>
    <w:rsid w:val="00454238"/>
    <w:rsid w:val="0045428C"/>
    <w:rsid w:val="004544B4"/>
    <w:rsid w:val="0045476C"/>
    <w:rsid w:val="00454D90"/>
    <w:rsid w:val="0045554D"/>
    <w:rsid w:val="00455B03"/>
    <w:rsid w:val="00456063"/>
    <w:rsid w:val="004565C5"/>
    <w:rsid w:val="00456AD2"/>
    <w:rsid w:val="00456B16"/>
    <w:rsid w:val="0046167A"/>
    <w:rsid w:val="00462070"/>
    <w:rsid w:val="00463383"/>
    <w:rsid w:val="00463525"/>
    <w:rsid w:val="00463BBB"/>
    <w:rsid w:val="00463FF9"/>
    <w:rsid w:val="00465CDA"/>
    <w:rsid w:val="00466506"/>
    <w:rsid w:val="004701E4"/>
    <w:rsid w:val="00470B33"/>
    <w:rsid w:val="00470B6A"/>
    <w:rsid w:val="0047166C"/>
    <w:rsid w:val="00473F81"/>
    <w:rsid w:val="00474C10"/>
    <w:rsid w:val="00477004"/>
    <w:rsid w:val="00477F49"/>
    <w:rsid w:val="00480804"/>
    <w:rsid w:val="00480B53"/>
    <w:rsid w:val="004829C6"/>
    <w:rsid w:val="00482AE6"/>
    <w:rsid w:val="00482CB5"/>
    <w:rsid w:val="004840AE"/>
    <w:rsid w:val="004853F5"/>
    <w:rsid w:val="00485787"/>
    <w:rsid w:val="0048592F"/>
    <w:rsid w:val="00486218"/>
    <w:rsid w:val="00486552"/>
    <w:rsid w:val="00486CED"/>
    <w:rsid w:val="004873AE"/>
    <w:rsid w:val="00490348"/>
    <w:rsid w:val="004906D4"/>
    <w:rsid w:val="004920A6"/>
    <w:rsid w:val="00492A90"/>
    <w:rsid w:val="00494E64"/>
    <w:rsid w:val="00495281"/>
    <w:rsid w:val="00495C47"/>
    <w:rsid w:val="00496081"/>
    <w:rsid w:val="00496D6E"/>
    <w:rsid w:val="004974D5"/>
    <w:rsid w:val="004975BC"/>
    <w:rsid w:val="004976A4"/>
    <w:rsid w:val="004977F2"/>
    <w:rsid w:val="004A1918"/>
    <w:rsid w:val="004A196C"/>
    <w:rsid w:val="004A2363"/>
    <w:rsid w:val="004A2981"/>
    <w:rsid w:val="004A2D38"/>
    <w:rsid w:val="004A2D3A"/>
    <w:rsid w:val="004A36C2"/>
    <w:rsid w:val="004A386F"/>
    <w:rsid w:val="004A3F22"/>
    <w:rsid w:val="004A4C92"/>
    <w:rsid w:val="004A63DF"/>
    <w:rsid w:val="004A65E9"/>
    <w:rsid w:val="004A6CB6"/>
    <w:rsid w:val="004A7D49"/>
    <w:rsid w:val="004A7D4E"/>
    <w:rsid w:val="004B00A4"/>
    <w:rsid w:val="004B0D7F"/>
    <w:rsid w:val="004B1215"/>
    <w:rsid w:val="004B1D3B"/>
    <w:rsid w:val="004B2063"/>
    <w:rsid w:val="004B2309"/>
    <w:rsid w:val="004B2B1C"/>
    <w:rsid w:val="004B2D54"/>
    <w:rsid w:val="004B3145"/>
    <w:rsid w:val="004B45F9"/>
    <w:rsid w:val="004B485D"/>
    <w:rsid w:val="004B4DC9"/>
    <w:rsid w:val="004B4E4B"/>
    <w:rsid w:val="004B5288"/>
    <w:rsid w:val="004B57DB"/>
    <w:rsid w:val="004B5B6E"/>
    <w:rsid w:val="004B60EF"/>
    <w:rsid w:val="004B67F3"/>
    <w:rsid w:val="004B6C8C"/>
    <w:rsid w:val="004C15C8"/>
    <w:rsid w:val="004C188F"/>
    <w:rsid w:val="004C254A"/>
    <w:rsid w:val="004C4274"/>
    <w:rsid w:val="004C5268"/>
    <w:rsid w:val="004C5608"/>
    <w:rsid w:val="004C7683"/>
    <w:rsid w:val="004D17FF"/>
    <w:rsid w:val="004D1C22"/>
    <w:rsid w:val="004D1C52"/>
    <w:rsid w:val="004D24D0"/>
    <w:rsid w:val="004D2618"/>
    <w:rsid w:val="004D2D3A"/>
    <w:rsid w:val="004D2ED8"/>
    <w:rsid w:val="004D39F2"/>
    <w:rsid w:val="004D41EB"/>
    <w:rsid w:val="004D443D"/>
    <w:rsid w:val="004D4B15"/>
    <w:rsid w:val="004D4E9F"/>
    <w:rsid w:val="004D50FA"/>
    <w:rsid w:val="004D5594"/>
    <w:rsid w:val="004D5C3C"/>
    <w:rsid w:val="004D6834"/>
    <w:rsid w:val="004D6AB6"/>
    <w:rsid w:val="004E10C0"/>
    <w:rsid w:val="004E15BA"/>
    <w:rsid w:val="004E285E"/>
    <w:rsid w:val="004E298B"/>
    <w:rsid w:val="004E3CCD"/>
    <w:rsid w:val="004E417C"/>
    <w:rsid w:val="004E4655"/>
    <w:rsid w:val="004E488A"/>
    <w:rsid w:val="004E4DAA"/>
    <w:rsid w:val="004E5900"/>
    <w:rsid w:val="004E6597"/>
    <w:rsid w:val="004F09E0"/>
    <w:rsid w:val="004F0D88"/>
    <w:rsid w:val="004F140F"/>
    <w:rsid w:val="004F1492"/>
    <w:rsid w:val="004F14EE"/>
    <w:rsid w:val="004F1613"/>
    <w:rsid w:val="004F1803"/>
    <w:rsid w:val="004F1F31"/>
    <w:rsid w:val="004F2887"/>
    <w:rsid w:val="004F39ED"/>
    <w:rsid w:val="004F3E7E"/>
    <w:rsid w:val="004F4141"/>
    <w:rsid w:val="004F4975"/>
    <w:rsid w:val="004F4BC7"/>
    <w:rsid w:val="004F5D23"/>
    <w:rsid w:val="004F612B"/>
    <w:rsid w:val="004F6574"/>
    <w:rsid w:val="004F6B44"/>
    <w:rsid w:val="004F6DA9"/>
    <w:rsid w:val="004F7DA2"/>
    <w:rsid w:val="00501AE9"/>
    <w:rsid w:val="00502649"/>
    <w:rsid w:val="0050399F"/>
    <w:rsid w:val="00504AD1"/>
    <w:rsid w:val="00504FC1"/>
    <w:rsid w:val="0050527E"/>
    <w:rsid w:val="00505911"/>
    <w:rsid w:val="0050620D"/>
    <w:rsid w:val="005062A7"/>
    <w:rsid w:val="0050682F"/>
    <w:rsid w:val="00506CC6"/>
    <w:rsid w:val="00507E89"/>
    <w:rsid w:val="00510406"/>
    <w:rsid w:val="00510A56"/>
    <w:rsid w:val="00512C0D"/>
    <w:rsid w:val="00513391"/>
    <w:rsid w:val="005140B9"/>
    <w:rsid w:val="00514CB5"/>
    <w:rsid w:val="005153A0"/>
    <w:rsid w:val="005156B0"/>
    <w:rsid w:val="005166A8"/>
    <w:rsid w:val="00516B3C"/>
    <w:rsid w:val="00516B7A"/>
    <w:rsid w:val="005172B0"/>
    <w:rsid w:val="00517513"/>
    <w:rsid w:val="0052023B"/>
    <w:rsid w:val="00522D09"/>
    <w:rsid w:val="0052376C"/>
    <w:rsid w:val="005238D1"/>
    <w:rsid w:val="0052417E"/>
    <w:rsid w:val="00525096"/>
    <w:rsid w:val="00525C3F"/>
    <w:rsid w:val="00525EFA"/>
    <w:rsid w:val="00526439"/>
    <w:rsid w:val="00526604"/>
    <w:rsid w:val="005278A4"/>
    <w:rsid w:val="005278F6"/>
    <w:rsid w:val="00530A07"/>
    <w:rsid w:val="005323C3"/>
    <w:rsid w:val="0053250B"/>
    <w:rsid w:val="00532901"/>
    <w:rsid w:val="005331BF"/>
    <w:rsid w:val="00533C30"/>
    <w:rsid w:val="0053445C"/>
    <w:rsid w:val="005344B2"/>
    <w:rsid w:val="00534661"/>
    <w:rsid w:val="00535463"/>
    <w:rsid w:val="005358B1"/>
    <w:rsid w:val="00535C5A"/>
    <w:rsid w:val="005362CA"/>
    <w:rsid w:val="00536566"/>
    <w:rsid w:val="005369AC"/>
    <w:rsid w:val="0053785E"/>
    <w:rsid w:val="0053799C"/>
    <w:rsid w:val="00540834"/>
    <w:rsid w:val="00540868"/>
    <w:rsid w:val="005411F6"/>
    <w:rsid w:val="005418BE"/>
    <w:rsid w:val="005435C1"/>
    <w:rsid w:val="005444B3"/>
    <w:rsid w:val="00544924"/>
    <w:rsid w:val="00545BFE"/>
    <w:rsid w:val="00545FC3"/>
    <w:rsid w:val="00546177"/>
    <w:rsid w:val="00546309"/>
    <w:rsid w:val="00546F50"/>
    <w:rsid w:val="0054726B"/>
    <w:rsid w:val="005473D2"/>
    <w:rsid w:val="005501BB"/>
    <w:rsid w:val="0055035B"/>
    <w:rsid w:val="00550999"/>
    <w:rsid w:val="00550A4D"/>
    <w:rsid w:val="00551389"/>
    <w:rsid w:val="00551462"/>
    <w:rsid w:val="005519A9"/>
    <w:rsid w:val="00551DBE"/>
    <w:rsid w:val="00552176"/>
    <w:rsid w:val="005525C5"/>
    <w:rsid w:val="00552877"/>
    <w:rsid w:val="00552952"/>
    <w:rsid w:val="00552D76"/>
    <w:rsid w:val="00553613"/>
    <w:rsid w:val="00553FBF"/>
    <w:rsid w:val="0055476F"/>
    <w:rsid w:val="00555888"/>
    <w:rsid w:val="005558E5"/>
    <w:rsid w:val="00556ECE"/>
    <w:rsid w:val="00557A3F"/>
    <w:rsid w:val="00560C63"/>
    <w:rsid w:val="00561B4F"/>
    <w:rsid w:val="005627E4"/>
    <w:rsid w:val="00563096"/>
    <w:rsid w:val="0056321A"/>
    <w:rsid w:val="005633CD"/>
    <w:rsid w:val="00563D9A"/>
    <w:rsid w:val="0056505B"/>
    <w:rsid w:val="00566074"/>
    <w:rsid w:val="00566FF7"/>
    <w:rsid w:val="005677E1"/>
    <w:rsid w:val="00567B5C"/>
    <w:rsid w:val="00567C1C"/>
    <w:rsid w:val="00567CB8"/>
    <w:rsid w:val="0057040F"/>
    <w:rsid w:val="00570601"/>
    <w:rsid w:val="00571A42"/>
    <w:rsid w:val="00571DA1"/>
    <w:rsid w:val="00572437"/>
    <w:rsid w:val="005727CA"/>
    <w:rsid w:val="005736BD"/>
    <w:rsid w:val="00573710"/>
    <w:rsid w:val="00573FC4"/>
    <w:rsid w:val="00574CB0"/>
    <w:rsid w:val="00575ADD"/>
    <w:rsid w:val="00575E4D"/>
    <w:rsid w:val="0057608C"/>
    <w:rsid w:val="0057663F"/>
    <w:rsid w:val="005808F3"/>
    <w:rsid w:val="005808FF"/>
    <w:rsid w:val="00581085"/>
    <w:rsid w:val="005816F8"/>
    <w:rsid w:val="00582055"/>
    <w:rsid w:val="00583157"/>
    <w:rsid w:val="005842E6"/>
    <w:rsid w:val="00584407"/>
    <w:rsid w:val="005844B6"/>
    <w:rsid w:val="00584E0B"/>
    <w:rsid w:val="00585545"/>
    <w:rsid w:val="0058562C"/>
    <w:rsid w:val="00586C7D"/>
    <w:rsid w:val="0058711A"/>
    <w:rsid w:val="00587445"/>
    <w:rsid w:val="0058774B"/>
    <w:rsid w:val="00591670"/>
    <w:rsid w:val="00591878"/>
    <w:rsid w:val="00592218"/>
    <w:rsid w:val="0059221A"/>
    <w:rsid w:val="00593721"/>
    <w:rsid w:val="00594770"/>
    <w:rsid w:val="00594EED"/>
    <w:rsid w:val="00597634"/>
    <w:rsid w:val="005A0350"/>
    <w:rsid w:val="005A1268"/>
    <w:rsid w:val="005A1C33"/>
    <w:rsid w:val="005A2EA0"/>
    <w:rsid w:val="005A319B"/>
    <w:rsid w:val="005A48E2"/>
    <w:rsid w:val="005A579D"/>
    <w:rsid w:val="005A6167"/>
    <w:rsid w:val="005A655B"/>
    <w:rsid w:val="005A69D7"/>
    <w:rsid w:val="005A6B29"/>
    <w:rsid w:val="005A714E"/>
    <w:rsid w:val="005B0C40"/>
    <w:rsid w:val="005B1ABB"/>
    <w:rsid w:val="005B2A62"/>
    <w:rsid w:val="005B43FE"/>
    <w:rsid w:val="005B579B"/>
    <w:rsid w:val="005B5BCE"/>
    <w:rsid w:val="005B6154"/>
    <w:rsid w:val="005B6175"/>
    <w:rsid w:val="005B7625"/>
    <w:rsid w:val="005B796A"/>
    <w:rsid w:val="005B79F0"/>
    <w:rsid w:val="005B7B6C"/>
    <w:rsid w:val="005C0554"/>
    <w:rsid w:val="005C075E"/>
    <w:rsid w:val="005C108D"/>
    <w:rsid w:val="005C2876"/>
    <w:rsid w:val="005C35D5"/>
    <w:rsid w:val="005C38D7"/>
    <w:rsid w:val="005C4DB9"/>
    <w:rsid w:val="005C58AB"/>
    <w:rsid w:val="005C5D97"/>
    <w:rsid w:val="005C6023"/>
    <w:rsid w:val="005C6104"/>
    <w:rsid w:val="005C64C4"/>
    <w:rsid w:val="005D0780"/>
    <w:rsid w:val="005D1E96"/>
    <w:rsid w:val="005D1E9D"/>
    <w:rsid w:val="005D22C6"/>
    <w:rsid w:val="005D2698"/>
    <w:rsid w:val="005D30DA"/>
    <w:rsid w:val="005D35BE"/>
    <w:rsid w:val="005D3C1D"/>
    <w:rsid w:val="005D3CC5"/>
    <w:rsid w:val="005D4489"/>
    <w:rsid w:val="005D47B5"/>
    <w:rsid w:val="005D4C49"/>
    <w:rsid w:val="005D5098"/>
    <w:rsid w:val="005D5365"/>
    <w:rsid w:val="005D5D74"/>
    <w:rsid w:val="005D5DFA"/>
    <w:rsid w:val="005E1681"/>
    <w:rsid w:val="005E1B86"/>
    <w:rsid w:val="005E1E20"/>
    <w:rsid w:val="005E2182"/>
    <w:rsid w:val="005E2365"/>
    <w:rsid w:val="005E4B26"/>
    <w:rsid w:val="005E554A"/>
    <w:rsid w:val="005E59E6"/>
    <w:rsid w:val="005E5FC0"/>
    <w:rsid w:val="005E6874"/>
    <w:rsid w:val="005E6CA7"/>
    <w:rsid w:val="005E7EBD"/>
    <w:rsid w:val="005E7FB2"/>
    <w:rsid w:val="005F063F"/>
    <w:rsid w:val="005F06B4"/>
    <w:rsid w:val="005F0FB5"/>
    <w:rsid w:val="005F238E"/>
    <w:rsid w:val="005F2600"/>
    <w:rsid w:val="005F2619"/>
    <w:rsid w:val="005F3275"/>
    <w:rsid w:val="005F3E4A"/>
    <w:rsid w:val="005F4551"/>
    <w:rsid w:val="005F48D7"/>
    <w:rsid w:val="005F5175"/>
    <w:rsid w:val="005F574D"/>
    <w:rsid w:val="005F5D4C"/>
    <w:rsid w:val="005F6827"/>
    <w:rsid w:val="005F6D51"/>
    <w:rsid w:val="005F7021"/>
    <w:rsid w:val="005F7529"/>
    <w:rsid w:val="005F7FCA"/>
    <w:rsid w:val="006005D7"/>
    <w:rsid w:val="00600C98"/>
    <w:rsid w:val="00600D95"/>
    <w:rsid w:val="0060181B"/>
    <w:rsid w:val="00601CF2"/>
    <w:rsid w:val="00602722"/>
    <w:rsid w:val="00602846"/>
    <w:rsid w:val="00603A52"/>
    <w:rsid w:val="0060427A"/>
    <w:rsid w:val="00605469"/>
    <w:rsid w:val="006060EB"/>
    <w:rsid w:val="00606424"/>
    <w:rsid w:val="0060687D"/>
    <w:rsid w:val="00606C85"/>
    <w:rsid w:val="00607B2C"/>
    <w:rsid w:val="00611BF7"/>
    <w:rsid w:val="00612399"/>
    <w:rsid w:val="0061330E"/>
    <w:rsid w:val="006135FD"/>
    <w:rsid w:val="00613AC8"/>
    <w:rsid w:val="00614152"/>
    <w:rsid w:val="006143BC"/>
    <w:rsid w:val="006147E7"/>
    <w:rsid w:val="00615D6B"/>
    <w:rsid w:val="006163EB"/>
    <w:rsid w:val="00617B2E"/>
    <w:rsid w:val="006201B2"/>
    <w:rsid w:val="00620AC2"/>
    <w:rsid w:val="00620B3E"/>
    <w:rsid w:val="00621994"/>
    <w:rsid w:val="00621F3B"/>
    <w:rsid w:val="0062347D"/>
    <w:rsid w:val="006239E1"/>
    <w:rsid w:val="00625082"/>
    <w:rsid w:val="006251F9"/>
    <w:rsid w:val="00625530"/>
    <w:rsid w:val="00625E75"/>
    <w:rsid w:val="00626037"/>
    <w:rsid w:val="006262EE"/>
    <w:rsid w:val="00627607"/>
    <w:rsid w:val="00627D62"/>
    <w:rsid w:val="00630522"/>
    <w:rsid w:val="0063141A"/>
    <w:rsid w:val="00632522"/>
    <w:rsid w:val="00632B1C"/>
    <w:rsid w:val="00632D0E"/>
    <w:rsid w:val="00633040"/>
    <w:rsid w:val="00633070"/>
    <w:rsid w:val="00633341"/>
    <w:rsid w:val="006333BB"/>
    <w:rsid w:val="00633928"/>
    <w:rsid w:val="00633E52"/>
    <w:rsid w:val="006349CC"/>
    <w:rsid w:val="00635103"/>
    <w:rsid w:val="00635AC8"/>
    <w:rsid w:val="006360B1"/>
    <w:rsid w:val="006360B2"/>
    <w:rsid w:val="00636474"/>
    <w:rsid w:val="0063758D"/>
    <w:rsid w:val="00637C6F"/>
    <w:rsid w:val="00637D2A"/>
    <w:rsid w:val="006402FF"/>
    <w:rsid w:val="00640CE9"/>
    <w:rsid w:val="00640D16"/>
    <w:rsid w:val="00641B8A"/>
    <w:rsid w:val="00641D48"/>
    <w:rsid w:val="00642CD1"/>
    <w:rsid w:val="006433C6"/>
    <w:rsid w:val="006435FD"/>
    <w:rsid w:val="00645181"/>
    <w:rsid w:val="00645C84"/>
    <w:rsid w:val="0064628A"/>
    <w:rsid w:val="00647003"/>
    <w:rsid w:val="00647839"/>
    <w:rsid w:val="0065089B"/>
    <w:rsid w:val="00650DE7"/>
    <w:rsid w:val="00650ED3"/>
    <w:rsid w:val="00651CA4"/>
    <w:rsid w:val="0065212F"/>
    <w:rsid w:val="006524F4"/>
    <w:rsid w:val="00652DD5"/>
    <w:rsid w:val="00652E85"/>
    <w:rsid w:val="00653464"/>
    <w:rsid w:val="006535CA"/>
    <w:rsid w:val="0065432B"/>
    <w:rsid w:val="00655391"/>
    <w:rsid w:val="00655A6F"/>
    <w:rsid w:val="00655B3F"/>
    <w:rsid w:val="00655FAA"/>
    <w:rsid w:val="006562FF"/>
    <w:rsid w:val="0065639A"/>
    <w:rsid w:val="00657B10"/>
    <w:rsid w:val="00657B3C"/>
    <w:rsid w:val="00657C52"/>
    <w:rsid w:val="00660228"/>
    <w:rsid w:val="006609AF"/>
    <w:rsid w:val="00660B36"/>
    <w:rsid w:val="00660D3B"/>
    <w:rsid w:val="006622E1"/>
    <w:rsid w:val="0066232F"/>
    <w:rsid w:val="00662895"/>
    <w:rsid w:val="00662AC7"/>
    <w:rsid w:val="00663271"/>
    <w:rsid w:val="00663987"/>
    <w:rsid w:val="0066488E"/>
    <w:rsid w:val="00664C68"/>
    <w:rsid w:val="00665142"/>
    <w:rsid w:val="00665FBF"/>
    <w:rsid w:val="006665D9"/>
    <w:rsid w:val="00666AC4"/>
    <w:rsid w:val="006674B6"/>
    <w:rsid w:val="00667C37"/>
    <w:rsid w:val="00667FB8"/>
    <w:rsid w:val="00667FE3"/>
    <w:rsid w:val="006703B2"/>
    <w:rsid w:val="006705FA"/>
    <w:rsid w:val="006707AD"/>
    <w:rsid w:val="00670877"/>
    <w:rsid w:val="006712DB"/>
    <w:rsid w:val="0067140D"/>
    <w:rsid w:val="00671601"/>
    <w:rsid w:val="00671F0E"/>
    <w:rsid w:val="00672BFD"/>
    <w:rsid w:val="00673678"/>
    <w:rsid w:val="00673723"/>
    <w:rsid w:val="006737FF"/>
    <w:rsid w:val="0067413A"/>
    <w:rsid w:val="00675B22"/>
    <w:rsid w:val="00677FAF"/>
    <w:rsid w:val="0068042B"/>
    <w:rsid w:val="00680508"/>
    <w:rsid w:val="00680F31"/>
    <w:rsid w:val="00683ABA"/>
    <w:rsid w:val="0068404E"/>
    <w:rsid w:val="0068413C"/>
    <w:rsid w:val="006843D3"/>
    <w:rsid w:val="00685D50"/>
    <w:rsid w:val="00685F4F"/>
    <w:rsid w:val="006869B3"/>
    <w:rsid w:val="00686C37"/>
    <w:rsid w:val="006870BE"/>
    <w:rsid w:val="00687174"/>
    <w:rsid w:val="00687229"/>
    <w:rsid w:val="006874CC"/>
    <w:rsid w:val="006878F7"/>
    <w:rsid w:val="0069068D"/>
    <w:rsid w:val="00690D4D"/>
    <w:rsid w:val="0069119E"/>
    <w:rsid w:val="00691858"/>
    <w:rsid w:val="0069215C"/>
    <w:rsid w:val="00692638"/>
    <w:rsid w:val="00692DD2"/>
    <w:rsid w:val="006930C0"/>
    <w:rsid w:val="006945FD"/>
    <w:rsid w:val="006947D4"/>
    <w:rsid w:val="00694908"/>
    <w:rsid w:val="006949D0"/>
    <w:rsid w:val="00695E7E"/>
    <w:rsid w:val="00696105"/>
    <w:rsid w:val="00696297"/>
    <w:rsid w:val="0069677B"/>
    <w:rsid w:val="00696CD4"/>
    <w:rsid w:val="00697811"/>
    <w:rsid w:val="00697B55"/>
    <w:rsid w:val="00697BE6"/>
    <w:rsid w:val="00697CEF"/>
    <w:rsid w:val="00697EBD"/>
    <w:rsid w:val="006A0CCC"/>
    <w:rsid w:val="006A0F98"/>
    <w:rsid w:val="006A12EF"/>
    <w:rsid w:val="006A3237"/>
    <w:rsid w:val="006A349B"/>
    <w:rsid w:val="006A4BDA"/>
    <w:rsid w:val="006A4C3F"/>
    <w:rsid w:val="006A5BB5"/>
    <w:rsid w:val="006A5D4C"/>
    <w:rsid w:val="006A5DF7"/>
    <w:rsid w:val="006A6414"/>
    <w:rsid w:val="006A788E"/>
    <w:rsid w:val="006B0371"/>
    <w:rsid w:val="006B1544"/>
    <w:rsid w:val="006B17AE"/>
    <w:rsid w:val="006B2472"/>
    <w:rsid w:val="006B25E1"/>
    <w:rsid w:val="006B2DB9"/>
    <w:rsid w:val="006B303A"/>
    <w:rsid w:val="006B3454"/>
    <w:rsid w:val="006B3A69"/>
    <w:rsid w:val="006B3D42"/>
    <w:rsid w:val="006B47B1"/>
    <w:rsid w:val="006B4D5F"/>
    <w:rsid w:val="006B4F48"/>
    <w:rsid w:val="006B5185"/>
    <w:rsid w:val="006B708D"/>
    <w:rsid w:val="006B72DB"/>
    <w:rsid w:val="006B7480"/>
    <w:rsid w:val="006B7CD2"/>
    <w:rsid w:val="006C0CEC"/>
    <w:rsid w:val="006C177D"/>
    <w:rsid w:val="006C1A7B"/>
    <w:rsid w:val="006C2DC4"/>
    <w:rsid w:val="006C2E8A"/>
    <w:rsid w:val="006C30FB"/>
    <w:rsid w:val="006C35DE"/>
    <w:rsid w:val="006C3C12"/>
    <w:rsid w:val="006C54B3"/>
    <w:rsid w:val="006C605A"/>
    <w:rsid w:val="006C7020"/>
    <w:rsid w:val="006C71D0"/>
    <w:rsid w:val="006C72ED"/>
    <w:rsid w:val="006C7B5E"/>
    <w:rsid w:val="006D00A2"/>
    <w:rsid w:val="006D16EB"/>
    <w:rsid w:val="006D242E"/>
    <w:rsid w:val="006D2622"/>
    <w:rsid w:val="006D29C8"/>
    <w:rsid w:val="006D2D3E"/>
    <w:rsid w:val="006D322D"/>
    <w:rsid w:val="006D3799"/>
    <w:rsid w:val="006D3A9C"/>
    <w:rsid w:val="006D3DFD"/>
    <w:rsid w:val="006D3E40"/>
    <w:rsid w:val="006D532C"/>
    <w:rsid w:val="006D540B"/>
    <w:rsid w:val="006D55FB"/>
    <w:rsid w:val="006D59C7"/>
    <w:rsid w:val="006D61F5"/>
    <w:rsid w:val="006D669B"/>
    <w:rsid w:val="006D6A0E"/>
    <w:rsid w:val="006E0CD8"/>
    <w:rsid w:val="006E23AA"/>
    <w:rsid w:val="006E266C"/>
    <w:rsid w:val="006E3621"/>
    <w:rsid w:val="006E37F2"/>
    <w:rsid w:val="006E4684"/>
    <w:rsid w:val="006E591E"/>
    <w:rsid w:val="006E59CE"/>
    <w:rsid w:val="006E5A1F"/>
    <w:rsid w:val="006E5F8E"/>
    <w:rsid w:val="006E6FD6"/>
    <w:rsid w:val="006E7975"/>
    <w:rsid w:val="006F0B7E"/>
    <w:rsid w:val="006F0D0B"/>
    <w:rsid w:val="006F1176"/>
    <w:rsid w:val="006F2035"/>
    <w:rsid w:val="006F30FB"/>
    <w:rsid w:val="006F38C1"/>
    <w:rsid w:val="006F3998"/>
    <w:rsid w:val="006F4A9E"/>
    <w:rsid w:val="006F4DCD"/>
    <w:rsid w:val="006F50DF"/>
    <w:rsid w:val="006F52F8"/>
    <w:rsid w:val="006F57FD"/>
    <w:rsid w:val="006F61F1"/>
    <w:rsid w:val="006F650E"/>
    <w:rsid w:val="006F65F8"/>
    <w:rsid w:val="006F75D3"/>
    <w:rsid w:val="006F7DC9"/>
    <w:rsid w:val="0070005D"/>
    <w:rsid w:val="007016A2"/>
    <w:rsid w:val="00701BC7"/>
    <w:rsid w:val="00701E19"/>
    <w:rsid w:val="00702519"/>
    <w:rsid w:val="00703BB6"/>
    <w:rsid w:val="00703F10"/>
    <w:rsid w:val="00704FD0"/>
    <w:rsid w:val="007051EF"/>
    <w:rsid w:val="00705C2C"/>
    <w:rsid w:val="00705D26"/>
    <w:rsid w:val="00705ED2"/>
    <w:rsid w:val="0070639E"/>
    <w:rsid w:val="0070784D"/>
    <w:rsid w:val="00711E4D"/>
    <w:rsid w:val="00712252"/>
    <w:rsid w:val="00713283"/>
    <w:rsid w:val="0071334B"/>
    <w:rsid w:val="007138C5"/>
    <w:rsid w:val="00713CB8"/>
    <w:rsid w:val="00716231"/>
    <w:rsid w:val="00720A09"/>
    <w:rsid w:val="0072192F"/>
    <w:rsid w:val="0072214E"/>
    <w:rsid w:val="00722227"/>
    <w:rsid w:val="00722363"/>
    <w:rsid w:val="00722C6A"/>
    <w:rsid w:val="00722C89"/>
    <w:rsid w:val="00723579"/>
    <w:rsid w:val="0072407D"/>
    <w:rsid w:val="00724483"/>
    <w:rsid w:val="00724485"/>
    <w:rsid w:val="00724757"/>
    <w:rsid w:val="0072506C"/>
    <w:rsid w:val="0072541F"/>
    <w:rsid w:val="00725430"/>
    <w:rsid w:val="007258D4"/>
    <w:rsid w:val="00726215"/>
    <w:rsid w:val="00726AFF"/>
    <w:rsid w:val="007278DF"/>
    <w:rsid w:val="00730B3A"/>
    <w:rsid w:val="00730CD9"/>
    <w:rsid w:val="00730EA4"/>
    <w:rsid w:val="00730F52"/>
    <w:rsid w:val="0073107B"/>
    <w:rsid w:val="007321AD"/>
    <w:rsid w:val="007322DE"/>
    <w:rsid w:val="00732A1E"/>
    <w:rsid w:val="007334A7"/>
    <w:rsid w:val="007338AA"/>
    <w:rsid w:val="00733911"/>
    <w:rsid w:val="00733DE1"/>
    <w:rsid w:val="00734B47"/>
    <w:rsid w:val="00734B4F"/>
    <w:rsid w:val="0073647C"/>
    <w:rsid w:val="007370AB"/>
    <w:rsid w:val="007377B0"/>
    <w:rsid w:val="00737993"/>
    <w:rsid w:val="00737DA5"/>
    <w:rsid w:val="007405A3"/>
    <w:rsid w:val="00740828"/>
    <w:rsid w:val="0074162B"/>
    <w:rsid w:val="007421AA"/>
    <w:rsid w:val="007422B0"/>
    <w:rsid w:val="00742903"/>
    <w:rsid w:val="00742B16"/>
    <w:rsid w:val="007432B3"/>
    <w:rsid w:val="00743710"/>
    <w:rsid w:val="00744452"/>
    <w:rsid w:val="00744D86"/>
    <w:rsid w:val="00744FBC"/>
    <w:rsid w:val="00745420"/>
    <w:rsid w:val="00745A88"/>
    <w:rsid w:val="00746FF9"/>
    <w:rsid w:val="007517C9"/>
    <w:rsid w:val="00752DBF"/>
    <w:rsid w:val="00752DF8"/>
    <w:rsid w:val="007530FF"/>
    <w:rsid w:val="0075509C"/>
    <w:rsid w:val="00755A0D"/>
    <w:rsid w:val="00756DCC"/>
    <w:rsid w:val="00763938"/>
    <w:rsid w:val="00763DBC"/>
    <w:rsid w:val="0076443C"/>
    <w:rsid w:val="00764B2F"/>
    <w:rsid w:val="00766B3F"/>
    <w:rsid w:val="00767C85"/>
    <w:rsid w:val="00770364"/>
    <w:rsid w:val="007706D8"/>
    <w:rsid w:val="007710F0"/>
    <w:rsid w:val="007719B8"/>
    <w:rsid w:val="00773C01"/>
    <w:rsid w:val="007743DD"/>
    <w:rsid w:val="007747AF"/>
    <w:rsid w:val="0077506B"/>
    <w:rsid w:val="00775694"/>
    <w:rsid w:val="007770C0"/>
    <w:rsid w:val="007779D0"/>
    <w:rsid w:val="00780294"/>
    <w:rsid w:val="00781F2A"/>
    <w:rsid w:val="007830CF"/>
    <w:rsid w:val="0078463F"/>
    <w:rsid w:val="00784B1E"/>
    <w:rsid w:val="00786216"/>
    <w:rsid w:val="0078654D"/>
    <w:rsid w:val="0078657E"/>
    <w:rsid w:val="00786FF8"/>
    <w:rsid w:val="007879B7"/>
    <w:rsid w:val="007906D9"/>
    <w:rsid w:val="00791032"/>
    <w:rsid w:val="0079391E"/>
    <w:rsid w:val="00794A0C"/>
    <w:rsid w:val="00794EBD"/>
    <w:rsid w:val="007950D1"/>
    <w:rsid w:val="007953F2"/>
    <w:rsid w:val="00795504"/>
    <w:rsid w:val="00796136"/>
    <w:rsid w:val="007A1723"/>
    <w:rsid w:val="007A1F5A"/>
    <w:rsid w:val="007A2E5B"/>
    <w:rsid w:val="007A3284"/>
    <w:rsid w:val="007A3DE4"/>
    <w:rsid w:val="007A3E32"/>
    <w:rsid w:val="007A4474"/>
    <w:rsid w:val="007A44EF"/>
    <w:rsid w:val="007A58E5"/>
    <w:rsid w:val="007A5EBE"/>
    <w:rsid w:val="007A6809"/>
    <w:rsid w:val="007B0543"/>
    <w:rsid w:val="007B1316"/>
    <w:rsid w:val="007B22CE"/>
    <w:rsid w:val="007B2570"/>
    <w:rsid w:val="007B290B"/>
    <w:rsid w:val="007B384F"/>
    <w:rsid w:val="007B62FF"/>
    <w:rsid w:val="007B683C"/>
    <w:rsid w:val="007B718F"/>
    <w:rsid w:val="007B74A9"/>
    <w:rsid w:val="007B7984"/>
    <w:rsid w:val="007C0012"/>
    <w:rsid w:val="007C0031"/>
    <w:rsid w:val="007C04D6"/>
    <w:rsid w:val="007C0C62"/>
    <w:rsid w:val="007C11ED"/>
    <w:rsid w:val="007C2587"/>
    <w:rsid w:val="007C27A3"/>
    <w:rsid w:val="007C2E57"/>
    <w:rsid w:val="007C34F8"/>
    <w:rsid w:val="007C37C6"/>
    <w:rsid w:val="007C391A"/>
    <w:rsid w:val="007C4C45"/>
    <w:rsid w:val="007C5DB1"/>
    <w:rsid w:val="007C655B"/>
    <w:rsid w:val="007C666F"/>
    <w:rsid w:val="007C6690"/>
    <w:rsid w:val="007C6710"/>
    <w:rsid w:val="007C78B8"/>
    <w:rsid w:val="007D0652"/>
    <w:rsid w:val="007D0802"/>
    <w:rsid w:val="007D1075"/>
    <w:rsid w:val="007D22BF"/>
    <w:rsid w:val="007D2EFA"/>
    <w:rsid w:val="007D3592"/>
    <w:rsid w:val="007D3594"/>
    <w:rsid w:val="007D4ABD"/>
    <w:rsid w:val="007D5865"/>
    <w:rsid w:val="007D59BD"/>
    <w:rsid w:val="007D5B97"/>
    <w:rsid w:val="007D63EF"/>
    <w:rsid w:val="007D73E0"/>
    <w:rsid w:val="007D7E9F"/>
    <w:rsid w:val="007D7F1C"/>
    <w:rsid w:val="007E02CF"/>
    <w:rsid w:val="007E0370"/>
    <w:rsid w:val="007E28B7"/>
    <w:rsid w:val="007E2EA5"/>
    <w:rsid w:val="007E3D36"/>
    <w:rsid w:val="007E405E"/>
    <w:rsid w:val="007E4120"/>
    <w:rsid w:val="007E4A58"/>
    <w:rsid w:val="007E4C02"/>
    <w:rsid w:val="007E5C89"/>
    <w:rsid w:val="007E6996"/>
    <w:rsid w:val="007E6DE2"/>
    <w:rsid w:val="007E6E5E"/>
    <w:rsid w:val="007E6F2A"/>
    <w:rsid w:val="007E7B84"/>
    <w:rsid w:val="007F02D8"/>
    <w:rsid w:val="007F0A79"/>
    <w:rsid w:val="007F0E17"/>
    <w:rsid w:val="007F1BD3"/>
    <w:rsid w:val="007F20B3"/>
    <w:rsid w:val="007F21A4"/>
    <w:rsid w:val="007F3A01"/>
    <w:rsid w:val="007F4090"/>
    <w:rsid w:val="007F451A"/>
    <w:rsid w:val="007F5668"/>
    <w:rsid w:val="007F57C2"/>
    <w:rsid w:val="007F5822"/>
    <w:rsid w:val="007F5844"/>
    <w:rsid w:val="007F6B6B"/>
    <w:rsid w:val="007F7367"/>
    <w:rsid w:val="007F773E"/>
    <w:rsid w:val="007F7E6C"/>
    <w:rsid w:val="008002E1"/>
    <w:rsid w:val="00800616"/>
    <w:rsid w:val="00801510"/>
    <w:rsid w:val="008017B9"/>
    <w:rsid w:val="00801A27"/>
    <w:rsid w:val="00802143"/>
    <w:rsid w:val="0080356E"/>
    <w:rsid w:val="008043A9"/>
    <w:rsid w:val="008045C4"/>
    <w:rsid w:val="0080494A"/>
    <w:rsid w:val="00804AAF"/>
    <w:rsid w:val="00804B68"/>
    <w:rsid w:val="00804C8C"/>
    <w:rsid w:val="008056FC"/>
    <w:rsid w:val="0080571E"/>
    <w:rsid w:val="00805FBC"/>
    <w:rsid w:val="008064B0"/>
    <w:rsid w:val="00806A29"/>
    <w:rsid w:val="008077CF"/>
    <w:rsid w:val="00807D22"/>
    <w:rsid w:val="00807DD8"/>
    <w:rsid w:val="00810DF5"/>
    <w:rsid w:val="00811615"/>
    <w:rsid w:val="0081287B"/>
    <w:rsid w:val="00813A7D"/>
    <w:rsid w:val="00813D2B"/>
    <w:rsid w:val="00814027"/>
    <w:rsid w:val="008148E0"/>
    <w:rsid w:val="00815298"/>
    <w:rsid w:val="00815827"/>
    <w:rsid w:val="00815A70"/>
    <w:rsid w:val="00815B44"/>
    <w:rsid w:val="00816489"/>
    <w:rsid w:val="008168E1"/>
    <w:rsid w:val="008173D3"/>
    <w:rsid w:val="008201B3"/>
    <w:rsid w:val="0082136C"/>
    <w:rsid w:val="00821897"/>
    <w:rsid w:val="00822D6E"/>
    <w:rsid w:val="00822EF2"/>
    <w:rsid w:val="00823185"/>
    <w:rsid w:val="008235C9"/>
    <w:rsid w:val="008239D6"/>
    <w:rsid w:val="008244BD"/>
    <w:rsid w:val="0082473D"/>
    <w:rsid w:val="00825498"/>
    <w:rsid w:val="00826114"/>
    <w:rsid w:val="00826186"/>
    <w:rsid w:val="00826440"/>
    <w:rsid w:val="00826F09"/>
    <w:rsid w:val="00827351"/>
    <w:rsid w:val="0082777F"/>
    <w:rsid w:val="00827AC1"/>
    <w:rsid w:val="00827B2B"/>
    <w:rsid w:val="00827B60"/>
    <w:rsid w:val="008313A7"/>
    <w:rsid w:val="008319F1"/>
    <w:rsid w:val="008321F0"/>
    <w:rsid w:val="008322DF"/>
    <w:rsid w:val="008324C0"/>
    <w:rsid w:val="00832755"/>
    <w:rsid w:val="00834A77"/>
    <w:rsid w:val="0083588C"/>
    <w:rsid w:val="008362FD"/>
    <w:rsid w:val="00836371"/>
    <w:rsid w:val="008370F0"/>
    <w:rsid w:val="0083766F"/>
    <w:rsid w:val="008378EA"/>
    <w:rsid w:val="0083793B"/>
    <w:rsid w:val="00840B66"/>
    <w:rsid w:val="008417E1"/>
    <w:rsid w:val="00841BD9"/>
    <w:rsid w:val="00841F3D"/>
    <w:rsid w:val="008422A0"/>
    <w:rsid w:val="008433B1"/>
    <w:rsid w:val="008434B0"/>
    <w:rsid w:val="00843553"/>
    <w:rsid w:val="008452AC"/>
    <w:rsid w:val="0084553A"/>
    <w:rsid w:val="00845F83"/>
    <w:rsid w:val="00846484"/>
    <w:rsid w:val="00846C3A"/>
    <w:rsid w:val="00850D01"/>
    <w:rsid w:val="00850D90"/>
    <w:rsid w:val="00850F18"/>
    <w:rsid w:val="008514B6"/>
    <w:rsid w:val="00851687"/>
    <w:rsid w:val="008516C2"/>
    <w:rsid w:val="00852468"/>
    <w:rsid w:val="00853D01"/>
    <w:rsid w:val="00854F1A"/>
    <w:rsid w:val="00855CE6"/>
    <w:rsid w:val="00856222"/>
    <w:rsid w:val="00856249"/>
    <w:rsid w:val="00856F20"/>
    <w:rsid w:val="00857B14"/>
    <w:rsid w:val="00860E4B"/>
    <w:rsid w:val="00861AD0"/>
    <w:rsid w:val="00861BBA"/>
    <w:rsid w:val="00862771"/>
    <w:rsid w:val="008628B0"/>
    <w:rsid w:val="00862A71"/>
    <w:rsid w:val="00862B14"/>
    <w:rsid w:val="00862F68"/>
    <w:rsid w:val="008639A2"/>
    <w:rsid w:val="00864035"/>
    <w:rsid w:val="00864718"/>
    <w:rsid w:val="00866846"/>
    <w:rsid w:val="008668E9"/>
    <w:rsid w:val="00867E3D"/>
    <w:rsid w:val="0087003F"/>
    <w:rsid w:val="008711AA"/>
    <w:rsid w:val="00871C19"/>
    <w:rsid w:val="00871D34"/>
    <w:rsid w:val="00871EA4"/>
    <w:rsid w:val="008728C5"/>
    <w:rsid w:val="008740BE"/>
    <w:rsid w:val="008741AD"/>
    <w:rsid w:val="008741FA"/>
    <w:rsid w:val="00875274"/>
    <w:rsid w:val="00875AF6"/>
    <w:rsid w:val="00875CF2"/>
    <w:rsid w:val="008768B5"/>
    <w:rsid w:val="00876983"/>
    <w:rsid w:val="00876E9F"/>
    <w:rsid w:val="00877EF6"/>
    <w:rsid w:val="00880269"/>
    <w:rsid w:val="00880680"/>
    <w:rsid w:val="00880A40"/>
    <w:rsid w:val="00881B35"/>
    <w:rsid w:val="0088241C"/>
    <w:rsid w:val="00882557"/>
    <w:rsid w:val="00882B44"/>
    <w:rsid w:val="0088328C"/>
    <w:rsid w:val="00883BFA"/>
    <w:rsid w:val="008843CA"/>
    <w:rsid w:val="008845D0"/>
    <w:rsid w:val="00885B6D"/>
    <w:rsid w:val="00886704"/>
    <w:rsid w:val="00886950"/>
    <w:rsid w:val="00886D0E"/>
    <w:rsid w:val="00887487"/>
    <w:rsid w:val="00887823"/>
    <w:rsid w:val="00890CED"/>
    <w:rsid w:val="0089134E"/>
    <w:rsid w:val="0089161C"/>
    <w:rsid w:val="00891660"/>
    <w:rsid w:val="0089199E"/>
    <w:rsid w:val="00891A9B"/>
    <w:rsid w:val="00891C87"/>
    <w:rsid w:val="008921AC"/>
    <w:rsid w:val="008923EC"/>
    <w:rsid w:val="0089253E"/>
    <w:rsid w:val="008931C4"/>
    <w:rsid w:val="008951D9"/>
    <w:rsid w:val="00895FDE"/>
    <w:rsid w:val="00896584"/>
    <w:rsid w:val="00896EFD"/>
    <w:rsid w:val="008A09B8"/>
    <w:rsid w:val="008A0A4E"/>
    <w:rsid w:val="008A1258"/>
    <w:rsid w:val="008A1831"/>
    <w:rsid w:val="008A19B5"/>
    <w:rsid w:val="008A254D"/>
    <w:rsid w:val="008A2C3F"/>
    <w:rsid w:val="008A2D39"/>
    <w:rsid w:val="008A32A8"/>
    <w:rsid w:val="008A3C75"/>
    <w:rsid w:val="008A5642"/>
    <w:rsid w:val="008A5674"/>
    <w:rsid w:val="008A62EA"/>
    <w:rsid w:val="008A6FAE"/>
    <w:rsid w:val="008A7600"/>
    <w:rsid w:val="008B0F10"/>
    <w:rsid w:val="008B1003"/>
    <w:rsid w:val="008B1A23"/>
    <w:rsid w:val="008B3BC2"/>
    <w:rsid w:val="008B3F16"/>
    <w:rsid w:val="008B56EA"/>
    <w:rsid w:val="008B5BAD"/>
    <w:rsid w:val="008B7157"/>
    <w:rsid w:val="008B7B2E"/>
    <w:rsid w:val="008C0F98"/>
    <w:rsid w:val="008C11A2"/>
    <w:rsid w:val="008C130F"/>
    <w:rsid w:val="008C15BE"/>
    <w:rsid w:val="008C217A"/>
    <w:rsid w:val="008C2945"/>
    <w:rsid w:val="008C371D"/>
    <w:rsid w:val="008C3B83"/>
    <w:rsid w:val="008C4199"/>
    <w:rsid w:val="008C4593"/>
    <w:rsid w:val="008C496B"/>
    <w:rsid w:val="008C5427"/>
    <w:rsid w:val="008C5FD3"/>
    <w:rsid w:val="008C6504"/>
    <w:rsid w:val="008C6B84"/>
    <w:rsid w:val="008C75E1"/>
    <w:rsid w:val="008C7DC7"/>
    <w:rsid w:val="008D1599"/>
    <w:rsid w:val="008D23D2"/>
    <w:rsid w:val="008D2780"/>
    <w:rsid w:val="008D2F25"/>
    <w:rsid w:val="008D41A3"/>
    <w:rsid w:val="008D4A99"/>
    <w:rsid w:val="008D4DDE"/>
    <w:rsid w:val="008D5235"/>
    <w:rsid w:val="008D74EF"/>
    <w:rsid w:val="008D75E4"/>
    <w:rsid w:val="008D79E8"/>
    <w:rsid w:val="008D7D08"/>
    <w:rsid w:val="008D7DDE"/>
    <w:rsid w:val="008D7E72"/>
    <w:rsid w:val="008E08AA"/>
    <w:rsid w:val="008E1603"/>
    <w:rsid w:val="008E2B69"/>
    <w:rsid w:val="008E31B2"/>
    <w:rsid w:val="008E3818"/>
    <w:rsid w:val="008E3F11"/>
    <w:rsid w:val="008E4A41"/>
    <w:rsid w:val="008E58A9"/>
    <w:rsid w:val="008E5C84"/>
    <w:rsid w:val="008E5DB8"/>
    <w:rsid w:val="008E6207"/>
    <w:rsid w:val="008E6D46"/>
    <w:rsid w:val="008E6D7B"/>
    <w:rsid w:val="008F0725"/>
    <w:rsid w:val="008F0B07"/>
    <w:rsid w:val="008F11C8"/>
    <w:rsid w:val="008F1486"/>
    <w:rsid w:val="008F1827"/>
    <w:rsid w:val="008F2465"/>
    <w:rsid w:val="008F24A3"/>
    <w:rsid w:val="008F286D"/>
    <w:rsid w:val="008F2D11"/>
    <w:rsid w:val="008F31D9"/>
    <w:rsid w:val="008F370B"/>
    <w:rsid w:val="008F4417"/>
    <w:rsid w:val="008F56A1"/>
    <w:rsid w:val="008F5C05"/>
    <w:rsid w:val="008F5CAF"/>
    <w:rsid w:val="008F617A"/>
    <w:rsid w:val="008F6230"/>
    <w:rsid w:val="008F69D9"/>
    <w:rsid w:val="008F76FF"/>
    <w:rsid w:val="008F7CD9"/>
    <w:rsid w:val="009003B7"/>
    <w:rsid w:val="00900C26"/>
    <w:rsid w:val="009010B8"/>
    <w:rsid w:val="00901490"/>
    <w:rsid w:val="0090151F"/>
    <w:rsid w:val="0090161C"/>
    <w:rsid w:val="0090229D"/>
    <w:rsid w:val="00903897"/>
    <w:rsid w:val="00906A63"/>
    <w:rsid w:val="009070B6"/>
    <w:rsid w:val="0091107A"/>
    <w:rsid w:val="00911248"/>
    <w:rsid w:val="009116A1"/>
    <w:rsid w:val="00911AD3"/>
    <w:rsid w:val="00915656"/>
    <w:rsid w:val="009167A4"/>
    <w:rsid w:val="00916BEE"/>
    <w:rsid w:val="00917121"/>
    <w:rsid w:val="00917145"/>
    <w:rsid w:val="0091776C"/>
    <w:rsid w:val="00917DED"/>
    <w:rsid w:val="009202E7"/>
    <w:rsid w:val="009210F0"/>
    <w:rsid w:val="009216F5"/>
    <w:rsid w:val="00921EF5"/>
    <w:rsid w:val="00922998"/>
    <w:rsid w:val="00922BD2"/>
    <w:rsid w:val="00922FEA"/>
    <w:rsid w:val="00923FD0"/>
    <w:rsid w:val="00924AD9"/>
    <w:rsid w:val="00924B1A"/>
    <w:rsid w:val="00925106"/>
    <w:rsid w:val="0092523A"/>
    <w:rsid w:val="00925CAF"/>
    <w:rsid w:val="00925FFE"/>
    <w:rsid w:val="00926034"/>
    <w:rsid w:val="009265DB"/>
    <w:rsid w:val="00927CC4"/>
    <w:rsid w:val="00927E39"/>
    <w:rsid w:val="00927F3F"/>
    <w:rsid w:val="009305E1"/>
    <w:rsid w:val="00930884"/>
    <w:rsid w:val="00930A82"/>
    <w:rsid w:val="0093155F"/>
    <w:rsid w:val="00931F3E"/>
    <w:rsid w:val="00932FC1"/>
    <w:rsid w:val="0093364D"/>
    <w:rsid w:val="00934608"/>
    <w:rsid w:val="00934C9E"/>
    <w:rsid w:val="00934E2A"/>
    <w:rsid w:val="00935331"/>
    <w:rsid w:val="009366CC"/>
    <w:rsid w:val="00936B1C"/>
    <w:rsid w:val="0093757E"/>
    <w:rsid w:val="009377F6"/>
    <w:rsid w:val="00937E21"/>
    <w:rsid w:val="00940343"/>
    <w:rsid w:val="00940428"/>
    <w:rsid w:val="0094083F"/>
    <w:rsid w:val="00941089"/>
    <w:rsid w:val="00941145"/>
    <w:rsid w:val="009412B3"/>
    <w:rsid w:val="0094183F"/>
    <w:rsid w:val="00942436"/>
    <w:rsid w:val="009429FF"/>
    <w:rsid w:val="009438E1"/>
    <w:rsid w:val="00943AA5"/>
    <w:rsid w:val="00943C2C"/>
    <w:rsid w:val="009441D2"/>
    <w:rsid w:val="0094535D"/>
    <w:rsid w:val="00946542"/>
    <w:rsid w:val="00946631"/>
    <w:rsid w:val="0094694D"/>
    <w:rsid w:val="0094744D"/>
    <w:rsid w:val="00950237"/>
    <w:rsid w:val="00950459"/>
    <w:rsid w:val="00950B4F"/>
    <w:rsid w:val="00950E10"/>
    <w:rsid w:val="00951084"/>
    <w:rsid w:val="009515A0"/>
    <w:rsid w:val="00952404"/>
    <w:rsid w:val="00952E59"/>
    <w:rsid w:val="009547C6"/>
    <w:rsid w:val="00955479"/>
    <w:rsid w:val="00956DC0"/>
    <w:rsid w:val="00957B53"/>
    <w:rsid w:val="00960131"/>
    <w:rsid w:val="009614E4"/>
    <w:rsid w:val="00962164"/>
    <w:rsid w:val="009624FA"/>
    <w:rsid w:val="0096278B"/>
    <w:rsid w:val="0096281F"/>
    <w:rsid w:val="009638B4"/>
    <w:rsid w:val="00963B45"/>
    <w:rsid w:val="00964B8B"/>
    <w:rsid w:val="0096500B"/>
    <w:rsid w:val="00965963"/>
    <w:rsid w:val="00965D35"/>
    <w:rsid w:val="00966916"/>
    <w:rsid w:val="009679D4"/>
    <w:rsid w:val="00967C99"/>
    <w:rsid w:val="0097060C"/>
    <w:rsid w:val="00971E85"/>
    <w:rsid w:val="00971F2A"/>
    <w:rsid w:val="00972C85"/>
    <w:rsid w:val="009731F7"/>
    <w:rsid w:val="00973D58"/>
    <w:rsid w:val="0097413C"/>
    <w:rsid w:val="009743A9"/>
    <w:rsid w:val="0097465F"/>
    <w:rsid w:val="00974788"/>
    <w:rsid w:val="00975107"/>
    <w:rsid w:val="009753C6"/>
    <w:rsid w:val="00975434"/>
    <w:rsid w:val="00976534"/>
    <w:rsid w:val="00976A69"/>
    <w:rsid w:val="00976E9E"/>
    <w:rsid w:val="00976FB1"/>
    <w:rsid w:val="00977B5B"/>
    <w:rsid w:val="00977EE8"/>
    <w:rsid w:val="009808C1"/>
    <w:rsid w:val="00980F23"/>
    <w:rsid w:val="00981566"/>
    <w:rsid w:val="009821B0"/>
    <w:rsid w:val="0098293A"/>
    <w:rsid w:val="0098336F"/>
    <w:rsid w:val="0098341D"/>
    <w:rsid w:val="009836A9"/>
    <w:rsid w:val="0098391B"/>
    <w:rsid w:val="00983C94"/>
    <w:rsid w:val="00983D1D"/>
    <w:rsid w:val="0098432E"/>
    <w:rsid w:val="009850AE"/>
    <w:rsid w:val="00986126"/>
    <w:rsid w:val="009868C7"/>
    <w:rsid w:val="009871DD"/>
    <w:rsid w:val="00987393"/>
    <w:rsid w:val="00987F48"/>
    <w:rsid w:val="00991383"/>
    <w:rsid w:val="00991840"/>
    <w:rsid w:val="00992059"/>
    <w:rsid w:val="00992218"/>
    <w:rsid w:val="00992C29"/>
    <w:rsid w:val="009930A4"/>
    <w:rsid w:val="009933C3"/>
    <w:rsid w:val="00993E18"/>
    <w:rsid w:val="0099442C"/>
    <w:rsid w:val="00994BC8"/>
    <w:rsid w:val="00994D94"/>
    <w:rsid w:val="00995E69"/>
    <w:rsid w:val="00996788"/>
    <w:rsid w:val="0099764E"/>
    <w:rsid w:val="0099797F"/>
    <w:rsid w:val="00997D3C"/>
    <w:rsid w:val="009A00B3"/>
    <w:rsid w:val="009A11B2"/>
    <w:rsid w:val="009A1244"/>
    <w:rsid w:val="009A1612"/>
    <w:rsid w:val="009A28D7"/>
    <w:rsid w:val="009A37CC"/>
    <w:rsid w:val="009A4325"/>
    <w:rsid w:val="009A4F45"/>
    <w:rsid w:val="009A5415"/>
    <w:rsid w:val="009A5980"/>
    <w:rsid w:val="009A6325"/>
    <w:rsid w:val="009A698E"/>
    <w:rsid w:val="009A69BB"/>
    <w:rsid w:val="009A73FA"/>
    <w:rsid w:val="009A7CDF"/>
    <w:rsid w:val="009B003B"/>
    <w:rsid w:val="009B1438"/>
    <w:rsid w:val="009B145E"/>
    <w:rsid w:val="009B28B0"/>
    <w:rsid w:val="009B35D7"/>
    <w:rsid w:val="009B37A6"/>
    <w:rsid w:val="009B3C47"/>
    <w:rsid w:val="009B45B6"/>
    <w:rsid w:val="009B47F5"/>
    <w:rsid w:val="009B555C"/>
    <w:rsid w:val="009B59FF"/>
    <w:rsid w:val="009B6E72"/>
    <w:rsid w:val="009B6FE8"/>
    <w:rsid w:val="009B7794"/>
    <w:rsid w:val="009B7AA2"/>
    <w:rsid w:val="009B7BBC"/>
    <w:rsid w:val="009B7E1B"/>
    <w:rsid w:val="009C063C"/>
    <w:rsid w:val="009C08F7"/>
    <w:rsid w:val="009C09CF"/>
    <w:rsid w:val="009C0E84"/>
    <w:rsid w:val="009C230F"/>
    <w:rsid w:val="009C23E5"/>
    <w:rsid w:val="009C29D8"/>
    <w:rsid w:val="009C3879"/>
    <w:rsid w:val="009C3D87"/>
    <w:rsid w:val="009C4B0B"/>
    <w:rsid w:val="009C4D2E"/>
    <w:rsid w:val="009C570F"/>
    <w:rsid w:val="009C67EF"/>
    <w:rsid w:val="009C717E"/>
    <w:rsid w:val="009C751B"/>
    <w:rsid w:val="009C7FC7"/>
    <w:rsid w:val="009D05A0"/>
    <w:rsid w:val="009D086F"/>
    <w:rsid w:val="009D0CA0"/>
    <w:rsid w:val="009D1702"/>
    <w:rsid w:val="009D1F8F"/>
    <w:rsid w:val="009D28E2"/>
    <w:rsid w:val="009D2D0F"/>
    <w:rsid w:val="009D3A81"/>
    <w:rsid w:val="009D559A"/>
    <w:rsid w:val="009D580B"/>
    <w:rsid w:val="009D61A6"/>
    <w:rsid w:val="009D66B7"/>
    <w:rsid w:val="009D698C"/>
    <w:rsid w:val="009E05C0"/>
    <w:rsid w:val="009E08D8"/>
    <w:rsid w:val="009E22B8"/>
    <w:rsid w:val="009E33E6"/>
    <w:rsid w:val="009E346C"/>
    <w:rsid w:val="009E3BBC"/>
    <w:rsid w:val="009E3DCC"/>
    <w:rsid w:val="009E43DD"/>
    <w:rsid w:val="009E4727"/>
    <w:rsid w:val="009E4C1E"/>
    <w:rsid w:val="009E5AB2"/>
    <w:rsid w:val="009E5C29"/>
    <w:rsid w:val="009E5C95"/>
    <w:rsid w:val="009E656B"/>
    <w:rsid w:val="009E68F2"/>
    <w:rsid w:val="009F0275"/>
    <w:rsid w:val="009F0869"/>
    <w:rsid w:val="009F1107"/>
    <w:rsid w:val="009F18E2"/>
    <w:rsid w:val="009F1BD3"/>
    <w:rsid w:val="009F24FF"/>
    <w:rsid w:val="009F2ADE"/>
    <w:rsid w:val="009F2C8F"/>
    <w:rsid w:val="009F3DB2"/>
    <w:rsid w:val="009F40C0"/>
    <w:rsid w:val="009F4E9E"/>
    <w:rsid w:val="009F5481"/>
    <w:rsid w:val="009F58B3"/>
    <w:rsid w:val="009F5F9D"/>
    <w:rsid w:val="009F5FC9"/>
    <w:rsid w:val="009F60A5"/>
    <w:rsid w:val="009F6CAE"/>
    <w:rsid w:val="009F774C"/>
    <w:rsid w:val="00A00E33"/>
    <w:rsid w:val="00A0129B"/>
    <w:rsid w:val="00A01E09"/>
    <w:rsid w:val="00A025F6"/>
    <w:rsid w:val="00A02FA1"/>
    <w:rsid w:val="00A03367"/>
    <w:rsid w:val="00A04063"/>
    <w:rsid w:val="00A04C74"/>
    <w:rsid w:val="00A05090"/>
    <w:rsid w:val="00A05515"/>
    <w:rsid w:val="00A1013A"/>
    <w:rsid w:val="00A1023A"/>
    <w:rsid w:val="00A102CB"/>
    <w:rsid w:val="00A1052F"/>
    <w:rsid w:val="00A117C7"/>
    <w:rsid w:val="00A120AB"/>
    <w:rsid w:val="00A120E6"/>
    <w:rsid w:val="00A121C9"/>
    <w:rsid w:val="00A12DC2"/>
    <w:rsid w:val="00A131BC"/>
    <w:rsid w:val="00A14211"/>
    <w:rsid w:val="00A1463C"/>
    <w:rsid w:val="00A147D5"/>
    <w:rsid w:val="00A14AC8"/>
    <w:rsid w:val="00A15934"/>
    <w:rsid w:val="00A165AE"/>
    <w:rsid w:val="00A167DA"/>
    <w:rsid w:val="00A1694A"/>
    <w:rsid w:val="00A17A1F"/>
    <w:rsid w:val="00A20836"/>
    <w:rsid w:val="00A22426"/>
    <w:rsid w:val="00A22485"/>
    <w:rsid w:val="00A2317B"/>
    <w:rsid w:val="00A24FF5"/>
    <w:rsid w:val="00A2550E"/>
    <w:rsid w:val="00A25774"/>
    <w:rsid w:val="00A262D8"/>
    <w:rsid w:val="00A26B34"/>
    <w:rsid w:val="00A270EA"/>
    <w:rsid w:val="00A27386"/>
    <w:rsid w:val="00A27934"/>
    <w:rsid w:val="00A27FE6"/>
    <w:rsid w:val="00A302B2"/>
    <w:rsid w:val="00A30549"/>
    <w:rsid w:val="00A32025"/>
    <w:rsid w:val="00A32A7A"/>
    <w:rsid w:val="00A35626"/>
    <w:rsid w:val="00A35965"/>
    <w:rsid w:val="00A35B1B"/>
    <w:rsid w:val="00A35CC3"/>
    <w:rsid w:val="00A35F14"/>
    <w:rsid w:val="00A401AE"/>
    <w:rsid w:val="00A408E6"/>
    <w:rsid w:val="00A4099D"/>
    <w:rsid w:val="00A41252"/>
    <w:rsid w:val="00A41277"/>
    <w:rsid w:val="00A41AA8"/>
    <w:rsid w:val="00A42CB0"/>
    <w:rsid w:val="00A4333E"/>
    <w:rsid w:val="00A43367"/>
    <w:rsid w:val="00A43469"/>
    <w:rsid w:val="00A437F9"/>
    <w:rsid w:val="00A443F7"/>
    <w:rsid w:val="00A45482"/>
    <w:rsid w:val="00A47300"/>
    <w:rsid w:val="00A507A3"/>
    <w:rsid w:val="00A51A1B"/>
    <w:rsid w:val="00A51A8A"/>
    <w:rsid w:val="00A51D7A"/>
    <w:rsid w:val="00A51E38"/>
    <w:rsid w:val="00A52A5E"/>
    <w:rsid w:val="00A52F10"/>
    <w:rsid w:val="00A53595"/>
    <w:rsid w:val="00A54467"/>
    <w:rsid w:val="00A5476B"/>
    <w:rsid w:val="00A5492A"/>
    <w:rsid w:val="00A558D3"/>
    <w:rsid w:val="00A564F2"/>
    <w:rsid w:val="00A569AD"/>
    <w:rsid w:val="00A57F96"/>
    <w:rsid w:val="00A60C4C"/>
    <w:rsid w:val="00A61F04"/>
    <w:rsid w:val="00A62080"/>
    <w:rsid w:val="00A629B5"/>
    <w:rsid w:val="00A633D4"/>
    <w:rsid w:val="00A64C4E"/>
    <w:rsid w:val="00A65351"/>
    <w:rsid w:val="00A65637"/>
    <w:rsid w:val="00A65711"/>
    <w:rsid w:val="00A66312"/>
    <w:rsid w:val="00A668E0"/>
    <w:rsid w:val="00A66B41"/>
    <w:rsid w:val="00A67D3C"/>
    <w:rsid w:val="00A71E50"/>
    <w:rsid w:val="00A74981"/>
    <w:rsid w:val="00A75790"/>
    <w:rsid w:val="00A75BF7"/>
    <w:rsid w:val="00A76225"/>
    <w:rsid w:val="00A77A04"/>
    <w:rsid w:val="00A77D99"/>
    <w:rsid w:val="00A80D0C"/>
    <w:rsid w:val="00A80FDC"/>
    <w:rsid w:val="00A81118"/>
    <w:rsid w:val="00A81419"/>
    <w:rsid w:val="00A815C9"/>
    <w:rsid w:val="00A82584"/>
    <w:rsid w:val="00A82834"/>
    <w:rsid w:val="00A83AE3"/>
    <w:rsid w:val="00A83CD2"/>
    <w:rsid w:val="00A84690"/>
    <w:rsid w:val="00A84AA0"/>
    <w:rsid w:val="00A8592B"/>
    <w:rsid w:val="00A85B01"/>
    <w:rsid w:val="00A85EA1"/>
    <w:rsid w:val="00A862A0"/>
    <w:rsid w:val="00A8761F"/>
    <w:rsid w:val="00A87898"/>
    <w:rsid w:val="00A9061E"/>
    <w:rsid w:val="00A9134B"/>
    <w:rsid w:val="00A9143F"/>
    <w:rsid w:val="00A9198F"/>
    <w:rsid w:val="00A921EB"/>
    <w:rsid w:val="00A9298E"/>
    <w:rsid w:val="00A929CD"/>
    <w:rsid w:val="00A93060"/>
    <w:rsid w:val="00A94139"/>
    <w:rsid w:val="00A958C2"/>
    <w:rsid w:val="00A964DA"/>
    <w:rsid w:val="00A965D5"/>
    <w:rsid w:val="00A9676A"/>
    <w:rsid w:val="00A97382"/>
    <w:rsid w:val="00A975AF"/>
    <w:rsid w:val="00A97CD6"/>
    <w:rsid w:val="00AA022E"/>
    <w:rsid w:val="00AA0A64"/>
    <w:rsid w:val="00AA10A9"/>
    <w:rsid w:val="00AA25A7"/>
    <w:rsid w:val="00AA2FC1"/>
    <w:rsid w:val="00AA30C9"/>
    <w:rsid w:val="00AA3304"/>
    <w:rsid w:val="00AA3C5E"/>
    <w:rsid w:val="00AA5CD2"/>
    <w:rsid w:val="00AA6AD0"/>
    <w:rsid w:val="00AA6C03"/>
    <w:rsid w:val="00AA6C11"/>
    <w:rsid w:val="00AA6F93"/>
    <w:rsid w:val="00AB0548"/>
    <w:rsid w:val="00AB08C7"/>
    <w:rsid w:val="00AB0ADD"/>
    <w:rsid w:val="00AB0BC6"/>
    <w:rsid w:val="00AB12DB"/>
    <w:rsid w:val="00AB2100"/>
    <w:rsid w:val="00AB273A"/>
    <w:rsid w:val="00AB276B"/>
    <w:rsid w:val="00AB281E"/>
    <w:rsid w:val="00AB29AD"/>
    <w:rsid w:val="00AB2FAE"/>
    <w:rsid w:val="00AB439B"/>
    <w:rsid w:val="00AB5842"/>
    <w:rsid w:val="00AB6114"/>
    <w:rsid w:val="00AB6C57"/>
    <w:rsid w:val="00AB702A"/>
    <w:rsid w:val="00AB75ED"/>
    <w:rsid w:val="00AC032A"/>
    <w:rsid w:val="00AC118A"/>
    <w:rsid w:val="00AC1FF6"/>
    <w:rsid w:val="00AC23EC"/>
    <w:rsid w:val="00AC2D29"/>
    <w:rsid w:val="00AC3E58"/>
    <w:rsid w:val="00AC4B62"/>
    <w:rsid w:val="00AC4D42"/>
    <w:rsid w:val="00AC6AFC"/>
    <w:rsid w:val="00AD0BCB"/>
    <w:rsid w:val="00AD41CC"/>
    <w:rsid w:val="00AD426C"/>
    <w:rsid w:val="00AD451E"/>
    <w:rsid w:val="00AD4992"/>
    <w:rsid w:val="00AD5770"/>
    <w:rsid w:val="00AD634A"/>
    <w:rsid w:val="00AD724C"/>
    <w:rsid w:val="00AD7504"/>
    <w:rsid w:val="00AD7877"/>
    <w:rsid w:val="00AD79FD"/>
    <w:rsid w:val="00AE18E2"/>
    <w:rsid w:val="00AE2723"/>
    <w:rsid w:val="00AE28AA"/>
    <w:rsid w:val="00AE30BA"/>
    <w:rsid w:val="00AE3631"/>
    <w:rsid w:val="00AE3AB4"/>
    <w:rsid w:val="00AE4809"/>
    <w:rsid w:val="00AE4BD3"/>
    <w:rsid w:val="00AE56DF"/>
    <w:rsid w:val="00AE5F4A"/>
    <w:rsid w:val="00AE612A"/>
    <w:rsid w:val="00AE63D4"/>
    <w:rsid w:val="00AE64EA"/>
    <w:rsid w:val="00AE64FC"/>
    <w:rsid w:val="00AE68F4"/>
    <w:rsid w:val="00AE7049"/>
    <w:rsid w:val="00AE7718"/>
    <w:rsid w:val="00AF0AB6"/>
    <w:rsid w:val="00AF146B"/>
    <w:rsid w:val="00AF14A7"/>
    <w:rsid w:val="00AF2843"/>
    <w:rsid w:val="00AF41BC"/>
    <w:rsid w:val="00AF478C"/>
    <w:rsid w:val="00AF5454"/>
    <w:rsid w:val="00AF5D14"/>
    <w:rsid w:val="00AF77E6"/>
    <w:rsid w:val="00B00C24"/>
    <w:rsid w:val="00B01138"/>
    <w:rsid w:val="00B01AFC"/>
    <w:rsid w:val="00B01FBB"/>
    <w:rsid w:val="00B027F0"/>
    <w:rsid w:val="00B02EC8"/>
    <w:rsid w:val="00B05D67"/>
    <w:rsid w:val="00B05ECC"/>
    <w:rsid w:val="00B05F64"/>
    <w:rsid w:val="00B0658C"/>
    <w:rsid w:val="00B06741"/>
    <w:rsid w:val="00B069A4"/>
    <w:rsid w:val="00B06CAB"/>
    <w:rsid w:val="00B07616"/>
    <w:rsid w:val="00B07B8E"/>
    <w:rsid w:val="00B10B47"/>
    <w:rsid w:val="00B11E36"/>
    <w:rsid w:val="00B123E3"/>
    <w:rsid w:val="00B1298F"/>
    <w:rsid w:val="00B12DCB"/>
    <w:rsid w:val="00B13A6A"/>
    <w:rsid w:val="00B14982"/>
    <w:rsid w:val="00B155C3"/>
    <w:rsid w:val="00B15E97"/>
    <w:rsid w:val="00B1637F"/>
    <w:rsid w:val="00B16B19"/>
    <w:rsid w:val="00B17B95"/>
    <w:rsid w:val="00B200DB"/>
    <w:rsid w:val="00B20845"/>
    <w:rsid w:val="00B20DAA"/>
    <w:rsid w:val="00B220B2"/>
    <w:rsid w:val="00B23109"/>
    <w:rsid w:val="00B23487"/>
    <w:rsid w:val="00B237A3"/>
    <w:rsid w:val="00B24CD4"/>
    <w:rsid w:val="00B24D81"/>
    <w:rsid w:val="00B251A3"/>
    <w:rsid w:val="00B253FC"/>
    <w:rsid w:val="00B26A6D"/>
    <w:rsid w:val="00B270A9"/>
    <w:rsid w:val="00B271F7"/>
    <w:rsid w:val="00B30A4F"/>
    <w:rsid w:val="00B30CBD"/>
    <w:rsid w:val="00B310F1"/>
    <w:rsid w:val="00B3120D"/>
    <w:rsid w:val="00B3330D"/>
    <w:rsid w:val="00B33C48"/>
    <w:rsid w:val="00B34969"/>
    <w:rsid w:val="00B364B1"/>
    <w:rsid w:val="00B36E72"/>
    <w:rsid w:val="00B3798A"/>
    <w:rsid w:val="00B37AFE"/>
    <w:rsid w:val="00B40A9C"/>
    <w:rsid w:val="00B41FA9"/>
    <w:rsid w:val="00B424F9"/>
    <w:rsid w:val="00B42B00"/>
    <w:rsid w:val="00B42E44"/>
    <w:rsid w:val="00B43780"/>
    <w:rsid w:val="00B44059"/>
    <w:rsid w:val="00B445F7"/>
    <w:rsid w:val="00B4645F"/>
    <w:rsid w:val="00B467ED"/>
    <w:rsid w:val="00B47002"/>
    <w:rsid w:val="00B53852"/>
    <w:rsid w:val="00B55501"/>
    <w:rsid w:val="00B5564F"/>
    <w:rsid w:val="00B55B32"/>
    <w:rsid w:val="00B565CF"/>
    <w:rsid w:val="00B5698E"/>
    <w:rsid w:val="00B57123"/>
    <w:rsid w:val="00B576E7"/>
    <w:rsid w:val="00B57EDB"/>
    <w:rsid w:val="00B6002F"/>
    <w:rsid w:val="00B60B75"/>
    <w:rsid w:val="00B60E1E"/>
    <w:rsid w:val="00B60FFE"/>
    <w:rsid w:val="00B6127A"/>
    <w:rsid w:val="00B6274E"/>
    <w:rsid w:val="00B63002"/>
    <w:rsid w:val="00B6322B"/>
    <w:rsid w:val="00B63682"/>
    <w:rsid w:val="00B63816"/>
    <w:rsid w:val="00B63F90"/>
    <w:rsid w:val="00B64AB6"/>
    <w:rsid w:val="00B65516"/>
    <w:rsid w:val="00B65E5F"/>
    <w:rsid w:val="00B65E60"/>
    <w:rsid w:val="00B70603"/>
    <w:rsid w:val="00B72E3E"/>
    <w:rsid w:val="00B73F68"/>
    <w:rsid w:val="00B743F0"/>
    <w:rsid w:val="00B75671"/>
    <w:rsid w:val="00B756B3"/>
    <w:rsid w:val="00B7645B"/>
    <w:rsid w:val="00B80E67"/>
    <w:rsid w:val="00B80EBB"/>
    <w:rsid w:val="00B8126D"/>
    <w:rsid w:val="00B8202B"/>
    <w:rsid w:val="00B820DC"/>
    <w:rsid w:val="00B83100"/>
    <w:rsid w:val="00B8375E"/>
    <w:rsid w:val="00B838B7"/>
    <w:rsid w:val="00B83EC3"/>
    <w:rsid w:val="00B83FF0"/>
    <w:rsid w:val="00B844F7"/>
    <w:rsid w:val="00B84643"/>
    <w:rsid w:val="00B85DF4"/>
    <w:rsid w:val="00B86154"/>
    <w:rsid w:val="00B869F3"/>
    <w:rsid w:val="00B86D7A"/>
    <w:rsid w:val="00B873F9"/>
    <w:rsid w:val="00B87508"/>
    <w:rsid w:val="00B87BFE"/>
    <w:rsid w:val="00B916E8"/>
    <w:rsid w:val="00B91BDD"/>
    <w:rsid w:val="00B9254B"/>
    <w:rsid w:val="00B927DE"/>
    <w:rsid w:val="00B92CC2"/>
    <w:rsid w:val="00B93979"/>
    <w:rsid w:val="00B9472C"/>
    <w:rsid w:val="00B950D6"/>
    <w:rsid w:val="00B95324"/>
    <w:rsid w:val="00B95333"/>
    <w:rsid w:val="00B96F8D"/>
    <w:rsid w:val="00B97078"/>
    <w:rsid w:val="00B9761D"/>
    <w:rsid w:val="00B97B20"/>
    <w:rsid w:val="00BA0410"/>
    <w:rsid w:val="00BA04E3"/>
    <w:rsid w:val="00BA08A4"/>
    <w:rsid w:val="00BA0CF7"/>
    <w:rsid w:val="00BA117E"/>
    <w:rsid w:val="00BA15B2"/>
    <w:rsid w:val="00BA31F1"/>
    <w:rsid w:val="00BA49C7"/>
    <w:rsid w:val="00BA4B57"/>
    <w:rsid w:val="00BA6C43"/>
    <w:rsid w:val="00BB0EE7"/>
    <w:rsid w:val="00BB0F3F"/>
    <w:rsid w:val="00BB146A"/>
    <w:rsid w:val="00BB18FD"/>
    <w:rsid w:val="00BB4F4F"/>
    <w:rsid w:val="00BB4FC5"/>
    <w:rsid w:val="00BB5DEC"/>
    <w:rsid w:val="00BB64DC"/>
    <w:rsid w:val="00BB6645"/>
    <w:rsid w:val="00BB70E9"/>
    <w:rsid w:val="00BB71E5"/>
    <w:rsid w:val="00BB72AD"/>
    <w:rsid w:val="00BB7B5A"/>
    <w:rsid w:val="00BB7FE2"/>
    <w:rsid w:val="00BC033F"/>
    <w:rsid w:val="00BC07DA"/>
    <w:rsid w:val="00BC2B24"/>
    <w:rsid w:val="00BC2B45"/>
    <w:rsid w:val="00BC2D25"/>
    <w:rsid w:val="00BC4240"/>
    <w:rsid w:val="00BC510A"/>
    <w:rsid w:val="00BC538F"/>
    <w:rsid w:val="00BC54D9"/>
    <w:rsid w:val="00BC55CE"/>
    <w:rsid w:val="00BC57DA"/>
    <w:rsid w:val="00BC5CB3"/>
    <w:rsid w:val="00BC6116"/>
    <w:rsid w:val="00BC678F"/>
    <w:rsid w:val="00BD020A"/>
    <w:rsid w:val="00BD0763"/>
    <w:rsid w:val="00BD0ABC"/>
    <w:rsid w:val="00BD0C86"/>
    <w:rsid w:val="00BD0E15"/>
    <w:rsid w:val="00BD171E"/>
    <w:rsid w:val="00BD1F8E"/>
    <w:rsid w:val="00BD277D"/>
    <w:rsid w:val="00BD28B5"/>
    <w:rsid w:val="00BD30CE"/>
    <w:rsid w:val="00BD3853"/>
    <w:rsid w:val="00BD4391"/>
    <w:rsid w:val="00BD43A1"/>
    <w:rsid w:val="00BD4904"/>
    <w:rsid w:val="00BD6D9F"/>
    <w:rsid w:val="00BD7D45"/>
    <w:rsid w:val="00BE0638"/>
    <w:rsid w:val="00BE208F"/>
    <w:rsid w:val="00BE20EC"/>
    <w:rsid w:val="00BE2521"/>
    <w:rsid w:val="00BE2A0A"/>
    <w:rsid w:val="00BE34A4"/>
    <w:rsid w:val="00BE46BB"/>
    <w:rsid w:val="00BE4B51"/>
    <w:rsid w:val="00BE53A8"/>
    <w:rsid w:val="00BE5599"/>
    <w:rsid w:val="00BE5DE6"/>
    <w:rsid w:val="00BE60F8"/>
    <w:rsid w:val="00BE6D12"/>
    <w:rsid w:val="00BE7640"/>
    <w:rsid w:val="00BE7748"/>
    <w:rsid w:val="00BE7755"/>
    <w:rsid w:val="00BE7811"/>
    <w:rsid w:val="00BE7C70"/>
    <w:rsid w:val="00BF0417"/>
    <w:rsid w:val="00BF0CAE"/>
    <w:rsid w:val="00BF1A39"/>
    <w:rsid w:val="00BF1D1E"/>
    <w:rsid w:val="00BF1EAF"/>
    <w:rsid w:val="00BF2041"/>
    <w:rsid w:val="00BF3434"/>
    <w:rsid w:val="00BF4ACE"/>
    <w:rsid w:val="00BF4F0C"/>
    <w:rsid w:val="00BF5093"/>
    <w:rsid w:val="00BF533C"/>
    <w:rsid w:val="00BF6118"/>
    <w:rsid w:val="00BF6674"/>
    <w:rsid w:val="00BF67E4"/>
    <w:rsid w:val="00BF7312"/>
    <w:rsid w:val="00BF7348"/>
    <w:rsid w:val="00C0233F"/>
    <w:rsid w:val="00C02491"/>
    <w:rsid w:val="00C025E6"/>
    <w:rsid w:val="00C0328C"/>
    <w:rsid w:val="00C0394B"/>
    <w:rsid w:val="00C04B38"/>
    <w:rsid w:val="00C070FA"/>
    <w:rsid w:val="00C07665"/>
    <w:rsid w:val="00C105D7"/>
    <w:rsid w:val="00C10CD2"/>
    <w:rsid w:val="00C11BE2"/>
    <w:rsid w:val="00C12916"/>
    <w:rsid w:val="00C13560"/>
    <w:rsid w:val="00C141BC"/>
    <w:rsid w:val="00C14786"/>
    <w:rsid w:val="00C15036"/>
    <w:rsid w:val="00C1624F"/>
    <w:rsid w:val="00C17807"/>
    <w:rsid w:val="00C17FDE"/>
    <w:rsid w:val="00C213F6"/>
    <w:rsid w:val="00C215C5"/>
    <w:rsid w:val="00C2185F"/>
    <w:rsid w:val="00C23C93"/>
    <w:rsid w:val="00C23EFF"/>
    <w:rsid w:val="00C249EB"/>
    <w:rsid w:val="00C255EF"/>
    <w:rsid w:val="00C26253"/>
    <w:rsid w:val="00C266A5"/>
    <w:rsid w:val="00C26B60"/>
    <w:rsid w:val="00C26D69"/>
    <w:rsid w:val="00C307BB"/>
    <w:rsid w:val="00C30D94"/>
    <w:rsid w:val="00C30F27"/>
    <w:rsid w:val="00C3233D"/>
    <w:rsid w:val="00C3379E"/>
    <w:rsid w:val="00C3397D"/>
    <w:rsid w:val="00C340D6"/>
    <w:rsid w:val="00C342F6"/>
    <w:rsid w:val="00C34BB7"/>
    <w:rsid w:val="00C34CB8"/>
    <w:rsid w:val="00C34E27"/>
    <w:rsid w:val="00C34FC4"/>
    <w:rsid w:val="00C35081"/>
    <w:rsid w:val="00C35F0E"/>
    <w:rsid w:val="00C35FAA"/>
    <w:rsid w:val="00C36667"/>
    <w:rsid w:val="00C373C3"/>
    <w:rsid w:val="00C378AC"/>
    <w:rsid w:val="00C379FD"/>
    <w:rsid w:val="00C40562"/>
    <w:rsid w:val="00C40EB8"/>
    <w:rsid w:val="00C411F4"/>
    <w:rsid w:val="00C41319"/>
    <w:rsid w:val="00C41738"/>
    <w:rsid w:val="00C41816"/>
    <w:rsid w:val="00C41BBA"/>
    <w:rsid w:val="00C41F96"/>
    <w:rsid w:val="00C4221E"/>
    <w:rsid w:val="00C4287F"/>
    <w:rsid w:val="00C43F4C"/>
    <w:rsid w:val="00C44AA4"/>
    <w:rsid w:val="00C44B51"/>
    <w:rsid w:val="00C45155"/>
    <w:rsid w:val="00C4783D"/>
    <w:rsid w:val="00C47C77"/>
    <w:rsid w:val="00C50668"/>
    <w:rsid w:val="00C515AE"/>
    <w:rsid w:val="00C51A57"/>
    <w:rsid w:val="00C5311B"/>
    <w:rsid w:val="00C53B99"/>
    <w:rsid w:val="00C53D2A"/>
    <w:rsid w:val="00C5493F"/>
    <w:rsid w:val="00C5519A"/>
    <w:rsid w:val="00C60407"/>
    <w:rsid w:val="00C609C3"/>
    <w:rsid w:val="00C60D17"/>
    <w:rsid w:val="00C615A1"/>
    <w:rsid w:val="00C615DB"/>
    <w:rsid w:val="00C61B75"/>
    <w:rsid w:val="00C61D75"/>
    <w:rsid w:val="00C626BF"/>
    <w:rsid w:val="00C64F5B"/>
    <w:rsid w:val="00C6528A"/>
    <w:rsid w:val="00C65565"/>
    <w:rsid w:val="00C655E5"/>
    <w:rsid w:val="00C66417"/>
    <w:rsid w:val="00C70AB4"/>
    <w:rsid w:val="00C71207"/>
    <w:rsid w:val="00C71D10"/>
    <w:rsid w:val="00C71F9D"/>
    <w:rsid w:val="00C72153"/>
    <w:rsid w:val="00C734B2"/>
    <w:rsid w:val="00C738CD"/>
    <w:rsid w:val="00C7392A"/>
    <w:rsid w:val="00C7406D"/>
    <w:rsid w:val="00C74C6E"/>
    <w:rsid w:val="00C75A0F"/>
    <w:rsid w:val="00C75DA7"/>
    <w:rsid w:val="00C760A4"/>
    <w:rsid w:val="00C768F8"/>
    <w:rsid w:val="00C76B26"/>
    <w:rsid w:val="00C76E82"/>
    <w:rsid w:val="00C80DB1"/>
    <w:rsid w:val="00C81C52"/>
    <w:rsid w:val="00C81E73"/>
    <w:rsid w:val="00C82790"/>
    <w:rsid w:val="00C8336F"/>
    <w:rsid w:val="00C838F5"/>
    <w:rsid w:val="00C84188"/>
    <w:rsid w:val="00C8462E"/>
    <w:rsid w:val="00C8676F"/>
    <w:rsid w:val="00C86FAA"/>
    <w:rsid w:val="00C8708C"/>
    <w:rsid w:val="00C8717B"/>
    <w:rsid w:val="00C873E0"/>
    <w:rsid w:val="00C87733"/>
    <w:rsid w:val="00C8773F"/>
    <w:rsid w:val="00C900D2"/>
    <w:rsid w:val="00C901C8"/>
    <w:rsid w:val="00C90F97"/>
    <w:rsid w:val="00C91710"/>
    <w:rsid w:val="00C91761"/>
    <w:rsid w:val="00C91E17"/>
    <w:rsid w:val="00C92700"/>
    <w:rsid w:val="00C9384C"/>
    <w:rsid w:val="00C939E2"/>
    <w:rsid w:val="00C93D8E"/>
    <w:rsid w:val="00C94103"/>
    <w:rsid w:val="00C955E4"/>
    <w:rsid w:val="00C95628"/>
    <w:rsid w:val="00C95A1A"/>
    <w:rsid w:val="00C95B92"/>
    <w:rsid w:val="00C95C13"/>
    <w:rsid w:val="00C95F1F"/>
    <w:rsid w:val="00C9634F"/>
    <w:rsid w:val="00C97B21"/>
    <w:rsid w:val="00CA072A"/>
    <w:rsid w:val="00CA0EBF"/>
    <w:rsid w:val="00CA216B"/>
    <w:rsid w:val="00CA21EE"/>
    <w:rsid w:val="00CA26C0"/>
    <w:rsid w:val="00CA2A04"/>
    <w:rsid w:val="00CA2A60"/>
    <w:rsid w:val="00CA2E76"/>
    <w:rsid w:val="00CA305F"/>
    <w:rsid w:val="00CA318E"/>
    <w:rsid w:val="00CA4284"/>
    <w:rsid w:val="00CA4679"/>
    <w:rsid w:val="00CA4CE7"/>
    <w:rsid w:val="00CA5970"/>
    <w:rsid w:val="00CA620B"/>
    <w:rsid w:val="00CA6502"/>
    <w:rsid w:val="00CA66D0"/>
    <w:rsid w:val="00CA6DF0"/>
    <w:rsid w:val="00CA79E8"/>
    <w:rsid w:val="00CB02E4"/>
    <w:rsid w:val="00CB04C5"/>
    <w:rsid w:val="00CB094D"/>
    <w:rsid w:val="00CB0B79"/>
    <w:rsid w:val="00CB14B5"/>
    <w:rsid w:val="00CB16B1"/>
    <w:rsid w:val="00CB196E"/>
    <w:rsid w:val="00CB2629"/>
    <w:rsid w:val="00CB265B"/>
    <w:rsid w:val="00CB2717"/>
    <w:rsid w:val="00CB2AC3"/>
    <w:rsid w:val="00CB2D26"/>
    <w:rsid w:val="00CB3C0F"/>
    <w:rsid w:val="00CB3E57"/>
    <w:rsid w:val="00CB4EC2"/>
    <w:rsid w:val="00CB5028"/>
    <w:rsid w:val="00CB576B"/>
    <w:rsid w:val="00CB6E17"/>
    <w:rsid w:val="00CC06B9"/>
    <w:rsid w:val="00CC4423"/>
    <w:rsid w:val="00CC4489"/>
    <w:rsid w:val="00CC4C31"/>
    <w:rsid w:val="00CC57DB"/>
    <w:rsid w:val="00CC5FB0"/>
    <w:rsid w:val="00CC6E3A"/>
    <w:rsid w:val="00CC6FAD"/>
    <w:rsid w:val="00CC7309"/>
    <w:rsid w:val="00CC7789"/>
    <w:rsid w:val="00CD0C5F"/>
    <w:rsid w:val="00CD12B4"/>
    <w:rsid w:val="00CD19E9"/>
    <w:rsid w:val="00CD1AFD"/>
    <w:rsid w:val="00CD1FB6"/>
    <w:rsid w:val="00CD2513"/>
    <w:rsid w:val="00CD3474"/>
    <w:rsid w:val="00CD3851"/>
    <w:rsid w:val="00CD402E"/>
    <w:rsid w:val="00CD41D3"/>
    <w:rsid w:val="00CD4873"/>
    <w:rsid w:val="00CD6351"/>
    <w:rsid w:val="00CD6529"/>
    <w:rsid w:val="00CD6925"/>
    <w:rsid w:val="00CD78D8"/>
    <w:rsid w:val="00CE0871"/>
    <w:rsid w:val="00CE1917"/>
    <w:rsid w:val="00CE1A7A"/>
    <w:rsid w:val="00CE2BC3"/>
    <w:rsid w:val="00CE3289"/>
    <w:rsid w:val="00CE35B1"/>
    <w:rsid w:val="00CE3DC9"/>
    <w:rsid w:val="00CE3F5C"/>
    <w:rsid w:val="00CE45E8"/>
    <w:rsid w:val="00CE58C5"/>
    <w:rsid w:val="00CE59C0"/>
    <w:rsid w:val="00CE6C6B"/>
    <w:rsid w:val="00CE7D41"/>
    <w:rsid w:val="00CF000E"/>
    <w:rsid w:val="00CF01AF"/>
    <w:rsid w:val="00CF0E39"/>
    <w:rsid w:val="00CF1695"/>
    <w:rsid w:val="00CF192C"/>
    <w:rsid w:val="00CF2D69"/>
    <w:rsid w:val="00CF2E85"/>
    <w:rsid w:val="00CF32E4"/>
    <w:rsid w:val="00CF335C"/>
    <w:rsid w:val="00CF33FC"/>
    <w:rsid w:val="00CF365F"/>
    <w:rsid w:val="00CF3E79"/>
    <w:rsid w:val="00CF448D"/>
    <w:rsid w:val="00CF4AF1"/>
    <w:rsid w:val="00CF541B"/>
    <w:rsid w:val="00CF566F"/>
    <w:rsid w:val="00CF5F8E"/>
    <w:rsid w:val="00CF5FBB"/>
    <w:rsid w:val="00CF65C9"/>
    <w:rsid w:val="00CF68C6"/>
    <w:rsid w:val="00CF73CC"/>
    <w:rsid w:val="00CF73E3"/>
    <w:rsid w:val="00CF7D05"/>
    <w:rsid w:val="00CF7EDB"/>
    <w:rsid w:val="00D005CF"/>
    <w:rsid w:val="00D0082C"/>
    <w:rsid w:val="00D01581"/>
    <w:rsid w:val="00D01A75"/>
    <w:rsid w:val="00D02426"/>
    <w:rsid w:val="00D025D0"/>
    <w:rsid w:val="00D026BE"/>
    <w:rsid w:val="00D029BF"/>
    <w:rsid w:val="00D035A0"/>
    <w:rsid w:val="00D03759"/>
    <w:rsid w:val="00D04549"/>
    <w:rsid w:val="00D04698"/>
    <w:rsid w:val="00D05A6B"/>
    <w:rsid w:val="00D06311"/>
    <w:rsid w:val="00D06E5B"/>
    <w:rsid w:val="00D11114"/>
    <w:rsid w:val="00D11220"/>
    <w:rsid w:val="00D11428"/>
    <w:rsid w:val="00D1153F"/>
    <w:rsid w:val="00D120E9"/>
    <w:rsid w:val="00D13343"/>
    <w:rsid w:val="00D1347F"/>
    <w:rsid w:val="00D135B3"/>
    <w:rsid w:val="00D13748"/>
    <w:rsid w:val="00D1399D"/>
    <w:rsid w:val="00D13A27"/>
    <w:rsid w:val="00D13FE6"/>
    <w:rsid w:val="00D1445A"/>
    <w:rsid w:val="00D1492B"/>
    <w:rsid w:val="00D14AA1"/>
    <w:rsid w:val="00D151F1"/>
    <w:rsid w:val="00D15A63"/>
    <w:rsid w:val="00D1634F"/>
    <w:rsid w:val="00D16488"/>
    <w:rsid w:val="00D17BA2"/>
    <w:rsid w:val="00D17C5B"/>
    <w:rsid w:val="00D20887"/>
    <w:rsid w:val="00D22EF5"/>
    <w:rsid w:val="00D23245"/>
    <w:rsid w:val="00D232A4"/>
    <w:rsid w:val="00D238C1"/>
    <w:rsid w:val="00D24784"/>
    <w:rsid w:val="00D2637B"/>
    <w:rsid w:val="00D26B8D"/>
    <w:rsid w:val="00D26BEF"/>
    <w:rsid w:val="00D2729E"/>
    <w:rsid w:val="00D27767"/>
    <w:rsid w:val="00D27C1E"/>
    <w:rsid w:val="00D27D58"/>
    <w:rsid w:val="00D30E40"/>
    <w:rsid w:val="00D30F96"/>
    <w:rsid w:val="00D3102C"/>
    <w:rsid w:val="00D31133"/>
    <w:rsid w:val="00D31C43"/>
    <w:rsid w:val="00D31C4E"/>
    <w:rsid w:val="00D31E99"/>
    <w:rsid w:val="00D32668"/>
    <w:rsid w:val="00D3290D"/>
    <w:rsid w:val="00D32918"/>
    <w:rsid w:val="00D32B57"/>
    <w:rsid w:val="00D34216"/>
    <w:rsid w:val="00D3441D"/>
    <w:rsid w:val="00D34A4C"/>
    <w:rsid w:val="00D34AAC"/>
    <w:rsid w:val="00D350E1"/>
    <w:rsid w:val="00D355D1"/>
    <w:rsid w:val="00D35F40"/>
    <w:rsid w:val="00D3731B"/>
    <w:rsid w:val="00D375F8"/>
    <w:rsid w:val="00D40047"/>
    <w:rsid w:val="00D40FC6"/>
    <w:rsid w:val="00D41959"/>
    <w:rsid w:val="00D423D6"/>
    <w:rsid w:val="00D42AE3"/>
    <w:rsid w:val="00D42EB3"/>
    <w:rsid w:val="00D436F5"/>
    <w:rsid w:val="00D43A86"/>
    <w:rsid w:val="00D44C36"/>
    <w:rsid w:val="00D45734"/>
    <w:rsid w:val="00D4607D"/>
    <w:rsid w:val="00D472E8"/>
    <w:rsid w:val="00D4736B"/>
    <w:rsid w:val="00D47994"/>
    <w:rsid w:val="00D507F0"/>
    <w:rsid w:val="00D51465"/>
    <w:rsid w:val="00D51C88"/>
    <w:rsid w:val="00D51D96"/>
    <w:rsid w:val="00D51FB7"/>
    <w:rsid w:val="00D52740"/>
    <w:rsid w:val="00D52F82"/>
    <w:rsid w:val="00D53183"/>
    <w:rsid w:val="00D53799"/>
    <w:rsid w:val="00D542F8"/>
    <w:rsid w:val="00D54FF7"/>
    <w:rsid w:val="00D552FF"/>
    <w:rsid w:val="00D553B8"/>
    <w:rsid w:val="00D56283"/>
    <w:rsid w:val="00D56849"/>
    <w:rsid w:val="00D568C4"/>
    <w:rsid w:val="00D5723C"/>
    <w:rsid w:val="00D57E0A"/>
    <w:rsid w:val="00D60583"/>
    <w:rsid w:val="00D60CE3"/>
    <w:rsid w:val="00D61182"/>
    <w:rsid w:val="00D627AC"/>
    <w:rsid w:val="00D62A80"/>
    <w:rsid w:val="00D63DC5"/>
    <w:rsid w:val="00D6514B"/>
    <w:rsid w:val="00D65396"/>
    <w:rsid w:val="00D662F3"/>
    <w:rsid w:val="00D669C1"/>
    <w:rsid w:val="00D6707D"/>
    <w:rsid w:val="00D70FB9"/>
    <w:rsid w:val="00D714FF"/>
    <w:rsid w:val="00D723DA"/>
    <w:rsid w:val="00D7298B"/>
    <w:rsid w:val="00D74238"/>
    <w:rsid w:val="00D74CB6"/>
    <w:rsid w:val="00D751BB"/>
    <w:rsid w:val="00D7540D"/>
    <w:rsid w:val="00D75C89"/>
    <w:rsid w:val="00D76622"/>
    <w:rsid w:val="00D7771E"/>
    <w:rsid w:val="00D77831"/>
    <w:rsid w:val="00D77F20"/>
    <w:rsid w:val="00D8013F"/>
    <w:rsid w:val="00D8032C"/>
    <w:rsid w:val="00D805C3"/>
    <w:rsid w:val="00D80A62"/>
    <w:rsid w:val="00D816BE"/>
    <w:rsid w:val="00D81862"/>
    <w:rsid w:val="00D822BB"/>
    <w:rsid w:val="00D838AE"/>
    <w:rsid w:val="00D84379"/>
    <w:rsid w:val="00D847AB"/>
    <w:rsid w:val="00D8502F"/>
    <w:rsid w:val="00D85D86"/>
    <w:rsid w:val="00D86906"/>
    <w:rsid w:val="00D876F2"/>
    <w:rsid w:val="00D90033"/>
    <w:rsid w:val="00D90832"/>
    <w:rsid w:val="00D90916"/>
    <w:rsid w:val="00D90D81"/>
    <w:rsid w:val="00D913FD"/>
    <w:rsid w:val="00D92726"/>
    <w:rsid w:val="00D927AF"/>
    <w:rsid w:val="00D93035"/>
    <w:rsid w:val="00D94252"/>
    <w:rsid w:val="00D945D5"/>
    <w:rsid w:val="00D95B4E"/>
    <w:rsid w:val="00D9642A"/>
    <w:rsid w:val="00D96DFA"/>
    <w:rsid w:val="00DA02F0"/>
    <w:rsid w:val="00DA07A6"/>
    <w:rsid w:val="00DA0865"/>
    <w:rsid w:val="00DA0A17"/>
    <w:rsid w:val="00DA0D93"/>
    <w:rsid w:val="00DA2051"/>
    <w:rsid w:val="00DA2B2B"/>
    <w:rsid w:val="00DA2F72"/>
    <w:rsid w:val="00DA3015"/>
    <w:rsid w:val="00DA3057"/>
    <w:rsid w:val="00DA3386"/>
    <w:rsid w:val="00DA3961"/>
    <w:rsid w:val="00DA4058"/>
    <w:rsid w:val="00DA4A79"/>
    <w:rsid w:val="00DA5400"/>
    <w:rsid w:val="00DA5883"/>
    <w:rsid w:val="00DA5D81"/>
    <w:rsid w:val="00DA5F13"/>
    <w:rsid w:val="00DA6BCE"/>
    <w:rsid w:val="00DA7928"/>
    <w:rsid w:val="00DA7F14"/>
    <w:rsid w:val="00DB015B"/>
    <w:rsid w:val="00DB034A"/>
    <w:rsid w:val="00DB123E"/>
    <w:rsid w:val="00DB1A78"/>
    <w:rsid w:val="00DB1AC2"/>
    <w:rsid w:val="00DB1E95"/>
    <w:rsid w:val="00DB2B61"/>
    <w:rsid w:val="00DB3560"/>
    <w:rsid w:val="00DB3752"/>
    <w:rsid w:val="00DB51A2"/>
    <w:rsid w:val="00DB6337"/>
    <w:rsid w:val="00DB6597"/>
    <w:rsid w:val="00DB6722"/>
    <w:rsid w:val="00DB683E"/>
    <w:rsid w:val="00DB6D28"/>
    <w:rsid w:val="00DB7688"/>
    <w:rsid w:val="00DB7A56"/>
    <w:rsid w:val="00DB7E1F"/>
    <w:rsid w:val="00DC04F9"/>
    <w:rsid w:val="00DC07A2"/>
    <w:rsid w:val="00DC0828"/>
    <w:rsid w:val="00DC1C65"/>
    <w:rsid w:val="00DC31F9"/>
    <w:rsid w:val="00DC3A2A"/>
    <w:rsid w:val="00DC3C4E"/>
    <w:rsid w:val="00DC3DFF"/>
    <w:rsid w:val="00DC41A0"/>
    <w:rsid w:val="00DC6625"/>
    <w:rsid w:val="00DC6669"/>
    <w:rsid w:val="00DC6DBF"/>
    <w:rsid w:val="00DD088E"/>
    <w:rsid w:val="00DD12B4"/>
    <w:rsid w:val="00DD13F3"/>
    <w:rsid w:val="00DD201A"/>
    <w:rsid w:val="00DD24F9"/>
    <w:rsid w:val="00DD2512"/>
    <w:rsid w:val="00DD2552"/>
    <w:rsid w:val="00DD3008"/>
    <w:rsid w:val="00DD4082"/>
    <w:rsid w:val="00DD4140"/>
    <w:rsid w:val="00DD4BE4"/>
    <w:rsid w:val="00DD56C1"/>
    <w:rsid w:val="00DD5D13"/>
    <w:rsid w:val="00DD61D6"/>
    <w:rsid w:val="00DD68FA"/>
    <w:rsid w:val="00DD6D8F"/>
    <w:rsid w:val="00DD76F6"/>
    <w:rsid w:val="00DD7889"/>
    <w:rsid w:val="00DD78BC"/>
    <w:rsid w:val="00DD7A8F"/>
    <w:rsid w:val="00DE0CEB"/>
    <w:rsid w:val="00DE0EFA"/>
    <w:rsid w:val="00DE1264"/>
    <w:rsid w:val="00DE31FD"/>
    <w:rsid w:val="00DE34FE"/>
    <w:rsid w:val="00DE36D5"/>
    <w:rsid w:val="00DE3B0D"/>
    <w:rsid w:val="00DE3F69"/>
    <w:rsid w:val="00DE4C9F"/>
    <w:rsid w:val="00DE5070"/>
    <w:rsid w:val="00DE516F"/>
    <w:rsid w:val="00DE5559"/>
    <w:rsid w:val="00DE59D7"/>
    <w:rsid w:val="00DE6B91"/>
    <w:rsid w:val="00DE79F1"/>
    <w:rsid w:val="00DE7C79"/>
    <w:rsid w:val="00DE7CCF"/>
    <w:rsid w:val="00DE7E0A"/>
    <w:rsid w:val="00DF130B"/>
    <w:rsid w:val="00DF3E49"/>
    <w:rsid w:val="00DF4009"/>
    <w:rsid w:val="00DF66E2"/>
    <w:rsid w:val="00DF74C7"/>
    <w:rsid w:val="00E0086A"/>
    <w:rsid w:val="00E0099F"/>
    <w:rsid w:val="00E00B78"/>
    <w:rsid w:val="00E025B8"/>
    <w:rsid w:val="00E03211"/>
    <w:rsid w:val="00E03835"/>
    <w:rsid w:val="00E03BE3"/>
    <w:rsid w:val="00E047B4"/>
    <w:rsid w:val="00E05FA5"/>
    <w:rsid w:val="00E062F1"/>
    <w:rsid w:val="00E07C8D"/>
    <w:rsid w:val="00E11561"/>
    <w:rsid w:val="00E12702"/>
    <w:rsid w:val="00E13955"/>
    <w:rsid w:val="00E144A7"/>
    <w:rsid w:val="00E15ADA"/>
    <w:rsid w:val="00E16CBD"/>
    <w:rsid w:val="00E177FB"/>
    <w:rsid w:val="00E179FC"/>
    <w:rsid w:val="00E17C54"/>
    <w:rsid w:val="00E20C48"/>
    <w:rsid w:val="00E20F1B"/>
    <w:rsid w:val="00E20FB8"/>
    <w:rsid w:val="00E21447"/>
    <w:rsid w:val="00E21552"/>
    <w:rsid w:val="00E22268"/>
    <w:rsid w:val="00E22B97"/>
    <w:rsid w:val="00E22BBC"/>
    <w:rsid w:val="00E23C76"/>
    <w:rsid w:val="00E241DD"/>
    <w:rsid w:val="00E24561"/>
    <w:rsid w:val="00E247A9"/>
    <w:rsid w:val="00E253A3"/>
    <w:rsid w:val="00E25A2F"/>
    <w:rsid w:val="00E26329"/>
    <w:rsid w:val="00E26E12"/>
    <w:rsid w:val="00E30B36"/>
    <w:rsid w:val="00E30E5B"/>
    <w:rsid w:val="00E31FFA"/>
    <w:rsid w:val="00E323B2"/>
    <w:rsid w:val="00E3259F"/>
    <w:rsid w:val="00E33157"/>
    <w:rsid w:val="00E34BA2"/>
    <w:rsid w:val="00E37057"/>
    <w:rsid w:val="00E37D94"/>
    <w:rsid w:val="00E40891"/>
    <w:rsid w:val="00E40AF5"/>
    <w:rsid w:val="00E428D9"/>
    <w:rsid w:val="00E43403"/>
    <w:rsid w:val="00E438BA"/>
    <w:rsid w:val="00E44C09"/>
    <w:rsid w:val="00E44CFD"/>
    <w:rsid w:val="00E45453"/>
    <w:rsid w:val="00E45770"/>
    <w:rsid w:val="00E45942"/>
    <w:rsid w:val="00E46CDB"/>
    <w:rsid w:val="00E4740E"/>
    <w:rsid w:val="00E4787F"/>
    <w:rsid w:val="00E506D9"/>
    <w:rsid w:val="00E51ACA"/>
    <w:rsid w:val="00E51B33"/>
    <w:rsid w:val="00E5244A"/>
    <w:rsid w:val="00E52D2B"/>
    <w:rsid w:val="00E53418"/>
    <w:rsid w:val="00E539AC"/>
    <w:rsid w:val="00E53AC8"/>
    <w:rsid w:val="00E542F7"/>
    <w:rsid w:val="00E54608"/>
    <w:rsid w:val="00E556B5"/>
    <w:rsid w:val="00E55DD3"/>
    <w:rsid w:val="00E56E0D"/>
    <w:rsid w:val="00E57022"/>
    <w:rsid w:val="00E608AE"/>
    <w:rsid w:val="00E6099E"/>
    <w:rsid w:val="00E611AC"/>
    <w:rsid w:val="00E6248F"/>
    <w:rsid w:val="00E631DE"/>
    <w:rsid w:val="00E6326F"/>
    <w:rsid w:val="00E63C7F"/>
    <w:rsid w:val="00E64177"/>
    <w:rsid w:val="00E64FFF"/>
    <w:rsid w:val="00E65017"/>
    <w:rsid w:val="00E652B4"/>
    <w:rsid w:val="00E65626"/>
    <w:rsid w:val="00E6603C"/>
    <w:rsid w:val="00E66294"/>
    <w:rsid w:val="00E66A6D"/>
    <w:rsid w:val="00E66B35"/>
    <w:rsid w:val="00E67B61"/>
    <w:rsid w:val="00E67E22"/>
    <w:rsid w:val="00E7049E"/>
    <w:rsid w:val="00E70C26"/>
    <w:rsid w:val="00E70C80"/>
    <w:rsid w:val="00E719AC"/>
    <w:rsid w:val="00E723BC"/>
    <w:rsid w:val="00E72AA4"/>
    <w:rsid w:val="00E72F9B"/>
    <w:rsid w:val="00E7406E"/>
    <w:rsid w:val="00E74100"/>
    <w:rsid w:val="00E74513"/>
    <w:rsid w:val="00E75316"/>
    <w:rsid w:val="00E75B4C"/>
    <w:rsid w:val="00E75BF4"/>
    <w:rsid w:val="00E75F62"/>
    <w:rsid w:val="00E760FA"/>
    <w:rsid w:val="00E76A03"/>
    <w:rsid w:val="00E772F5"/>
    <w:rsid w:val="00E80553"/>
    <w:rsid w:val="00E80BC6"/>
    <w:rsid w:val="00E81504"/>
    <w:rsid w:val="00E81F8F"/>
    <w:rsid w:val="00E82181"/>
    <w:rsid w:val="00E82EF4"/>
    <w:rsid w:val="00E833B6"/>
    <w:rsid w:val="00E8420E"/>
    <w:rsid w:val="00E847B9"/>
    <w:rsid w:val="00E86CA9"/>
    <w:rsid w:val="00E86E3D"/>
    <w:rsid w:val="00E87A3C"/>
    <w:rsid w:val="00E9042A"/>
    <w:rsid w:val="00E90D67"/>
    <w:rsid w:val="00E91109"/>
    <w:rsid w:val="00E91538"/>
    <w:rsid w:val="00E91597"/>
    <w:rsid w:val="00E91898"/>
    <w:rsid w:val="00E92AF6"/>
    <w:rsid w:val="00E94D96"/>
    <w:rsid w:val="00E96443"/>
    <w:rsid w:val="00E9665B"/>
    <w:rsid w:val="00E97BB9"/>
    <w:rsid w:val="00EA1023"/>
    <w:rsid w:val="00EA1603"/>
    <w:rsid w:val="00EA1B4E"/>
    <w:rsid w:val="00EA212D"/>
    <w:rsid w:val="00EA42A8"/>
    <w:rsid w:val="00EA4C98"/>
    <w:rsid w:val="00EA5380"/>
    <w:rsid w:val="00EA7905"/>
    <w:rsid w:val="00EA7C6B"/>
    <w:rsid w:val="00EA7EC7"/>
    <w:rsid w:val="00EB0F18"/>
    <w:rsid w:val="00EB1281"/>
    <w:rsid w:val="00EB221A"/>
    <w:rsid w:val="00EB28BB"/>
    <w:rsid w:val="00EB2C2F"/>
    <w:rsid w:val="00EB3096"/>
    <w:rsid w:val="00EB353B"/>
    <w:rsid w:val="00EB5804"/>
    <w:rsid w:val="00EB7002"/>
    <w:rsid w:val="00EB7A85"/>
    <w:rsid w:val="00EB7F4D"/>
    <w:rsid w:val="00EC10C6"/>
    <w:rsid w:val="00EC14B1"/>
    <w:rsid w:val="00EC26AE"/>
    <w:rsid w:val="00EC2981"/>
    <w:rsid w:val="00EC2C31"/>
    <w:rsid w:val="00EC3DE3"/>
    <w:rsid w:val="00EC400D"/>
    <w:rsid w:val="00EC4F47"/>
    <w:rsid w:val="00EC5DFF"/>
    <w:rsid w:val="00EC6011"/>
    <w:rsid w:val="00EC6874"/>
    <w:rsid w:val="00EC7580"/>
    <w:rsid w:val="00EC789F"/>
    <w:rsid w:val="00EC7D1D"/>
    <w:rsid w:val="00EC7F62"/>
    <w:rsid w:val="00ED14E1"/>
    <w:rsid w:val="00ED1920"/>
    <w:rsid w:val="00ED34F0"/>
    <w:rsid w:val="00ED41A8"/>
    <w:rsid w:val="00ED4481"/>
    <w:rsid w:val="00EE009D"/>
    <w:rsid w:val="00EE038D"/>
    <w:rsid w:val="00EE0A86"/>
    <w:rsid w:val="00EE0C89"/>
    <w:rsid w:val="00EE102B"/>
    <w:rsid w:val="00EE1E04"/>
    <w:rsid w:val="00EE2619"/>
    <w:rsid w:val="00EE3075"/>
    <w:rsid w:val="00EE3B20"/>
    <w:rsid w:val="00EE3E80"/>
    <w:rsid w:val="00EE441E"/>
    <w:rsid w:val="00EE44B8"/>
    <w:rsid w:val="00EE47C6"/>
    <w:rsid w:val="00EE5F61"/>
    <w:rsid w:val="00EE6782"/>
    <w:rsid w:val="00EE7EBF"/>
    <w:rsid w:val="00EF0D10"/>
    <w:rsid w:val="00EF134A"/>
    <w:rsid w:val="00EF1E6A"/>
    <w:rsid w:val="00EF209D"/>
    <w:rsid w:val="00EF2B66"/>
    <w:rsid w:val="00EF2E50"/>
    <w:rsid w:val="00EF38CE"/>
    <w:rsid w:val="00EF3AA4"/>
    <w:rsid w:val="00EF4194"/>
    <w:rsid w:val="00EF48B2"/>
    <w:rsid w:val="00EF48C9"/>
    <w:rsid w:val="00EF4D07"/>
    <w:rsid w:val="00EF52F7"/>
    <w:rsid w:val="00EF55FD"/>
    <w:rsid w:val="00EF644A"/>
    <w:rsid w:val="00EF67A2"/>
    <w:rsid w:val="00EF6BF8"/>
    <w:rsid w:val="00EF6FC7"/>
    <w:rsid w:val="00EF7D1B"/>
    <w:rsid w:val="00EF7D2F"/>
    <w:rsid w:val="00F003F7"/>
    <w:rsid w:val="00F0135E"/>
    <w:rsid w:val="00F019A8"/>
    <w:rsid w:val="00F01AF0"/>
    <w:rsid w:val="00F01BEF"/>
    <w:rsid w:val="00F01CE9"/>
    <w:rsid w:val="00F01E25"/>
    <w:rsid w:val="00F02446"/>
    <w:rsid w:val="00F03044"/>
    <w:rsid w:val="00F033A4"/>
    <w:rsid w:val="00F03665"/>
    <w:rsid w:val="00F03D52"/>
    <w:rsid w:val="00F03F77"/>
    <w:rsid w:val="00F051A3"/>
    <w:rsid w:val="00F0540E"/>
    <w:rsid w:val="00F055B7"/>
    <w:rsid w:val="00F05BF8"/>
    <w:rsid w:val="00F06043"/>
    <w:rsid w:val="00F06C6B"/>
    <w:rsid w:val="00F06D68"/>
    <w:rsid w:val="00F10F74"/>
    <w:rsid w:val="00F1103D"/>
    <w:rsid w:val="00F11954"/>
    <w:rsid w:val="00F12FE0"/>
    <w:rsid w:val="00F13F1A"/>
    <w:rsid w:val="00F14710"/>
    <w:rsid w:val="00F15151"/>
    <w:rsid w:val="00F17D6D"/>
    <w:rsid w:val="00F20C92"/>
    <w:rsid w:val="00F211D0"/>
    <w:rsid w:val="00F21A97"/>
    <w:rsid w:val="00F226F3"/>
    <w:rsid w:val="00F22B23"/>
    <w:rsid w:val="00F2497D"/>
    <w:rsid w:val="00F255DE"/>
    <w:rsid w:val="00F25C73"/>
    <w:rsid w:val="00F266EB"/>
    <w:rsid w:val="00F26722"/>
    <w:rsid w:val="00F274AC"/>
    <w:rsid w:val="00F27925"/>
    <w:rsid w:val="00F27AB5"/>
    <w:rsid w:val="00F33859"/>
    <w:rsid w:val="00F34300"/>
    <w:rsid w:val="00F3526F"/>
    <w:rsid w:val="00F35E84"/>
    <w:rsid w:val="00F3704C"/>
    <w:rsid w:val="00F37598"/>
    <w:rsid w:val="00F37EB1"/>
    <w:rsid w:val="00F37F84"/>
    <w:rsid w:val="00F406F2"/>
    <w:rsid w:val="00F418CF"/>
    <w:rsid w:val="00F41997"/>
    <w:rsid w:val="00F42804"/>
    <w:rsid w:val="00F42CA5"/>
    <w:rsid w:val="00F42ECA"/>
    <w:rsid w:val="00F4386C"/>
    <w:rsid w:val="00F44251"/>
    <w:rsid w:val="00F451D5"/>
    <w:rsid w:val="00F46A8A"/>
    <w:rsid w:val="00F46F11"/>
    <w:rsid w:val="00F47F95"/>
    <w:rsid w:val="00F50654"/>
    <w:rsid w:val="00F51672"/>
    <w:rsid w:val="00F51DA9"/>
    <w:rsid w:val="00F531D2"/>
    <w:rsid w:val="00F54A89"/>
    <w:rsid w:val="00F55A1D"/>
    <w:rsid w:val="00F56E26"/>
    <w:rsid w:val="00F60AD0"/>
    <w:rsid w:val="00F6108A"/>
    <w:rsid w:val="00F6117A"/>
    <w:rsid w:val="00F6194C"/>
    <w:rsid w:val="00F6207C"/>
    <w:rsid w:val="00F6390B"/>
    <w:rsid w:val="00F63CEF"/>
    <w:rsid w:val="00F63D06"/>
    <w:rsid w:val="00F64686"/>
    <w:rsid w:val="00F653D3"/>
    <w:rsid w:val="00F65C28"/>
    <w:rsid w:val="00F664A3"/>
    <w:rsid w:val="00F67027"/>
    <w:rsid w:val="00F67582"/>
    <w:rsid w:val="00F67BE4"/>
    <w:rsid w:val="00F67E8A"/>
    <w:rsid w:val="00F70F17"/>
    <w:rsid w:val="00F71B31"/>
    <w:rsid w:val="00F7207D"/>
    <w:rsid w:val="00F726F5"/>
    <w:rsid w:val="00F7272D"/>
    <w:rsid w:val="00F7307E"/>
    <w:rsid w:val="00F732EF"/>
    <w:rsid w:val="00F746AE"/>
    <w:rsid w:val="00F74A1C"/>
    <w:rsid w:val="00F76B5B"/>
    <w:rsid w:val="00F76F10"/>
    <w:rsid w:val="00F772CA"/>
    <w:rsid w:val="00F776AF"/>
    <w:rsid w:val="00F801FE"/>
    <w:rsid w:val="00F80C05"/>
    <w:rsid w:val="00F81232"/>
    <w:rsid w:val="00F8214A"/>
    <w:rsid w:val="00F8219E"/>
    <w:rsid w:val="00F821AD"/>
    <w:rsid w:val="00F8242F"/>
    <w:rsid w:val="00F83FC5"/>
    <w:rsid w:val="00F842B3"/>
    <w:rsid w:val="00F8498D"/>
    <w:rsid w:val="00F84FFB"/>
    <w:rsid w:val="00F8503D"/>
    <w:rsid w:val="00F8583C"/>
    <w:rsid w:val="00F85859"/>
    <w:rsid w:val="00F86AE3"/>
    <w:rsid w:val="00F905F8"/>
    <w:rsid w:val="00F91590"/>
    <w:rsid w:val="00F91680"/>
    <w:rsid w:val="00F922C3"/>
    <w:rsid w:val="00F92579"/>
    <w:rsid w:val="00F92BEC"/>
    <w:rsid w:val="00F932D6"/>
    <w:rsid w:val="00F93420"/>
    <w:rsid w:val="00F94B00"/>
    <w:rsid w:val="00F958BC"/>
    <w:rsid w:val="00F9596C"/>
    <w:rsid w:val="00F95E43"/>
    <w:rsid w:val="00F96117"/>
    <w:rsid w:val="00F9705D"/>
    <w:rsid w:val="00F971F3"/>
    <w:rsid w:val="00F97897"/>
    <w:rsid w:val="00F9799E"/>
    <w:rsid w:val="00FA02EB"/>
    <w:rsid w:val="00FA05C6"/>
    <w:rsid w:val="00FA07F3"/>
    <w:rsid w:val="00FA0ABE"/>
    <w:rsid w:val="00FA0D1C"/>
    <w:rsid w:val="00FA1208"/>
    <w:rsid w:val="00FA1D5F"/>
    <w:rsid w:val="00FA2950"/>
    <w:rsid w:val="00FA34A4"/>
    <w:rsid w:val="00FA3C2E"/>
    <w:rsid w:val="00FA43FB"/>
    <w:rsid w:val="00FA47CC"/>
    <w:rsid w:val="00FA5681"/>
    <w:rsid w:val="00FA5B92"/>
    <w:rsid w:val="00FA65F1"/>
    <w:rsid w:val="00FA698D"/>
    <w:rsid w:val="00FA7015"/>
    <w:rsid w:val="00FA7D39"/>
    <w:rsid w:val="00FB02F1"/>
    <w:rsid w:val="00FB0532"/>
    <w:rsid w:val="00FB0AC1"/>
    <w:rsid w:val="00FB0AD1"/>
    <w:rsid w:val="00FB213D"/>
    <w:rsid w:val="00FB3007"/>
    <w:rsid w:val="00FB3CF8"/>
    <w:rsid w:val="00FB4D0F"/>
    <w:rsid w:val="00FB5800"/>
    <w:rsid w:val="00FB5DCB"/>
    <w:rsid w:val="00FB5EEA"/>
    <w:rsid w:val="00FC2196"/>
    <w:rsid w:val="00FC22B7"/>
    <w:rsid w:val="00FC2C95"/>
    <w:rsid w:val="00FC364B"/>
    <w:rsid w:val="00FC7EB8"/>
    <w:rsid w:val="00FD1047"/>
    <w:rsid w:val="00FD14E8"/>
    <w:rsid w:val="00FD20C3"/>
    <w:rsid w:val="00FD2F6D"/>
    <w:rsid w:val="00FD3541"/>
    <w:rsid w:val="00FD3830"/>
    <w:rsid w:val="00FD3B4A"/>
    <w:rsid w:val="00FD4168"/>
    <w:rsid w:val="00FD63F6"/>
    <w:rsid w:val="00FD6405"/>
    <w:rsid w:val="00FD7498"/>
    <w:rsid w:val="00FD7D7B"/>
    <w:rsid w:val="00FE0767"/>
    <w:rsid w:val="00FE2C48"/>
    <w:rsid w:val="00FE3692"/>
    <w:rsid w:val="00FE418B"/>
    <w:rsid w:val="00FE41DF"/>
    <w:rsid w:val="00FE4416"/>
    <w:rsid w:val="00FE51D0"/>
    <w:rsid w:val="00FE58C5"/>
    <w:rsid w:val="00FE5D7D"/>
    <w:rsid w:val="00FE63D6"/>
    <w:rsid w:val="00FE6601"/>
    <w:rsid w:val="00FE6A3D"/>
    <w:rsid w:val="00FE70FE"/>
    <w:rsid w:val="00FE7817"/>
    <w:rsid w:val="00FF0269"/>
    <w:rsid w:val="00FF026F"/>
    <w:rsid w:val="00FF0491"/>
    <w:rsid w:val="00FF04F5"/>
    <w:rsid w:val="00FF12EC"/>
    <w:rsid w:val="00FF1AC7"/>
    <w:rsid w:val="00FF2046"/>
    <w:rsid w:val="00FF3D78"/>
    <w:rsid w:val="00FF4152"/>
    <w:rsid w:val="00FF48FF"/>
    <w:rsid w:val="00FF55EA"/>
    <w:rsid w:val="00FF5FD8"/>
    <w:rsid w:val="00FF6027"/>
    <w:rsid w:val="00FF6C73"/>
    <w:rsid w:val="00FF6E06"/>
    <w:rsid w:val="00FF7924"/>
    <w:rsid w:val="00FF7CAA"/>
    <w:rsid w:val="00FF7F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57F83B"/>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6">
    <w:lsdException w:name="Normal"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62EA"/>
    <w:pPr>
      <w:spacing w:line="36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ld10linenumber">
    <w:name w:val="Bold 10 line number"/>
    <w:basedOn w:val="Normal"/>
    <w:rsid w:val="002A0B43"/>
    <w:pPr>
      <w:autoSpaceDE w:val="0"/>
      <w:autoSpaceDN w:val="0"/>
      <w:adjustRightInd w:val="0"/>
    </w:pPr>
    <w:rPr>
      <w:b/>
      <w:sz w:val="20"/>
    </w:rPr>
  </w:style>
  <w:style w:type="paragraph" w:customStyle="1" w:styleId="patentparanumber">
    <w:name w:val="patentparanumber"/>
    <w:basedOn w:val="Normal"/>
    <w:autoRedefine/>
    <w:qFormat/>
    <w:rsid w:val="00D90832"/>
    <w:pPr>
      <w:numPr>
        <w:numId w:val="48"/>
      </w:numPr>
      <w:autoSpaceDE w:val="0"/>
      <w:autoSpaceDN w:val="0"/>
      <w:adjustRightInd w:val="0"/>
    </w:pPr>
  </w:style>
  <w:style w:type="character" w:styleId="LineNumber">
    <w:name w:val="line number"/>
    <w:basedOn w:val="DefaultParagraphFont"/>
    <w:rsid w:val="002A0B43"/>
    <w:rPr>
      <w:rFonts w:ascii="Times New Roman" w:hAnsi="Times New Roman"/>
      <w:sz w:val="24"/>
    </w:rPr>
  </w:style>
  <w:style w:type="character" w:customStyle="1" w:styleId="LineNumber10BT">
    <w:name w:val="Line Number 10 BT"/>
    <w:basedOn w:val="DefaultParagraphFont"/>
    <w:rsid w:val="002A0B43"/>
    <w:rPr>
      <w:rFonts w:ascii="Times New Roman" w:hAnsi="Times New Roman"/>
      <w:b/>
      <w:sz w:val="20"/>
    </w:rPr>
  </w:style>
  <w:style w:type="character" w:customStyle="1" w:styleId="Style1">
    <w:name w:val="Style1"/>
    <w:basedOn w:val="DefaultParagraphFont"/>
    <w:rsid w:val="002A0B43"/>
    <w:rPr>
      <w:rFonts w:ascii="Times New Roman" w:hAnsi="Times New Roman"/>
      <w:b/>
      <w:sz w:val="20"/>
    </w:rPr>
  </w:style>
  <w:style w:type="paragraph" w:customStyle="1" w:styleId="paranumber100">
    <w:name w:val="paranumber100+"/>
    <w:basedOn w:val="Normal"/>
    <w:qFormat/>
    <w:rsid w:val="00B01FBB"/>
    <w:pPr>
      <w:numPr>
        <w:numId w:val="47"/>
      </w:numPr>
      <w:autoSpaceDE w:val="0"/>
      <w:autoSpaceDN w:val="0"/>
      <w:adjustRightInd w:val="0"/>
      <w:spacing w:line="240" w:lineRule="auto"/>
    </w:pPr>
    <w:rPr>
      <w:szCs w:val="20"/>
    </w:rPr>
  </w:style>
  <w:style w:type="paragraph" w:customStyle="1" w:styleId="paranumber1000">
    <w:name w:val="paranumber 1000+"/>
    <w:basedOn w:val="Normal"/>
    <w:qFormat/>
    <w:rsid w:val="008A62EA"/>
    <w:pPr>
      <w:numPr>
        <w:numId w:val="45"/>
      </w:numPr>
    </w:pPr>
  </w:style>
  <w:style w:type="paragraph" w:customStyle="1" w:styleId="0001patentparanumber">
    <w:name w:val="[0001] patentparanumber"/>
    <w:basedOn w:val="patentparanumber"/>
    <w:rsid w:val="00FB4D0F"/>
    <w:pPr>
      <w:widowControl w:val="0"/>
      <w:numPr>
        <w:numId w:val="0"/>
      </w:numPr>
    </w:pPr>
    <w:rPr>
      <w:rFonts w:eastAsia="Courier New" w:cs="Courier New"/>
      <w:color w:val="000000"/>
    </w:rPr>
  </w:style>
  <w:style w:type="paragraph" w:customStyle="1" w:styleId="patentpara1-99">
    <w:name w:val="patentpara 1-99"/>
    <w:basedOn w:val="patentparanumber"/>
    <w:link w:val="patentpara1-99Char"/>
    <w:rsid w:val="00BF0417"/>
    <w:pPr>
      <w:numPr>
        <w:numId w:val="0"/>
      </w:numPr>
      <w:autoSpaceDE/>
      <w:autoSpaceDN/>
      <w:adjustRightInd/>
    </w:pPr>
  </w:style>
  <w:style w:type="character" w:customStyle="1" w:styleId="patentpara1-99Char">
    <w:name w:val="patentpara 1-99 Char"/>
    <w:basedOn w:val="DefaultParagraphFont"/>
    <w:link w:val="patentpara1-99"/>
    <w:rsid w:val="00BF0417"/>
    <w:rPr>
      <w:sz w:val="24"/>
      <w:szCs w:val="24"/>
    </w:rPr>
  </w:style>
  <w:style w:type="paragraph" w:customStyle="1" w:styleId="1-99patentpara">
    <w:name w:val="1-99patentpara"/>
    <w:basedOn w:val="patentparanumber"/>
    <w:link w:val="1-99patentparaChar"/>
    <w:rsid w:val="00763938"/>
    <w:pPr>
      <w:numPr>
        <w:numId w:val="0"/>
      </w:numPr>
    </w:pPr>
  </w:style>
  <w:style w:type="character" w:customStyle="1" w:styleId="1-99patentparaChar">
    <w:name w:val="1-99patentpara Char"/>
    <w:basedOn w:val="DefaultParagraphFont"/>
    <w:link w:val="1-99patentpara"/>
    <w:rsid w:val="00763938"/>
    <w:rPr>
      <w:sz w:val="24"/>
      <w:szCs w:val="24"/>
    </w:rPr>
  </w:style>
  <w:style w:type="paragraph" w:customStyle="1" w:styleId="Styleparanumber100Linespacing15lines">
    <w:name w:val="Style paranumber100+ + Line spacing:  1.5 lines"/>
    <w:basedOn w:val="paranumber100"/>
    <w:rsid w:val="00B01FBB"/>
    <w:pPr>
      <w:numPr>
        <w:numId w:val="0"/>
      </w:numPr>
    </w:pPr>
  </w:style>
  <w:style w:type="paragraph" w:customStyle="1" w:styleId="Style2">
    <w:name w:val="Style2"/>
    <w:basedOn w:val="Normal"/>
    <w:link w:val="Style2Char"/>
    <w:qFormat/>
    <w:rsid w:val="00D90832"/>
    <w:pPr>
      <w:tabs>
        <w:tab w:val="num" w:pos="1440"/>
      </w:tabs>
      <w:autoSpaceDE w:val="0"/>
      <w:autoSpaceDN w:val="0"/>
      <w:adjustRightInd w:val="0"/>
    </w:pPr>
  </w:style>
  <w:style w:type="character" w:customStyle="1" w:styleId="Style2Char">
    <w:name w:val="Style2 Char"/>
    <w:basedOn w:val="DefaultParagraphFont"/>
    <w:link w:val="Style2"/>
    <w:rsid w:val="00D90832"/>
  </w:style>
  <w:style w:type="paragraph" w:styleId="Header">
    <w:name w:val="header"/>
    <w:basedOn w:val="Normal"/>
    <w:link w:val="HeaderChar"/>
    <w:unhideWhenUsed/>
    <w:rsid w:val="00B60FFE"/>
    <w:pPr>
      <w:tabs>
        <w:tab w:val="center" w:pos="4680"/>
        <w:tab w:val="right" w:pos="9360"/>
      </w:tabs>
      <w:spacing w:line="240" w:lineRule="auto"/>
    </w:pPr>
  </w:style>
  <w:style w:type="character" w:customStyle="1" w:styleId="HeaderChar">
    <w:name w:val="Header Char"/>
    <w:basedOn w:val="DefaultParagraphFont"/>
    <w:link w:val="Header"/>
    <w:rsid w:val="00B60FFE"/>
  </w:style>
  <w:style w:type="paragraph" w:styleId="Footer">
    <w:name w:val="footer"/>
    <w:basedOn w:val="Normal"/>
    <w:link w:val="FooterChar"/>
    <w:uiPriority w:val="99"/>
    <w:unhideWhenUsed/>
    <w:rsid w:val="00B60FFE"/>
    <w:pPr>
      <w:tabs>
        <w:tab w:val="center" w:pos="4680"/>
        <w:tab w:val="right" w:pos="9360"/>
      </w:tabs>
      <w:spacing w:line="240" w:lineRule="auto"/>
    </w:pPr>
  </w:style>
  <w:style w:type="character" w:customStyle="1" w:styleId="FooterChar">
    <w:name w:val="Footer Char"/>
    <w:basedOn w:val="DefaultParagraphFont"/>
    <w:link w:val="Footer"/>
    <w:uiPriority w:val="99"/>
    <w:rsid w:val="00B60F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StarkeyRenumeration_2.dotx</Template>
  <TotalTime>0</TotalTime>
  <Pages>2</Pages>
  <Words>248</Words>
  <Characters>1414</Characters>
  <Application>Microsoft Office Word</Application>
  <DocSecurity>0</DocSecurity>
  <PresentationFormat/>
  <Lines>11</Lines>
  <Paragraphs>3</Paragraphs>
  <ScaleCrop>false</ScaleCrop>
  <HeadingPairs>
    <vt:vector size="2" baseType="variant">
      <vt:variant>
        <vt:lpstr>Title</vt:lpstr>
      </vt:variant>
      <vt:variant>
        <vt:i4>1</vt:i4>
      </vt:variant>
    </vt:vector>
  </HeadingPairs>
  <TitlesOfParts>
    <vt:vector size="1" baseType="lpstr">
      <vt:lpstr>? (Normal).dotm  </vt:lpstr>
    </vt:vector>
  </TitlesOfParts>
  <Company>Schwegman Lundberg Woessner</Company>
  <LinksUpToDate>false</LinksUpToDate>
  <CharactersWithSpaces>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StarkeyRenumeration.docx</dc:title>
  <dc:subject/>
  <dc:creator>Terry Hathaway</dc:creator>
  <cp:keywords/>
  <dc:description/>
  <cp:lastModifiedBy>Jacob Burns</cp:lastModifiedBy>
  <cp:revision>2</cp:revision>
  <dcterms:created xsi:type="dcterms:W3CDTF">2024-06-03T23:49:00Z</dcterms:created>
  <dcterms:modified xsi:type="dcterms:W3CDTF">2024-06-03T23:49:00Z</dcterms:modified>
</cp:coreProperties>
</file>