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B007A" w14:textId="08BEA3C7" w:rsidR="00EA3A0D" w:rsidRDefault="00043C66" w:rsidP="00043C6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Doc Code: MFEE.C.AD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      </w:t>
      </w:r>
      <w:r w:rsidR="006A6241">
        <w:rPr>
          <w:sz w:val="14"/>
          <w:szCs w:val="14"/>
        </w:rPr>
        <w:t>PTO/</w:t>
      </w:r>
      <w:r w:rsidR="004555A6">
        <w:rPr>
          <w:sz w:val="14"/>
          <w:szCs w:val="14"/>
        </w:rPr>
        <w:t>AIA</w:t>
      </w:r>
      <w:r w:rsidR="006A6241">
        <w:rPr>
          <w:sz w:val="14"/>
          <w:szCs w:val="14"/>
        </w:rPr>
        <w:t>/47 (</w:t>
      </w:r>
      <w:r w:rsidR="008937A4">
        <w:rPr>
          <w:sz w:val="14"/>
          <w:szCs w:val="14"/>
        </w:rPr>
        <w:t>11-</w:t>
      </w:r>
      <w:r>
        <w:rPr>
          <w:sz w:val="14"/>
          <w:szCs w:val="14"/>
        </w:rPr>
        <w:t>21</w:t>
      </w:r>
      <w:r w:rsidR="006A6241">
        <w:rPr>
          <w:sz w:val="14"/>
          <w:szCs w:val="14"/>
        </w:rPr>
        <w:t>)</w:t>
      </w:r>
    </w:p>
    <w:p w14:paraId="5BAE2B26" w14:textId="2F2BD250" w:rsidR="00EA3A0D" w:rsidRDefault="00043C66" w:rsidP="00043C6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Document Description: Maintenance Fee Address Change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           </w:t>
      </w:r>
      <w:r w:rsidR="006A6241">
        <w:rPr>
          <w:sz w:val="14"/>
          <w:szCs w:val="14"/>
        </w:rPr>
        <w:t xml:space="preserve">Approved for use through </w:t>
      </w:r>
      <w:r>
        <w:rPr>
          <w:sz w:val="14"/>
          <w:szCs w:val="14"/>
        </w:rPr>
        <w:t>11/30/2024</w:t>
      </w:r>
      <w:r w:rsidR="006A6241">
        <w:rPr>
          <w:sz w:val="14"/>
          <w:szCs w:val="14"/>
        </w:rPr>
        <w:t>. OMB 0651-0016</w:t>
      </w:r>
    </w:p>
    <w:p w14:paraId="43BA410C" w14:textId="77777777" w:rsidR="00EA3A0D" w:rsidRDefault="006A6241" w:rsidP="005C3792">
      <w:pPr>
        <w:spacing w:after="0" w:line="240" w:lineRule="auto"/>
        <w:jc w:val="right"/>
        <w:rPr>
          <w:sz w:val="14"/>
          <w:szCs w:val="14"/>
        </w:rPr>
      </w:pPr>
      <w:r>
        <w:rPr>
          <w:sz w:val="14"/>
          <w:szCs w:val="14"/>
        </w:rPr>
        <w:t>U.S. Patent and Trademark Office; U. S. DEPARTMENT OF COMMERCE</w:t>
      </w:r>
    </w:p>
    <w:p w14:paraId="5B5E46F2" w14:textId="77777777" w:rsidR="00B41F79" w:rsidRDefault="006A6241" w:rsidP="005C3792">
      <w:pPr>
        <w:spacing w:after="0" w:line="240" w:lineRule="auto"/>
        <w:jc w:val="right"/>
        <w:rPr>
          <w:sz w:val="14"/>
          <w:szCs w:val="14"/>
        </w:rPr>
      </w:pPr>
      <w:r>
        <w:rPr>
          <w:sz w:val="14"/>
          <w:szCs w:val="14"/>
        </w:rPr>
        <w:t>Under the Paperwork Reduction Act of 1995, no persons are required to respond to a collection of information unless it displays a valid OMB control number.</w:t>
      </w:r>
    </w:p>
    <w:tbl>
      <w:tblPr>
        <w:tblStyle w:val="TableGrid"/>
        <w:tblW w:w="1016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"/>
        <w:gridCol w:w="1440"/>
        <w:gridCol w:w="763"/>
        <w:gridCol w:w="855"/>
        <w:gridCol w:w="540"/>
        <w:gridCol w:w="350"/>
        <w:gridCol w:w="280"/>
        <w:gridCol w:w="170"/>
        <w:gridCol w:w="460"/>
        <w:gridCol w:w="80"/>
        <w:gridCol w:w="372"/>
        <w:gridCol w:w="358"/>
        <w:gridCol w:w="4052"/>
      </w:tblGrid>
      <w:tr w:rsidR="00EA3A0D" w14:paraId="5641A573" w14:textId="77777777" w:rsidTr="008C1B82">
        <w:tc>
          <w:tcPr>
            <w:tcW w:w="10167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D486BC" w14:textId="77777777" w:rsidR="00EA3A0D" w:rsidRPr="008C1B82" w:rsidRDefault="00EA3A0D" w:rsidP="005C3792">
            <w:pPr>
              <w:jc w:val="center"/>
              <w:rPr>
                <w:sz w:val="22"/>
              </w:rPr>
            </w:pPr>
            <w:r w:rsidRPr="008C1B82">
              <w:rPr>
                <w:sz w:val="22"/>
              </w:rPr>
              <w:t xml:space="preserve"> </w:t>
            </w:r>
            <w:r w:rsidRPr="008C1B82">
              <w:rPr>
                <w:b/>
                <w:bCs/>
                <w:sz w:val="22"/>
              </w:rPr>
              <w:t>“FEE ADDRESS” INDICATION FORM</w:t>
            </w:r>
          </w:p>
        </w:tc>
      </w:tr>
      <w:tr w:rsidR="00EA3A0D" w14:paraId="04415BF5" w14:textId="77777777" w:rsidTr="008C1B82">
        <w:tc>
          <w:tcPr>
            <w:tcW w:w="40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F750DBC" w14:textId="77777777" w:rsidR="00EA3A0D" w:rsidRDefault="00EA3A0D" w:rsidP="005C379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Address to:</w:t>
            </w:r>
          </w:p>
          <w:p w14:paraId="389CC0C9" w14:textId="2821FA32" w:rsidR="00EA3A0D" w:rsidRPr="008C1B82" w:rsidRDefault="00EA3A0D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Mail Stop M</w:t>
            </w:r>
            <w:r w:rsidR="00043C66">
              <w:rPr>
                <w:sz w:val="22"/>
              </w:rPr>
              <w:t>aintenance Fee</w:t>
            </w:r>
          </w:p>
          <w:p w14:paraId="2AEC218B" w14:textId="527B266A" w:rsidR="00043C66" w:rsidRDefault="00043C66" w:rsidP="005C3792">
            <w:pPr>
              <w:rPr>
                <w:sz w:val="22"/>
              </w:rPr>
            </w:pPr>
            <w:r>
              <w:rPr>
                <w:sz w:val="22"/>
              </w:rPr>
              <w:t>Director of the Unite</w:t>
            </w:r>
            <w:r w:rsidR="008C0188">
              <w:rPr>
                <w:sz w:val="22"/>
              </w:rPr>
              <w:t>d</w:t>
            </w:r>
            <w:r>
              <w:rPr>
                <w:sz w:val="22"/>
              </w:rPr>
              <w:t xml:space="preserve"> States </w:t>
            </w:r>
          </w:p>
          <w:p w14:paraId="2473A268" w14:textId="3FCFAC62" w:rsidR="00043C66" w:rsidRPr="008C1B82" w:rsidRDefault="00043C66" w:rsidP="005C3792">
            <w:pPr>
              <w:rPr>
                <w:sz w:val="22"/>
              </w:rPr>
            </w:pPr>
            <w:r>
              <w:rPr>
                <w:sz w:val="22"/>
              </w:rPr>
              <w:t xml:space="preserve"> Patent and Trademark Office</w:t>
            </w:r>
          </w:p>
          <w:p w14:paraId="462D8FF3" w14:textId="77777777" w:rsidR="005C3792" w:rsidRPr="008C1B82" w:rsidRDefault="005C3792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P.O. Box 1450</w:t>
            </w:r>
          </w:p>
          <w:p w14:paraId="5CF833D1" w14:textId="77777777" w:rsidR="005C3792" w:rsidRDefault="005C3792" w:rsidP="005C3792">
            <w:r w:rsidRPr="008C1B82">
              <w:rPr>
                <w:sz w:val="22"/>
              </w:rPr>
              <w:t>Alexandria, VA 22313-1450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E8D143" w14:textId="77777777" w:rsidR="00EA3A0D" w:rsidRPr="008C1B82" w:rsidRDefault="0090525E" w:rsidP="005C3792">
            <w:pPr>
              <w:jc w:val="center"/>
              <w:rPr>
                <w:sz w:val="22"/>
              </w:rPr>
            </w:pPr>
            <w:r w:rsidRPr="008C1B82">
              <w:rPr>
                <w:sz w:val="22"/>
              </w:rPr>
              <w:t>- OR -</w:t>
            </w:r>
          </w:p>
        </w:tc>
        <w:tc>
          <w:tcPr>
            <w:tcW w:w="4862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B0C63D" w14:textId="77777777" w:rsidR="00EA3A0D" w:rsidRPr="008C1B82" w:rsidRDefault="00EA3A0D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Fax to:</w:t>
            </w:r>
          </w:p>
          <w:p w14:paraId="56B1F643" w14:textId="77777777" w:rsidR="00EA3A0D" w:rsidRDefault="00EA3A0D" w:rsidP="005C3792">
            <w:r w:rsidRPr="008C1B82">
              <w:rPr>
                <w:sz w:val="22"/>
              </w:rPr>
              <w:t>571-273-6500</w:t>
            </w:r>
          </w:p>
        </w:tc>
      </w:tr>
      <w:tr w:rsidR="0090525E" w14:paraId="099D3C41" w14:textId="77777777" w:rsidTr="008C1B82">
        <w:tc>
          <w:tcPr>
            <w:tcW w:w="10167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7183E5" w14:textId="77777777" w:rsidR="005C3792" w:rsidRDefault="0090525E" w:rsidP="005C3792">
            <w:pPr>
              <w:rPr>
                <w:sz w:val="20"/>
                <w:szCs w:val="20"/>
              </w:rPr>
            </w:pPr>
            <w:r w:rsidRPr="005C3792">
              <w:rPr>
                <w:b/>
                <w:sz w:val="20"/>
                <w:szCs w:val="20"/>
              </w:rPr>
              <w:t>INSTRUCTIONS:</w:t>
            </w:r>
            <w:r w:rsidRPr="005C3792">
              <w:rPr>
                <w:sz w:val="20"/>
                <w:szCs w:val="20"/>
              </w:rPr>
              <w:t xml:space="preserve"> The issue fee must have been paid for application(s) listed on this form. In addition, only an address represented by a Customer Number can be established as the fee address for maintenance fee purposes (hereafter, fee address). A fee address should be established when correspondence related to maintenance fees should be mailed to a different address than the correspondence address for the application.</w:t>
            </w:r>
          </w:p>
          <w:p w14:paraId="0078ACDD" w14:textId="77777777" w:rsidR="00303643" w:rsidRDefault="0090525E" w:rsidP="004570A4">
            <w:pPr>
              <w:rPr>
                <w:sz w:val="20"/>
                <w:szCs w:val="20"/>
              </w:rPr>
            </w:pPr>
            <w:r w:rsidRPr="005C3792">
              <w:rPr>
                <w:b/>
                <w:sz w:val="20"/>
                <w:szCs w:val="20"/>
              </w:rPr>
              <w:t>When to check the first box below:</w:t>
            </w:r>
            <w:r w:rsidRPr="005C3792">
              <w:rPr>
                <w:sz w:val="20"/>
                <w:szCs w:val="20"/>
              </w:rPr>
              <w:t xml:space="preserve"> If you have a Customer Number to represent the fee address.</w:t>
            </w:r>
            <w:r w:rsidR="004570A4">
              <w:rPr>
                <w:sz w:val="20"/>
                <w:szCs w:val="20"/>
              </w:rPr>
              <w:t xml:space="preserve"> </w:t>
            </w:r>
          </w:p>
          <w:p w14:paraId="4FDDC361" w14:textId="715C6417" w:rsidR="0090525E" w:rsidRPr="005C3792" w:rsidRDefault="0090525E" w:rsidP="004570A4">
            <w:pPr>
              <w:rPr>
                <w:sz w:val="20"/>
                <w:szCs w:val="20"/>
              </w:rPr>
            </w:pPr>
            <w:r w:rsidRPr="005C3792">
              <w:rPr>
                <w:b/>
                <w:sz w:val="20"/>
                <w:szCs w:val="20"/>
              </w:rPr>
              <w:t xml:space="preserve">When to check the second box below: </w:t>
            </w:r>
            <w:r w:rsidRPr="005C3792">
              <w:rPr>
                <w:sz w:val="20"/>
                <w:szCs w:val="20"/>
              </w:rPr>
              <w:t xml:space="preserve">If you have no Customer Number representing the desired fee address, in which case a completed Request for Customer Number (PTO/SB/125) must be attached to this form. </w:t>
            </w:r>
            <w:r w:rsidRPr="00BD12D9">
              <w:rPr>
                <w:sz w:val="20"/>
                <w:szCs w:val="20"/>
              </w:rPr>
              <w:t>For more information on Customer Numbers</w:t>
            </w:r>
            <w:r w:rsidR="00BD12D9">
              <w:rPr>
                <w:sz w:val="20"/>
                <w:szCs w:val="20"/>
              </w:rPr>
              <w:t>,</w:t>
            </w:r>
            <w:r w:rsidRPr="005C3792">
              <w:rPr>
                <w:sz w:val="20"/>
                <w:szCs w:val="20"/>
              </w:rPr>
              <w:t xml:space="preserve"> see the Manual of Patent Examining Procedure (MPEP) § 403.</w:t>
            </w:r>
          </w:p>
        </w:tc>
      </w:tr>
      <w:tr w:rsidR="0090525E" w14:paraId="2D0DE968" w14:textId="77777777" w:rsidTr="008C1B82">
        <w:tc>
          <w:tcPr>
            <w:tcW w:w="10167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01D3F2F" w14:textId="77777777" w:rsidR="0090525E" w:rsidRPr="008C1B82" w:rsidRDefault="0090525E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For the following listed application(s), please recognize as the “Fee Address” under the provisions of 37 CFR 1.363 the address associated with:</w:t>
            </w:r>
          </w:p>
        </w:tc>
      </w:tr>
      <w:tr w:rsidR="00D57BFA" w14:paraId="74CA628D" w14:textId="77777777" w:rsidTr="00043C66">
        <w:trPr>
          <w:trHeight w:val="445"/>
        </w:trPr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09C01406" w14:textId="29DE7070" w:rsidR="008F25CB" w:rsidRPr="008C1B82" w:rsidRDefault="007B7C42" w:rsidP="005C3792">
            <w:pPr>
              <w:jc w:val="right"/>
              <w:rPr>
                <w:sz w:val="22"/>
              </w:rPr>
            </w:pPr>
            <w:r w:rsidRPr="008C1B82">
              <w:rPr>
                <w:sz w:val="22"/>
              </w:rPr>
              <w:t>X</w:t>
            </w:r>
          </w:p>
        </w:tc>
        <w:tc>
          <w:tcPr>
            <w:tcW w:w="2203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8CCEA78" w14:textId="77777777" w:rsidR="008F25CB" w:rsidRPr="008C1B82" w:rsidRDefault="008F25CB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Customer Number:</w:t>
            </w:r>
          </w:p>
        </w:tc>
        <w:tc>
          <w:tcPr>
            <w:tcW w:w="3465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4BD196" w14:textId="4CF9C178" w:rsidR="008F25CB" w:rsidRPr="008C1B82" w:rsidRDefault="007B7C42" w:rsidP="005C3792">
            <w:pPr>
              <w:rPr>
                <w:sz w:val="22"/>
              </w:rPr>
            </w:pPr>
            <w:r w:rsidRPr="008C1B82">
              <w:rPr>
                <w:noProof/>
                <w:sz w:val="22"/>
              </w:rPr>
              <w:t>&lt;&lt;custNo</w:t>
            </w:r>
            <w:r w:rsidR="00D3693C">
              <w:rPr>
                <w:noProof/>
                <w:sz w:val="22"/>
              </w:rPr>
              <w:t>MFee</w:t>
            </w:r>
            <w:r w:rsidRPr="008C1B82">
              <w:rPr>
                <w:noProof/>
                <w:sz w:val="22"/>
              </w:rPr>
              <w:t>&gt;&gt;</w:t>
            </w:r>
          </w:p>
        </w:tc>
        <w:tc>
          <w:tcPr>
            <w:tcW w:w="4052" w:type="dxa"/>
            <w:tcBorders>
              <w:left w:val="single" w:sz="2" w:space="0" w:color="auto"/>
              <w:right w:val="single" w:sz="12" w:space="0" w:color="auto"/>
            </w:tcBorders>
          </w:tcPr>
          <w:p w14:paraId="6FB45915" w14:textId="77777777" w:rsidR="008F25CB" w:rsidRDefault="008F25CB" w:rsidP="005C3792">
            <w:pPr>
              <w:jc w:val="right"/>
            </w:pPr>
          </w:p>
        </w:tc>
      </w:tr>
      <w:tr w:rsidR="00D57BFA" w14:paraId="294A9215" w14:textId="77777777" w:rsidTr="008C1B82">
        <w:trPr>
          <w:trHeight w:val="292"/>
        </w:trPr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</w:tcPr>
          <w:p w14:paraId="1333B908" w14:textId="77777777" w:rsidR="00D57BFA" w:rsidRPr="008C1B82" w:rsidRDefault="00D57BFA" w:rsidP="005C3792">
            <w:pPr>
              <w:jc w:val="right"/>
              <w:rPr>
                <w:sz w:val="22"/>
              </w:rPr>
            </w:pPr>
          </w:p>
        </w:tc>
        <w:tc>
          <w:tcPr>
            <w:tcW w:w="2203" w:type="dxa"/>
            <w:gridSpan w:val="2"/>
            <w:tcBorders>
              <w:top w:val="nil"/>
              <w:bottom w:val="nil"/>
            </w:tcBorders>
            <w:vAlign w:val="center"/>
          </w:tcPr>
          <w:p w14:paraId="424E1A7C" w14:textId="77777777" w:rsidR="00D57BFA" w:rsidRPr="008C1B82" w:rsidRDefault="00D57BFA" w:rsidP="005C3792">
            <w:pPr>
              <w:rPr>
                <w:b/>
                <w:i/>
                <w:sz w:val="22"/>
              </w:rPr>
            </w:pPr>
            <w:r w:rsidRPr="008C1B82">
              <w:rPr>
                <w:b/>
                <w:i/>
                <w:sz w:val="22"/>
              </w:rPr>
              <w:t>OR</w:t>
            </w:r>
          </w:p>
        </w:tc>
        <w:tc>
          <w:tcPr>
            <w:tcW w:w="3465" w:type="dxa"/>
            <w:gridSpan w:val="9"/>
            <w:tcBorders>
              <w:top w:val="single" w:sz="2" w:space="0" w:color="auto"/>
              <w:bottom w:val="nil"/>
            </w:tcBorders>
            <w:vAlign w:val="center"/>
          </w:tcPr>
          <w:p w14:paraId="495AD1D3" w14:textId="77777777" w:rsidR="00D57BFA" w:rsidRPr="008C1B82" w:rsidRDefault="00D57BFA" w:rsidP="005C3792">
            <w:pPr>
              <w:rPr>
                <w:sz w:val="22"/>
              </w:rPr>
            </w:pPr>
          </w:p>
        </w:tc>
        <w:tc>
          <w:tcPr>
            <w:tcW w:w="4052" w:type="dxa"/>
            <w:tcBorders>
              <w:right w:val="single" w:sz="12" w:space="0" w:color="auto"/>
            </w:tcBorders>
          </w:tcPr>
          <w:p w14:paraId="3C307022" w14:textId="77777777" w:rsidR="00D57BFA" w:rsidRDefault="00D57BFA" w:rsidP="005C3792"/>
        </w:tc>
      </w:tr>
      <w:tr w:rsidR="008F25CB" w14:paraId="28A452F7" w14:textId="77777777" w:rsidTr="00043C66">
        <w:trPr>
          <w:trHeight w:val="355"/>
        </w:trPr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2CD2FF47" w14:textId="77777777" w:rsidR="008F25CB" w:rsidRPr="008C1B82" w:rsidRDefault="008F25CB" w:rsidP="005C3792">
            <w:pPr>
              <w:jc w:val="right"/>
              <w:rPr>
                <w:sz w:val="22"/>
              </w:rPr>
            </w:pPr>
          </w:p>
        </w:tc>
        <w:tc>
          <w:tcPr>
            <w:tcW w:w="9720" w:type="dxa"/>
            <w:gridSpan w:val="12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359823DB" w14:textId="77777777" w:rsidR="008F25CB" w:rsidRPr="008C1B82" w:rsidRDefault="008F25CB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 xml:space="preserve">The attached Request for Customer Number </w:t>
            </w:r>
            <w:r w:rsidR="00BD12D9" w:rsidRPr="008C1B82">
              <w:rPr>
                <w:sz w:val="22"/>
              </w:rPr>
              <w:t>(PTO/SB/125) form.</w:t>
            </w:r>
          </w:p>
        </w:tc>
      </w:tr>
      <w:tr w:rsidR="00D57BFA" w:rsidRPr="005C3792" w14:paraId="48EC4DD2" w14:textId="77777777" w:rsidTr="008C1B82">
        <w:trPr>
          <w:trHeight w:val="130"/>
        </w:trPr>
        <w:tc>
          <w:tcPr>
            <w:tcW w:w="4675" w:type="dxa"/>
            <w:gridSpan w:val="7"/>
            <w:tcBorders>
              <w:left w:val="single" w:sz="12" w:space="0" w:color="auto"/>
              <w:bottom w:val="single" w:sz="2" w:space="0" w:color="auto"/>
            </w:tcBorders>
          </w:tcPr>
          <w:p w14:paraId="430F8F5E" w14:textId="77777777" w:rsidR="00D57BFA" w:rsidRPr="005C3792" w:rsidRDefault="00D57BFA" w:rsidP="005C379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92" w:type="dxa"/>
            <w:gridSpan w:val="6"/>
            <w:tcBorders>
              <w:bottom w:val="single" w:sz="2" w:space="0" w:color="auto"/>
              <w:right w:val="single" w:sz="12" w:space="0" w:color="auto"/>
            </w:tcBorders>
          </w:tcPr>
          <w:p w14:paraId="46FBE77C" w14:textId="77777777" w:rsidR="00D57BFA" w:rsidRPr="005C3792" w:rsidRDefault="00D57BFA" w:rsidP="005C3792">
            <w:pPr>
              <w:jc w:val="center"/>
              <w:rPr>
                <w:sz w:val="16"/>
                <w:szCs w:val="16"/>
              </w:rPr>
            </w:pPr>
          </w:p>
        </w:tc>
      </w:tr>
      <w:tr w:rsidR="00EA3A0D" w14:paraId="0C2C939E" w14:textId="77777777" w:rsidTr="008C1B82">
        <w:tc>
          <w:tcPr>
            <w:tcW w:w="4845" w:type="dxa"/>
            <w:gridSpan w:val="8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C725FF6" w14:textId="77777777" w:rsidR="00EA3A0D" w:rsidRPr="008C1B82" w:rsidRDefault="003E046F" w:rsidP="005C3792">
            <w:pPr>
              <w:jc w:val="center"/>
              <w:rPr>
                <w:b/>
                <w:sz w:val="22"/>
              </w:rPr>
            </w:pPr>
            <w:r w:rsidRPr="008C1B82">
              <w:rPr>
                <w:b/>
                <w:sz w:val="22"/>
              </w:rPr>
              <w:t xml:space="preserve">PATENT NUMBER </w:t>
            </w:r>
          </w:p>
          <w:p w14:paraId="3AD81EB5" w14:textId="77777777" w:rsidR="003E046F" w:rsidRDefault="003E046F" w:rsidP="005C3792">
            <w:pPr>
              <w:jc w:val="center"/>
            </w:pPr>
            <w:r w:rsidRPr="008C1B82">
              <w:rPr>
                <w:sz w:val="22"/>
              </w:rPr>
              <w:t>(if known)</w:t>
            </w:r>
          </w:p>
        </w:tc>
        <w:tc>
          <w:tcPr>
            <w:tcW w:w="532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01EE464" w14:textId="77777777" w:rsidR="00EA3A0D" w:rsidRPr="008C1B82" w:rsidRDefault="003E046F" w:rsidP="005C3792">
            <w:pPr>
              <w:jc w:val="center"/>
              <w:rPr>
                <w:b/>
                <w:sz w:val="22"/>
              </w:rPr>
            </w:pPr>
            <w:r w:rsidRPr="008C1B82">
              <w:rPr>
                <w:b/>
                <w:sz w:val="22"/>
              </w:rPr>
              <w:t>APPLICATION NUMBER</w:t>
            </w:r>
          </w:p>
        </w:tc>
      </w:tr>
      <w:tr w:rsidR="008F25CB" w14:paraId="5CB4D968" w14:textId="77777777" w:rsidTr="008C1B82">
        <w:trPr>
          <w:trHeight w:val="773"/>
        </w:trPr>
        <w:tc>
          <w:tcPr>
            <w:tcW w:w="4845" w:type="dxa"/>
            <w:gridSpan w:val="8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2527CC39" w14:textId="257827EB" w:rsidR="008F25CB" w:rsidRPr="008C1B82" w:rsidRDefault="00F81DD8" w:rsidP="00F81DD8">
            <w:pPr>
              <w:rPr>
                <w:sz w:val="22"/>
              </w:rPr>
            </w:pPr>
            <w:r w:rsidRPr="008C1B82">
              <w:rPr>
                <w:sz w:val="22"/>
              </w:rPr>
              <w:t>&lt;&lt;pat</w:t>
            </w:r>
            <w:r w:rsidR="004D3430" w:rsidRPr="008C1B82">
              <w:rPr>
                <w:sz w:val="22"/>
              </w:rPr>
              <w:t>ent</w:t>
            </w:r>
            <w:r w:rsidRPr="008C1B82">
              <w:rPr>
                <w:sz w:val="22"/>
              </w:rPr>
              <w:t>No&gt;&gt;</w:t>
            </w:r>
          </w:p>
        </w:tc>
        <w:tc>
          <w:tcPr>
            <w:tcW w:w="5322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2D2668D" w14:textId="73B4D87F" w:rsidR="008F25CB" w:rsidRPr="008C1B82" w:rsidRDefault="00475B6C" w:rsidP="007E4B92">
            <w:pPr>
              <w:rPr>
                <w:sz w:val="22"/>
              </w:rPr>
            </w:pPr>
            <w:r w:rsidRPr="008C1B82">
              <w:rPr>
                <w:sz w:val="22"/>
              </w:rPr>
              <w:t>&lt;&lt;serialN</w:t>
            </w:r>
            <w:r w:rsidR="004D3430" w:rsidRPr="008C1B82">
              <w:rPr>
                <w:sz w:val="22"/>
              </w:rPr>
              <w:t>umber</w:t>
            </w:r>
            <w:r w:rsidRPr="008C1B82">
              <w:rPr>
                <w:sz w:val="22"/>
              </w:rPr>
              <w:t>&gt;&gt;</w:t>
            </w:r>
          </w:p>
        </w:tc>
      </w:tr>
      <w:tr w:rsidR="00EE499F" w14:paraId="17A01284" w14:textId="77777777" w:rsidTr="008C1B82">
        <w:trPr>
          <w:trHeight w:val="265"/>
        </w:trPr>
        <w:tc>
          <w:tcPr>
            <w:tcW w:w="5385" w:type="dxa"/>
            <w:gridSpan w:val="10"/>
            <w:tcBorders>
              <w:top w:val="single" w:sz="12" w:space="0" w:color="auto"/>
              <w:left w:val="single" w:sz="12" w:space="0" w:color="auto"/>
            </w:tcBorders>
          </w:tcPr>
          <w:p w14:paraId="21054EBD" w14:textId="77777777" w:rsidR="00EE499F" w:rsidRPr="008C1B82" w:rsidRDefault="00EE499F" w:rsidP="005C3792">
            <w:pPr>
              <w:rPr>
                <w:b/>
                <w:sz w:val="22"/>
              </w:rPr>
            </w:pPr>
            <w:r w:rsidRPr="008C1B82">
              <w:rPr>
                <w:b/>
                <w:sz w:val="22"/>
              </w:rPr>
              <w:t>Completed by (</w:t>
            </w:r>
            <w:r w:rsidR="00BD12D9" w:rsidRPr="008C1B82">
              <w:rPr>
                <w:b/>
                <w:sz w:val="22"/>
              </w:rPr>
              <w:t>check one</w:t>
            </w:r>
            <w:r w:rsidRPr="008C1B82">
              <w:rPr>
                <w:b/>
                <w:sz w:val="22"/>
              </w:rPr>
              <w:t>):</w:t>
            </w:r>
          </w:p>
        </w:tc>
        <w:tc>
          <w:tcPr>
            <w:tcW w:w="372" w:type="dxa"/>
            <w:tcBorders>
              <w:top w:val="single" w:sz="12" w:space="0" w:color="auto"/>
              <w:bottom w:val="nil"/>
            </w:tcBorders>
          </w:tcPr>
          <w:p w14:paraId="63AA7EFA" w14:textId="77777777" w:rsidR="00EE499F" w:rsidRDefault="00EE499F" w:rsidP="005C3792">
            <w:pPr>
              <w:jc w:val="center"/>
            </w:pPr>
          </w:p>
        </w:tc>
        <w:tc>
          <w:tcPr>
            <w:tcW w:w="4410" w:type="dxa"/>
            <w:gridSpan w:val="2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ED62041" w14:textId="77777777" w:rsidR="00EE499F" w:rsidRDefault="00EE499F" w:rsidP="005C3792">
            <w:pPr>
              <w:jc w:val="center"/>
            </w:pPr>
          </w:p>
        </w:tc>
      </w:tr>
      <w:tr w:rsidR="00EE499F" w14:paraId="1D548265" w14:textId="77777777" w:rsidTr="00463C6A">
        <w:trPr>
          <w:trHeight w:val="517"/>
        </w:trPr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72F30E91" w14:textId="77777777" w:rsidR="00EE499F" w:rsidRPr="008C1B82" w:rsidRDefault="00EE499F" w:rsidP="005C3792">
            <w:pPr>
              <w:jc w:val="right"/>
              <w:rPr>
                <w:sz w:val="22"/>
              </w:rPr>
            </w:pPr>
          </w:p>
        </w:tc>
        <w:tc>
          <w:tcPr>
            <w:tcW w:w="4938" w:type="dxa"/>
            <w:gridSpan w:val="9"/>
            <w:tcBorders>
              <w:left w:val="single" w:sz="2" w:space="0" w:color="auto"/>
              <w:bottom w:val="nil"/>
            </w:tcBorders>
            <w:vAlign w:val="center"/>
          </w:tcPr>
          <w:p w14:paraId="7182CEDA" w14:textId="77777777" w:rsidR="00EE499F" w:rsidRPr="008C1B82" w:rsidRDefault="00EE499F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Applicant/Inventor</w:t>
            </w:r>
          </w:p>
        </w:tc>
        <w:tc>
          <w:tcPr>
            <w:tcW w:w="372" w:type="dxa"/>
            <w:tcBorders>
              <w:top w:val="nil"/>
              <w:bottom w:val="nil"/>
              <w:right w:val="single" w:sz="2" w:space="0" w:color="auto"/>
            </w:tcBorders>
          </w:tcPr>
          <w:p w14:paraId="42467CE7" w14:textId="77777777" w:rsidR="00EE499F" w:rsidRPr="008C1B82" w:rsidRDefault="00EE499F" w:rsidP="005C3792">
            <w:pPr>
              <w:jc w:val="center"/>
              <w:rPr>
                <w:sz w:val="22"/>
              </w:rPr>
            </w:pPr>
          </w:p>
        </w:tc>
        <w:tc>
          <w:tcPr>
            <w:tcW w:w="441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5327F90" w14:textId="05A485F0" w:rsidR="00EE499F" w:rsidRPr="008C1B82" w:rsidRDefault="00EE612E" w:rsidP="005C3792">
            <w:pPr>
              <w:jc w:val="center"/>
              <w:rPr>
                <w:sz w:val="22"/>
              </w:rPr>
            </w:pPr>
            <w:r w:rsidRPr="005122AA">
              <w:rPr>
                <w:rFonts w:cs="Times New Roman"/>
                <w:szCs w:val="24"/>
              </w:rPr>
              <w:t>&lt;&lt;echoSignature&gt;&gt;</w:t>
            </w:r>
          </w:p>
        </w:tc>
      </w:tr>
      <w:tr w:rsidR="00EE499F" w14:paraId="78125D69" w14:textId="77777777" w:rsidTr="008C1B82"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</w:tcPr>
          <w:p w14:paraId="4E1B1051" w14:textId="77777777" w:rsidR="00EE499F" w:rsidRPr="008C1B82" w:rsidRDefault="00EE499F" w:rsidP="005C3792">
            <w:pPr>
              <w:jc w:val="right"/>
              <w:rPr>
                <w:sz w:val="22"/>
              </w:rPr>
            </w:pPr>
          </w:p>
        </w:tc>
        <w:tc>
          <w:tcPr>
            <w:tcW w:w="4938" w:type="dxa"/>
            <w:gridSpan w:val="9"/>
            <w:tcBorders>
              <w:top w:val="nil"/>
              <w:bottom w:val="nil"/>
            </w:tcBorders>
          </w:tcPr>
          <w:p w14:paraId="7F4DD308" w14:textId="77777777" w:rsidR="00EE499F" w:rsidRPr="008C1B82" w:rsidRDefault="00EE499F" w:rsidP="005C3792">
            <w:pPr>
              <w:jc w:val="right"/>
              <w:rPr>
                <w:sz w:val="22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</w:tcPr>
          <w:p w14:paraId="67A5D16A" w14:textId="77777777" w:rsidR="00EE499F" w:rsidRPr="008C1B82" w:rsidRDefault="00EE499F" w:rsidP="005C3792">
            <w:pPr>
              <w:jc w:val="center"/>
              <w:rPr>
                <w:sz w:val="22"/>
              </w:rPr>
            </w:pPr>
          </w:p>
        </w:tc>
        <w:tc>
          <w:tcPr>
            <w:tcW w:w="4410" w:type="dxa"/>
            <w:gridSpan w:val="2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F5FC4EB" w14:textId="77777777" w:rsidR="00EE499F" w:rsidRPr="0050112E" w:rsidRDefault="00EE499F" w:rsidP="005C3792">
            <w:pPr>
              <w:jc w:val="center"/>
              <w:rPr>
                <w:szCs w:val="24"/>
              </w:rPr>
            </w:pPr>
            <w:r w:rsidRPr="0050112E">
              <w:rPr>
                <w:szCs w:val="24"/>
              </w:rPr>
              <w:t>Signature</w:t>
            </w:r>
          </w:p>
        </w:tc>
      </w:tr>
      <w:tr w:rsidR="00EE499F" w14:paraId="7E47ADDE" w14:textId="77777777" w:rsidTr="00463C6A">
        <w:trPr>
          <w:trHeight w:val="440"/>
        </w:trPr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73967084" w14:textId="59C7D05D" w:rsidR="00EE499F" w:rsidRPr="008C1B82" w:rsidRDefault="002A0506" w:rsidP="005C3792">
            <w:pPr>
              <w:jc w:val="right"/>
              <w:rPr>
                <w:sz w:val="22"/>
              </w:rPr>
            </w:pPr>
            <w:r w:rsidRPr="008C1B82">
              <w:rPr>
                <w:sz w:val="22"/>
              </w:rPr>
              <w:t>X</w:t>
            </w:r>
          </w:p>
        </w:tc>
        <w:tc>
          <w:tcPr>
            <w:tcW w:w="3058" w:type="dxa"/>
            <w:gridSpan w:val="3"/>
            <w:tcBorders>
              <w:top w:val="nil"/>
              <w:left w:val="single" w:sz="2" w:space="0" w:color="auto"/>
              <w:right w:val="single" w:sz="4" w:space="0" w:color="auto"/>
            </w:tcBorders>
            <w:vAlign w:val="center"/>
          </w:tcPr>
          <w:p w14:paraId="6D675D07" w14:textId="77777777" w:rsidR="00EE499F" w:rsidRPr="008C1B82" w:rsidRDefault="00EE499F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Attorney or Agent of Record</w:t>
            </w:r>
          </w:p>
        </w:tc>
        <w:tc>
          <w:tcPr>
            <w:tcW w:w="18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68D718" w14:textId="07594868" w:rsidR="00EE499F" w:rsidRDefault="002A0506" w:rsidP="002A0506">
            <w:r w:rsidRPr="00747865">
              <w:rPr>
                <w:sz w:val="22"/>
              </w:rPr>
              <w:t>&lt;&lt;SARegNo&gt;&gt;</w:t>
            </w:r>
          </w:p>
        </w:tc>
        <w:tc>
          <w:tcPr>
            <w:tcW w:w="372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</w:tcPr>
          <w:p w14:paraId="1E108FCF" w14:textId="77777777" w:rsidR="00EE499F" w:rsidRDefault="00EE499F" w:rsidP="005C3792">
            <w:pPr>
              <w:jc w:val="center"/>
            </w:pPr>
          </w:p>
        </w:tc>
        <w:tc>
          <w:tcPr>
            <w:tcW w:w="441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C69B4BD" w14:textId="79C5E1D7" w:rsidR="00EE499F" w:rsidRDefault="002A0506" w:rsidP="005C3792">
            <w:pPr>
              <w:jc w:val="center"/>
            </w:pPr>
            <w:r w:rsidRPr="00747865">
              <w:rPr>
                <w:sz w:val="22"/>
              </w:rPr>
              <w:t>&lt;&lt;SAName&gt;&gt;</w:t>
            </w:r>
          </w:p>
        </w:tc>
      </w:tr>
      <w:tr w:rsidR="00FF7048" w14:paraId="5C124F7F" w14:textId="77777777" w:rsidTr="008C1B82">
        <w:trPr>
          <w:trHeight w:val="418"/>
        </w:trPr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</w:tcBorders>
          </w:tcPr>
          <w:p w14:paraId="1EE61D8E" w14:textId="77777777" w:rsidR="00FF7048" w:rsidRDefault="00FF7048" w:rsidP="005C3792">
            <w:pPr>
              <w:jc w:val="right"/>
            </w:pPr>
          </w:p>
        </w:tc>
        <w:tc>
          <w:tcPr>
            <w:tcW w:w="3058" w:type="dxa"/>
            <w:gridSpan w:val="3"/>
          </w:tcPr>
          <w:p w14:paraId="7D088675" w14:textId="77777777" w:rsidR="00FF7048" w:rsidRDefault="00FF7048" w:rsidP="00FF7048">
            <w:pPr>
              <w:jc w:val="center"/>
            </w:pPr>
          </w:p>
        </w:tc>
        <w:tc>
          <w:tcPr>
            <w:tcW w:w="1880" w:type="dxa"/>
            <w:gridSpan w:val="6"/>
          </w:tcPr>
          <w:p w14:paraId="4B1B2758" w14:textId="77777777" w:rsidR="00FF7048" w:rsidRPr="008C1B82" w:rsidRDefault="00FF7048" w:rsidP="00FF7048">
            <w:pPr>
              <w:jc w:val="center"/>
              <w:rPr>
                <w:sz w:val="22"/>
              </w:rPr>
            </w:pPr>
            <w:r w:rsidRPr="008C1B82">
              <w:rPr>
                <w:sz w:val="22"/>
              </w:rPr>
              <w:t>(Reg. No)</w:t>
            </w:r>
          </w:p>
        </w:tc>
        <w:tc>
          <w:tcPr>
            <w:tcW w:w="372" w:type="dxa"/>
            <w:tcBorders>
              <w:top w:val="nil"/>
              <w:bottom w:val="nil"/>
            </w:tcBorders>
          </w:tcPr>
          <w:p w14:paraId="6BC14A16" w14:textId="77777777" w:rsidR="00FF7048" w:rsidRDefault="00FF7048" w:rsidP="005C3792">
            <w:pPr>
              <w:jc w:val="center"/>
            </w:pPr>
          </w:p>
        </w:tc>
        <w:tc>
          <w:tcPr>
            <w:tcW w:w="4410" w:type="dxa"/>
            <w:gridSpan w:val="2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441624" w14:textId="77777777" w:rsidR="00FF7048" w:rsidRPr="008C1B82" w:rsidRDefault="00FF7048" w:rsidP="005C3792">
            <w:pPr>
              <w:jc w:val="center"/>
              <w:rPr>
                <w:sz w:val="22"/>
              </w:rPr>
            </w:pPr>
            <w:r w:rsidRPr="008C1B82">
              <w:rPr>
                <w:sz w:val="22"/>
              </w:rPr>
              <w:t>Typed or printed name</w:t>
            </w:r>
          </w:p>
        </w:tc>
      </w:tr>
      <w:tr w:rsidR="00EE499F" w14:paraId="57F7BE4C" w14:textId="77777777" w:rsidTr="00463C6A">
        <w:trPr>
          <w:trHeight w:val="373"/>
        </w:trPr>
        <w:tc>
          <w:tcPr>
            <w:tcW w:w="44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4580B50C" w14:textId="77777777" w:rsidR="00EE499F" w:rsidRPr="008C1B82" w:rsidRDefault="00EE499F" w:rsidP="005C3792">
            <w:pPr>
              <w:jc w:val="right"/>
              <w:rPr>
                <w:sz w:val="22"/>
              </w:rPr>
            </w:pPr>
          </w:p>
        </w:tc>
        <w:tc>
          <w:tcPr>
            <w:tcW w:w="4938" w:type="dxa"/>
            <w:gridSpan w:val="9"/>
            <w:tcBorders>
              <w:left w:val="single" w:sz="2" w:space="0" w:color="auto"/>
            </w:tcBorders>
          </w:tcPr>
          <w:p w14:paraId="75AE5523" w14:textId="77777777" w:rsidR="00EE499F" w:rsidRPr="008C1B82" w:rsidRDefault="00EE499F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Assignee of record of the entire interest.</w:t>
            </w:r>
          </w:p>
          <w:p w14:paraId="3C05205E" w14:textId="4F7F7A72" w:rsidR="00EE499F" w:rsidRPr="008C1B82" w:rsidRDefault="00EE499F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 xml:space="preserve">See 37 CFR 3.71. Statement under 37 </w:t>
            </w:r>
            <w:r w:rsidR="0050112E">
              <w:rPr>
                <w:sz w:val="22"/>
              </w:rPr>
              <w:t>CFR 3.73(c)</w:t>
            </w:r>
          </w:p>
        </w:tc>
        <w:tc>
          <w:tcPr>
            <w:tcW w:w="372" w:type="dxa"/>
            <w:tcBorders>
              <w:right w:val="single" w:sz="2" w:space="0" w:color="auto"/>
            </w:tcBorders>
          </w:tcPr>
          <w:p w14:paraId="2BB78B58" w14:textId="77777777" w:rsidR="00EE499F" w:rsidRDefault="00EE499F" w:rsidP="005C3792">
            <w:pPr>
              <w:jc w:val="center"/>
            </w:pPr>
          </w:p>
        </w:tc>
        <w:tc>
          <w:tcPr>
            <w:tcW w:w="4410" w:type="dxa"/>
            <w:gridSpan w:val="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B69769A" w14:textId="40C60276" w:rsidR="00EE499F" w:rsidRDefault="002A0506" w:rsidP="005C3792">
            <w:pPr>
              <w:jc w:val="center"/>
            </w:pPr>
            <w:r w:rsidRPr="00747865">
              <w:rPr>
                <w:sz w:val="22"/>
              </w:rPr>
              <w:t>&lt;&lt;SAPhone&gt;&gt;</w:t>
            </w:r>
          </w:p>
        </w:tc>
      </w:tr>
      <w:tr w:rsidR="00EE499F" w14:paraId="6B222EED" w14:textId="77777777" w:rsidTr="008C1B82">
        <w:tc>
          <w:tcPr>
            <w:tcW w:w="447" w:type="dxa"/>
            <w:tcBorders>
              <w:left w:val="single" w:sz="12" w:space="0" w:color="auto"/>
            </w:tcBorders>
          </w:tcPr>
          <w:p w14:paraId="564C46F8" w14:textId="77777777" w:rsidR="00EE499F" w:rsidRPr="008C1B82" w:rsidRDefault="00EE499F" w:rsidP="005C3792">
            <w:pPr>
              <w:jc w:val="right"/>
              <w:rPr>
                <w:sz w:val="22"/>
              </w:rPr>
            </w:pPr>
          </w:p>
        </w:tc>
        <w:tc>
          <w:tcPr>
            <w:tcW w:w="4938" w:type="dxa"/>
            <w:gridSpan w:val="9"/>
            <w:tcBorders>
              <w:bottom w:val="single" w:sz="4" w:space="0" w:color="auto"/>
            </w:tcBorders>
          </w:tcPr>
          <w:p w14:paraId="474B7E5F" w14:textId="3904C7BD" w:rsidR="00EE499F" w:rsidRPr="008C1B82" w:rsidRDefault="008C1B82" w:rsidP="005C3792">
            <w:pPr>
              <w:rPr>
                <w:sz w:val="22"/>
              </w:rPr>
            </w:pPr>
            <w:r w:rsidRPr="008C1B82">
              <w:rPr>
                <w:sz w:val="22"/>
              </w:rPr>
              <w:t>(Form PTO/</w:t>
            </w:r>
            <w:r w:rsidR="008937A4">
              <w:rPr>
                <w:sz w:val="22"/>
              </w:rPr>
              <w:t>AIA</w:t>
            </w:r>
            <w:r w:rsidRPr="008C1B82">
              <w:rPr>
                <w:sz w:val="22"/>
              </w:rPr>
              <w:t>/96)</w:t>
            </w:r>
            <w:r w:rsidR="00EE499F" w:rsidRPr="008C1B82">
              <w:rPr>
                <w:sz w:val="22"/>
              </w:rPr>
              <w:t xml:space="preserve"> is enclosed</w:t>
            </w:r>
            <w:r w:rsidRPr="008C1B82">
              <w:rPr>
                <w:sz w:val="22"/>
              </w:rPr>
              <w:t xml:space="preserve"> or was filed on</w:t>
            </w:r>
          </w:p>
        </w:tc>
        <w:tc>
          <w:tcPr>
            <w:tcW w:w="372" w:type="dxa"/>
          </w:tcPr>
          <w:p w14:paraId="363BDA07" w14:textId="77777777" w:rsidR="00EE499F" w:rsidRDefault="00EE499F" w:rsidP="005C3792">
            <w:pPr>
              <w:jc w:val="center"/>
            </w:pPr>
          </w:p>
        </w:tc>
        <w:tc>
          <w:tcPr>
            <w:tcW w:w="4410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281E61" w14:textId="77777777" w:rsidR="00EE499F" w:rsidRPr="0050112E" w:rsidRDefault="005C3792" w:rsidP="005C3792">
            <w:pPr>
              <w:jc w:val="center"/>
              <w:rPr>
                <w:sz w:val="22"/>
              </w:rPr>
            </w:pPr>
            <w:r w:rsidRPr="0050112E">
              <w:rPr>
                <w:sz w:val="22"/>
              </w:rPr>
              <w:t>Requester's telephone number</w:t>
            </w:r>
          </w:p>
        </w:tc>
      </w:tr>
      <w:tr w:rsidR="008C1B82" w14:paraId="29EFC1DB" w14:textId="77777777" w:rsidTr="008C1B82">
        <w:trPr>
          <w:trHeight w:val="350"/>
        </w:trPr>
        <w:tc>
          <w:tcPr>
            <w:tcW w:w="447" w:type="dxa"/>
            <w:tcBorders>
              <w:left w:val="single" w:sz="12" w:space="0" w:color="auto"/>
              <w:right w:val="single" w:sz="4" w:space="0" w:color="auto"/>
            </w:tcBorders>
          </w:tcPr>
          <w:p w14:paraId="6418FF3D" w14:textId="77777777" w:rsidR="008C1B82" w:rsidRDefault="008C1B82" w:rsidP="005C3792">
            <w:pPr>
              <w:jc w:val="right"/>
            </w:pPr>
          </w:p>
        </w:tc>
        <w:tc>
          <w:tcPr>
            <w:tcW w:w="49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E04AD4A" w14:textId="38C5DA26" w:rsidR="008C1B82" w:rsidRDefault="008C1B82" w:rsidP="005C3792">
            <w:r>
              <w:t xml:space="preserve">                                                                        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4" w:space="0" w:color="auto"/>
            </w:tcBorders>
          </w:tcPr>
          <w:p w14:paraId="0478B977" w14:textId="77777777" w:rsidR="008C1B82" w:rsidRDefault="008C1B82" w:rsidP="005C3792">
            <w:pPr>
              <w:jc w:val="center"/>
            </w:pPr>
          </w:p>
        </w:tc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F2F2F2" w:themeFill="background1" w:themeFillShade="F2"/>
          </w:tcPr>
          <w:p w14:paraId="266FCBF2" w14:textId="5F7A82A7" w:rsidR="008C1B82" w:rsidRPr="0050112E" w:rsidRDefault="00EE612E" w:rsidP="005C3792">
            <w:pPr>
              <w:jc w:val="center"/>
              <w:rPr>
                <w:sz w:val="22"/>
              </w:rPr>
            </w:pPr>
            <w:r w:rsidRPr="005122AA">
              <w:rPr>
                <w:rFonts w:cs="Times New Roman"/>
                <w:szCs w:val="24"/>
              </w:rPr>
              <w:t>&lt;&lt;signatureDate&gt;&gt;</w:t>
            </w:r>
          </w:p>
        </w:tc>
      </w:tr>
      <w:tr w:rsidR="008C1B82" w14:paraId="3DA25AB3" w14:textId="77777777" w:rsidTr="00463C6A">
        <w:trPr>
          <w:trHeight w:val="197"/>
        </w:trPr>
        <w:tc>
          <w:tcPr>
            <w:tcW w:w="447" w:type="dxa"/>
            <w:tcBorders>
              <w:left w:val="single" w:sz="12" w:space="0" w:color="auto"/>
              <w:bottom w:val="nil"/>
              <w:right w:val="nil"/>
            </w:tcBorders>
          </w:tcPr>
          <w:p w14:paraId="3D294640" w14:textId="77777777" w:rsidR="008C1B82" w:rsidRDefault="008C1B82" w:rsidP="005C3792">
            <w:pPr>
              <w:jc w:val="right"/>
            </w:pPr>
          </w:p>
        </w:tc>
        <w:tc>
          <w:tcPr>
            <w:tcW w:w="4938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378E95A" w14:textId="29A2E966" w:rsidR="008C1B82" w:rsidRPr="0050112E" w:rsidRDefault="008C1B82" w:rsidP="005C3792">
            <w:pPr>
              <w:rPr>
                <w:sz w:val="22"/>
              </w:rPr>
            </w:pPr>
            <w:r w:rsidRPr="0050112E">
              <w:rPr>
                <w:sz w:val="22"/>
              </w:rPr>
              <w:t xml:space="preserve">                                 (Date)</w:t>
            </w:r>
          </w:p>
        </w:tc>
        <w:tc>
          <w:tcPr>
            <w:tcW w:w="372" w:type="dxa"/>
            <w:tcBorders>
              <w:left w:val="nil"/>
              <w:right w:val="single" w:sz="4" w:space="0" w:color="auto"/>
            </w:tcBorders>
          </w:tcPr>
          <w:p w14:paraId="009D1550" w14:textId="77777777" w:rsidR="008C1B82" w:rsidRDefault="008C1B82" w:rsidP="005C3792">
            <w:pPr>
              <w:jc w:val="center"/>
            </w:pPr>
          </w:p>
        </w:tc>
        <w:tc>
          <w:tcPr>
            <w:tcW w:w="4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5475C08" w14:textId="77777777" w:rsidR="008C1B82" w:rsidRPr="0050112E" w:rsidRDefault="008C1B82" w:rsidP="005C3792">
            <w:pPr>
              <w:jc w:val="center"/>
              <w:rPr>
                <w:sz w:val="22"/>
              </w:rPr>
            </w:pPr>
          </w:p>
        </w:tc>
      </w:tr>
      <w:tr w:rsidR="00EE499F" w:rsidRPr="005C3792" w14:paraId="5439D223" w14:textId="77777777" w:rsidTr="008C1B82">
        <w:tc>
          <w:tcPr>
            <w:tcW w:w="5385" w:type="dxa"/>
            <w:gridSpan w:val="10"/>
            <w:tcBorders>
              <w:top w:val="nil"/>
              <w:left w:val="single" w:sz="12" w:space="0" w:color="auto"/>
              <w:bottom w:val="nil"/>
            </w:tcBorders>
          </w:tcPr>
          <w:p w14:paraId="196F2313" w14:textId="77777777" w:rsidR="00EE499F" w:rsidRPr="0050112E" w:rsidRDefault="00EE499F" w:rsidP="005C3792">
            <w:pPr>
              <w:jc w:val="right"/>
              <w:rPr>
                <w:sz w:val="22"/>
              </w:rPr>
            </w:pPr>
          </w:p>
        </w:tc>
        <w:tc>
          <w:tcPr>
            <w:tcW w:w="372" w:type="dxa"/>
          </w:tcPr>
          <w:p w14:paraId="57A155CF" w14:textId="77777777" w:rsidR="00EE499F" w:rsidRPr="005C3792" w:rsidRDefault="00EE499F" w:rsidP="005C3792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4410" w:type="dxa"/>
            <w:gridSpan w:val="2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14:paraId="6365D218" w14:textId="4751454E" w:rsidR="00EE499F" w:rsidRPr="0050112E" w:rsidRDefault="008C1B82" w:rsidP="00463C6A">
            <w:pPr>
              <w:spacing w:after="120"/>
              <w:jc w:val="center"/>
              <w:rPr>
                <w:sz w:val="22"/>
              </w:rPr>
            </w:pPr>
            <w:r w:rsidRPr="0050112E">
              <w:rPr>
                <w:sz w:val="22"/>
              </w:rPr>
              <w:t>Date</w:t>
            </w:r>
          </w:p>
        </w:tc>
      </w:tr>
      <w:tr w:rsidR="008C1B82" w14:paraId="31E5779F" w14:textId="77777777" w:rsidTr="00463C6A">
        <w:trPr>
          <w:trHeight w:val="513"/>
        </w:trPr>
        <w:tc>
          <w:tcPr>
            <w:tcW w:w="10167" w:type="dxa"/>
            <w:gridSpan w:val="1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E03F34" w14:textId="4E17C5F1" w:rsidR="008C1B82" w:rsidRPr="004570A4" w:rsidRDefault="008C1B82" w:rsidP="008C1B82">
            <w:pPr>
              <w:rPr>
                <w:sz w:val="18"/>
                <w:szCs w:val="18"/>
              </w:rPr>
            </w:pPr>
            <w:r w:rsidRPr="004570A4">
              <w:rPr>
                <w:sz w:val="18"/>
                <w:szCs w:val="18"/>
              </w:rPr>
              <w:t xml:space="preserve">NOTE: Signatures of all the inventors or assignees of record of the entire interest or their representative(s) are required. </w:t>
            </w:r>
            <w:r>
              <w:rPr>
                <w:sz w:val="18"/>
                <w:szCs w:val="18"/>
              </w:rPr>
              <w:t xml:space="preserve">If the assignee is a jurist entity, this form must be signed by a patent practitioner (attorney or agent) of record. </w:t>
            </w:r>
            <w:r w:rsidRPr="004570A4">
              <w:rPr>
                <w:sz w:val="18"/>
                <w:szCs w:val="18"/>
              </w:rPr>
              <w:t xml:space="preserve">Submit multiple forms if more </w:t>
            </w:r>
            <w:r w:rsidR="00A73B0C" w:rsidRPr="004570A4">
              <w:rPr>
                <w:sz w:val="18"/>
                <w:szCs w:val="18"/>
              </w:rPr>
              <w:t>than</w:t>
            </w:r>
            <w:r w:rsidRPr="004570A4">
              <w:rPr>
                <w:sz w:val="18"/>
                <w:szCs w:val="18"/>
              </w:rPr>
              <w:t xml:space="preserve"> one signature is required, see below*.</w:t>
            </w:r>
          </w:p>
        </w:tc>
      </w:tr>
      <w:tr w:rsidR="008C1B82" w14:paraId="0CBFC03F" w14:textId="77777777" w:rsidTr="0050112E">
        <w:trPr>
          <w:trHeight w:val="330"/>
        </w:trPr>
        <w:tc>
          <w:tcPr>
            <w:tcW w:w="4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4B2ADE69" w14:textId="77777777" w:rsidR="008C1B82" w:rsidRPr="0050112E" w:rsidRDefault="008C1B82" w:rsidP="008C1B82">
            <w:pPr>
              <w:jc w:val="right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vAlign w:val="center"/>
          </w:tcPr>
          <w:p w14:paraId="46A33F35" w14:textId="2009ED21" w:rsidR="008C1B82" w:rsidRPr="0050112E" w:rsidRDefault="008C1B82" w:rsidP="008C1B82">
            <w:pPr>
              <w:rPr>
                <w:sz w:val="22"/>
              </w:rPr>
            </w:pPr>
            <w:r w:rsidRPr="0050112E">
              <w:rPr>
                <w:sz w:val="22"/>
              </w:rPr>
              <w:t>*</w:t>
            </w:r>
            <w:r w:rsidR="0050112E">
              <w:rPr>
                <w:sz w:val="22"/>
              </w:rPr>
              <w:t>T</w:t>
            </w:r>
            <w:r w:rsidRPr="0050112E">
              <w:rPr>
                <w:sz w:val="22"/>
              </w:rPr>
              <w:t>otal of</w:t>
            </w:r>
          </w:p>
        </w:tc>
        <w:tc>
          <w:tcPr>
            <w:tcW w:w="2508" w:type="dxa"/>
            <w:gridSpan w:val="4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7FBC9EA7" w14:textId="77777777" w:rsidR="008C1B82" w:rsidRPr="0050112E" w:rsidRDefault="008C1B82" w:rsidP="008C1B82">
            <w:pPr>
              <w:rPr>
                <w:sz w:val="22"/>
              </w:rPr>
            </w:pPr>
          </w:p>
        </w:tc>
        <w:tc>
          <w:tcPr>
            <w:tcW w:w="5772" w:type="dxa"/>
            <w:gridSpan w:val="7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1F7B09" w14:textId="77777777" w:rsidR="008C1B82" w:rsidRPr="0050112E" w:rsidRDefault="008C1B82" w:rsidP="008C1B82">
            <w:pPr>
              <w:rPr>
                <w:sz w:val="22"/>
              </w:rPr>
            </w:pPr>
            <w:r w:rsidRPr="0050112E">
              <w:rPr>
                <w:sz w:val="22"/>
              </w:rPr>
              <w:t>forms are submitted</w:t>
            </w:r>
          </w:p>
        </w:tc>
      </w:tr>
    </w:tbl>
    <w:p w14:paraId="333ED84D" w14:textId="51882783" w:rsidR="006E696C" w:rsidRPr="003525DE" w:rsidRDefault="00463C6A" w:rsidP="005C3792">
      <w:pPr>
        <w:spacing w:after="0" w:line="180" w:lineRule="exact"/>
        <w:rPr>
          <w:sz w:val="14"/>
          <w:szCs w:val="14"/>
        </w:rPr>
      </w:pPr>
      <w:r w:rsidRPr="000F763A">
        <w:rPr>
          <w:rStyle w:val="markedcontent"/>
          <w:rFonts w:cs="Times New Roman"/>
          <w:sz w:val="14"/>
          <w:szCs w:val="14"/>
        </w:rPr>
        <w:t>A Federal agency may not conduct or sponsor, and a person is not required to respond to, nor shall a person be subject to a penalty for failure to comply with an</w:t>
      </w:r>
      <w:r>
        <w:rPr>
          <w:rStyle w:val="markedcontent"/>
          <w:rFonts w:cs="Times New Roman"/>
          <w:sz w:val="14"/>
          <w:szCs w:val="14"/>
        </w:rPr>
        <w:t xml:space="preserve"> </w:t>
      </w:r>
      <w:r w:rsidRPr="000F763A">
        <w:rPr>
          <w:rStyle w:val="markedcontent"/>
          <w:rFonts w:cs="Times New Roman"/>
          <w:sz w:val="14"/>
          <w:szCs w:val="14"/>
        </w:rPr>
        <w:t>information collection subject to the requirements of the Paperwork Reduction Act of 1995, unless the information collection has a currently valid OMB Control</w:t>
      </w:r>
      <w:r>
        <w:rPr>
          <w:rStyle w:val="markedcontent"/>
          <w:rFonts w:cs="Times New Roman"/>
          <w:sz w:val="14"/>
          <w:szCs w:val="14"/>
        </w:rPr>
        <w:t xml:space="preserve"> </w:t>
      </w:r>
      <w:r w:rsidRPr="000F763A">
        <w:rPr>
          <w:rStyle w:val="markedcontent"/>
          <w:rFonts w:cs="Times New Roman"/>
          <w:sz w:val="14"/>
          <w:szCs w:val="14"/>
        </w:rPr>
        <w:t>Number. The OMB Control Number for this information collection is 0651-0016. Public burden for this form is estimated to average 5 minutes per response,</w:t>
      </w:r>
      <w:r>
        <w:rPr>
          <w:rFonts w:cs="Times New Roman"/>
          <w:sz w:val="14"/>
          <w:szCs w:val="14"/>
        </w:rPr>
        <w:t xml:space="preserve"> </w:t>
      </w:r>
      <w:r w:rsidRPr="000F763A">
        <w:rPr>
          <w:rStyle w:val="markedcontent"/>
          <w:rFonts w:cs="Times New Roman"/>
          <w:sz w:val="14"/>
          <w:szCs w:val="14"/>
        </w:rPr>
        <w:t>including the time for reviewing instructions, searching existing data sources, gathering and maintaining the data needed, and completing and reviewing the</w:t>
      </w:r>
      <w:r>
        <w:rPr>
          <w:rFonts w:cs="Times New Roman"/>
          <w:sz w:val="14"/>
          <w:szCs w:val="14"/>
        </w:rPr>
        <w:t xml:space="preserve"> </w:t>
      </w:r>
      <w:r w:rsidRPr="000F763A">
        <w:rPr>
          <w:rStyle w:val="markedcontent"/>
          <w:rFonts w:cs="Times New Roman"/>
          <w:sz w:val="14"/>
          <w:szCs w:val="14"/>
        </w:rPr>
        <w:t>information collection. Send comments regarding this burden estimate or any other aspect of this information collection, including suggestions for reducing this</w:t>
      </w:r>
      <w:r>
        <w:rPr>
          <w:rFonts w:cs="Times New Roman"/>
          <w:sz w:val="14"/>
          <w:szCs w:val="14"/>
        </w:rPr>
        <w:t xml:space="preserve"> </w:t>
      </w:r>
      <w:r w:rsidRPr="000F763A">
        <w:rPr>
          <w:rStyle w:val="markedcontent"/>
          <w:rFonts w:cs="Times New Roman"/>
          <w:sz w:val="14"/>
          <w:szCs w:val="14"/>
        </w:rPr>
        <w:t>burden to the Chief Administrative Officer, United States Patent and Trademark Office, P.O. Box 1450, Alexandria, VA 22313-1450 or</w:t>
      </w:r>
      <w:r>
        <w:rPr>
          <w:rStyle w:val="markedcontent"/>
          <w:rFonts w:cs="Times New Roman"/>
          <w:sz w:val="14"/>
          <w:szCs w:val="14"/>
        </w:rPr>
        <w:t xml:space="preserve"> </w:t>
      </w:r>
      <w:r w:rsidRPr="000F763A">
        <w:rPr>
          <w:rStyle w:val="markedcontent"/>
          <w:rFonts w:cs="Times New Roman"/>
          <w:sz w:val="14"/>
          <w:szCs w:val="14"/>
        </w:rPr>
        <w:t>email InformationCollection@uspto.gov. DO NOT SEND FEES OR COMPLETED FORMS TO THIS ADDRESS. SEND TO: Commissioner for Patents, P.O. Box 1450,</w:t>
      </w:r>
      <w:r>
        <w:rPr>
          <w:rFonts w:cs="Times New Roman"/>
          <w:sz w:val="14"/>
          <w:szCs w:val="14"/>
        </w:rPr>
        <w:t xml:space="preserve"> </w:t>
      </w:r>
      <w:r w:rsidRPr="000F763A">
        <w:rPr>
          <w:rStyle w:val="markedcontent"/>
          <w:rFonts w:cs="Times New Roman"/>
          <w:sz w:val="14"/>
          <w:szCs w:val="14"/>
        </w:rPr>
        <w:t>Alexandria, VA 22313-1450</w:t>
      </w:r>
      <w:r w:rsidR="006E696C" w:rsidRPr="003525DE">
        <w:rPr>
          <w:sz w:val="14"/>
          <w:szCs w:val="14"/>
        </w:rPr>
        <w:t xml:space="preserve">. </w:t>
      </w:r>
    </w:p>
    <w:p w14:paraId="0CFCE147" w14:textId="77777777" w:rsidR="00EA3A0D" w:rsidRPr="003525DE" w:rsidRDefault="006E696C" w:rsidP="005C3792">
      <w:pPr>
        <w:spacing w:after="0" w:line="180" w:lineRule="exact"/>
        <w:jc w:val="center"/>
        <w:rPr>
          <w:i/>
          <w:sz w:val="14"/>
          <w:szCs w:val="14"/>
        </w:rPr>
      </w:pPr>
      <w:r w:rsidRPr="003525DE">
        <w:rPr>
          <w:i/>
          <w:sz w:val="14"/>
          <w:szCs w:val="14"/>
        </w:rPr>
        <w:t>If you need assistance in completing the form, call 1-800-PTO-9199 and select option 2.</w:t>
      </w:r>
    </w:p>
    <w:sectPr w:rsidR="00EA3A0D" w:rsidRPr="003525DE" w:rsidSect="005C37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8A348" w14:textId="77777777" w:rsidR="003525DE" w:rsidRDefault="003525DE" w:rsidP="003525DE">
      <w:pPr>
        <w:spacing w:after="0" w:line="240" w:lineRule="auto"/>
      </w:pPr>
      <w:r>
        <w:separator/>
      </w:r>
    </w:p>
  </w:endnote>
  <w:endnote w:type="continuationSeparator" w:id="0">
    <w:p w14:paraId="7ADF83D2" w14:textId="77777777" w:rsidR="003525DE" w:rsidRDefault="003525DE" w:rsidP="00352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6B7C" w14:textId="77777777" w:rsidR="003525DE" w:rsidRDefault="003525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0F691" w14:textId="77777777" w:rsidR="003525DE" w:rsidRDefault="003525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C6C61" w14:textId="77777777" w:rsidR="003525DE" w:rsidRDefault="003525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173F4" w14:textId="77777777" w:rsidR="003525DE" w:rsidRDefault="003525DE" w:rsidP="003525DE">
      <w:pPr>
        <w:spacing w:after="0" w:line="240" w:lineRule="auto"/>
      </w:pPr>
      <w:r>
        <w:separator/>
      </w:r>
    </w:p>
  </w:footnote>
  <w:footnote w:type="continuationSeparator" w:id="0">
    <w:p w14:paraId="2CA8BC7D" w14:textId="77777777" w:rsidR="003525DE" w:rsidRDefault="003525DE" w:rsidP="00352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40970" w14:textId="77777777" w:rsidR="003525DE" w:rsidRDefault="003525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3AC13" w14:textId="77777777" w:rsidR="003525DE" w:rsidRDefault="003525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A9F8F" w14:textId="77777777" w:rsidR="003525DE" w:rsidRDefault="003525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41"/>
    <w:rsid w:val="000067BC"/>
    <w:rsid w:val="00043C66"/>
    <w:rsid w:val="00200117"/>
    <w:rsid w:val="002A0506"/>
    <w:rsid w:val="00303643"/>
    <w:rsid w:val="003525DE"/>
    <w:rsid w:val="00390737"/>
    <w:rsid w:val="003E046F"/>
    <w:rsid w:val="004555A6"/>
    <w:rsid w:val="004570A4"/>
    <w:rsid w:val="00463C6A"/>
    <w:rsid w:val="00475B6C"/>
    <w:rsid w:val="004D3430"/>
    <w:rsid w:val="0050112E"/>
    <w:rsid w:val="005C3792"/>
    <w:rsid w:val="006A6241"/>
    <w:rsid w:val="006E696C"/>
    <w:rsid w:val="007444C1"/>
    <w:rsid w:val="0076623C"/>
    <w:rsid w:val="00793677"/>
    <w:rsid w:val="007B7C42"/>
    <w:rsid w:val="007E4B92"/>
    <w:rsid w:val="008937A4"/>
    <w:rsid w:val="008C0188"/>
    <w:rsid w:val="008C1B82"/>
    <w:rsid w:val="008F25CB"/>
    <w:rsid w:val="0090525E"/>
    <w:rsid w:val="00A73B0C"/>
    <w:rsid w:val="00B41F79"/>
    <w:rsid w:val="00B7214E"/>
    <w:rsid w:val="00BD12D9"/>
    <w:rsid w:val="00CA02BF"/>
    <w:rsid w:val="00D3693C"/>
    <w:rsid w:val="00D57BFA"/>
    <w:rsid w:val="00EA025D"/>
    <w:rsid w:val="00EA3A0D"/>
    <w:rsid w:val="00EC349E"/>
    <w:rsid w:val="00EE1FFF"/>
    <w:rsid w:val="00EE499F"/>
    <w:rsid w:val="00EE612E"/>
    <w:rsid w:val="00F81DD8"/>
    <w:rsid w:val="00FF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E6D8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A62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Cs w:val="24"/>
    </w:rPr>
  </w:style>
  <w:style w:type="table" w:styleId="TableGrid">
    <w:name w:val="Table Grid"/>
    <w:basedOn w:val="TableNormal"/>
    <w:uiPriority w:val="39"/>
    <w:rsid w:val="00EA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2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DE"/>
  </w:style>
  <w:style w:type="paragraph" w:styleId="Footer">
    <w:name w:val="footer"/>
    <w:basedOn w:val="Normal"/>
    <w:link w:val="FooterChar"/>
    <w:uiPriority w:val="99"/>
    <w:unhideWhenUsed/>
    <w:rsid w:val="00352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DE"/>
  </w:style>
  <w:style w:type="character" w:customStyle="1" w:styleId="markedcontent">
    <w:name w:val="markedcontent"/>
    <w:basedOn w:val="DefaultParagraphFont"/>
    <w:rsid w:val="00463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FeeAddress.dotx</Template>
  <TotalTime>0</TotalTime>
  <Pages>1</Pages>
  <Words>564</Words>
  <Characters>3216</Characters>
  <Application>Microsoft Office Word</Application>
  <DocSecurity>0</DocSecurity>
  <PresentationFormat/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L. Leverson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