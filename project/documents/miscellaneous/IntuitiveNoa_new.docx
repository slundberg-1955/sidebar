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85528" w14:textId="2DCC0CEE" w:rsidR="003912DB" w:rsidRDefault="004F1D10">
      <w:pPr>
        <w:spacing w:before="58"/>
        <w:ind w:left="240"/>
        <w:rPr>
          <w:rFonts w:ascii="Calibri"/>
        </w:rPr>
      </w:pPr>
      <w:r>
        <w:pict w14:anchorId="602AC93C">
          <v:rect id="docshape3" o:spid="_x0000_s1030" style="position:absolute;left:0;text-align:left;margin-left:141.6pt;margin-top:14.45pt;width:2.5pt;height:.5pt;z-index:15728640;mso-position-horizontal-relative:page" fillcolor="black" stroked="f">
            <w10:wrap anchorx="page"/>
          </v:rect>
        </w:pict>
      </w:r>
      <w:r w:rsidR="002F0E3B">
        <w:rPr>
          <w:sz w:val="20"/>
        </w:rPr>
        <w:t>ISI Docket</w:t>
      </w:r>
      <w:r w:rsidR="002F0E3B">
        <w:rPr>
          <w:spacing w:val="-1"/>
          <w:sz w:val="20"/>
        </w:rPr>
        <w:t xml:space="preserve"> </w:t>
      </w:r>
      <w:r w:rsidR="002F0E3B">
        <w:rPr>
          <w:sz w:val="20"/>
        </w:rPr>
        <w:t>No.:</w:t>
      </w:r>
      <w:r w:rsidR="002F0E3B">
        <w:rPr>
          <w:spacing w:val="-1"/>
          <w:sz w:val="20"/>
        </w:rPr>
        <w:t xml:space="preserve"> &lt;&lt;matterNo&gt;&gt;</w:t>
      </w:r>
    </w:p>
    <w:p w14:paraId="0A97A30C" w14:textId="77777777" w:rsidR="003912DB" w:rsidRDefault="003912DB">
      <w:pPr>
        <w:pStyle w:val="BodyText"/>
        <w:rPr>
          <w:rFonts w:ascii="Calibri"/>
        </w:rPr>
      </w:pPr>
    </w:p>
    <w:p w14:paraId="7656A9B8" w14:textId="77777777" w:rsidR="003912DB" w:rsidRDefault="003912DB">
      <w:pPr>
        <w:pStyle w:val="BodyText"/>
        <w:spacing w:before="10"/>
        <w:rPr>
          <w:rFonts w:ascii="Calibri"/>
          <w:sz w:val="17"/>
        </w:rPr>
      </w:pPr>
    </w:p>
    <w:p w14:paraId="75B9F80B" w14:textId="0520331E" w:rsidR="003912DB" w:rsidRDefault="004F1D10">
      <w:pPr>
        <w:spacing w:before="92"/>
        <w:ind w:left="240"/>
      </w:pPr>
      <w:r>
        <w:pict w14:anchorId="6476DEF5">
          <v:rect id="docshape4" o:spid="_x0000_s1029" style="position:absolute;left:0;text-align:left;margin-left:180.95pt;margin-top:16.05pt;width:2.5pt;height:.5pt;z-index:15729152;mso-position-horizontal-relative:page" fillcolor="black" stroked="f">
            <w10:wrap anchorx="page"/>
          </v:rect>
        </w:pict>
      </w:r>
      <w:r w:rsidR="002F0E3B">
        <w:rPr>
          <w:sz w:val="20"/>
        </w:rPr>
        <w:t>ISSUE FEE</w:t>
      </w:r>
      <w:r w:rsidR="002F0E3B">
        <w:rPr>
          <w:spacing w:val="1"/>
          <w:sz w:val="20"/>
        </w:rPr>
        <w:t xml:space="preserve"> </w:t>
      </w:r>
      <w:r w:rsidR="002F0E3B">
        <w:rPr>
          <w:sz w:val="20"/>
        </w:rPr>
        <w:t>DUE DATE: &lt;&lt;noar3Mo&gt;&gt;</w:t>
      </w:r>
    </w:p>
    <w:p w14:paraId="7A6DB61A" w14:textId="77777777" w:rsidR="003912DB" w:rsidRDefault="003912DB">
      <w:pPr>
        <w:pStyle w:val="BodyText"/>
        <w:spacing w:before="1"/>
      </w:pPr>
    </w:p>
    <w:p w14:paraId="5DF00A3D" w14:textId="77777777" w:rsidR="003912DB" w:rsidRDefault="002F0E3B">
      <w:pPr>
        <w:pStyle w:val="BodyText"/>
        <w:spacing w:before="91"/>
        <w:ind w:left="120"/>
      </w:pPr>
      <w:r>
        <w:t>Return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Date</w:t>
      </w:r>
    </w:p>
    <w:p w14:paraId="5CC5BDAB" w14:textId="77777777" w:rsidR="003912DB" w:rsidRDefault="003912DB">
      <w:pPr>
        <w:pStyle w:val="BodyText"/>
        <w:spacing w:before="2"/>
        <w:rPr>
          <w:sz w:val="32"/>
        </w:rPr>
      </w:pPr>
    </w:p>
    <w:p w14:paraId="290A3E76" w14:textId="77777777" w:rsidR="003912DB" w:rsidRDefault="002F0E3B">
      <w:pPr>
        <w:spacing w:before="1"/>
        <w:ind w:left="120"/>
        <w:rPr>
          <w:b/>
          <w:sz w:val="20"/>
        </w:rPr>
      </w:pPr>
      <w:r>
        <w:rPr>
          <w:b/>
          <w:sz w:val="20"/>
        </w:rPr>
        <w:t>Notes:</w:t>
      </w:r>
    </w:p>
    <w:p w14:paraId="090AF995" w14:textId="77777777" w:rsidR="003912DB" w:rsidRDefault="002F0E3B">
      <w:pPr>
        <w:pStyle w:val="ListParagraph"/>
        <w:numPr>
          <w:ilvl w:val="0"/>
          <w:numId w:val="22"/>
        </w:numPr>
        <w:tabs>
          <w:tab w:val="left" w:pos="839"/>
          <w:tab w:val="left" w:pos="840"/>
        </w:tabs>
        <w:ind w:left="839" w:hanging="361"/>
        <w:rPr>
          <w:sz w:val="20"/>
        </w:rPr>
      </w:pP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reporting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Allowance</w:t>
      </w:r>
      <w:r>
        <w:rPr>
          <w:spacing w:val="-2"/>
          <w:sz w:val="20"/>
        </w:rPr>
        <w:t xml:space="preserve"> </w:t>
      </w:r>
      <w:r>
        <w:rPr>
          <w:sz w:val="20"/>
        </w:rPr>
        <w:t>include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copy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allowed</w:t>
      </w:r>
      <w:r>
        <w:rPr>
          <w:spacing w:val="-1"/>
          <w:sz w:val="20"/>
        </w:rPr>
        <w:t xml:space="preserve"> </w:t>
      </w:r>
      <w:r>
        <w:rPr>
          <w:sz w:val="20"/>
        </w:rPr>
        <w:t>claims</w:t>
      </w:r>
    </w:p>
    <w:p w14:paraId="05156BE6" w14:textId="77777777" w:rsidR="003912DB" w:rsidRDefault="002F0E3B">
      <w:pPr>
        <w:pStyle w:val="ListParagraph"/>
        <w:numPr>
          <w:ilvl w:val="0"/>
          <w:numId w:val="22"/>
        </w:numPr>
        <w:tabs>
          <w:tab w:val="left" w:pos="839"/>
          <w:tab w:val="left" w:pos="840"/>
        </w:tabs>
        <w:spacing w:before="36" w:line="273" w:lineRule="auto"/>
        <w:ind w:right="875" w:hanging="361"/>
        <w:rPr>
          <w:sz w:val="20"/>
        </w:rPr>
      </w:pPr>
      <w:r>
        <w:rPr>
          <w:sz w:val="20"/>
        </w:rPr>
        <w:t>Notice of Allowance checklist is to be completed and returned to Intuitive 1 month from mailing date of</w:t>
      </w:r>
      <w:r>
        <w:rPr>
          <w:spacing w:val="-47"/>
          <w:sz w:val="20"/>
        </w:rPr>
        <w:t xml:space="preserve"> </w:t>
      </w:r>
      <w:r>
        <w:rPr>
          <w:sz w:val="20"/>
        </w:rPr>
        <w:t>Notice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Allowance</w:t>
      </w:r>
    </w:p>
    <w:p w14:paraId="21D914D3" w14:textId="77777777" w:rsidR="003912DB" w:rsidRDefault="003912DB">
      <w:pPr>
        <w:pStyle w:val="BodyText"/>
        <w:rPr>
          <w:sz w:val="23"/>
        </w:rPr>
      </w:pPr>
    </w:p>
    <w:p w14:paraId="200093F5" w14:textId="77777777" w:rsidR="003912DB" w:rsidRDefault="002F0E3B">
      <w:pPr>
        <w:ind w:left="120"/>
        <w:rPr>
          <w:b/>
          <w:sz w:val="20"/>
        </w:rPr>
      </w:pPr>
      <w:r>
        <w:rPr>
          <w:b/>
          <w:sz w:val="20"/>
        </w:rPr>
        <w:t>Family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(Domestic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Foreign):</w:t>
      </w:r>
    </w:p>
    <w:p w14:paraId="5138E569" w14:textId="77777777" w:rsidR="003912DB" w:rsidRDefault="003912DB">
      <w:pPr>
        <w:pStyle w:val="BodyText"/>
        <w:spacing w:before="9"/>
        <w:rPr>
          <w:b/>
          <w:sz w:val="23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6"/>
        <w:gridCol w:w="4906"/>
      </w:tblGrid>
      <w:tr w:rsidR="003912DB" w14:paraId="1FA7BCFE" w14:textId="77777777" w:rsidTr="00793D7F">
        <w:trPr>
          <w:trHeight w:val="758"/>
          <w:tblHeader/>
        </w:trPr>
        <w:tc>
          <w:tcPr>
            <w:tcW w:w="4906" w:type="dxa"/>
          </w:tcPr>
          <w:p w14:paraId="0EC5CAF5" w14:textId="77777777" w:rsidR="003912DB" w:rsidRDefault="003912DB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5507DC5D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Family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Member</w:t>
            </w:r>
          </w:p>
        </w:tc>
        <w:tc>
          <w:tcPr>
            <w:tcW w:w="4906" w:type="dxa"/>
          </w:tcPr>
          <w:p w14:paraId="299DC0F1" w14:textId="77777777" w:rsidR="003912DB" w:rsidRDefault="003912DB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23FF9945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Status</w:t>
            </w:r>
          </w:p>
        </w:tc>
      </w:tr>
      <w:tr w:rsidR="003912DB" w14:paraId="26E8FEF3" w14:textId="77777777">
        <w:trPr>
          <w:trHeight w:val="755"/>
        </w:trPr>
        <w:tc>
          <w:tcPr>
            <w:tcW w:w="4906" w:type="dxa"/>
          </w:tcPr>
          <w:p w14:paraId="010A1659" w14:textId="77777777" w:rsidR="003912DB" w:rsidRDefault="003912DB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7B07FF0A" w14:textId="0019D7EC" w:rsidR="003912DB" w:rsidRPr="00C24534" w:rsidRDefault="00DE704D">
            <w:pPr>
              <w:pStyle w:val="TableParagraph"/>
              <w:spacing w:before="1"/>
              <w:ind w:left="107"/>
              <w:rPr>
                <w:sz w:val="20"/>
                <w:szCs w:val="20"/>
              </w:rPr>
            </w:pPr>
            <w:r w:rsidRPr="00C24534">
              <w:rPr>
                <w:color w:val="000000" w:themeColor="text1"/>
                <w:sz w:val="20"/>
                <w:szCs w:val="20"/>
              </w:rPr>
              <w:t>&lt;&lt;RelatedFamily&gt;&gt;</w:t>
            </w:r>
          </w:p>
        </w:tc>
        <w:tc>
          <w:tcPr>
            <w:tcW w:w="4906" w:type="dxa"/>
          </w:tcPr>
          <w:p w14:paraId="7CD01100" w14:textId="77777777" w:rsidR="003912DB" w:rsidRDefault="003912DB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552927CE" w14:textId="76F69F9D" w:rsidR="003912DB" w:rsidRPr="00C24534" w:rsidRDefault="00DE704D">
            <w:pPr>
              <w:pStyle w:val="TableParagraph"/>
              <w:spacing w:before="1"/>
              <w:ind w:left="107"/>
              <w:rPr>
                <w:sz w:val="20"/>
                <w:szCs w:val="20"/>
              </w:rPr>
            </w:pPr>
            <w:r w:rsidRPr="00C24534">
              <w:rPr>
                <w:color w:val="000000" w:themeColor="text1"/>
                <w:sz w:val="20"/>
                <w:szCs w:val="20"/>
              </w:rPr>
              <w:t>&lt;&lt;RelatedStatus&gt;&gt;</w:t>
            </w:r>
          </w:p>
        </w:tc>
      </w:tr>
    </w:tbl>
    <w:p w14:paraId="57F2EC3B" w14:textId="77777777" w:rsidR="003912DB" w:rsidRDefault="003912DB">
      <w:pPr>
        <w:pStyle w:val="BodyText"/>
        <w:rPr>
          <w:b/>
        </w:rPr>
      </w:pPr>
    </w:p>
    <w:p w14:paraId="1D5D8780" w14:textId="77777777" w:rsidR="003912DB" w:rsidRDefault="003912DB">
      <w:pPr>
        <w:pStyle w:val="BodyText"/>
        <w:spacing w:before="11"/>
        <w:rPr>
          <w:b/>
          <w:sz w:val="25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9"/>
        <w:gridCol w:w="720"/>
        <w:gridCol w:w="720"/>
        <w:gridCol w:w="720"/>
        <w:gridCol w:w="2587"/>
      </w:tblGrid>
      <w:tr w:rsidR="003912DB" w14:paraId="2BDC2BE6" w14:textId="77777777">
        <w:trPr>
          <w:trHeight w:val="710"/>
        </w:trPr>
        <w:tc>
          <w:tcPr>
            <w:tcW w:w="5069" w:type="dxa"/>
          </w:tcPr>
          <w:p w14:paraId="2823FAD7" w14:textId="77777777" w:rsidR="003912DB" w:rsidRDefault="003912DB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075ACC92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Formalities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Review</w:t>
            </w:r>
          </w:p>
        </w:tc>
        <w:tc>
          <w:tcPr>
            <w:tcW w:w="720" w:type="dxa"/>
          </w:tcPr>
          <w:p w14:paraId="4166B4F0" w14:textId="77777777" w:rsidR="003912DB" w:rsidRDefault="003912DB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1C3821FF" w14:textId="77777777" w:rsidR="003912DB" w:rsidRDefault="002F0E3B">
            <w:pPr>
              <w:pStyle w:val="TableParagraph"/>
              <w:ind w:left="165" w:right="1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Yes</w:t>
            </w:r>
          </w:p>
        </w:tc>
        <w:tc>
          <w:tcPr>
            <w:tcW w:w="720" w:type="dxa"/>
          </w:tcPr>
          <w:p w14:paraId="307D0011" w14:textId="77777777" w:rsidR="003912DB" w:rsidRDefault="003912DB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46784A24" w14:textId="77777777" w:rsidR="003912DB" w:rsidRDefault="002F0E3B">
            <w:pPr>
              <w:pStyle w:val="TableParagraph"/>
              <w:ind w:left="165" w:right="1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720" w:type="dxa"/>
          </w:tcPr>
          <w:p w14:paraId="0FC1293D" w14:textId="77777777" w:rsidR="003912DB" w:rsidRDefault="003912DB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0057BAB1" w14:textId="77777777" w:rsidR="003912DB" w:rsidRDefault="002F0E3B">
            <w:pPr>
              <w:pStyle w:val="TableParagraph"/>
              <w:ind w:left="165" w:right="1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N/A</w:t>
            </w:r>
          </w:p>
        </w:tc>
        <w:tc>
          <w:tcPr>
            <w:tcW w:w="2587" w:type="dxa"/>
          </w:tcPr>
          <w:p w14:paraId="40A1CE40" w14:textId="77777777" w:rsidR="003912DB" w:rsidRDefault="003912DB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1A723EB3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Comments</w:t>
            </w:r>
          </w:p>
        </w:tc>
      </w:tr>
      <w:tr w:rsidR="003912DB" w14:paraId="04114D23" w14:textId="77777777">
        <w:trPr>
          <w:trHeight w:val="1034"/>
        </w:trPr>
        <w:tc>
          <w:tcPr>
            <w:tcW w:w="5069" w:type="dxa"/>
          </w:tcPr>
          <w:p w14:paraId="388CEC59" w14:textId="77777777" w:rsidR="003912DB" w:rsidRDefault="003912DB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1153EB5A" w14:textId="77777777" w:rsidR="003912DB" w:rsidRDefault="002F0E3B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Inventor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Oath/Declaration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Filed?</w:t>
            </w:r>
          </w:p>
        </w:tc>
        <w:tc>
          <w:tcPr>
            <w:tcW w:w="720" w:type="dxa"/>
          </w:tcPr>
          <w:p w14:paraId="5B788714" w14:textId="77777777" w:rsidR="003912DB" w:rsidRDefault="003912DB">
            <w:pPr>
              <w:pStyle w:val="TableParagraph"/>
              <w:spacing w:before="4"/>
              <w:rPr>
                <w:b/>
                <w:sz w:val="33"/>
              </w:rPr>
            </w:pPr>
          </w:p>
          <w:sdt>
            <w:sdtPr>
              <w:rPr>
                <w:sz w:val="20"/>
                <w:szCs w:val="20"/>
              </w:rPr>
              <w:id w:val="-12053225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E2EAA0" w14:textId="3D10A1DE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514FC63A" w14:textId="77777777" w:rsidR="003912DB" w:rsidRDefault="003912DB">
            <w:pPr>
              <w:pStyle w:val="TableParagraph"/>
              <w:spacing w:before="4"/>
              <w:rPr>
                <w:b/>
                <w:sz w:val="33"/>
              </w:rPr>
            </w:pPr>
          </w:p>
          <w:sdt>
            <w:sdtPr>
              <w:rPr>
                <w:sz w:val="20"/>
                <w:szCs w:val="20"/>
              </w:rPr>
              <w:id w:val="15745451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C74918F" w14:textId="06C25754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1F0109C5" w14:textId="77777777" w:rsidR="003912DB" w:rsidRDefault="003912DB">
            <w:pPr>
              <w:pStyle w:val="TableParagraph"/>
              <w:spacing w:before="4"/>
              <w:rPr>
                <w:b/>
                <w:sz w:val="33"/>
              </w:rPr>
            </w:pPr>
          </w:p>
          <w:sdt>
            <w:sdtPr>
              <w:rPr>
                <w:sz w:val="20"/>
                <w:szCs w:val="20"/>
              </w:rPr>
              <w:id w:val="-18684313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5E096EC" w14:textId="69A465D4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140A92BC" w14:textId="77777777" w:rsidR="003912DB" w:rsidRDefault="003912DB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74ABF635" w14:textId="4A7487AD" w:rsidR="003912DB" w:rsidRDefault="003912DB">
            <w:pPr>
              <w:pStyle w:val="TableParagraph"/>
              <w:ind w:left="107" w:right="616"/>
              <w:rPr>
                <w:sz w:val="24"/>
              </w:rPr>
            </w:pPr>
          </w:p>
        </w:tc>
      </w:tr>
      <w:tr w:rsidR="003912DB" w14:paraId="429AB83F" w14:textId="77777777">
        <w:trPr>
          <w:trHeight w:val="1377"/>
        </w:trPr>
        <w:tc>
          <w:tcPr>
            <w:tcW w:w="5069" w:type="dxa"/>
          </w:tcPr>
          <w:p w14:paraId="26C8F130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5D97E21" w14:textId="77777777" w:rsidR="003912DB" w:rsidRDefault="002F0E3B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  <w:tab w:val="left" w:pos="828"/>
              </w:tabs>
              <w:ind w:right="300"/>
              <w:rPr>
                <w:sz w:val="20"/>
              </w:rPr>
            </w:pPr>
            <w:r>
              <w:rPr>
                <w:sz w:val="20"/>
              </w:rPr>
              <w:t>Assignment is completely executed and recorded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with USPTO?</w:t>
            </w:r>
          </w:p>
          <w:p w14:paraId="03C87A9B" w14:textId="77777777" w:rsidR="003912DB" w:rsidRDefault="003912DB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3D142BC7" w14:textId="77777777" w:rsidR="003912DB" w:rsidRDefault="002F0E3B">
            <w:pPr>
              <w:pStyle w:val="TableParagraph"/>
              <w:ind w:left="808"/>
              <w:rPr>
                <w:sz w:val="16"/>
              </w:rPr>
            </w:pPr>
            <w:r>
              <w:rPr>
                <w:sz w:val="16"/>
              </w:rPr>
              <w:t>(If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“No”,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add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comments)</w:t>
            </w:r>
          </w:p>
        </w:tc>
        <w:tc>
          <w:tcPr>
            <w:tcW w:w="720" w:type="dxa"/>
          </w:tcPr>
          <w:p w14:paraId="49E05639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p w14:paraId="3E5895E2" w14:textId="77777777" w:rsidR="003912DB" w:rsidRDefault="003912DB">
            <w:pPr>
              <w:pStyle w:val="TableParagraph"/>
              <w:spacing w:before="2"/>
              <w:rPr>
                <w:b/>
              </w:rPr>
            </w:pPr>
          </w:p>
          <w:sdt>
            <w:sdtPr>
              <w:rPr>
                <w:sz w:val="20"/>
                <w:szCs w:val="20"/>
              </w:rPr>
              <w:id w:val="19288394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77ADC63" w14:textId="1E7212E1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6F65A145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p w14:paraId="28E8D612" w14:textId="77777777" w:rsidR="003912DB" w:rsidRDefault="003912DB">
            <w:pPr>
              <w:pStyle w:val="TableParagraph"/>
              <w:spacing w:before="2"/>
              <w:rPr>
                <w:b/>
              </w:rPr>
            </w:pPr>
          </w:p>
          <w:sdt>
            <w:sdtPr>
              <w:rPr>
                <w:sz w:val="20"/>
                <w:szCs w:val="20"/>
              </w:rPr>
              <w:id w:val="-5942428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76929B7" w14:textId="510FAC76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6871F54B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p w14:paraId="76DC37B4" w14:textId="77777777" w:rsidR="003912DB" w:rsidRDefault="003912DB">
            <w:pPr>
              <w:pStyle w:val="TableParagraph"/>
              <w:spacing w:before="2"/>
              <w:rPr>
                <w:b/>
              </w:rPr>
            </w:pPr>
          </w:p>
          <w:sdt>
            <w:sdtPr>
              <w:rPr>
                <w:sz w:val="20"/>
                <w:szCs w:val="20"/>
              </w:rPr>
              <w:id w:val="-7949807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51DF16" w14:textId="06DE6F20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54E84202" w14:textId="77777777" w:rsidR="003912DB" w:rsidRDefault="003912DB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6D3919AB" w14:textId="7385CD6A" w:rsidR="003912DB" w:rsidRDefault="003912DB">
            <w:pPr>
              <w:pStyle w:val="TableParagraph"/>
              <w:spacing w:before="1"/>
              <w:ind w:left="107" w:right="616"/>
              <w:rPr>
                <w:sz w:val="24"/>
              </w:rPr>
            </w:pPr>
          </w:p>
        </w:tc>
      </w:tr>
      <w:tr w:rsidR="003912DB" w14:paraId="09D4D6E3" w14:textId="77777777">
        <w:trPr>
          <w:trHeight w:val="1031"/>
        </w:trPr>
        <w:tc>
          <w:tcPr>
            <w:tcW w:w="5069" w:type="dxa"/>
          </w:tcPr>
          <w:p w14:paraId="449B1DEE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DD81386" w14:textId="77777777" w:rsidR="003912DB" w:rsidRDefault="002F0E3B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Formal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filed?</w:t>
            </w:r>
          </w:p>
        </w:tc>
        <w:tc>
          <w:tcPr>
            <w:tcW w:w="720" w:type="dxa"/>
          </w:tcPr>
          <w:p w14:paraId="3571A9E9" w14:textId="77777777" w:rsidR="003912DB" w:rsidRDefault="003912DB">
            <w:pPr>
              <w:pStyle w:val="TableParagraph"/>
              <w:spacing w:before="4"/>
              <w:rPr>
                <w:b/>
                <w:sz w:val="33"/>
              </w:rPr>
            </w:pPr>
          </w:p>
          <w:sdt>
            <w:sdtPr>
              <w:rPr>
                <w:sz w:val="20"/>
                <w:szCs w:val="20"/>
              </w:rPr>
              <w:id w:val="2223348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4902C41" w14:textId="4E0A6589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09FEA6F0" w14:textId="77777777" w:rsidR="003912DB" w:rsidRDefault="003912DB">
            <w:pPr>
              <w:pStyle w:val="TableParagraph"/>
              <w:spacing w:before="4"/>
              <w:rPr>
                <w:b/>
                <w:sz w:val="33"/>
              </w:rPr>
            </w:pPr>
          </w:p>
          <w:sdt>
            <w:sdtPr>
              <w:rPr>
                <w:sz w:val="20"/>
                <w:szCs w:val="20"/>
              </w:rPr>
              <w:id w:val="6025429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956F931" w14:textId="091A39DA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68A28286" w14:textId="77777777" w:rsidR="003912DB" w:rsidRDefault="003912DB">
            <w:pPr>
              <w:pStyle w:val="TableParagraph"/>
              <w:spacing w:before="4"/>
              <w:rPr>
                <w:b/>
                <w:sz w:val="33"/>
              </w:rPr>
            </w:pPr>
          </w:p>
          <w:sdt>
            <w:sdtPr>
              <w:rPr>
                <w:sz w:val="20"/>
                <w:szCs w:val="20"/>
              </w:rPr>
              <w:id w:val="10603736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D763196" w14:textId="50FC50A6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7A591856" w14:textId="77777777" w:rsidR="003912DB" w:rsidRDefault="003912DB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47079B12" w14:textId="6F2645FA" w:rsidR="003912DB" w:rsidRDefault="003912DB">
            <w:pPr>
              <w:pStyle w:val="TableParagraph"/>
              <w:spacing w:before="1"/>
              <w:ind w:left="107" w:right="616"/>
              <w:rPr>
                <w:sz w:val="24"/>
              </w:rPr>
            </w:pPr>
          </w:p>
        </w:tc>
      </w:tr>
      <w:tr w:rsidR="003912DB" w14:paraId="0936F70C" w14:textId="77777777">
        <w:trPr>
          <w:trHeight w:val="1185"/>
        </w:trPr>
        <w:tc>
          <w:tcPr>
            <w:tcW w:w="5069" w:type="dxa"/>
          </w:tcPr>
          <w:p w14:paraId="454471AB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DC99797" w14:textId="77777777" w:rsidR="003912DB" w:rsidRDefault="002F0E3B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  <w:tab w:val="left" w:pos="828"/>
              </w:tabs>
              <w:ind w:right="211"/>
              <w:rPr>
                <w:sz w:val="20"/>
              </w:rPr>
            </w:pPr>
            <w:r>
              <w:rPr>
                <w:sz w:val="20"/>
              </w:rPr>
              <w:t>Are there any petitions still pending a decision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(e.g., traverse of restriction, inventorship, priority,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etc.)?</w:t>
            </w:r>
          </w:p>
        </w:tc>
        <w:tc>
          <w:tcPr>
            <w:tcW w:w="720" w:type="dxa"/>
          </w:tcPr>
          <w:p w14:paraId="69C98054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sdt>
            <w:sdtPr>
              <w:rPr>
                <w:sz w:val="20"/>
                <w:szCs w:val="20"/>
              </w:rPr>
              <w:id w:val="14868113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24CF5BF" w14:textId="0BD88E64" w:rsidR="003912DB" w:rsidRDefault="002F0E3B">
                <w:pPr>
                  <w:pStyle w:val="TableParagraph"/>
                  <w:spacing w:before="162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0D7C9B6C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sdt>
            <w:sdtPr>
              <w:rPr>
                <w:sz w:val="20"/>
                <w:szCs w:val="20"/>
              </w:rPr>
              <w:id w:val="-1249295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633B9B" w14:textId="1D5682E8" w:rsidR="003912DB" w:rsidRDefault="002F0E3B">
                <w:pPr>
                  <w:pStyle w:val="TableParagraph"/>
                  <w:spacing w:before="162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79F253B7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sdt>
            <w:sdtPr>
              <w:rPr>
                <w:sz w:val="20"/>
                <w:szCs w:val="20"/>
              </w:rPr>
              <w:id w:val="667684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828C57" w14:textId="35A3D079" w:rsidR="003912DB" w:rsidRDefault="002F0E3B">
                <w:pPr>
                  <w:pStyle w:val="TableParagraph"/>
                  <w:spacing w:before="162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0B4ECD62" w14:textId="77777777" w:rsidR="003912DB" w:rsidRDefault="003912DB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6929F207" w14:textId="2A578C5F" w:rsidR="003912DB" w:rsidRDefault="003912DB">
            <w:pPr>
              <w:pStyle w:val="TableParagraph"/>
              <w:spacing w:before="1"/>
              <w:ind w:left="107" w:right="616"/>
              <w:rPr>
                <w:sz w:val="24"/>
              </w:rPr>
            </w:pPr>
          </w:p>
        </w:tc>
      </w:tr>
    </w:tbl>
    <w:p w14:paraId="1CB04E8B" w14:textId="77777777" w:rsidR="003912DB" w:rsidRDefault="003912DB">
      <w:pPr>
        <w:rPr>
          <w:sz w:val="24"/>
        </w:rPr>
        <w:sectPr w:rsidR="003912DB">
          <w:headerReference w:type="default" r:id="rId8"/>
          <w:footerReference w:type="default" r:id="rId9"/>
          <w:type w:val="continuous"/>
          <w:pgSz w:w="12240" w:h="15840"/>
          <w:pgMar w:top="1400" w:right="860" w:bottom="1721" w:left="1320" w:header="911" w:footer="981" w:gutter="0"/>
          <w:pgNumType w:start="1"/>
          <w:cols w:space="720"/>
        </w:sect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9"/>
        <w:gridCol w:w="720"/>
        <w:gridCol w:w="720"/>
        <w:gridCol w:w="720"/>
        <w:gridCol w:w="2587"/>
      </w:tblGrid>
      <w:tr w:rsidR="003912DB" w14:paraId="1C959CA8" w14:textId="77777777">
        <w:trPr>
          <w:trHeight w:val="1149"/>
        </w:trPr>
        <w:tc>
          <w:tcPr>
            <w:tcW w:w="5069" w:type="dxa"/>
          </w:tcPr>
          <w:p w14:paraId="32C1F367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55A38624" w14:textId="77777777" w:rsidR="003912DB" w:rsidRDefault="002F0E3B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Terminal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Disclaimer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filed?</w:t>
            </w:r>
          </w:p>
          <w:p w14:paraId="7D5DF71B" w14:textId="77777777" w:rsidR="003912DB" w:rsidRDefault="003912DB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18DDB375" w14:textId="77777777" w:rsidR="003912DB" w:rsidRDefault="002F0E3B">
            <w:pPr>
              <w:pStyle w:val="TableParagraph"/>
              <w:ind w:left="808"/>
              <w:rPr>
                <w:sz w:val="16"/>
              </w:rPr>
            </w:pPr>
            <w:r>
              <w:rPr>
                <w:sz w:val="16"/>
              </w:rPr>
              <w:t>(If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“Yes”,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comments)</w:t>
            </w:r>
          </w:p>
        </w:tc>
        <w:tc>
          <w:tcPr>
            <w:tcW w:w="720" w:type="dxa"/>
          </w:tcPr>
          <w:p w14:paraId="0C3A51AB" w14:textId="77777777" w:rsidR="003912DB" w:rsidRDefault="003912DB">
            <w:pPr>
              <w:pStyle w:val="TableParagraph"/>
              <w:spacing w:before="4"/>
              <w:rPr>
                <w:b/>
                <w:sz w:val="38"/>
              </w:rPr>
            </w:pPr>
          </w:p>
          <w:sdt>
            <w:sdtPr>
              <w:rPr>
                <w:sz w:val="20"/>
                <w:szCs w:val="20"/>
              </w:rPr>
              <w:id w:val="-6662540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45BCF82" w14:textId="6B3C1165" w:rsidR="003912DB" w:rsidRDefault="00DE704D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41348585" w14:textId="77777777" w:rsidR="003912DB" w:rsidRDefault="003912DB">
            <w:pPr>
              <w:pStyle w:val="TableParagraph"/>
              <w:spacing w:before="4"/>
              <w:rPr>
                <w:b/>
                <w:sz w:val="38"/>
              </w:rPr>
            </w:pPr>
          </w:p>
          <w:sdt>
            <w:sdtPr>
              <w:rPr>
                <w:sz w:val="20"/>
                <w:szCs w:val="20"/>
              </w:rPr>
              <w:id w:val="-12878817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6F30A3F" w14:textId="52522D5F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04DCDEF1" w14:textId="77777777" w:rsidR="003912DB" w:rsidRDefault="003912DB">
            <w:pPr>
              <w:pStyle w:val="TableParagraph"/>
              <w:spacing w:before="4"/>
              <w:rPr>
                <w:b/>
                <w:sz w:val="38"/>
              </w:rPr>
            </w:pPr>
          </w:p>
          <w:sdt>
            <w:sdtPr>
              <w:rPr>
                <w:sz w:val="20"/>
                <w:szCs w:val="20"/>
              </w:rPr>
              <w:id w:val="-11736433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61850A" w14:textId="1D605787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4039A108" w14:textId="77777777" w:rsidR="003912DB" w:rsidRDefault="003912DB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7DE385EC" w14:textId="7BB0D86C" w:rsidR="003912DB" w:rsidRDefault="003912DB">
            <w:pPr>
              <w:pStyle w:val="TableParagraph"/>
              <w:spacing w:before="1"/>
              <w:ind w:left="107" w:right="616"/>
              <w:rPr>
                <w:sz w:val="24"/>
              </w:rPr>
            </w:pPr>
          </w:p>
        </w:tc>
      </w:tr>
      <w:tr w:rsidR="003912DB" w14:paraId="5673E448" w14:textId="77777777">
        <w:trPr>
          <w:trHeight w:val="1182"/>
        </w:trPr>
        <w:tc>
          <w:tcPr>
            <w:tcW w:w="5069" w:type="dxa"/>
          </w:tcPr>
          <w:p w14:paraId="32A79E7E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37809DC" w14:textId="77777777" w:rsidR="003912DB" w:rsidRDefault="002F0E3B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  <w:tab w:val="left" w:pos="828"/>
              </w:tabs>
              <w:spacing w:line="24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foreign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priority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claim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(37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CFR</w:t>
            </w:r>
          </w:p>
          <w:p w14:paraId="0F1F1EB5" w14:textId="77777777" w:rsidR="003912DB" w:rsidRDefault="002F0E3B">
            <w:pPr>
              <w:pStyle w:val="TableParagraph"/>
              <w:ind w:left="827" w:right="547" w:hanging="1"/>
              <w:rPr>
                <w:sz w:val="20"/>
              </w:rPr>
            </w:pPr>
            <w:r>
              <w:rPr>
                <w:sz w:val="20"/>
              </w:rPr>
              <w:t>§1.55) is claimed, is the Certified Copy of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priority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USPTO?</w:t>
            </w:r>
          </w:p>
        </w:tc>
        <w:tc>
          <w:tcPr>
            <w:tcW w:w="720" w:type="dxa"/>
          </w:tcPr>
          <w:p w14:paraId="37E9BACE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sdt>
            <w:sdtPr>
              <w:rPr>
                <w:sz w:val="20"/>
                <w:szCs w:val="20"/>
              </w:rPr>
              <w:id w:val="7997400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CB03B64" w14:textId="74BBB810" w:rsidR="003912DB" w:rsidRDefault="002F0E3B">
                <w:pPr>
                  <w:pStyle w:val="TableParagraph"/>
                  <w:spacing w:before="159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2FE33AE7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sdt>
            <w:sdtPr>
              <w:rPr>
                <w:sz w:val="20"/>
                <w:szCs w:val="20"/>
              </w:rPr>
              <w:id w:val="-501606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B578603" w14:textId="5514C6DD" w:rsidR="003912DB" w:rsidRDefault="002F0E3B">
                <w:pPr>
                  <w:pStyle w:val="TableParagraph"/>
                  <w:spacing w:before="159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27BCEF9E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sdt>
            <w:sdtPr>
              <w:rPr>
                <w:sz w:val="20"/>
                <w:szCs w:val="20"/>
              </w:rPr>
              <w:id w:val="-19909402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64141AA" w14:textId="7F7C6B98" w:rsidR="003912DB" w:rsidRDefault="002F0E3B">
                <w:pPr>
                  <w:pStyle w:val="TableParagraph"/>
                  <w:spacing w:before="159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6080D240" w14:textId="77777777" w:rsidR="003912DB" w:rsidRDefault="003912DB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90EC3A1" w14:textId="4A6BA51D" w:rsidR="003912DB" w:rsidRDefault="003912DB">
            <w:pPr>
              <w:pStyle w:val="TableParagraph"/>
              <w:ind w:left="107" w:right="616"/>
              <w:rPr>
                <w:sz w:val="24"/>
              </w:rPr>
            </w:pPr>
          </w:p>
        </w:tc>
      </w:tr>
      <w:tr w:rsidR="003912DB" w14:paraId="250CADC3" w14:textId="77777777">
        <w:trPr>
          <w:trHeight w:val="710"/>
        </w:trPr>
        <w:tc>
          <w:tcPr>
            <w:tcW w:w="5069" w:type="dxa"/>
          </w:tcPr>
          <w:p w14:paraId="37099478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591922B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Claims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Review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(Attorney)</w:t>
            </w:r>
          </w:p>
        </w:tc>
        <w:tc>
          <w:tcPr>
            <w:tcW w:w="720" w:type="dxa"/>
          </w:tcPr>
          <w:p w14:paraId="3CA1358B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F8FD8A3" w14:textId="77777777" w:rsidR="003912DB" w:rsidRDefault="002F0E3B">
            <w:pPr>
              <w:pStyle w:val="TableParagraph"/>
              <w:ind w:left="165" w:right="1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Yes</w:t>
            </w:r>
          </w:p>
        </w:tc>
        <w:tc>
          <w:tcPr>
            <w:tcW w:w="720" w:type="dxa"/>
          </w:tcPr>
          <w:p w14:paraId="1C768F1A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B5CA088" w14:textId="77777777" w:rsidR="003912DB" w:rsidRDefault="002F0E3B">
            <w:pPr>
              <w:pStyle w:val="TableParagraph"/>
              <w:ind w:left="165" w:right="1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720" w:type="dxa"/>
          </w:tcPr>
          <w:p w14:paraId="7B872AD7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B83651B" w14:textId="77777777" w:rsidR="003912DB" w:rsidRDefault="002F0E3B">
            <w:pPr>
              <w:pStyle w:val="TableParagraph"/>
              <w:ind w:left="165" w:right="1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N/A</w:t>
            </w:r>
          </w:p>
        </w:tc>
        <w:tc>
          <w:tcPr>
            <w:tcW w:w="2587" w:type="dxa"/>
          </w:tcPr>
          <w:p w14:paraId="4ACA7EF8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5575D8D8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Comments</w:t>
            </w:r>
          </w:p>
        </w:tc>
      </w:tr>
      <w:tr w:rsidR="003912DB" w14:paraId="2B6EE4DF" w14:textId="77777777">
        <w:trPr>
          <w:trHeight w:val="724"/>
        </w:trPr>
        <w:tc>
          <w:tcPr>
            <w:tcW w:w="5069" w:type="dxa"/>
          </w:tcPr>
          <w:p w14:paraId="7272DCC4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B8C3D9F" w14:textId="77777777" w:rsidR="003912DB" w:rsidRDefault="002F0E3B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Claims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correct?</w:t>
            </w:r>
          </w:p>
        </w:tc>
        <w:sdt>
          <w:sdtPr>
            <w:rPr>
              <w:sz w:val="20"/>
              <w:szCs w:val="20"/>
            </w:rPr>
            <w:id w:val="-950013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0E24BE54" w14:textId="28A04B4F" w:rsidR="003912DB" w:rsidRDefault="002F0E3B">
                <w:pPr>
                  <w:pStyle w:val="TableParagraph"/>
                  <w:spacing w:before="230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427585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32A64D85" w14:textId="461227D2" w:rsidR="003912DB" w:rsidRDefault="002F0E3B">
                <w:pPr>
                  <w:pStyle w:val="TableParagraph"/>
                  <w:spacing w:before="230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508825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30F8B937" w14:textId="10B76854" w:rsidR="003912DB" w:rsidRDefault="002F0E3B">
                <w:pPr>
                  <w:pStyle w:val="TableParagraph"/>
                  <w:spacing w:before="230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587" w:type="dxa"/>
          </w:tcPr>
          <w:p w14:paraId="50E63AE9" w14:textId="1EAA295F" w:rsidR="003912DB" w:rsidRDefault="003912DB">
            <w:pPr>
              <w:pStyle w:val="TableParagraph"/>
              <w:spacing w:before="85"/>
              <w:ind w:left="107" w:right="616"/>
              <w:rPr>
                <w:sz w:val="24"/>
              </w:rPr>
            </w:pPr>
          </w:p>
        </w:tc>
      </w:tr>
      <w:tr w:rsidR="003912DB" w14:paraId="03F9BAD1" w14:textId="77777777">
        <w:trPr>
          <w:trHeight w:val="724"/>
        </w:trPr>
        <w:tc>
          <w:tcPr>
            <w:tcW w:w="5069" w:type="dxa"/>
          </w:tcPr>
          <w:p w14:paraId="584F0BE3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B87EB3D" w14:textId="77777777" w:rsidR="003912DB" w:rsidRDefault="002F0E3B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Examiner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amendments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correct?</w:t>
            </w:r>
          </w:p>
        </w:tc>
        <w:sdt>
          <w:sdtPr>
            <w:rPr>
              <w:sz w:val="20"/>
              <w:szCs w:val="20"/>
            </w:rPr>
            <w:id w:val="-1701017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585872F4" w14:textId="472CDDCA" w:rsidR="003912DB" w:rsidRDefault="002F0E3B">
                <w:pPr>
                  <w:pStyle w:val="TableParagraph"/>
                  <w:spacing w:before="230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998303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543ED4C7" w14:textId="43EBF81F" w:rsidR="003912DB" w:rsidRDefault="002F0E3B">
                <w:pPr>
                  <w:pStyle w:val="TableParagraph"/>
                  <w:spacing w:before="230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5473410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0975C3D7" w14:textId="5E208626" w:rsidR="003912DB" w:rsidRDefault="002F0E3B">
                <w:pPr>
                  <w:pStyle w:val="TableParagraph"/>
                  <w:spacing w:before="230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587" w:type="dxa"/>
          </w:tcPr>
          <w:p w14:paraId="05E6D804" w14:textId="0101E134" w:rsidR="003912DB" w:rsidRDefault="003912DB">
            <w:pPr>
              <w:pStyle w:val="TableParagraph"/>
              <w:spacing w:before="85"/>
              <w:ind w:left="107" w:right="616"/>
              <w:rPr>
                <w:sz w:val="24"/>
              </w:rPr>
            </w:pPr>
          </w:p>
        </w:tc>
      </w:tr>
      <w:tr w:rsidR="003912DB" w14:paraId="773F0A9F" w14:textId="77777777">
        <w:trPr>
          <w:trHeight w:val="954"/>
        </w:trPr>
        <w:tc>
          <w:tcPr>
            <w:tcW w:w="5069" w:type="dxa"/>
          </w:tcPr>
          <w:p w14:paraId="1E80A198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7C40A80" w14:textId="77777777" w:rsidR="003912DB" w:rsidRDefault="002F0E3B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  <w:tab w:val="left" w:pos="828"/>
              </w:tabs>
              <w:ind w:right="367"/>
              <w:rPr>
                <w:sz w:val="20"/>
              </w:rPr>
            </w:pPr>
            <w:r>
              <w:rPr>
                <w:sz w:val="20"/>
              </w:rPr>
              <w:t>Claims reviewed for correct antecedent basis,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grammatical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errors,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correct?</w:t>
            </w:r>
          </w:p>
        </w:tc>
        <w:tc>
          <w:tcPr>
            <w:tcW w:w="720" w:type="dxa"/>
          </w:tcPr>
          <w:p w14:paraId="46D3B8E0" w14:textId="77777777" w:rsidR="003912DB" w:rsidRDefault="003912DB">
            <w:pPr>
              <w:pStyle w:val="TableParagraph"/>
              <w:rPr>
                <w:b/>
                <w:sz w:val="30"/>
              </w:rPr>
            </w:pPr>
          </w:p>
          <w:sdt>
            <w:sdtPr>
              <w:rPr>
                <w:sz w:val="20"/>
                <w:szCs w:val="20"/>
              </w:rPr>
              <w:id w:val="8209291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684430" w14:textId="3D9B0EEF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120CC4F9" w14:textId="77777777" w:rsidR="003912DB" w:rsidRDefault="003912DB">
            <w:pPr>
              <w:pStyle w:val="TableParagraph"/>
              <w:rPr>
                <w:b/>
                <w:sz w:val="30"/>
              </w:rPr>
            </w:pPr>
          </w:p>
          <w:sdt>
            <w:sdtPr>
              <w:rPr>
                <w:sz w:val="20"/>
                <w:szCs w:val="20"/>
              </w:rPr>
              <w:id w:val="8918473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EED4EA4" w14:textId="0C4AD5B0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40EE9650" w14:textId="77777777" w:rsidR="003912DB" w:rsidRDefault="003912DB">
            <w:pPr>
              <w:pStyle w:val="TableParagraph"/>
              <w:rPr>
                <w:b/>
                <w:sz w:val="30"/>
              </w:rPr>
            </w:pPr>
          </w:p>
          <w:sdt>
            <w:sdtPr>
              <w:rPr>
                <w:sz w:val="20"/>
                <w:szCs w:val="20"/>
              </w:rPr>
              <w:id w:val="-11043341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C093F66" w14:textId="38A7F788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29D1F8B5" w14:textId="40294A81" w:rsidR="003912DB" w:rsidRDefault="003912DB">
            <w:pPr>
              <w:pStyle w:val="TableParagraph"/>
              <w:spacing w:before="200"/>
              <w:ind w:left="107" w:right="616"/>
              <w:rPr>
                <w:sz w:val="24"/>
              </w:rPr>
            </w:pPr>
          </w:p>
        </w:tc>
      </w:tr>
      <w:tr w:rsidR="003912DB" w14:paraId="2BDB284A" w14:textId="77777777">
        <w:trPr>
          <w:trHeight w:val="710"/>
        </w:trPr>
        <w:tc>
          <w:tcPr>
            <w:tcW w:w="5069" w:type="dxa"/>
          </w:tcPr>
          <w:p w14:paraId="488771EB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F2A1D77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IDS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Review</w:t>
            </w:r>
          </w:p>
        </w:tc>
        <w:tc>
          <w:tcPr>
            <w:tcW w:w="720" w:type="dxa"/>
          </w:tcPr>
          <w:p w14:paraId="5DB91095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FBE005E" w14:textId="77777777" w:rsidR="003912DB" w:rsidRDefault="002F0E3B">
            <w:pPr>
              <w:pStyle w:val="TableParagraph"/>
              <w:ind w:left="165" w:right="1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Yes</w:t>
            </w:r>
          </w:p>
        </w:tc>
        <w:tc>
          <w:tcPr>
            <w:tcW w:w="720" w:type="dxa"/>
          </w:tcPr>
          <w:p w14:paraId="5720E0A0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3564919" w14:textId="77777777" w:rsidR="003912DB" w:rsidRDefault="002F0E3B">
            <w:pPr>
              <w:pStyle w:val="TableParagraph"/>
              <w:ind w:left="165" w:right="1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720" w:type="dxa"/>
          </w:tcPr>
          <w:p w14:paraId="403EF7EF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ABA59F9" w14:textId="77777777" w:rsidR="003912DB" w:rsidRDefault="002F0E3B">
            <w:pPr>
              <w:pStyle w:val="TableParagraph"/>
              <w:ind w:left="165" w:right="1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N/A</w:t>
            </w:r>
          </w:p>
        </w:tc>
        <w:tc>
          <w:tcPr>
            <w:tcW w:w="2587" w:type="dxa"/>
          </w:tcPr>
          <w:p w14:paraId="6A1A909A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82A5A69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Comments</w:t>
            </w:r>
          </w:p>
        </w:tc>
      </w:tr>
      <w:tr w:rsidR="003912DB" w14:paraId="713D1E9A" w14:textId="77777777">
        <w:trPr>
          <w:trHeight w:val="724"/>
        </w:trPr>
        <w:tc>
          <w:tcPr>
            <w:tcW w:w="5069" w:type="dxa"/>
          </w:tcPr>
          <w:p w14:paraId="11A576ED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3D025FC" w14:textId="77777777" w:rsidR="003912DB" w:rsidRDefault="002F0E3B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considered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examiner</w:t>
            </w:r>
          </w:p>
        </w:tc>
        <w:sdt>
          <w:sdtPr>
            <w:rPr>
              <w:sz w:val="20"/>
              <w:szCs w:val="20"/>
            </w:rPr>
            <w:id w:val="-88078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334DFDC1" w14:textId="58CCA3C9" w:rsidR="003912DB" w:rsidRDefault="002F0E3B">
                <w:pPr>
                  <w:pStyle w:val="TableParagraph"/>
                  <w:spacing w:before="228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384526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520C9A59" w14:textId="09FC599B" w:rsidR="003912DB" w:rsidRDefault="002F0E3B">
                <w:pPr>
                  <w:pStyle w:val="TableParagraph"/>
                  <w:spacing w:before="228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82051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488A1BE0" w14:textId="15E398D3" w:rsidR="003912DB" w:rsidRDefault="002F0E3B">
                <w:pPr>
                  <w:pStyle w:val="TableParagraph"/>
                  <w:spacing w:before="228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587" w:type="dxa"/>
          </w:tcPr>
          <w:p w14:paraId="755C4E84" w14:textId="0B1BFCB4" w:rsidR="003912DB" w:rsidRDefault="003912DB">
            <w:pPr>
              <w:pStyle w:val="TableParagraph"/>
              <w:spacing w:before="85"/>
              <w:ind w:left="107" w:right="616"/>
              <w:rPr>
                <w:sz w:val="24"/>
              </w:rPr>
            </w:pPr>
          </w:p>
        </w:tc>
      </w:tr>
      <w:tr w:rsidR="003912DB" w14:paraId="3E67B658" w14:textId="77777777">
        <w:trPr>
          <w:trHeight w:val="1413"/>
        </w:trPr>
        <w:tc>
          <w:tcPr>
            <w:tcW w:w="5069" w:type="dxa"/>
          </w:tcPr>
          <w:p w14:paraId="50CBF580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B961D92" w14:textId="77777777" w:rsidR="003912DB" w:rsidRDefault="002F0E3B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828"/>
              </w:tabs>
              <w:ind w:right="388"/>
              <w:rPr>
                <w:sz w:val="20"/>
              </w:rPr>
            </w:pPr>
            <w:r>
              <w:rPr>
                <w:sz w:val="20"/>
              </w:rPr>
              <w:t>All client-provided references in files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references listed in specification cited in an IDS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(do not need to check to see if references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 family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cited)</w:t>
            </w:r>
          </w:p>
        </w:tc>
        <w:tc>
          <w:tcPr>
            <w:tcW w:w="720" w:type="dxa"/>
          </w:tcPr>
          <w:p w14:paraId="08F93D5D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p w14:paraId="5CB3CBA9" w14:textId="77777777" w:rsidR="003912DB" w:rsidRDefault="003912DB">
            <w:pPr>
              <w:pStyle w:val="TableParagraph"/>
              <w:spacing w:before="10"/>
              <w:rPr>
                <w:b/>
                <w:sz w:val="23"/>
              </w:rPr>
            </w:pPr>
          </w:p>
          <w:sdt>
            <w:sdtPr>
              <w:rPr>
                <w:sz w:val="20"/>
                <w:szCs w:val="20"/>
              </w:rPr>
              <w:id w:val="-516244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898F90B" w14:textId="7CE376AB" w:rsidR="003912DB" w:rsidRDefault="002F0E3B">
                <w:pPr>
                  <w:pStyle w:val="TableParagraph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1F97155B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p w14:paraId="021B0F5E" w14:textId="77777777" w:rsidR="003912DB" w:rsidRDefault="003912DB">
            <w:pPr>
              <w:pStyle w:val="TableParagraph"/>
              <w:spacing w:before="10"/>
              <w:rPr>
                <w:b/>
                <w:sz w:val="23"/>
              </w:rPr>
            </w:pPr>
          </w:p>
          <w:sdt>
            <w:sdtPr>
              <w:rPr>
                <w:sz w:val="20"/>
                <w:szCs w:val="20"/>
              </w:rPr>
              <w:id w:val="18845223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3292B50" w14:textId="73A84950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3D6F95AD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p w14:paraId="7CCDD0C1" w14:textId="77777777" w:rsidR="003912DB" w:rsidRDefault="003912DB">
            <w:pPr>
              <w:pStyle w:val="TableParagraph"/>
              <w:spacing w:before="10"/>
              <w:rPr>
                <w:b/>
                <w:sz w:val="23"/>
              </w:rPr>
            </w:pPr>
          </w:p>
          <w:sdt>
            <w:sdtPr>
              <w:rPr>
                <w:sz w:val="20"/>
                <w:szCs w:val="20"/>
              </w:rPr>
              <w:id w:val="7717859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CE842E" w14:textId="51B498DF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53B1D384" w14:textId="77777777" w:rsidR="003912DB" w:rsidRDefault="003912DB">
            <w:pPr>
              <w:pStyle w:val="TableParagraph"/>
              <w:spacing w:before="5"/>
              <w:rPr>
                <w:b/>
                <w:sz w:val="37"/>
              </w:rPr>
            </w:pPr>
          </w:p>
          <w:p w14:paraId="680C6410" w14:textId="4BBA290E" w:rsidR="003912DB" w:rsidRDefault="003912DB">
            <w:pPr>
              <w:pStyle w:val="TableParagraph"/>
              <w:ind w:left="107" w:right="616"/>
              <w:rPr>
                <w:sz w:val="24"/>
              </w:rPr>
            </w:pPr>
          </w:p>
        </w:tc>
      </w:tr>
      <w:tr w:rsidR="003912DB" w14:paraId="2A9181D8" w14:textId="77777777">
        <w:trPr>
          <w:trHeight w:val="1415"/>
        </w:trPr>
        <w:tc>
          <w:tcPr>
            <w:tcW w:w="5069" w:type="dxa"/>
          </w:tcPr>
          <w:p w14:paraId="2BCB2377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B1C4960" w14:textId="77777777" w:rsidR="003912DB" w:rsidRDefault="002F0E3B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  <w:tab w:val="left" w:pos="828"/>
              </w:tabs>
              <w:ind w:right="601"/>
              <w:rPr>
                <w:sz w:val="20"/>
              </w:rPr>
            </w:pPr>
            <w:r>
              <w:rPr>
                <w:sz w:val="20"/>
              </w:rPr>
              <w:t>Comments on reasons for allowance required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(typically will file comments if NOA makes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characterizations and/or assertions about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allowed claims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record)</w:t>
            </w:r>
          </w:p>
        </w:tc>
        <w:tc>
          <w:tcPr>
            <w:tcW w:w="720" w:type="dxa"/>
          </w:tcPr>
          <w:p w14:paraId="7737A3BD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p w14:paraId="2C918EE2" w14:textId="77777777" w:rsidR="003912DB" w:rsidRDefault="003912DB">
            <w:pPr>
              <w:pStyle w:val="TableParagraph"/>
              <w:spacing w:before="1"/>
              <w:rPr>
                <w:b/>
                <w:sz w:val="24"/>
              </w:rPr>
            </w:pPr>
          </w:p>
          <w:sdt>
            <w:sdtPr>
              <w:rPr>
                <w:sz w:val="20"/>
                <w:szCs w:val="20"/>
              </w:rPr>
              <w:id w:val="-7854978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7234C71" w14:textId="728FF9E5" w:rsidR="003912DB" w:rsidRDefault="002F0E3B">
                <w:pPr>
                  <w:pStyle w:val="TableParagraph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50386ACF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p w14:paraId="1F666649" w14:textId="77777777" w:rsidR="003912DB" w:rsidRDefault="003912DB">
            <w:pPr>
              <w:pStyle w:val="TableParagraph"/>
              <w:spacing w:before="1"/>
              <w:rPr>
                <w:b/>
                <w:sz w:val="24"/>
              </w:rPr>
            </w:pPr>
          </w:p>
          <w:sdt>
            <w:sdtPr>
              <w:rPr>
                <w:sz w:val="20"/>
                <w:szCs w:val="20"/>
              </w:rPr>
              <w:id w:val="5280740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6EC541" w14:textId="6DA4678C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52921412" w14:textId="77777777" w:rsidR="003912DB" w:rsidRDefault="003912DB">
            <w:pPr>
              <w:pStyle w:val="TableParagraph"/>
              <w:rPr>
                <w:b/>
                <w:sz w:val="26"/>
              </w:rPr>
            </w:pPr>
          </w:p>
          <w:p w14:paraId="4918DEFD" w14:textId="77777777" w:rsidR="003912DB" w:rsidRDefault="003912DB">
            <w:pPr>
              <w:pStyle w:val="TableParagraph"/>
              <w:spacing w:before="1"/>
              <w:rPr>
                <w:b/>
                <w:sz w:val="24"/>
              </w:rPr>
            </w:pPr>
          </w:p>
          <w:sdt>
            <w:sdtPr>
              <w:rPr>
                <w:sz w:val="20"/>
                <w:szCs w:val="20"/>
              </w:rPr>
              <w:id w:val="-176598302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A2F71B1" w14:textId="2FCE50D3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69296EB6" w14:textId="77777777" w:rsidR="003912DB" w:rsidRDefault="003912DB">
            <w:pPr>
              <w:pStyle w:val="TableParagraph"/>
              <w:spacing w:before="5"/>
              <w:rPr>
                <w:b/>
                <w:sz w:val="37"/>
              </w:rPr>
            </w:pPr>
          </w:p>
          <w:p w14:paraId="75892D08" w14:textId="3FC5E99C" w:rsidR="003912DB" w:rsidRDefault="003912DB">
            <w:pPr>
              <w:pStyle w:val="TableParagraph"/>
              <w:ind w:left="107" w:right="616"/>
              <w:rPr>
                <w:sz w:val="24"/>
              </w:rPr>
            </w:pPr>
          </w:p>
        </w:tc>
      </w:tr>
      <w:tr w:rsidR="003912DB" w14:paraId="16E3458D" w14:textId="77777777">
        <w:trPr>
          <w:trHeight w:val="724"/>
        </w:trPr>
        <w:tc>
          <w:tcPr>
            <w:tcW w:w="5069" w:type="dxa"/>
          </w:tcPr>
          <w:p w14:paraId="2B2F11B6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7C74F94" w14:textId="77777777" w:rsidR="003912DB" w:rsidRDefault="002F0E3B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Rule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312 amendment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</w:p>
        </w:tc>
        <w:sdt>
          <w:sdtPr>
            <w:rPr>
              <w:sz w:val="20"/>
              <w:szCs w:val="20"/>
            </w:rPr>
            <w:id w:val="-1228065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4444C026" w14:textId="391CA8F1" w:rsidR="003912DB" w:rsidRDefault="002F0E3B">
                <w:pPr>
                  <w:pStyle w:val="TableParagraph"/>
                  <w:spacing w:before="228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41934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1C8C546A" w14:textId="7F0FE62C" w:rsidR="003912DB" w:rsidRDefault="002F0E3B">
                <w:pPr>
                  <w:pStyle w:val="TableParagraph"/>
                  <w:spacing w:before="228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927714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4E8F1B7B" w14:textId="2F7B72C0" w:rsidR="003912DB" w:rsidRDefault="002F0E3B">
                <w:pPr>
                  <w:pStyle w:val="TableParagraph"/>
                  <w:spacing w:before="228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587" w:type="dxa"/>
          </w:tcPr>
          <w:p w14:paraId="631E27A1" w14:textId="269FD240" w:rsidR="003912DB" w:rsidRDefault="003912DB">
            <w:pPr>
              <w:pStyle w:val="TableParagraph"/>
              <w:spacing w:before="85"/>
              <w:ind w:left="107" w:right="616"/>
              <w:rPr>
                <w:sz w:val="24"/>
              </w:rPr>
            </w:pPr>
          </w:p>
        </w:tc>
      </w:tr>
      <w:tr w:rsidR="003912DB" w14:paraId="37F2DEDA" w14:textId="77777777">
        <w:trPr>
          <w:trHeight w:val="710"/>
        </w:trPr>
        <w:tc>
          <w:tcPr>
            <w:tcW w:w="5069" w:type="dxa"/>
          </w:tcPr>
          <w:p w14:paraId="27EFE194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8ADBCD0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Continuing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Application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Decision/Recommendation</w:t>
            </w:r>
          </w:p>
        </w:tc>
        <w:tc>
          <w:tcPr>
            <w:tcW w:w="720" w:type="dxa"/>
          </w:tcPr>
          <w:p w14:paraId="7C314D6D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A7454F3" w14:textId="77777777" w:rsidR="003912DB" w:rsidRDefault="002F0E3B">
            <w:pPr>
              <w:pStyle w:val="TableParagraph"/>
              <w:ind w:left="165" w:right="1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Yes</w:t>
            </w:r>
          </w:p>
        </w:tc>
        <w:tc>
          <w:tcPr>
            <w:tcW w:w="720" w:type="dxa"/>
          </w:tcPr>
          <w:p w14:paraId="2BEB959E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7D78FBD" w14:textId="77777777" w:rsidR="003912DB" w:rsidRDefault="002F0E3B">
            <w:pPr>
              <w:pStyle w:val="TableParagraph"/>
              <w:ind w:left="165" w:right="1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720" w:type="dxa"/>
          </w:tcPr>
          <w:p w14:paraId="73B2081E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FEE6B86" w14:textId="77777777" w:rsidR="003912DB" w:rsidRDefault="002F0E3B">
            <w:pPr>
              <w:pStyle w:val="TableParagraph"/>
              <w:ind w:left="165" w:right="1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N/A</w:t>
            </w:r>
          </w:p>
        </w:tc>
        <w:tc>
          <w:tcPr>
            <w:tcW w:w="2587" w:type="dxa"/>
          </w:tcPr>
          <w:p w14:paraId="489FBAA3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2C7D994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Comments</w:t>
            </w:r>
          </w:p>
        </w:tc>
      </w:tr>
      <w:tr w:rsidR="003912DB" w14:paraId="55E7362F" w14:textId="77777777">
        <w:trPr>
          <w:trHeight w:val="724"/>
        </w:trPr>
        <w:tc>
          <w:tcPr>
            <w:tcW w:w="5069" w:type="dxa"/>
          </w:tcPr>
          <w:p w14:paraId="7B5C3419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B479A4C" w14:textId="77777777" w:rsidR="003912DB" w:rsidRDefault="002F0E3B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Were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restricted?</w:t>
            </w:r>
          </w:p>
        </w:tc>
        <w:sdt>
          <w:sdtPr>
            <w:rPr>
              <w:sz w:val="20"/>
              <w:szCs w:val="20"/>
            </w:rPr>
            <w:id w:val="1684783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24F708CA" w14:textId="4A55DCE8" w:rsidR="003912DB" w:rsidRDefault="002F0E3B">
                <w:pPr>
                  <w:pStyle w:val="TableParagraph"/>
                  <w:spacing w:before="228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582379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3418E32F" w14:textId="64E98D91" w:rsidR="003912DB" w:rsidRDefault="002F0E3B">
                <w:pPr>
                  <w:pStyle w:val="TableParagraph"/>
                  <w:spacing w:before="228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2976696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39D04596" w14:textId="3192F1F2" w:rsidR="003912DB" w:rsidRDefault="002F0E3B">
                <w:pPr>
                  <w:pStyle w:val="TableParagraph"/>
                  <w:spacing w:before="228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587" w:type="dxa"/>
          </w:tcPr>
          <w:p w14:paraId="060A5839" w14:textId="5C51AD27" w:rsidR="003912DB" w:rsidRDefault="003912DB">
            <w:pPr>
              <w:pStyle w:val="TableParagraph"/>
              <w:spacing w:before="85"/>
              <w:ind w:left="107" w:right="616"/>
              <w:rPr>
                <w:sz w:val="24"/>
              </w:rPr>
            </w:pPr>
          </w:p>
        </w:tc>
      </w:tr>
      <w:tr w:rsidR="003912DB" w14:paraId="6192988E" w14:textId="77777777">
        <w:trPr>
          <w:trHeight w:val="724"/>
        </w:trPr>
        <w:tc>
          <w:tcPr>
            <w:tcW w:w="5069" w:type="dxa"/>
          </w:tcPr>
          <w:p w14:paraId="22167AC0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536FCAC6" w14:textId="77777777" w:rsidR="003912DB" w:rsidRDefault="002F0E3B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Continuation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recommended?</w:t>
            </w:r>
          </w:p>
        </w:tc>
        <w:sdt>
          <w:sdtPr>
            <w:rPr>
              <w:sz w:val="20"/>
              <w:szCs w:val="20"/>
            </w:rPr>
            <w:id w:val="501787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02C30286" w14:textId="14FBCF3E" w:rsidR="003912DB" w:rsidRDefault="002F0E3B">
                <w:pPr>
                  <w:pStyle w:val="TableParagraph"/>
                  <w:spacing w:before="228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045053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0E447413" w14:textId="53655D4C" w:rsidR="003912DB" w:rsidRDefault="002F0E3B">
                <w:pPr>
                  <w:pStyle w:val="TableParagraph"/>
                  <w:spacing w:before="228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34915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7325A284" w14:textId="158FF01F" w:rsidR="003912DB" w:rsidRDefault="002F0E3B">
                <w:pPr>
                  <w:pStyle w:val="TableParagraph"/>
                  <w:spacing w:before="228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587" w:type="dxa"/>
          </w:tcPr>
          <w:p w14:paraId="05D899D8" w14:textId="446C8B15" w:rsidR="003912DB" w:rsidRDefault="003912DB">
            <w:pPr>
              <w:pStyle w:val="TableParagraph"/>
              <w:spacing w:before="85"/>
              <w:ind w:left="107" w:right="616"/>
              <w:rPr>
                <w:sz w:val="24"/>
              </w:rPr>
            </w:pPr>
          </w:p>
        </w:tc>
      </w:tr>
    </w:tbl>
    <w:p w14:paraId="4FF37C6A" w14:textId="77777777" w:rsidR="003912DB" w:rsidRDefault="003912DB">
      <w:pPr>
        <w:rPr>
          <w:sz w:val="24"/>
        </w:rPr>
        <w:sectPr w:rsidR="003912DB">
          <w:type w:val="continuous"/>
          <w:pgSz w:w="12240" w:h="15840"/>
          <w:pgMar w:top="1400" w:right="860" w:bottom="1180" w:left="1320" w:header="911" w:footer="981" w:gutter="0"/>
          <w:cols w:space="720"/>
        </w:sect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9"/>
        <w:gridCol w:w="720"/>
        <w:gridCol w:w="720"/>
        <w:gridCol w:w="720"/>
        <w:gridCol w:w="2587"/>
      </w:tblGrid>
      <w:tr w:rsidR="003912DB" w14:paraId="38C82DD9" w14:textId="77777777">
        <w:trPr>
          <w:trHeight w:val="1149"/>
        </w:trPr>
        <w:tc>
          <w:tcPr>
            <w:tcW w:w="5069" w:type="dxa"/>
          </w:tcPr>
          <w:p w14:paraId="4AF8DFE0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8B16765" w14:textId="77777777" w:rsidR="003912DB" w:rsidRDefault="002F0E3B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Continuation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Divisional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attached?</w:t>
            </w:r>
          </w:p>
          <w:p w14:paraId="58D8716B" w14:textId="77777777" w:rsidR="003912DB" w:rsidRDefault="003912DB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02840D03" w14:textId="77777777" w:rsidR="003912DB" w:rsidRDefault="002F0E3B">
            <w:pPr>
              <w:pStyle w:val="TableParagraph"/>
              <w:ind w:left="808"/>
              <w:rPr>
                <w:sz w:val="16"/>
              </w:rPr>
            </w:pPr>
            <w:r>
              <w:rPr>
                <w:sz w:val="16"/>
              </w:rPr>
              <w:t>(If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“No”,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add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comments)</w:t>
            </w:r>
          </w:p>
        </w:tc>
        <w:tc>
          <w:tcPr>
            <w:tcW w:w="720" w:type="dxa"/>
          </w:tcPr>
          <w:p w14:paraId="1EF3D83A" w14:textId="77777777" w:rsidR="003912DB" w:rsidRDefault="003912DB">
            <w:pPr>
              <w:pStyle w:val="TableParagraph"/>
              <w:spacing w:before="4"/>
              <w:rPr>
                <w:b/>
                <w:sz w:val="38"/>
              </w:rPr>
            </w:pPr>
          </w:p>
          <w:sdt>
            <w:sdtPr>
              <w:rPr>
                <w:sz w:val="20"/>
                <w:szCs w:val="20"/>
              </w:rPr>
              <w:id w:val="20464020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BADC07" w14:textId="4BD86BAD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1A97B071" w14:textId="77777777" w:rsidR="003912DB" w:rsidRDefault="003912DB">
            <w:pPr>
              <w:pStyle w:val="TableParagraph"/>
              <w:spacing w:before="4"/>
              <w:rPr>
                <w:b/>
                <w:sz w:val="38"/>
              </w:rPr>
            </w:pPr>
          </w:p>
          <w:sdt>
            <w:sdtPr>
              <w:rPr>
                <w:sz w:val="20"/>
                <w:szCs w:val="20"/>
              </w:rPr>
              <w:id w:val="6366818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858A5DC" w14:textId="4E53CD9B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0BDFB55A" w14:textId="77777777" w:rsidR="003912DB" w:rsidRDefault="003912DB">
            <w:pPr>
              <w:pStyle w:val="TableParagraph"/>
              <w:spacing w:before="4"/>
              <w:rPr>
                <w:b/>
                <w:sz w:val="38"/>
              </w:rPr>
            </w:pPr>
          </w:p>
          <w:sdt>
            <w:sdtPr>
              <w:rPr>
                <w:sz w:val="20"/>
                <w:szCs w:val="20"/>
              </w:rPr>
              <w:id w:val="118270239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03CFBAA" w14:textId="45FA49B9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5E8F648D" w14:textId="77777777" w:rsidR="003912DB" w:rsidRDefault="003912DB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3E114D1D" w14:textId="13207D46" w:rsidR="003912DB" w:rsidRDefault="003912DB">
            <w:pPr>
              <w:pStyle w:val="TableParagraph"/>
              <w:ind w:left="107" w:right="616"/>
              <w:rPr>
                <w:sz w:val="24"/>
              </w:rPr>
            </w:pPr>
          </w:p>
        </w:tc>
      </w:tr>
      <w:tr w:rsidR="003912DB" w14:paraId="7B801928" w14:textId="77777777">
        <w:trPr>
          <w:trHeight w:val="710"/>
        </w:trPr>
        <w:tc>
          <w:tcPr>
            <w:tcW w:w="5069" w:type="dxa"/>
          </w:tcPr>
          <w:p w14:paraId="7293AF47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6B821A5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Bibliographic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Sheet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Review</w:t>
            </w:r>
          </w:p>
        </w:tc>
        <w:tc>
          <w:tcPr>
            <w:tcW w:w="720" w:type="dxa"/>
          </w:tcPr>
          <w:p w14:paraId="00EF6B52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BF4DAFD" w14:textId="77777777" w:rsidR="003912DB" w:rsidRDefault="002F0E3B">
            <w:pPr>
              <w:pStyle w:val="TableParagraph"/>
              <w:ind w:left="165" w:right="1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Yes</w:t>
            </w:r>
          </w:p>
        </w:tc>
        <w:tc>
          <w:tcPr>
            <w:tcW w:w="720" w:type="dxa"/>
          </w:tcPr>
          <w:p w14:paraId="7B821092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7C2B5BD" w14:textId="77777777" w:rsidR="003912DB" w:rsidRDefault="002F0E3B">
            <w:pPr>
              <w:pStyle w:val="TableParagraph"/>
              <w:ind w:left="165" w:right="1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720" w:type="dxa"/>
          </w:tcPr>
          <w:p w14:paraId="13C2E184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6522DDD" w14:textId="77777777" w:rsidR="003912DB" w:rsidRDefault="002F0E3B">
            <w:pPr>
              <w:pStyle w:val="TableParagraph"/>
              <w:ind w:left="165" w:right="1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N/A</w:t>
            </w:r>
          </w:p>
        </w:tc>
        <w:tc>
          <w:tcPr>
            <w:tcW w:w="2587" w:type="dxa"/>
          </w:tcPr>
          <w:p w14:paraId="09B657DF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355BEA9" w14:textId="77777777" w:rsidR="003912DB" w:rsidRDefault="002F0E3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Comments</w:t>
            </w:r>
          </w:p>
        </w:tc>
      </w:tr>
      <w:tr w:rsidR="003912DB" w14:paraId="03FCD899" w14:textId="77777777">
        <w:trPr>
          <w:trHeight w:val="952"/>
        </w:trPr>
        <w:tc>
          <w:tcPr>
            <w:tcW w:w="5069" w:type="dxa"/>
          </w:tcPr>
          <w:p w14:paraId="7C520379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15C212E" w14:textId="77777777" w:rsidR="003912DB" w:rsidRDefault="002F0E3B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8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>Title is correct and matches ADS and 1st paragraph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of Spec?</w:t>
            </w:r>
          </w:p>
        </w:tc>
        <w:tc>
          <w:tcPr>
            <w:tcW w:w="720" w:type="dxa"/>
          </w:tcPr>
          <w:p w14:paraId="7671D506" w14:textId="77777777" w:rsidR="003912DB" w:rsidRDefault="003912DB">
            <w:pPr>
              <w:pStyle w:val="TableParagraph"/>
              <w:spacing w:before="9"/>
              <w:rPr>
                <w:b/>
                <w:sz w:val="29"/>
              </w:rPr>
            </w:pPr>
          </w:p>
          <w:sdt>
            <w:sdtPr>
              <w:rPr>
                <w:sz w:val="20"/>
                <w:szCs w:val="20"/>
              </w:rPr>
              <w:id w:val="-9311930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063601" w14:textId="5EADCE38" w:rsidR="003912DB" w:rsidRDefault="002F0E3B">
                <w:pPr>
                  <w:pStyle w:val="TableParagraph"/>
                  <w:spacing w:before="1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71526A59" w14:textId="77777777" w:rsidR="003912DB" w:rsidRDefault="003912DB">
            <w:pPr>
              <w:pStyle w:val="TableParagraph"/>
              <w:spacing w:before="9"/>
              <w:rPr>
                <w:b/>
                <w:sz w:val="29"/>
              </w:rPr>
            </w:pPr>
          </w:p>
          <w:sdt>
            <w:sdtPr>
              <w:rPr>
                <w:sz w:val="20"/>
                <w:szCs w:val="20"/>
              </w:rPr>
              <w:id w:val="-3995260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C6DC0F" w14:textId="2B961459" w:rsidR="003912DB" w:rsidRDefault="002F0E3B">
                <w:pPr>
                  <w:pStyle w:val="TableParagraph"/>
                  <w:spacing w:before="1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44F4EB83" w14:textId="77777777" w:rsidR="003912DB" w:rsidRDefault="003912DB">
            <w:pPr>
              <w:pStyle w:val="TableParagraph"/>
              <w:spacing w:before="9"/>
              <w:rPr>
                <w:b/>
                <w:sz w:val="29"/>
              </w:rPr>
            </w:pPr>
          </w:p>
          <w:sdt>
            <w:sdtPr>
              <w:rPr>
                <w:sz w:val="20"/>
                <w:szCs w:val="20"/>
              </w:rPr>
              <w:id w:val="14626840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2FBE60D" w14:textId="2C3AC932" w:rsidR="003912DB" w:rsidRDefault="002F0E3B">
                <w:pPr>
                  <w:pStyle w:val="TableParagraph"/>
                  <w:spacing w:before="1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14B52298" w14:textId="60729555" w:rsidR="003912DB" w:rsidRDefault="003912DB">
            <w:pPr>
              <w:pStyle w:val="TableParagraph"/>
              <w:spacing w:before="200"/>
              <w:ind w:left="107" w:right="616"/>
              <w:rPr>
                <w:sz w:val="24"/>
              </w:rPr>
            </w:pPr>
          </w:p>
        </w:tc>
      </w:tr>
      <w:tr w:rsidR="003912DB" w14:paraId="691B5993" w14:textId="77777777">
        <w:trPr>
          <w:trHeight w:val="724"/>
        </w:trPr>
        <w:tc>
          <w:tcPr>
            <w:tcW w:w="5069" w:type="dxa"/>
          </w:tcPr>
          <w:p w14:paraId="160E129E" w14:textId="77777777" w:rsidR="003912DB" w:rsidRDefault="003912DB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34ECF13E" w14:textId="77777777" w:rsidR="003912DB" w:rsidRDefault="002F0E3B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Filing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correct?</w:t>
            </w:r>
          </w:p>
        </w:tc>
        <w:sdt>
          <w:sdtPr>
            <w:rPr>
              <w:sz w:val="20"/>
              <w:szCs w:val="20"/>
            </w:rPr>
            <w:id w:val="2336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00EFBA0F" w14:textId="159AF6D3" w:rsidR="003912DB" w:rsidRDefault="002F0E3B">
                <w:pPr>
                  <w:pStyle w:val="TableParagraph"/>
                  <w:spacing w:before="230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3885629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07C17F75" w14:textId="32001C2E" w:rsidR="003912DB" w:rsidRDefault="002F0E3B">
                <w:pPr>
                  <w:pStyle w:val="TableParagraph"/>
                  <w:spacing w:before="230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827889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0" w:type="dxa"/>
              </w:tcPr>
              <w:p w14:paraId="25437337" w14:textId="1CA56B8C" w:rsidR="003912DB" w:rsidRDefault="002F0E3B">
                <w:pPr>
                  <w:pStyle w:val="TableParagraph"/>
                  <w:spacing w:before="230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587" w:type="dxa"/>
          </w:tcPr>
          <w:p w14:paraId="27A7BD71" w14:textId="26D7D2D8" w:rsidR="003912DB" w:rsidRDefault="003912DB">
            <w:pPr>
              <w:pStyle w:val="TableParagraph"/>
              <w:spacing w:before="85"/>
              <w:ind w:left="107" w:right="616"/>
              <w:rPr>
                <w:sz w:val="24"/>
              </w:rPr>
            </w:pPr>
          </w:p>
        </w:tc>
      </w:tr>
      <w:tr w:rsidR="003912DB" w14:paraId="7C090524" w14:textId="77777777">
        <w:trPr>
          <w:trHeight w:val="954"/>
        </w:trPr>
        <w:tc>
          <w:tcPr>
            <w:tcW w:w="5069" w:type="dxa"/>
          </w:tcPr>
          <w:p w14:paraId="59484377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4511355" w14:textId="77777777" w:rsidR="003912DB" w:rsidRDefault="002F0E3B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ind w:right="291"/>
              <w:rPr>
                <w:sz w:val="20"/>
              </w:rPr>
            </w:pPr>
            <w:r>
              <w:rPr>
                <w:sz w:val="20"/>
              </w:rPr>
              <w:t>Applicant/Assignee name(s) on USTO PAIR and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Filing Receipt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correct?</w:t>
            </w:r>
          </w:p>
        </w:tc>
        <w:tc>
          <w:tcPr>
            <w:tcW w:w="720" w:type="dxa"/>
          </w:tcPr>
          <w:p w14:paraId="755F7B51" w14:textId="77777777" w:rsidR="003912DB" w:rsidRDefault="003912DB">
            <w:pPr>
              <w:pStyle w:val="TableParagraph"/>
              <w:rPr>
                <w:b/>
                <w:sz w:val="30"/>
              </w:rPr>
            </w:pPr>
          </w:p>
          <w:sdt>
            <w:sdtPr>
              <w:rPr>
                <w:sz w:val="20"/>
                <w:szCs w:val="20"/>
              </w:rPr>
              <w:id w:val="17580952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B0AD1A7" w14:textId="105F8C33" w:rsidR="003912DB" w:rsidRDefault="002F0E3B">
                <w:pPr>
                  <w:pStyle w:val="TableParagraph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1919DDFE" w14:textId="77777777" w:rsidR="003912DB" w:rsidRDefault="003912DB">
            <w:pPr>
              <w:pStyle w:val="TableParagraph"/>
              <w:rPr>
                <w:b/>
                <w:sz w:val="30"/>
              </w:rPr>
            </w:pPr>
          </w:p>
          <w:sdt>
            <w:sdtPr>
              <w:rPr>
                <w:sz w:val="20"/>
                <w:szCs w:val="20"/>
              </w:rPr>
              <w:id w:val="-2184404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0662986" w14:textId="7B323E2D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3A53C1C3" w14:textId="77777777" w:rsidR="003912DB" w:rsidRDefault="003912DB">
            <w:pPr>
              <w:pStyle w:val="TableParagraph"/>
              <w:rPr>
                <w:b/>
                <w:sz w:val="30"/>
              </w:rPr>
            </w:pPr>
          </w:p>
          <w:sdt>
            <w:sdtPr>
              <w:rPr>
                <w:sz w:val="20"/>
                <w:szCs w:val="20"/>
              </w:rPr>
              <w:id w:val="13363526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A3D25A4" w14:textId="3BD8D45F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56D9C936" w14:textId="40C070B3" w:rsidR="003912DB" w:rsidRDefault="003912DB">
            <w:pPr>
              <w:pStyle w:val="TableParagraph"/>
              <w:spacing w:before="200"/>
              <w:ind w:left="107" w:right="616"/>
              <w:rPr>
                <w:sz w:val="24"/>
              </w:rPr>
            </w:pPr>
          </w:p>
        </w:tc>
      </w:tr>
      <w:tr w:rsidR="003912DB" w14:paraId="7413613D" w14:textId="77777777">
        <w:trPr>
          <w:trHeight w:val="954"/>
        </w:trPr>
        <w:tc>
          <w:tcPr>
            <w:tcW w:w="5069" w:type="dxa"/>
          </w:tcPr>
          <w:p w14:paraId="01171ED5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F068274" w14:textId="77777777" w:rsidR="003912DB" w:rsidRDefault="002F0E3B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ind w:right="261"/>
              <w:rPr>
                <w:sz w:val="20"/>
              </w:rPr>
            </w:pPr>
            <w:r>
              <w:rPr>
                <w:sz w:val="20"/>
              </w:rPr>
              <w:t>Priority claim(s) on ADS, specification, USTO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correct?</w:t>
            </w:r>
          </w:p>
        </w:tc>
        <w:tc>
          <w:tcPr>
            <w:tcW w:w="720" w:type="dxa"/>
          </w:tcPr>
          <w:p w14:paraId="67C79B5E" w14:textId="77777777" w:rsidR="003912DB" w:rsidRDefault="003912DB">
            <w:pPr>
              <w:pStyle w:val="TableParagraph"/>
              <w:rPr>
                <w:b/>
                <w:sz w:val="30"/>
              </w:rPr>
            </w:pPr>
          </w:p>
          <w:sdt>
            <w:sdtPr>
              <w:rPr>
                <w:sz w:val="20"/>
                <w:szCs w:val="20"/>
              </w:rPr>
              <w:id w:val="-43682699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FA05ADC" w14:textId="284F6EE0" w:rsidR="003912DB" w:rsidRDefault="002F0E3B">
                <w:pPr>
                  <w:pStyle w:val="TableParagraph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75CA9178" w14:textId="77777777" w:rsidR="003912DB" w:rsidRDefault="003912DB">
            <w:pPr>
              <w:pStyle w:val="TableParagraph"/>
              <w:rPr>
                <w:b/>
                <w:sz w:val="30"/>
              </w:rPr>
            </w:pPr>
          </w:p>
          <w:sdt>
            <w:sdtPr>
              <w:rPr>
                <w:sz w:val="20"/>
                <w:szCs w:val="20"/>
              </w:rPr>
              <w:id w:val="-16424970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73BA9FE" w14:textId="5507E8AE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46F569C9" w14:textId="77777777" w:rsidR="003912DB" w:rsidRDefault="003912DB">
            <w:pPr>
              <w:pStyle w:val="TableParagraph"/>
              <w:rPr>
                <w:b/>
                <w:sz w:val="30"/>
              </w:rPr>
            </w:pPr>
          </w:p>
          <w:sdt>
            <w:sdtPr>
              <w:rPr>
                <w:sz w:val="20"/>
                <w:szCs w:val="20"/>
              </w:rPr>
              <w:id w:val="6978876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FE82F3E" w14:textId="5EE1EE9B" w:rsidR="003912DB" w:rsidRDefault="002F0E3B">
                <w:pPr>
                  <w:pStyle w:val="TableParagraph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19693498" w14:textId="31B060C4" w:rsidR="003912DB" w:rsidRDefault="003912DB">
            <w:pPr>
              <w:pStyle w:val="TableParagraph"/>
              <w:spacing w:before="200"/>
              <w:ind w:left="107" w:right="616"/>
              <w:rPr>
                <w:sz w:val="24"/>
              </w:rPr>
            </w:pPr>
          </w:p>
        </w:tc>
      </w:tr>
      <w:tr w:rsidR="003912DB" w14:paraId="07F9EA0F" w14:textId="77777777">
        <w:trPr>
          <w:trHeight w:val="954"/>
        </w:trPr>
        <w:tc>
          <w:tcPr>
            <w:tcW w:w="5069" w:type="dxa"/>
          </w:tcPr>
          <w:p w14:paraId="26865FF1" w14:textId="77777777" w:rsidR="003912DB" w:rsidRDefault="003912DB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C1B60EB" w14:textId="77777777" w:rsidR="003912DB" w:rsidRDefault="002F0E3B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639"/>
              <w:rPr>
                <w:sz w:val="20"/>
              </w:rPr>
            </w:pPr>
            <w:r>
              <w:rPr>
                <w:sz w:val="20"/>
              </w:rPr>
              <w:t>Inventor name(s) on ADS, filing receipt, 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signed declaration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match?</w:t>
            </w:r>
          </w:p>
        </w:tc>
        <w:tc>
          <w:tcPr>
            <w:tcW w:w="720" w:type="dxa"/>
          </w:tcPr>
          <w:p w14:paraId="1161CBF9" w14:textId="77777777" w:rsidR="003912DB" w:rsidRDefault="003912DB">
            <w:pPr>
              <w:pStyle w:val="TableParagraph"/>
              <w:spacing w:before="9"/>
              <w:rPr>
                <w:b/>
                <w:sz w:val="29"/>
              </w:rPr>
            </w:pPr>
          </w:p>
          <w:sdt>
            <w:sdtPr>
              <w:rPr>
                <w:sz w:val="20"/>
                <w:szCs w:val="20"/>
              </w:rPr>
              <w:id w:val="17113821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FDAD690" w14:textId="0C4A372B" w:rsidR="003912DB" w:rsidRDefault="002F0E3B">
                <w:pPr>
                  <w:pStyle w:val="TableParagraph"/>
                  <w:spacing w:before="1"/>
                  <w:ind w:left="8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39663A9D" w14:textId="77777777" w:rsidR="003912DB" w:rsidRDefault="003912DB">
            <w:pPr>
              <w:pStyle w:val="TableParagraph"/>
              <w:spacing w:before="9"/>
              <w:rPr>
                <w:b/>
                <w:sz w:val="29"/>
              </w:rPr>
            </w:pPr>
          </w:p>
          <w:sdt>
            <w:sdtPr>
              <w:rPr>
                <w:sz w:val="20"/>
                <w:szCs w:val="20"/>
              </w:rPr>
              <w:id w:val="10140390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1E36CE2" w14:textId="4C1BED94" w:rsidR="003912DB" w:rsidRDefault="002F0E3B">
                <w:pPr>
                  <w:pStyle w:val="TableParagraph"/>
                  <w:spacing w:before="1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0" w:type="dxa"/>
          </w:tcPr>
          <w:p w14:paraId="2CD4D765" w14:textId="77777777" w:rsidR="003912DB" w:rsidRDefault="003912DB">
            <w:pPr>
              <w:pStyle w:val="TableParagraph"/>
              <w:spacing w:before="9"/>
              <w:rPr>
                <w:b/>
                <w:sz w:val="29"/>
              </w:rPr>
            </w:pPr>
          </w:p>
          <w:sdt>
            <w:sdtPr>
              <w:rPr>
                <w:sz w:val="20"/>
                <w:szCs w:val="20"/>
              </w:rPr>
              <w:id w:val="-16711757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C58077E" w14:textId="78CCFBDF" w:rsidR="003912DB" w:rsidRDefault="002F0E3B">
                <w:pPr>
                  <w:pStyle w:val="TableParagraph"/>
                  <w:spacing w:before="1"/>
                  <w:ind w:left="7"/>
                  <w:jc w:val="center"/>
                  <w:rPr>
                    <w:rFonts w:ascii="Segoe UI Symbol" w:hAnsi="Segoe UI Symbol"/>
                    <w:sz w:val="20"/>
                  </w:rPr>
                </w:pPr>
                <w:r w:rsidRPr="00874E0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2587" w:type="dxa"/>
          </w:tcPr>
          <w:p w14:paraId="582469C1" w14:textId="567CFB98" w:rsidR="003912DB" w:rsidRDefault="003912DB">
            <w:pPr>
              <w:pStyle w:val="TableParagraph"/>
              <w:spacing w:before="200"/>
              <w:ind w:left="107" w:right="616"/>
              <w:rPr>
                <w:sz w:val="24"/>
              </w:rPr>
            </w:pPr>
          </w:p>
        </w:tc>
      </w:tr>
    </w:tbl>
    <w:p w14:paraId="1994E5DE" w14:textId="77777777" w:rsidR="003912DB" w:rsidRDefault="003912DB">
      <w:pPr>
        <w:pStyle w:val="BodyText"/>
        <w:rPr>
          <w:b/>
        </w:rPr>
      </w:pPr>
    </w:p>
    <w:p w14:paraId="004333C5" w14:textId="24B60A8C" w:rsidR="003912DB" w:rsidRDefault="003912DB">
      <w:pPr>
        <w:pStyle w:val="BodyText"/>
        <w:spacing w:before="2"/>
        <w:rPr>
          <w:b/>
          <w:sz w:val="23"/>
        </w:rPr>
      </w:pPr>
    </w:p>
    <w:p w14:paraId="76BF5E32" w14:textId="5094D98C" w:rsidR="002F0E3B" w:rsidRPr="002F0E3B" w:rsidRDefault="002F0E3B" w:rsidP="002F0E3B">
      <w:pPr>
        <w:pStyle w:val="BodyText"/>
        <w:ind w:left="270"/>
        <w:rPr>
          <w:bCs/>
        </w:rPr>
      </w:pPr>
      <w:r w:rsidRPr="002F0E3B">
        <w:rPr>
          <w:bCs/>
        </w:rPr>
        <w:t xml:space="preserve">Notes: </w:t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</w:p>
    <w:p w14:paraId="19DB337A" w14:textId="481F4A0B" w:rsidR="003912DB" w:rsidRDefault="003912DB" w:rsidP="002F0E3B">
      <w:pPr>
        <w:pStyle w:val="BodyText"/>
        <w:rPr>
          <w:sz w:val="12"/>
        </w:rPr>
      </w:pPr>
    </w:p>
    <w:p w14:paraId="07F44A82" w14:textId="2F09F235" w:rsidR="002F0E3B" w:rsidRDefault="002F0E3B" w:rsidP="002F0E3B">
      <w:pPr>
        <w:pStyle w:val="BodyText"/>
        <w:ind w:left="274"/>
      </w:pPr>
      <w:r>
        <w:t>Working Attorney Name: &lt;&lt;WAName&gt;&gt;</w:t>
      </w:r>
    </w:p>
    <w:p w14:paraId="2B9DB1F3" w14:textId="5BC070D2" w:rsidR="002F0E3B" w:rsidRDefault="002F0E3B" w:rsidP="002F0E3B">
      <w:pPr>
        <w:pStyle w:val="BodyText"/>
        <w:ind w:left="274"/>
      </w:pPr>
    </w:p>
    <w:p w14:paraId="00B51550" w14:textId="2EE60C59" w:rsidR="002F0E3B" w:rsidRPr="002F0E3B" w:rsidRDefault="002F0E3B" w:rsidP="002F0E3B">
      <w:pPr>
        <w:pStyle w:val="BodyText"/>
        <w:ind w:left="274"/>
      </w:pPr>
      <w:r>
        <w:t xml:space="preserve">Date: </w:t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  <w:r w:rsidRPr="002F0E3B">
        <w:rPr>
          <w:u w:val="single"/>
        </w:rPr>
        <w:tab/>
      </w:r>
    </w:p>
    <w:sectPr w:rsidR="002F0E3B" w:rsidRPr="002F0E3B">
      <w:type w:val="continuous"/>
      <w:pgSz w:w="12240" w:h="15840"/>
      <w:pgMar w:top="1400" w:right="860" w:bottom="1180" w:left="1320" w:header="911" w:footer="9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64C8F" w14:textId="77777777" w:rsidR="00210388" w:rsidRDefault="002F0E3B">
      <w:r>
        <w:separator/>
      </w:r>
    </w:p>
  </w:endnote>
  <w:endnote w:type="continuationSeparator" w:id="0">
    <w:p w14:paraId="30732141" w14:textId="77777777" w:rsidR="00210388" w:rsidRDefault="002F0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60EE7" w14:textId="77777777" w:rsidR="003912DB" w:rsidRDefault="004F1D10">
    <w:pPr>
      <w:pStyle w:val="BodyText"/>
      <w:spacing w:line="14" w:lineRule="auto"/>
    </w:pPr>
    <w:r>
      <w:pict w14:anchorId="6EC4401C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49" type="#_x0000_t202" style="position:absolute;margin-left:362.95pt;margin-top:731.95pt;width:178.2pt;height:25.1pt;z-index:-16058880;mso-position-horizontal-relative:page;mso-position-vertical-relative:page" filled="f" stroked="f">
          <v:textbox inset="0,0,0,0">
            <w:txbxContent>
              <w:p w14:paraId="76524F0B" w14:textId="77777777" w:rsidR="003912DB" w:rsidRDefault="002F0E3B">
                <w:pPr>
                  <w:pStyle w:val="BodyText"/>
                  <w:spacing w:before="10"/>
                  <w:ind w:left="20"/>
                </w:pPr>
                <w:r>
                  <w:t>Intuitive</w:t>
                </w:r>
                <w:r>
                  <w:rPr>
                    <w:spacing w:val="-5"/>
                  </w:rPr>
                  <w:t xml:space="preserve"> </w:t>
                </w:r>
                <w:r>
                  <w:t>Surgical</w:t>
                </w:r>
                <w:r>
                  <w:rPr>
                    <w:spacing w:val="-5"/>
                  </w:rPr>
                  <w:t xml:space="preserve"> </w:t>
                </w:r>
                <w:r>
                  <w:t>Privileged</w:t>
                </w:r>
                <w:r>
                  <w:rPr>
                    <w:spacing w:val="-6"/>
                  </w:rPr>
                  <w:t xml:space="preserve"> </w:t>
                </w:r>
                <w:r>
                  <w:t>&amp;</w:t>
                </w:r>
                <w:r>
                  <w:rPr>
                    <w:spacing w:val="-4"/>
                  </w:rPr>
                  <w:t xml:space="preserve"> </w:t>
                </w:r>
                <w:r>
                  <w:t>Confidential</w:t>
                </w:r>
              </w:p>
              <w:p w14:paraId="4EAF3F59" w14:textId="77777777" w:rsidR="003912DB" w:rsidRDefault="002F0E3B">
                <w:pPr>
                  <w:spacing w:before="57"/>
                  <w:ind w:left="2367"/>
                  <w:rPr>
                    <w:sz w:val="16"/>
                  </w:rPr>
                </w:pPr>
                <w:r>
                  <w:rPr>
                    <w:sz w:val="16"/>
                  </w:rPr>
                  <w:t>Revised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Dec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2021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E1935" w14:textId="77777777" w:rsidR="00210388" w:rsidRDefault="002F0E3B">
      <w:r>
        <w:separator/>
      </w:r>
    </w:p>
  </w:footnote>
  <w:footnote w:type="continuationSeparator" w:id="0">
    <w:p w14:paraId="7AE54906" w14:textId="77777777" w:rsidR="00210388" w:rsidRDefault="002F0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7829E" w14:textId="77777777" w:rsidR="003912DB" w:rsidRDefault="004F1D10">
    <w:pPr>
      <w:pStyle w:val="BodyText"/>
      <w:spacing w:line="14" w:lineRule="auto"/>
    </w:pPr>
    <w:r>
      <w:pict w14:anchorId="2EBEF4DB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185.5pt;margin-top:44.55pt;width:241.1pt;height:17.55pt;z-index:-16059392;mso-position-horizontal-relative:page;mso-position-vertical-relative:page" filled="f" stroked="f">
          <v:textbox inset="0,0,0,0">
            <w:txbxContent>
              <w:p w14:paraId="79DC681B" w14:textId="77777777" w:rsidR="003912DB" w:rsidRDefault="002F0E3B">
                <w:pPr>
                  <w:spacing w:before="9"/>
                  <w:ind w:left="20"/>
                  <w:rPr>
                    <w:sz w:val="28"/>
                  </w:rPr>
                </w:pPr>
                <w:r>
                  <w:rPr>
                    <w:sz w:val="28"/>
                  </w:rPr>
                  <w:t>NOTICE</w:t>
                </w:r>
                <w:r>
                  <w:rPr>
                    <w:spacing w:val="-6"/>
                    <w:sz w:val="28"/>
                  </w:rPr>
                  <w:t xml:space="preserve"> </w:t>
                </w:r>
                <w:r>
                  <w:rPr>
                    <w:sz w:val="28"/>
                  </w:rPr>
                  <w:t>of</w:t>
                </w:r>
                <w:r>
                  <w:rPr>
                    <w:spacing w:val="-4"/>
                    <w:sz w:val="28"/>
                  </w:rPr>
                  <w:t xml:space="preserve"> </w:t>
                </w:r>
                <w:r>
                  <w:rPr>
                    <w:sz w:val="28"/>
                  </w:rPr>
                  <w:t>ALLOWANCE</w:t>
                </w:r>
                <w:r>
                  <w:rPr>
                    <w:spacing w:val="-4"/>
                    <w:sz w:val="28"/>
                  </w:rPr>
                  <w:t xml:space="preserve"> </w:t>
                </w:r>
                <w:r>
                  <w:rPr>
                    <w:sz w:val="28"/>
                  </w:rPr>
                  <w:t>CHECKLIST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1F3"/>
    <w:multiLevelType w:val="hybridMultilevel"/>
    <w:tmpl w:val="A6C416BC"/>
    <w:lvl w:ilvl="0" w:tplc="AF0CEB1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7DCB4A8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02DCF9D2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94CAA88C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7068B01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CC34A218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EB12AE74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40241114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7E563CB4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8C57D5"/>
    <w:multiLevelType w:val="hybridMultilevel"/>
    <w:tmpl w:val="87509D3A"/>
    <w:lvl w:ilvl="0" w:tplc="37646E9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432E2EA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A59A8E2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4C7A5814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7E94884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1FCE8476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486019E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AC3049A0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EDF0CD04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622A54"/>
    <w:multiLevelType w:val="hybridMultilevel"/>
    <w:tmpl w:val="3DDEF6C0"/>
    <w:lvl w:ilvl="0" w:tplc="E95AD7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5F4202E4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3AF8A984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97B81332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DD7A19E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D1C65A48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E6606DEE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AB929F80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5936E3D8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FC13FB"/>
    <w:multiLevelType w:val="hybridMultilevel"/>
    <w:tmpl w:val="956CF09C"/>
    <w:lvl w:ilvl="0" w:tplc="31BC5E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A50FA16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A6FC8822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27CC28BE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4DA6293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01D804BC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E0A017B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7CB233FE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E0745938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6706E3E"/>
    <w:multiLevelType w:val="hybridMultilevel"/>
    <w:tmpl w:val="2DFC84C8"/>
    <w:lvl w:ilvl="0" w:tplc="78B8BE5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9E6947C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E54C3244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E5CC5026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226A91C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F08CD7C6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6206186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F43644F0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080AD29C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DE6BF0"/>
    <w:multiLevelType w:val="hybridMultilevel"/>
    <w:tmpl w:val="65CE1E96"/>
    <w:lvl w:ilvl="0" w:tplc="E440143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32A413CE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48E4D2E0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7C88DFA4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287441CC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92926972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BBE2561C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EED641A6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11A2F4DA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D26284"/>
    <w:multiLevelType w:val="hybridMultilevel"/>
    <w:tmpl w:val="37AE64C4"/>
    <w:lvl w:ilvl="0" w:tplc="3FAACD3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2105ACC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A7562C6E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CE7633AC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A5B80DB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A9A800BE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D0ECA39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ADC4B054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F87A1D0A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09C4753"/>
    <w:multiLevelType w:val="hybridMultilevel"/>
    <w:tmpl w:val="D88AAD92"/>
    <w:lvl w:ilvl="0" w:tplc="50D8E5D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14EEAEC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ECFE65BE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BA3051F8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E8021EB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3D9C0F9E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9CC84CA6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12106176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7D00D140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F7437E0"/>
    <w:multiLevelType w:val="hybridMultilevel"/>
    <w:tmpl w:val="713ED6B6"/>
    <w:lvl w:ilvl="0" w:tplc="9B0EEAC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81890BE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4A2A8CF2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C87E1B22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3482EB1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1C483836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C88630B2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68B2FFA6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4FBAF242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8B41E4E"/>
    <w:multiLevelType w:val="hybridMultilevel"/>
    <w:tmpl w:val="B114D0B2"/>
    <w:lvl w:ilvl="0" w:tplc="D862E3C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150A8316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68BA44EE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D55CCDD8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63C0583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C58ACEA2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A3B85E6C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C6A0967E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CBE0CD86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2574E7A"/>
    <w:multiLevelType w:val="hybridMultilevel"/>
    <w:tmpl w:val="E4201CE2"/>
    <w:lvl w:ilvl="0" w:tplc="7B0C0B8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13E36E2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C9C404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31E21538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4B70A0D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9980390E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4804352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C32AC36C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8D06C8F4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60C76E3"/>
    <w:multiLevelType w:val="hybridMultilevel"/>
    <w:tmpl w:val="85324676"/>
    <w:lvl w:ilvl="0" w:tplc="ACACBEB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5E541040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B3E04D82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D7427B84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1C9E24F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3446DBDA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CA049C3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C3C021DE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9BEAE928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E3051B9"/>
    <w:multiLevelType w:val="hybridMultilevel"/>
    <w:tmpl w:val="C4FC9186"/>
    <w:lvl w:ilvl="0" w:tplc="68C6F2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F847B9C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A6800850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2F3EBB40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F8D6ACDC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EB3262AE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227C3E0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214008B0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8488E1D0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9325A4"/>
    <w:multiLevelType w:val="hybridMultilevel"/>
    <w:tmpl w:val="7C2037B4"/>
    <w:lvl w:ilvl="0" w:tplc="4C2CA05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FA8AEF6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C1C2A218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FD52F138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BB8EBC4C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2AFC94CE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18BEA9C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F64C7A70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8F8C8D30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70779E6"/>
    <w:multiLevelType w:val="hybridMultilevel"/>
    <w:tmpl w:val="7EF882CC"/>
    <w:lvl w:ilvl="0" w:tplc="2BC47D9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7A43DB4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AC3024E4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82BAA42E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F9EA224C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15EED3FE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6BE0FFE2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402C2A2E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AFC21A50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E71515A"/>
    <w:multiLevelType w:val="hybridMultilevel"/>
    <w:tmpl w:val="48600FB2"/>
    <w:lvl w:ilvl="0" w:tplc="76CE3EF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9BC6B24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A9A6BDDE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8AF2D57C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B426B5E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5308D4D0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D0ACE21C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D71E54FC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9F3AF43C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9775943"/>
    <w:multiLevelType w:val="hybridMultilevel"/>
    <w:tmpl w:val="6908C7A2"/>
    <w:lvl w:ilvl="0" w:tplc="31EA2A2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EA6C600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93745C96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6B5C237C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 w:tplc="A4CCCD30"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5" w:tplc="26222A30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D0DC0542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7" w:tplc="FA7C2E36"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  <w:lvl w:ilvl="8" w:tplc="2ED28712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ABC6A1A"/>
    <w:multiLevelType w:val="hybridMultilevel"/>
    <w:tmpl w:val="73C267D4"/>
    <w:lvl w:ilvl="0" w:tplc="93744BF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7448C78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62ACB824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E2F0D334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FC8E7BA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61CEBADA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CA98A30C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B1B64636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F7A4E006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CD449B2"/>
    <w:multiLevelType w:val="hybridMultilevel"/>
    <w:tmpl w:val="D0D885A2"/>
    <w:lvl w:ilvl="0" w:tplc="033E99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B218E2FC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9D96F004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798C7934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6526C96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0578121C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3C6C825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19925652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04A22A50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436151F"/>
    <w:multiLevelType w:val="hybridMultilevel"/>
    <w:tmpl w:val="03C05A94"/>
    <w:lvl w:ilvl="0" w:tplc="4414031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E62B91C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E5D2414C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4F18CFCE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96BA0CE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07967648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38E2BAA0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395E15B6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54C2FB1E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4C16C1E"/>
    <w:multiLevelType w:val="hybridMultilevel"/>
    <w:tmpl w:val="22D48232"/>
    <w:lvl w:ilvl="0" w:tplc="29841F6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1624C944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E2160B66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8ACE7618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FDCC352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F848AEF6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8EBE7D2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E6A62B30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143E02A4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98372E6"/>
    <w:multiLevelType w:val="hybridMultilevel"/>
    <w:tmpl w:val="4F00027A"/>
    <w:lvl w:ilvl="0" w:tplc="7C8680D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16C66A6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2" w:tplc="5DE8FD22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A99C7778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4" w:tplc="ACE6886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5" w:tplc="311ED384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6" w:tplc="0A64FE7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7" w:tplc="F6CC802E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8" w:tplc="E744DE46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</w:abstractNum>
  <w:num w:numId="1" w16cid:durableId="371419446">
    <w:abstractNumId w:val="17"/>
  </w:num>
  <w:num w:numId="2" w16cid:durableId="411122864">
    <w:abstractNumId w:val="20"/>
  </w:num>
  <w:num w:numId="3" w16cid:durableId="1614510234">
    <w:abstractNumId w:val="12"/>
  </w:num>
  <w:num w:numId="4" w16cid:durableId="170684239">
    <w:abstractNumId w:val="14"/>
  </w:num>
  <w:num w:numId="5" w16cid:durableId="1821728574">
    <w:abstractNumId w:val="18"/>
  </w:num>
  <w:num w:numId="6" w16cid:durableId="1775979363">
    <w:abstractNumId w:val="15"/>
  </w:num>
  <w:num w:numId="7" w16cid:durableId="939679750">
    <w:abstractNumId w:val="5"/>
  </w:num>
  <w:num w:numId="8" w16cid:durableId="1461387460">
    <w:abstractNumId w:val="2"/>
  </w:num>
  <w:num w:numId="9" w16cid:durableId="719867724">
    <w:abstractNumId w:val="9"/>
  </w:num>
  <w:num w:numId="10" w16cid:durableId="108283576">
    <w:abstractNumId w:val="1"/>
  </w:num>
  <w:num w:numId="11" w16cid:durableId="1809588548">
    <w:abstractNumId w:val="13"/>
  </w:num>
  <w:num w:numId="12" w16cid:durableId="1136682728">
    <w:abstractNumId w:val="21"/>
  </w:num>
  <w:num w:numId="13" w16cid:durableId="62139787">
    <w:abstractNumId w:val="19"/>
  </w:num>
  <w:num w:numId="14" w16cid:durableId="1196384500">
    <w:abstractNumId w:val="7"/>
  </w:num>
  <w:num w:numId="15" w16cid:durableId="2092072605">
    <w:abstractNumId w:val="0"/>
  </w:num>
  <w:num w:numId="16" w16cid:durableId="325868755">
    <w:abstractNumId w:val="3"/>
  </w:num>
  <w:num w:numId="17" w16cid:durableId="1814718305">
    <w:abstractNumId w:val="4"/>
  </w:num>
  <w:num w:numId="18" w16cid:durableId="1244796515">
    <w:abstractNumId w:val="6"/>
  </w:num>
  <w:num w:numId="19" w16cid:durableId="64650423">
    <w:abstractNumId w:val="11"/>
  </w:num>
  <w:num w:numId="20" w16cid:durableId="904730042">
    <w:abstractNumId w:val="8"/>
  </w:num>
  <w:num w:numId="21" w16cid:durableId="1331056222">
    <w:abstractNumId w:val="10"/>
  </w:num>
  <w:num w:numId="22" w16cid:durableId="839625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12DB"/>
    <w:rsid w:val="00210388"/>
    <w:rsid w:val="00295F13"/>
    <w:rsid w:val="002F0E3B"/>
    <w:rsid w:val="003912DB"/>
    <w:rsid w:val="004F1D10"/>
    <w:rsid w:val="00503787"/>
    <w:rsid w:val="005F32AC"/>
    <w:rsid w:val="00793D7F"/>
    <w:rsid w:val="00C24534"/>
    <w:rsid w:val="00DE704D"/>
    <w:rsid w:val="00FF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0A160871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4"/>
      <w:ind w:left="83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835F4-0199-4414-8FE3-3506885E0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IntuitiveNoa_new.dotx</Template>
  <TotalTime>0</TotalTime>
  <Pages>2</Pages>
  <Words>399</Words>
  <Characters>2276</Characters>
  <Application>Microsoft Office Word</Application>
  <DocSecurity>0</DocSecurity>
  <PresentationFormat/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IntuitiveNoa_new.docx</dc:title>
  <dc:creator>Jonathan Ferguson</dc:creator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2022-02-04T00:00:00Z</vt:filetime>
  </property>
</Properties>
</file>