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824D" w14:textId="77777777" w:rsidR="00B77C0F" w:rsidRPr="00AB1BCE" w:rsidRDefault="00491C3A">
      <w:pPr>
        <w:tabs>
          <w:tab w:val="right" w:pos="10080"/>
        </w:tabs>
        <w:jc w:val="both"/>
        <w:rPr>
          <w:rFonts w:ascii="Calibri" w:hAnsi="Calibri" w:cs="Arial"/>
          <w:sz w:val="28"/>
        </w:rPr>
      </w:pPr>
      <w:r w:rsidRPr="00AB1BCE">
        <w:rPr>
          <w:rFonts w:ascii="Calibri" w:hAnsi="Calibri" w:cs="Arial"/>
          <w:sz w:val="28"/>
        </w:rPr>
        <w:tab/>
        <w:t xml:space="preserve">Law Firm </w:t>
      </w:r>
      <w:r w:rsidR="00EF7FC8" w:rsidRPr="00AB1BCE">
        <w:rPr>
          <w:rFonts w:ascii="Calibri" w:hAnsi="Calibri" w:cs="Arial"/>
          <w:sz w:val="28"/>
        </w:rPr>
        <w:t>Ref.</w:t>
      </w:r>
      <w:r w:rsidR="00B77C0F" w:rsidRPr="00AB1BCE">
        <w:rPr>
          <w:rFonts w:ascii="Calibri" w:hAnsi="Calibri" w:cs="Arial"/>
          <w:sz w:val="28"/>
        </w:rPr>
        <w:t xml:space="preserve"> N</w:t>
      </w:r>
      <w:r w:rsidRPr="00AB1BCE">
        <w:rPr>
          <w:rFonts w:ascii="Calibri" w:hAnsi="Calibri" w:cs="Arial"/>
          <w:sz w:val="28"/>
        </w:rPr>
        <w:t>o</w:t>
      </w:r>
      <w:r w:rsidR="00B77C0F" w:rsidRPr="00AB1BCE">
        <w:rPr>
          <w:rFonts w:ascii="Calibri" w:hAnsi="Calibri" w:cs="Arial"/>
          <w:sz w:val="28"/>
        </w:rPr>
        <w:t xml:space="preserve">. </w:t>
      </w:r>
      <w:r w:rsidR="003C0540">
        <w:rPr>
          <w:rFonts w:ascii="Calibri" w:hAnsi="Calibri" w:cs="Arial"/>
          <w:sz w:val="28"/>
        </w:rPr>
        <w:t>&lt;&lt;</w:t>
      </w:r>
      <w:r w:rsidR="0015383A">
        <w:rPr>
          <w:rFonts w:ascii="Calibri" w:hAnsi="Calibri" w:cs="Arial"/>
          <w:sz w:val="28"/>
        </w:rPr>
        <w:t>matterNo&gt;&gt;</w:t>
      </w:r>
    </w:p>
    <w:p w14:paraId="5D0CB38A" w14:textId="77777777" w:rsidR="00491C3A" w:rsidRPr="00AB1BCE" w:rsidRDefault="00EF7FC8" w:rsidP="00491C3A">
      <w:pPr>
        <w:tabs>
          <w:tab w:val="right" w:pos="10080"/>
        </w:tabs>
        <w:jc w:val="right"/>
        <w:rPr>
          <w:rFonts w:ascii="Calibri" w:hAnsi="Calibri" w:cs="Arial"/>
          <w:sz w:val="28"/>
        </w:rPr>
      </w:pPr>
      <w:r w:rsidRPr="00AB1BCE">
        <w:rPr>
          <w:rFonts w:ascii="Calibri" w:hAnsi="Calibri" w:cs="Arial"/>
          <w:sz w:val="28"/>
        </w:rPr>
        <w:t>NIKE Ref. No.</w:t>
      </w:r>
      <w:r w:rsidR="003C0540">
        <w:rPr>
          <w:rFonts w:ascii="Calibri" w:hAnsi="Calibri" w:cs="Arial"/>
          <w:sz w:val="28"/>
        </w:rPr>
        <w:t xml:space="preserve"> &lt;&lt;</w:t>
      </w:r>
      <w:r w:rsidR="007B6373">
        <w:rPr>
          <w:rFonts w:ascii="Calibri" w:hAnsi="Calibri" w:cs="Arial"/>
          <w:sz w:val="28"/>
        </w:rPr>
        <w:t>Ref</w:t>
      </w:r>
      <w:r w:rsidR="003C0540">
        <w:rPr>
          <w:rFonts w:ascii="Calibri" w:hAnsi="Calibri" w:cs="Arial"/>
          <w:sz w:val="28"/>
        </w:rPr>
        <w:t>No&gt;&gt;</w:t>
      </w:r>
    </w:p>
    <w:p w14:paraId="4B50A0CE" w14:textId="77777777" w:rsidR="00B77C0F" w:rsidRPr="00AB1BCE" w:rsidRDefault="00B77C0F">
      <w:pPr>
        <w:tabs>
          <w:tab w:val="left" w:pos="-720"/>
          <w:tab w:val="left" w:pos="0"/>
          <w:tab w:val="left" w:pos="1160"/>
          <w:tab w:val="left" w:pos="2160"/>
          <w:tab w:val="left" w:pos="2880"/>
          <w:tab w:val="left" w:pos="3600"/>
          <w:tab w:val="left" w:pos="4681"/>
          <w:tab w:val="left" w:pos="5444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8"/>
        </w:rPr>
      </w:pPr>
    </w:p>
    <w:p w14:paraId="6F35D959" w14:textId="77777777" w:rsidR="00B77C0F" w:rsidRPr="00AB1BCE" w:rsidRDefault="00EA4601" w:rsidP="00F26E72">
      <w:pPr>
        <w:pStyle w:val="Heading1"/>
        <w:jc w:val="center"/>
        <w:rPr>
          <w:color w:val="auto"/>
          <w:sz w:val="28"/>
          <w:u w:val="single"/>
        </w:rPr>
      </w:pPr>
      <w:r w:rsidRPr="00AB1BCE">
        <w:rPr>
          <w:color w:val="auto"/>
          <w:sz w:val="40"/>
          <w:u w:val="single"/>
        </w:rPr>
        <w:t>REPORTING LETTER</w:t>
      </w:r>
    </w:p>
    <w:p w14:paraId="7FE0155A" w14:textId="77777777" w:rsidR="00B77C0F" w:rsidRPr="00AB1BCE" w:rsidRDefault="00B77C0F">
      <w:pPr>
        <w:tabs>
          <w:tab w:val="left" w:pos="-720"/>
          <w:tab w:val="left" w:pos="0"/>
          <w:tab w:val="left" w:pos="1160"/>
          <w:tab w:val="left" w:pos="2160"/>
          <w:tab w:val="left" w:pos="2880"/>
          <w:tab w:val="left" w:pos="3600"/>
          <w:tab w:val="left" w:pos="4681"/>
          <w:tab w:val="left" w:pos="5444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8"/>
        </w:rPr>
      </w:pPr>
    </w:p>
    <w:tbl>
      <w:tblPr>
        <w:tblW w:w="10250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882"/>
        <w:gridCol w:w="498"/>
        <w:gridCol w:w="4870"/>
      </w:tblGrid>
      <w:tr w:rsidR="00B77C0F" w:rsidRPr="00AB1BCE" w14:paraId="339E1878" w14:textId="77777777" w:rsidTr="002C289F">
        <w:tc>
          <w:tcPr>
            <w:tcW w:w="48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2A01ECC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63CA50BF" w14:textId="77777777" w:rsidR="00AF4AEE" w:rsidRPr="00AB1BCE" w:rsidRDefault="00B77C0F" w:rsidP="00AF4AEE">
            <w:pPr>
              <w:tabs>
                <w:tab w:val="left" w:pos="-720"/>
                <w:tab w:val="left" w:pos="0"/>
                <w:tab w:val="left" w:pos="1392"/>
                <w:tab w:val="left" w:pos="2160"/>
                <w:tab w:val="left" w:pos="2880"/>
                <w:tab w:val="left" w:pos="3600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hanging="30"/>
              <w:rPr>
                <w:rFonts w:ascii="Calibri" w:hAnsi="Calibri" w:cs="Arial"/>
                <w:sz w:val="28"/>
              </w:rPr>
            </w:pPr>
            <w:r w:rsidRPr="00AB1BCE">
              <w:rPr>
                <w:rFonts w:ascii="Calibri" w:hAnsi="Calibri" w:cs="Arial"/>
                <w:b/>
                <w:bCs/>
                <w:sz w:val="28"/>
              </w:rPr>
              <w:t>TO:</w:t>
            </w:r>
            <w:r w:rsidRPr="00AB1BCE">
              <w:rPr>
                <w:rFonts w:ascii="Calibri" w:hAnsi="Calibri" w:cs="Arial"/>
                <w:sz w:val="28"/>
              </w:rPr>
              <w:tab/>
            </w:r>
            <w:r w:rsidR="006F0508">
              <w:rPr>
                <w:rFonts w:ascii="Calibri" w:hAnsi="Calibri" w:cs="Arial"/>
                <w:sz w:val="28"/>
              </w:rPr>
              <w:t>_</w:t>
            </w:r>
            <w:r w:rsidR="00401D53">
              <w:rPr>
                <w:rFonts w:ascii="Calibri" w:hAnsi="Calibri" w:cs="Arial"/>
                <w:sz w:val="26"/>
                <w:szCs w:val="26"/>
                <w:u w:val="single"/>
              </w:rPr>
              <w:t>&lt;&lt;Contact&gt;&gt;</w:t>
            </w:r>
            <w:r w:rsidR="006F0508" w:rsidRPr="00AB1BCE">
              <w:rPr>
                <w:rFonts w:ascii="Calibri" w:hAnsi="Calibri" w:cs="Arial"/>
                <w:sz w:val="28"/>
                <w:u w:val="single"/>
              </w:rPr>
              <w:tab/>
            </w:r>
            <w:r w:rsidR="006F0508" w:rsidRPr="00AB1BCE">
              <w:rPr>
                <w:rFonts w:ascii="Calibri" w:hAnsi="Calibri" w:cs="Arial"/>
                <w:sz w:val="28"/>
                <w:u w:val="single"/>
              </w:rPr>
              <w:tab/>
            </w:r>
          </w:p>
          <w:p w14:paraId="6388AB04" w14:textId="77777777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left" w:pos="2160"/>
                <w:tab w:val="left" w:pos="2880"/>
                <w:tab w:val="left" w:pos="3600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Arial"/>
                <w:sz w:val="28"/>
              </w:rPr>
            </w:pPr>
          </w:p>
        </w:tc>
        <w:tc>
          <w:tcPr>
            <w:tcW w:w="49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D15AD6B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13AAAA1B" w14:textId="77777777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left" w:pos="2160"/>
                <w:tab w:val="left" w:pos="2880"/>
                <w:tab w:val="left" w:pos="3600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Arial"/>
                <w:sz w:val="28"/>
              </w:rPr>
            </w:pPr>
          </w:p>
        </w:tc>
        <w:tc>
          <w:tcPr>
            <w:tcW w:w="48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54C852F" w14:textId="77777777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left" w:pos="2160"/>
                <w:tab w:val="left" w:pos="2880"/>
                <w:tab w:val="left" w:pos="3600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Arial"/>
                <w:sz w:val="28"/>
              </w:rPr>
            </w:pPr>
          </w:p>
        </w:tc>
      </w:tr>
      <w:tr w:rsidR="00B77C0F" w:rsidRPr="00AB1BCE" w14:paraId="49CB6F65" w14:textId="77777777" w:rsidTr="002C289F">
        <w:tc>
          <w:tcPr>
            <w:tcW w:w="48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1D7681" w14:textId="461F6D1E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right" w:pos="4642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392" w:hanging="1392"/>
              <w:rPr>
                <w:rFonts w:ascii="Calibri" w:hAnsi="Calibri" w:cs="Arial"/>
                <w:sz w:val="28"/>
              </w:rPr>
            </w:pPr>
            <w:bookmarkStart w:id="0" w:name="_Hlk34140097"/>
            <w:r w:rsidRPr="00AB1BCE">
              <w:rPr>
                <w:rFonts w:ascii="Calibri" w:hAnsi="Calibri" w:cs="Arial"/>
                <w:b/>
                <w:bCs/>
                <w:sz w:val="28"/>
              </w:rPr>
              <w:t>FROM:</w:t>
            </w:r>
            <w:r w:rsidRPr="00AB1BCE">
              <w:rPr>
                <w:rFonts w:ascii="Calibri" w:hAnsi="Calibri" w:cs="Arial"/>
                <w:sz w:val="28"/>
              </w:rPr>
              <w:tab/>
            </w:r>
            <w:r w:rsidR="00265D83">
              <w:rPr>
                <w:rFonts w:ascii="Calibri" w:hAnsi="Calibri" w:cs="Arial"/>
                <w:sz w:val="28"/>
                <w:u w:val="single"/>
              </w:rPr>
              <w:t>SLW &lt;&lt;F</w:t>
            </w:r>
            <w:r w:rsidR="007B6373">
              <w:rPr>
                <w:rFonts w:ascii="Calibri" w:hAnsi="Calibri" w:cs="Arial"/>
                <w:sz w:val="28"/>
                <w:u w:val="single"/>
              </w:rPr>
              <w:t>oreignAssociate</w:t>
            </w:r>
            <w:r w:rsidR="00265D83">
              <w:rPr>
                <w:rFonts w:ascii="Calibri" w:hAnsi="Calibri" w:cs="Arial"/>
                <w:sz w:val="28"/>
                <w:u w:val="single"/>
              </w:rPr>
              <w:t>&gt;&gt;</w:t>
            </w:r>
            <w:bookmarkEnd w:id="0"/>
          </w:p>
        </w:tc>
        <w:tc>
          <w:tcPr>
            <w:tcW w:w="49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581492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4A19F97C" w14:textId="77777777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left" w:pos="2160"/>
                <w:tab w:val="left" w:pos="2880"/>
                <w:tab w:val="left" w:pos="3600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Arial"/>
                <w:sz w:val="28"/>
              </w:rPr>
            </w:pPr>
          </w:p>
        </w:tc>
        <w:tc>
          <w:tcPr>
            <w:tcW w:w="48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184D8B8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407B0068" w14:textId="77777777" w:rsidR="00B77C0F" w:rsidRPr="00AB1BCE" w:rsidRDefault="00B77C0F">
            <w:pPr>
              <w:tabs>
                <w:tab w:val="left" w:pos="-720"/>
                <w:tab w:val="left" w:pos="0"/>
                <w:tab w:val="left" w:pos="1478"/>
                <w:tab w:val="right" w:pos="4630"/>
              </w:tabs>
              <w:rPr>
                <w:rFonts w:ascii="Calibri" w:hAnsi="Calibri" w:cs="Arial"/>
                <w:sz w:val="28"/>
              </w:rPr>
            </w:pPr>
            <w:r w:rsidRPr="00AB1BCE">
              <w:rPr>
                <w:rFonts w:ascii="Calibri" w:hAnsi="Calibri" w:cs="Arial"/>
                <w:b/>
                <w:bCs/>
                <w:sz w:val="28"/>
              </w:rPr>
              <w:t>DATE:</w:t>
            </w:r>
            <w:r w:rsidRPr="00AB1BCE">
              <w:rPr>
                <w:rFonts w:ascii="Calibri" w:hAnsi="Calibri" w:cs="Arial"/>
                <w:sz w:val="28"/>
              </w:rPr>
              <w:tab/>
            </w:r>
            <w:r w:rsidR="00265D83">
              <w:rPr>
                <w:rFonts w:ascii="Calibri" w:hAnsi="Calibri" w:cs="Arial"/>
                <w:sz w:val="28"/>
                <w:u w:val="single"/>
              </w:rPr>
              <w:t>&lt;&lt;</w:t>
            </w:r>
            <w:r w:rsidR="00050811">
              <w:rPr>
                <w:rFonts w:ascii="Calibri" w:hAnsi="Calibri" w:cs="Arial"/>
                <w:sz w:val="28"/>
                <w:u w:val="single"/>
              </w:rPr>
              <w:t>current</w:t>
            </w:r>
            <w:r w:rsidR="00265D83">
              <w:rPr>
                <w:rFonts w:ascii="Calibri" w:hAnsi="Calibri" w:cs="Arial"/>
                <w:sz w:val="28"/>
                <w:u w:val="single"/>
              </w:rPr>
              <w:t>Date&gt;&gt;</w:t>
            </w:r>
          </w:p>
        </w:tc>
      </w:tr>
      <w:tr w:rsidR="00B77C0F" w:rsidRPr="00AB1BCE" w14:paraId="5BCB8B89" w14:textId="77777777" w:rsidTr="002C289F">
        <w:tc>
          <w:tcPr>
            <w:tcW w:w="48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C7D58D3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0FC5560C" w14:textId="14BFA6D9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right" w:pos="4642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1392" w:hanging="1392"/>
              <w:rPr>
                <w:rFonts w:ascii="Calibri" w:hAnsi="Calibri" w:cs="Arial"/>
                <w:sz w:val="28"/>
              </w:rPr>
            </w:pPr>
            <w:r w:rsidRPr="00AB1BCE">
              <w:rPr>
                <w:rFonts w:ascii="Calibri" w:hAnsi="Calibri" w:cs="Arial"/>
                <w:b/>
                <w:bCs/>
                <w:sz w:val="28"/>
              </w:rPr>
              <w:t>RE:</w:t>
            </w:r>
            <w:r w:rsidRPr="00AB1BCE">
              <w:rPr>
                <w:rFonts w:ascii="Calibri" w:hAnsi="Calibri" w:cs="Arial"/>
                <w:sz w:val="28"/>
              </w:rPr>
              <w:tab/>
            </w:r>
            <w:r w:rsidR="00C32DA8" w:rsidRPr="00AB1BCE">
              <w:rPr>
                <w:rFonts w:ascii="Calibri" w:hAnsi="Calibri" w:cs="Arial"/>
                <w:sz w:val="28"/>
                <w:u w:val="single"/>
              </w:rPr>
              <w:t>Application</w:t>
            </w:r>
            <w:r w:rsidR="00AF4AEE" w:rsidRPr="00AB1BCE">
              <w:rPr>
                <w:rFonts w:ascii="Calibri" w:hAnsi="Calibri" w:cs="Arial"/>
                <w:sz w:val="28"/>
                <w:u w:val="single"/>
              </w:rPr>
              <w:t xml:space="preserve"> No.</w:t>
            </w:r>
            <w:r w:rsidR="005E7DFF">
              <w:rPr>
                <w:rFonts w:ascii="Calibri" w:hAnsi="Calibri" w:cs="Arial"/>
                <w:sz w:val="28"/>
                <w:u w:val="single"/>
              </w:rPr>
              <w:t xml:space="preserve"> </w:t>
            </w:r>
            <w:r w:rsidR="003C0540">
              <w:rPr>
                <w:rFonts w:ascii="Calibri" w:hAnsi="Calibri" w:cs="Arial"/>
                <w:sz w:val="28"/>
                <w:u w:val="single"/>
              </w:rPr>
              <w:t>&lt;&lt;serialNo&gt;&gt;</w:t>
            </w:r>
          </w:p>
          <w:p w14:paraId="4A7F2BE4" w14:textId="77777777" w:rsidR="000B0499" w:rsidRDefault="00EA4601" w:rsidP="00E11566">
            <w:pPr>
              <w:tabs>
                <w:tab w:val="left" w:pos="1380"/>
                <w:tab w:val="right" w:pos="4642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firstLine="1392"/>
              <w:rPr>
                <w:rFonts w:ascii="Calibri" w:hAnsi="Calibri" w:cs="Arial"/>
                <w:sz w:val="28"/>
                <w:u w:val="single"/>
              </w:rPr>
            </w:pPr>
            <w:r w:rsidRPr="00AB1BCE">
              <w:rPr>
                <w:rFonts w:ascii="Calibri" w:hAnsi="Calibri" w:cs="Arial"/>
                <w:sz w:val="28"/>
                <w:u w:val="single"/>
              </w:rPr>
              <w:t xml:space="preserve">Patent No. </w:t>
            </w:r>
          </w:p>
          <w:p w14:paraId="2082B119" w14:textId="0BC3A851" w:rsidR="004F3168" w:rsidRPr="000A18E3" w:rsidRDefault="003C0540" w:rsidP="000B0499">
            <w:pPr>
              <w:tabs>
                <w:tab w:val="left" w:pos="1380"/>
                <w:tab w:val="right" w:pos="4642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firstLine="1392"/>
              <w:rPr>
                <w:rFonts w:ascii="Calibri" w:hAnsi="Calibri" w:cs="Arial"/>
                <w:sz w:val="28"/>
                <w:u w:val="single"/>
              </w:rPr>
            </w:pPr>
            <w:r>
              <w:rPr>
                <w:rFonts w:ascii="Calibri" w:hAnsi="Calibri" w:cs="Arial"/>
                <w:sz w:val="28"/>
                <w:u w:val="single"/>
              </w:rPr>
              <w:t>&lt;&lt;patNo&gt;&gt;</w:t>
            </w:r>
          </w:p>
        </w:tc>
        <w:tc>
          <w:tcPr>
            <w:tcW w:w="49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0D0E266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788A467B" w14:textId="77777777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left" w:pos="2160"/>
                <w:tab w:val="left" w:pos="2880"/>
                <w:tab w:val="left" w:pos="3600"/>
                <w:tab w:val="left" w:pos="4681"/>
                <w:tab w:val="left" w:pos="5444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Calibri" w:hAnsi="Calibri" w:cs="Arial"/>
                <w:sz w:val="28"/>
              </w:rPr>
            </w:pPr>
          </w:p>
        </w:tc>
        <w:tc>
          <w:tcPr>
            <w:tcW w:w="48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BBEDE4F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14635FD5" w14:textId="77777777" w:rsidR="0015383A" w:rsidRPr="00AB1BCE" w:rsidRDefault="00B77C0F" w:rsidP="0015383A">
            <w:pPr>
              <w:tabs>
                <w:tab w:val="left" w:pos="-720"/>
                <w:tab w:val="left" w:pos="0"/>
                <w:tab w:val="left" w:pos="1478"/>
                <w:tab w:val="right" w:pos="4630"/>
              </w:tabs>
              <w:ind w:left="1479" w:hanging="1479"/>
              <w:rPr>
                <w:rFonts w:ascii="Calibri" w:hAnsi="Calibri" w:cs="Arial"/>
                <w:sz w:val="28"/>
              </w:rPr>
            </w:pPr>
            <w:r w:rsidRPr="00AB1BCE">
              <w:rPr>
                <w:rFonts w:ascii="Calibri" w:hAnsi="Calibri" w:cs="Arial"/>
                <w:b/>
                <w:bCs/>
                <w:sz w:val="28"/>
              </w:rPr>
              <w:t>TITLE:</w:t>
            </w:r>
            <w:r w:rsidRPr="00AB1BCE">
              <w:rPr>
                <w:rFonts w:ascii="Calibri" w:hAnsi="Calibri" w:cs="Arial"/>
                <w:sz w:val="28"/>
              </w:rPr>
              <w:tab/>
            </w:r>
            <w:r w:rsidR="0015383A" w:rsidRPr="0015383A">
              <w:rPr>
                <w:rFonts w:ascii="Calibri" w:hAnsi="Calibri" w:cs="Arial"/>
                <w:sz w:val="28"/>
                <w:u w:val="single"/>
              </w:rPr>
              <w:t>&lt;&lt;title&gt;&gt;</w:t>
            </w:r>
          </w:p>
          <w:p w14:paraId="43602DD8" w14:textId="77777777" w:rsidR="00B77C0F" w:rsidRPr="00AB1BCE" w:rsidRDefault="00B77C0F">
            <w:pPr>
              <w:tabs>
                <w:tab w:val="right" w:pos="4630"/>
              </w:tabs>
              <w:ind w:firstLine="1478"/>
              <w:rPr>
                <w:rFonts w:ascii="Calibri" w:hAnsi="Calibri" w:cs="Arial"/>
                <w:sz w:val="28"/>
              </w:rPr>
            </w:pPr>
          </w:p>
        </w:tc>
      </w:tr>
      <w:tr w:rsidR="00B77C0F" w:rsidRPr="00AB1BCE" w14:paraId="718FC702" w14:textId="77777777" w:rsidTr="002C289F">
        <w:tc>
          <w:tcPr>
            <w:tcW w:w="48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B4FF55" w14:textId="77777777" w:rsidR="00B77C0F" w:rsidRPr="00AB1BCE" w:rsidRDefault="00B77C0F" w:rsidP="00505E49">
            <w:pPr>
              <w:tabs>
                <w:tab w:val="left" w:pos="1320"/>
              </w:tabs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7CB41D51" w14:textId="77777777" w:rsidR="00B77C0F" w:rsidRPr="00AB1BCE" w:rsidRDefault="00B77C0F">
            <w:pPr>
              <w:tabs>
                <w:tab w:val="left" w:pos="-720"/>
                <w:tab w:val="left" w:pos="0"/>
                <w:tab w:val="left" w:pos="1392"/>
                <w:tab w:val="right" w:pos="4642"/>
              </w:tabs>
              <w:ind w:left="1392" w:hanging="1392"/>
              <w:rPr>
                <w:rFonts w:ascii="Calibri" w:hAnsi="Calibri" w:cs="Arial"/>
                <w:sz w:val="28"/>
              </w:rPr>
            </w:pPr>
            <w:r w:rsidRPr="00AB1BCE">
              <w:rPr>
                <w:rFonts w:ascii="Calibri" w:hAnsi="Calibri" w:cs="Arial"/>
                <w:b/>
                <w:bCs/>
                <w:sz w:val="28"/>
              </w:rPr>
              <w:t>COUNTRY:</w:t>
            </w:r>
            <w:r w:rsidRPr="00AB1BCE">
              <w:rPr>
                <w:rFonts w:ascii="Calibri" w:hAnsi="Calibri" w:cs="Arial"/>
                <w:sz w:val="28"/>
              </w:rPr>
              <w:tab/>
            </w:r>
            <w:r w:rsidR="003C0540" w:rsidRPr="003C0540">
              <w:rPr>
                <w:rFonts w:ascii="Calibri" w:hAnsi="Calibri" w:cs="Arial"/>
                <w:sz w:val="28"/>
                <w:u w:val="single"/>
              </w:rPr>
              <w:t>&lt;&lt;</w:t>
            </w:r>
            <w:r w:rsidR="00AC4F0C">
              <w:rPr>
                <w:rFonts w:ascii="Calibri" w:hAnsi="Calibri" w:cs="Arial"/>
                <w:sz w:val="28"/>
                <w:u w:val="single"/>
              </w:rPr>
              <w:t>matterC</w:t>
            </w:r>
            <w:r w:rsidR="003C0540" w:rsidRPr="003C0540">
              <w:rPr>
                <w:rFonts w:ascii="Calibri" w:hAnsi="Calibri" w:cs="Arial"/>
                <w:sz w:val="28"/>
                <w:u w:val="single"/>
              </w:rPr>
              <w:t>ountry</w:t>
            </w:r>
            <w:r w:rsidR="00AC4F0C">
              <w:rPr>
                <w:rFonts w:ascii="Calibri" w:hAnsi="Calibri" w:cs="Arial"/>
                <w:sz w:val="28"/>
                <w:u w:val="single"/>
              </w:rPr>
              <w:t>N</w:t>
            </w:r>
            <w:r w:rsidR="003C0540" w:rsidRPr="003C0540">
              <w:rPr>
                <w:rFonts w:ascii="Calibri" w:hAnsi="Calibri" w:cs="Arial"/>
                <w:sz w:val="28"/>
                <w:u w:val="single"/>
              </w:rPr>
              <w:t>ame&gt;&gt;</w:t>
            </w:r>
          </w:p>
        </w:tc>
        <w:tc>
          <w:tcPr>
            <w:tcW w:w="49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4D5AA88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33FBF1DB" w14:textId="77777777" w:rsidR="00B77C0F" w:rsidRPr="00AB1BCE" w:rsidRDefault="00B77C0F">
            <w:pPr>
              <w:tabs>
                <w:tab w:val="left" w:pos="-720"/>
                <w:tab w:val="left" w:pos="0"/>
                <w:tab w:val="left" w:pos="1392"/>
              </w:tabs>
              <w:rPr>
                <w:rFonts w:ascii="Calibri" w:hAnsi="Calibri" w:cs="Arial"/>
                <w:sz w:val="28"/>
              </w:rPr>
            </w:pPr>
          </w:p>
        </w:tc>
        <w:tc>
          <w:tcPr>
            <w:tcW w:w="487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7A3F37" w14:textId="77777777" w:rsidR="00B77C0F" w:rsidRPr="00AB1BCE" w:rsidRDefault="00B77C0F">
            <w:pPr>
              <w:spacing w:line="144" w:lineRule="exact"/>
              <w:rPr>
                <w:rFonts w:ascii="Calibri" w:hAnsi="Calibri" w:cs="Arial"/>
                <w:sz w:val="28"/>
              </w:rPr>
            </w:pPr>
          </w:p>
          <w:p w14:paraId="63D806F5" w14:textId="77777777" w:rsidR="00B77C0F" w:rsidRPr="00AB1BCE" w:rsidRDefault="00B77C0F">
            <w:pPr>
              <w:tabs>
                <w:tab w:val="left" w:pos="-720"/>
                <w:tab w:val="left" w:pos="0"/>
                <w:tab w:val="left" w:pos="1478"/>
                <w:tab w:val="right" w:pos="4630"/>
              </w:tabs>
              <w:rPr>
                <w:rFonts w:ascii="Calibri" w:hAnsi="Calibri" w:cs="Arial"/>
                <w:sz w:val="28"/>
              </w:rPr>
            </w:pPr>
            <w:r w:rsidRPr="00AB1BCE">
              <w:rPr>
                <w:rFonts w:ascii="Calibri" w:hAnsi="Calibri" w:cs="Arial"/>
                <w:b/>
                <w:bCs/>
                <w:sz w:val="28"/>
              </w:rPr>
              <w:t>INVENTOR:</w:t>
            </w:r>
            <w:r w:rsidRPr="00AB1BCE">
              <w:rPr>
                <w:rFonts w:ascii="Calibri" w:hAnsi="Calibri" w:cs="Arial"/>
                <w:sz w:val="28"/>
              </w:rPr>
              <w:tab/>
            </w:r>
            <w:r w:rsidR="00A94C14" w:rsidRPr="00A94C14">
              <w:rPr>
                <w:rFonts w:ascii="Calibri" w:hAnsi="Calibri" w:cs="Arial"/>
                <w:sz w:val="28"/>
                <w:u w:val="single"/>
              </w:rPr>
              <w:t>&lt;&lt;inventorEtal&gt;&gt;</w:t>
            </w:r>
          </w:p>
        </w:tc>
      </w:tr>
    </w:tbl>
    <w:p w14:paraId="33D2880C" w14:textId="77777777" w:rsidR="00B77C0F" w:rsidRPr="00AB1BCE" w:rsidRDefault="00B77C0F">
      <w:pPr>
        <w:tabs>
          <w:tab w:val="left" w:pos="-720"/>
          <w:tab w:val="left" w:pos="0"/>
          <w:tab w:val="left" w:pos="1478"/>
        </w:tabs>
        <w:jc w:val="both"/>
        <w:rPr>
          <w:rFonts w:ascii="Calibri" w:hAnsi="Calibri" w:cs="Arial"/>
          <w:sz w:val="28"/>
        </w:rPr>
      </w:pPr>
    </w:p>
    <w:p w14:paraId="2EB9F2A0" w14:textId="77777777" w:rsidR="00B77C0F" w:rsidRPr="00AB1BCE" w:rsidRDefault="00C9070C">
      <w:pPr>
        <w:tabs>
          <w:tab w:val="left" w:pos="-720"/>
          <w:tab w:val="left" w:pos="0"/>
          <w:tab w:val="left" w:pos="1478"/>
        </w:tabs>
        <w:spacing w:line="43" w:lineRule="exact"/>
        <w:jc w:val="both"/>
        <w:rPr>
          <w:rFonts w:ascii="Calibri" w:hAnsi="Calibri" w:cs="Arial"/>
          <w:sz w:val="28"/>
        </w:rPr>
      </w:pPr>
      <w:r>
        <w:rPr>
          <w:rFonts w:ascii="Calibri" w:hAnsi="Calibri"/>
          <w:noProof/>
          <w:sz w:val="22"/>
        </w:rPr>
        <w:pict w14:anchorId="7F2FEEEC">
          <v:rect id="_x0000_s1026" style="position:absolute;left:0;text-align:left;margin-left:54pt;margin-top:0;width:7in;height:2.15pt;z-index:-251659264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2E9DBBCB" w14:textId="77777777" w:rsidR="00B77C0F" w:rsidRPr="00AB1BCE" w:rsidRDefault="00B77C0F">
      <w:pPr>
        <w:tabs>
          <w:tab w:val="left" w:pos="-720"/>
          <w:tab w:val="left" w:pos="0"/>
          <w:tab w:val="left" w:pos="1478"/>
        </w:tabs>
        <w:jc w:val="both"/>
        <w:rPr>
          <w:rFonts w:ascii="Calibri" w:hAnsi="Calibri" w:cs="Arial"/>
          <w:sz w:val="28"/>
        </w:rPr>
      </w:pPr>
    </w:p>
    <w:p w14:paraId="743A2226" w14:textId="77777777" w:rsidR="00B77C0F" w:rsidRPr="00AB1BCE" w:rsidRDefault="00B77C0F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8"/>
        </w:rPr>
      </w:pPr>
      <w:r w:rsidRPr="00AB1BCE">
        <w:rPr>
          <w:rFonts w:ascii="Calibri" w:hAnsi="Calibri" w:cs="Arial"/>
          <w:sz w:val="28"/>
        </w:rPr>
        <w:t xml:space="preserve">Enclosed please find the following documents for the above-referenced </w:t>
      </w:r>
      <w:r w:rsidR="00F562FE">
        <w:rPr>
          <w:rFonts w:ascii="Calibri" w:hAnsi="Calibri" w:cs="Arial"/>
          <w:sz w:val="28"/>
        </w:rPr>
        <w:t>matter</w:t>
      </w:r>
      <w:r w:rsidRPr="00AB1BCE">
        <w:rPr>
          <w:rFonts w:ascii="Calibri" w:hAnsi="Calibri" w:cs="Arial"/>
          <w:sz w:val="28"/>
        </w:rPr>
        <w:t>:</w:t>
      </w:r>
    </w:p>
    <w:p w14:paraId="753D0FFA" w14:textId="77777777" w:rsidR="00A71A69" w:rsidRPr="00AB1BCE" w:rsidRDefault="00A71A69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8"/>
        </w:rPr>
      </w:pPr>
    </w:p>
    <w:p w14:paraId="429AD38B" w14:textId="77777777" w:rsidR="002C289F" w:rsidRDefault="00A71A69" w:rsidP="00A71A69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/>
          <w:i/>
          <w:sz w:val="28"/>
        </w:rPr>
      </w:pPr>
      <w:r w:rsidRPr="00AB1BCE">
        <w:rPr>
          <w:rFonts w:ascii="Calibri" w:hAnsi="Calibri" w:cs="Arial"/>
          <w:sz w:val="28"/>
        </w:rPr>
        <w:t>____</w:t>
      </w:r>
      <w:r w:rsidRPr="00AB1BCE">
        <w:rPr>
          <w:rFonts w:ascii="Calibri" w:hAnsi="Calibri" w:cs="Arial"/>
          <w:sz w:val="28"/>
        </w:rPr>
        <w:tab/>
      </w:r>
      <w:r w:rsidR="00421025">
        <w:rPr>
          <w:rFonts w:ascii="Calibri" w:hAnsi="Calibri" w:cs="Arial"/>
          <w:sz w:val="28"/>
        </w:rPr>
        <w:t xml:space="preserve">ORIGINAL </w:t>
      </w:r>
      <w:r w:rsidRPr="00AB1BCE">
        <w:rPr>
          <w:rFonts w:ascii="Calibri" w:hAnsi="Calibri"/>
          <w:sz w:val="28"/>
        </w:rPr>
        <w:t>Letters Patent</w:t>
      </w:r>
      <w:r w:rsidR="002C289F">
        <w:rPr>
          <w:rFonts w:ascii="Calibri" w:hAnsi="Calibri"/>
          <w:sz w:val="28"/>
        </w:rPr>
        <w:t xml:space="preserve"> </w:t>
      </w:r>
    </w:p>
    <w:p w14:paraId="48B260B9" w14:textId="77777777" w:rsidR="00AA2BF9" w:rsidRDefault="00AA2BF9" w:rsidP="00A71A69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/>
          <w:i/>
          <w:sz w:val="28"/>
        </w:rPr>
      </w:pPr>
      <w:r>
        <w:rPr>
          <w:rFonts w:ascii="Calibri" w:hAnsi="Calibri"/>
          <w:i/>
          <w:sz w:val="28"/>
        </w:rPr>
        <w:tab/>
      </w:r>
      <w:r>
        <w:rPr>
          <w:rFonts w:ascii="Calibri" w:hAnsi="Calibri"/>
          <w:i/>
          <w:sz w:val="28"/>
        </w:rPr>
        <w:tab/>
        <w:t xml:space="preserve">____ patent has been proofread    ____ patent </w:t>
      </w:r>
      <w:r w:rsidRPr="00AA2BF9">
        <w:rPr>
          <w:rFonts w:ascii="Calibri" w:hAnsi="Calibri"/>
          <w:i/>
          <w:sz w:val="28"/>
          <w:u w:val="single"/>
        </w:rPr>
        <w:t>has not</w:t>
      </w:r>
      <w:r>
        <w:rPr>
          <w:rFonts w:ascii="Calibri" w:hAnsi="Calibri"/>
          <w:i/>
          <w:sz w:val="28"/>
        </w:rPr>
        <w:t xml:space="preserve"> been proofread</w:t>
      </w:r>
    </w:p>
    <w:p w14:paraId="7E358241" w14:textId="77777777" w:rsidR="00AA2BF9" w:rsidRPr="002C289F" w:rsidRDefault="00AA2BF9" w:rsidP="00A71A69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/>
          <w:i/>
          <w:sz w:val="28"/>
        </w:rPr>
      </w:pPr>
    </w:p>
    <w:p w14:paraId="65D2EAC7" w14:textId="77777777" w:rsidR="00421025" w:rsidRPr="00AB1BCE" w:rsidRDefault="00421025" w:rsidP="00421025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  <w:r w:rsidRPr="00AB1BCE">
        <w:rPr>
          <w:rFonts w:ascii="Calibri" w:hAnsi="Calibri" w:cs="Arial"/>
          <w:sz w:val="28"/>
        </w:rPr>
        <w:t>____</w:t>
      </w:r>
      <w:r w:rsidRPr="00AB1BCE">
        <w:rPr>
          <w:rFonts w:ascii="Calibri" w:hAnsi="Calibri" w:cs="Arial"/>
          <w:sz w:val="28"/>
        </w:rPr>
        <w:tab/>
      </w:r>
      <w:r>
        <w:rPr>
          <w:rFonts w:ascii="Calibri" w:hAnsi="Calibri" w:cs="Arial"/>
          <w:sz w:val="28"/>
        </w:rPr>
        <w:t xml:space="preserve">ORIGINAL </w:t>
      </w:r>
      <w:r w:rsidRPr="00AB1BCE">
        <w:rPr>
          <w:rFonts w:ascii="Calibri" w:hAnsi="Calibri" w:cs="Arial"/>
          <w:sz w:val="28"/>
        </w:rPr>
        <w:t xml:space="preserve">Certificate of Correction </w:t>
      </w:r>
    </w:p>
    <w:p w14:paraId="6785B52C" w14:textId="77777777" w:rsidR="00A71A69" w:rsidRDefault="007D2C16" w:rsidP="00421025">
      <w:pPr>
        <w:tabs>
          <w:tab w:val="left" w:pos="-72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  <w:r w:rsidRPr="00AB1BCE">
        <w:rPr>
          <w:rFonts w:ascii="Calibri" w:hAnsi="Calibri"/>
          <w:sz w:val="28"/>
        </w:rPr>
        <w:t xml:space="preserve">           </w:t>
      </w:r>
      <w:r w:rsidR="002A4F63" w:rsidRPr="00AB1BCE">
        <w:rPr>
          <w:rFonts w:ascii="Calibri" w:hAnsi="Calibri" w:cs="Arial"/>
          <w:sz w:val="28"/>
        </w:rPr>
        <w:t xml:space="preserve">                                </w:t>
      </w:r>
    </w:p>
    <w:p w14:paraId="0F8453DF" w14:textId="77777777" w:rsidR="00421025" w:rsidRDefault="00A71A69" w:rsidP="00A71A69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  <w:r w:rsidRPr="00AB1BCE">
        <w:rPr>
          <w:rFonts w:ascii="Calibri" w:hAnsi="Calibri" w:cs="Arial"/>
          <w:sz w:val="28"/>
        </w:rPr>
        <w:t>____</w:t>
      </w:r>
      <w:r w:rsidRPr="00AB1BCE">
        <w:rPr>
          <w:rFonts w:ascii="Calibri" w:hAnsi="Calibri" w:cs="Arial"/>
          <w:sz w:val="28"/>
        </w:rPr>
        <w:tab/>
      </w:r>
      <w:r w:rsidR="00421025">
        <w:rPr>
          <w:rFonts w:ascii="Calibri" w:hAnsi="Calibri" w:cs="Arial"/>
          <w:sz w:val="28"/>
        </w:rPr>
        <w:t>ORIGINAL Inventor Acknowledgement form(s)</w:t>
      </w:r>
    </w:p>
    <w:p w14:paraId="6292414A" w14:textId="77777777" w:rsidR="00421025" w:rsidRDefault="00421025" w:rsidP="00A71A69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</w:p>
    <w:p w14:paraId="1FDFA554" w14:textId="77777777" w:rsidR="00421025" w:rsidRDefault="00421025" w:rsidP="00421025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  <w:r w:rsidRPr="00AB1BCE">
        <w:rPr>
          <w:rFonts w:ascii="Calibri" w:hAnsi="Calibri" w:cs="Arial"/>
          <w:sz w:val="28"/>
        </w:rPr>
        <w:t>____</w:t>
      </w:r>
      <w:r w:rsidRPr="00AB1BCE">
        <w:rPr>
          <w:rFonts w:ascii="Calibri" w:hAnsi="Calibri" w:cs="Arial"/>
          <w:sz w:val="28"/>
        </w:rPr>
        <w:tab/>
      </w:r>
      <w:r>
        <w:rPr>
          <w:rFonts w:ascii="Calibri" w:hAnsi="Calibri" w:cs="Arial"/>
          <w:sz w:val="28"/>
        </w:rPr>
        <w:t>ORIGINAL Assignment(s)</w:t>
      </w:r>
    </w:p>
    <w:p w14:paraId="61D63B24" w14:textId="77777777" w:rsidR="00421025" w:rsidRDefault="00421025" w:rsidP="00421025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</w:p>
    <w:p w14:paraId="72A7B3AF" w14:textId="77777777" w:rsidR="00421025" w:rsidRDefault="00421025" w:rsidP="00421025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  <w:r w:rsidRPr="00AB1BCE">
        <w:rPr>
          <w:rFonts w:ascii="Calibri" w:hAnsi="Calibri" w:cs="Arial"/>
          <w:sz w:val="28"/>
        </w:rPr>
        <w:t>____</w:t>
      </w:r>
      <w:r w:rsidRPr="00AB1BCE">
        <w:rPr>
          <w:rFonts w:ascii="Calibri" w:hAnsi="Calibri" w:cs="Arial"/>
          <w:sz w:val="28"/>
        </w:rPr>
        <w:tab/>
      </w:r>
      <w:r>
        <w:rPr>
          <w:rFonts w:ascii="Calibri" w:hAnsi="Calibri" w:cs="Arial"/>
          <w:sz w:val="28"/>
        </w:rPr>
        <w:t>ORIGINAL Inventor Declaration(s)</w:t>
      </w:r>
    </w:p>
    <w:p w14:paraId="26A53816" w14:textId="77777777" w:rsidR="00421025" w:rsidRDefault="00421025" w:rsidP="00421025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</w:p>
    <w:p w14:paraId="2B65730B" w14:textId="77777777" w:rsidR="00421025" w:rsidRDefault="00421025" w:rsidP="00421025">
      <w:pPr>
        <w:tabs>
          <w:tab w:val="left" w:pos="-720"/>
          <w:tab w:val="left" w:pos="462"/>
          <w:tab w:val="left" w:pos="900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00" w:hanging="900"/>
        <w:jc w:val="both"/>
        <w:rPr>
          <w:rFonts w:ascii="Calibri" w:hAnsi="Calibri" w:cs="Arial"/>
          <w:sz w:val="28"/>
        </w:rPr>
      </w:pPr>
    </w:p>
    <w:p w14:paraId="6DFB38AC" w14:textId="77777777" w:rsidR="00A71A69" w:rsidRPr="00AB1BCE" w:rsidRDefault="00A71A69" w:rsidP="00A71A69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4"/>
        </w:rPr>
      </w:pPr>
    </w:p>
    <w:p w14:paraId="59BA09DB" w14:textId="77777777" w:rsidR="00A71A69" w:rsidRPr="00AB1BCE" w:rsidRDefault="00A71A69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4"/>
        </w:rPr>
      </w:pPr>
    </w:p>
    <w:p w14:paraId="5118FBA3" w14:textId="77777777" w:rsidR="005B6598" w:rsidRPr="00AB1BCE" w:rsidRDefault="005B6598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4"/>
        </w:rPr>
      </w:pPr>
    </w:p>
    <w:p w14:paraId="467A7754" w14:textId="77777777" w:rsidR="005B6598" w:rsidRPr="00AB1BCE" w:rsidRDefault="005B6598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4"/>
        </w:rPr>
      </w:pPr>
    </w:p>
    <w:p w14:paraId="6340A68F" w14:textId="77777777" w:rsidR="005B6598" w:rsidRPr="00AB1BCE" w:rsidRDefault="005B6598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4"/>
        </w:rPr>
      </w:pPr>
    </w:p>
    <w:p w14:paraId="42429C02" w14:textId="77777777" w:rsidR="00662F37" w:rsidRDefault="00662F37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4"/>
        </w:rPr>
      </w:pPr>
    </w:p>
    <w:p w14:paraId="1067CD53" w14:textId="77777777" w:rsidR="00B805A2" w:rsidRPr="00916BE0" w:rsidRDefault="00B805A2" w:rsidP="00B805A2">
      <w:pPr>
        <w:jc w:val="center"/>
      </w:pPr>
      <w:r>
        <w:rPr>
          <w:rFonts w:ascii="Calibri" w:hAnsi="Calibri" w:cs="Arial"/>
          <w:sz w:val="24"/>
        </w:rPr>
        <w:br w:type="page"/>
      </w:r>
      <w:r w:rsidRPr="00916BE0">
        <w:rPr>
          <w:b/>
          <w:bCs/>
          <w:smallCaps/>
          <w:sz w:val="26"/>
          <w:szCs w:val="26"/>
        </w:rPr>
        <w:lastRenderedPageBreak/>
        <w:t xml:space="preserve">Schwegman </w:t>
      </w:r>
      <w:r>
        <w:rPr>
          <w:b/>
          <w:bCs/>
          <w:sz w:val="26"/>
          <w:szCs w:val="26"/>
        </w:rPr>
        <w:t>■</w:t>
      </w:r>
      <w:r w:rsidRPr="00916BE0">
        <w:rPr>
          <w:b/>
          <w:bCs/>
          <w:smallCaps/>
          <w:sz w:val="26"/>
          <w:szCs w:val="26"/>
        </w:rPr>
        <w:t xml:space="preserve"> Lundberg</w:t>
      </w:r>
      <w:r w:rsidRPr="00916BE0">
        <w:rPr>
          <w:smallCaps/>
        </w:rPr>
        <w:t xml:space="preserve"> </w:t>
      </w:r>
      <w:r>
        <w:rPr>
          <w:b/>
          <w:bCs/>
          <w:sz w:val="26"/>
          <w:szCs w:val="26"/>
        </w:rPr>
        <w:t>■</w:t>
      </w:r>
      <w:r w:rsidRPr="00916BE0">
        <w:rPr>
          <w:smallCaps/>
        </w:rPr>
        <w:t xml:space="preserve"> </w:t>
      </w:r>
      <w:r w:rsidRPr="00916BE0">
        <w:rPr>
          <w:b/>
          <w:bCs/>
          <w:smallCaps/>
          <w:sz w:val="26"/>
          <w:szCs w:val="26"/>
        </w:rPr>
        <w:t>Woessner</w:t>
      </w:r>
    </w:p>
    <w:p w14:paraId="793C9F66" w14:textId="77777777" w:rsidR="00B805A2" w:rsidRPr="00916BE0" w:rsidRDefault="00B805A2" w:rsidP="00B805A2">
      <w:pPr>
        <w:jc w:val="center"/>
      </w:pPr>
      <w:smartTag w:uri="urn:schemas-microsoft-com:office:smarttags" w:element="address">
        <w:smartTag w:uri="urn:schemas-microsoft-com:office:smarttags" w:element="Street">
          <w:r w:rsidRPr="00916BE0">
            <w:t>P.O. Box</w:t>
          </w:r>
        </w:smartTag>
        <w:r w:rsidRPr="00916BE0">
          <w:t xml:space="preserve"> 2938</w:t>
        </w:r>
      </w:smartTag>
    </w:p>
    <w:p w14:paraId="25BBF961" w14:textId="77777777" w:rsidR="00B805A2" w:rsidRPr="00916BE0" w:rsidRDefault="00B805A2" w:rsidP="00B805A2">
      <w:pPr>
        <w:jc w:val="center"/>
      </w:pPr>
      <w:r w:rsidRPr="00916BE0">
        <w:t xml:space="preserve">1600 </w:t>
      </w:r>
      <w:smartTag w:uri="urn:schemas-microsoft-com:office:smarttags" w:element="place">
        <w:smartTag w:uri="urn:schemas-microsoft-com:office:smarttags" w:element="PlaceName">
          <w:r w:rsidRPr="00916BE0">
            <w:t>TCF</w:t>
          </w:r>
        </w:smartTag>
        <w:r w:rsidRPr="00916BE0">
          <w:t xml:space="preserve"> </w:t>
        </w:r>
        <w:smartTag w:uri="urn:schemas-microsoft-com:office:smarttags" w:element="PlaceType">
          <w:r w:rsidRPr="00916BE0">
            <w:t>Tower</w:t>
          </w:r>
        </w:smartTag>
      </w:smartTag>
    </w:p>
    <w:p w14:paraId="375AB250" w14:textId="77777777" w:rsidR="00B805A2" w:rsidRPr="00916BE0" w:rsidRDefault="00B805A2" w:rsidP="00B805A2">
      <w:pPr>
        <w:jc w:val="center"/>
      </w:pPr>
      <w:smartTag w:uri="urn:schemas-microsoft-com:office:smarttags" w:element="address">
        <w:smartTag w:uri="urn:schemas-microsoft-com:office:smarttags" w:element="Street">
          <w:r w:rsidRPr="00916BE0">
            <w:t>121 South Eighth Street</w:t>
          </w:r>
        </w:smartTag>
      </w:smartTag>
    </w:p>
    <w:p w14:paraId="2D778A1F" w14:textId="77777777" w:rsidR="00B805A2" w:rsidRPr="00916BE0" w:rsidRDefault="00B805A2" w:rsidP="00B805A2">
      <w:pPr>
        <w:jc w:val="center"/>
      </w:pPr>
      <w:smartTag w:uri="urn:schemas-microsoft-com:office:smarttags" w:element="place">
        <w:smartTag w:uri="urn:schemas-microsoft-com:office:smarttags" w:element="City">
          <w:r w:rsidRPr="00916BE0">
            <w:t>Minneapolis</w:t>
          </w:r>
        </w:smartTag>
        <w:r w:rsidRPr="00916BE0">
          <w:t xml:space="preserve">, </w:t>
        </w:r>
        <w:smartTag w:uri="urn:schemas-microsoft-com:office:smarttags" w:element="State">
          <w:r w:rsidRPr="00916BE0">
            <w:t>Minnesota</w:t>
          </w:r>
        </w:smartTag>
        <w:r w:rsidRPr="00916BE0">
          <w:t xml:space="preserve"> </w:t>
        </w:r>
        <w:smartTag w:uri="urn:schemas-microsoft-com:office:smarttags" w:element="PostalCode">
          <w:r w:rsidRPr="00916BE0">
            <w:t>55402</w:t>
          </w:r>
        </w:smartTag>
      </w:smartTag>
    </w:p>
    <w:p w14:paraId="5DFA7FAE" w14:textId="77777777" w:rsidR="00B805A2" w:rsidRPr="00916BE0" w:rsidRDefault="00C9070C" w:rsidP="00B805A2">
      <w:pPr>
        <w:tabs>
          <w:tab w:val="left" w:pos="-1440"/>
          <w:tab w:val="left" w:pos="-720"/>
          <w:tab w:val="left" w:pos="-396"/>
          <w:tab w:val="left" w:pos="720"/>
        </w:tabs>
        <w:spacing w:line="19" w:lineRule="exact"/>
        <w:rPr>
          <w:szCs w:val="20"/>
        </w:rPr>
      </w:pPr>
      <w:r>
        <w:rPr>
          <w:noProof/>
        </w:rPr>
        <w:pict w14:anchorId="6CEDD25C">
          <v:rect id="Rectangle 2" o:spid="_x0000_s1027" style="position:absolute;margin-left:172.8pt;margin-top:0;width:338.4pt;height:.95pt;z-index:-25165824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" fillcolor="black" stroked="f" strokeweight="0">
            <w10:wrap anchorx="page"/>
            <w10:anchorlock/>
          </v:rect>
        </w:pict>
      </w:r>
    </w:p>
    <w:p w14:paraId="6E012DCB" w14:textId="77777777" w:rsidR="00B805A2" w:rsidRPr="00916BE0" w:rsidRDefault="00B805A2" w:rsidP="00B805A2">
      <w:pPr>
        <w:tabs>
          <w:tab w:val="right" w:pos="6768"/>
        </w:tabs>
        <w:rPr>
          <w:b/>
          <w:bCs/>
          <w:sz w:val="22"/>
          <w:szCs w:val="22"/>
        </w:rPr>
      </w:pPr>
      <w:r w:rsidRPr="00916BE0">
        <w:rPr>
          <w:b/>
          <w:bCs/>
          <w:noProof/>
          <w:sz w:val="22"/>
          <w:szCs w:val="22"/>
        </w:rPr>
        <w:t>FIRST CLASS MAIL</w:t>
      </w:r>
      <w:r w:rsidRPr="00916BE0">
        <w:rPr>
          <w:b/>
          <w:bCs/>
          <w:sz w:val="22"/>
          <w:szCs w:val="22"/>
        </w:rPr>
        <w:tab/>
        <w:t xml:space="preserve">DKT # </w:t>
      </w:r>
      <w:r>
        <w:rPr>
          <w:b/>
          <w:bCs/>
          <w:sz w:val="22"/>
          <w:szCs w:val="22"/>
        </w:rPr>
        <w:t>&lt;&lt;matterNo&gt;&gt; / &lt;&lt;RefNo&gt;&gt;</w:t>
      </w:r>
    </w:p>
    <w:p w14:paraId="3E46C10D" w14:textId="77777777" w:rsidR="00B805A2" w:rsidRPr="00916BE0" w:rsidRDefault="00B805A2" w:rsidP="00B805A2">
      <w:pPr>
        <w:tabs>
          <w:tab w:val="left" w:pos="-3312"/>
          <w:tab w:val="left" w:pos="-2592"/>
          <w:tab w:val="left" w:pos="-2268"/>
          <w:tab w:val="left" w:pos="-1152"/>
          <w:tab w:val="left" w:pos="-432"/>
          <w:tab w:val="left" w:pos="288"/>
          <w:tab w:val="left" w:pos="1008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</w:tabs>
        <w:ind w:right="-1872"/>
        <w:rPr>
          <w:b/>
          <w:bCs/>
          <w:sz w:val="22"/>
          <w:szCs w:val="22"/>
        </w:rPr>
      </w:pPr>
    </w:p>
    <w:p w14:paraId="38A3847B" w14:textId="03520AF5" w:rsidR="00CD0BE9" w:rsidRDefault="00B805A2" w:rsidP="00B805A2">
      <w:pPr>
        <w:rPr>
          <w:b/>
          <w:bCs/>
          <w:sz w:val="22"/>
          <w:szCs w:val="22"/>
        </w:rPr>
      </w:pPr>
      <w:r w:rsidRPr="00916BE0">
        <w:rPr>
          <w:b/>
          <w:bCs/>
          <w:sz w:val="22"/>
          <w:szCs w:val="22"/>
        </w:rPr>
        <w:t>TO:</w:t>
      </w:r>
      <w:r w:rsidRPr="00916BE0">
        <w:rPr>
          <w:b/>
          <w:bCs/>
          <w:sz w:val="22"/>
          <w:szCs w:val="22"/>
        </w:rPr>
        <w:tab/>
      </w:r>
      <w:r w:rsidR="00CD0BE9" w:rsidRPr="00CD0BE9">
        <w:rPr>
          <w:sz w:val="22"/>
          <w:szCs w:val="22"/>
        </w:rPr>
        <w:t>&lt;&lt;Contact&gt;&gt;</w:t>
      </w:r>
    </w:p>
    <w:p w14:paraId="3B68F6C0" w14:textId="4AA1B4D7" w:rsidR="00B805A2" w:rsidRPr="00B805A2" w:rsidRDefault="00B805A2" w:rsidP="00CD0BE9">
      <w:pPr>
        <w:ind w:firstLine="720"/>
        <w:rPr>
          <w:sz w:val="23"/>
          <w:szCs w:val="23"/>
        </w:rPr>
      </w:pPr>
      <w:r w:rsidRPr="00B805A2">
        <w:rPr>
          <w:sz w:val="23"/>
          <w:szCs w:val="23"/>
        </w:rPr>
        <w:t>NIKE, Inc.</w:t>
      </w:r>
    </w:p>
    <w:p w14:paraId="527C0BB1" w14:textId="2CE934CF" w:rsidR="00B805A2" w:rsidRPr="00B805A2" w:rsidRDefault="00B805A2" w:rsidP="00B805A2">
      <w:pPr>
        <w:ind w:firstLine="720"/>
        <w:rPr>
          <w:sz w:val="23"/>
          <w:szCs w:val="23"/>
        </w:rPr>
      </w:pPr>
      <w:r w:rsidRPr="00B805A2">
        <w:rPr>
          <w:sz w:val="23"/>
          <w:szCs w:val="23"/>
        </w:rPr>
        <w:t>One Bowerman Drive</w:t>
      </w:r>
      <w:r w:rsidR="00DF7BD7">
        <w:rPr>
          <w:sz w:val="23"/>
          <w:szCs w:val="23"/>
        </w:rPr>
        <w:t xml:space="preserve"> LJ-1</w:t>
      </w:r>
    </w:p>
    <w:p w14:paraId="7BD96F19" w14:textId="77777777" w:rsidR="00B805A2" w:rsidRDefault="00B805A2" w:rsidP="00B805A2">
      <w:pPr>
        <w:ind w:firstLine="720"/>
        <w:rPr>
          <w:sz w:val="23"/>
          <w:szCs w:val="23"/>
        </w:rPr>
      </w:pPr>
      <w:r w:rsidRPr="00B805A2">
        <w:rPr>
          <w:sz w:val="23"/>
          <w:szCs w:val="23"/>
        </w:rPr>
        <w:t>Beaverton, OR  97005-6453</w:t>
      </w:r>
    </w:p>
    <w:p w14:paraId="5F87FE34" w14:textId="77777777" w:rsidR="005B6598" w:rsidRPr="00AB1BCE" w:rsidRDefault="005B6598">
      <w:pPr>
        <w:tabs>
          <w:tab w:val="left" w:pos="-720"/>
          <w:tab w:val="left" w:pos="0"/>
          <w:tab w:val="left" w:pos="462"/>
          <w:tab w:val="left" w:pos="924"/>
          <w:tab w:val="left" w:pos="1386"/>
          <w:tab w:val="left" w:pos="1848"/>
          <w:tab w:val="left" w:pos="231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 w:cs="Arial"/>
          <w:sz w:val="24"/>
        </w:rPr>
      </w:pPr>
    </w:p>
    <w:sectPr w:rsidR="005B6598" w:rsidRPr="00AB1B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type w:val="continuous"/>
      <w:pgSz w:w="12240" w:h="15840"/>
      <w:pgMar w:top="720" w:right="1080" w:bottom="72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5A4D2" w14:textId="77777777" w:rsidR="005D6D9C" w:rsidRDefault="005D6D9C" w:rsidP="005B6598">
      <w:r>
        <w:separator/>
      </w:r>
    </w:p>
  </w:endnote>
  <w:endnote w:type="continuationSeparator" w:id="0">
    <w:p w14:paraId="32DB1184" w14:textId="77777777" w:rsidR="005D6D9C" w:rsidRDefault="005D6D9C" w:rsidP="005B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C06B6" w14:textId="77777777" w:rsidR="00F562FE" w:rsidRDefault="00F562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216FF" w14:textId="77777777" w:rsidR="005B6598" w:rsidRPr="00AB1BCE" w:rsidRDefault="00893BDF">
    <w:pPr>
      <w:pStyle w:val="Footer"/>
      <w:rPr>
        <w:rFonts w:ascii="Calibri" w:hAnsi="Calibri"/>
        <w:sz w:val="22"/>
      </w:rPr>
    </w:pPr>
    <w:r w:rsidRPr="00AB1BCE">
      <w:rPr>
        <w:rFonts w:ascii="Calibri" w:hAnsi="Calibri"/>
        <w:sz w:val="22"/>
      </w:rPr>
      <w:t xml:space="preserve">NIKE, Inc. - </w:t>
    </w:r>
    <w:r w:rsidR="005B6598" w:rsidRPr="00AB1BCE">
      <w:rPr>
        <w:rFonts w:ascii="Calibri" w:hAnsi="Calibri"/>
        <w:sz w:val="22"/>
      </w:rPr>
      <w:t xml:space="preserve">Rev </w:t>
    </w:r>
    <w:r w:rsidR="00F562FE">
      <w:rPr>
        <w:rFonts w:ascii="Calibri" w:hAnsi="Calibri"/>
        <w:sz w:val="22"/>
      </w:rPr>
      <w:t xml:space="preserve">May </w:t>
    </w:r>
    <w:r w:rsidR="005B6598" w:rsidRPr="00AB1BCE">
      <w:rPr>
        <w:rFonts w:ascii="Calibri" w:hAnsi="Calibri"/>
        <w:sz w:val="22"/>
      </w:rPr>
      <w:t>2018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E4BF3" w14:textId="77777777" w:rsidR="00F562FE" w:rsidRDefault="00F56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7346D" w14:textId="77777777" w:rsidR="005D6D9C" w:rsidRDefault="005D6D9C" w:rsidP="005B6598">
      <w:r>
        <w:separator/>
      </w:r>
    </w:p>
  </w:footnote>
  <w:footnote w:type="continuationSeparator" w:id="0">
    <w:p w14:paraId="1E74250E" w14:textId="77777777" w:rsidR="005D6D9C" w:rsidRDefault="005D6D9C" w:rsidP="005B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9E6D2" w14:textId="77777777" w:rsidR="00F562FE" w:rsidRDefault="00F562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0DF27" w14:textId="77777777" w:rsidR="00F562FE" w:rsidRDefault="00F562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68C4C" w14:textId="77777777" w:rsidR="00F562FE" w:rsidRDefault="00F562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97C30"/>
    <w:multiLevelType w:val="hybridMultilevel"/>
    <w:tmpl w:val="829E4CA0"/>
    <w:lvl w:ilvl="0" w:tplc="FE22F41C">
      <w:start w:val="4"/>
      <w:numFmt w:val="bullet"/>
      <w:lvlText w:val=""/>
      <w:lvlJc w:val="left"/>
      <w:pPr>
        <w:tabs>
          <w:tab w:val="num" w:pos="810"/>
        </w:tabs>
        <w:ind w:left="810" w:hanging="360"/>
      </w:pPr>
      <w:rPr>
        <w:rFonts w:ascii="Wingdings" w:eastAsia="Times New Roman" w:hAnsi="Wingdings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num w:numId="1" w16cid:durableId="208879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C0F"/>
    <w:rsid w:val="00006F2C"/>
    <w:rsid w:val="000274DF"/>
    <w:rsid w:val="00050811"/>
    <w:rsid w:val="000A18E3"/>
    <w:rsid w:val="000B0499"/>
    <w:rsid w:val="0015383A"/>
    <w:rsid w:val="001A3C72"/>
    <w:rsid w:val="001B18FB"/>
    <w:rsid w:val="001F2B19"/>
    <w:rsid w:val="00223EC0"/>
    <w:rsid w:val="00265924"/>
    <w:rsid w:val="00265D83"/>
    <w:rsid w:val="002A4F63"/>
    <w:rsid w:val="002B4DF2"/>
    <w:rsid w:val="002C289F"/>
    <w:rsid w:val="00306DBE"/>
    <w:rsid w:val="00336A8F"/>
    <w:rsid w:val="003C0540"/>
    <w:rsid w:val="00401D53"/>
    <w:rsid w:val="00421025"/>
    <w:rsid w:val="004669F1"/>
    <w:rsid w:val="00491C3A"/>
    <w:rsid w:val="004B28B7"/>
    <w:rsid w:val="004F3168"/>
    <w:rsid w:val="004F671C"/>
    <w:rsid w:val="00505E49"/>
    <w:rsid w:val="005B6598"/>
    <w:rsid w:val="005C38CF"/>
    <w:rsid w:val="005D6D9C"/>
    <w:rsid w:val="005E7DFF"/>
    <w:rsid w:val="00626B62"/>
    <w:rsid w:val="00662F37"/>
    <w:rsid w:val="006F0508"/>
    <w:rsid w:val="007B6373"/>
    <w:rsid w:val="007D2C16"/>
    <w:rsid w:val="00893BDF"/>
    <w:rsid w:val="008A5BCA"/>
    <w:rsid w:val="008E77E1"/>
    <w:rsid w:val="009D5E7B"/>
    <w:rsid w:val="00A2794E"/>
    <w:rsid w:val="00A71A69"/>
    <w:rsid w:val="00A94C14"/>
    <w:rsid w:val="00AA2BF9"/>
    <w:rsid w:val="00AB1BCE"/>
    <w:rsid w:val="00AC4F0C"/>
    <w:rsid w:val="00AF4AEE"/>
    <w:rsid w:val="00B1617F"/>
    <w:rsid w:val="00B6062E"/>
    <w:rsid w:val="00B77C0F"/>
    <w:rsid w:val="00B805A2"/>
    <w:rsid w:val="00BE0EF7"/>
    <w:rsid w:val="00C32DA8"/>
    <w:rsid w:val="00C40289"/>
    <w:rsid w:val="00C85F30"/>
    <w:rsid w:val="00C9070C"/>
    <w:rsid w:val="00CC1FAB"/>
    <w:rsid w:val="00CC690F"/>
    <w:rsid w:val="00CD0BE9"/>
    <w:rsid w:val="00CF60B6"/>
    <w:rsid w:val="00DF7BD7"/>
    <w:rsid w:val="00E11566"/>
    <w:rsid w:val="00EA4601"/>
    <w:rsid w:val="00EF2C3D"/>
    <w:rsid w:val="00EF7FC8"/>
    <w:rsid w:val="00F26E72"/>
    <w:rsid w:val="00F33E98"/>
    <w:rsid w:val="00F45266"/>
    <w:rsid w:val="00F5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8"/>
    <o:shapelayout v:ext="edit">
      <o:idmap v:ext="edit" data="1"/>
    </o:shapelayout>
  </w:shapeDefaults>
  <w:decimalSymbol w:val="."/>
  <w:listSeparator w:val=","/>
  <w14:docId w14:val="238C7231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G Times" w:hAnsi="CG Times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E72"/>
    <w:pPr>
      <w:keepNext/>
      <w:keepLines/>
      <w:widowControl/>
      <w:autoSpaceDE/>
      <w:autoSpaceDN/>
      <w:adjustRightInd/>
      <w:spacing w:before="480" w:line="276" w:lineRule="auto"/>
      <w:contextualSpacing/>
      <w:outlineLvl w:val="0"/>
    </w:pPr>
    <w:rPr>
      <w:rFonts w:ascii="Calibri" w:hAnsi="Calibri"/>
      <w:smallCaps/>
      <w:color w:val="0070C0"/>
      <w:spacing w:val="5"/>
      <w:sz w:val="36"/>
      <w:szCs w:val="3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customStyle="1" w:styleId="Heading1Char">
    <w:name w:val="Heading 1 Char"/>
    <w:link w:val="Heading1"/>
    <w:uiPriority w:val="9"/>
    <w:rsid w:val="00F26E72"/>
    <w:rPr>
      <w:rFonts w:ascii="Calibri" w:hAnsi="Calibri"/>
      <w:smallCaps/>
      <w:color w:val="0070C0"/>
      <w:spacing w:val="5"/>
      <w:sz w:val="36"/>
      <w:szCs w:val="36"/>
      <w:lang w:bidi="en-US"/>
    </w:rPr>
  </w:style>
  <w:style w:type="paragraph" w:styleId="Header">
    <w:name w:val="header"/>
    <w:basedOn w:val="Normal"/>
    <w:link w:val="HeaderChar"/>
    <w:rsid w:val="005B659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B6598"/>
    <w:rPr>
      <w:rFonts w:ascii="CG Times" w:hAnsi="CG Times"/>
      <w:szCs w:val="24"/>
    </w:rPr>
  </w:style>
  <w:style w:type="paragraph" w:styleId="Footer">
    <w:name w:val="footer"/>
    <w:basedOn w:val="Normal"/>
    <w:link w:val="FooterChar"/>
    <w:rsid w:val="005B659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B6598"/>
    <w:rPr>
      <w:rFonts w:ascii="CG Times" w:hAnsi="CG Times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NikeReportLetter.dotx</Template>
  <TotalTime>0</TotalTime>
  <Pages>2</Pages>
  <Words>139</Words>
  <Characters>796</Characters>
  <Application>Microsoft Office Word</Application>
  <DocSecurity>0</DocSecurity>
  <PresentationFormat>11|.DOTX</PresentationFormat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NikeReportLetter.doc</vt:lpstr>
    </vt:vector>
  </TitlesOfParts>
  <Company>Banner &amp; Witcoff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NikeReportLetter.doc</dc:title>
  <dc:subject/>
  <dc:creator>Lwolman</dc:creator>
  <cp:keywords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