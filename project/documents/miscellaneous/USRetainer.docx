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4BA08" w14:textId="77777777" w:rsidR="00E769C3" w:rsidRDefault="009F1FA8" w:rsidP="009F1FA8">
      <w:pPr>
        <w:spacing w:after="0" w:line="240" w:lineRule="auto"/>
      </w:pPr>
      <w:r>
        <w:t>Retainer letters</w:t>
      </w:r>
    </w:p>
    <w:p w14:paraId="2F61BE37" w14:textId="28936A93" w:rsidR="009F1FA8" w:rsidRDefault="009F1FA8" w:rsidP="009F1FA8">
      <w:pPr>
        <w:spacing w:after="0" w:line="240" w:lineRule="auto"/>
      </w:pPr>
    </w:p>
    <w:p w14:paraId="3A6C4E90" w14:textId="5CE8507B" w:rsidR="00B75599" w:rsidRPr="00D43A51" w:rsidRDefault="00666718" w:rsidP="009F1FA8">
      <w:pPr>
        <w:spacing w:after="0" w:line="240" w:lineRule="auto"/>
        <w:rPr>
          <w:b/>
        </w:rPr>
      </w:pPr>
      <w:r w:rsidRPr="00D43A51">
        <w:rPr>
          <w:b/>
        </w:rPr>
        <w:t>Example – using option 1</w:t>
      </w:r>
    </w:p>
    <w:p w14:paraId="20171479" w14:textId="65E38B4D" w:rsidR="00B75599" w:rsidRDefault="00B75599" w:rsidP="009F1FA8">
      <w:pPr>
        <w:spacing w:after="0" w:line="240" w:lineRule="auto"/>
      </w:pPr>
      <w:bookmarkStart w:id="0" w:name="_Hlk21422760"/>
      <w:r>
        <w:t xml:space="preserve">Subject line:  &lt;&lt;orgName&gt;&gt;: </w:t>
      </w:r>
      <w:r w:rsidRPr="00D923D6">
        <w:rPr>
          <w:bCs/>
          <w:noProof/>
        </w:rPr>
        <w:t>&lt;&lt;clientRefNo&gt;&gt;</w:t>
      </w:r>
      <w:r>
        <w:rPr>
          <w:bCs/>
          <w:noProof/>
        </w:rPr>
        <w:t xml:space="preserve"> / </w:t>
      </w:r>
      <w:r>
        <w:rPr>
          <w:noProof/>
        </w:rPr>
        <w:t>SLW Ref. No. &lt;&lt;matterNo&gt;&gt; / Retainer request</w:t>
      </w:r>
    </w:p>
    <w:p w14:paraId="178B14BC" w14:textId="77777777" w:rsidR="00B75599" w:rsidRDefault="00B75599" w:rsidP="009F1FA8">
      <w:pPr>
        <w:spacing w:after="0" w:line="240" w:lineRule="auto"/>
      </w:pPr>
    </w:p>
    <w:p w14:paraId="53CB20D1" w14:textId="49AABA8A" w:rsidR="009F1FA8" w:rsidRDefault="009F1FA8" w:rsidP="009F1FA8">
      <w:pPr>
        <w:spacing w:after="0" w:line="240" w:lineRule="auto"/>
      </w:pPr>
    </w:p>
    <w:p w14:paraId="18F914EF" w14:textId="77777777" w:rsidR="005C6BCD" w:rsidRDefault="005C6BCD" w:rsidP="005C6BCD">
      <w:pPr>
        <w:tabs>
          <w:tab w:val="left" w:pos="720"/>
          <w:tab w:val="right" w:pos="9360"/>
        </w:tabs>
        <w:spacing w:after="0" w:line="240" w:lineRule="auto"/>
        <w:ind w:left="480" w:hanging="480"/>
        <w:rPr>
          <w:noProof/>
        </w:rPr>
      </w:pPr>
      <w:r>
        <w:t>Re:</w:t>
      </w:r>
      <w:r>
        <w:tab/>
        <w:t xml:space="preserve">&lt;&lt;orgName&gt;&gt; </w:t>
      </w:r>
      <w:r w:rsidRPr="00D923D6">
        <w:rPr>
          <w:bCs/>
          <w:noProof/>
        </w:rPr>
        <w:t>&lt;&lt;clientRefNo&gt;&gt;</w:t>
      </w:r>
      <w:r>
        <w:rPr>
          <w:b/>
          <w:bCs/>
          <w:noProof/>
        </w:rPr>
        <w:t xml:space="preserve"> -</w:t>
      </w:r>
      <w:r w:rsidRPr="00B1467C">
        <w:rPr>
          <w:noProof/>
        </w:rPr>
        <w:t xml:space="preserve"> </w:t>
      </w:r>
      <w:r>
        <w:rPr>
          <w:noProof/>
        </w:rPr>
        <w:t>SLW Ref. No. &lt;&lt;matterNo&gt;&gt;</w:t>
      </w:r>
    </w:p>
    <w:p w14:paraId="26A4CE85" w14:textId="77777777" w:rsidR="005C6BCD" w:rsidRDefault="005C6BCD" w:rsidP="005C6BCD">
      <w:pPr>
        <w:tabs>
          <w:tab w:val="left" w:pos="720"/>
          <w:tab w:val="right" w:pos="9360"/>
        </w:tabs>
        <w:spacing w:after="0" w:line="240" w:lineRule="auto"/>
        <w:ind w:left="720" w:hanging="720"/>
        <w:rPr>
          <w:noProof/>
        </w:rPr>
      </w:pPr>
      <w:r>
        <w:rPr>
          <w:noProof/>
        </w:rPr>
        <w:tab/>
        <w:t>U.S. Patent Application Serial No.: &lt;&lt;serialNo&gt;&gt;</w:t>
      </w:r>
    </w:p>
    <w:p w14:paraId="1B9398EA" w14:textId="77777777" w:rsidR="005C6BCD" w:rsidRDefault="005C6BCD" w:rsidP="005C6BCD">
      <w:pPr>
        <w:tabs>
          <w:tab w:val="right" w:pos="9360"/>
        </w:tabs>
        <w:spacing w:after="0" w:line="240" w:lineRule="auto"/>
        <w:ind w:left="1350" w:hanging="630"/>
      </w:pPr>
      <w:r>
        <w:rPr>
          <w:noProof/>
        </w:rPr>
        <w:t>Title:  &lt;&lt;title&gt;&gt;</w:t>
      </w:r>
    </w:p>
    <w:p w14:paraId="35C31B3F" w14:textId="77777777" w:rsidR="005C6BCD" w:rsidRDefault="005C6BCD" w:rsidP="005C6BCD">
      <w:pPr>
        <w:spacing w:after="0" w:line="240" w:lineRule="auto"/>
      </w:pPr>
    </w:p>
    <w:p w14:paraId="457657FD" w14:textId="608C9DDA" w:rsidR="004F0FE7" w:rsidRDefault="00D34EB7" w:rsidP="00D34EB7">
      <w:pPr>
        <w:spacing w:after="0" w:line="240" w:lineRule="auto"/>
      </w:pPr>
      <w:r>
        <w:t>This is a follow-up to our email</w:t>
      </w:r>
      <w:r w:rsidR="004D533A">
        <w:t xml:space="preserve"> sent &lt;&lt;ReportDate&gt;&gt;</w:t>
      </w:r>
      <w:r>
        <w:t xml:space="preserve"> reporting the </w:t>
      </w:r>
      <w:bookmarkStart w:id="1" w:name="_Hlk21423774"/>
      <w:r>
        <w:t xml:space="preserve">&lt;&lt;Action&gt;&gt;.  </w:t>
      </w:r>
      <w:bookmarkEnd w:id="1"/>
    </w:p>
    <w:p w14:paraId="57611588" w14:textId="77777777" w:rsidR="004F0FE7" w:rsidRDefault="004F0FE7" w:rsidP="00D34EB7">
      <w:pPr>
        <w:spacing w:after="0" w:line="240" w:lineRule="auto"/>
      </w:pPr>
    </w:p>
    <w:p w14:paraId="3EEE8D59" w14:textId="5A2631B8" w:rsidR="00D34EB7" w:rsidRDefault="004F0FE7" w:rsidP="00D34EB7">
      <w:pPr>
        <w:spacing w:after="0" w:line="240" w:lineRule="auto"/>
        <w:rPr>
          <w:bCs/>
          <w:iCs/>
        </w:rPr>
      </w:pPr>
      <w:r>
        <w:t xml:space="preserve">RETAINER REQUEST:  </w:t>
      </w:r>
      <w:r w:rsidR="00D34EB7" w:rsidRPr="000A580A">
        <w:rPr>
          <w:bCs/>
          <w:iCs/>
        </w:rPr>
        <w:t>We are requesting that you send a retainer payment in the amount of $</w:t>
      </w:r>
      <w:r w:rsidR="00D34EB7" w:rsidRPr="00A47385">
        <w:rPr>
          <w:bCs/>
          <w:iCs/>
        </w:rPr>
        <w:t xml:space="preserve">&lt;&lt;AmountDue&gt;&gt; </w:t>
      </w:r>
      <w:r w:rsidR="00D34EB7" w:rsidRPr="000A580A">
        <w:rPr>
          <w:bCs/>
          <w:iCs/>
        </w:rPr>
        <w:t>USD for fees related to the above-mentioned application.</w:t>
      </w:r>
    </w:p>
    <w:bookmarkEnd w:id="0"/>
    <w:p w14:paraId="60B17276" w14:textId="77777777" w:rsidR="00D34EB7" w:rsidRPr="000A580A" w:rsidRDefault="00D34EB7" w:rsidP="00D34EB7">
      <w:pPr>
        <w:spacing w:after="0" w:line="240" w:lineRule="auto"/>
        <w:rPr>
          <w:bCs/>
          <w:iCs/>
        </w:rPr>
      </w:pPr>
    </w:p>
    <w:p w14:paraId="1280FE9F" w14:textId="77777777" w:rsidR="00D34EB7" w:rsidRPr="000A580A" w:rsidRDefault="00D34EB7" w:rsidP="00D34EB7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 xml:space="preserve">We take this opportunity to remind you that you have an outstanding account balance that is past due. Accordingly, to proceed with any further work, we require a retainer in the amount of </w:t>
      </w:r>
      <w:r w:rsidRPr="00A47385">
        <w:rPr>
          <w:bCs/>
          <w:iCs/>
        </w:rPr>
        <w:t>$&lt;&lt;AmountDue&gt;&gt;</w:t>
      </w:r>
      <w:r w:rsidRPr="000A580A">
        <w:rPr>
          <w:bCs/>
          <w:iCs/>
        </w:rPr>
        <w:t xml:space="preserve"> by </w:t>
      </w:r>
      <w:r>
        <w:rPr>
          <w:b/>
          <w:noProof/>
        </w:rPr>
        <w:t>&lt;&lt;instDue&gt;&gt;</w:t>
      </w:r>
      <w:r>
        <w:rPr>
          <w:noProof/>
        </w:rPr>
        <w:t xml:space="preserve">. </w:t>
      </w:r>
      <w:r w:rsidRPr="000A580A">
        <w:rPr>
          <w:bCs/>
          <w:iCs/>
        </w:rPr>
        <w:t xml:space="preserve">Please note that this is just an estimate as the responsible attorney has not reviewed the action. </w:t>
      </w:r>
      <w:r w:rsidRPr="00C63A3C">
        <w:rPr>
          <w:bCs/>
          <w:color w:val="000000" w:themeColor="text1"/>
        </w:rPr>
        <w:t>Additional cost over the price of the retainer fee maybe required.  In that event, you will need to pay the actual cost over the retainer fee for work completed.</w:t>
      </w:r>
      <w:r w:rsidRPr="00C63A3C">
        <w:rPr>
          <w:b/>
          <w:bCs/>
          <w:color w:val="000000" w:themeColor="text1"/>
        </w:rPr>
        <w:t xml:space="preserve">  </w:t>
      </w:r>
      <w:r w:rsidRPr="00C63A3C">
        <w:rPr>
          <w:rFonts w:cs="Courier New"/>
        </w:rPr>
        <w:t>Any unused retainer funds may be applied to other outstanding invoices.</w:t>
      </w:r>
      <w:r>
        <w:rPr>
          <w:rFonts w:ascii="Courier New" w:hAnsi="Courier New" w:cs="Courier New"/>
        </w:rPr>
        <w:t xml:space="preserve"> </w:t>
      </w:r>
      <w:r w:rsidRPr="000A580A">
        <w:rPr>
          <w:bCs/>
          <w:iCs/>
        </w:rPr>
        <w:t xml:space="preserve">If you have any questions regarding your outstanding balance, feel free to contact </w:t>
      </w:r>
      <w:hyperlink r:id="rId4" w:history="1">
        <w:r w:rsidRPr="000A580A">
          <w:rPr>
            <w:rStyle w:val="Hyperlink"/>
          </w:rPr>
          <w:t>payments@slwip.com</w:t>
        </w:r>
      </w:hyperlink>
      <w:r w:rsidRPr="000A580A">
        <w:rPr>
          <w:bCs/>
          <w:iCs/>
        </w:rPr>
        <w:t xml:space="preserve"> to reach our Accounting Department.</w:t>
      </w:r>
    </w:p>
    <w:p w14:paraId="79B4E6DC" w14:textId="77777777" w:rsidR="00D34EB7" w:rsidRDefault="00D34EB7" w:rsidP="00D34EB7">
      <w:pPr>
        <w:spacing w:after="0" w:line="240" w:lineRule="auto"/>
        <w:rPr>
          <w:bCs/>
          <w:iCs/>
        </w:rPr>
      </w:pPr>
    </w:p>
    <w:p w14:paraId="2C09829B" w14:textId="77777777" w:rsidR="00D34EB7" w:rsidRPr="000A580A" w:rsidRDefault="00D34EB7" w:rsidP="00D34EB7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For your convenience we have included our wire transfer information and a direct link to making a payment electronically. We also</w:t>
      </w:r>
      <w:r>
        <w:rPr>
          <w:bCs/>
          <w:iCs/>
        </w:rPr>
        <w:t xml:space="preserve"> </w:t>
      </w:r>
      <w:r w:rsidRPr="000A580A">
        <w:rPr>
          <w:bCs/>
          <w:iCs/>
        </w:rPr>
        <w:t>accept Visa, MasterCard, American Express and check.</w:t>
      </w:r>
    </w:p>
    <w:p w14:paraId="03E43161" w14:textId="77777777" w:rsidR="00D34EB7" w:rsidRDefault="00D34EB7" w:rsidP="00D34EB7">
      <w:pPr>
        <w:spacing w:after="0" w:line="240" w:lineRule="auto"/>
      </w:pPr>
    </w:p>
    <w:p w14:paraId="64470B23" w14:textId="77777777" w:rsidR="00D34EB7" w:rsidRPr="00746689" w:rsidRDefault="00D34EB7" w:rsidP="00D34EB7">
      <w:pPr>
        <w:spacing w:after="0" w:line="240" w:lineRule="auto"/>
        <w:rPr>
          <w:rFonts w:ascii="Calibri" w:hAnsi="Calibri"/>
          <w:bCs/>
          <w:iCs/>
          <w:u w:val="single"/>
        </w:rPr>
      </w:pPr>
      <w:r w:rsidRPr="003A47B1">
        <w:rPr>
          <w:rFonts w:ascii="Calibri" w:hAnsi="Calibri"/>
          <w:bCs/>
          <w:iCs/>
          <w:u w:val="single"/>
        </w:rPr>
        <w:t>Pay Directly:</w:t>
      </w:r>
    </w:p>
    <w:p w14:paraId="148320B3" w14:textId="77777777" w:rsidR="00D34EB7" w:rsidRPr="000A580A" w:rsidRDefault="0035773D" w:rsidP="00D34EB7">
      <w:pPr>
        <w:spacing w:after="0" w:line="240" w:lineRule="auto"/>
        <w:rPr>
          <w:bCs/>
          <w:iCs/>
        </w:rPr>
      </w:pPr>
      <w:hyperlink r:id="rId5" w:history="1">
        <w:r w:rsidR="00D34EB7" w:rsidRPr="0014123D">
          <w:rPr>
            <w:rStyle w:val="Hyperlink"/>
            <w:bCs/>
            <w:iCs/>
          </w:rPr>
          <w:t>https://slwip.com/contact-us/make-a-payment/</w:t>
        </w:r>
      </w:hyperlink>
    </w:p>
    <w:p w14:paraId="058A247C" w14:textId="77777777" w:rsidR="00D34EB7" w:rsidRDefault="00D34EB7" w:rsidP="00D34EB7">
      <w:pPr>
        <w:spacing w:after="0" w:line="240" w:lineRule="auto"/>
        <w:rPr>
          <w:bCs/>
          <w:iCs/>
        </w:rPr>
      </w:pPr>
    </w:p>
    <w:p w14:paraId="1FA65807" w14:textId="77777777" w:rsidR="00D34EB7" w:rsidRPr="003A47B1" w:rsidRDefault="00D34EB7" w:rsidP="00D34EB7">
      <w:pPr>
        <w:spacing w:after="0" w:line="240" w:lineRule="auto"/>
        <w:rPr>
          <w:rFonts w:ascii="Calibri" w:hAnsi="Calibri"/>
          <w:bCs/>
          <w:iCs/>
          <w:u w:val="single"/>
        </w:rPr>
      </w:pPr>
      <w:r w:rsidRPr="003A47B1">
        <w:rPr>
          <w:rFonts w:ascii="Calibri" w:hAnsi="Calibri"/>
          <w:bCs/>
          <w:iCs/>
          <w:u w:val="single"/>
        </w:rPr>
        <w:t>Pay by Wire Transfer:</w:t>
      </w:r>
    </w:p>
    <w:p w14:paraId="4B8BDA1C" w14:textId="77777777" w:rsidR="00D34EB7" w:rsidRPr="000A580A" w:rsidRDefault="00D34EB7" w:rsidP="00D34EB7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Name of Account: Schwegman Lundberg &amp; Woessner, P.A</w:t>
      </w:r>
      <w:r>
        <w:rPr>
          <w:bCs/>
          <w:iCs/>
        </w:rPr>
        <w:t>.</w:t>
      </w:r>
    </w:p>
    <w:p w14:paraId="4F3B4EA5" w14:textId="77777777" w:rsidR="00D34EB7" w:rsidRPr="000A580A" w:rsidRDefault="00D34EB7" w:rsidP="00D34EB7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Account Number: 170225054833</w:t>
      </w:r>
    </w:p>
    <w:p w14:paraId="3144EE0D" w14:textId="77777777" w:rsidR="00D34EB7" w:rsidRPr="000A580A" w:rsidRDefault="00D34EB7" w:rsidP="00D34EB7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Routing/ABA Number: 091000022</w:t>
      </w:r>
    </w:p>
    <w:p w14:paraId="3C6D47F5" w14:textId="77777777" w:rsidR="00D34EB7" w:rsidRDefault="00D34EB7" w:rsidP="00D34EB7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Swift Address: USBKUS44IMT</w:t>
      </w:r>
    </w:p>
    <w:p w14:paraId="634EBB7B" w14:textId="5F1B846B" w:rsidR="005C6BCD" w:rsidRDefault="005C6BCD" w:rsidP="005C6BCD">
      <w:pPr>
        <w:spacing w:after="0" w:line="240" w:lineRule="auto"/>
      </w:pPr>
    </w:p>
    <w:p w14:paraId="3DB3DC7B" w14:textId="4264BDF4" w:rsidR="00153FD7" w:rsidRDefault="00153FD7" w:rsidP="005C6BCD">
      <w:pPr>
        <w:spacing w:after="0" w:line="240" w:lineRule="auto"/>
        <w:rPr>
          <w:noProof/>
        </w:rPr>
      </w:pPr>
      <w:bookmarkStart w:id="2" w:name="_Hlk21422784"/>
      <w:r>
        <w:t>If you have questions regarding the &lt;&lt;Action&gt;&gt; or the request</w:t>
      </w:r>
      <w:r w:rsidR="00B947A1">
        <w:t xml:space="preserve"> for a retainer,</w:t>
      </w:r>
      <w:r>
        <w:t xml:space="preserve"> please c</w:t>
      </w:r>
      <w:r w:rsidR="00920174">
        <w:t>ontact</w:t>
      </w:r>
      <w:r>
        <w:t xml:space="preserve"> </w:t>
      </w:r>
      <w:r>
        <w:rPr>
          <w:noProof/>
        </w:rPr>
        <w:t>&lt;&lt;WAName&gt;&gt; at &lt;&lt;WAPhone&gt;&gt;.</w:t>
      </w:r>
    </w:p>
    <w:p w14:paraId="35F674C9" w14:textId="4AEB0FE5" w:rsidR="00153FD7" w:rsidRDefault="00153FD7" w:rsidP="005C6BCD">
      <w:pPr>
        <w:spacing w:after="0" w:line="240" w:lineRule="auto"/>
        <w:rPr>
          <w:noProof/>
        </w:rPr>
      </w:pPr>
    </w:p>
    <w:p w14:paraId="118B9832" w14:textId="250439A1" w:rsidR="00153FD7" w:rsidRDefault="00153FD7" w:rsidP="005C6BCD">
      <w:pPr>
        <w:spacing w:after="0" w:line="240" w:lineRule="auto"/>
        <w:rPr>
          <w:noProof/>
        </w:rPr>
      </w:pPr>
      <w:r>
        <w:rPr>
          <w:noProof/>
        </w:rPr>
        <w:t>Sincerely,</w:t>
      </w:r>
    </w:p>
    <w:p w14:paraId="2E23AAFC" w14:textId="296342B1" w:rsidR="00153FD7" w:rsidRDefault="00153FD7" w:rsidP="005C6BCD">
      <w:pPr>
        <w:spacing w:after="0" w:line="240" w:lineRule="auto"/>
        <w:rPr>
          <w:noProof/>
        </w:rPr>
      </w:pPr>
    </w:p>
    <w:p w14:paraId="6113CD32" w14:textId="77777777" w:rsidR="00153FD7" w:rsidRPr="00C247EA" w:rsidRDefault="00153FD7" w:rsidP="00153FD7">
      <w:pPr>
        <w:pStyle w:val="Header"/>
        <w:tabs>
          <w:tab w:val="clear" w:pos="4320"/>
          <w:tab w:val="clear" w:pos="8640"/>
        </w:tabs>
      </w:pPr>
      <w:r w:rsidRPr="00C247EA">
        <w:t>&lt;&lt;</w:t>
      </w:r>
      <w:r>
        <w:t>cmgName</w:t>
      </w:r>
      <w:r w:rsidRPr="00C247EA">
        <w:t>&gt;&gt;</w:t>
      </w:r>
    </w:p>
    <w:bookmarkEnd w:id="2"/>
    <w:p w14:paraId="60023C2B" w14:textId="77777777" w:rsidR="00153FD7" w:rsidRDefault="00153FD7" w:rsidP="005C6BCD">
      <w:pPr>
        <w:spacing w:after="0" w:line="240" w:lineRule="auto"/>
        <w:rPr>
          <w:noProof/>
        </w:rPr>
      </w:pPr>
    </w:p>
    <w:p w14:paraId="3D0A27EE" w14:textId="77777777" w:rsidR="005C6BCD" w:rsidRDefault="005C6BCD" w:rsidP="005C6BCD">
      <w:pPr>
        <w:spacing w:after="0" w:line="240" w:lineRule="auto"/>
      </w:pPr>
    </w:p>
    <w:p w14:paraId="65782797" w14:textId="4D93A6BE" w:rsidR="005C6BCD" w:rsidRDefault="005C6BCD" w:rsidP="005C6BCD">
      <w:pPr>
        <w:spacing w:after="0" w:line="240" w:lineRule="auto"/>
      </w:pPr>
    </w:p>
    <w:p w14:paraId="3470AD87" w14:textId="476E56AC" w:rsidR="005C6BCD" w:rsidRDefault="005C6BCD" w:rsidP="009F1FA8">
      <w:pPr>
        <w:spacing w:after="0" w:line="240" w:lineRule="auto"/>
      </w:pPr>
    </w:p>
    <w:p w14:paraId="58E849AB" w14:textId="77777777" w:rsidR="003E4590" w:rsidRDefault="003E4590">
      <w:pPr>
        <w:rPr>
          <w:rFonts w:ascii="Calibri" w:hAnsi="Calibri" w:cs="Calibri"/>
        </w:rPr>
      </w:pPr>
      <w:r>
        <w:br w:type="page"/>
      </w:r>
    </w:p>
    <w:p w14:paraId="625F1A9B" w14:textId="77777777" w:rsidR="003E4590" w:rsidRPr="00A47385" w:rsidRDefault="003E4590" w:rsidP="003E4590">
      <w:pPr>
        <w:spacing w:after="0" w:line="240" w:lineRule="auto"/>
        <w:rPr>
          <w:b/>
        </w:rPr>
      </w:pPr>
      <w:r w:rsidRPr="00A47385">
        <w:rPr>
          <w:b/>
        </w:rPr>
        <w:lastRenderedPageBreak/>
        <w:t>Retainer Language Options</w:t>
      </w:r>
    </w:p>
    <w:p w14:paraId="758CA551" w14:textId="77777777" w:rsidR="003E4590" w:rsidRDefault="003E4590" w:rsidP="003E4590">
      <w:pPr>
        <w:spacing w:after="0" w:line="240" w:lineRule="auto"/>
      </w:pPr>
    </w:p>
    <w:p w14:paraId="2FAEFBAE" w14:textId="77777777" w:rsidR="003E4590" w:rsidRPr="00A47385" w:rsidRDefault="003E4590" w:rsidP="003E4590">
      <w:pPr>
        <w:spacing w:after="0" w:line="240" w:lineRule="auto"/>
        <w:rPr>
          <w:b/>
        </w:rPr>
      </w:pPr>
      <w:r w:rsidRPr="00A47385">
        <w:rPr>
          <w:b/>
        </w:rPr>
        <w:t>Option 1:</w:t>
      </w:r>
    </w:p>
    <w:p w14:paraId="66FA0160" w14:textId="77777777" w:rsidR="003E4590" w:rsidRDefault="003E4590" w:rsidP="003E4590">
      <w:pPr>
        <w:spacing w:after="0" w:line="240" w:lineRule="auto"/>
        <w:rPr>
          <w:noProof/>
        </w:rPr>
      </w:pPr>
    </w:p>
    <w:p w14:paraId="20139E70" w14:textId="77777777" w:rsidR="003E4590" w:rsidRDefault="003E4590" w:rsidP="003E4590">
      <w:pPr>
        <w:spacing w:after="0" w:line="240" w:lineRule="auto"/>
        <w:rPr>
          <w:bCs/>
          <w:iCs/>
        </w:rPr>
      </w:pPr>
      <w:r>
        <w:rPr>
          <w:noProof/>
        </w:rPr>
        <w:t xml:space="preserve">RETAINER REQUEST:  </w:t>
      </w:r>
      <w:r w:rsidRPr="000A580A">
        <w:rPr>
          <w:bCs/>
          <w:iCs/>
        </w:rPr>
        <w:t>We are requesting that you send a retainer payment in the amount of $</w:t>
      </w:r>
      <w:r w:rsidRPr="00A47385">
        <w:rPr>
          <w:bCs/>
          <w:iCs/>
        </w:rPr>
        <w:t xml:space="preserve">&lt;&lt;AmountDue&gt;&gt; </w:t>
      </w:r>
      <w:r w:rsidRPr="000A580A">
        <w:rPr>
          <w:bCs/>
          <w:iCs/>
        </w:rPr>
        <w:t>USD for fees related to the above-mentioned application.</w:t>
      </w:r>
    </w:p>
    <w:p w14:paraId="2BB1EB02" w14:textId="77777777" w:rsidR="003E4590" w:rsidRPr="000A580A" w:rsidRDefault="003E4590" w:rsidP="003E4590">
      <w:pPr>
        <w:spacing w:after="0" w:line="240" w:lineRule="auto"/>
        <w:rPr>
          <w:bCs/>
          <w:iCs/>
        </w:rPr>
      </w:pPr>
    </w:p>
    <w:p w14:paraId="639167AB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 xml:space="preserve">We take this opportunity to remind you that you have an outstanding account balance that is past due. Accordingly, to proceed with any further work, we require a retainer in the amount of </w:t>
      </w:r>
      <w:r w:rsidRPr="00A47385">
        <w:rPr>
          <w:bCs/>
          <w:iCs/>
        </w:rPr>
        <w:t>$&lt;&lt;AmountDue&gt;&gt;</w:t>
      </w:r>
      <w:r w:rsidRPr="000A580A">
        <w:rPr>
          <w:bCs/>
          <w:iCs/>
        </w:rPr>
        <w:t xml:space="preserve"> by </w:t>
      </w:r>
      <w:r>
        <w:rPr>
          <w:b/>
          <w:noProof/>
        </w:rPr>
        <w:t>&lt;&lt;instDue&gt;&gt;</w:t>
      </w:r>
      <w:r>
        <w:rPr>
          <w:noProof/>
        </w:rPr>
        <w:t xml:space="preserve">. </w:t>
      </w:r>
      <w:r w:rsidRPr="000A580A">
        <w:rPr>
          <w:bCs/>
          <w:iCs/>
        </w:rPr>
        <w:t xml:space="preserve">Please note that this is just an estimate as the responsible attorney has not reviewed the action. </w:t>
      </w:r>
      <w:r w:rsidRPr="00C63A3C">
        <w:rPr>
          <w:bCs/>
          <w:color w:val="000000" w:themeColor="text1"/>
        </w:rPr>
        <w:t>Additional cost over the price of the retainer fee maybe required.  In that event, you will need to pay the actual cost over the retainer fee for work completed.</w:t>
      </w:r>
      <w:r w:rsidRPr="00C63A3C">
        <w:rPr>
          <w:b/>
          <w:bCs/>
          <w:color w:val="000000" w:themeColor="text1"/>
        </w:rPr>
        <w:t xml:space="preserve">  </w:t>
      </w:r>
      <w:r w:rsidRPr="00C63A3C">
        <w:rPr>
          <w:rFonts w:cs="Courier New"/>
        </w:rPr>
        <w:t>Any unused retainer funds may be applied to other outstanding invoices.</w:t>
      </w:r>
      <w:r>
        <w:rPr>
          <w:rFonts w:ascii="Courier New" w:hAnsi="Courier New" w:cs="Courier New"/>
        </w:rPr>
        <w:t xml:space="preserve"> </w:t>
      </w:r>
      <w:r w:rsidRPr="000A580A">
        <w:rPr>
          <w:bCs/>
          <w:iCs/>
        </w:rPr>
        <w:t xml:space="preserve">If you have any questions regarding your outstanding balance, feel free to contact </w:t>
      </w:r>
      <w:hyperlink r:id="rId6" w:history="1">
        <w:r w:rsidRPr="000A580A">
          <w:rPr>
            <w:rStyle w:val="Hyperlink"/>
          </w:rPr>
          <w:t>payments@slwip.com</w:t>
        </w:r>
      </w:hyperlink>
      <w:r w:rsidRPr="000A580A">
        <w:rPr>
          <w:bCs/>
          <w:iCs/>
        </w:rPr>
        <w:t xml:space="preserve"> to reach our Accounting Department.</w:t>
      </w:r>
    </w:p>
    <w:p w14:paraId="5C42F0F2" w14:textId="77777777" w:rsidR="003E4590" w:rsidRDefault="003E4590" w:rsidP="003E4590">
      <w:pPr>
        <w:spacing w:after="0" w:line="240" w:lineRule="auto"/>
        <w:rPr>
          <w:bCs/>
          <w:iCs/>
        </w:rPr>
      </w:pPr>
    </w:p>
    <w:p w14:paraId="0F226E5A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For your convenience we have included our wire transfer information and a direct link to making a payment electronically. We also</w:t>
      </w:r>
      <w:r>
        <w:rPr>
          <w:bCs/>
          <w:iCs/>
        </w:rPr>
        <w:t xml:space="preserve"> </w:t>
      </w:r>
      <w:r w:rsidRPr="000A580A">
        <w:rPr>
          <w:bCs/>
          <w:iCs/>
        </w:rPr>
        <w:t>accept Visa, MasterCard, American Express and check.</w:t>
      </w:r>
    </w:p>
    <w:p w14:paraId="36F01E87" w14:textId="77777777" w:rsidR="003E4590" w:rsidRDefault="003E4590" w:rsidP="003E4590">
      <w:pPr>
        <w:spacing w:after="0" w:line="240" w:lineRule="auto"/>
      </w:pPr>
    </w:p>
    <w:p w14:paraId="34D004D9" w14:textId="77777777" w:rsidR="003E4590" w:rsidRPr="00746689" w:rsidRDefault="003E4590" w:rsidP="003E4590">
      <w:pPr>
        <w:spacing w:after="0" w:line="240" w:lineRule="auto"/>
        <w:rPr>
          <w:rFonts w:ascii="Calibri" w:hAnsi="Calibri"/>
          <w:bCs/>
          <w:iCs/>
          <w:u w:val="single"/>
        </w:rPr>
      </w:pPr>
      <w:r w:rsidRPr="003A47B1">
        <w:rPr>
          <w:rFonts w:ascii="Calibri" w:hAnsi="Calibri"/>
          <w:bCs/>
          <w:iCs/>
          <w:u w:val="single"/>
        </w:rPr>
        <w:t>Pay Directly:</w:t>
      </w:r>
    </w:p>
    <w:p w14:paraId="2B56D093" w14:textId="77777777" w:rsidR="003E4590" w:rsidRPr="000A580A" w:rsidRDefault="0035773D" w:rsidP="003E4590">
      <w:pPr>
        <w:spacing w:after="0" w:line="240" w:lineRule="auto"/>
        <w:rPr>
          <w:bCs/>
          <w:iCs/>
        </w:rPr>
      </w:pPr>
      <w:hyperlink r:id="rId7" w:history="1">
        <w:r w:rsidR="003E4590" w:rsidRPr="0014123D">
          <w:rPr>
            <w:rStyle w:val="Hyperlink"/>
            <w:bCs/>
            <w:iCs/>
          </w:rPr>
          <w:t>https://slwip.com/contact-us/make-a-payment/</w:t>
        </w:r>
      </w:hyperlink>
    </w:p>
    <w:p w14:paraId="3C8C65C7" w14:textId="77777777" w:rsidR="003E4590" w:rsidRDefault="003E4590" w:rsidP="003E4590">
      <w:pPr>
        <w:spacing w:after="0" w:line="240" w:lineRule="auto"/>
        <w:rPr>
          <w:bCs/>
          <w:iCs/>
        </w:rPr>
      </w:pPr>
    </w:p>
    <w:p w14:paraId="71295CFB" w14:textId="77777777" w:rsidR="003E4590" w:rsidRPr="003A47B1" w:rsidRDefault="003E4590" w:rsidP="003E4590">
      <w:pPr>
        <w:spacing w:after="0" w:line="240" w:lineRule="auto"/>
        <w:rPr>
          <w:rFonts w:ascii="Calibri" w:hAnsi="Calibri"/>
          <w:bCs/>
          <w:iCs/>
          <w:u w:val="single"/>
        </w:rPr>
      </w:pPr>
      <w:r w:rsidRPr="003A47B1">
        <w:rPr>
          <w:rFonts w:ascii="Calibri" w:hAnsi="Calibri"/>
          <w:bCs/>
          <w:iCs/>
          <w:u w:val="single"/>
        </w:rPr>
        <w:t>Pay by Wire Transfer:</w:t>
      </w:r>
    </w:p>
    <w:p w14:paraId="5AE0F348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Name of Account: Schwegman Lundberg &amp; Woessner, P.A</w:t>
      </w:r>
      <w:r>
        <w:rPr>
          <w:bCs/>
          <w:iCs/>
        </w:rPr>
        <w:t>.</w:t>
      </w:r>
    </w:p>
    <w:p w14:paraId="02E1F2CB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Account Number: 170225054833</w:t>
      </w:r>
    </w:p>
    <w:p w14:paraId="312BFCDC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Routing/ABA Number: 091000022</w:t>
      </w:r>
    </w:p>
    <w:p w14:paraId="7F9056B7" w14:textId="77777777" w:rsidR="003E4590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Swift Address: USBKUS44IMT</w:t>
      </w:r>
    </w:p>
    <w:p w14:paraId="5F5BB6AB" w14:textId="77777777" w:rsidR="003E4590" w:rsidRDefault="003E4590" w:rsidP="003E4590">
      <w:pPr>
        <w:spacing w:after="0" w:line="240" w:lineRule="auto"/>
      </w:pPr>
    </w:p>
    <w:p w14:paraId="5C7BB8A1" w14:textId="77777777" w:rsidR="003E4590" w:rsidRDefault="003E4590" w:rsidP="003E4590">
      <w:pPr>
        <w:spacing w:after="0" w:line="240" w:lineRule="auto"/>
      </w:pPr>
    </w:p>
    <w:p w14:paraId="1166D1A8" w14:textId="77777777" w:rsidR="003E4590" w:rsidRPr="00A47385" w:rsidRDefault="003E4590" w:rsidP="003E4590">
      <w:pPr>
        <w:spacing w:after="0" w:line="240" w:lineRule="auto"/>
        <w:rPr>
          <w:b/>
        </w:rPr>
      </w:pPr>
      <w:r w:rsidRPr="00A47385">
        <w:rPr>
          <w:b/>
        </w:rPr>
        <w:t>Option 2:</w:t>
      </w:r>
    </w:p>
    <w:p w14:paraId="3085D35A" w14:textId="77777777" w:rsidR="003E4590" w:rsidRDefault="003E4590" w:rsidP="003E4590">
      <w:pPr>
        <w:spacing w:after="0" w:line="240" w:lineRule="auto"/>
      </w:pPr>
    </w:p>
    <w:p w14:paraId="1909FBD0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>
        <w:rPr>
          <w:noProof/>
        </w:rPr>
        <w:t xml:space="preserve">RETAINER REQUEST:  </w:t>
      </w:r>
      <w:r w:rsidRPr="000A580A">
        <w:rPr>
          <w:bCs/>
          <w:iCs/>
        </w:rPr>
        <w:t>We are requesting that you send a retainer payment in the amount of $</w:t>
      </w:r>
      <w:r w:rsidRPr="00A47385">
        <w:rPr>
          <w:bCs/>
          <w:iCs/>
        </w:rPr>
        <w:t>&lt;&lt;AmountDue&gt;&gt;</w:t>
      </w:r>
      <w:r w:rsidRPr="000A580A">
        <w:rPr>
          <w:bCs/>
          <w:iCs/>
        </w:rPr>
        <w:t xml:space="preserve"> USD for fees related to the above-mentioned application.</w:t>
      </w:r>
    </w:p>
    <w:p w14:paraId="2F0E256B" w14:textId="77777777" w:rsidR="003E4590" w:rsidRPr="000A580A" w:rsidRDefault="003E4590" w:rsidP="003E4590">
      <w:pPr>
        <w:spacing w:after="0" w:line="240" w:lineRule="auto"/>
        <w:rPr>
          <w:bCs/>
          <w:iCs/>
        </w:rPr>
      </w:pPr>
    </w:p>
    <w:p w14:paraId="4CBE3EF4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We take this opportunity to remind you that you have an outstanding account balance that is past due. Accordingly, to proceed with any further work, we require a retainer in the amount of $</w:t>
      </w:r>
      <w:r w:rsidRPr="00A47385">
        <w:rPr>
          <w:bCs/>
          <w:iCs/>
        </w:rPr>
        <w:t xml:space="preserve">&lt;&lt;AmountDue&gt;&gt;  </w:t>
      </w:r>
      <w:r w:rsidRPr="000A580A">
        <w:rPr>
          <w:bCs/>
          <w:iCs/>
        </w:rPr>
        <w:t xml:space="preserve">by </w:t>
      </w:r>
      <w:r w:rsidRPr="008A10DA">
        <w:rPr>
          <w:noProof/>
        </w:rPr>
        <w:t>&lt;&lt;noar2Mo&gt;&gt;</w:t>
      </w:r>
      <w:r>
        <w:rPr>
          <w:noProof/>
        </w:rPr>
        <w:t xml:space="preserve">. </w:t>
      </w:r>
      <w:r w:rsidRPr="000A580A">
        <w:rPr>
          <w:bCs/>
          <w:iCs/>
        </w:rPr>
        <w:t xml:space="preserve">Please note that this is just an estimate as the responsible attorney has not reviewed the action. </w:t>
      </w:r>
      <w:r w:rsidRPr="00C63A3C">
        <w:rPr>
          <w:bCs/>
          <w:color w:val="000000" w:themeColor="text1"/>
        </w:rPr>
        <w:t>Additional cost over the price of the retainer fee maybe required.  In that event, you will need to pay the actual cost over the retainer fee for work completed.</w:t>
      </w:r>
      <w:r w:rsidRPr="00C63A3C">
        <w:rPr>
          <w:b/>
          <w:bCs/>
          <w:color w:val="000000" w:themeColor="text1"/>
        </w:rPr>
        <w:t xml:space="preserve">  </w:t>
      </w:r>
      <w:r w:rsidRPr="00C63A3C">
        <w:rPr>
          <w:rFonts w:cs="Courier New"/>
        </w:rPr>
        <w:t>Any unused retainer funds may be applied to other outstanding invoices.</w:t>
      </w:r>
      <w:r>
        <w:rPr>
          <w:rFonts w:ascii="Courier New" w:hAnsi="Courier New" w:cs="Courier New"/>
        </w:rPr>
        <w:t xml:space="preserve"> </w:t>
      </w:r>
      <w:r w:rsidRPr="000A580A">
        <w:rPr>
          <w:bCs/>
          <w:iCs/>
        </w:rPr>
        <w:t xml:space="preserve">If you have any questions regarding your outstanding balance, feel free to contact </w:t>
      </w:r>
      <w:hyperlink r:id="rId8" w:history="1">
        <w:r w:rsidRPr="000A580A">
          <w:rPr>
            <w:rStyle w:val="Hyperlink"/>
          </w:rPr>
          <w:t>payments@slwip.com</w:t>
        </w:r>
      </w:hyperlink>
      <w:r w:rsidRPr="000A580A">
        <w:rPr>
          <w:bCs/>
          <w:iCs/>
        </w:rPr>
        <w:t xml:space="preserve"> to reach our Accounting Department.</w:t>
      </w:r>
    </w:p>
    <w:p w14:paraId="3982029D" w14:textId="77777777" w:rsidR="003E4590" w:rsidRPr="000A580A" w:rsidRDefault="003E4590" w:rsidP="003E4590">
      <w:pPr>
        <w:spacing w:after="0" w:line="240" w:lineRule="auto"/>
        <w:rPr>
          <w:bCs/>
          <w:iCs/>
        </w:rPr>
      </w:pPr>
    </w:p>
    <w:p w14:paraId="4BAB110F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For your convenience we have included our wire transfer information and a direct link to making a payment electronically. We also</w:t>
      </w:r>
      <w:r>
        <w:rPr>
          <w:bCs/>
          <w:iCs/>
        </w:rPr>
        <w:t xml:space="preserve"> </w:t>
      </w:r>
      <w:r w:rsidRPr="000A580A">
        <w:rPr>
          <w:bCs/>
          <w:iCs/>
        </w:rPr>
        <w:t>accept Visa, MasterCard, American Express and check.</w:t>
      </w:r>
    </w:p>
    <w:p w14:paraId="7CBA45FC" w14:textId="77777777" w:rsidR="003E4590" w:rsidRPr="000A580A" w:rsidRDefault="003E4590" w:rsidP="003E4590">
      <w:pPr>
        <w:spacing w:after="0" w:line="240" w:lineRule="auto"/>
        <w:rPr>
          <w:bCs/>
          <w:iCs/>
        </w:rPr>
      </w:pPr>
    </w:p>
    <w:p w14:paraId="111BD713" w14:textId="77777777" w:rsidR="003E4590" w:rsidRPr="00746689" w:rsidRDefault="003E4590" w:rsidP="003E4590">
      <w:pPr>
        <w:spacing w:after="0" w:line="240" w:lineRule="auto"/>
        <w:rPr>
          <w:rFonts w:ascii="Calibri" w:hAnsi="Calibri"/>
          <w:bCs/>
          <w:iCs/>
          <w:u w:val="single"/>
        </w:rPr>
      </w:pPr>
      <w:r w:rsidRPr="003A47B1">
        <w:rPr>
          <w:rFonts w:ascii="Calibri" w:hAnsi="Calibri"/>
          <w:bCs/>
          <w:iCs/>
          <w:u w:val="single"/>
        </w:rPr>
        <w:t>Pay Directly:</w:t>
      </w:r>
    </w:p>
    <w:p w14:paraId="7416B78F" w14:textId="77777777" w:rsidR="003E4590" w:rsidRPr="000A580A" w:rsidRDefault="0035773D" w:rsidP="003E4590">
      <w:pPr>
        <w:spacing w:after="0" w:line="240" w:lineRule="auto"/>
        <w:rPr>
          <w:bCs/>
          <w:iCs/>
        </w:rPr>
      </w:pPr>
      <w:hyperlink r:id="rId9" w:history="1">
        <w:r w:rsidR="003E4590" w:rsidRPr="0014123D">
          <w:rPr>
            <w:rStyle w:val="Hyperlink"/>
            <w:bCs/>
            <w:iCs/>
          </w:rPr>
          <w:t>https://slwip.com/contact-us/make-a-payment/</w:t>
        </w:r>
      </w:hyperlink>
    </w:p>
    <w:p w14:paraId="268CE9FA" w14:textId="77777777" w:rsidR="003E4590" w:rsidRDefault="003E4590" w:rsidP="003E4590">
      <w:pPr>
        <w:spacing w:after="0" w:line="240" w:lineRule="auto"/>
        <w:rPr>
          <w:bCs/>
          <w:iCs/>
        </w:rPr>
      </w:pPr>
    </w:p>
    <w:p w14:paraId="06F8ED92" w14:textId="77777777" w:rsidR="003E4590" w:rsidRPr="003A47B1" w:rsidRDefault="003E4590" w:rsidP="003E4590">
      <w:pPr>
        <w:spacing w:after="0" w:line="240" w:lineRule="auto"/>
        <w:rPr>
          <w:rFonts w:ascii="Calibri" w:hAnsi="Calibri"/>
          <w:bCs/>
          <w:iCs/>
          <w:u w:val="single"/>
        </w:rPr>
      </w:pPr>
      <w:r w:rsidRPr="003A47B1">
        <w:rPr>
          <w:rFonts w:ascii="Calibri" w:hAnsi="Calibri"/>
          <w:bCs/>
          <w:iCs/>
          <w:u w:val="single"/>
        </w:rPr>
        <w:t>Pay by Wire Transfer:</w:t>
      </w:r>
    </w:p>
    <w:p w14:paraId="16BEB409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lastRenderedPageBreak/>
        <w:t>Name of Account: Schwegman Lundberg &amp; Woessner, P.A</w:t>
      </w:r>
      <w:r>
        <w:rPr>
          <w:bCs/>
          <w:iCs/>
        </w:rPr>
        <w:t>.</w:t>
      </w:r>
    </w:p>
    <w:p w14:paraId="2D0D8760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Account Number: 170225054833</w:t>
      </w:r>
    </w:p>
    <w:p w14:paraId="7B0F3A00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Routing/ABA Number: 091000022</w:t>
      </w:r>
    </w:p>
    <w:p w14:paraId="123100D2" w14:textId="77777777" w:rsidR="003E4590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Swift Address: USBKUS44IMT</w:t>
      </w:r>
    </w:p>
    <w:p w14:paraId="7CF944A3" w14:textId="77777777" w:rsidR="003E4590" w:rsidRDefault="003E4590" w:rsidP="003E4590">
      <w:pPr>
        <w:spacing w:after="0" w:line="240" w:lineRule="auto"/>
      </w:pPr>
    </w:p>
    <w:p w14:paraId="01CB24F1" w14:textId="77777777" w:rsidR="003E4590" w:rsidRDefault="003E4590" w:rsidP="003E4590">
      <w:pPr>
        <w:spacing w:after="0" w:line="240" w:lineRule="auto"/>
      </w:pPr>
    </w:p>
    <w:p w14:paraId="6954F19D" w14:textId="77777777" w:rsidR="003E4590" w:rsidRDefault="003E4590" w:rsidP="003E4590">
      <w:pPr>
        <w:spacing w:after="0" w:line="240" w:lineRule="auto"/>
        <w:rPr>
          <w:b/>
        </w:rPr>
      </w:pPr>
      <w:r w:rsidRPr="008E4A5E">
        <w:rPr>
          <w:b/>
        </w:rPr>
        <w:t>Option 3</w:t>
      </w:r>
    </w:p>
    <w:p w14:paraId="7AC5F97D" w14:textId="77777777" w:rsidR="003E4590" w:rsidRDefault="003E4590" w:rsidP="003E4590">
      <w:pPr>
        <w:spacing w:after="0" w:line="240" w:lineRule="auto"/>
        <w:rPr>
          <w:b/>
        </w:rPr>
      </w:pPr>
    </w:p>
    <w:p w14:paraId="18011F02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>
        <w:rPr>
          <w:noProof/>
        </w:rPr>
        <w:t xml:space="preserve">RETAINER REQUEST:  </w:t>
      </w:r>
      <w:r w:rsidRPr="000A580A">
        <w:rPr>
          <w:bCs/>
          <w:iCs/>
        </w:rPr>
        <w:t>We are requesting that you send a retainer payment in the amount of $</w:t>
      </w:r>
      <w:r w:rsidRPr="00FC6FDF">
        <w:rPr>
          <w:bCs/>
          <w:iCs/>
        </w:rPr>
        <w:t>&lt;&lt;AmountDue&gt;&gt;</w:t>
      </w:r>
      <w:r w:rsidRPr="000A580A">
        <w:rPr>
          <w:bCs/>
          <w:iCs/>
        </w:rPr>
        <w:t xml:space="preserve"> USD for fees related to the above-mentioned application.</w:t>
      </w:r>
    </w:p>
    <w:p w14:paraId="7E0F4718" w14:textId="77777777" w:rsidR="003E4590" w:rsidRPr="000A580A" w:rsidRDefault="003E4590" w:rsidP="003E4590">
      <w:pPr>
        <w:spacing w:after="0" w:line="240" w:lineRule="auto"/>
        <w:rPr>
          <w:bCs/>
          <w:iCs/>
        </w:rPr>
      </w:pPr>
    </w:p>
    <w:p w14:paraId="2B276CD7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We take this opportunity to remind you that you have an outstanding account balance that is past due. Accordingly,</w:t>
      </w:r>
      <w:r>
        <w:rPr>
          <w:bCs/>
          <w:iCs/>
        </w:rPr>
        <w:t xml:space="preserve"> </w:t>
      </w:r>
      <w:r w:rsidRPr="000A580A">
        <w:rPr>
          <w:bCs/>
          <w:iCs/>
        </w:rPr>
        <w:t>to proceed with any further work, we require a retainer in the amount of $</w:t>
      </w:r>
      <w:r w:rsidRPr="00FC6FDF">
        <w:rPr>
          <w:bCs/>
          <w:iCs/>
        </w:rPr>
        <w:t>&lt;&lt;AmountDue&gt;&gt;</w:t>
      </w:r>
      <w:r w:rsidRPr="000A580A">
        <w:rPr>
          <w:bCs/>
          <w:iCs/>
        </w:rPr>
        <w:t xml:space="preserve"> by </w:t>
      </w:r>
      <w:r>
        <w:rPr>
          <w:noProof/>
        </w:rPr>
        <w:t xml:space="preserve">&lt;&lt;1month from APLN filed Date&gt;&gt;. </w:t>
      </w:r>
      <w:r w:rsidRPr="000A580A">
        <w:rPr>
          <w:bCs/>
          <w:iCs/>
        </w:rPr>
        <w:t xml:space="preserve">Please note that this is just an estimate. </w:t>
      </w:r>
      <w:r w:rsidRPr="00C63A3C">
        <w:rPr>
          <w:bCs/>
          <w:color w:val="000000" w:themeColor="text1"/>
        </w:rPr>
        <w:t>Additional cost over the price of the retainer fee maybe required.  In that event, you will need to pay the actual cost over the retainer fee for work completed.</w:t>
      </w:r>
      <w:r w:rsidRPr="00C63A3C">
        <w:rPr>
          <w:b/>
          <w:bCs/>
          <w:color w:val="000000" w:themeColor="text1"/>
        </w:rPr>
        <w:t xml:space="preserve">  </w:t>
      </w:r>
      <w:r w:rsidRPr="00C63A3C">
        <w:rPr>
          <w:rFonts w:cs="Courier New"/>
        </w:rPr>
        <w:t>Any unused retainer funds may be applied to other outstanding invoices.</w:t>
      </w:r>
      <w:r w:rsidRPr="000A580A">
        <w:rPr>
          <w:bCs/>
          <w:iCs/>
        </w:rPr>
        <w:t xml:space="preserve"> </w:t>
      </w:r>
      <w:r>
        <w:rPr>
          <w:bCs/>
          <w:iCs/>
        </w:rPr>
        <w:t xml:space="preserve"> </w:t>
      </w:r>
      <w:r w:rsidRPr="000A580A">
        <w:rPr>
          <w:bCs/>
          <w:iCs/>
        </w:rPr>
        <w:t xml:space="preserve">If you have any questions regarding your outstanding balance, feel free to contact </w:t>
      </w:r>
      <w:hyperlink r:id="rId10" w:history="1">
        <w:r w:rsidRPr="000A580A">
          <w:rPr>
            <w:rStyle w:val="Hyperlink"/>
          </w:rPr>
          <w:t>payments@slwip.com</w:t>
        </w:r>
      </w:hyperlink>
      <w:r w:rsidRPr="000A580A">
        <w:rPr>
          <w:bCs/>
          <w:iCs/>
        </w:rPr>
        <w:t xml:space="preserve"> to reach our Accounting Department.</w:t>
      </w:r>
    </w:p>
    <w:p w14:paraId="2287372B" w14:textId="77777777" w:rsidR="003E4590" w:rsidRPr="000A580A" w:rsidRDefault="003E4590" w:rsidP="003E4590">
      <w:pPr>
        <w:spacing w:after="0" w:line="240" w:lineRule="auto"/>
        <w:rPr>
          <w:bCs/>
          <w:iCs/>
        </w:rPr>
      </w:pPr>
    </w:p>
    <w:p w14:paraId="385C35E7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For your convenience we have included our wire transfer information and a direct link to making a payment electronically. We also</w:t>
      </w:r>
      <w:r>
        <w:rPr>
          <w:bCs/>
          <w:iCs/>
        </w:rPr>
        <w:t xml:space="preserve"> </w:t>
      </w:r>
      <w:r w:rsidRPr="000A580A">
        <w:rPr>
          <w:bCs/>
          <w:iCs/>
        </w:rPr>
        <w:t>accept Visa, MasterCard, American Express and check.</w:t>
      </w:r>
    </w:p>
    <w:p w14:paraId="448CAB1F" w14:textId="77777777" w:rsidR="003E4590" w:rsidRPr="000A580A" w:rsidRDefault="003E4590" w:rsidP="003E4590">
      <w:pPr>
        <w:spacing w:after="0" w:line="240" w:lineRule="auto"/>
        <w:rPr>
          <w:bCs/>
          <w:iCs/>
        </w:rPr>
      </w:pPr>
    </w:p>
    <w:p w14:paraId="638D93AF" w14:textId="77777777" w:rsidR="003E4590" w:rsidRPr="00746689" w:rsidRDefault="003E4590" w:rsidP="003E4590">
      <w:pPr>
        <w:spacing w:after="0" w:line="240" w:lineRule="auto"/>
        <w:rPr>
          <w:rFonts w:ascii="Calibri" w:hAnsi="Calibri"/>
          <w:bCs/>
          <w:iCs/>
          <w:u w:val="single"/>
        </w:rPr>
      </w:pPr>
      <w:r w:rsidRPr="003A47B1">
        <w:rPr>
          <w:rFonts w:ascii="Calibri" w:hAnsi="Calibri"/>
          <w:bCs/>
          <w:iCs/>
          <w:u w:val="single"/>
        </w:rPr>
        <w:t>Pay Directly:</w:t>
      </w:r>
    </w:p>
    <w:p w14:paraId="49678F18" w14:textId="77777777" w:rsidR="003E4590" w:rsidRPr="000A580A" w:rsidRDefault="0035773D" w:rsidP="003E4590">
      <w:pPr>
        <w:spacing w:after="0" w:line="240" w:lineRule="auto"/>
        <w:rPr>
          <w:bCs/>
          <w:iCs/>
        </w:rPr>
      </w:pPr>
      <w:hyperlink r:id="rId11" w:history="1">
        <w:r w:rsidR="003E4590" w:rsidRPr="0014123D">
          <w:rPr>
            <w:rStyle w:val="Hyperlink"/>
            <w:bCs/>
            <w:iCs/>
          </w:rPr>
          <w:t>https://slwip.com/contact-us/make-a-payment/</w:t>
        </w:r>
      </w:hyperlink>
    </w:p>
    <w:p w14:paraId="24E9627D" w14:textId="77777777" w:rsidR="003E4590" w:rsidRDefault="003E4590" w:rsidP="003E4590">
      <w:pPr>
        <w:spacing w:after="0" w:line="240" w:lineRule="auto"/>
        <w:rPr>
          <w:bCs/>
          <w:iCs/>
        </w:rPr>
      </w:pPr>
    </w:p>
    <w:p w14:paraId="287415ED" w14:textId="77777777" w:rsidR="003E4590" w:rsidRPr="003A47B1" w:rsidRDefault="003E4590" w:rsidP="003E4590">
      <w:pPr>
        <w:spacing w:after="0" w:line="240" w:lineRule="auto"/>
        <w:rPr>
          <w:rFonts w:ascii="Calibri" w:hAnsi="Calibri"/>
          <w:bCs/>
          <w:iCs/>
          <w:u w:val="single"/>
        </w:rPr>
      </w:pPr>
      <w:r w:rsidRPr="003A47B1">
        <w:rPr>
          <w:rFonts w:ascii="Calibri" w:hAnsi="Calibri"/>
          <w:bCs/>
          <w:iCs/>
          <w:u w:val="single"/>
        </w:rPr>
        <w:t>Pay by Wire Transfer:</w:t>
      </w:r>
    </w:p>
    <w:p w14:paraId="0879E7A3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Name of Account: Schwegman Lundberg &amp; Woessner, P.A</w:t>
      </w:r>
      <w:r>
        <w:rPr>
          <w:bCs/>
          <w:iCs/>
        </w:rPr>
        <w:t>.</w:t>
      </w:r>
    </w:p>
    <w:p w14:paraId="47B81714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Account Number: 170225054833</w:t>
      </w:r>
    </w:p>
    <w:p w14:paraId="7C5A4350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Routing/ABA Number: 091000022</w:t>
      </w:r>
    </w:p>
    <w:p w14:paraId="2DD5473B" w14:textId="77777777" w:rsidR="003E4590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Swift Address: USBKUS44IMT</w:t>
      </w:r>
    </w:p>
    <w:p w14:paraId="6A1A5CF3" w14:textId="77777777" w:rsidR="003E4590" w:rsidRDefault="003E4590" w:rsidP="003E4590">
      <w:pPr>
        <w:spacing w:after="0" w:line="240" w:lineRule="auto"/>
        <w:rPr>
          <w:bCs/>
          <w:iCs/>
        </w:rPr>
      </w:pPr>
    </w:p>
    <w:p w14:paraId="106CD12A" w14:textId="77777777" w:rsidR="003E4590" w:rsidRDefault="003E4590" w:rsidP="003E4590">
      <w:pPr>
        <w:spacing w:after="0" w:line="240" w:lineRule="auto"/>
        <w:rPr>
          <w:b/>
        </w:rPr>
      </w:pPr>
    </w:p>
    <w:p w14:paraId="39A0E78A" w14:textId="77777777" w:rsidR="003E4590" w:rsidRDefault="003E4590" w:rsidP="003E4590">
      <w:pPr>
        <w:spacing w:after="0" w:line="240" w:lineRule="auto"/>
        <w:rPr>
          <w:b/>
        </w:rPr>
      </w:pPr>
    </w:p>
    <w:p w14:paraId="6CDF6435" w14:textId="77777777" w:rsidR="003E4590" w:rsidRDefault="003E4590" w:rsidP="003E4590">
      <w:pPr>
        <w:spacing w:after="0" w:line="240" w:lineRule="auto"/>
        <w:rPr>
          <w:b/>
        </w:rPr>
      </w:pPr>
      <w:r>
        <w:rPr>
          <w:b/>
        </w:rPr>
        <w:t>Option 4</w:t>
      </w:r>
    </w:p>
    <w:p w14:paraId="5114459B" w14:textId="77777777" w:rsidR="003E4590" w:rsidRDefault="003E4590" w:rsidP="003E4590">
      <w:pPr>
        <w:spacing w:after="0" w:line="240" w:lineRule="auto"/>
        <w:rPr>
          <w:b/>
        </w:rPr>
      </w:pPr>
    </w:p>
    <w:p w14:paraId="11BF2AFF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>
        <w:rPr>
          <w:noProof/>
        </w:rPr>
        <w:t>RETAINER REQUEST:  If you would like us to proofread the patent w</w:t>
      </w:r>
      <w:r w:rsidRPr="000A580A">
        <w:rPr>
          <w:bCs/>
          <w:iCs/>
        </w:rPr>
        <w:t>e request that you send a retainer payment in the amount of $</w:t>
      </w:r>
      <w:r w:rsidRPr="00CF593D">
        <w:rPr>
          <w:bCs/>
          <w:iCs/>
        </w:rPr>
        <w:t xml:space="preserve">&lt;&lt;AmountDue&gt;&gt; </w:t>
      </w:r>
      <w:r w:rsidRPr="000A580A">
        <w:rPr>
          <w:bCs/>
          <w:iCs/>
        </w:rPr>
        <w:t>USD for fees related to the above-mentioned application.</w:t>
      </w:r>
    </w:p>
    <w:p w14:paraId="6DE12A63" w14:textId="77777777" w:rsidR="003E4590" w:rsidRPr="000A580A" w:rsidRDefault="003E4590" w:rsidP="003E4590">
      <w:pPr>
        <w:spacing w:after="0" w:line="240" w:lineRule="auto"/>
        <w:rPr>
          <w:bCs/>
          <w:iCs/>
        </w:rPr>
      </w:pPr>
    </w:p>
    <w:p w14:paraId="7224092E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 xml:space="preserve">We take this opportunity to remind you that you have an outstanding account balance that is past due. Accordingly, to proceed with </w:t>
      </w:r>
      <w:r>
        <w:rPr>
          <w:bCs/>
          <w:iCs/>
        </w:rPr>
        <w:t>proofing the patent</w:t>
      </w:r>
      <w:r w:rsidRPr="000A580A">
        <w:rPr>
          <w:bCs/>
          <w:iCs/>
        </w:rPr>
        <w:t>, we require a retainer in the amount of $</w:t>
      </w:r>
      <w:r w:rsidRPr="00CF593D">
        <w:rPr>
          <w:bCs/>
          <w:iCs/>
        </w:rPr>
        <w:t xml:space="preserve">&lt;&lt;AmountDue&gt;&gt; </w:t>
      </w:r>
      <w:r w:rsidRPr="000A580A">
        <w:rPr>
          <w:bCs/>
          <w:iCs/>
        </w:rPr>
        <w:t xml:space="preserve">by </w:t>
      </w:r>
      <w:r w:rsidRPr="00CA7E07">
        <w:rPr>
          <w:b/>
          <w:noProof/>
        </w:rPr>
        <w:t>&lt;&lt;</w:t>
      </w:r>
      <w:r>
        <w:rPr>
          <w:b/>
          <w:noProof/>
        </w:rPr>
        <w:t>1monthfromOLPdatereceived</w:t>
      </w:r>
      <w:r w:rsidRPr="00CA7E07">
        <w:rPr>
          <w:b/>
          <w:noProof/>
        </w:rPr>
        <w:t>&gt;&gt;</w:t>
      </w:r>
      <w:r>
        <w:rPr>
          <w:noProof/>
        </w:rPr>
        <w:t xml:space="preserve">. </w:t>
      </w:r>
      <w:r w:rsidRPr="000A580A">
        <w:rPr>
          <w:bCs/>
          <w:iCs/>
        </w:rPr>
        <w:t xml:space="preserve">Please note that this is just an estimate. </w:t>
      </w:r>
      <w:r w:rsidRPr="00C63A3C">
        <w:rPr>
          <w:bCs/>
          <w:color w:val="000000" w:themeColor="text1"/>
        </w:rPr>
        <w:t>Additional cost over the price of the retainer fee maybe required.  In that event, you will need to pay the actual cost over the retainer fee for work completed.</w:t>
      </w:r>
      <w:r w:rsidRPr="00C63A3C">
        <w:rPr>
          <w:b/>
          <w:bCs/>
          <w:color w:val="000000" w:themeColor="text1"/>
        </w:rPr>
        <w:t xml:space="preserve">  </w:t>
      </w:r>
      <w:r w:rsidRPr="00C63A3C">
        <w:rPr>
          <w:rFonts w:cs="Courier New"/>
        </w:rPr>
        <w:t>Any unused retainer funds may be applied to other outstanding invoices.</w:t>
      </w:r>
      <w:r>
        <w:rPr>
          <w:rFonts w:ascii="Courier New" w:hAnsi="Courier New" w:cs="Courier New"/>
        </w:rPr>
        <w:t xml:space="preserve"> </w:t>
      </w:r>
      <w:r w:rsidRPr="000A580A">
        <w:rPr>
          <w:bCs/>
          <w:iCs/>
        </w:rPr>
        <w:t xml:space="preserve">If you have any questions regarding your outstanding balance, feel free to contact </w:t>
      </w:r>
      <w:hyperlink r:id="rId12" w:history="1">
        <w:r w:rsidRPr="000A580A">
          <w:rPr>
            <w:rStyle w:val="Hyperlink"/>
          </w:rPr>
          <w:t>payments@slwip.com</w:t>
        </w:r>
      </w:hyperlink>
      <w:r w:rsidRPr="000A580A">
        <w:rPr>
          <w:bCs/>
          <w:iCs/>
        </w:rPr>
        <w:t xml:space="preserve"> to reach our Accounting Department.</w:t>
      </w:r>
    </w:p>
    <w:p w14:paraId="6B81153B" w14:textId="77777777" w:rsidR="003E4590" w:rsidRPr="000A580A" w:rsidRDefault="003E4590" w:rsidP="003E4590">
      <w:pPr>
        <w:spacing w:after="0" w:line="240" w:lineRule="auto"/>
        <w:rPr>
          <w:bCs/>
          <w:iCs/>
        </w:rPr>
      </w:pPr>
    </w:p>
    <w:p w14:paraId="52186B73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For your convenience we have included our wire transfer information and a direct link to making a payment electronically. We also</w:t>
      </w:r>
      <w:r>
        <w:rPr>
          <w:bCs/>
          <w:iCs/>
        </w:rPr>
        <w:t xml:space="preserve"> </w:t>
      </w:r>
      <w:r w:rsidRPr="000A580A">
        <w:rPr>
          <w:bCs/>
          <w:iCs/>
        </w:rPr>
        <w:t>accept Visa, MasterCard, American Express and check.</w:t>
      </w:r>
    </w:p>
    <w:p w14:paraId="0DDEEDBA" w14:textId="77777777" w:rsidR="003E4590" w:rsidRPr="000A580A" w:rsidRDefault="003E4590" w:rsidP="003E4590">
      <w:pPr>
        <w:spacing w:after="0" w:line="240" w:lineRule="auto"/>
        <w:rPr>
          <w:bCs/>
          <w:iCs/>
        </w:rPr>
      </w:pPr>
    </w:p>
    <w:p w14:paraId="3C52AEF8" w14:textId="77777777" w:rsidR="003E4590" w:rsidRPr="00746689" w:rsidRDefault="003E4590" w:rsidP="003E4590">
      <w:pPr>
        <w:spacing w:after="0" w:line="240" w:lineRule="auto"/>
        <w:rPr>
          <w:rFonts w:ascii="Calibri" w:hAnsi="Calibri"/>
          <w:bCs/>
          <w:iCs/>
          <w:u w:val="single"/>
        </w:rPr>
      </w:pPr>
      <w:r w:rsidRPr="003A47B1">
        <w:rPr>
          <w:rFonts w:ascii="Calibri" w:hAnsi="Calibri"/>
          <w:bCs/>
          <w:iCs/>
          <w:u w:val="single"/>
        </w:rPr>
        <w:t>Pay Directly:</w:t>
      </w:r>
    </w:p>
    <w:p w14:paraId="4B0F34FD" w14:textId="77777777" w:rsidR="003E4590" w:rsidRPr="000A580A" w:rsidRDefault="0035773D" w:rsidP="003E4590">
      <w:pPr>
        <w:spacing w:after="0" w:line="240" w:lineRule="auto"/>
        <w:rPr>
          <w:bCs/>
          <w:iCs/>
        </w:rPr>
      </w:pPr>
      <w:hyperlink r:id="rId13" w:history="1">
        <w:r w:rsidR="003E4590" w:rsidRPr="0014123D">
          <w:rPr>
            <w:rStyle w:val="Hyperlink"/>
            <w:bCs/>
            <w:iCs/>
          </w:rPr>
          <w:t>https://slwip.com/contact-us/make-a-payment/</w:t>
        </w:r>
      </w:hyperlink>
    </w:p>
    <w:p w14:paraId="2170A009" w14:textId="77777777" w:rsidR="003E4590" w:rsidRDefault="003E4590" w:rsidP="003E4590">
      <w:pPr>
        <w:spacing w:after="0" w:line="240" w:lineRule="auto"/>
        <w:rPr>
          <w:bCs/>
          <w:iCs/>
        </w:rPr>
      </w:pPr>
    </w:p>
    <w:p w14:paraId="78B82FBD" w14:textId="77777777" w:rsidR="003E4590" w:rsidRPr="003A47B1" w:rsidRDefault="003E4590" w:rsidP="003E4590">
      <w:pPr>
        <w:spacing w:after="0" w:line="240" w:lineRule="auto"/>
        <w:rPr>
          <w:rFonts w:ascii="Calibri" w:hAnsi="Calibri"/>
          <w:bCs/>
          <w:iCs/>
          <w:u w:val="single"/>
        </w:rPr>
      </w:pPr>
      <w:r w:rsidRPr="003A47B1">
        <w:rPr>
          <w:rFonts w:ascii="Calibri" w:hAnsi="Calibri"/>
          <w:bCs/>
          <w:iCs/>
          <w:u w:val="single"/>
        </w:rPr>
        <w:t>Pay by Wire Transfer:</w:t>
      </w:r>
    </w:p>
    <w:p w14:paraId="4D0C67E3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Name of Account: Schwegman Lundberg &amp; Woessner, P.A</w:t>
      </w:r>
      <w:r>
        <w:rPr>
          <w:bCs/>
          <w:iCs/>
        </w:rPr>
        <w:t>.</w:t>
      </w:r>
    </w:p>
    <w:p w14:paraId="6FFA3D9D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Account Number: 170225054833</w:t>
      </w:r>
    </w:p>
    <w:p w14:paraId="6E1A9B2E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Routing/ABA Number: 091000022</w:t>
      </w:r>
    </w:p>
    <w:p w14:paraId="0DC02A53" w14:textId="77777777" w:rsidR="003E4590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Swift Address: USBKUS44IMT</w:t>
      </w:r>
    </w:p>
    <w:p w14:paraId="20247A50" w14:textId="77777777" w:rsidR="003E4590" w:rsidRDefault="003E4590" w:rsidP="003E4590">
      <w:pPr>
        <w:spacing w:after="0" w:line="240" w:lineRule="auto"/>
        <w:rPr>
          <w:b/>
        </w:rPr>
      </w:pPr>
    </w:p>
    <w:p w14:paraId="3274FF78" w14:textId="77777777" w:rsidR="003E4590" w:rsidRDefault="003E4590" w:rsidP="003E4590">
      <w:pPr>
        <w:spacing w:after="0" w:line="240" w:lineRule="auto"/>
        <w:rPr>
          <w:b/>
        </w:rPr>
      </w:pPr>
    </w:p>
    <w:p w14:paraId="4D795F1B" w14:textId="77777777" w:rsidR="003E4590" w:rsidRDefault="003E4590" w:rsidP="003E4590">
      <w:pPr>
        <w:spacing w:after="0" w:line="240" w:lineRule="auto"/>
        <w:rPr>
          <w:b/>
        </w:rPr>
      </w:pPr>
      <w:r>
        <w:rPr>
          <w:b/>
        </w:rPr>
        <w:t>Option 5:</w:t>
      </w:r>
    </w:p>
    <w:p w14:paraId="444277B5" w14:textId="77777777" w:rsidR="003E4590" w:rsidRDefault="003E4590" w:rsidP="003E4590">
      <w:pPr>
        <w:spacing w:after="0" w:line="240" w:lineRule="auto"/>
        <w:rPr>
          <w:b/>
        </w:rPr>
      </w:pPr>
    </w:p>
    <w:p w14:paraId="44F73FFB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bookmarkStart w:id="3" w:name="_Hlk520463004"/>
      <w:r>
        <w:rPr>
          <w:noProof/>
        </w:rPr>
        <w:t xml:space="preserve">RETAINER REQUEST:  </w:t>
      </w:r>
      <w:r w:rsidRPr="000A580A">
        <w:rPr>
          <w:bCs/>
          <w:iCs/>
        </w:rPr>
        <w:t>We are requesting that you send a retainer payment in the amount of $</w:t>
      </w:r>
      <w:r w:rsidRPr="009F7B26">
        <w:rPr>
          <w:bCs/>
          <w:iCs/>
        </w:rPr>
        <w:t xml:space="preserve">&lt;&lt;AmountDue&gt;&gt; </w:t>
      </w:r>
      <w:r w:rsidRPr="000A580A">
        <w:rPr>
          <w:bCs/>
          <w:iCs/>
        </w:rPr>
        <w:t>USD for fees related to the above-mentioned application.</w:t>
      </w:r>
    </w:p>
    <w:p w14:paraId="5C5E693B" w14:textId="77777777" w:rsidR="003E4590" w:rsidRPr="000A580A" w:rsidRDefault="003E4590" w:rsidP="003E4590">
      <w:pPr>
        <w:spacing w:after="0" w:line="240" w:lineRule="auto"/>
        <w:rPr>
          <w:bCs/>
          <w:iCs/>
        </w:rPr>
      </w:pPr>
    </w:p>
    <w:p w14:paraId="2CF7EF9A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We take this opportunity to remind you that you have an outstanding account balance that is past due. Accordingly, to proceed with any further work, we require a retainer in the amount of $</w:t>
      </w:r>
      <w:r w:rsidRPr="009F7B26">
        <w:rPr>
          <w:bCs/>
          <w:iCs/>
        </w:rPr>
        <w:t xml:space="preserve">&lt;&lt;AmountDue&gt;&gt; </w:t>
      </w:r>
      <w:r w:rsidRPr="000A580A">
        <w:rPr>
          <w:bCs/>
          <w:iCs/>
        </w:rPr>
        <w:t xml:space="preserve">by </w:t>
      </w:r>
      <w:r w:rsidRPr="008A10DA">
        <w:rPr>
          <w:noProof/>
        </w:rPr>
        <w:t>&lt;&lt;</w:t>
      </w:r>
      <w:r>
        <w:rPr>
          <w:noProof/>
        </w:rPr>
        <w:t>1 month from EANSWER date mailed</w:t>
      </w:r>
      <w:r w:rsidRPr="008A10DA">
        <w:rPr>
          <w:noProof/>
        </w:rPr>
        <w:t>&gt;&gt;</w:t>
      </w:r>
      <w:r>
        <w:rPr>
          <w:noProof/>
        </w:rPr>
        <w:t xml:space="preserve">. </w:t>
      </w:r>
      <w:r w:rsidRPr="000A580A">
        <w:rPr>
          <w:bCs/>
          <w:iCs/>
        </w:rPr>
        <w:t xml:space="preserve">Please note that this is just an estimate as the responsible attorney has not reviewed the action. </w:t>
      </w:r>
      <w:r w:rsidRPr="00C63A3C">
        <w:rPr>
          <w:bCs/>
          <w:color w:val="000000" w:themeColor="text1"/>
        </w:rPr>
        <w:t>Additional cost over the price of the retainer fee maybe required.  In that event, you will need to pay the actual cost over the retainer fee for work completed.</w:t>
      </w:r>
      <w:r w:rsidRPr="00C63A3C">
        <w:rPr>
          <w:b/>
          <w:bCs/>
          <w:color w:val="000000" w:themeColor="text1"/>
        </w:rPr>
        <w:t xml:space="preserve">  </w:t>
      </w:r>
      <w:r w:rsidRPr="00C63A3C">
        <w:rPr>
          <w:rFonts w:cs="Courier New"/>
        </w:rPr>
        <w:t>Any unused retainer funds may be applied to other outstanding invoices.</w:t>
      </w:r>
      <w:r>
        <w:rPr>
          <w:rFonts w:cs="Courier New"/>
        </w:rPr>
        <w:t xml:space="preserve"> </w:t>
      </w:r>
      <w:r w:rsidRPr="000A580A">
        <w:rPr>
          <w:bCs/>
          <w:iCs/>
        </w:rPr>
        <w:t xml:space="preserve"> If you have any questions regarding your outstanding balance, feel free to contact </w:t>
      </w:r>
      <w:hyperlink r:id="rId14" w:history="1">
        <w:r w:rsidRPr="000A580A">
          <w:rPr>
            <w:rStyle w:val="Hyperlink"/>
          </w:rPr>
          <w:t>payments@slwip.com</w:t>
        </w:r>
      </w:hyperlink>
      <w:r w:rsidRPr="000A580A">
        <w:rPr>
          <w:bCs/>
          <w:iCs/>
        </w:rPr>
        <w:t xml:space="preserve"> to reach our Accounting Department.</w:t>
      </w:r>
    </w:p>
    <w:p w14:paraId="3EAFA164" w14:textId="77777777" w:rsidR="003E4590" w:rsidRPr="000A580A" w:rsidRDefault="003E4590" w:rsidP="003E4590">
      <w:pPr>
        <w:spacing w:after="0" w:line="240" w:lineRule="auto"/>
        <w:rPr>
          <w:bCs/>
          <w:iCs/>
        </w:rPr>
      </w:pPr>
    </w:p>
    <w:p w14:paraId="72CF46E0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For your convenience we have included our wire transfer information and a direct link to making a payment electronically. We also</w:t>
      </w:r>
      <w:r>
        <w:rPr>
          <w:bCs/>
          <w:iCs/>
        </w:rPr>
        <w:t xml:space="preserve"> </w:t>
      </w:r>
      <w:r w:rsidRPr="000A580A">
        <w:rPr>
          <w:bCs/>
          <w:iCs/>
        </w:rPr>
        <w:t>accept Visa, MasterCard, American Express and check.</w:t>
      </w:r>
    </w:p>
    <w:p w14:paraId="14DEFF81" w14:textId="77777777" w:rsidR="003E4590" w:rsidRPr="000A580A" w:rsidRDefault="003E4590" w:rsidP="003E4590">
      <w:pPr>
        <w:spacing w:after="0" w:line="240" w:lineRule="auto"/>
        <w:rPr>
          <w:bCs/>
          <w:iCs/>
        </w:rPr>
      </w:pPr>
    </w:p>
    <w:bookmarkEnd w:id="3"/>
    <w:p w14:paraId="49FCC2B7" w14:textId="77777777" w:rsidR="003E4590" w:rsidRPr="00746689" w:rsidRDefault="003E4590" w:rsidP="003E4590">
      <w:pPr>
        <w:spacing w:after="0" w:line="240" w:lineRule="auto"/>
        <w:rPr>
          <w:rFonts w:ascii="Calibri" w:hAnsi="Calibri"/>
          <w:bCs/>
          <w:iCs/>
          <w:u w:val="single"/>
        </w:rPr>
      </w:pPr>
      <w:r w:rsidRPr="003A47B1">
        <w:rPr>
          <w:rFonts w:ascii="Calibri" w:hAnsi="Calibri"/>
          <w:bCs/>
          <w:iCs/>
          <w:u w:val="single"/>
        </w:rPr>
        <w:t>Pay Directly:</w:t>
      </w:r>
    </w:p>
    <w:p w14:paraId="00C6D1EF" w14:textId="77777777" w:rsidR="003E4590" w:rsidRPr="000A580A" w:rsidRDefault="0035773D" w:rsidP="003E4590">
      <w:pPr>
        <w:spacing w:after="0" w:line="240" w:lineRule="auto"/>
        <w:rPr>
          <w:bCs/>
          <w:iCs/>
        </w:rPr>
      </w:pPr>
      <w:hyperlink r:id="rId15" w:history="1">
        <w:r w:rsidR="003E4590" w:rsidRPr="0014123D">
          <w:rPr>
            <w:rStyle w:val="Hyperlink"/>
            <w:bCs/>
            <w:iCs/>
          </w:rPr>
          <w:t>https://slwip.com/contact-us/make-a-payment/</w:t>
        </w:r>
      </w:hyperlink>
    </w:p>
    <w:p w14:paraId="66705D11" w14:textId="77777777" w:rsidR="003E4590" w:rsidRDefault="003E4590" w:rsidP="003E4590">
      <w:pPr>
        <w:spacing w:after="0" w:line="240" w:lineRule="auto"/>
        <w:rPr>
          <w:bCs/>
          <w:iCs/>
        </w:rPr>
      </w:pPr>
    </w:p>
    <w:p w14:paraId="7FAF4B8F" w14:textId="77777777" w:rsidR="003E4590" w:rsidRPr="003A47B1" w:rsidRDefault="003E4590" w:rsidP="003E4590">
      <w:pPr>
        <w:spacing w:after="0" w:line="240" w:lineRule="auto"/>
        <w:rPr>
          <w:rFonts w:ascii="Calibri" w:hAnsi="Calibri"/>
          <w:bCs/>
          <w:iCs/>
          <w:u w:val="single"/>
        </w:rPr>
      </w:pPr>
      <w:r w:rsidRPr="003A47B1">
        <w:rPr>
          <w:rFonts w:ascii="Calibri" w:hAnsi="Calibri"/>
          <w:bCs/>
          <w:iCs/>
          <w:u w:val="single"/>
        </w:rPr>
        <w:t>Pay by Wire Transfer:</w:t>
      </w:r>
    </w:p>
    <w:p w14:paraId="02F2B852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Name of Account: Schwegman Lundberg &amp; Woessner, P.A</w:t>
      </w:r>
      <w:r>
        <w:rPr>
          <w:bCs/>
          <w:iCs/>
        </w:rPr>
        <w:t>.</w:t>
      </w:r>
    </w:p>
    <w:p w14:paraId="3495CF92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Account Number: 170225054833</w:t>
      </w:r>
    </w:p>
    <w:p w14:paraId="7248ED34" w14:textId="77777777" w:rsidR="003E4590" w:rsidRPr="000A580A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Routing/ABA Number: 091000022</w:t>
      </w:r>
    </w:p>
    <w:p w14:paraId="72C0DA93" w14:textId="77777777" w:rsidR="003E4590" w:rsidRDefault="003E4590" w:rsidP="003E4590">
      <w:pPr>
        <w:spacing w:after="0" w:line="240" w:lineRule="auto"/>
        <w:rPr>
          <w:bCs/>
          <w:iCs/>
        </w:rPr>
      </w:pPr>
      <w:r w:rsidRPr="000A580A">
        <w:rPr>
          <w:bCs/>
          <w:iCs/>
        </w:rPr>
        <w:t>Swift Address: USBKUS44IMT</w:t>
      </w:r>
    </w:p>
    <w:p w14:paraId="6B8E2ED0" w14:textId="77777777" w:rsidR="003E4590" w:rsidRPr="008E4A5E" w:rsidRDefault="003E4590" w:rsidP="003E4590">
      <w:pPr>
        <w:spacing w:after="0" w:line="240" w:lineRule="auto"/>
        <w:rPr>
          <w:b/>
        </w:rPr>
      </w:pPr>
    </w:p>
    <w:p w14:paraId="48A6D3AE" w14:textId="77777777" w:rsidR="003E4590" w:rsidRDefault="003E4590" w:rsidP="00BE46B3">
      <w:pPr>
        <w:pStyle w:val="NormalWeb"/>
      </w:pPr>
    </w:p>
    <w:p w14:paraId="43138643" w14:textId="77777777" w:rsidR="00BE46B3" w:rsidRDefault="00BE46B3" w:rsidP="009F1FA8">
      <w:pPr>
        <w:spacing w:after="0" w:line="240" w:lineRule="auto"/>
      </w:pPr>
    </w:p>
    <w:sectPr w:rsidR="00BE4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FA8"/>
    <w:rsid w:val="000F257C"/>
    <w:rsid w:val="001027BB"/>
    <w:rsid w:val="00153FD7"/>
    <w:rsid w:val="00291205"/>
    <w:rsid w:val="0035773D"/>
    <w:rsid w:val="003D42D5"/>
    <w:rsid w:val="003E4590"/>
    <w:rsid w:val="00406976"/>
    <w:rsid w:val="004D533A"/>
    <w:rsid w:val="004F0FE7"/>
    <w:rsid w:val="00522F11"/>
    <w:rsid w:val="005939C7"/>
    <w:rsid w:val="005C6BCD"/>
    <w:rsid w:val="00666718"/>
    <w:rsid w:val="007856F4"/>
    <w:rsid w:val="007E3B17"/>
    <w:rsid w:val="008F40AC"/>
    <w:rsid w:val="00920174"/>
    <w:rsid w:val="00963748"/>
    <w:rsid w:val="009A570A"/>
    <w:rsid w:val="009F1FA8"/>
    <w:rsid w:val="00B75599"/>
    <w:rsid w:val="00B947A1"/>
    <w:rsid w:val="00BD6C52"/>
    <w:rsid w:val="00BE46B3"/>
    <w:rsid w:val="00D34EB7"/>
    <w:rsid w:val="00D43A51"/>
    <w:rsid w:val="00D92CA4"/>
    <w:rsid w:val="00E53BA8"/>
    <w:rsid w:val="00E769C3"/>
    <w:rsid w:val="00FF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F15C7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1F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FA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9F1FA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F1FA8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semiHidden/>
    <w:rsid w:val="003E459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3E45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E4590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rsid w:val="00153FD7"/>
    <w:pPr>
      <w:widowControl w:val="0"/>
      <w:tabs>
        <w:tab w:val="center" w:pos="4320"/>
        <w:tab w:val="right" w:pos="864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153FD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6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yments@slwip.com" TargetMode="External"/><Relationship Id="rId13" Type="http://schemas.openxmlformats.org/officeDocument/2006/relationships/hyperlink" Target="https://slwip.com/contact-us/make-a-payment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lwip.com/contact-us/make-a-payment/" TargetMode="External"/><Relationship Id="rId12" Type="http://schemas.openxmlformats.org/officeDocument/2006/relationships/hyperlink" Target="mailto:payments@slwip.co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payments@slwip.com" TargetMode="External"/><Relationship Id="rId11" Type="http://schemas.openxmlformats.org/officeDocument/2006/relationships/hyperlink" Target="https://slwip.com/contact-us/make-a-payment/" TargetMode="External"/><Relationship Id="rId5" Type="http://schemas.openxmlformats.org/officeDocument/2006/relationships/hyperlink" Target="https://slwip.com/contact-us/make-a-payment/" TargetMode="External"/><Relationship Id="rId15" Type="http://schemas.openxmlformats.org/officeDocument/2006/relationships/hyperlink" Target="https://slwip.com/contact-us/make-a-payment/" TargetMode="External"/><Relationship Id="rId10" Type="http://schemas.openxmlformats.org/officeDocument/2006/relationships/hyperlink" Target="mailto:payments@slwip.com" TargetMode="External"/><Relationship Id="rId4" Type="http://schemas.openxmlformats.org/officeDocument/2006/relationships/hyperlink" Target="mailto:payments@slwip.com" TargetMode="External"/><Relationship Id="rId9" Type="http://schemas.openxmlformats.org/officeDocument/2006/relationships/hyperlink" Target="https://slwip.com/contact-us/make-a-payment/" TargetMode="External"/><Relationship Id="rId14" Type="http://schemas.openxmlformats.org/officeDocument/2006/relationships/hyperlink" Target="mailto:payments@slwi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USRetainer.dotx</Template>
  <TotalTime>0</TotalTime>
  <Pages>4</Pages>
  <Words>1303</Words>
  <Characters>7431</Characters>
  <Application>Microsoft Office Word</Application>
  <DocSecurity>0</DocSecurity>
  <PresentationFormat/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2</cp:revision>
  <cp:lastPrinted>2019-10-15T14:19:00Z</cp:lastPrinted>
  <dcterms:created xsi:type="dcterms:W3CDTF">2024-06-03T23:52:00Z</dcterms:created>
  <dcterms:modified xsi:type="dcterms:W3CDTF">2024-06-03T23:52:00Z</dcterms:modified>
</cp:coreProperties>
</file>