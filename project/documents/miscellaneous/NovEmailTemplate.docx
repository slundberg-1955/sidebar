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6B5EC" w14:textId="5E5D98BD" w:rsidR="00E769C3" w:rsidRPr="00CB50F8" w:rsidRDefault="00CB50F8" w:rsidP="005327C9">
      <w:pPr>
        <w:spacing w:after="0" w:line="240" w:lineRule="auto"/>
        <w:rPr>
          <w:b/>
        </w:rPr>
      </w:pPr>
      <w:r w:rsidRPr="00CB50F8">
        <w:rPr>
          <w:b/>
        </w:rPr>
        <w:t>US</w:t>
      </w:r>
    </w:p>
    <w:p w14:paraId="0E34EBDE" w14:textId="77777777" w:rsidR="00CB50F8" w:rsidRDefault="00CB50F8" w:rsidP="005327C9">
      <w:pPr>
        <w:spacing w:after="0" w:line="240" w:lineRule="auto"/>
      </w:pPr>
    </w:p>
    <w:p w14:paraId="0C8E5124" w14:textId="1EAD2496" w:rsidR="00F01DCD" w:rsidRDefault="00F01DCD" w:rsidP="005327C9">
      <w:pPr>
        <w:spacing w:after="0" w:line="240" w:lineRule="auto"/>
      </w:pPr>
      <w:r>
        <w:t xml:space="preserve">Subject line:  </w:t>
      </w:r>
      <w:r w:rsidR="00B44870">
        <w:t xml:space="preserve">&lt;&lt;Purpose&gt;&gt;; </w:t>
      </w:r>
      <w:r>
        <w:t>App</w:t>
      </w:r>
      <w:r w:rsidR="000C7598">
        <w:t>.</w:t>
      </w:r>
      <w:r>
        <w:t xml:space="preserve"> No. &lt;&lt;serialNo&gt;&gt;; NOV Ref: &lt;&lt;clientrefno&gt;&gt;; SLW Ref: &lt;&lt;matterno&gt;&gt;; &lt;&lt;action&gt;&gt;</w:t>
      </w:r>
    </w:p>
    <w:p w14:paraId="7B53FB53" w14:textId="5FDDA5CC" w:rsidR="00F01DCD" w:rsidRDefault="00F01DCD" w:rsidP="005327C9">
      <w:pPr>
        <w:spacing w:after="0" w:line="240" w:lineRule="auto"/>
      </w:pPr>
    </w:p>
    <w:p w14:paraId="41ED19CF" w14:textId="144808E5" w:rsidR="005327C9" w:rsidRDefault="0064043B" w:rsidP="005327C9">
      <w:pPr>
        <w:spacing w:after="0" w:line="240" w:lineRule="auto"/>
      </w:pPr>
      <w:r>
        <w:t>Email Body</w:t>
      </w:r>
    </w:p>
    <w:p w14:paraId="7498DF93" w14:textId="045E1D35" w:rsidR="005327C9" w:rsidRDefault="005327C9" w:rsidP="005327C9">
      <w:pPr>
        <w:spacing w:after="0" w:line="240" w:lineRule="auto"/>
      </w:pPr>
      <w:r>
        <w:t>Application No.: &lt;&lt;</w:t>
      </w:r>
      <w:r w:rsidR="00E9179D">
        <w:t>this.</w:t>
      </w:r>
      <w:r>
        <w:t>serialNo&gt;&gt;</w:t>
      </w:r>
    </w:p>
    <w:p w14:paraId="0014EF3E" w14:textId="66F14E8D" w:rsidR="00751721" w:rsidRDefault="00751721" w:rsidP="00751721">
      <w:pPr>
        <w:spacing w:after="0" w:line="240" w:lineRule="auto"/>
      </w:pPr>
      <w:r>
        <w:t>Publication No.:</w:t>
      </w:r>
      <w:r w:rsidR="00D66C57">
        <w:t xml:space="preserve"> &lt;&lt;</w:t>
      </w:r>
      <w:r w:rsidR="00E9179D">
        <w:t>this.</w:t>
      </w:r>
      <w:r w:rsidR="0064043B">
        <w:t>pubNo&gt;&gt;</w:t>
      </w:r>
    </w:p>
    <w:p w14:paraId="2D2E456E" w14:textId="5B82DCCD" w:rsidR="00F01DCD" w:rsidRDefault="00F01DCD" w:rsidP="00F01DCD">
      <w:pPr>
        <w:spacing w:after="0" w:line="240" w:lineRule="auto"/>
      </w:pPr>
      <w:r>
        <w:t>Title:  &lt;&lt;</w:t>
      </w:r>
      <w:r w:rsidR="00E9179D">
        <w:t>this.</w:t>
      </w:r>
      <w:r>
        <w:t>title&gt;&gt;</w:t>
      </w:r>
    </w:p>
    <w:p w14:paraId="763A4D64" w14:textId="025BF4FE" w:rsidR="005327C9" w:rsidRDefault="00751721" w:rsidP="005327C9">
      <w:pPr>
        <w:spacing w:after="0" w:line="240" w:lineRule="auto"/>
      </w:pPr>
      <w:r>
        <w:t>Filing Date: &lt;&lt;</w:t>
      </w:r>
      <w:r w:rsidR="00E9179D">
        <w:t>this.</w:t>
      </w:r>
      <w:r w:rsidR="00F01DCD">
        <w:t>filedDate&gt;&gt;</w:t>
      </w:r>
    </w:p>
    <w:p w14:paraId="1DF730A9" w14:textId="1940F5D9" w:rsidR="00751721" w:rsidRDefault="00751721" w:rsidP="005327C9">
      <w:pPr>
        <w:spacing w:after="0" w:line="240" w:lineRule="auto"/>
      </w:pPr>
      <w:r>
        <w:t>Inventor</w:t>
      </w:r>
      <w:r w:rsidR="00D66C57">
        <w:t>(</w:t>
      </w:r>
      <w:r>
        <w:t>s</w:t>
      </w:r>
      <w:r w:rsidR="00D66C57">
        <w:t>)</w:t>
      </w:r>
      <w:r>
        <w:t>:</w:t>
      </w:r>
      <w:r w:rsidR="00D66C57">
        <w:t xml:space="preserve"> &lt;&lt;</w:t>
      </w:r>
      <w:r w:rsidR="00E9179D">
        <w:t>this.</w:t>
      </w:r>
      <w:r w:rsidR="00D66C57">
        <w:t>inventorlist&gt;&gt;</w:t>
      </w:r>
    </w:p>
    <w:p w14:paraId="5B6AE970" w14:textId="2F8A5D1B" w:rsidR="00D66C57" w:rsidRDefault="00D66C57" w:rsidP="005327C9">
      <w:pPr>
        <w:spacing w:after="0" w:line="240" w:lineRule="auto"/>
      </w:pPr>
    </w:p>
    <w:p w14:paraId="6A22B277" w14:textId="6B2063B4" w:rsidR="00D66C57" w:rsidRPr="008E0974" w:rsidRDefault="008E0974" w:rsidP="005327C9">
      <w:pPr>
        <w:spacing w:after="0" w:line="240" w:lineRule="auto"/>
        <w:rPr>
          <w:b/>
        </w:rPr>
      </w:pPr>
      <w:r w:rsidRPr="008E0974">
        <w:rPr>
          <w:b/>
        </w:rPr>
        <w:t>PCT</w:t>
      </w:r>
    </w:p>
    <w:p w14:paraId="549DEB32" w14:textId="4954D247" w:rsidR="008E0974" w:rsidRDefault="008E0974" w:rsidP="005327C9">
      <w:pPr>
        <w:spacing w:after="0" w:line="240" w:lineRule="auto"/>
      </w:pPr>
    </w:p>
    <w:p w14:paraId="4F5189DC" w14:textId="59BBBF61" w:rsidR="008E0974" w:rsidRDefault="008E0974" w:rsidP="008E0974">
      <w:pPr>
        <w:spacing w:after="0" w:line="240" w:lineRule="auto"/>
      </w:pPr>
      <w:r>
        <w:t xml:space="preserve">Subject line:  </w:t>
      </w:r>
      <w:r w:rsidR="00B44870">
        <w:t>&lt;&lt;Purpose&gt;&gt;</w:t>
      </w:r>
      <w:r>
        <w:t>; App</w:t>
      </w:r>
      <w:r w:rsidR="000E4F45">
        <w:t>.</w:t>
      </w:r>
      <w:r>
        <w:t xml:space="preserve"> No. &lt;&lt;serialNo&gt;&gt;; NOV Ref: &lt;&lt;clientrefno&gt;&gt;; SLW Ref: &lt;&lt;matterno&gt;&gt;; &lt;&lt;action&gt;&gt;</w:t>
      </w:r>
    </w:p>
    <w:p w14:paraId="0622A06E" w14:textId="77777777" w:rsidR="008E0974" w:rsidRDefault="008E0974" w:rsidP="008E0974">
      <w:pPr>
        <w:spacing w:after="0" w:line="240" w:lineRule="auto"/>
      </w:pPr>
    </w:p>
    <w:p w14:paraId="7294D3AA" w14:textId="77777777" w:rsidR="0064043B" w:rsidRDefault="0064043B" w:rsidP="0064043B">
      <w:pPr>
        <w:spacing w:after="0" w:line="240" w:lineRule="auto"/>
      </w:pPr>
      <w:r>
        <w:t>Email Body</w:t>
      </w:r>
    </w:p>
    <w:p w14:paraId="0ACFEFB8" w14:textId="5C76FC4C" w:rsidR="008E0974" w:rsidRDefault="008E0974" w:rsidP="008E0974">
      <w:pPr>
        <w:spacing w:after="0" w:line="240" w:lineRule="auto"/>
      </w:pPr>
      <w:r>
        <w:t>Application No.: &lt;&lt;</w:t>
      </w:r>
      <w:r w:rsidR="00E9179D">
        <w:t>THIS.</w:t>
      </w:r>
      <w:r>
        <w:t>serialNo&gt;&gt;</w:t>
      </w:r>
    </w:p>
    <w:p w14:paraId="662C1F3D" w14:textId="0AF1A44A" w:rsidR="008E0974" w:rsidRDefault="008E0974" w:rsidP="008E0974">
      <w:pPr>
        <w:spacing w:after="0" w:line="240" w:lineRule="auto"/>
      </w:pPr>
      <w:r>
        <w:t>Publication No.: &lt;&lt;</w:t>
      </w:r>
      <w:r w:rsidR="00E9179D">
        <w:t>THIS.</w:t>
      </w:r>
      <w:r w:rsidR="0064043B">
        <w:t>pubNo&gt;&gt;</w:t>
      </w:r>
    </w:p>
    <w:p w14:paraId="45B7463E" w14:textId="59E1B479" w:rsidR="008E0974" w:rsidRDefault="008E0974" w:rsidP="008E0974">
      <w:pPr>
        <w:spacing w:after="0" w:line="240" w:lineRule="auto"/>
      </w:pPr>
      <w:r>
        <w:t>Title:  &lt;&lt;</w:t>
      </w:r>
      <w:r w:rsidR="00E70488">
        <w:t>THIS.</w:t>
      </w:r>
      <w:r>
        <w:t>title&gt;&gt;</w:t>
      </w:r>
    </w:p>
    <w:p w14:paraId="230EA59F" w14:textId="07F35FBC" w:rsidR="008E0974" w:rsidRDefault="008E0974" w:rsidP="008E0974">
      <w:pPr>
        <w:spacing w:after="0" w:line="240" w:lineRule="auto"/>
      </w:pPr>
      <w:r>
        <w:t>Filing Date: &lt;&lt;</w:t>
      </w:r>
      <w:r w:rsidR="00E70488">
        <w:t>THIS.</w:t>
      </w:r>
      <w:r>
        <w:t>filedDate&gt;&gt;</w:t>
      </w:r>
    </w:p>
    <w:p w14:paraId="03F48A39" w14:textId="13D3FDE0" w:rsidR="008E0974" w:rsidRDefault="008E0974" w:rsidP="008E0974">
      <w:pPr>
        <w:spacing w:after="0" w:line="240" w:lineRule="auto"/>
      </w:pPr>
      <w:r>
        <w:t>Inventor(s): &lt;&lt;</w:t>
      </w:r>
      <w:r w:rsidR="00E70488">
        <w:t>THIS.</w:t>
      </w:r>
      <w:r>
        <w:t>inventorlist&gt;&gt;</w:t>
      </w:r>
    </w:p>
    <w:p w14:paraId="5613C3F6" w14:textId="77777777" w:rsidR="008E0974" w:rsidRDefault="008E0974" w:rsidP="005327C9">
      <w:pPr>
        <w:spacing w:after="0" w:line="240" w:lineRule="auto"/>
      </w:pPr>
    </w:p>
    <w:p w14:paraId="44B4960A" w14:textId="6B4693B4" w:rsidR="00D66C57" w:rsidRPr="00CB50F8" w:rsidRDefault="00D66C57" w:rsidP="005327C9">
      <w:pPr>
        <w:spacing w:after="0" w:line="240" w:lineRule="auto"/>
        <w:rPr>
          <w:b/>
        </w:rPr>
      </w:pPr>
      <w:r w:rsidRPr="00CB50F8">
        <w:rPr>
          <w:b/>
        </w:rPr>
        <w:t>Foreign NSPCT</w:t>
      </w:r>
    </w:p>
    <w:p w14:paraId="0D9D4E2A" w14:textId="66CC58C7" w:rsidR="00D66C57" w:rsidRDefault="00D66C57" w:rsidP="005327C9">
      <w:pPr>
        <w:spacing w:after="0" w:line="240" w:lineRule="auto"/>
      </w:pPr>
    </w:p>
    <w:p w14:paraId="2975EDA8" w14:textId="42CBB451" w:rsidR="00D66C57" w:rsidRDefault="00D66C57" w:rsidP="00D66C57">
      <w:pPr>
        <w:spacing w:after="0" w:line="240" w:lineRule="auto"/>
      </w:pPr>
      <w:r>
        <w:t xml:space="preserve">Subject line:  </w:t>
      </w:r>
      <w:r w:rsidR="00B44870">
        <w:t>&lt;&lt;Purpose&gt;&gt;</w:t>
      </w:r>
      <w:r>
        <w:t>; App</w:t>
      </w:r>
      <w:r w:rsidR="000E4F45">
        <w:t>.</w:t>
      </w:r>
      <w:r>
        <w:t xml:space="preserve"> No. &lt;&lt;serialNo&gt;&gt;; NOV Ref: &lt;&lt;clientrefno&gt;&gt;; SLW Ref: &lt;&lt;matterno&gt;&gt;; &lt;&lt;action&gt;&gt;</w:t>
      </w:r>
    </w:p>
    <w:p w14:paraId="2C2B142F" w14:textId="77777777" w:rsidR="00D66C57" w:rsidRDefault="00D66C57" w:rsidP="00D66C57">
      <w:pPr>
        <w:spacing w:after="0" w:line="240" w:lineRule="auto"/>
      </w:pPr>
    </w:p>
    <w:p w14:paraId="5289101A" w14:textId="77777777" w:rsidR="0064043B" w:rsidRDefault="0064043B" w:rsidP="0064043B">
      <w:pPr>
        <w:spacing w:after="0" w:line="240" w:lineRule="auto"/>
      </w:pPr>
      <w:r>
        <w:t>Email Body</w:t>
      </w:r>
    </w:p>
    <w:p w14:paraId="1A373354" w14:textId="1562EE24" w:rsidR="00D66C57" w:rsidRDefault="00D66C57" w:rsidP="00D66C57">
      <w:pPr>
        <w:spacing w:after="0" w:line="240" w:lineRule="auto"/>
      </w:pPr>
      <w:r>
        <w:t>Application No.: &lt;&lt;</w:t>
      </w:r>
      <w:r w:rsidR="00E70488">
        <w:t>THIS.</w:t>
      </w:r>
      <w:r>
        <w:t>serialNo&gt;&gt;</w:t>
      </w:r>
    </w:p>
    <w:p w14:paraId="52B8CF31" w14:textId="7A18CCD0" w:rsidR="00D66C57" w:rsidRDefault="00D66C57" w:rsidP="00D66C57">
      <w:pPr>
        <w:spacing w:after="0" w:line="240" w:lineRule="auto"/>
      </w:pPr>
      <w:r>
        <w:t>National Phase of: &lt;&lt;pctserialNo&gt;&gt;</w:t>
      </w:r>
    </w:p>
    <w:p w14:paraId="16F1750D" w14:textId="364D6896" w:rsidR="00D66C57" w:rsidRDefault="00D66C57" w:rsidP="00D66C57">
      <w:pPr>
        <w:spacing w:after="0" w:line="240" w:lineRule="auto"/>
      </w:pPr>
      <w:r>
        <w:t>Title:  &lt;&lt;</w:t>
      </w:r>
      <w:r w:rsidR="00E70488">
        <w:t>THIS.</w:t>
      </w:r>
      <w:r>
        <w:t>title&gt;&gt;</w:t>
      </w:r>
    </w:p>
    <w:p w14:paraId="48243CED" w14:textId="44CC1CBD" w:rsidR="00D66C57" w:rsidRDefault="00D66C57" w:rsidP="00D66C57">
      <w:pPr>
        <w:spacing w:after="0" w:line="240" w:lineRule="auto"/>
      </w:pPr>
      <w:r>
        <w:t>PCT Filing Date: &lt;&lt;</w:t>
      </w:r>
      <w:r w:rsidR="00E70488">
        <w:t>THIS.</w:t>
      </w:r>
      <w:r>
        <w:t>filedDate&gt;&gt;</w:t>
      </w:r>
    </w:p>
    <w:p w14:paraId="31423BB2" w14:textId="75A4EACD" w:rsidR="00D66C57" w:rsidRDefault="00D66C57" w:rsidP="00D66C57">
      <w:pPr>
        <w:spacing w:after="0" w:line="240" w:lineRule="auto"/>
      </w:pPr>
      <w:r>
        <w:t>Inventor(s): &lt;&lt;</w:t>
      </w:r>
      <w:r w:rsidR="00E70488">
        <w:t>THIS.</w:t>
      </w:r>
      <w:r>
        <w:t>inventorlist&gt;&gt;</w:t>
      </w:r>
    </w:p>
    <w:p w14:paraId="7628F70D" w14:textId="1C9AAE14" w:rsidR="004A1982" w:rsidRDefault="004A1982" w:rsidP="00D66C57">
      <w:pPr>
        <w:spacing w:after="0" w:line="240" w:lineRule="auto"/>
      </w:pPr>
    </w:p>
    <w:p w14:paraId="2849D387" w14:textId="23619F0F" w:rsidR="004A1982" w:rsidRPr="00CB50F8" w:rsidRDefault="004A1982" w:rsidP="00D66C57">
      <w:pPr>
        <w:spacing w:after="0" w:line="240" w:lineRule="auto"/>
        <w:rPr>
          <w:b/>
        </w:rPr>
      </w:pPr>
      <w:r w:rsidRPr="00CB50F8">
        <w:rPr>
          <w:b/>
        </w:rPr>
        <w:t>Foreign ORG</w:t>
      </w:r>
    </w:p>
    <w:p w14:paraId="731FD312" w14:textId="26F14477" w:rsidR="00A8394E" w:rsidRDefault="00A8394E" w:rsidP="00D66C57">
      <w:pPr>
        <w:spacing w:after="0" w:line="240" w:lineRule="auto"/>
      </w:pPr>
    </w:p>
    <w:p w14:paraId="7AFBD5A2" w14:textId="6E099A90" w:rsidR="00A8394E" w:rsidRDefault="00A8394E" w:rsidP="00A8394E">
      <w:pPr>
        <w:spacing w:after="0" w:line="240" w:lineRule="auto"/>
      </w:pPr>
      <w:r>
        <w:t xml:space="preserve">Subject line:  </w:t>
      </w:r>
      <w:r w:rsidR="00B44870">
        <w:t>&lt;&lt;Purpose&gt;&gt;</w:t>
      </w:r>
      <w:r>
        <w:t>; App</w:t>
      </w:r>
      <w:r w:rsidR="000E4F45">
        <w:t>.</w:t>
      </w:r>
      <w:r>
        <w:t xml:space="preserve"> No. &lt;&lt;serialNo&gt;&gt;; NOV Ref: &lt;&lt;clientrefno&gt;&gt;; SLW Ref: &lt;&lt;matterno&gt;&gt;; &lt;&lt;action&gt;&gt;</w:t>
      </w:r>
    </w:p>
    <w:p w14:paraId="2A3FA74E" w14:textId="77777777" w:rsidR="00A8394E" w:rsidRDefault="00A8394E" w:rsidP="00A8394E">
      <w:pPr>
        <w:spacing w:after="0" w:line="240" w:lineRule="auto"/>
      </w:pPr>
    </w:p>
    <w:p w14:paraId="6F3B8C49" w14:textId="77777777" w:rsidR="0064043B" w:rsidRDefault="0064043B" w:rsidP="0064043B">
      <w:pPr>
        <w:spacing w:after="0" w:line="240" w:lineRule="auto"/>
      </w:pPr>
      <w:r>
        <w:t>Email Body</w:t>
      </w:r>
    </w:p>
    <w:p w14:paraId="5D8BBBBC" w14:textId="37F250BC" w:rsidR="00A8394E" w:rsidRDefault="00A8394E" w:rsidP="00A8394E">
      <w:pPr>
        <w:spacing w:after="0" w:line="240" w:lineRule="auto"/>
      </w:pPr>
      <w:r>
        <w:t>Application No.: &lt;&lt;</w:t>
      </w:r>
      <w:r w:rsidR="00E70488">
        <w:t>THIS.</w:t>
      </w:r>
      <w:r>
        <w:t>serialNo&gt;&gt;</w:t>
      </w:r>
    </w:p>
    <w:p w14:paraId="54AE0AA4" w14:textId="556AEBA6" w:rsidR="00A8394E" w:rsidRDefault="00A8394E" w:rsidP="00A8394E">
      <w:pPr>
        <w:spacing w:after="0" w:line="240" w:lineRule="auto"/>
      </w:pPr>
      <w:r>
        <w:t>Priority: &lt;&lt;</w:t>
      </w:r>
      <w:r w:rsidR="00E70488">
        <w:t>THIS.</w:t>
      </w:r>
      <w:r>
        <w:t>priorityserialNo&gt;&gt; filed &lt;&lt;</w:t>
      </w:r>
      <w:r w:rsidR="00E70488">
        <w:t>THIS.</w:t>
      </w:r>
      <w:r>
        <w:t>priorityfiledDate&gt;&gt;</w:t>
      </w:r>
    </w:p>
    <w:p w14:paraId="33DB0C45" w14:textId="400F93A7" w:rsidR="00A8394E" w:rsidRDefault="00A8394E" w:rsidP="00A8394E">
      <w:pPr>
        <w:spacing w:after="0" w:line="240" w:lineRule="auto"/>
      </w:pPr>
      <w:r>
        <w:t>Title:  &lt;&lt;</w:t>
      </w:r>
      <w:r w:rsidR="00E70488">
        <w:t>THIS.</w:t>
      </w:r>
      <w:r>
        <w:t>title&gt;&gt;</w:t>
      </w:r>
    </w:p>
    <w:p w14:paraId="757292F9" w14:textId="08B14FD6" w:rsidR="00A8394E" w:rsidRDefault="00A8394E" w:rsidP="00A8394E">
      <w:pPr>
        <w:spacing w:after="0" w:line="240" w:lineRule="auto"/>
      </w:pPr>
      <w:r>
        <w:t>Filing Date: &lt;&lt;</w:t>
      </w:r>
      <w:r w:rsidR="00E70488">
        <w:t>THIS.</w:t>
      </w:r>
      <w:r>
        <w:t>filedDate&gt;&gt;</w:t>
      </w:r>
    </w:p>
    <w:p w14:paraId="477D477A" w14:textId="7BBC7ACA" w:rsidR="00A8394E" w:rsidRDefault="00A8394E" w:rsidP="00A8394E">
      <w:pPr>
        <w:spacing w:after="0" w:line="240" w:lineRule="auto"/>
      </w:pPr>
      <w:r>
        <w:t>Inventor(s): &lt;&lt;</w:t>
      </w:r>
      <w:r w:rsidR="00E70488">
        <w:t>THIS.</w:t>
      </w:r>
      <w:r>
        <w:t>inventorlist&gt;&gt;</w:t>
      </w:r>
    </w:p>
    <w:p w14:paraId="64B74442" w14:textId="77777777" w:rsidR="00DB2D0D" w:rsidRDefault="00DB2D0D" w:rsidP="005327C9">
      <w:pPr>
        <w:spacing w:after="0" w:line="240" w:lineRule="auto"/>
      </w:pPr>
    </w:p>
    <w:sectPr w:rsidR="00DB2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C9"/>
    <w:rsid w:val="0004507B"/>
    <w:rsid w:val="00057754"/>
    <w:rsid w:val="000C7598"/>
    <w:rsid w:val="000E4F45"/>
    <w:rsid w:val="00211556"/>
    <w:rsid w:val="00220369"/>
    <w:rsid w:val="00406976"/>
    <w:rsid w:val="004A1982"/>
    <w:rsid w:val="004D2B5D"/>
    <w:rsid w:val="004D6B68"/>
    <w:rsid w:val="005327C9"/>
    <w:rsid w:val="0064043B"/>
    <w:rsid w:val="00647427"/>
    <w:rsid w:val="006A57F4"/>
    <w:rsid w:val="00751721"/>
    <w:rsid w:val="007C1E0F"/>
    <w:rsid w:val="008C1FA5"/>
    <w:rsid w:val="008E0974"/>
    <w:rsid w:val="009363E9"/>
    <w:rsid w:val="00A8394E"/>
    <w:rsid w:val="00AC10C1"/>
    <w:rsid w:val="00B44870"/>
    <w:rsid w:val="00BD01B8"/>
    <w:rsid w:val="00C10777"/>
    <w:rsid w:val="00C44C29"/>
    <w:rsid w:val="00CB50F8"/>
    <w:rsid w:val="00CE170D"/>
    <w:rsid w:val="00D17216"/>
    <w:rsid w:val="00D65C58"/>
    <w:rsid w:val="00D66C57"/>
    <w:rsid w:val="00DA4157"/>
    <w:rsid w:val="00DB2D0D"/>
    <w:rsid w:val="00E33ECF"/>
    <w:rsid w:val="00E63A18"/>
    <w:rsid w:val="00E70488"/>
    <w:rsid w:val="00E704E2"/>
    <w:rsid w:val="00E769C3"/>
    <w:rsid w:val="00E9179D"/>
    <w:rsid w:val="00F0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76A7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9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NovEmailTemplate.dotx</Template>
  <TotalTime>0</TotalTime>
  <Pages>1</Pages>
  <Words>179</Words>
  <Characters>1026</Characters>
  <Application>Microsoft Office Word</Application>
  <DocSecurity>0</DocSecurity>
  <PresentationFormat/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