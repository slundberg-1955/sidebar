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97765" w14:textId="4DBE95C6" w:rsidR="00CC629C" w:rsidRDefault="0095227A" w:rsidP="0095227A">
      <w:pPr>
        <w:spacing w:after="0" w:line="240" w:lineRule="auto"/>
      </w:pPr>
      <w:r>
        <w:t>Nike – Report Application</w:t>
      </w:r>
    </w:p>
    <w:p w14:paraId="2384A712" w14:textId="330A24B9" w:rsidR="0095227A" w:rsidRDefault="0095227A" w:rsidP="0095227A">
      <w:pPr>
        <w:spacing w:after="0" w:line="240" w:lineRule="auto"/>
      </w:pPr>
    </w:p>
    <w:p w14:paraId="1503211F" w14:textId="07EFAC16" w:rsidR="0095227A" w:rsidRDefault="0095227A" w:rsidP="0095227A">
      <w:pPr>
        <w:spacing w:after="0" w:line="240" w:lineRule="auto"/>
      </w:pPr>
      <w:r>
        <w:t>Subject line:  **FILING SUMMARY** (&lt;&lt;THIS.RefNo&gt;&gt;) &lt;&lt;description&gt;&gt;</w:t>
      </w:r>
      <w:r w:rsidR="00BB37C2">
        <w:t xml:space="preserve"> [Refile Key]</w:t>
      </w:r>
    </w:p>
    <w:p w14:paraId="72CAD4A5" w14:textId="77777777" w:rsidR="0095227A" w:rsidRDefault="0095227A" w:rsidP="0095227A">
      <w:pPr>
        <w:spacing w:after="0" w:line="240" w:lineRule="auto"/>
      </w:pPr>
    </w:p>
    <w:p w14:paraId="1DE7FA9A" w14:textId="77777777" w:rsidR="0095227A" w:rsidRDefault="0095227A" w:rsidP="0095227A">
      <w:pPr>
        <w:spacing w:after="0" w:line="240" w:lineRule="auto"/>
      </w:pPr>
    </w:p>
    <w:p w14:paraId="7760CF21" w14:textId="6A4CC329" w:rsidR="0095227A" w:rsidRDefault="0095227A" w:rsidP="0095227A">
      <w:pPr>
        <w:spacing w:after="0" w:line="240" w:lineRule="auto"/>
      </w:pPr>
      <w:r>
        <w:t xml:space="preserve">SCHWEGMAN LUNDBERG &amp; WOESSNER, P.A. </w:t>
      </w:r>
    </w:p>
    <w:p w14:paraId="57F710CF" w14:textId="77777777" w:rsidR="0095227A" w:rsidRDefault="0095227A" w:rsidP="0095227A">
      <w:pPr>
        <w:spacing w:after="0" w:line="240" w:lineRule="auto"/>
      </w:pPr>
      <w:r>
        <w:t>&lt;&lt;THIS.WAName&gt;&gt; &lt;&lt;THIS.WAPhone&gt;&gt; - Direct Dial</w:t>
      </w:r>
    </w:p>
    <w:p w14:paraId="3C4CBDBA" w14:textId="77777777" w:rsidR="0095227A" w:rsidRDefault="0095227A" w:rsidP="0095227A">
      <w:pPr>
        <w:spacing w:after="0" w:line="240" w:lineRule="auto"/>
      </w:pPr>
      <w:r>
        <w:t>&lt;&lt;THIS.WAEmail&gt;&gt;</w:t>
      </w:r>
      <w:r>
        <w:tab/>
      </w:r>
    </w:p>
    <w:p w14:paraId="67174AF4" w14:textId="77777777" w:rsidR="0095227A" w:rsidRDefault="0095227A" w:rsidP="0095227A">
      <w:pPr>
        <w:spacing w:after="0" w:line="240" w:lineRule="auto"/>
      </w:pPr>
      <w:r>
        <w:t>&lt;&lt;THIS.paraName&gt;&gt; &lt;&lt;THIS.paraPhone&gt;&gt; - Direct Dial</w:t>
      </w:r>
    </w:p>
    <w:p w14:paraId="03A3704D" w14:textId="77777777" w:rsidR="0095227A" w:rsidRDefault="0095227A" w:rsidP="0095227A">
      <w:pPr>
        <w:spacing w:after="0" w:line="240" w:lineRule="auto"/>
      </w:pPr>
      <w:r>
        <w:t>&lt;&lt;THIS.paraEmail&gt;&gt;</w:t>
      </w:r>
    </w:p>
    <w:p w14:paraId="3017DE8A" w14:textId="77777777" w:rsidR="0095227A" w:rsidRDefault="0095227A" w:rsidP="0095227A">
      <w:pPr>
        <w:spacing w:after="0" w:line="240" w:lineRule="auto"/>
      </w:pPr>
    </w:p>
    <w:p w14:paraId="1EC12030" w14:textId="77777777" w:rsidR="0095227A" w:rsidRDefault="0095227A" w:rsidP="0095227A">
      <w:pPr>
        <w:spacing w:after="0" w:line="240" w:lineRule="auto"/>
      </w:pPr>
    </w:p>
    <w:p w14:paraId="71FC92EC" w14:textId="77777777" w:rsidR="0095227A" w:rsidRDefault="0095227A" w:rsidP="0095227A">
      <w:pPr>
        <w:spacing w:after="0" w:line="240" w:lineRule="auto"/>
      </w:pPr>
      <w:r>
        <w:t>Application Title:  &lt;&lt;THIS.title&gt;&gt;</w:t>
      </w:r>
    </w:p>
    <w:p w14:paraId="019D5E80" w14:textId="77777777" w:rsidR="0095227A" w:rsidRDefault="0095227A" w:rsidP="0095227A">
      <w:pPr>
        <w:spacing w:after="0" w:line="240" w:lineRule="auto"/>
      </w:pPr>
      <w:r>
        <w:t>NIKE Nickname:  &lt;&lt;description&gt;&gt;</w:t>
      </w:r>
    </w:p>
    <w:p w14:paraId="0D3F043C" w14:textId="77777777" w:rsidR="0095227A" w:rsidRDefault="0095227A" w:rsidP="0095227A">
      <w:pPr>
        <w:spacing w:after="0" w:line="240" w:lineRule="auto"/>
      </w:pPr>
      <w:r>
        <w:t>U.S. Application No.  &lt;&lt;THIS.serialNo&gt;&gt;</w:t>
      </w:r>
    </w:p>
    <w:p w14:paraId="459219F6" w14:textId="77777777" w:rsidR="0095227A" w:rsidRDefault="0095227A" w:rsidP="0095227A">
      <w:pPr>
        <w:spacing w:after="0" w:line="240" w:lineRule="auto"/>
      </w:pPr>
      <w:r>
        <w:t>Filed Date:  &lt;&lt;THIS.filedDate&gt;&gt;</w:t>
      </w:r>
    </w:p>
    <w:p w14:paraId="10FABF22" w14:textId="77777777" w:rsidR="0095227A" w:rsidRDefault="0095227A" w:rsidP="0095227A">
      <w:pPr>
        <w:spacing w:after="0" w:line="240" w:lineRule="auto"/>
      </w:pPr>
      <w:r>
        <w:t>Inventors:  &lt;&lt;inventorlist&gt;&gt;</w:t>
      </w:r>
    </w:p>
    <w:p w14:paraId="412E8A69" w14:textId="7CB5E1F6" w:rsidR="00B02B63" w:rsidRDefault="00B02B63" w:rsidP="0095227A">
      <w:pPr>
        <w:spacing w:after="0" w:line="240" w:lineRule="auto"/>
      </w:pPr>
      <w:r>
        <w:t xml:space="preserve">Assignment: </w:t>
      </w:r>
      <w:r w:rsidRPr="00B02B63">
        <w:rPr>
          <w:color w:val="FF0000"/>
        </w:rPr>
        <w:t>**CMG ADD TEXT**</w:t>
      </w:r>
    </w:p>
    <w:p w14:paraId="7E834587" w14:textId="1E3DBAA8" w:rsidR="0095227A" w:rsidRDefault="0095227A" w:rsidP="0095227A">
      <w:pPr>
        <w:spacing w:after="0" w:line="240" w:lineRule="auto"/>
      </w:pPr>
      <w:r>
        <w:t>NIKE Ref. No.  &lt;&lt;THIS.RefNo&gt;&gt;</w:t>
      </w:r>
    </w:p>
    <w:p w14:paraId="0D0F4581" w14:textId="77777777" w:rsidR="0095227A" w:rsidRDefault="0095227A" w:rsidP="0095227A">
      <w:pPr>
        <w:spacing w:after="0" w:line="240" w:lineRule="auto"/>
      </w:pPr>
      <w:r>
        <w:t>Law Firm Ref. No.  &lt;&lt;THIS.matterNo&gt;&gt;</w:t>
      </w:r>
    </w:p>
    <w:p w14:paraId="1DEA2A46" w14:textId="77777777" w:rsidR="0095227A" w:rsidRDefault="0095227A" w:rsidP="0095227A">
      <w:pPr>
        <w:spacing w:after="0" w:line="240" w:lineRule="auto"/>
      </w:pPr>
      <w:r>
        <w:t>Application Type:  &lt;&lt;appType&gt;&gt;</w:t>
      </w:r>
    </w:p>
    <w:p w14:paraId="4E9117AF" w14:textId="2F466546" w:rsidR="00BB37C2" w:rsidRDefault="00BB37C2" w:rsidP="0095227A">
      <w:pPr>
        <w:spacing w:after="0" w:line="240" w:lineRule="auto"/>
      </w:pPr>
    </w:p>
    <w:p w14:paraId="3AA7F9F5" w14:textId="1E4A04B7" w:rsidR="00BB37C2" w:rsidRDefault="00BB37C2" w:rsidP="0095227A">
      <w:pPr>
        <w:spacing w:after="0" w:line="240" w:lineRule="auto"/>
      </w:pPr>
      <w:r>
        <w:t xml:space="preserve">The following represents new activity on the above-mentioned matter. </w:t>
      </w:r>
      <w:r>
        <w:br/>
        <w:t xml:space="preserve">                                        </w:t>
      </w:r>
      <w:r>
        <w:br/>
        <w:t xml:space="preserve">INFORMATION BEING REPORTED: </w:t>
      </w:r>
      <w:r w:rsidRPr="00BB37C2">
        <w:t>&lt;&lt;applicationType&gt;&gt; Application filed &lt;&lt;THIS.filedDate&gt;&gt;</w:t>
      </w:r>
    </w:p>
    <w:p w14:paraId="18A392FC" w14:textId="564A915B" w:rsidR="00BB37C2" w:rsidRDefault="00BB37C2" w:rsidP="0095227A">
      <w:pPr>
        <w:spacing w:after="0" w:line="240" w:lineRule="auto"/>
      </w:pPr>
    </w:p>
    <w:p w14:paraId="05B738AA" w14:textId="6268DC18" w:rsidR="00BB37C2" w:rsidRPr="009E0F6A" w:rsidRDefault="00BB37C2" w:rsidP="0095227A">
      <w:pPr>
        <w:spacing w:after="0" w:line="240" w:lineRule="auto"/>
        <w:rPr>
          <w:color w:val="FF0000"/>
        </w:rPr>
      </w:pPr>
      <w:r>
        <w:t>ADDITIONAL NOTES:</w:t>
      </w:r>
      <w:r w:rsidR="009E0F6A">
        <w:t xml:space="preserve">  </w:t>
      </w:r>
      <w:bookmarkStart w:id="0" w:name="_Hlk96003684"/>
      <w:r w:rsidR="00EC59EC" w:rsidRPr="00EC59EC">
        <w:rPr>
          <w:color w:val="FF0000"/>
        </w:rPr>
        <w:t>**</w:t>
      </w:r>
      <w:r w:rsidR="00EC59EC">
        <w:rPr>
          <w:color w:val="FF0000"/>
        </w:rPr>
        <w:t>CMG ADD TEXT**</w:t>
      </w:r>
    </w:p>
    <w:bookmarkEnd w:id="0"/>
    <w:p w14:paraId="27C82EFA" w14:textId="45BF035D" w:rsidR="00BB37C2" w:rsidRDefault="00BB37C2" w:rsidP="0095227A">
      <w:pPr>
        <w:spacing w:after="0" w:line="240" w:lineRule="auto"/>
      </w:pPr>
    </w:p>
    <w:p w14:paraId="4BF0EFC2" w14:textId="2948E1BB" w:rsidR="00BB37C2" w:rsidRDefault="00BB37C2" w:rsidP="00BB37C2">
      <w:pPr>
        <w:spacing w:after="0" w:line="240" w:lineRule="auto"/>
      </w:pPr>
      <w:r w:rsidRPr="00BB37C2">
        <w:t>If you have any questions or comments, please contact &lt;&lt;THIS.WAName&gt;&gt; at &lt;&lt;THIS.WAPhone&gt;&gt;.</w:t>
      </w:r>
    </w:p>
    <w:p w14:paraId="6C089E1E" w14:textId="21A6E747" w:rsidR="00BB37C2" w:rsidRDefault="00BB37C2" w:rsidP="00BB37C2">
      <w:pPr>
        <w:spacing w:after="0" w:line="240" w:lineRule="auto"/>
      </w:pPr>
    </w:p>
    <w:p w14:paraId="77DED1E9" w14:textId="77777777" w:rsidR="00BB37C2" w:rsidRDefault="00BB37C2" w:rsidP="00BB37C2">
      <w:pPr>
        <w:pStyle w:val="NormalWeb"/>
        <w:spacing w:before="0" w:beforeAutospacing="0" w:after="0" w:afterAutospacing="0"/>
      </w:pPr>
      <w:r>
        <w:t xml:space="preserve">Reported By: </w:t>
      </w:r>
    </w:p>
    <w:p w14:paraId="1B03445F" w14:textId="5B9CE892" w:rsidR="00BB37C2" w:rsidRDefault="00BB37C2" w:rsidP="0095227A">
      <w:pPr>
        <w:spacing w:after="0" w:line="240" w:lineRule="auto"/>
      </w:pPr>
    </w:p>
    <w:p w14:paraId="2D9316BC" w14:textId="34E8BA82" w:rsidR="00BB37C2" w:rsidRDefault="00BB37C2" w:rsidP="0095227A">
      <w:pPr>
        <w:spacing w:after="0" w:line="240" w:lineRule="auto"/>
      </w:pPr>
      <w:r>
        <w:t>&lt;&lt;</w:t>
      </w:r>
      <w:r w:rsidR="00954180">
        <w:t>This.cmgName</w:t>
      </w:r>
      <w:r>
        <w:t>&gt;&gt;</w:t>
      </w:r>
    </w:p>
    <w:p w14:paraId="6103DD96" w14:textId="3AFEA5B5" w:rsidR="00BB37C2" w:rsidRDefault="00BB37C2" w:rsidP="0095227A">
      <w:pPr>
        <w:spacing w:after="0" w:line="240" w:lineRule="auto"/>
      </w:pPr>
      <w:r>
        <w:t>Case Management Assistant</w:t>
      </w:r>
    </w:p>
    <w:p w14:paraId="5627D78F" w14:textId="51857BBD" w:rsidR="00BB37C2" w:rsidRDefault="00BB37C2" w:rsidP="0095227A">
      <w:pPr>
        <w:spacing w:after="0" w:line="240" w:lineRule="auto"/>
      </w:pPr>
    </w:p>
    <w:p w14:paraId="08E8E5FE" w14:textId="6BE08557" w:rsidR="00BB37C2" w:rsidRDefault="00BB37C2" w:rsidP="0095227A">
      <w:pPr>
        <w:spacing w:after="0" w:line="240" w:lineRule="auto"/>
      </w:pPr>
      <w:r>
        <w:t>Attachments</w:t>
      </w:r>
    </w:p>
    <w:sectPr w:rsidR="00BB3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7A"/>
    <w:rsid w:val="00023E3E"/>
    <w:rsid w:val="008C1B47"/>
    <w:rsid w:val="0095227A"/>
    <w:rsid w:val="00954180"/>
    <w:rsid w:val="009E0F6A"/>
    <w:rsid w:val="00A8557F"/>
    <w:rsid w:val="00B02B63"/>
    <w:rsid w:val="00BA104B"/>
    <w:rsid w:val="00BB37C2"/>
    <w:rsid w:val="00CC629C"/>
    <w:rsid w:val="00EC59EC"/>
    <w:rsid w:val="00F9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C2F2C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37C2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6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NikeAplnReport.dotx</Template>
  <TotalTime>0</TotalTime>
  <Pages>1</Pages>
  <Words>145</Words>
  <Characters>831</Characters>
  <Application>Microsoft Office Word</Application>
  <DocSecurity>0</DocSecurity>
  <PresentationFormat/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NikeAplnReport.docx</dc:title>
  <dc:subject/>
  <dc:creator>Emily Bates</dc:creator>
  <cp:keywords/>
  <dc:description/>
  <cp:lastModifiedBy>Jacob Burns</cp:lastModifiedBy>
  <cp:revision>2</cp:revision>
  <dcterms:created xsi:type="dcterms:W3CDTF">2024-06-03T23:51:00Z</dcterms:created>
  <dcterms:modified xsi:type="dcterms:W3CDTF">2024-06-03T23:51:00Z</dcterms:modified>
</cp:coreProperties>
</file>