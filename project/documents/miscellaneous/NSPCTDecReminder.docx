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A53BB9" w14:textId="0614514D" w:rsidR="00874138" w:rsidRPr="000011A1" w:rsidRDefault="003F4A78" w:rsidP="003F4A78">
      <w:pPr>
        <w:spacing w:after="0" w:line="240" w:lineRule="auto"/>
        <w:rPr>
          <w:b/>
          <w:bCs/>
        </w:rPr>
      </w:pPr>
      <w:r w:rsidRPr="000011A1">
        <w:rPr>
          <w:b/>
          <w:bCs/>
        </w:rPr>
        <w:t>Subject Line:</w:t>
      </w:r>
    </w:p>
    <w:p w14:paraId="6F35BEB9" w14:textId="4C233F36" w:rsidR="003F4A78" w:rsidRDefault="003F4A78" w:rsidP="003F4A78">
      <w:pPr>
        <w:spacing w:after="0" w:line="240" w:lineRule="auto"/>
      </w:pPr>
      <w:r>
        <w:t>WARNING: ABANDONMENT RISK (&lt;&lt;This.matterNo&gt;&gt;)</w:t>
      </w:r>
    </w:p>
    <w:p w14:paraId="7F3CEAEE" w14:textId="5F0DB760" w:rsidR="003F4A78" w:rsidRDefault="003F4A78" w:rsidP="003F4A78">
      <w:pPr>
        <w:spacing w:after="0" w:line="240" w:lineRule="auto"/>
      </w:pPr>
    </w:p>
    <w:p w14:paraId="2C40D516" w14:textId="4691A645" w:rsidR="003F4A78" w:rsidRPr="000011A1" w:rsidRDefault="003F4A78" w:rsidP="003F4A78">
      <w:pPr>
        <w:spacing w:after="0" w:line="240" w:lineRule="auto"/>
        <w:rPr>
          <w:b/>
          <w:bCs/>
        </w:rPr>
      </w:pPr>
      <w:r w:rsidRPr="000011A1">
        <w:rPr>
          <w:b/>
          <w:bCs/>
        </w:rPr>
        <w:t>Body of email:</w:t>
      </w:r>
    </w:p>
    <w:p w14:paraId="5CA48965" w14:textId="29B7AC5D" w:rsidR="003F4A78" w:rsidRDefault="003F4A78" w:rsidP="003F4A78">
      <w:pPr>
        <w:spacing w:after="0" w:line="240" w:lineRule="auto"/>
      </w:pPr>
      <w:r>
        <w:t>SLW Ref. No. &lt;&lt;This.matterNo&gt;&gt;</w:t>
      </w:r>
    </w:p>
    <w:p w14:paraId="065C397D" w14:textId="2C1BB966" w:rsidR="003F4A78" w:rsidRDefault="003F4A78" w:rsidP="003F4A78">
      <w:pPr>
        <w:spacing w:after="0" w:line="240" w:lineRule="auto"/>
      </w:pPr>
      <w:r>
        <w:t>Application No. &lt;&lt;THIS.serialNo&gt;&gt;</w:t>
      </w:r>
    </w:p>
    <w:p w14:paraId="3EA4398C" w14:textId="307A4B6C" w:rsidR="003F4A78" w:rsidRDefault="003F4A78" w:rsidP="003F4A78">
      <w:pPr>
        <w:spacing w:after="0" w:line="240" w:lineRule="auto"/>
      </w:pPr>
      <w:r>
        <w:t>Title: &lt;&lt;THIS.title&gt;&gt;</w:t>
      </w:r>
    </w:p>
    <w:p w14:paraId="5EAC3484" w14:textId="0F679455" w:rsidR="003F4A78" w:rsidRDefault="003F4A78" w:rsidP="003F4A78">
      <w:pPr>
        <w:spacing w:after="0" w:line="240" w:lineRule="auto"/>
      </w:pPr>
    </w:p>
    <w:p w14:paraId="13B23555" w14:textId="75CE51F8" w:rsidR="003F4A78" w:rsidRDefault="003F4A78" w:rsidP="003F4A7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>
        <w:t xml:space="preserve">Hello 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&lt;&lt;THIS.</w:t>
      </w:r>
      <w:r w:rsidRPr="00620BE5">
        <w:rPr>
          <w:rFonts w:ascii="Arial" w:hAnsi="Arial" w:cs="Arial"/>
          <w:color w:val="000000"/>
          <w:sz w:val="20"/>
          <w:szCs w:val="20"/>
          <w:shd w:val="clear" w:color="auto" w:fill="FFFFFF"/>
        </w:rPr>
        <w:t>WAName</w:t>
      </w: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&gt;&gt;,</w:t>
      </w:r>
    </w:p>
    <w:p w14:paraId="072B7F2C" w14:textId="2ABA7A00" w:rsidR="003F4A78" w:rsidRDefault="003F4A78" w:rsidP="003F4A78">
      <w:pPr>
        <w:spacing w:after="0" w:line="240" w:lineRule="auto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</w:p>
    <w:p w14:paraId="0ACBACB5" w14:textId="77777777" w:rsidR="003F4A78" w:rsidRDefault="003F4A78" w:rsidP="003F4A78">
      <w:pPr>
        <w:pStyle w:val="xxmsonormal"/>
      </w:pPr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 xml:space="preserve">At least one oath or declaration is outstanding for the subject </w:t>
      </w:r>
      <w:r>
        <w:t>§ 371 National Stage PCT (NSPCT) Application. Failure to file a properly executed oath or declaration for each inventor in an NSPCT Application prior to the filing of an RCE will result in the application becoming abandoned (MPEP 7.06 (h) I).</w:t>
      </w:r>
    </w:p>
    <w:p w14:paraId="42AD4E8E" w14:textId="77777777" w:rsidR="003F4A78" w:rsidRDefault="003F4A78" w:rsidP="003F4A78">
      <w:pPr>
        <w:pStyle w:val="xxmsonormal"/>
      </w:pPr>
      <w:r>
        <w:t> </w:t>
      </w:r>
    </w:p>
    <w:p w14:paraId="0DAB7D46" w14:textId="77777777" w:rsidR="003F4A78" w:rsidRDefault="003F4A78" w:rsidP="003F4A78">
      <w:pPr>
        <w:pStyle w:val="xxmsonormal"/>
      </w:pPr>
      <w:r>
        <w:t>To avoid this issue, please help me work with the client to obtain necessary signatures, or to file a substitute statement, as quickly as possible.</w:t>
      </w:r>
    </w:p>
    <w:p w14:paraId="06F19830" w14:textId="77777777" w:rsidR="003F4A78" w:rsidRDefault="003F4A78" w:rsidP="003F4A78">
      <w:pPr>
        <w:pStyle w:val="xxmsonormal"/>
      </w:pPr>
      <w:r>
        <w:t> </w:t>
      </w:r>
    </w:p>
    <w:p w14:paraId="7D680DED" w14:textId="77777777" w:rsidR="003F4A78" w:rsidRDefault="003F4A78" w:rsidP="003F4A78">
      <w:pPr>
        <w:pStyle w:val="xxmsonormal"/>
      </w:pPr>
      <w:r>
        <w:t>The outstanding documents are listed below along with a brief outline of my efforts thus far.</w:t>
      </w:r>
    </w:p>
    <w:p w14:paraId="1BEB288C" w14:textId="77777777" w:rsidR="003F4A78" w:rsidRDefault="003F4A78" w:rsidP="003F4A78">
      <w:pPr>
        <w:pStyle w:val="xxmsonormal"/>
      </w:pPr>
      <w:r>
        <w:t> </w:t>
      </w:r>
    </w:p>
    <w:p w14:paraId="277F489F" w14:textId="11975863" w:rsidR="003F4A78" w:rsidRDefault="003F4A78" w:rsidP="003F4A78">
      <w:pPr>
        <w:pStyle w:val="xxmsonormal"/>
      </w:pPr>
      <w:r>
        <w:t>&lt;CMG TO ADD DETAILS HERE&gt;</w:t>
      </w:r>
    </w:p>
    <w:p w14:paraId="76267E84" w14:textId="77777777" w:rsidR="004D33FF" w:rsidRDefault="004D33FF" w:rsidP="003F4A78">
      <w:pPr>
        <w:pStyle w:val="xxmsonormal"/>
      </w:pPr>
    </w:p>
    <w:p w14:paraId="4EE7229F" w14:textId="46034A75" w:rsidR="003F4A78" w:rsidRDefault="003F4A78" w:rsidP="003F4A78">
      <w:pPr>
        <w:spacing w:after="0" w:line="240" w:lineRule="auto"/>
      </w:pPr>
    </w:p>
    <w:p w14:paraId="074C404D" w14:textId="3D995FC3" w:rsidR="003F4A78" w:rsidRDefault="003F4A78" w:rsidP="003F4A78">
      <w:pPr>
        <w:spacing w:after="0" w:line="240" w:lineRule="auto"/>
      </w:pPr>
      <w:r>
        <w:t>Thank you,</w:t>
      </w:r>
    </w:p>
    <w:p w14:paraId="3FFB8006" w14:textId="2E6B4B42" w:rsidR="003F4A78" w:rsidRDefault="003F4A78" w:rsidP="003F4A78">
      <w:pPr>
        <w:spacing w:after="0" w:line="240" w:lineRule="auto"/>
      </w:pPr>
    </w:p>
    <w:p w14:paraId="704A8D65" w14:textId="77777777" w:rsidR="003F4A78" w:rsidRDefault="003F4A78" w:rsidP="003F4A78">
      <w:pPr>
        <w:spacing w:after="0" w:line="240" w:lineRule="auto"/>
      </w:pPr>
      <w:r>
        <w:t>&lt;&lt;THIS.cmgName&gt;&gt;</w:t>
      </w:r>
    </w:p>
    <w:p w14:paraId="6532FE16" w14:textId="77777777" w:rsidR="003F4A78" w:rsidRDefault="003F4A78" w:rsidP="003F4A78">
      <w:pPr>
        <w:spacing w:after="0" w:line="240" w:lineRule="auto"/>
      </w:pPr>
    </w:p>
    <w:sectPr w:rsidR="003F4A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A78"/>
    <w:rsid w:val="000011A1"/>
    <w:rsid w:val="003850F2"/>
    <w:rsid w:val="003F4A78"/>
    <w:rsid w:val="004D33FF"/>
    <w:rsid w:val="00874138"/>
    <w:rsid w:val="00E33580"/>
    <w:rsid w:val="00F70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A32FA1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xmsonormal">
    <w:name w:val="x_xmsonormal"/>
    <w:basedOn w:val="Normal"/>
    <w:rsid w:val="003F4A78"/>
    <w:pPr>
      <w:spacing w:after="0" w:line="240" w:lineRule="auto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NSPCTDecReminder.dotx</Template>
  <TotalTime>0</TotalTime>
  <Pages>1</Pages>
  <Words>119</Words>
  <Characters>682</Characters>
  <Application>Microsoft Office Word</Application>
  <DocSecurity>0</DocSecurity>
  <PresentationFormat/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Emily Bates</dc:creator>
  <cp:keywords/>
  <dc:description/>
  <cp:lastModifiedBy>Jacob Burns</cp:lastModifiedBy>
  <cp:revision>2</cp:revision>
  <dcterms:created xsi:type="dcterms:W3CDTF">2024-06-03T23:51:00Z</dcterms:created>
  <dcterms:modified xsi:type="dcterms:W3CDTF">2024-06-03T23:51:00Z</dcterms:modified>
</cp:coreProperties>
</file>