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396"/>
        <w:tblW w:w="11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460"/>
        <w:gridCol w:w="2691"/>
        <w:gridCol w:w="3258"/>
        <w:gridCol w:w="3111"/>
      </w:tblGrid>
      <w:tr w:rsidR="003D1B4F" w:rsidRPr="00925356" w14:paraId="1BD3C374" w14:textId="77777777" w:rsidTr="00B32314">
        <w:trPr>
          <w:trHeight w:val="620"/>
        </w:trPr>
        <w:tc>
          <w:tcPr>
            <w:tcW w:w="2460" w:type="dxa"/>
            <w:shd w:val="clear" w:color="000000" w:fill="4F81BD"/>
            <w:noWrap/>
            <w:vAlign w:val="center"/>
            <w:hideMark/>
          </w:tcPr>
          <w:p w14:paraId="21EBB130" w14:textId="77777777" w:rsidR="003D1B4F" w:rsidRPr="00925356" w:rsidRDefault="003D1B4F" w:rsidP="003D1B4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4"/>
                <w:szCs w:val="24"/>
              </w:rPr>
            </w:pPr>
            <w:r w:rsidRPr="00925356">
              <w:rPr>
                <w:rFonts w:ascii="Calibri" w:eastAsia="Times New Roman" w:hAnsi="Calibri" w:cs="Times New Roman"/>
                <w:b/>
                <w:bCs/>
                <w:color w:val="FFFFFF"/>
                <w:sz w:val="24"/>
                <w:szCs w:val="24"/>
              </w:rPr>
              <w:t xml:space="preserve">Purpose of Proposal:  </w:t>
            </w:r>
          </w:p>
        </w:tc>
        <w:tc>
          <w:tcPr>
            <w:tcW w:w="9060" w:type="dxa"/>
            <w:gridSpan w:val="3"/>
            <w:shd w:val="clear" w:color="000000" w:fill="4F81BD"/>
            <w:noWrap/>
            <w:vAlign w:val="center"/>
            <w:hideMark/>
          </w:tcPr>
          <w:p w14:paraId="69F94B89" w14:textId="77777777" w:rsidR="003D1B4F" w:rsidRPr="00FF5742" w:rsidRDefault="001F126C" w:rsidP="003D1B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32"/>
                <w:szCs w:val="32"/>
              </w:rPr>
            </w:pPr>
            <w:r w:rsidRPr="00FF5742">
              <w:rPr>
                <w:rFonts w:ascii="Calibri" w:eastAsia="Times New Roman" w:hAnsi="Calibri" w:cs="Times New Roman"/>
                <w:b/>
                <w:bCs/>
                <w:color w:val="FFFFFF"/>
                <w:sz w:val="32"/>
                <w:szCs w:val="32"/>
              </w:rPr>
              <w:t>Divisional Recommendation</w:t>
            </w:r>
          </w:p>
        </w:tc>
      </w:tr>
      <w:tr w:rsidR="003D1B4F" w:rsidRPr="00925356" w14:paraId="1ADB2A85" w14:textId="77777777" w:rsidTr="001674C7">
        <w:trPr>
          <w:trHeight w:hRule="exact" w:val="43"/>
        </w:trPr>
        <w:tc>
          <w:tcPr>
            <w:tcW w:w="11520" w:type="dxa"/>
            <w:gridSpan w:val="4"/>
            <w:shd w:val="clear" w:color="000000" w:fill="808080"/>
            <w:noWrap/>
            <w:vAlign w:val="bottom"/>
            <w:hideMark/>
          </w:tcPr>
          <w:p w14:paraId="25FDF636" w14:textId="77777777" w:rsidR="003D1B4F" w:rsidRPr="00925356" w:rsidRDefault="003D1B4F" w:rsidP="003D1B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 w:rsidRPr="00925356">
              <w:rPr>
                <w:rFonts w:ascii="Calibri" w:eastAsia="Times New Roman" w:hAnsi="Calibri" w:cs="Times New Roman"/>
                <w:color w:val="FFFFFF"/>
              </w:rPr>
              <w:t> </w:t>
            </w:r>
          </w:p>
        </w:tc>
      </w:tr>
      <w:tr w:rsidR="003D1B4F" w:rsidRPr="00925356" w14:paraId="096064A5" w14:textId="77777777" w:rsidTr="001674C7">
        <w:trPr>
          <w:trHeight w:val="845"/>
        </w:trPr>
        <w:tc>
          <w:tcPr>
            <w:tcW w:w="11520" w:type="dxa"/>
            <w:gridSpan w:val="4"/>
            <w:shd w:val="clear" w:color="000000" w:fill="4F81BD"/>
            <w:vAlign w:val="center"/>
            <w:hideMark/>
          </w:tcPr>
          <w:p w14:paraId="64FAECEE" w14:textId="77777777" w:rsidR="003D1B4F" w:rsidRPr="006E125E" w:rsidRDefault="00840E58" w:rsidP="003D1B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FFFFFF"/>
                <w:sz w:val="32"/>
                <w:szCs w:val="32"/>
              </w:rPr>
              <w:t>&lt;&lt;title&gt;&gt;</w:t>
            </w:r>
          </w:p>
        </w:tc>
      </w:tr>
      <w:tr w:rsidR="003D1B4F" w:rsidRPr="00925356" w14:paraId="27B97F4E" w14:textId="77777777" w:rsidTr="001674C7">
        <w:trPr>
          <w:trHeight w:hRule="exact" w:val="43"/>
        </w:trPr>
        <w:tc>
          <w:tcPr>
            <w:tcW w:w="11520" w:type="dxa"/>
            <w:gridSpan w:val="4"/>
            <w:shd w:val="clear" w:color="000000" w:fill="808080"/>
            <w:noWrap/>
            <w:vAlign w:val="bottom"/>
            <w:hideMark/>
          </w:tcPr>
          <w:p w14:paraId="5201BCEC" w14:textId="77777777" w:rsidR="003D1B4F" w:rsidRPr="00925356" w:rsidRDefault="003D1B4F" w:rsidP="003D1B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 w:rsidRPr="00925356">
              <w:rPr>
                <w:rFonts w:ascii="Calibri" w:eastAsia="Times New Roman" w:hAnsi="Calibri" w:cs="Times New Roman"/>
                <w:color w:val="FFFFFF"/>
              </w:rPr>
              <w:t> </w:t>
            </w:r>
          </w:p>
        </w:tc>
      </w:tr>
      <w:tr w:rsidR="009E5564" w:rsidRPr="00925356" w14:paraId="02E2B24D" w14:textId="77777777" w:rsidTr="001674C7">
        <w:trPr>
          <w:trHeight w:val="300"/>
        </w:trPr>
        <w:tc>
          <w:tcPr>
            <w:tcW w:w="2460" w:type="dxa"/>
            <w:shd w:val="clear" w:color="000000" w:fill="4F81BD"/>
            <w:noWrap/>
            <w:vAlign w:val="center"/>
            <w:hideMark/>
          </w:tcPr>
          <w:p w14:paraId="12559773" w14:textId="77777777" w:rsidR="003D1B4F" w:rsidRPr="00925356" w:rsidRDefault="00902EDF" w:rsidP="00902ED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 w:rsidRPr="00902EDF">
              <w:rPr>
                <w:rFonts w:ascii="Calibri" w:eastAsia="Times New Roman" w:hAnsi="Calibri" w:cs="Times New Roman"/>
                <w:color w:val="FFFFFF"/>
              </w:rPr>
              <w:t>Client File No.:</w:t>
            </w:r>
          </w:p>
        </w:tc>
        <w:tc>
          <w:tcPr>
            <w:tcW w:w="2691" w:type="dxa"/>
            <w:shd w:val="clear" w:color="000000" w:fill="4F81BD"/>
            <w:noWrap/>
            <w:vAlign w:val="center"/>
            <w:hideMark/>
          </w:tcPr>
          <w:p w14:paraId="789FCE85" w14:textId="77777777" w:rsidR="003D1B4F" w:rsidRPr="00925356" w:rsidRDefault="009508F3" w:rsidP="00687FE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>
              <w:rPr>
                <w:rFonts w:ascii="Calibri" w:eastAsia="Times New Roman" w:hAnsi="Calibri" w:cs="Times New Roman"/>
                <w:color w:val="FFFFFF"/>
              </w:rPr>
              <w:t>&lt;&lt;RefNo&gt;&gt;</w:t>
            </w:r>
          </w:p>
        </w:tc>
        <w:tc>
          <w:tcPr>
            <w:tcW w:w="3258" w:type="dxa"/>
            <w:shd w:val="clear" w:color="000000" w:fill="4F81BD"/>
            <w:noWrap/>
            <w:vAlign w:val="center"/>
            <w:hideMark/>
          </w:tcPr>
          <w:p w14:paraId="25C2C9EA" w14:textId="77777777" w:rsidR="003D1B4F" w:rsidRPr="00925356" w:rsidRDefault="00902EDF" w:rsidP="00687FE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>
              <w:rPr>
                <w:rFonts w:ascii="Calibri" w:eastAsia="Times New Roman" w:hAnsi="Calibri" w:cs="Times New Roman"/>
                <w:color w:val="FFFFFF"/>
              </w:rPr>
              <w:t>SLW File No.</w:t>
            </w:r>
            <w:r w:rsidR="003D1B4F" w:rsidRPr="00925356">
              <w:rPr>
                <w:rFonts w:ascii="Calibri" w:eastAsia="Times New Roman" w:hAnsi="Calibri" w:cs="Times New Roman"/>
                <w:color w:val="FFFFFF"/>
              </w:rPr>
              <w:t>:</w:t>
            </w:r>
          </w:p>
        </w:tc>
        <w:tc>
          <w:tcPr>
            <w:tcW w:w="3111" w:type="dxa"/>
            <w:shd w:val="clear" w:color="000000" w:fill="4F81BD"/>
            <w:noWrap/>
            <w:vAlign w:val="bottom"/>
            <w:hideMark/>
          </w:tcPr>
          <w:p w14:paraId="3CC8EAC1" w14:textId="77777777" w:rsidR="003D1B4F" w:rsidRPr="00925356" w:rsidRDefault="009508F3" w:rsidP="003D1B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>
              <w:rPr>
                <w:rFonts w:ascii="Calibri" w:eastAsia="Times New Roman" w:hAnsi="Calibri" w:cs="Times New Roman"/>
                <w:color w:val="FFFFFF"/>
              </w:rPr>
              <w:t>&lt;&lt;matterNo&gt;&gt;</w:t>
            </w:r>
          </w:p>
        </w:tc>
      </w:tr>
      <w:tr w:rsidR="001F126C" w:rsidRPr="00925356" w14:paraId="1A4C0FB6" w14:textId="77777777" w:rsidTr="000C052E">
        <w:trPr>
          <w:trHeight w:val="300"/>
        </w:trPr>
        <w:tc>
          <w:tcPr>
            <w:tcW w:w="2460" w:type="dxa"/>
            <w:shd w:val="clear" w:color="000000" w:fill="4F81BD"/>
            <w:noWrap/>
            <w:vAlign w:val="center"/>
            <w:hideMark/>
          </w:tcPr>
          <w:p w14:paraId="4DDEF2B0" w14:textId="77777777" w:rsidR="001F126C" w:rsidRPr="00925356" w:rsidRDefault="001F126C" w:rsidP="00902ED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 w:rsidRPr="00925356">
              <w:rPr>
                <w:rFonts w:ascii="Calibri" w:eastAsia="Times New Roman" w:hAnsi="Calibri" w:cs="Times New Roman"/>
                <w:color w:val="FFFFFF"/>
              </w:rPr>
              <w:t>Application No.</w:t>
            </w:r>
            <w:r>
              <w:rPr>
                <w:rFonts w:ascii="Calibri" w:eastAsia="Times New Roman" w:hAnsi="Calibri" w:cs="Times New Roman"/>
                <w:color w:val="FFFFFF"/>
              </w:rPr>
              <w:t>:</w:t>
            </w:r>
          </w:p>
        </w:tc>
        <w:tc>
          <w:tcPr>
            <w:tcW w:w="2691" w:type="dxa"/>
            <w:shd w:val="clear" w:color="000000" w:fill="4F81BD"/>
            <w:noWrap/>
            <w:vAlign w:val="center"/>
            <w:hideMark/>
          </w:tcPr>
          <w:p w14:paraId="7D11250D" w14:textId="77777777" w:rsidR="001F126C" w:rsidRPr="00925356" w:rsidRDefault="001F126C" w:rsidP="00902ED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>
              <w:rPr>
                <w:rFonts w:ascii="Calibri" w:eastAsia="Times New Roman" w:hAnsi="Calibri" w:cs="Times New Roman"/>
                <w:color w:val="FFFFFF"/>
              </w:rPr>
              <w:t>&lt;&lt;serialNo&gt;&gt;</w:t>
            </w:r>
          </w:p>
        </w:tc>
        <w:tc>
          <w:tcPr>
            <w:tcW w:w="6369" w:type="dxa"/>
            <w:gridSpan w:val="2"/>
            <w:shd w:val="clear" w:color="000000" w:fill="4F81BD"/>
            <w:noWrap/>
            <w:vAlign w:val="center"/>
            <w:hideMark/>
          </w:tcPr>
          <w:p w14:paraId="15C74FC6" w14:textId="77777777" w:rsidR="001F126C" w:rsidRPr="00925356" w:rsidRDefault="001F126C" w:rsidP="006E125E">
            <w:pPr>
              <w:spacing w:after="0" w:line="240" w:lineRule="auto"/>
              <w:rPr>
                <w:rFonts w:ascii="Calibri" w:eastAsia="Times New Roman" w:hAnsi="Calibri" w:cs="Times New Roman"/>
                <w:color w:val="FFFFFF"/>
              </w:rPr>
            </w:pPr>
          </w:p>
        </w:tc>
      </w:tr>
      <w:tr w:rsidR="00902EDF" w:rsidRPr="00925356" w14:paraId="5D079068" w14:textId="77777777" w:rsidTr="00B023CB">
        <w:trPr>
          <w:trHeight w:val="300"/>
        </w:trPr>
        <w:tc>
          <w:tcPr>
            <w:tcW w:w="2460" w:type="dxa"/>
            <w:shd w:val="clear" w:color="000000" w:fill="4F81BD"/>
            <w:noWrap/>
            <w:vAlign w:val="center"/>
            <w:hideMark/>
          </w:tcPr>
          <w:p w14:paraId="7303761B" w14:textId="77777777" w:rsidR="00902EDF" w:rsidRPr="00925356" w:rsidRDefault="00902EDF" w:rsidP="00687FE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 w:rsidRPr="00925356">
              <w:rPr>
                <w:rFonts w:ascii="Calibri" w:eastAsia="Times New Roman" w:hAnsi="Calibri" w:cs="Times New Roman"/>
                <w:color w:val="FFFFFF"/>
              </w:rPr>
              <w:t>Attorney</w:t>
            </w:r>
            <w:r>
              <w:rPr>
                <w:rFonts w:ascii="Calibri" w:eastAsia="Times New Roman" w:hAnsi="Calibri" w:cs="Times New Roman"/>
                <w:color w:val="FFFFFF"/>
              </w:rPr>
              <w:t>/Agent</w:t>
            </w:r>
            <w:r w:rsidRPr="00925356">
              <w:rPr>
                <w:rFonts w:ascii="Calibri" w:eastAsia="Times New Roman" w:hAnsi="Calibri" w:cs="Times New Roman"/>
                <w:color w:val="FFFFFF"/>
              </w:rPr>
              <w:t xml:space="preserve"> Name:</w:t>
            </w:r>
          </w:p>
        </w:tc>
        <w:tc>
          <w:tcPr>
            <w:tcW w:w="9060" w:type="dxa"/>
            <w:gridSpan w:val="3"/>
            <w:shd w:val="clear" w:color="000000" w:fill="4F81BD"/>
            <w:noWrap/>
            <w:vAlign w:val="center"/>
            <w:hideMark/>
          </w:tcPr>
          <w:p w14:paraId="66D6E477" w14:textId="77777777" w:rsidR="00902EDF" w:rsidRPr="00925356" w:rsidRDefault="009508F3" w:rsidP="00B149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>
              <w:rPr>
                <w:rFonts w:ascii="Calibri" w:eastAsia="Times New Roman" w:hAnsi="Calibri" w:cs="Times New Roman"/>
                <w:color w:val="FFFFFF"/>
              </w:rPr>
              <w:t>&lt;&lt;WAName&gt;&gt;</w:t>
            </w:r>
          </w:p>
        </w:tc>
      </w:tr>
      <w:tr w:rsidR="003D1B4F" w:rsidRPr="00925356" w14:paraId="3DE2608C" w14:textId="77777777" w:rsidTr="001674C7">
        <w:trPr>
          <w:trHeight w:hRule="exact" w:val="43"/>
        </w:trPr>
        <w:tc>
          <w:tcPr>
            <w:tcW w:w="11520" w:type="dxa"/>
            <w:gridSpan w:val="4"/>
            <w:shd w:val="clear" w:color="000000" w:fill="808080"/>
            <w:noWrap/>
            <w:vAlign w:val="bottom"/>
            <w:hideMark/>
          </w:tcPr>
          <w:p w14:paraId="063BC432" w14:textId="77777777" w:rsidR="003D1B4F" w:rsidRPr="00925356" w:rsidRDefault="003D1B4F" w:rsidP="003D1B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 w:rsidRPr="00925356">
              <w:rPr>
                <w:rFonts w:ascii="Calibri" w:eastAsia="Times New Roman" w:hAnsi="Calibri" w:cs="Times New Roman"/>
                <w:color w:val="FFFFFF"/>
              </w:rPr>
              <w:t> </w:t>
            </w:r>
          </w:p>
        </w:tc>
      </w:tr>
      <w:tr w:rsidR="003D1B4F" w:rsidRPr="00925356" w14:paraId="00E80A05" w14:textId="77777777" w:rsidTr="001674C7">
        <w:trPr>
          <w:trHeight w:val="630"/>
        </w:trPr>
        <w:tc>
          <w:tcPr>
            <w:tcW w:w="2460" w:type="dxa"/>
            <w:shd w:val="clear" w:color="000000" w:fill="4F81BD"/>
            <w:vAlign w:val="center"/>
            <w:hideMark/>
          </w:tcPr>
          <w:p w14:paraId="309E9F0C" w14:textId="77777777" w:rsidR="003D1B4F" w:rsidRPr="00925356" w:rsidRDefault="00D165F5" w:rsidP="003D1B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 w:rsidRPr="00D165F5">
              <w:rPr>
                <w:rFonts w:ascii="Calibri" w:eastAsia="Times New Roman" w:hAnsi="Calibri" w:cs="Times New Roman"/>
                <w:color w:val="FFFFFF"/>
              </w:rPr>
              <w:t>Level of Designation:</w:t>
            </w:r>
          </w:p>
        </w:tc>
        <w:tc>
          <w:tcPr>
            <w:tcW w:w="9060" w:type="dxa"/>
            <w:gridSpan w:val="3"/>
            <w:shd w:val="clear" w:color="000000" w:fill="4F81BD"/>
            <w:noWrap/>
            <w:vAlign w:val="center"/>
            <w:hideMark/>
          </w:tcPr>
          <w:p w14:paraId="50484E13" w14:textId="77777777" w:rsidR="003D1B4F" w:rsidRPr="00E837D4" w:rsidRDefault="009508F3" w:rsidP="00D165F5">
            <w:pPr>
              <w:spacing w:after="0" w:line="240" w:lineRule="auto"/>
              <w:rPr>
                <w:rFonts w:ascii="Calibri" w:eastAsia="Times New Roman" w:hAnsi="Calibri" w:cs="Times New Roman"/>
                <w:color w:val="FFFFFF" w:themeColor="background1"/>
              </w:rPr>
            </w:pPr>
            <w:r>
              <w:rPr>
                <w:rFonts w:ascii="Calibri" w:eastAsia="Times New Roman" w:hAnsi="Calibri" w:cs="Times New Roman"/>
                <w:color w:val="FFFFFF" w:themeColor="background1"/>
              </w:rPr>
              <w:t>&lt;&lt;designatedLevel&gt;&gt;</w:t>
            </w:r>
          </w:p>
        </w:tc>
      </w:tr>
      <w:tr w:rsidR="003D1B4F" w:rsidRPr="00925356" w14:paraId="68E6B832" w14:textId="77777777" w:rsidTr="001674C7">
        <w:trPr>
          <w:trHeight w:hRule="exact" w:val="43"/>
        </w:trPr>
        <w:tc>
          <w:tcPr>
            <w:tcW w:w="11520" w:type="dxa"/>
            <w:gridSpan w:val="4"/>
            <w:shd w:val="clear" w:color="000000" w:fill="808080"/>
            <w:noWrap/>
            <w:vAlign w:val="bottom"/>
            <w:hideMark/>
          </w:tcPr>
          <w:p w14:paraId="60D5107F" w14:textId="77777777" w:rsidR="003D1B4F" w:rsidRPr="00925356" w:rsidRDefault="003D1B4F" w:rsidP="003D1B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 w:rsidRPr="00925356">
              <w:rPr>
                <w:rFonts w:ascii="Calibri" w:eastAsia="Times New Roman" w:hAnsi="Calibri" w:cs="Times New Roman"/>
                <w:color w:val="FFFFFF"/>
              </w:rPr>
              <w:t> </w:t>
            </w:r>
          </w:p>
        </w:tc>
      </w:tr>
      <w:tr w:rsidR="003D1B4F" w:rsidRPr="00925356" w14:paraId="009B4FAA" w14:textId="77777777" w:rsidTr="00902EDF">
        <w:trPr>
          <w:trHeight w:val="552"/>
        </w:trPr>
        <w:tc>
          <w:tcPr>
            <w:tcW w:w="2460" w:type="dxa"/>
            <w:shd w:val="clear" w:color="000000" w:fill="E1DDC4"/>
            <w:vAlign w:val="center"/>
            <w:hideMark/>
          </w:tcPr>
          <w:p w14:paraId="76353638" w14:textId="77777777" w:rsidR="003D1B4F" w:rsidRPr="00925356" w:rsidRDefault="00902EDF" w:rsidP="003D1B4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Division</w:t>
            </w:r>
            <w:r w:rsidR="00E35463">
              <w:rPr>
                <w:rFonts w:ascii="Calibri" w:eastAsia="Times New Roman" w:hAnsi="Calibri" w:cs="Times New Roman"/>
                <w:color w:val="000000"/>
              </w:rPr>
              <w:t>:</w:t>
            </w:r>
          </w:p>
        </w:tc>
        <w:tc>
          <w:tcPr>
            <w:tcW w:w="9060" w:type="dxa"/>
            <w:gridSpan w:val="3"/>
            <w:shd w:val="clear" w:color="000000" w:fill="FFFFFF"/>
            <w:vAlign w:val="center"/>
            <w:hideMark/>
          </w:tcPr>
          <w:p w14:paraId="726DFD4C" w14:textId="77777777" w:rsidR="003D1B4F" w:rsidRPr="00925356" w:rsidRDefault="00E35463" w:rsidP="003D1B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C00000"/>
              </w:rPr>
            </w:pPr>
            <w:r w:rsidRPr="00913EC1">
              <w:rPr>
                <w:color w:val="C00000"/>
              </w:rPr>
              <w:t>[Attorney Input Needed]</w:t>
            </w:r>
          </w:p>
        </w:tc>
      </w:tr>
      <w:tr w:rsidR="003D1B4F" w:rsidRPr="00925356" w14:paraId="284298B9" w14:textId="77777777" w:rsidTr="001674C7">
        <w:trPr>
          <w:trHeight w:val="585"/>
        </w:trPr>
        <w:tc>
          <w:tcPr>
            <w:tcW w:w="2460" w:type="dxa"/>
            <w:shd w:val="clear" w:color="000000" w:fill="E1DDC4"/>
            <w:vAlign w:val="center"/>
            <w:hideMark/>
          </w:tcPr>
          <w:p w14:paraId="614BD465" w14:textId="77777777" w:rsidR="003D1B4F" w:rsidRPr="00925356" w:rsidRDefault="00E35463" w:rsidP="00902ED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 xml:space="preserve">Technology </w:t>
            </w:r>
            <w:r w:rsidR="00902EDF">
              <w:rPr>
                <w:rFonts w:ascii="Calibri" w:eastAsia="Times New Roman" w:hAnsi="Calibri" w:cs="Times New Roman"/>
                <w:color w:val="000000"/>
              </w:rPr>
              <w:t>Summary</w:t>
            </w:r>
            <w:r>
              <w:rPr>
                <w:rFonts w:ascii="Calibri" w:eastAsia="Times New Roman" w:hAnsi="Calibri" w:cs="Times New Roman"/>
                <w:color w:val="000000"/>
              </w:rPr>
              <w:t>:</w:t>
            </w:r>
          </w:p>
        </w:tc>
        <w:tc>
          <w:tcPr>
            <w:tcW w:w="9060" w:type="dxa"/>
            <w:gridSpan w:val="3"/>
            <w:shd w:val="clear" w:color="000000" w:fill="FFFFFF"/>
            <w:vAlign w:val="center"/>
            <w:hideMark/>
          </w:tcPr>
          <w:p w14:paraId="352003E8" w14:textId="77777777" w:rsidR="003D1B4F" w:rsidRPr="00925356" w:rsidRDefault="00E35463" w:rsidP="003D1B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13EC1">
              <w:rPr>
                <w:color w:val="C00000"/>
              </w:rPr>
              <w:t>[Attorney Input Needed]</w:t>
            </w:r>
          </w:p>
        </w:tc>
      </w:tr>
      <w:tr w:rsidR="0056365B" w:rsidRPr="00925356" w14:paraId="178D405C" w14:textId="77777777" w:rsidTr="001674C7">
        <w:trPr>
          <w:trHeight w:val="585"/>
        </w:trPr>
        <w:tc>
          <w:tcPr>
            <w:tcW w:w="2460" w:type="dxa"/>
            <w:shd w:val="clear" w:color="000000" w:fill="E1DDC4"/>
            <w:vAlign w:val="center"/>
          </w:tcPr>
          <w:p w14:paraId="1DE9C8F3" w14:textId="77777777" w:rsidR="0056365B" w:rsidRPr="00925356" w:rsidRDefault="0056365B" w:rsidP="0056365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Relevant Product:</w:t>
            </w:r>
          </w:p>
        </w:tc>
        <w:tc>
          <w:tcPr>
            <w:tcW w:w="9060" w:type="dxa"/>
            <w:gridSpan w:val="3"/>
            <w:shd w:val="clear" w:color="000000" w:fill="FFFFFF"/>
            <w:vAlign w:val="center"/>
          </w:tcPr>
          <w:p w14:paraId="2CCEE0A7" w14:textId="77777777" w:rsidR="0056365B" w:rsidRPr="00925356" w:rsidRDefault="0056365B" w:rsidP="0056365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C00000"/>
              </w:rPr>
            </w:pPr>
            <w:r w:rsidRPr="00913EC1">
              <w:rPr>
                <w:color w:val="C00000"/>
              </w:rPr>
              <w:t>[Attorney Input Needed]</w:t>
            </w:r>
          </w:p>
        </w:tc>
      </w:tr>
      <w:tr w:rsidR="007A76E8" w:rsidRPr="00925356" w14:paraId="30155F49" w14:textId="77777777" w:rsidTr="001674C7">
        <w:trPr>
          <w:trHeight w:hRule="exact" w:val="43"/>
        </w:trPr>
        <w:tc>
          <w:tcPr>
            <w:tcW w:w="2460" w:type="dxa"/>
            <w:shd w:val="clear" w:color="000000" w:fill="808080"/>
            <w:noWrap/>
            <w:vAlign w:val="bottom"/>
          </w:tcPr>
          <w:p w14:paraId="20EACD29" w14:textId="77777777" w:rsidR="007A76E8" w:rsidRPr="00925356" w:rsidRDefault="007A76E8" w:rsidP="007A76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</w:p>
        </w:tc>
        <w:tc>
          <w:tcPr>
            <w:tcW w:w="2691" w:type="dxa"/>
            <w:shd w:val="clear" w:color="000000" w:fill="808080"/>
            <w:noWrap/>
            <w:vAlign w:val="bottom"/>
            <w:hideMark/>
          </w:tcPr>
          <w:p w14:paraId="6ACD5929" w14:textId="77777777" w:rsidR="007A76E8" w:rsidRPr="00925356" w:rsidRDefault="007A76E8" w:rsidP="007A76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 w:rsidRPr="00925356">
              <w:rPr>
                <w:rFonts w:ascii="Calibri" w:eastAsia="Times New Roman" w:hAnsi="Calibri" w:cs="Times New Roman"/>
                <w:color w:val="FFFFFF"/>
              </w:rPr>
              <w:t> </w:t>
            </w:r>
          </w:p>
        </w:tc>
        <w:tc>
          <w:tcPr>
            <w:tcW w:w="3258" w:type="dxa"/>
            <w:shd w:val="clear" w:color="000000" w:fill="808080"/>
            <w:noWrap/>
            <w:vAlign w:val="bottom"/>
            <w:hideMark/>
          </w:tcPr>
          <w:p w14:paraId="62E26DBB" w14:textId="77777777" w:rsidR="007A76E8" w:rsidRPr="00925356" w:rsidRDefault="007A76E8" w:rsidP="007A76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 w:rsidRPr="00925356">
              <w:rPr>
                <w:rFonts w:ascii="Calibri" w:eastAsia="Times New Roman" w:hAnsi="Calibri" w:cs="Times New Roman"/>
                <w:color w:val="FFFFFF"/>
              </w:rPr>
              <w:t> </w:t>
            </w:r>
          </w:p>
        </w:tc>
        <w:tc>
          <w:tcPr>
            <w:tcW w:w="3111" w:type="dxa"/>
            <w:shd w:val="clear" w:color="000000" w:fill="808080"/>
            <w:noWrap/>
            <w:vAlign w:val="bottom"/>
            <w:hideMark/>
          </w:tcPr>
          <w:p w14:paraId="2398983F" w14:textId="77777777" w:rsidR="007A76E8" w:rsidRPr="00925356" w:rsidRDefault="007A76E8" w:rsidP="007A76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 w:rsidRPr="00925356">
              <w:rPr>
                <w:rFonts w:ascii="Calibri" w:eastAsia="Times New Roman" w:hAnsi="Calibri" w:cs="Times New Roman"/>
                <w:color w:val="FFFFFF"/>
              </w:rPr>
              <w:t> </w:t>
            </w:r>
          </w:p>
        </w:tc>
      </w:tr>
      <w:tr w:rsidR="007A76E8" w:rsidRPr="00925356" w14:paraId="7407E952" w14:textId="77777777" w:rsidTr="001674C7">
        <w:trPr>
          <w:trHeight w:val="360"/>
        </w:trPr>
        <w:tc>
          <w:tcPr>
            <w:tcW w:w="2460" w:type="dxa"/>
            <w:shd w:val="clear" w:color="000000" w:fill="E1DDC4"/>
            <w:vAlign w:val="center"/>
            <w:hideMark/>
          </w:tcPr>
          <w:p w14:paraId="3EF5486A" w14:textId="77777777" w:rsidR="007A76E8" w:rsidRPr="00925356" w:rsidRDefault="007A76E8" w:rsidP="007A76E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25356">
              <w:rPr>
                <w:rFonts w:ascii="Calibri" w:eastAsia="Times New Roman" w:hAnsi="Calibri" w:cs="Times New Roman"/>
                <w:color w:val="000000"/>
              </w:rPr>
              <w:t>Inventor(s):</w:t>
            </w:r>
          </w:p>
        </w:tc>
        <w:tc>
          <w:tcPr>
            <w:tcW w:w="9060" w:type="dxa"/>
            <w:gridSpan w:val="3"/>
            <w:shd w:val="clear" w:color="auto" w:fill="auto"/>
            <w:vAlign w:val="center"/>
            <w:hideMark/>
          </w:tcPr>
          <w:p w14:paraId="62E7DCA1" w14:textId="77777777" w:rsidR="007A76E8" w:rsidRPr="00925356" w:rsidRDefault="009508F3" w:rsidP="001F3FF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C00000"/>
              </w:rPr>
            </w:pPr>
            <w:r>
              <w:rPr>
                <w:rFonts w:ascii="Calibri" w:eastAsia="Times New Roman" w:hAnsi="Calibri" w:cs="Times New Roman"/>
              </w:rPr>
              <w:t>&lt;&lt;inventorList&gt;&gt;</w:t>
            </w:r>
          </w:p>
        </w:tc>
      </w:tr>
      <w:tr w:rsidR="007A76E8" w:rsidRPr="00925356" w14:paraId="7CC0F49A" w14:textId="77777777" w:rsidTr="001674C7">
        <w:trPr>
          <w:trHeight w:hRule="exact" w:val="43"/>
        </w:trPr>
        <w:tc>
          <w:tcPr>
            <w:tcW w:w="11520" w:type="dxa"/>
            <w:gridSpan w:val="4"/>
            <w:shd w:val="clear" w:color="000000" w:fill="808080"/>
            <w:noWrap/>
            <w:vAlign w:val="bottom"/>
            <w:hideMark/>
          </w:tcPr>
          <w:p w14:paraId="6E8EF103" w14:textId="77777777" w:rsidR="007A76E8" w:rsidRPr="00925356" w:rsidRDefault="007A76E8" w:rsidP="007A76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 w:rsidRPr="00925356">
              <w:rPr>
                <w:rFonts w:ascii="Calibri" w:eastAsia="Times New Roman" w:hAnsi="Calibri" w:cs="Times New Roman"/>
                <w:color w:val="FFFFFF"/>
              </w:rPr>
              <w:t> </w:t>
            </w:r>
          </w:p>
        </w:tc>
      </w:tr>
      <w:tr w:rsidR="007A76E8" w:rsidRPr="00925356" w14:paraId="39ACA0FC" w14:textId="77777777" w:rsidTr="00F22711">
        <w:trPr>
          <w:trHeight w:val="2910"/>
        </w:trPr>
        <w:tc>
          <w:tcPr>
            <w:tcW w:w="2460" w:type="dxa"/>
            <w:shd w:val="clear" w:color="000000" w:fill="DDD9C4"/>
            <w:noWrap/>
            <w:vAlign w:val="center"/>
            <w:hideMark/>
          </w:tcPr>
          <w:p w14:paraId="1174A32C" w14:textId="77777777" w:rsidR="007A76E8" w:rsidRPr="00925356" w:rsidRDefault="007A76E8" w:rsidP="007A76E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25356">
              <w:rPr>
                <w:rFonts w:ascii="Calibri" w:eastAsia="Times New Roman" w:hAnsi="Calibri" w:cs="Times New Roman"/>
                <w:color w:val="000000"/>
              </w:rPr>
              <w:t>Family:</w:t>
            </w:r>
          </w:p>
        </w:tc>
        <w:tc>
          <w:tcPr>
            <w:tcW w:w="9060" w:type="dxa"/>
            <w:gridSpan w:val="3"/>
            <w:shd w:val="clear" w:color="auto" w:fill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07"/>
              <w:gridCol w:w="2207"/>
              <w:gridCol w:w="2207"/>
              <w:gridCol w:w="2208"/>
            </w:tblGrid>
            <w:tr w:rsidR="00902EDF" w14:paraId="644201BF" w14:textId="77777777" w:rsidTr="00F13BF5">
              <w:tc>
                <w:tcPr>
                  <w:tcW w:w="2207" w:type="dxa"/>
                  <w:shd w:val="clear" w:color="auto" w:fill="D9D9D9" w:themeFill="background1" w:themeFillShade="D9"/>
                </w:tcPr>
                <w:p w14:paraId="42A47FC3" w14:textId="77777777" w:rsidR="00902EDF" w:rsidRPr="00A01916" w:rsidRDefault="00902EDF" w:rsidP="00B43266">
                  <w:pPr>
                    <w:framePr w:hSpace="180" w:wrap="around" w:vAnchor="page" w:hAnchor="margin" w:xAlign="center" w:y="1396"/>
                    <w:jc w:val="center"/>
                    <w:rPr>
                      <w:rFonts w:ascii="Calibri" w:eastAsia="Times New Roman" w:hAnsi="Calibri" w:cs="Times New Roman"/>
                      <w:b/>
                    </w:rPr>
                  </w:pPr>
                  <w:r w:rsidRPr="00A01916">
                    <w:rPr>
                      <w:rFonts w:ascii="Calibri" w:eastAsia="Times New Roman" w:hAnsi="Calibri" w:cs="Times New Roman"/>
                      <w:b/>
                    </w:rPr>
                    <w:t>SLW File No.</w:t>
                  </w:r>
                </w:p>
              </w:tc>
              <w:tc>
                <w:tcPr>
                  <w:tcW w:w="2207" w:type="dxa"/>
                  <w:shd w:val="clear" w:color="auto" w:fill="D9D9D9" w:themeFill="background1" w:themeFillShade="D9"/>
                </w:tcPr>
                <w:p w14:paraId="3BC63F32" w14:textId="77777777" w:rsidR="00902EDF" w:rsidRPr="00A01916" w:rsidRDefault="00902EDF" w:rsidP="00B43266">
                  <w:pPr>
                    <w:framePr w:hSpace="180" w:wrap="around" w:vAnchor="page" w:hAnchor="margin" w:xAlign="center" w:y="1396"/>
                    <w:jc w:val="center"/>
                    <w:rPr>
                      <w:rFonts w:ascii="Calibri" w:eastAsia="Times New Roman" w:hAnsi="Calibri" w:cs="Times New Roman"/>
                      <w:b/>
                    </w:rPr>
                  </w:pPr>
                  <w:r w:rsidRPr="00A01916">
                    <w:rPr>
                      <w:rFonts w:ascii="Calibri" w:eastAsia="Times New Roman" w:hAnsi="Calibri" w:cs="Times New Roman"/>
                      <w:b/>
                    </w:rPr>
                    <w:t>Client File No.</w:t>
                  </w:r>
                </w:p>
              </w:tc>
              <w:tc>
                <w:tcPr>
                  <w:tcW w:w="2207" w:type="dxa"/>
                  <w:shd w:val="clear" w:color="auto" w:fill="D9D9D9" w:themeFill="background1" w:themeFillShade="D9"/>
                </w:tcPr>
                <w:p w14:paraId="3F733575" w14:textId="77777777" w:rsidR="00902EDF" w:rsidRPr="00A01916" w:rsidRDefault="00902EDF" w:rsidP="00B43266">
                  <w:pPr>
                    <w:framePr w:hSpace="180" w:wrap="around" w:vAnchor="page" w:hAnchor="margin" w:xAlign="center" w:y="1396"/>
                    <w:jc w:val="center"/>
                    <w:rPr>
                      <w:rFonts w:ascii="Calibri" w:eastAsia="Times New Roman" w:hAnsi="Calibri" w:cs="Times New Roman"/>
                      <w:b/>
                    </w:rPr>
                  </w:pPr>
                  <w:r w:rsidRPr="00A01916">
                    <w:rPr>
                      <w:rFonts w:ascii="Calibri" w:eastAsia="Times New Roman" w:hAnsi="Calibri" w:cs="Times New Roman"/>
                      <w:b/>
                    </w:rPr>
                    <w:t>Application No.</w:t>
                  </w:r>
                </w:p>
              </w:tc>
              <w:tc>
                <w:tcPr>
                  <w:tcW w:w="2208" w:type="dxa"/>
                  <w:shd w:val="clear" w:color="auto" w:fill="D9D9D9" w:themeFill="background1" w:themeFillShade="D9"/>
                </w:tcPr>
                <w:p w14:paraId="41D6B09B" w14:textId="77777777" w:rsidR="00902EDF" w:rsidRPr="00A01916" w:rsidRDefault="00902EDF" w:rsidP="00B43266">
                  <w:pPr>
                    <w:framePr w:hSpace="180" w:wrap="around" w:vAnchor="page" w:hAnchor="margin" w:xAlign="center" w:y="1396"/>
                    <w:jc w:val="center"/>
                    <w:rPr>
                      <w:rFonts w:ascii="Calibri" w:eastAsia="Times New Roman" w:hAnsi="Calibri" w:cs="Times New Roman"/>
                      <w:b/>
                    </w:rPr>
                  </w:pPr>
                  <w:r w:rsidRPr="00A01916">
                    <w:rPr>
                      <w:rFonts w:ascii="Calibri" w:eastAsia="Times New Roman" w:hAnsi="Calibri" w:cs="Times New Roman"/>
                      <w:b/>
                    </w:rPr>
                    <w:t>Status</w:t>
                  </w:r>
                </w:p>
              </w:tc>
            </w:tr>
            <w:tr w:rsidR="001F3FFF" w14:paraId="1491572E" w14:textId="77777777" w:rsidTr="001F3FFF">
              <w:tc>
                <w:tcPr>
                  <w:tcW w:w="2207" w:type="dxa"/>
                  <w:shd w:val="clear" w:color="auto" w:fill="auto"/>
                </w:tcPr>
                <w:p w14:paraId="5349FB9D" w14:textId="77777777" w:rsidR="001F3FFF" w:rsidRPr="00A01916" w:rsidRDefault="001F3FFF" w:rsidP="00B43266">
                  <w:pPr>
                    <w:framePr w:hSpace="180" w:wrap="around" w:vAnchor="page" w:hAnchor="margin" w:xAlign="center" w:y="1396"/>
                    <w:jc w:val="center"/>
                    <w:rPr>
                      <w:rFonts w:ascii="Calibri" w:eastAsia="Times New Roman" w:hAnsi="Calibri" w:cs="Times New Roman"/>
                      <w:b/>
                    </w:rPr>
                  </w:pPr>
                </w:p>
              </w:tc>
              <w:tc>
                <w:tcPr>
                  <w:tcW w:w="2207" w:type="dxa"/>
                  <w:shd w:val="clear" w:color="auto" w:fill="auto"/>
                </w:tcPr>
                <w:p w14:paraId="5846A035" w14:textId="77777777" w:rsidR="001F3FFF" w:rsidRPr="00A01916" w:rsidRDefault="001F3FFF" w:rsidP="00B43266">
                  <w:pPr>
                    <w:framePr w:hSpace="180" w:wrap="around" w:vAnchor="page" w:hAnchor="margin" w:xAlign="center" w:y="1396"/>
                    <w:jc w:val="center"/>
                    <w:rPr>
                      <w:rFonts w:ascii="Calibri" w:eastAsia="Times New Roman" w:hAnsi="Calibri" w:cs="Times New Roman"/>
                      <w:b/>
                    </w:rPr>
                  </w:pPr>
                </w:p>
              </w:tc>
              <w:tc>
                <w:tcPr>
                  <w:tcW w:w="2207" w:type="dxa"/>
                  <w:shd w:val="clear" w:color="auto" w:fill="auto"/>
                </w:tcPr>
                <w:p w14:paraId="287CF9DB" w14:textId="77777777" w:rsidR="001F3FFF" w:rsidRPr="00A01916" w:rsidRDefault="001F3FFF" w:rsidP="00B43266">
                  <w:pPr>
                    <w:framePr w:hSpace="180" w:wrap="around" w:vAnchor="page" w:hAnchor="margin" w:xAlign="center" w:y="1396"/>
                    <w:jc w:val="center"/>
                    <w:rPr>
                      <w:rFonts w:ascii="Calibri" w:eastAsia="Times New Roman" w:hAnsi="Calibri" w:cs="Times New Roman"/>
                      <w:b/>
                    </w:rPr>
                  </w:pPr>
                </w:p>
              </w:tc>
              <w:tc>
                <w:tcPr>
                  <w:tcW w:w="2208" w:type="dxa"/>
                  <w:shd w:val="clear" w:color="auto" w:fill="auto"/>
                </w:tcPr>
                <w:p w14:paraId="5D8A0FE9" w14:textId="77777777" w:rsidR="001F3FFF" w:rsidRPr="00A01916" w:rsidRDefault="001F3FFF" w:rsidP="00B43266">
                  <w:pPr>
                    <w:framePr w:hSpace="180" w:wrap="around" w:vAnchor="page" w:hAnchor="margin" w:xAlign="center" w:y="1396"/>
                    <w:jc w:val="center"/>
                    <w:rPr>
                      <w:rFonts w:ascii="Calibri" w:eastAsia="Times New Roman" w:hAnsi="Calibri" w:cs="Times New Roman"/>
                      <w:b/>
                    </w:rPr>
                  </w:pPr>
                </w:p>
              </w:tc>
            </w:tr>
          </w:tbl>
          <w:p w14:paraId="26CA4B04" w14:textId="77777777" w:rsidR="007A76E8" w:rsidRPr="00925356" w:rsidRDefault="007A76E8" w:rsidP="007A76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C00000"/>
              </w:rPr>
            </w:pPr>
          </w:p>
        </w:tc>
      </w:tr>
    </w:tbl>
    <w:p w14:paraId="2EA8B6CB" w14:textId="77777777" w:rsidR="003E614C" w:rsidRDefault="003E614C"/>
    <w:p w14:paraId="19795C05" w14:textId="77777777" w:rsidR="00B32314" w:rsidRDefault="00B32314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5FCBF039" w14:textId="77777777" w:rsidR="009E5564" w:rsidRPr="0099553A" w:rsidRDefault="0099553A" w:rsidP="00CE1E65">
      <w:pPr>
        <w:ind w:left="1080" w:hanging="1080"/>
        <w:rPr>
          <w:b/>
          <w:color w:val="FF0000"/>
        </w:rPr>
      </w:pPr>
      <w:r w:rsidRPr="00F27E00">
        <w:rPr>
          <w:b/>
          <w:u w:val="single"/>
        </w:rPr>
        <w:lastRenderedPageBreak/>
        <w:t>Summary Of Subject Matter:</w:t>
      </w:r>
      <w:r w:rsidRPr="00F27E00">
        <w:rPr>
          <w:b/>
          <w:color w:val="FF0000"/>
        </w:rPr>
        <w:t xml:space="preserve"> </w:t>
      </w:r>
      <w:r w:rsidRPr="002312DF">
        <w:rPr>
          <w:color w:val="C00000"/>
        </w:rPr>
        <w:t xml:space="preserve"> </w:t>
      </w:r>
      <w:r w:rsidR="009E5564" w:rsidRPr="002312DF">
        <w:rPr>
          <w:color w:val="C00000"/>
        </w:rPr>
        <w:t>[Attorney Input Needed]</w:t>
      </w:r>
    </w:p>
    <w:p w14:paraId="2DCBB4B1" w14:textId="77777777" w:rsidR="00FF5742" w:rsidRDefault="00FF5742" w:rsidP="00CE1E65">
      <w:pPr>
        <w:ind w:left="1080" w:hanging="1080"/>
        <w:rPr>
          <w:b/>
          <w:u w:val="single"/>
        </w:rPr>
      </w:pPr>
    </w:p>
    <w:p w14:paraId="7ADFB90C" w14:textId="77777777" w:rsidR="009E5564" w:rsidRDefault="00FF5742" w:rsidP="00CE1E65">
      <w:pPr>
        <w:ind w:left="1080" w:hanging="1080"/>
        <w:rPr>
          <w:b/>
          <w:u w:val="single"/>
        </w:rPr>
      </w:pPr>
      <w:r w:rsidRPr="00F27E00">
        <w:rPr>
          <w:b/>
          <w:u w:val="single"/>
        </w:rPr>
        <w:t>Exemplary Figure(s) Covered By Claims:</w:t>
      </w:r>
      <w:r w:rsidRPr="00F27E00">
        <w:rPr>
          <w:b/>
        </w:rPr>
        <w:t xml:space="preserve"> </w:t>
      </w:r>
      <w:r>
        <w:rPr>
          <w:b/>
          <w:u w:val="single"/>
        </w:rPr>
        <w:t xml:space="preserve"> </w:t>
      </w:r>
      <w:r>
        <w:rPr>
          <w:color w:val="C00000"/>
        </w:rPr>
        <w:t>[Attorney Input Needed]</w:t>
      </w:r>
    </w:p>
    <w:p w14:paraId="73CAFDE3" w14:textId="77777777" w:rsidR="00FF5742" w:rsidRDefault="00FF5742" w:rsidP="00CE1E65">
      <w:pPr>
        <w:ind w:left="1080" w:hanging="1080"/>
        <w:rPr>
          <w:b/>
          <w:u w:val="single"/>
        </w:rPr>
      </w:pPr>
    </w:p>
    <w:p w14:paraId="4D7AE978" w14:textId="77777777" w:rsidR="003D1B4F" w:rsidRDefault="003D1B4F" w:rsidP="00CE1E65">
      <w:pPr>
        <w:ind w:left="1080" w:hanging="1080"/>
        <w:rPr>
          <w:b/>
        </w:rPr>
      </w:pPr>
      <w:r w:rsidRPr="003D1B4F">
        <w:rPr>
          <w:b/>
          <w:u w:val="single"/>
        </w:rPr>
        <w:t>Claims</w:t>
      </w:r>
      <w:r w:rsidRPr="003D1B4F">
        <w:rPr>
          <w:b/>
        </w:rPr>
        <w:t>:</w:t>
      </w:r>
    </w:p>
    <w:p w14:paraId="7F5B921B" w14:textId="77777777" w:rsidR="001F126C" w:rsidRDefault="001F126C" w:rsidP="00CE1E65">
      <w:pPr>
        <w:ind w:left="1080" w:hanging="1080"/>
      </w:pPr>
    </w:p>
    <w:p w14:paraId="77011D20" w14:textId="77777777" w:rsidR="003D1B4F" w:rsidRDefault="003D1B4F" w:rsidP="00CE1E65">
      <w:pPr>
        <w:ind w:left="1080" w:hanging="1080"/>
        <w:rPr>
          <w:b/>
          <w:color w:val="C00000"/>
        </w:rPr>
      </w:pPr>
      <w:r>
        <w:rPr>
          <w:b/>
          <w:u w:val="single"/>
        </w:rPr>
        <w:t>Attorney</w:t>
      </w:r>
      <w:r w:rsidR="00902EDF">
        <w:rPr>
          <w:b/>
          <w:u w:val="single"/>
        </w:rPr>
        <w:t>/Agent</w:t>
      </w:r>
      <w:r>
        <w:rPr>
          <w:b/>
          <w:u w:val="single"/>
        </w:rPr>
        <w:t xml:space="preserve"> </w:t>
      </w:r>
      <w:r w:rsidR="001F126C">
        <w:rPr>
          <w:b/>
          <w:u w:val="single"/>
        </w:rPr>
        <w:t>Recommendation</w:t>
      </w:r>
      <w:r w:rsidRPr="003D1B4F">
        <w:rPr>
          <w:b/>
        </w:rPr>
        <w:t>:</w:t>
      </w:r>
      <w:r>
        <w:rPr>
          <w:b/>
        </w:rPr>
        <w:t xml:space="preserve">  </w:t>
      </w:r>
      <w:r w:rsidRPr="002312DF">
        <w:rPr>
          <w:b/>
          <w:color w:val="C00000"/>
        </w:rPr>
        <w:t>[Attorney Input Needed]</w:t>
      </w:r>
    </w:p>
    <w:p w14:paraId="00C756A1" w14:textId="77777777" w:rsidR="00B9000D" w:rsidRPr="003D1B4F" w:rsidRDefault="00B9000D" w:rsidP="003D1B4F">
      <w:pPr>
        <w:ind w:hanging="1080"/>
        <w:rPr>
          <w:b/>
          <w:u w:val="single"/>
        </w:rPr>
      </w:pPr>
    </w:p>
    <w:sectPr w:rsidR="00B9000D" w:rsidRPr="003D1B4F" w:rsidSect="005610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BFD8F" w14:textId="77777777" w:rsidR="00811C59" w:rsidRDefault="00811C59" w:rsidP="003E614C">
      <w:pPr>
        <w:spacing w:after="0" w:line="240" w:lineRule="auto"/>
      </w:pPr>
      <w:r>
        <w:separator/>
      </w:r>
    </w:p>
  </w:endnote>
  <w:endnote w:type="continuationSeparator" w:id="0">
    <w:p w14:paraId="4CC8F3CD" w14:textId="77777777" w:rsidR="00811C59" w:rsidRDefault="00811C59" w:rsidP="003E6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9CC95" w14:textId="77777777" w:rsidR="00D22AE4" w:rsidRDefault="00D22A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8BAD1" w14:textId="77777777" w:rsidR="003E614C" w:rsidRDefault="003E614C">
    <w:pPr>
      <w:pStyle w:val="Footer"/>
    </w:pPr>
  </w:p>
  <w:p w14:paraId="7223BF8F" w14:textId="77777777" w:rsidR="003E614C" w:rsidRDefault="003E61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D1C5A" w14:textId="77777777" w:rsidR="00D22AE4" w:rsidRDefault="00D22A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317A8" w14:textId="77777777" w:rsidR="00811C59" w:rsidRDefault="00811C59" w:rsidP="003E614C">
      <w:pPr>
        <w:spacing w:after="0" w:line="240" w:lineRule="auto"/>
      </w:pPr>
      <w:r>
        <w:separator/>
      </w:r>
    </w:p>
  </w:footnote>
  <w:footnote w:type="continuationSeparator" w:id="0">
    <w:p w14:paraId="2C817E0A" w14:textId="77777777" w:rsidR="00811C59" w:rsidRDefault="00811C59" w:rsidP="003E6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C9963" w14:textId="77777777" w:rsidR="00D22AE4" w:rsidRDefault="00D22A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20A63" w14:textId="77777777" w:rsidR="003E614C" w:rsidRDefault="005610C5" w:rsidP="003E614C">
    <w:pPr>
      <w:pStyle w:val="Header"/>
    </w:pPr>
    <w:r>
      <w:rPr>
        <w:noProof/>
      </w:rPr>
      <w:drawing>
        <wp:inline distT="0" distB="0" distL="0" distR="0" wp14:anchorId="1EB2F674" wp14:editId="52A58825">
          <wp:extent cx="2560320" cy="48417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602169" cy="49208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584C10">
      <w:rPr>
        <w:noProof/>
        <w:lang w:val="en-IN" w:eastAsia="en-IN"/>
      </w:rPr>
      <w:t xml:space="preserve">              </w:t>
    </w:r>
    <w:r w:rsidR="00902EDF">
      <w:rPr>
        <w:noProof/>
      </w:rPr>
      <w:drawing>
        <wp:inline distT="0" distB="0" distL="0" distR="0" wp14:anchorId="3364E2A3" wp14:editId="40574FF8">
          <wp:extent cx="2468095" cy="488229"/>
          <wp:effectExtent l="0" t="0" r="0" b="762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559009" cy="50621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584C10">
      <w:rPr>
        <w:noProof/>
        <w:lang w:val="en-IN" w:eastAsia="en-IN"/>
      </w:rPr>
      <w:t xml:space="preserve">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42D4B" w14:textId="77777777" w:rsidR="00D22AE4" w:rsidRDefault="00D22AE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AE4"/>
    <w:rsid w:val="00022337"/>
    <w:rsid w:val="00043A66"/>
    <w:rsid w:val="00080A34"/>
    <w:rsid w:val="00086160"/>
    <w:rsid w:val="000D4D0C"/>
    <w:rsid w:val="00132F2B"/>
    <w:rsid w:val="001359EB"/>
    <w:rsid w:val="001674C7"/>
    <w:rsid w:val="00170F58"/>
    <w:rsid w:val="001E663B"/>
    <w:rsid w:val="001F126C"/>
    <w:rsid w:val="001F3FFF"/>
    <w:rsid w:val="002312DF"/>
    <w:rsid w:val="00297B5C"/>
    <w:rsid w:val="003D1B4F"/>
    <w:rsid w:val="003E614C"/>
    <w:rsid w:val="004335BC"/>
    <w:rsid w:val="00494E5F"/>
    <w:rsid w:val="004A1389"/>
    <w:rsid w:val="004D4193"/>
    <w:rsid w:val="005610C5"/>
    <w:rsid w:val="005614BD"/>
    <w:rsid w:val="0056365B"/>
    <w:rsid w:val="00584C10"/>
    <w:rsid w:val="006142E1"/>
    <w:rsid w:val="006206A4"/>
    <w:rsid w:val="006275F3"/>
    <w:rsid w:val="006365BB"/>
    <w:rsid w:val="00687FEB"/>
    <w:rsid w:val="006E125E"/>
    <w:rsid w:val="00752B6D"/>
    <w:rsid w:val="007A76E8"/>
    <w:rsid w:val="007E71F5"/>
    <w:rsid w:val="00811C59"/>
    <w:rsid w:val="00840E58"/>
    <w:rsid w:val="008E7731"/>
    <w:rsid w:val="00902EDF"/>
    <w:rsid w:val="0092224D"/>
    <w:rsid w:val="00925356"/>
    <w:rsid w:val="009508F3"/>
    <w:rsid w:val="00965028"/>
    <w:rsid w:val="00974AD0"/>
    <w:rsid w:val="0099553A"/>
    <w:rsid w:val="009E1D07"/>
    <w:rsid w:val="009E5564"/>
    <w:rsid w:val="009F16AB"/>
    <w:rsid w:val="00A52285"/>
    <w:rsid w:val="00A60A5A"/>
    <w:rsid w:val="00B101A0"/>
    <w:rsid w:val="00B1495A"/>
    <w:rsid w:val="00B32314"/>
    <w:rsid w:val="00B43266"/>
    <w:rsid w:val="00B9000D"/>
    <w:rsid w:val="00BC4BC6"/>
    <w:rsid w:val="00BD4E97"/>
    <w:rsid w:val="00CB2E78"/>
    <w:rsid w:val="00CB7DD6"/>
    <w:rsid w:val="00CE1E65"/>
    <w:rsid w:val="00CE34C6"/>
    <w:rsid w:val="00D165F5"/>
    <w:rsid w:val="00D22AE4"/>
    <w:rsid w:val="00D34798"/>
    <w:rsid w:val="00D529C6"/>
    <w:rsid w:val="00D76BF1"/>
    <w:rsid w:val="00D84A90"/>
    <w:rsid w:val="00DE4511"/>
    <w:rsid w:val="00E01A48"/>
    <w:rsid w:val="00E1053B"/>
    <w:rsid w:val="00E35463"/>
    <w:rsid w:val="00E837D4"/>
    <w:rsid w:val="00E933D6"/>
    <w:rsid w:val="00F13BF5"/>
    <w:rsid w:val="00F22711"/>
    <w:rsid w:val="00F53E22"/>
    <w:rsid w:val="00FF57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5D2C7CB"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5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6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14C"/>
  </w:style>
  <w:style w:type="paragraph" w:styleId="Footer">
    <w:name w:val="footer"/>
    <w:basedOn w:val="Normal"/>
    <w:link w:val="FooterChar"/>
    <w:uiPriority w:val="99"/>
    <w:unhideWhenUsed/>
    <w:rsid w:val="003E6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14C"/>
  </w:style>
  <w:style w:type="paragraph" w:styleId="BalloonText">
    <w:name w:val="Balloon Text"/>
    <w:basedOn w:val="Normal"/>
    <w:link w:val="BalloonTextChar"/>
    <w:uiPriority w:val="99"/>
    <w:semiHidden/>
    <w:unhideWhenUsed/>
    <w:rsid w:val="003E61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14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25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E55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55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55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55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556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24:Sources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o="urn:schemas-microsoft-com:office:office" xmlns:v="urn:schemas-microsoft-com:vml" xmlns:ns15="urn:schemas-microsoft-com:office:exce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 SelectedStyle="\APA.XSL" StyleName="APA"/>
</file>

<file path=customXml/itemProps1.xml><?xml version="1.0" encoding="utf-8"?>
<ds:datastoreItem xmlns:ds="http://schemas.openxmlformats.org/officeDocument/2006/customXml" ds:itemID="{512BC10B-342D-43EA-BB5F-3BAA3EBD82EC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office"/>
    <ds:schemaRef ds:uri="urn:schemas-microsoft-com:vml"/>
    <ds:schemaRef ds:uri="urn:schemas-microsoft-com:office:excel"/>
    <ds:schemaRef ds:uri="urn:schemas-microsoft-com:office:word"/>
    <ds:schemaRef ds:uri="urn:schemas-microsoft-com:office:powerpoint"/>
    <ds:schemaRef ds:uri="http://opendope.org/xpaths"/>
    <ds:schemaRef ds:uri="http://opendope.org/conditions"/>
    <ds:schemaRef ds:uri="http://opendope.org/question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ZimmerProposal.dotx</Template>
  <TotalTime>0</TotalTime>
  <Pages>2</Pages>
  <Words>97</Words>
  <Characters>559</Characters>
  <Application>Microsoft Office Word</Application>
  <DocSecurity>0</DocSecurity>
  <PresentationFormat>15|.DOTX</PresentationFormat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SLW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Rebuffoni</dc:creator>
  <cp:lastModifiedBy>Jacob Burns</cp:lastModifiedBy>
  <cp:revision>2</cp:revision>
  <dcterms:created xsi:type="dcterms:W3CDTF">2024-06-03T23:52:00Z</dcterms:created>
  <dcterms:modified xsi:type="dcterms:W3CDTF">2024-06-03T23:52:00Z</dcterms:modified>
</cp:coreProperties>
</file>