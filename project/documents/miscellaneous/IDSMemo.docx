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EE3CE" w14:textId="77777777" w:rsidR="00C50D49" w:rsidRDefault="00C50D49"/>
    <w:p w14:paraId="45461F44" w14:textId="77777777" w:rsidR="00582797" w:rsidRDefault="00582797"/>
    <w:p w14:paraId="2E2A4DD8" w14:textId="77777777" w:rsidR="00582797" w:rsidRDefault="00582797" w:rsidP="00582797">
      <w:pPr>
        <w:pStyle w:val="PlainText"/>
      </w:pPr>
      <w:r>
        <w:t>SLW Docket No. &lt;&lt;</w:t>
      </w:r>
      <w:proofErr w:type="spellStart"/>
      <w:r>
        <w:t>matterNo</w:t>
      </w:r>
      <w:proofErr w:type="spellEnd"/>
      <w:r>
        <w:t>&gt;&gt;</w:t>
      </w:r>
    </w:p>
    <w:p w14:paraId="27F91EA7" w14:textId="77777777" w:rsidR="00582797" w:rsidRDefault="00582797" w:rsidP="00582797">
      <w:pPr>
        <w:pStyle w:val="PlainText"/>
      </w:pPr>
      <w:r>
        <w:t>Title: &lt;&lt;title&gt;&gt;</w:t>
      </w:r>
    </w:p>
    <w:p w14:paraId="1B19B593" w14:textId="77777777" w:rsidR="00582797" w:rsidRDefault="00582797" w:rsidP="00582797">
      <w:pPr>
        <w:pStyle w:val="PlainText"/>
      </w:pPr>
    </w:p>
    <w:p w14:paraId="44579820" w14:textId="77777777" w:rsidR="00582797" w:rsidRDefault="00582797" w:rsidP="00582797">
      <w:pPr>
        <w:pStyle w:val="PlainText"/>
      </w:pPr>
      <w:r>
        <w:t>We have now received a &lt;&lt;</w:t>
      </w:r>
      <w:proofErr w:type="spellStart"/>
      <w:r>
        <w:t>docFiled</w:t>
      </w:r>
      <w:proofErr w:type="spellEnd"/>
      <w:r>
        <w:t>&gt;&gt; (possibly including cited references) relative to the above mentioned application.  Please review to determine if a SIDS is necessary in the related matters (listed below).  The three-month deadline for filing a SIDS is &lt;&lt;</w:t>
      </w:r>
      <w:proofErr w:type="spellStart"/>
      <w:r w:rsidR="006D2F82">
        <w:t>actionDueDate</w:t>
      </w:r>
      <w:proofErr w:type="spellEnd"/>
      <w:r>
        <w:t>&gt;&gt;.</w:t>
      </w:r>
    </w:p>
    <w:p w14:paraId="6F73E7A7" w14:textId="77777777" w:rsidR="00582797" w:rsidRDefault="00582797" w:rsidP="00582797">
      <w:pPr>
        <w:pStyle w:val="PlainText"/>
      </w:pPr>
    </w:p>
    <w:p w14:paraId="4C8ADE50" w14:textId="77777777" w:rsidR="00582797" w:rsidRDefault="00582797" w:rsidP="00582797">
      <w:pPr>
        <w:pStyle w:val="PlainText"/>
      </w:pPr>
      <w:r>
        <w:t>Please let me know if you have any questions.</w:t>
      </w:r>
    </w:p>
    <w:p w14:paraId="067F8B97" w14:textId="77777777" w:rsidR="00582797" w:rsidRDefault="00582797" w:rsidP="00582797">
      <w:pPr>
        <w:pStyle w:val="PlainText"/>
      </w:pPr>
    </w:p>
    <w:p w14:paraId="661AE23D" w14:textId="77777777" w:rsidR="00582797" w:rsidRDefault="00582797" w:rsidP="00582797">
      <w:pPr>
        <w:pStyle w:val="PlainText"/>
      </w:pPr>
      <w:r>
        <w:t>Thanks,</w:t>
      </w:r>
    </w:p>
    <w:p w14:paraId="30663BD1" w14:textId="77777777" w:rsidR="00582797" w:rsidRDefault="00582797" w:rsidP="00582797">
      <w:pPr>
        <w:pStyle w:val="PlainText"/>
      </w:pPr>
    </w:p>
    <w:p w14:paraId="5D118BDA" w14:textId="77777777" w:rsidR="00582797" w:rsidRPr="00582797" w:rsidRDefault="00582797" w:rsidP="00582797">
      <w:pPr>
        <w:widowControl/>
        <w:autoSpaceDE/>
        <w:autoSpaceDN/>
        <w:adjustRightInd/>
      </w:pPr>
      <w:r w:rsidRPr="00582797">
        <w:t>&lt;&lt;</w:t>
      </w:r>
      <w:proofErr w:type="spellStart"/>
      <w:r w:rsidRPr="00582797">
        <w:t>userName</w:t>
      </w:r>
      <w:proofErr w:type="spellEnd"/>
      <w:r w:rsidRPr="00582797">
        <w:t>&gt;&gt;</w:t>
      </w:r>
    </w:p>
    <w:p w14:paraId="052F1C9D" w14:textId="77777777" w:rsidR="00582797" w:rsidRDefault="00582797"/>
    <w:p w14:paraId="7B697485" w14:textId="77777777" w:rsidR="00582797" w:rsidRDefault="00582797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82797" w:rsidRPr="007B6BAE" w14:paraId="6943708A" w14:textId="77777777" w:rsidTr="007B6BAE">
        <w:tc>
          <w:tcPr>
            <w:tcW w:w="2952" w:type="dxa"/>
          </w:tcPr>
          <w:p w14:paraId="17A80915" w14:textId="77777777" w:rsidR="00582797" w:rsidRPr="007B6BAE" w:rsidRDefault="00582797">
            <w:pPr>
              <w:rPr>
                <w:b/>
              </w:rPr>
            </w:pPr>
            <w:r w:rsidRPr="007B6BAE">
              <w:rPr>
                <w:b/>
              </w:rPr>
              <w:t>Related Matter No.</w:t>
            </w:r>
          </w:p>
        </w:tc>
        <w:tc>
          <w:tcPr>
            <w:tcW w:w="2952" w:type="dxa"/>
          </w:tcPr>
          <w:p w14:paraId="24711A5C" w14:textId="77777777" w:rsidR="00582797" w:rsidRPr="007B6BAE" w:rsidRDefault="00582797">
            <w:pPr>
              <w:rPr>
                <w:b/>
              </w:rPr>
            </w:pPr>
            <w:r w:rsidRPr="007B6BAE">
              <w:rPr>
                <w:b/>
              </w:rPr>
              <w:t xml:space="preserve">Application No. </w:t>
            </w:r>
          </w:p>
        </w:tc>
        <w:tc>
          <w:tcPr>
            <w:tcW w:w="2952" w:type="dxa"/>
          </w:tcPr>
          <w:p w14:paraId="220D09F3" w14:textId="77777777" w:rsidR="00582797" w:rsidRPr="007B6BAE" w:rsidRDefault="00582797">
            <w:pPr>
              <w:rPr>
                <w:b/>
              </w:rPr>
            </w:pPr>
            <w:r w:rsidRPr="007B6BAE">
              <w:rPr>
                <w:b/>
              </w:rPr>
              <w:t>Status</w:t>
            </w:r>
          </w:p>
        </w:tc>
      </w:tr>
      <w:tr w:rsidR="00582797" w14:paraId="414E6129" w14:textId="77777777" w:rsidTr="007B6BAE">
        <w:tc>
          <w:tcPr>
            <w:tcW w:w="2952" w:type="dxa"/>
          </w:tcPr>
          <w:p w14:paraId="5B413FFD" w14:textId="77777777" w:rsidR="00582797" w:rsidRPr="00582797" w:rsidRDefault="00582797" w:rsidP="00582797">
            <w:r w:rsidRPr="007B6BAE">
              <w:rPr>
                <w:spacing w:val="-3"/>
              </w:rPr>
              <w:t>&lt;&lt;</w:t>
            </w:r>
            <w:proofErr w:type="spellStart"/>
            <w:r w:rsidRPr="007B6BAE">
              <w:rPr>
                <w:spacing w:val="-3"/>
              </w:rPr>
              <w:t>nonProvRelated</w:t>
            </w:r>
            <w:proofErr w:type="spellEnd"/>
            <w:r w:rsidRPr="007B6BAE">
              <w:rPr>
                <w:spacing w:val="-3"/>
              </w:rPr>
              <w:t>&gt;&gt;</w:t>
            </w:r>
          </w:p>
        </w:tc>
        <w:tc>
          <w:tcPr>
            <w:tcW w:w="2952" w:type="dxa"/>
          </w:tcPr>
          <w:p w14:paraId="7140AF4A" w14:textId="77777777" w:rsidR="00582797" w:rsidRDefault="00582797">
            <w:r>
              <w:t>&lt;&lt;</w:t>
            </w:r>
            <w:proofErr w:type="spellStart"/>
            <w:r>
              <w:t>relatedserialNo</w:t>
            </w:r>
            <w:proofErr w:type="spellEnd"/>
            <w:r>
              <w:t>&gt;&gt;</w:t>
            </w:r>
          </w:p>
        </w:tc>
        <w:tc>
          <w:tcPr>
            <w:tcW w:w="2952" w:type="dxa"/>
          </w:tcPr>
          <w:p w14:paraId="599196AD" w14:textId="77777777" w:rsidR="00582797" w:rsidRDefault="007B6BAE">
            <w:r w:rsidRPr="007B6BAE">
              <w:rPr>
                <w:spacing w:val="-3"/>
              </w:rPr>
              <w:t>&lt;&lt;</w:t>
            </w:r>
            <w:proofErr w:type="spellStart"/>
            <w:r w:rsidRPr="007B6BAE">
              <w:rPr>
                <w:spacing w:val="-3"/>
              </w:rPr>
              <w:t>nonProvStatus</w:t>
            </w:r>
            <w:proofErr w:type="spellEnd"/>
            <w:r w:rsidRPr="007B6BAE">
              <w:rPr>
                <w:spacing w:val="-3"/>
              </w:rPr>
              <w:t>&gt;&gt;</w:t>
            </w:r>
          </w:p>
        </w:tc>
      </w:tr>
    </w:tbl>
    <w:p w14:paraId="76F23476" w14:textId="77777777" w:rsidR="004E09B1" w:rsidRDefault="004E09B1" w:rsidP="004E09B1">
      <w:pPr>
        <w:rPr>
          <w:rFonts w:ascii="Courier New" w:hAnsi="Courier New" w:cs="Courier New"/>
        </w:rPr>
      </w:pPr>
    </w:p>
    <w:p w14:paraId="44D39983" w14:textId="77777777" w:rsidR="00582797" w:rsidRDefault="00582797" w:rsidP="004E09B1"/>
    <w:sectPr w:rsidR="00582797" w:rsidSect="00B5237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09B1"/>
    <w:rsid w:val="000009B1"/>
    <w:rsid w:val="00001503"/>
    <w:rsid w:val="0000155C"/>
    <w:rsid w:val="0000195B"/>
    <w:rsid w:val="0000263C"/>
    <w:rsid w:val="00002C70"/>
    <w:rsid w:val="00002D99"/>
    <w:rsid w:val="00003031"/>
    <w:rsid w:val="000040E5"/>
    <w:rsid w:val="00005481"/>
    <w:rsid w:val="00006470"/>
    <w:rsid w:val="00006A81"/>
    <w:rsid w:val="00007A55"/>
    <w:rsid w:val="00011DAD"/>
    <w:rsid w:val="00012639"/>
    <w:rsid w:val="000131B3"/>
    <w:rsid w:val="0001449C"/>
    <w:rsid w:val="00014945"/>
    <w:rsid w:val="00014B17"/>
    <w:rsid w:val="000157C0"/>
    <w:rsid w:val="0001620B"/>
    <w:rsid w:val="00017582"/>
    <w:rsid w:val="00020945"/>
    <w:rsid w:val="00021677"/>
    <w:rsid w:val="00021BBC"/>
    <w:rsid w:val="00021D5B"/>
    <w:rsid w:val="0002283A"/>
    <w:rsid w:val="00022C53"/>
    <w:rsid w:val="00024305"/>
    <w:rsid w:val="00024F5C"/>
    <w:rsid w:val="0002568D"/>
    <w:rsid w:val="0002589A"/>
    <w:rsid w:val="00025B65"/>
    <w:rsid w:val="00026330"/>
    <w:rsid w:val="00027546"/>
    <w:rsid w:val="000276F0"/>
    <w:rsid w:val="000304A9"/>
    <w:rsid w:val="0003376E"/>
    <w:rsid w:val="00034658"/>
    <w:rsid w:val="00034C0B"/>
    <w:rsid w:val="00037365"/>
    <w:rsid w:val="00037807"/>
    <w:rsid w:val="00041072"/>
    <w:rsid w:val="00041AFA"/>
    <w:rsid w:val="000438AB"/>
    <w:rsid w:val="00043907"/>
    <w:rsid w:val="00043D9E"/>
    <w:rsid w:val="000441CF"/>
    <w:rsid w:val="00044901"/>
    <w:rsid w:val="00044B9B"/>
    <w:rsid w:val="00044DAC"/>
    <w:rsid w:val="00046180"/>
    <w:rsid w:val="00051D23"/>
    <w:rsid w:val="00053A2F"/>
    <w:rsid w:val="00054F31"/>
    <w:rsid w:val="00056128"/>
    <w:rsid w:val="00061265"/>
    <w:rsid w:val="000615A8"/>
    <w:rsid w:val="00062BF1"/>
    <w:rsid w:val="00062EED"/>
    <w:rsid w:val="00063420"/>
    <w:rsid w:val="000636A9"/>
    <w:rsid w:val="00063BEF"/>
    <w:rsid w:val="000648D8"/>
    <w:rsid w:val="00071F3A"/>
    <w:rsid w:val="00074C8F"/>
    <w:rsid w:val="00075930"/>
    <w:rsid w:val="00075AF8"/>
    <w:rsid w:val="00075F53"/>
    <w:rsid w:val="000767E5"/>
    <w:rsid w:val="0007770A"/>
    <w:rsid w:val="0008377C"/>
    <w:rsid w:val="00084784"/>
    <w:rsid w:val="0008697D"/>
    <w:rsid w:val="00086CD7"/>
    <w:rsid w:val="00087593"/>
    <w:rsid w:val="00087D31"/>
    <w:rsid w:val="0009104C"/>
    <w:rsid w:val="00091793"/>
    <w:rsid w:val="000968B3"/>
    <w:rsid w:val="00096CCC"/>
    <w:rsid w:val="00096F66"/>
    <w:rsid w:val="00097A62"/>
    <w:rsid w:val="000A0996"/>
    <w:rsid w:val="000A0DA1"/>
    <w:rsid w:val="000A11DE"/>
    <w:rsid w:val="000A1808"/>
    <w:rsid w:val="000A29C7"/>
    <w:rsid w:val="000A2ACD"/>
    <w:rsid w:val="000A3831"/>
    <w:rsid w:val="000A450D"/>
    <w:rsid w:val="000A4A3C"/>
    <w:rsid w:val="000A5B15"/>
    <w:rsid w:val="000A6A66"/>
    <w:rsid w:val="000A7E21"/>
    <w:rsid w:val="000B0215"/>
    <w:rsid w:val="000B357B"/>
    <w:rsid w:val="000B583F"/>
    <w:rsid w:val="000B5B5D"/>
    <w:rsid w:val="000B5F4D"/>
    <w:rsid w:val="000B61C6"/>
    <w:rsid w:val="000B71F8"/>
    <w:rsid w:val="000B7473"/>
    <w:rsid w:val="000C09D2"/>
    <w:rsid w:val="000C2344"/>
    <w:rsid w:val="000C2C78"/>
    <w:rsid w:val="000C42CF"/>
    <w:rsid w:val="000C4727"/>
    <w:rsid w:val="000C5D7E"/>
    <w:rsid w:val="000C6949"/>
    <w:rsid w:val="000C6C8F"/>
    <w:rsid w:val="000C7301"/>
    <w:rsid w:val="000C7B16"/>
    <w:rsid w:val="000D0D1A"/>
    <w:rsid w:val="000D0DB3"/>
    <w:rsid w:val="000D1BB7"/>
    <w:rsid w:val="000D1E07"/>
    <w:rsid w:val="000D469D"/>
    <w:rsid w:val="000D6C4F"/>
    <w:rsid w:val="000D6C53"/>
    <w:rsid w:val="000D6E2E"/>
    <w:rsid w:val="000E07BC"/>
    <w:rsid w:val="000E1C87"/>
    <w:rsid w:val="000E31D0"/>
    <w:rsid w:val="000E3FD6"/>
    <w:rsid w:val="000E5402"/>
    <w:rsid w:val="000F2E7C"/>
    <w:rsid w:val="000F2F19"/>
    <w:rsid w:val="000F429C"/>
    <w:rsid w:val="000F6624"/>
    <w:rsid w:val="000F6C64"/>
    <w:rsid w:val="000F7897"/>
    <w:rsid w:val="0010093E"/>
    <w:rsid w:val="00100BB4"/>
    <w:rsid w:val="00100BEB"/>
    <w:rsid w:val="00100BFC"/>
    <w:rsid w:val="00101C8B"/>
    <w:rsid w:val="00101E26"/>
    <w:rsid w:val="00102892"/>
    <w:rsid w:val="00102B1E"/>
    <w:rsid w:val="0010390D"/>
    <w:rsid w:val="001049BE"/>
    <w:rsid w:val="00104E56"/>
    <w:rsid w:val="00105D33"/>
    <w:rsid w:val="00105E8B"/>
    <w:rsid w:val="0010607C"/>
    <w:rsid w:val="00110BB7"/>
    <w:rsid w:val="00110E5C"/>
    <w:rsid w:val="001111BE"/>
    <w:rsid w:val="00111915"/>
    <w:rsid w:val="00111CBE"/>
    <w:rsid w:val="001123C6"/>
    <w:rsid w:val="001147D3"/>
    <w:rsid w:val="00114888"/>
    <w:rsid w:val="00121570"/>
    <w:rsid w:val="001220BC"/>
    <w:rsid w:val="0012252B"/>
    <w:rsid w:val="00123919"/>
    <w:rsid w:val="00123A1A"/>
    <w:rsid w:val="00124972"/>
    <w:rsid w:val="00124E4D"/>
    <w:rsid w:val="00125C47"/>
    <w:rsid w:val="00125FFE"/>
    <w:rsid w:val="00126224"/>
    <w:rsid w:val="001272EB"/>
    <w:rsid w:val="00127A0C"/>
    <w:rsid w:val="00133D5E"/>
    <w:rsid w:val="00134093"/>
    <w:rsid w:val="00134780"/>
    <w:rsid w:val="00134BFF"/>
    <w:rsid w:val="00135D87"/>
    <w:rsid w:val="00136012"/>
    <w:rsid w:val="0013700B"/>
    <w:rsid w:val="00137C87"/>
    <w:rsid w:val="00140715"/>
    <w:rsid w:val="00140A7B"/>
    <w:rsid w:val="00140EB6"/>
    <w:rsid w:val="00140F39"/>
    <w:rsid w:val="00141532"/>
    <w:rsid w:val="00141CA9"/>
    <w:rsid w:val="00142ED4"/>
    <w:rsid w:val="00145A68"/>
    <w:rsid w:val="00146374"/>
    <w:rsid w:val="00146C59"/>
    <w:rsid w:val="00147A46"/>
    <w:rsid w:val="00147B90"/>
    <w:rsid w:val="0015077C"/>
    <w:rsid w:val="00150B14"/>
    <w:rsid w:val="00150CCD"/>
    <w:rsid w:val="00150F3D"/>
    <w:rsid w:val="001513DE"/>
    <w:rsid w:val="00151593"/>
    <w:rsid w:val="001518E8"/>
    <w:rsid w:val="001527EC"/>
    <w:rsid w:val="00152C4C"/>
    <w:rsid w:val="00153A3E"/>
    <w:rsid w:val="00153F82"/>
    <w:rsid w:val="00157919"/>
    <w:rsid w:val="001610FF"/>
    <w:rsid w:val="00161179"/>
    <w:rsid w:val="001619FF"/>
    <w:rsid w:val="001638A2"/>
    <w:rsid w:val="00164DD1"/>
    <w:rsid w:val="001676D0"/>
    <w:rsid w:val="00167D7E"/>
    <w:rsid w:val="00171913"/>
    <w:rsid w:val="001722BA"/>
    <w:rsid w:val="0017273A"/>
    <w:rsid w:val="00173165"/>
    <w:rsid w:val="0017580A"/>
    <w:rsid w:val="00176314"/>
    <w:rsid w:val="00176487"/>
    <w:rsid w:val="00177BF1"/>
    <w:rsid w:val="001804B2"/>
    <w:rsid w:val="00180A4F"/>
    <w:rsid w:val="00180A8F"/>
    <w:rsid w:val="00181922"/>
    <w:rsid w:val="00181E6A"/>
    <w:rsid w:val="00182D9D"/>
    <w:rsid w:val="001834FC"/>
    <w:rsid w:val="00190BBE"/>
    <w:rsid w:val="00190D59"/>
    <w:rsid w:val="00190DEF"/>
    <w:rsid w:val="001925E1"/>
    <w:rsid w:val="001929A5"/>
    <w:rsid w:val="001951BC"/>
    <w:rsid w:val="00197094"/>
    <w:rsid w:val="001A04BA"/>
    <w:rsid w:val="001A07AC"/>
    <w:rsid w:val="001A4084"/>
    <w:rsid w:val="001A4447"/>
    <w:rsid w:val="001A652F"/>
    <w:rsid w:val="001A72AC"/>
    <w:rsid w:val="001A7945"/>
    <w:rsid w:val="001B286C"/>
    <w:rsid w:val="001B2EF1"/>
    <w:rsid w:val="001B4ACD"/>
    <w:rsid w:val="001B5545"/>
    <w:rsid w:val="001B580B"/>
    <w:rsid w:val="001B5F45"/>
    <w:rsid w:val="001B6149"/>
    <w:rsid w:val="001B6CCE"/>
    <w:rsid w:val="001B7564"/>
    <w:rsid w:val="001B7FCF"/>
    <w:rsid w:val="001C0D4B"/>
    <w:rsid w:val="001C13B1"/>
    <w:rsid w:val="001C3C61"/>
    <w:rsid w:val="001C4586"/>
    <w:rsid w:val="001C4995"/>
    <w:rsid w:val="001C6130"/>
    <w:rsid w:val="001C63CD"/>
    <w:rsid w:val="001C7147"/>
    <w:rsid w:val="001C7159"/>
    <w:rsid w:val="001D1085"/>
    <w:rsid w:val="001D1CDD"/>
    <w:rsid w:val="001D6CC7"/>
    <w:rsid w:val="001D74FC"/>
    <w:rsid w:val="001E2EA8"/>
    <w:rsid w:val="001E3A81"/>
    <w:rsid w:val="001E700A"/>
    <w:rsid w:val="001E7DD8"/>
    <w:rsid w:val="001F01DD"/>
    <w:rsid w:val="001F14E0"/>
    <w:rsid w:val="001F2FF3"/>
    <w:rsid w:val="001F4130"/>
    <w:rsid w:val="001F58A8"/>
    <w:rsid w:val="001F5BCE"/>
    <w:rsid w:val="001F5F5B"/>
    <w:rsid w:val="001F6065"/>
    <w:rsid w:val="001F67A0"/>
    <w:rsid w:val="001F6C5F"/>
    <w:rsid w:val="0020008F"/>
    <w:rsid w:val="002018A1"/>
    <w:rsid w:val="002018B7"/>
    <w:rsid w:val="00201D3C"/>
    <w:rsid w:val="00202F48"/>
    <w:rsid w:val="0020333C"/>
    <w:rsid w:val="002046E3"/>
    <w:rsid w:val="0020551A"/>
    <w:rsid w:val="00206B12"/>
    <w:rsid w:val="0020719E"/>
    <w:rsid w:val="00210563"/>
    <w:rsid w:val="00211532"/>
    <w:rsid w:val="002117CD"/>
    <w:rsid w:val="002129B5"/>
    <w:rsid w:val="00212E0F"/>
    <w:rsid w:val="00212FF7"/>
    <w:rsid w:val="00213B33"/>
    <w:rsid w:val="00214031"/>
    <w:rsid w:val="0021456A"/>
    <w:rsid w:val="00214835"/>
    <w:rsid w:val="002149BF"/>
    <w:rsid w:val="002157DD"/>
    <w:rsid w:val="0021621A"/>
    <w:rsid w:val="00216E6D"/>
    <w:rsid w:val="00220C9D"/>
    <w:rsid w:val="0022279A"/>
    <w:rsid w:val="00223265"/>
    <w:rsid w:val="00223F9E"/>
    <w:rsid w:val="002266E8"/>
    <w:rsid w:val="00230F5F"/>
    <w:rsid w:val="00231535"/>
    <w:rsid w:val="00232179"/>
    <w:rsid w:val="002331EF"/>
    <w:rsid w:val="00233C6E"/>
    <w:rsid w:val="002352A9"/>
    <w:rsid w:val="0023554E"/>
    <w:rsid w:val="00236732"/>
    <w:rsid w:val="002374A0"/>
    <w:rsid w:val="00237ACD"/>
    <w:rsid w:val="0024061F"/>
    <w:rsid w:val="00243246"/>
    <w:rsid w:val="00244A6F"/>
    <w:rsid w:val="00244EAD"/>
    <w:rsid w:val="00245A67"/>
    <w:rsid w:val="00246528"/>
    <w:rsid w:val="0024737F"/>
    <w:rsid w:val="00250BF5"/>
    <w:rsid w:val="002512C3"/>
    <w:rsid w:val="00252E3C"/>
    <w:rsid w:val="00253666"/>
    <w:rsid w:val="0025387A"/>
    <w:rsid w:val="00254B3D"/>
    <w:rsid w:val="00256C98"/>
    <w:rsid w:val="00257F62"/>
    <w:rsid w:val="002610E0"/>
    <w:rsid w:val="0026116A"/>
    <w:rsid w:val="00261E5B"/>
    <w:rsid w:val="002620BC"/>
    <w:rsid w:val="00262A9D"/>
    <w:rsid w:val="00263330"/>
    <w:rsid w:val="0026333B"/>
    <w:rsid w:val="002633F8"/>
    <w:rsid w:val="00264FD8"/>
    <w:rsid w:val="00265060"/>
    <w:rsid w:val="0026525C"/>
    <w:rsid w:val="0026563D"/>
    <w:rsid w:val="0026697A"/>
    <w:rsid w:val="00267E00"/>
    <w:rsid w:val="00273C7E"/>
    <w:rsid w:val="00273DA8"/>
    <w:rsid w:val="0027743A"/>
    <w:rsid w:val="00281CA1"/>
    <w:rsid w:val="00282D8C"/>
    <w:rsid w:val="002839F7"/>
    <w:rsid w:val="0028493F"/>
    <w:rsid w:val="00286620"/>
    <w:rsid w:val="002901A5"/>
    <w:rsid w:val="00290955"/>
    <w:rsid w:val="002937C5"/>
    <w:rsid w:val="00293B0C"/>
    <w:rsid w:val="0029409C"/>
    <w:rsid w:val="002942A4"/>
    <w:rsid w:val="00294541"/>
    <w:rsid w:val="00296109"/>
    <w:rsid w:val="002A0B0F"/>
    <w:rsid w:val="002A256A"/>
    <w:rsid w:val="002A294E"/>
    <w:rsid w:val="002A30A2"/>
    <w:rsid w:val="002A4C85"/>
    <w:rsid w:val="002A7456"/>
    <w:rsid w:val="002A7C7D"/>
    <w:rsid w:val="002B0932"/>
    <w:rsid w:val="002B0E0F"/>
    <w:rsid w:val="002B0F40"/>
    <w:rsid w:val="002B367A"/>
    <w:rsid w:val="002B4425"/>
    <w:rsid w:val="002B68A5"/>
    <w:rsid w:val="002C07FB"/>
    <w:rsid w:val="002C1F4C"/>
    <w:rsid w:val="002C2F3E"/>
    <w:rsid w:val="002C3909"/>
    <w:rsid w:val="002C3A8F"/>
    <w:rsid w:val="002C4099"/>
    <w:rsid w:val="002C4D20"/>
    <w:rsid w:val="002C638A"/>
    <w:rsid w:val="002C7F23"/>
    <w:rsid w:val="002D03A9"/>
    <w:rsid w:val="002D1250"/>
    <w:rsid w:val="002D1452"/>
    <w:rsid w:val="002D2249"/>
    <w:rsid w:val="002D48B0"/>
    <w:rsid w:val="002D4D80"/>
    <w:rsid w:val="002D5490"/>
    <w:rsid w:val="002D7183"/>
    <w:rsid w:val="002E19D9"/>
    <w:rsid w:val="002E2C8C"/>
    <w:rsid w:val="002E45B1"/>
    <w:rsid w:val="002E5691"/>
    <w:rsid w:val="002E7C82"/>
    <w:rsid w:val="002F09A0"/>
    <w:rsid w:val="002F13B7"/>
    <w:rsid w:val="002F1432"/>
    <w:rsid w:val="002F2635"/>
    <w:rsid w:val="002F3200"/>
    <w:rsid w:val="002F3F70"/>
    <w:rsid w:val="002F5AF3"/>
    <w:rsid w:val="002F5BC9"/>
    <w:rsid w:val="002F6270"/>
    <w:rsid w:val="002F79BA"/>
    <w:rsid w:val="00300237"/>
    <w:rsid w:val="00302330"/>
    <w:rsid w:val="003030F7"/>
    <w:rsid w:val="003038B8"/>
    <w:rsid w:val="00304E1F"/>
    <w:rsid w:val="00306329"/>
    <w:rsid w:val="003071F3"/>
    <w:rsid w:val="00310196"/>
    <w:rsid w:val="003108A7"/>
    <w:rsid w:val="00311FE4"/>
    <w:rsid w:val="00312A9A"/>
    <w:rsid w:val="003143DD"/>
    <w:rsid w:val="003150EB"/>
    <w:rsid w:val="00316CAE"/>
    <w:rsid w:val="00316EDB"/>
    <w:rsid w:val="00316EEE"/>
    <w:rsid w:val="00317315"/>
    <w:rsid w:val="0032217D"/>
    <w:rsid w:val="00323505"/>
    <w:rsid w:val="003253A7"/>
    <w:rsid w:val="003259CA"/>
    <w:rsid w:val="00325A44"/>
    <w:rsid w:val="00327DBD"/>
    <w:rsid w:val="00330ED2"/>
    <w:rsid w:val="0033105B"/>
    <w:rsid w:val="003317A2"/>
    <w:rsid w:val="00332306"/>
    <w:rsid w:val="003343CE"/>
    <w:rsid w:val="00336834"/>
    <w:rsid w:val="00337467"/>
    <w:rsid w:val="003379F2"/>
    <w:rsid w:val="00340124"/>
    <w:rsid w:val="0034180A"/>
    <w:rsid w:val="00341DC3"/>
    <w:rsid w:val="00342568"/>
    <w:rsid w:val="00342986"/>
    <w:rsid w:val="00343F0E"/>
    <w:rsid w:val="003447B4"/>
    <w:rsid w:val="003466FB"/>
    <w:rsid w:val="003467BE"/>
    <w:rsid w:val="00351725"/>
    <w:rsid w:val="00355028"/>
    <w:rsid w:val="00355B83"/>
    <w:rsid w:val="00356872"/>
    <w:rsid w:val="003601AD"/>
    <w:rsid w:val="003614F7"/>
    <w:rsid w:val="00364AF3"/>
    <w:rsid w:val="00366E66"/>
    <w:rsid w:val="003675AD"/>
    <w:rsid w:val="00367FBB"/>
    <w:rsid w:val="003707B3"/>
    <w:rsid w:val="003712A7"/>
    <w:rsid w:val="00371308"/>
    <w:rsid w:val="00371F68"/>
    <w:rsid w:val="0037222D"/>
    <w:rsid w:val="003727D6"/>
    <w:rsid w:val="00373494"/>
    <w:rsid w:val="0037510C"/>
    <w:rsid w:val="00375379"/>
    <w:rsid w:val="00375E6B"/>
    <w:rsid w:val="003762AF"/>
    <w:rsid w:val="003805FC"/>
    <w:rsid w:val="00381E9E"/>
    <w:rsid w:val="0038296D"/>
    <w:rsid w:val="0038311C"/>
    <w:rsid w:val="00383BCA"/>
    <w:rsid w:val="00384183"/>
    <w:rsid w:val="003848DC"/>
    <w:rsid w:val="003848F4"/>
    <w:rsid w:val="003867BC"/>
    <w:rsid w:val="0038792C"/>
    <w:rsid w:val="00387B7C"/>
    <w:rsid w:val="00390FE0"/>
    <w:rsid w:val="00391D8F"/>
    <w:rsid w:val="00392A43"/>
    <w:rsid w:val="003931E0"/>
    <w:rsid w:val="00394C37"/>
    <w:rsid w:val="00394F30"/>
    <w:rsid w:val="003961CE"/>
    <w:rsid w:val="00397890"/>
    <w:rsid w:val="003A28F1"/>
    <w:rsid w:val="003A3315"/>
    <w:rsid w:val="003A3337"/>
    <w:rsid w:val="003A4E68"/>
    <w:rsid w:val="003A59BA"/>
    <w:rsid w:val="003A5F79"/>
    <w:rsid w:val="003A6E6F"/>
    <w:rsid w:val="003A7B5F"/>
    <w:rsid w:val="003B066C"/>
    <w:rsid w:val="003B0E51"/>
    <w:rsid w:val="003B1304"/>
    <w:rsid w:val="003B2625"/>
    <w:rsid w:val="003B7E98"/>
    <w:rsid w:val="003C0BF7"/>
    <w:rsid w:val="003C33A9"/>
    <w:rsid w:val="003C33CF"/>
    <w:rsid w:val="003C4EB8"/>
    <w:rsid w:val="003C5BB9"/>
    <w:rsid w:val="003C7292"/>
    <w:rsid w:val="003C79D7"/>
    <w:rsid w:val="003C7FC2"/>
    <w:rsid w:val="003D1B27"/>
    <w:rsid w:val="003D268F"/>
    <w:rsid w:val="003D4096"/>
    <w:rsid w:val="003D421C"/>
    <w:rsid w:val="003D4378"/>
    <w:rsid w:val="003D4379"/>
    <w:rsid w:val="003D6300"/>
    <w:rsid w:val="003D7291"/>
    <w:rsid w:val="003D742C"/>
    <w:rsid w:val="003D7448"/>
    <w:rsid w:val="003D7CBA"/>
    <w:rsid w:val="003E0911"/>
    <w:rsid w:val="003E1155"/>
    <w:rsid w:val="003E1620"/>
    <w:rsid w:val="003E16F3"/>
    <w:rsid w:val="003E2656"/>
    <w:rsid w:val="003E3894"/>
    <w:rsid w:val="003E4CF8"/>
    <w:rsid w:val="003E502B"/>
    <w:rsid w:val="003E52A7"/>
    <w:rsid w:val="003E540D"/>
    <w:rsid w:val="003E70F9"/>
    <w:rsid w:val="003F0261"/>
    <w:rsid w:val="003F1C46"/>
    <w:rsid w:val="003F2E97"/>
    <w:rsid w:val="003F2EAD"/>
    <w:rsid w:val="003F3DA7"/>
    <w:rsid w:val="003F427E"/>
    <w:rsid w:val="003F444A"/>
    <w:rsid w:val="003F4886"/>
    <w:rsid w:val="003F5830"/>
    <w:rsid w:val="003F5B91"/>
    <w:rsid w:val="003F5DCD"/>
    <w:rsid w:val="003F5E19"/>
    <w:rsid w:val="003F6C2C"/>
    <w:rsid w:val="003F74E5"/>
    <w:rsid w:val="00400E23"/>
    <w:rsid w:val="0040283D"/>
    <w:rsid w:val="00402B15"/>
    <w:rsid w:val="00402D73"/>
    <w:rsid w:val="00403012"/>
    <w:rsid w:val="0040414A"/>
    <w:rsid w:val="00404FFF"/>
    <w:rsid w:val="00406606"/>
    <w:rsid w:val="00410913"/>
    <w:rsid w:val="00411D52"/>
    <w:rsid w:val="004121DE"/>
    <w:rsid w:val="00412582"/>
    <w:rsid w:val="00415232"/>
    <w:rsid w:val="00416929"/>
    <w:rsid w:val="00416FEA"/>
    <w:rsid w:val="00417176"/>
    <w:rsid w:val="00417AB5"/>
    <w:rsid w:val="00420565"/>
    <w:rsid w:val="0042105F"/>
    <w:rsid w:val="0042335E"/>
    <w:rsid w:val="00424D79"/>
    <w:rsid w:val="0042594C"/>
    <w:rsid w:val="00430B28"/>
    <w:rsid w:val="00430D39"/>
    <w:rsid w:val="00431C07"/>
    <w:rsid w:val="0043368C"/>
    <w:rsid w:val="0043421E"/>
    <w:rsid w:val="004347FD"/>
    <w:rsid w:val="00435E27"/>
    <w:rsid w:val="00436EFF"/>
    <w:rsid w:val="00437112"/>
    <w:rsid w:val="004400C7"/>
    <w:rsid w:val="00441784"/>
    <w:rsid w:val="0044178F"/>
    <w:rsid w:val="00442809"/>
    <w:rsid w:val="00442AAA"/>
    <w:rsid w:val="00442CE1"/>
    <w:rsid w:val="00445575"/>
    <w:rsid w:val="004461C9"/>
    <w:rsid w:val="004465BD"/>
    <w:rsid w:val="004468A5"/>
    <w:rsid w:val="0045034C"/>
    <w:rsid w:val="00450697"/>
    <w:rsid w:val="00451093"/>
    <w:rsid w:val="00451C1F"/>
    <w:rsid w:val="00454638"/>
    <w:rsid w:val="0045653D"/>
    <w:rsid w:val="00456540"/>
    <w:rsid w:val="00456CC2"/>
    <w:rsid w:val="0046353F"/>
    <w:rsid w:val="00464026"/>
    <w:rsid w:val="00465577"/>
    <w:rsid w:val="00466DE7"/>
    <w:rsid w:val="00467136"/>
    <w:rsid w:val="00467C0A"/>
    <w:rsid w:val="00467E27"/>
    <w:rsid w:val="00467FCA"/>
    <w:rsid w:val="0047018A"/>
    <w:rsid w:val="00471111"/>
    <w:rsid w:val="00472697"/>
    <w:rsid w:val="00472896"/>
    <w:rsid w:val="004751A8"/>
    <w:rsid w:val="00475236"/>
    <w:rsid w:val="00475BC5"/>
    <w:rsid w:val="00476198"/>
    <w:rsid w:val="004832E2"/>
    <w:rsid w:val="004835A9"/>
    <w:rsid w:val="004855B4"/>
    <w:rsid w:val="00485888"/>
    <w:rsid w:val="00487679"/>
    <w:rsid w:val="00487F10"/>
    <w:rsid w:val="00490426"/>
    <w:rsid w:val="004943DC"/>
    <w:rsid w:val="004952BB"/>
    <w:rsid w:val="00495AB1"/>
    <w:rsid w:val="00495B05"/>
    <w:rsid w:val="00497DBB"/>
    <w:rsid w:val="004A3B19"/>
    <w:rsid w:val="004A41BA"/>
    <w:rsid w:val="004A4832"/>
    <w:rsid w:val="004A4CED"/>
    <w:rsid w:val="004A510D"/>
    <w:rsid w:val="004A5DEE"/>
    <w:rsid w:val="004A6651"/>
    <w:rsid w:val="004A6734"/>
    <w:rsid w:val="004A7B57"/>
    <w:rsid w:val="004A7ED9"/>
    <w:rsid w:val="004B1DAF"/>
    <w:rsid w:val="004B2C20"/>
    <w:rsid w:val="004B2DAF"/>
    <w:rsid w:val="004B5033"/>
    <w:rsid w:val="004B6A09"/>
    <w:rsid w:val="004B6B53"/>
    <w:rsid w:val="004B6C77"/>
    <w:rsid w:val="004B7480"/>
    <w:rsid w:val="004B7EA3"/>
    <w:rsid w:val="004C0A95"/>
    <w:rsid w:val="004C148D"/>
    <w:rsid w:val="004C1AA6"/>
    <w:rsid w:val="004C1AC1"/>
    <w:rsid w:val="004C1EFE"/>
    <w:rsid w:val="004C268C"/>
    <w:rsid w:val="004C36AA"/>
    <w:rsid w:val="004C3702"/>
    <w:rsid w:val="004C43FB"/>
    <w:rsid w:val="004C4AEE"/>
    <w:rsid w:val="004C69CD"/>
    <w:rsid w:val="004D12F4"/>
    <w:rsid w:val="004D2040"/>
    <w:rsid w:val="004D2174"/>
    <w:rsid w:val="004D2AF0"/>
    <w:rsid w:val="004D2BFA"/>
    <w:rsid w:val="004D2DC3"/>
    <w:rsid w:val="004D45D6"/>
    <w:rsid w:val="004D47BF"/>
    <w:rsid w:val="004D654F"/>
    <w:rsid w:val="004D6610"/>
    <w:rsid w:val="004D707E"/>
    <w:rsid w:val="004E09B1"/>
    <w:rsid w:val="004E1810"/>
    <w:rsid w:val="004E2765"/>
    <w:rsid w:val="004E2C2D"/>
    <w:rsid w:val="004E3576"/>
    <w:rsid w:val="004E3B97"/>
    <w:rsid w:val="004E4F99"/>
    <w:rsid w:val="004E69F2"/>
    <w:rsid w:val="004E6F47"/>
    <w:rsid w:val="004E736D"/>
    <w:rsid w:val="004F1201"/>
    <w:rsid w:val="004F1C6D"/>
    <w:rsid w:val="004F30A7"/>
    <w:rsid w:val="004F37A3"/>
    <w:rsid w:val="004F49F0"/>
    <w:rsid w:val="004F6152"/>
    <w:rsid w:val="004F6BAD"/>
    <w:rsid w:val="00501591"/>
    <w:rsid w:val="00502728"/>
    <w:rsid w:val="00502FE2"/>
    <w:rsid w:val="0050406D"/>
    <w:rsid w:val="0050553B"/>
    <w:rsid w:val="00507DFA"/>
    <w:rsid w:val="00510CBA"/>
    <w:rsid w:val="0051116C"/>
    <w:rsid w:val="005116D7"/>
    <w:rsid w:val="005117DA"/>
    <w:rsid w:val="00512F4C"/>
    <w:rsid w:val="00513473"/>
    <w:rsid w:val="005136BF"/>
    <w:rsid w:val="00515E4F"/>
    <w:rsid w:val="005214F9"/>
    <w:rsid w:val="00521E26"/>
    <w:rsid w:val="00522741"/>
    <w:rsid w:val="0052350C"/>
    <w:rsid w:val="00525BB6"/>
    <w:rsid w:val="00525BD6"/>
    <w:rsid w:val="00527552"/>
    <w:rsid w:val="00530E38"/>
    <w:rsid w:val="00531FF5"/>
    <w:rsid w:val="00532649"/>
    <w:rsid w:val="005333ED"/>
    <w:rsid w:val="00533E28"/>
    <w:rsid w:val="005345C9"/>
    <w:rsid w:val="00534E89"/>
    <w:rsid w:val="00535559"/>
    <w:rsid w:val="0053634D"/>
    <w:rsid w:val="00537065"/>
    <w:rsid w:val="00537FC0"/>
    <w:rsid w:val="00540E94"/>
    <w:rsid w:val="005411AB"/>
    <w:rsid w:val="00541962"/>
    <w:rsid w:val="00542F79"/>
    <w:rsid w:val="00543526"/>
    <w:rsid w:val="00543B78"/>
    <w:rsid w:val="00543FCD"/>
    <w:rsid w:val="00544955"/>
    <w:rsid w:val="005462CA"/>
    <w:rsid w:val="00546B8A"/>
    <w:rsid w:val="00547830"/>
    <w:rsid w:val="00551103"/>
    <w:rsid w:val="00551BF1"/>
    <w:rsid w:val="00552E4D"/>
    <w:rsid w:val="00552F4D"/>
    <w:rsid w:val="00556DB4"/>
    <w:rsid w:val="005601F6"/>
    <w:rsid w:val="00560826"/>
    <w:rsid w:val="00560953"/>
    <w:rsid w:val="00560FA8"/>
    <w:rsid w:val="00561274"/>
    <w:rsid w:val="00561AEB"/>
    <w:rsid w:val="0056252B"/>
    <w:rsid w:val="005631BA"/>
    <w:rsid w:val="005631F6"/>
    <w:rsid w:val="00566AF6"/>
    <w:rsid w:val="00567C6C"/>
    <w:rsid w:val="005718AA"/>
    <w:rsid w:val="00571F1A"/>
    <w:rsid w:val="0057201C"/>
    <w:rsid w:val="0057254A"/>
    <w:rsid w:val="00573197"/>
    <w:rsid w:val="0057393B"/>
    <w:rsid w:val="0057407D"/>
    <w:rsid w:val="00574481"/>
    <w:rsid w:val="00574FB7"/>
    <w:rsid w:val="00575938"/>
    <w:rsid w:val="005809DF"/>
    <w:rsid w:val="0058272C"/>
    <w:rsid w:val="00582797"/>
    <w:rsid w:val="00582FE6"/>
    <w:rsid w:val="00584356"/>
    <w:rsid w:val="00585A66"/>
    <w:rsid w:val="005863A0"/>
    <w:rsid w:val="00586824"/>
    <w:rsid w:val="00586C77"/>
    <w:rsid w:val="00586DCB"/>
    <w:rsid w:val="00587995"/>
    <w:rsid w:val="005903C9"/>
    <w:rsid w:val="00590B9D"/>
    <w:rsid w:val="00592538"/>
    <w:rsid w:val="00592FD1"/>
    <w:rsid w:val="00594D0F"/>
    <w:rsid w:val="00595684"/>
    <w:rsid w:val="00595EF9"/>
    <w:rsid w:val="00596099"/>
    <w:rsid w:val="005970CD"/>
    <w:rsid w:val="00597371"/>
    <w:rsid w:val="00597530"/>
    <w:rsid w:val="0059794F"/>
    <w:rsid w:val="005A1D1A"/>
    <w:rsid w:val="005A2D02"/>
    <w:rsid w:val="005A31C4"/>
    <w:rsid w:val="005A3CA0"/>
    <w:rsid w:val="005A636D"/>
    <w:rsid w:val="005A69D9"/>
    <w:rsid w:val="005B19E5"/>
    <w:rsid w:val="005B4835"/>
    <w:rsid w:val="005B59BD"/>
    <w:rsid w:val="005B65FB"/>
    <w:rsid w:val="005B6A5A"/>
    <w:rsid w:val="005B79DE"/>
    <w:rsid w:val="005B7F1E"/>
    <w:rsid w:val="005C0011"/>
    <w:rsid w:val="005C0E72"/>
    <w:rsid w:val="005C1461"/>
    <w:rsid w:val="005C1D0D"/>
    <w:rsid w:val="005C3DA8"/>
    <w:rsid w:val="005C4FE3"/>
    <w:rsid w:val="005C5082"/>
    <w:rsid w:val="005C557D"/>
    <w:rsid w:val="005C587A"/>
    <w:rsid w:val="005C59FD"/>
    <w:rsid w:val="005C5B17"/>
    <w:rsid w:val="005C6239"/>
    <w:rsid w:val="005C6D4E"/>
    <w:rsid w:val="005C7649"/>
    <w:rsid w:val="005D0529"/>
    <w:rsid w:val="005D0B4E"/>
    <w:rsid w:val="005D2554"/>
    <w:rsid w:val="005D449C"/>
    <w:rsid w:val="005D51A4"/>
    <w:rsid w:val="005D5E7B"/>
    <w:rsid w:val="005D7A05"/>
    <w:rsid w:val="005D7E38"/>
    <w:rsid w:val="005E0C28"/>
    <w:rsid w:val="005E1933"/>
    <w:rsid w:val="005E1BC6"/>
    <w:rsid w:val="005E424D"/>
    <w:rsid w:val="005E66F2"/>
    <w:rsid w:val="005E6AB2"/>
    <w:rsid w:val="005E747D"/>
    <w:rsid w:val="005E791A"/>
    <w:rsid w:val="005F07B6"/>
    <w:rsid w:val="005F2551"/>
    <w:rsid w:val="005F319D"/>
    <w:rsid w:val="005F4E54"/>
    <w:rsid w:val="005F4E9D"/>
    <w:rsid w:val="005F6963"/>
    <w:rsid w:val="006002B7"/>
    <w:rsid w:val="0060095A"/>
    <w:rsid w:val="006035BA"/>
    <w:rsid w:val="00605079"/>
    <w:rsid w:val="00606687"/>
    <w:rsid w:val="0061013D"/>
    <w:rsid w:val="00611A61"/>
    <w:rsid w:val="00612517"/>
    <w:rsid w:val="0061424A"/>
    <w:rsid w:val="0061495A"/>
    <w:rsid w:val="00615F07"/>
    <w:rsid w:val="0062068D"/>
    <w:rsid w:val="00620E98"/>
    <w:rsid w:val="00621B42"/>
    <w:rsid w:val="006222BF"/>
    <w:rsid w:val="00624418"/>
    <w:rsid w:val="00627746"/>
    <w:rsid w:val="00627C45"/>
    <w:rsid w:val="006305B7"/>
    <w:rsid w:val="0063086E"/>
    <w:rsid w:val="006310AD"/>
    <w:rsid w:val="006310E3"/>
    <w:rsid w:val="00631101"/>
    <w:rsid w:val="00632571"/>
    <w:rsid w:val="00636169"/>
    <w:rsid w:val="00636BA6"/>
    <w:rsid w:val="00636BFB"/>
    <w:rsid w:val="00636F0C"/>
    <w:rsid w:val="006376A7"/>
    <w:rsid w:val="006418B1"/>
    <w:rsid w:val="00642E62"/>
    <w:rsid w:val="00643038"/>
    <w:rsid w:val="0064391E"/>
    <w:rsid w:val="00646120"/>
    <w:rsid w:val="00647A34"/>
    <w:rsid w:val="00650113"/>
    <w:rsid w:val="006514B1"/>
    <w:rsid w:val="0065346F"/>
    <w:rsid w:val="00653AB5"/>
    <w:rsid w:val="00654738"/>
    <w:rsid w:val="00654F06"/>
    <w:rsid w:val="006551CC"/>
    <w:rsid w:val="006556D2"/>
    <w:rsid w:val="00665ABE"/>
    <w:rsid w:val="00666A6E"/>
    <w:rsid w:val="00666B17"/>
    <w:rsid w:val="00667189"/>
    <w:rsid w:val="006726EE"/>
    <w:rsid w:val="0067307F"/>
    <w:rsid w:val="00673359"/>
    <w:rsid w:val="0067371F"/>
    <w:rsid w:val="00673AC4"/>
    <w:rsid w:val="00673DAB"/>
    <w:rsid w:val="006754BC"/>
    <w:rsid w:val="006757CF"/>
    <w:rsid w:val="00675A83"/>
    <w:rsid w:val="0067786F"/>
    <w:rsid w:val="006816B4"/>
    <w:rsid w:val="00685199"/>
    <w:rsid w:val="00687BBE"/>
    <w:rsid w:val="006901DC"/>
    <w:rsid w:val="00690EEE"/>
    <w:rsid w:val="00692586"/>
    <w:rsid w:val="0069439C"/>
    <w:rsid w:val="006950A7"/>
    <w:rsid w:val="00696300"/>
    <w:rsid w:val="00696D99"/>
    <w:rsid w:val="006972A4"/>
    <w:rsid w:val="00697ACE"/>
    <w:rsid w:val="006A00B0"/>
    <w:rsid w:val="006A214A"/>
    <w:rsid w:val="006A23A2"/>
    <w:rsid w:val="006A23A4"/>
    <w:rsid w:val="006A2AC6"/>
    <w:rsid w:val="006A419A"/>
    <w:rsid w:val="006A438D"/>
    <w:rsid w:val="006A4CF8"/>
    <w:rsid w:val="006A5797"/>
    <w:rsid w:val="006A67EA"/>
    <w:rsid w:val="006A72BD"/>
    <w:rsid w:val="006A7EF9"/>
    <w:rsid w:val="006B1A5A"/>
    <w:rsid w:val="006B4E08"/>
    <w:rsid w:val="006B55DE"/>
    <w:rsid w:val="006B640A"/>
    <w:rsid w:val="006C0CBA"/>
    <w:rsid w:val="006C19A8"/>
    <w:rsid w:val="006C270F"/>
    <w:rsid w:val="006C28D9"/>
    <w:rsid w:val="006C3626"/>
    <w:rsid w:val="006C45D2"/>
    <w:rsid w:val="006C62A8"/>
    <w:rsid w:val="006C65E1"/>
    <w:rsid w:val="006C6906"/>
    <w:rsid w:val="006D074B"/>
    <w:rsid w:val="006D10CC"/>
    <w:rsid w:val="006D147C"/>
    <w:rsid w:val="006D1ACC"/>
    <w:rsid w:val="006D2F82"/>
    <w:rsid w:val="006D571C"/>
    <w:rsid w:val="006D6D12"/>
    <w:rsid w:val="006E0D06"/>
    <w:rsid w:val="006E48C5"/>
    <w:rsid w:val="006E4A89"/>
    <w:rsid w:val="006E5376"/>
    <w:rsid w:val="006E6562"/>
    <w:rsid w:val="006E6E15"/>
    <w:rsid w:val="006F047D"/>
    <w:rsid w:val="006F0894"/>
    <w:rsid w:val="006F18FA"/>
    <w:rsid w:val="006F25D7"/>
    <w:rsid w:val="006F3125"/>
    <w:rsid w:val="006F41C1"/>
    <w:rsid w:val="006F6CB1"/>
    <w:rsid w:val="006F7377"/>
    <w:rsid w:val="00700D37"/>
    <w:rsid w:val="007014AD"/>
    <w:rsid w:val="00701A58"/>
    <w:rsid w:val="00703167"/>
    <w:rsid w:val="0070359C"/>
    <w:rsid w:val="00703E45"/>
    <w:rsid w:val="00710C6E"/>
    <w:rsid w:val="007122E8"/>
    <w:rsid w:val="00712A00"/>
    <w:rsid w:val="00712B85"/>
    <w:rsid w:val="0071399B"/>
    <w:rsid w:val="00715138"/>
    <w:rsid w:val="00715912"/>
    <w:rsid w:val="0071738F"/>
    <w:rsid w:val="00720AA2"/>
    <w:rsid w:val="00720B28"/>
    <w:rsid w:val="00721256"/>
    <w:rsid w:val="00721C15"/>
    <w:rsid w:val="0072210C"/>
    <w:rsid w:val="00723140"/>
    <w:rsid w:val="00726D0A"/>
    <w:rsid w:val="00727B69"/>
    <w:rsid w:val="0073106D"/>
    <w:rsid w:val="00731654"/>
    <w:rsid w:val="00731A6B"/>
    <w:rsid w:val="00734085"/>
    <w:rsid w:val="00735169"/>
    <w:rsid w:val="00737858"/>
    <w:rsid w:val="0074052C"/>
    <w:rsid w:val="0074110D"/>
    <w:rsid w:val="0074166F"/>
    <w:rsid w:val="00741ECE"/>
    <w:rsid w:val="007433AF"/>
    <w:rsid w:val="00744B56"/>
    <w:rsid w:val="00745B43"/>
    <w:rsid w:val="00745F1A"/>
    <w:rsid w:val="00746C7E"/>
    <w:rsid w:val="00746CDF"/>
    <w:rsid w:val="00746F3A"/>
    <w:rsid w:val="00752FA4"/>
    <w:rsid w:val="00753C84"/>
    <w:rsid w:val="007544F4"/>
    <w:rsid w:val="0075456B"/>
    <w:rsid w:val="00754DC0"/>
    <w:rsid w:val="00754E61"/>
    <w:rsid w:val="00755E09"/>
    <w:rsid w:val="00756256"/>
    <w:rsid w:val="0075741E"/>
    <w:rsid w:val="00757B0A"/>
    <w:rsid w:val="00760D17"/>
    <w:rsid w:val="007624AE"/>
    <w:rsid w:val="007636B8"/>
    <w:rsid w:val="00764AA1"/>
    <w:rsid w:val="00766F31"/>
    <w:rsid w:val="00767AF3"/>
    <w:rsid w:val="00770C52"/>
    <w:rsid w:val="00770DF1"/>
    <w:rsid w:val="00773EF8"/>
    <w:rsid w:val="00773FAA"/>
    <w:rsid w:val="0077468A"/>
    <w:rsid w:val="007749CB"/>
    <w:rsid w:val="00775335"/>
    <w:rsid w:val="0077633D"/>
    <w:rsid w:val="00776A22"/>
    <w:rsid w:val="007777E2"/>
    <w:rsid w:val="0077789D"/>
    <w:rsid w:val="00783430"/>
    <w:rsid w:val="007835DB"/>
    <w:rsid w:val="00783F6E"/>
    <w:rsid w:val="007845AE"/>
    <w:rsid w:val="007845F9"/>
    <w:rsid w:val="0078633F"/>
    <w:rsid w:val="0078777E"/>
    <w:rsid w:val="007904A9"/>
    <w:rsid w:val="0079154B"/>
    <w:rsid w:val="007917C5"/>
    <w:rsid w:val="00791C9C"/>
    <w:rsid w:val="007925A0"/>
    <w:rsid w:val="00792B1F"/>
    <w:rsid w:val="00792E88"/>
    <w:rsid w:val="00793CFB"/>
    <w:rsid w:val="007943C7"/>
    <w:rsid w:val="00794E67"/>
    <w:rsid w:val="007974DC"/>
    <w:rsid w:val="007A0110"/>
    <w:rsid w:val="007A1CD0"/>
    <w:rsid w:val="007A251E"/>
    <w:rsid w:val="007A32F3"/>
    <w:rsid w:val="007A4879"/>
    <w:rsid w:val="007A5FA1"/>
    <w:rsid w:val="007A67A3"/>
    <w:rsid w:val="007A6BEA"/>
    <w:rsid w:val="007A7A2B"/>
    <w:rsid w:val="007B045E"/>
    <w:rsid w:val="007B3316"/>
    <w:rsid w:val="007B611A"/>
    <w:rsid w:val="007B6BAE"/>
    <w:rsid w:val="007B6D1C"/>
    <w:rsid w:val="007C03A1"/>
    <w:rsid w:val="007C14C2"/>
    <w:rsid w:val="007C1ADC"/>
    <w:rsid w:val="007C28DA"/>
    <w:rsid w:val="007C3848"/>
    <w:rsid w:val="007C4085"/>
    <w:rsid w:val="007C4CDB"/>
    <w:rsid w:val="007C6469"/>
    <w:rsid w:val="007C718A"/>
    <w:rsid w:val="007D02CB"/>
    <w:rsid w:val="007D0C5A"/>
    <w:rsid w:val="007D0D63"/>
    <w:rsid w:val="007D1594"/>
    <w:rsid w:val="007D28AE"/>
    <w:rsid w:val="007D3543"/>
    <w:rsid w:val="007D3787"/>
    <w:rsid w:val="007D4646"/>
    <w:rsid w:val="007D4849"/>
    <w:rsid w:val="007D4D70"/>
    <w:rsid w:val="007D6BD3"/>
    <w:rsid w:val="007D724F"/>
    <w:rsid w:val="007E0DFA"/>
    <w:rsid w:val="007E1CFD"/>
    <w:rsid w:val="007E2B14"/>
    <w:rsid w:val="007E49F2"/>
    <w:rsid w:val="007E59F6"/>
    <w:rsid w:val="007E6C05"/>
    <w:rsid w:val="007E6C6D"/>
    <w:rsid w:val="007F0528"/>
    <w:rsid w:val="007F05F2"/>
    <w:rsid w:val="007F0C9A"/>
    <w:rsid w:val="007F186E"/>
    <w:rsid w:val="007F2672"/>
    <w:rsid w:val="007F5435"/>
    <w:rsid w:val="007F5753"/>
    <w:rsid w:val="007F5CA6"/>
    <w:rsid w:val="007F65D1"/>
    <w:rsid w:val="007F681F"/>
    <w:rsid w:val="007F6931"/>
    <w:rsid w:val="007F6A7F"/>
    <w:rsid w:val="008007A2"/>
    <w:rsid w:val="008009E0"/>
    <w:rsid w:val="00800A01"/>
    <w:rsid w:val="00800A7B"/>
    <w:rsid w:val="00800EC5"/>
    <w:rsid w:val="0080179A"/>
    <w:rsid w:val="00801991"/>
    <w:rsid w:val="0080213F"/>
    <w:rsid w:val="00803625"/>
    <w:rsid w:val="00803972"/>
    <w:rsid w:val="00803F06"/>
    <w:rsid w:val="00803FB7"/>
    <w:rsid w:val="00804193"/>
    <w:rsid w:val="0080482B"/>
    <w:rsid w:val="0080498B"/>
    <w:rsid w:val="00805C91"/>
    <w:rsid w:val="00806A33"/>
    <w:rsid w:val="00807377"/>
    <w:rsid w:val="00807694"/>
    <w:rsid w:val="00807A5A"/>
    <w:rsid w:val="00807C69"/>
    <w:rsid w:val="00810129"/>
    <w:rsid w:val="00810E35"/>
    <w:rsid w:val="0081185B"/>
    <w:rsid w:val="00811AED"/>
    <w:rsid w:val="00811B84"/>
    <w:rsid w:val="008122F0"/>
    <w:rsid w:val="00813306"/>
    <w:rsid w:val="00814ACA"/>
    <w:rsid w:val="00814B60"/>
    <w:rsid w:val="0081555F"/>
    <w:rsid w:val="008157AD"/>
    <w:rsid w:val="00815A13"/>
    <w:rsid w:val="0081769D"/>
    <w:rsid w:val="008223D5"/>
    <w:rsid w:val="00822932"/>
    <w:rsid w:val="008240C3"/>
    <w:rsid w:val="008247CD"/>
    <w:rsid w:val="00824A8D"/>
    <w:rsid w:val="0082557B"/>
    <w:rsid w:val="00825AFC"/>
    <w:rsid w:val="008260F9"/>
    <w:rsid w:val="00826497"/>
    <w:rsid w:val="0082658F"/>
    <w:rsid w:val="008267F4"/>
    <w:rsid w:val="00826F7F"/>
    <w:rsid w:val="008307AF"/>
    <w:rsid w:val="00830B59"/>
    <w:rsid w:val="00832536"/>
    <w:rsid w:val="00833302"/>
    <w:rsid w:val="00834485"/>
    <w:rsid w:val="0083505F"/>
    <w:rsid w:val="008357BB"/>
    <w:rsid w:val="00836ABD"/>
    <w:rsid w:val="00837AB7"/>
    <w:rsid w:val="008401D9"/>
    <w:rsid w:val="008407A6"/>
    <w:rsid w:val="00840856"/>
    <w:rsid w:val="0084094E"/>
    <w:rsid w:val="00840ABF"/>
    <w:rsid w:val="00840B6C"/>
    <w:rsid w:val="00841EC9"/>
    <w:rsid w:val="00845042"/>
    <w:rsid w:val="008509A9"/>
    <w:rsid w:val="00852737"/>
    <w:rsid w:val="00853281"/>
    <w:rsid w:val="008538F7"/>
    <w:rsid w:val="00854B98"/>
    <w:rsid w:val="00854E70"/>
    <w:rsid w:val="00855156"/>
    <w:rsid w:val="00856779"/>
    <w:rsid w:val="00860C88"/>
    <w:rsid w:val="00860E26"/>
    <w:rsid w:val="008613E8"/>
    <w:rsid w:val="0086249B"/>
    <w:rsid w:val="00863F65"/>
    <w:rsid w:val="00864B96"/>
    <w:rsid w:val="008652DA"/>
    <w:rsid w:val="0086537C"/>
    <w:rsid w:val="008658C0"/>
    <w:rsid w:val="00865960"/>
    <w:rsid w:val="00866AEC"/>
    <w:rsid w:val="008675EE"/>
    <w:rsid w:val="00867994"/>
    <w:rsid w:val="008724BD"/>
    <w:rsid w:val="00872C89"/>
    <w:rsid w:val="00875780"/>
    <w:rsid w:val="00876E89"/>
    <w:rsid w:val="00876EC3"/>
    <w:rsid w:val="00880BED"/>
    <w:rsid w:val="008844DF"/>
    <w:rsid w:val="00884694"/>
    <w:rsid w:val="00884720"/>
    <w:rsid w:val="00885924"/>
    <w:rsid w:val="00885CE3"/>
    <w:rsid w:val="00886C38"/>
    <w:rsid w:val="00886DC0"/>
    <w:rsid w:val="00887CC6"/>
    <w:rsid w:val="0089063B"/>
    <w:rsid w:val="008918B9"/>
    <w:rsid w:val="008926EB"/>
    <w:rsid w:val="00892BB7"/>
    <w:rsid w:val="008940E3"/>
    <w:rsid w:val="008943B8"/>
    <w:rsid w:val="00895969"/>
    <w:rsid w:val="00896AAF"/>
    <w:rsid w:val="00896F26"/>
    <w:rsid w:val="0089700D"/>
    <w:rsid w:val="008A0D99"/>
    <w:rsid w:val="008A0DC2"/>
    <w:rsid w:val="008A1312"/>
    <w:rsid w:val="008A2E49"/>
    <w:rsid w:val="008A4565"/>
    <w:rsid w:val="008A48C9"/>
    <w:rsid w:val="008A51CA"/>
    <w:rsid w:val="008A57E1"/>
    <w:rsid w:val="008A661A"/>
    <w:rsid w:val="008A702F"/>
    <w:rsid w:val="008A7C02"/>
    <w:rsid w:val="008A7D14"/>
    <w:rsid w:val="008B00CA"/>
    <w:rsid w:val="008B06EB"/>
    <w:rsid w:val="008B09F8"/>
    <w:rsid w:val="008B20EC"/>
    <w:rsid w:val="008B2F00"/>
    <w:rsid w:val="008B35EE"/>
    <w:rsid w:val="008B414D"/>
    <w:rsid w:val="008B46F7"/>
    <w:rsid w:val="008B4A42"/>
    <w:rsid w:val="008B563C"/>
    <w:rsid w:val="008B6953"/>
    <w:rsid w:val="008C0A5D"/>
    <w:rsid w:val="008C193B"/>
    <w:rsid w:val="008C19DC"/>
    <w:rsid w:val="008C1AC1"/>
    <w:rsid w:val="008C385D"/>
    <w:rsid w:val="008C459F"/>
    <w:rsid w:val="008C494D"/>
    <w:rsid w:val="008C4B96"/>
    <w:rsid w:val="008C4F93"/>
    <w:rsid w:val="008C6A2A"/>
    <w:rsid w:val="008C70F9"/>
    <w:rsid w:val="008C7813"/>
    <w:rsid w:val="008D0EFC"/>
    <w:rsid w:val="008D3275"/>
    <w:rsid w:val="008D39BC"/>
    <w:rsid w:val="008D3DED"/>
    <w:rsid w:val="008D4C05"/>
    <w:rsid w:val="008D51A8"/>
    <w:rsid w:val="008D7489"/>
    <w:rsid w:val="008D78C6"/>
    <w:rsid w:val="008E003D"/>
    <w:rsid w:val="008E2E57"/>
    <w:rsid w:val="008E458F"/>
    <w:rsid w:val="008E4711"/>
    <w:rsid w:val="008E4E58"/>
    <w:rsid w:val="008E55D8"/>
    <w:rsid w:val="008E63D2"/>
    <w:rsid w:val="008F053C"/>
    <w:rsid w:val="008F0A8C"/>
    <w:rsid w:val="008F0D40"/>
    <w:rsid w:val="008F24D3"/>
    <w:rsid w:val="008F2EB3"/>
    <w:rsid w:val="008F46F7"/>
    <w:rsid w:val="008F4937"/>
    <w:rsid w:val="008F4BAC"/>
    <w:rsid w:val="008F51A1"/>
    <w:rsid w:val="008F566A"/>
    <w:rsid w:val="00900802"/>
    <w:rsid w:val="00900C37"/>
    <w:rsid w:val="009013B1"/>
    <w:rsid w:val="0090196D"/>
    <w:rsid w:val="009020C2"/>
    <w:rsid w:val="00904416"/>
    <w:rsid w:val="00904AE0"/>
    <w:rsid w:val="00904E59"/>
    <w:rsid w:val="00905161"/>
    <w:rsid w:val="009057FC"/>
    <w:rsid w:val="00905DF6"/>
    <w:rsid w:val="009065D5"/>
    <w:rsid w:val="009069A3"/>
    <w:rsid w:val="00915443"/>
    <w:rsid w:val="0091664A"/>
    <w:rsid w:val="00920A0A"/>
    <w:rsid w:val="00921987"/>
    <w:rsid w:val="009221D9"/>
    <w:rsid w:val="009225EC"/>
    <w:rsid w:val="0092295E"/>
    <w:rsid w:val="009238DD"/>
    <w:rsid w:val="00924918"/>
    <w:rsid w:val="00924E60"/>
    <w:rsid w:val="00925757"/>
    <w:rsid w:val="00927DCC"/>
    <w:rsid w:val="0093066C"/>
    <w:rsid w:val="00933873"/>
    <w:rsid w:val="00934811"/>
    <w:rsid w:val="00935A0D"/>
    <w:rsid w:val="00935E4E"/>
    <w:rsid w:val="00936328"/>
    <w:rsid w:val="009405B1"/>
    <w:rsid w:val="0094226D"/>
    <w:rsid w:val="00943AFE"/>
    <w:rsid w:val="00943E90"/>
    <w:rsid w:val="00944CE8"/>
    <w:rsid w:val="0094566A"/>
    <w:rsid w:val="0094609B"/>
    <w:rsid w:val="00946316"/>
    <w:rsid w:val="009466F0"/>
    <w:rsid w:val="00946E03"/>
    <w:rsid w:val="00947894"/>
    <w:rsid w:val="00950B17"/>
    <w:rsid w:val="00954359"/>
    <w:rsid w:val="0095474B"/>
    <w:rsid w:val="00955982"/>
    <w:rsid w:val="00955E38"/>
    <w:rsid w:val="00956C50"/>
    <w:rsid w:val="0095755A"/>
    <w:rsid w:val="0096040B"/>
    <w:rsid w:val="00960BE6"/>
    <w:rsid w:val="009615D7"/>
    <w:rsid w:val="0096435A"/>
    <w:rsid w:val="00964692"/>
    <w:rsid w:val="00965E2E"/>
    <w:rsid w:val="009672D1"/>
    <w:rsid w:val="00967674"/>
    <w:rsid w:val="00967851"/>
    <w:rsid w:val="00967C0F"/>
    <w:rsid w:val="00971ECC"/>
    <w:rsid w:val="00971F21"/>
    <w:rsid w:val="00972737"/>
    <w:rsid w:val="00974589"/>
    <w:rsid w:val="009760FC"/>
    <w:rsid w:val="00976AF9"/>
    <w:rsid w:val="00976BCF"/>
    <w:rsid w:val="00976DBA"/>
    <w:rsid w:val="00977476"/>
    <w:rsid w:val="00980F4C"/>
    <w:rsid w:val="00982C87"/>
    <w:rsid w:val="00985CDF"/>
    <w:rsid w:val="0098641F"/>
    <w:rsid w:val="0098673A"/>
    <w:rsid w:val="00986DD2"/>
    <w:rsid w:val="00992779"/>
    <w:rsid w:val="009927F4"/>
    <w:rsid w:val="0099391D"/>
    <w:rsid w:val="009946C2"/>
    <w:rsid w:val="0099759E"/>
    <w:rsid w:val="009A28EA"/>
    <w:rsid w:val="009A4A5B"/>
    <w:rsid w:val="009A4CE7"/>
    <w:rsid w:val="009A5D2D"/>
    <w:rsid w:val="009A6223"/>
    <w:rsid w:val="009A67B7"/>
    <w:rsid w:val="009A7564"/>
    <w:rsid w:val="009A75F4"/>
    <w:rsid w:val="009B1A79"/>
    <w:rsid w:val="009B24EA"/>
    <w:rsid w:val="009B2E9D"/>
    <w:rsid w:val="009B32FF"/>
    <w:rsid w:val="009B38A4"/>
    <w:rsid w:val="009B50FB"/>
    <w:rsid w:val="009B71D9"/>
    <w:rsid w:val="009B7767"/>
    <w:rsid w:val="009C0085"/>
    <w:rsid w:val="009C0519"/>
    <w:rsid w:val="009C09C3"/>
    <w:rsid w:val="009C1CF0"/>
    <w:rsid w:val="009C22F8"/>
    <w:rsid w:val="009C2B41"/>
    <w:rsid w:val="009C33C9"/>
    <w:rsid w:val="009C391C"/>
    <w:rsid w:val="009C41B3"/>
    <w:rsid w:val="009C4A1F"/>
    <w:rsid w:val="009C6377"/>
    <w:rsid w:val="009C6667"/>
    <w:rsid w:val="009C6B79"/>
    <w:rsid w:val="009D0496"/>
    <w:rsid w:val="009D05E7"/>
    <w:rsid w:val="009D0AF6"/>
    <w:rsid w:val="009D0B68"/>
    <w:rsid w:val="009D0E8A"/>
    <w:rsid w:val="009D265E"/>
    <w:rsid w:val="009D3D0A"/>
    <w:rsid w:val="009D5E18"/>
    <w:rsid w:val="009D5E36"/>
    <w:rsid w:val="009D6FE3"/>
    <w:rsid w:val="009D758D"/>
    <w:rsid w:val="009E0E8D"/>
    <w:rsid w:val="009E47EB"/>
    <w:rsid w:val="009E60DD"/>
    <w:rsid w:val="009E645B"/>
    <w:rsid w:val="009F149F"/>
    <w:rsid w:val="009F26A3"/>
    <w:rsid w:val="009F5837"/>
    <w:rsid w:val="009F6337"/>
    <w:rsid w:val="009F6411"/>
    <w:rsid w:val="009F681D"/>
    <w:rsid w:val="009F7C25"/>
    <w:rsid w:val="00A000B6"/>
    <w:rsid w:val="00A0058B"/>
    <w:rsid w:val="00A009B8"/>
    <w:rsid w:val="00A013AE"/>
    <w:rsid w:val="00A0376F"/>
    <w:rsid w:val="00A037F8"/>
    <w:rsid w:val="00A059F7"/>
    <w:rsid w:val="00A068FE"/>
    <w:rsid w:val="00A06AAD"/>
    <w:rsid w:val="00A07764"/>
    <w:rsid w:val="00A07FBF"/>
    <w:rsid w:val="00A1118E"/>
    <w:rsid w:val="00A119D7"/>
    <w:rsid w:val="00A122F1"/>
    <w:rsid w:val="00A12388"/>
    <w:rsid w:val="00A150BD"/>
    <w:rsid w:val="00A1530F"/>
    <w:rsid w:val="00A16CF2"/>
    <w:rsid w:val="00A1705F"/>
    <w:rsid w:val="00A17150"/>
    <w:rsid w:val="00A17D30"/>
    <w:rsid w:val="00A203B6"/>
    <w:rsid w:val="00A2040E"/>
    <w:rsid w:val="00A2088C"/>
    <w:rsid w:val="00A209DB"/>
    <w:rsid w:val="00A21EE1"/>
    <w:rsid w:val="00A22B2A"/>
    <w:rsid w:val="00A231AD"/>
    <w:rsid w:val="00A24CD5"/>
    <w:rsid w:val="00A25B89"/>
    <w:rsid w:val="00A25CA1"/>
    <w:rsid w:val="00A25CD0"/>
    <w:rsid w:val="00A26FAF"/>
    <w:rsid w:val="00A307E8"/>
    <w:rsid w:val="00A3088D"/>
    <w:rsid w:val="00A30BE5"/>
    <w:rsid w:val="00A31357"/>
    <w:rsid w:val="00A31C3B"/>
    <w:rsid w:val="00A33143"/>
    <w:rsid w:val="00A33203"/>
    <w:rsid w:val="00A33264"/>
    <w:rsid w:val="00A33A04"/>
    <w:rsid w:val="00A34F6A"/>
    <w:rsid w:val="00A35C03"/>
    <w:rsid w:val="00A36919"/>
    <w:rsid w:val="00A3754F"/>
    <w:rsid w:val="00A46256"/>
    <w:rsid w:val="00A46802"/>
    <w:rsid w:val="00A47858"/>
    <w:rsid w:val="00A47BCE"/>
    <w:rsid w:val="00A511E0"/>
    <w:rsid w:val="00A5347E"/>
    <w:rsid w:val="00A5370F"/>
    <w:rsid w:val="00A5404F"/>
    <w:rsid w:val="00A54D0B"/>
    <w:rsid w:val="00A5523C"/>
    <w:rsid w:val="00A57747"/>
    <w:rsid w:val="00A60B6A"/>
    <w:rsid w:val="00A6141E"/>
    <w:rsid w:val="00A620F0"/>
    <w:rsid w:val="00A64ED6"/>
    <w:rsid w:val="00A6773F"/>
    <w:rsid w:val="00A6777C"/>
    <w:rsid w:val="00A67FC2"/>
    <w:rsid w:val="00A718E7"/>
    <w:rsid w:val="00A719AC"/>
    <w:rsid w:val="00A72626"/>
    <w:rsid w:val="00A72DBA"/>
    <w:rsid w:val="00A72FCB"/>
    <w:rsid w:val="00A74FD5"/>
    <w:rsid w:val="00A755DB"/>
    <w:rsid w:val="00A76142"/>
    <w:rsid w:val="00A80C63"/>
    <w:rsid w:val="00A80D31"/>
    <w:rsid w:val="00A81879"/>
    <w:rsid w:val="00A82019"/>
    <w:rsid w:val="00A829EA"/>
    <w:rsid w:val="00A82BEA"/>
    <w:rsid w:val="00A836DE"/>
    <w:rsid w:val="00A83D25"/>
    <w:rsid w:val="00A84276"/>
    <w:rsid w:val="00A84D7C"/>
    <w:rsid w:val="00A85151"/>
    <w:rsid w:val="00A85E07"/>
    <w:rsid w:val="00A90F40"/>
    <w:rsid w:val="00A927B2"/>
    <w:rsid w:val="00A93F23"/>
    <w:rsid w:val="00A94BDE"/>
    <w:rsid w:val="00A96C7E"/>
    <w:rsid w:val="00AA09BE"/>
    <w:rsid w:val="00AA21F0"/>
    <w:rsid w:val="00AA2212"/>
    <w:rsid w:val="00AA35AC"/>
    <w:rsid w:val="00AA3A8C"/>
    <w:rsid w:val="00AA48CA"/>
    <w:rsid w:val="00AA66F0"/>
    <w:rsid w:val="00AA6990"/>
    <w:rsid w:val="00AA6EB3"/>
    <w:rsid w:val="00AB0428"/>
    <w:rsid w:val="00AB0634"/>
    <w:rsid w:val="00AB1CCB"/>
    <w:rsid w:val="00AB2304"/>
    <w:rsid w:val="00AB2926"/>
    <w:rsid w:val="00AB3E95"/>
    <w:rsid w:val="00AB5278"/>
    <w:rsid w:val="00AB540F"/>
    <w:rsid w:val="00AB5A60"/>
    <w:rsid w:val="00AB6274"/>
    <w:rsid w:val="00AB63D5"/>
    <w:rsid w:val="00AB772A"/>
    <w:rsid w:val="00AC26FC"/>
    <w:rsid w:val="00AC29A4"/>
    <w:rsid w:val="00AC2D6B"/>
    <w:rsid w:val="00AC3B54"/>
    <w:rsid w:val="00AC42F5"/>
    <w:rsid w:val="00AC4A69"/>
    <w:rsid w:val="00AC4D03"/>
    <w:rsid w:val="00AC519F"/>
    <w:rsid w:val="00AC5DD2"/>
    <w:rsid w:val="00AC6049"/>
    <w:rsid w:val="00AD0953"/>
    <w:rsid w:val="00AD0DE5"/>
    <w:rsid w:val="00AD1092"/>
    <w:rsid w:val="00AD1446"/>
    <w:rsid w:val="00AD1DBB"/>
    <w:rsid w:val="00AD245E"/>
    <w:rsid w:val="00AD2E0E"/>
    <w:rsid w:val="00AD38E1"/>
    <w:rsid w:val="00AD7E42"/>
    <w:rsid w:val="00AD7F12"/>
    <w:rsid w:val="00AE13A8"/>
    <w:rsid w:val="00AE187A"/>
    <w:rsid w:val="00AE1C02"/>
    <w:rsid w:val="00AE3F35"/>
    <w:rsid w:val="00AE46AA"/>
    <w:rsid w:val="00AE4929"/>
    <w:rsid w:val="00AE49E4"/>
    <w:rsid w:val="00AE52BA"/>
    <w:rsid w:val="00AE5E0E"/>
    <w:rsid w:val="00AE63AB"/>
    <w:rsid w:val="00AE63CE"/>
    <w:rsid w:val="00AE6413"/>
    <w:rsid w:val="00AE6B74"/>
    <w:rsid w:val="00AE784D"/>
    <w:rsid w:val="00AE7FC9"/>
    <w:rsid w:val="00AF273F"/>
    <w:rsid w:val="00AF2DF9"/>
    <w:rsid w:val="00AF32D7"/>
    <w:rsid w:val="00AF48F4"/>
    <w:rsid w:val="00AF4AF9"/>
    <w:rsid w:val="00AF4F0B"/>
    <w:rsid w:val="00AF52C3"/>
    <w:rsid w:val="00AF5679"/>
    <w:rsid w:val="00AF70AD"/>
    <w:rsid w:val="00AF75E2"/>
    <w:rsid w:val="00B003C9"/>
    <w:rsid w:val="00B01D48"/>
    <w:rsid w:val="00B01DAE"/>
    <w:rsid w:val="00B03591"/>
    <w:rsid w:val="00B0671A"/>
    <w:rsid w:val="00B06A56"/>
    <w:rsid w:val="00B10E4B"/>
    <w:rsid w:val="00B12DE2"/>
    <w:rsid w:val="00B13459"/>
    <w:rsid w:val="00B14D0F"/>
    <w:rsid w:val="00B15196"/>
    <w:rsid w:val="00B15493"/>
    <w:rsid w:val="00B1639C"/>
    <w:rsid w:val="00B20094"/>
    <w:rsid w:val="00B21733"/>
    <w:rsid w:val="00B226F2"/>
    <w:rsid w:val="00B25C9B"/>
    <w:rsid w:val="00B2696B"/>
    <w:rsid w:val="00B275FE"/>
    <w:rsid w:val="00B27D9E"/>
    <w:rsid w:val="00B31661"/>
    <w:rsid w:val="00B31C14"/>
    <w:rsid w:val="00B31DE4"/>
    <w:rsid w:val="00B32E62"/>
    <w:rsid w:val="00B32F24"/>
    <w:rsid w:val="00B32FB9"/>
    <w:rsid w:val="00B340C0"/>
    <w:rsid w:val="00B348F8"/>
    <w:rsid w:val="00B35350"/>
    <w:rsid w:val="00B35D98"/>
    <w:rsid w:val="00B360F4"/>
    <w:rsid w:val="00B368A1"/>
    <w:rsid w:val="00B370C2"/>
    <w:rsid w:val="00B37B69"/>
    <w:rsid w:val="00B4228B"/>
    <w:rsid w:val="00B42C69"/>
    <w:rsid w:val="00B436ED"/>
    <w:rsid w:val="00B44840"/>
    <w:rsid w:val="00B45E8A"/>
    <w:rsid w:val="00B464A7"/>
    <w:rsid w:val="00B47041"/>
    <w:rsid w:val="00B5062A"/>
    <w:rsid w:val="00B52373"/>
    <w:rsid w:val="00B557C3"/>
    <w:rsid w:val="00B56093"/>
    <w:rsid w:val="00B56CDF"/>
    <w:rsid w:val="00B60350"/>
    <w:rsid w:val="00B605E6"/>
    <w:rsid w:val="00B60614"/>
    <w:rsid w:val="00B60B4E"/>
    <w:rsid w:val="00B60CAB"/>
    <w:rsid w:val="00B65FDD"/>
    <w:rsid w:val="00B661A8"/>
    <w:rsid w:val="00B722E3"/>
    <w:rsid w:val="00B73BB6"/>
    <w:rsid w:val="00B7481C"/>
    <w:rsid w:val="00B74875"/>
    <w:rsid w:val="00B75442"/>
    <w:rsid w:val="00B76C36"/>
    <w:rsid w:val="00B7725F"/>
    <w:rsid w:val="00B77C12"/>
    <w:rsid w:val="00B80475"/>
    <w:rsid w:val="00B80F3C"/>
    <w:rsid w:val="00B81380"/>
    <w:rsid w:val="00B8157D"/>
    <w:rsid w:val="00B828FC"/>
    <w:rsid w:val="00B83388"/>
    <w:rsid w:val="00B83EAB"/>
    <w:rsid w:val="00B85746"/>
    <w:rsid w:val="00B8645C"/>
    <w:rsid w:val="00B87C67"/>
    <w:rsid w:val="00B87ECB"/>
    <w:rsid w:val="00B912AE"/>
    <w:rsid w:val="00B921B4"/>
    <w:rsid w:val="00B93069"/>
    <w:rsid w:val="00B9344A"/>
    <w:rsid w:val="00B93E54"/>
    <w:rsid w:val="00B93E61"/>
    <w:rsid w:val="00B93EB9"/>
    <w:rsid w:val="00B945C8"/>
    <w:rsid w:val="00B9503B"/>
    <w:rsid w:val="00B972E7"/>
    <w:rsid w:val="00BA258A"/>
    <w:rsid w:val="00BA343F"/>
    <w:rsid w:val="00BA37FC"/>
    <w:rsid w:val="00BA445E"/>
    <w:rsid w:val="00BA5C3E"/>
    <w:rsid w:val="00BA655E"/>
    <w:rsid w:val="00BA78CE"/>
    <w:rsid w:val="00BA790D"/>
    <w:rsid w:val="00BA7F38"/>
    <w:rsid w:val="00BB0BE9"/>
    <w:rsid w:val="00BB0DB0"/>
    <w:rsid w:val="00BB1B55"/>
    <w:rsid w:val="00BB3943"/>
    <w:rsid w:val="00BB3FD9"/>
    <w:rsid w:val="00BB4ACD"/>
    <w:rsid w:val="00BB63B1"/>
    <w:rsid w:val="00BC2374"/>
    <w:rsid w:val="00BC2603"/>
    <w:rsid w:val="00BC2B16"/>
    <w:rsid w:val="00BC30E8"/>
    <w:rsid w:val="00BC4CE9"/>
    <w:rsid w:val="00BD2597"/>
    <w:rsid w:val="00BD2DA9"/>
    <w:rsid w:val="00BD3BB5"/>
    <w:rsid w:val="00BD3BE0"/>
    <w:rsid w:val="00BD4C7D"/>
    <w:rsid w:val="00BD4E9F"/>
    <w:rsid w:val="00BD5139"/>
    <w:rsid w:val="00BD6E36"/>
    <w:rsid w:val="00BD74DC"/>
    <w:rsid w:val="00BD75A7"/>
    <w:rsid w:val="00BD7C72"/>
    <w:rsid w:val="00BE0ED9"/>
    <w:rsid w:val="00BE2222"/>
    <w:rsid w:val="00BE2419"/>
    <w:rsid w:val="00BE2659"/>
    <w:rsid w:val="00BE2D95"/>
    <w:rsid w:val="00BE3B33"/>
    <w:rsid w:val="00BE45AE"/>
    <w:rsid w:val="00BE5020"/>
    <w:rsid w:val="00BE58DE"/>
    <w:rsid w:val="00BE58FB"/>
    <w:rsid w:val="00BE5B3E"/>
    <w:rsid w:val="00BE622B"/>
    <w:rsid w:val="00BE6EC1"/>
    <w:rsid w:val="00BF0765"/>
    <w:rsid w:val="00BF162C"/>
    <w:rsid w:val="00BF19E2"/>
    <w:rsid w:val="00BF37B6"/>
    <w:rsid w:val="00BF3FB5"/>
    <w:rsid w:val="00BF41CD"/>
    <w:rsid w:val="00BF4CDC"/>
    <w:rsid w:val="00BF58DC"/>
    <w:rsid w:val="00BF5A17"/>
    <w:rsid w:val="00BF6182"/>
    <w:rsid w:val="00C00A14"/>
    <w:rsid w:val="00C00C3B"/>
    <w:rsid w:val="00C00D40"/>
    <w:rsid w:val="00C0193B"/>
    <w:rsid w:val="00C03501"/>
    <w:rsid w:val="00C0366B"/>
    <w:rsid w:val="00C0399C"/>
    <w:rsid w:val="00C05314"/>
    <w:rsid w:val="00C05A5C"/>
    <w:rsid w:val="00C06202"/>
    <w:rsid w:val="00C063E4"/>
    <w:rsid w:val="00C069AC"/>
    <w:rsid w:val="00C06BF4"/>
    <w:rsid w:val="00C06C4A"/>
    <w:rsid w:val="00C07069"/>
    <w:rsid w:val="00C10B00"/>
    <w:rsid w:val="00C11AB0"/>
    <w:rsid w:val="00C12CE7"/>
    <w:rsid w:val="00C12F41"/>
    <w:rsid w:val="00C1376F"/>
    <w:rsid w:val="00C144F5"/>
    <w:rsid w:val="00C14C66"/>
    <w:rsid w:val="00C17E1E"/>
    <w:rsid w:val="00C2068E"/>
    <w:rsid w:val="00C20F4D"/>
    <w:rsid w:val="00C210C1"/>
    <w:rsid w:val="00C2213D"/>
    <w:rsid w:val="00C22D2D"/>
    <w:rsid w:val="00C22F9A"/>
    <w:rsid w:val="00C23B6D"/>
    <w:rsid w:val="00C244D0"/>
    <w:rsid w:val="00C26CC1"/>
    <w:rsid w:val="00C2755D"/>
    <w:rsid w:val="00C276DD"/>
    <w:rsid w:val="00C27C06"/>
    <w:rsid w:val="00C30EEA"/>
    <w:rsid w:val="00C311E0"/>
    <w:rsid w:val="00C324D8"/>
    <w:rsid w:val="00C3323F"/>
    <w:rsid w:val="00C34861"/>
    <w:rsid w:val="00C34D27"/>
    <w:rsid w:val="00C35AD0"/>
    <w:rsid w:val="00C36078"/>
    <w:rsid w:val="00C3699E"/>
    <w:rsid w:val="00C36E84"/>
    <w:rsid w:val="00C42ED0"/>
    <w:rsid w:val="00C44DAB"/>
    <w:rsid w:val="00C456E1"/>
    <w:rsid w:val="00C45848"/>
    <w:rsid w:val="00C4617A"/>
    <w:rsid w:val="00C469CC"/>
    <w:rsid w:val="00C47507"/>
    <w:rsid w:val="00C47676"/>
    <w:rsid w:val="00C479DC"/>
    <w:rsid w:val="00C5071C"/>
    <w:rsid w:val="00C50D49"/>
    <w:rsid w:val="00C5133F"/>
    <w:rsid w:val="00C52D0D"/>
    <w:rsid w:val="00C54018"/>
    <w:rsid w:val="00C546D9"/>
    <w:rsid w:val="00C54E55"/>
    <w:rsid w:val="00C60418"/>
    <w:rsid w:val="00C607E6"/>
    <w:rsid w:val="00C60ECF"/>
    <w:rsid w:val="00C61882"/>
    <w:rsid w:val="00C62EAF"/>
    <w:rsid w:val="00C63D87"/>
    <w:rsid w:val="00C64EB2"/>
    <w:rsid w:val="00C67CA6"/>
    <w:rsid w:val="00C731B6"/>
    <w:rsid w:val="00C749E4"/>
    <w:rsid w:val="00C7513C"/>
    <w:rsid w:val="00C752A0"/>
    <w:rsid w:val="00C76A09"/>
    <w:rsid w:val="00C77869"/>
    <w:rsid w:val="00C82D07"/>
    <w:rsid w:val="00C83360"/>
    <w:rsid w:val="00C83752"/>
    <w:rsid w:val="00C842FC"/>
    <w:rsid w:val="00C8479F"/>
    <w:rsid w:val="00C85135"/>
    <w:rsid w:val="00C8587F"/>
    <w:rsid w:val="00C860F5"/>
    <w:rsid w:val="00C863AE"/>
    <w:rsid w:val="00C91CF5"/>
    <w:rsid w:val="00C924AB"/>
    <w:rsid w:val="00C92CFD"/>
    <w:rsid w:val="00C93793"/>
    <w:rsid w:val="00C93CCD"/>
    <w:rsid w:val="00C948E0"/>
    <w:rsid w:val="00C95E17"/>
    <w:rsid w:val="00C96DA5"/>
    <w:rsid w:val="00C9703F"/>
    <w:rsid w:val="00C97329"/>
    <w:rsid w:val="00C97680"/>
    <w:rsid w:val="00CA0E89"/>
    <w:rsid w:val="00CA289F"/>
    <w:rsid w:val="00CA3422"/>
    <w:rsid w:val="00CA4566"/>
    <w:rsid w:val="00CA47BA"/>
    <w:rsid w:val="00CA5317"/>
    <w:rsid w:val="00CA5566"/>
    <w:rsid w:val="00CA6290"/>
    <w:rsid w:val="00CA6D62"/>
    <w:rsid w:val="00CA7626"/>
    <w:rsid w:val="00CB00FB"/>
    <w:rsid w:val="00CB0460"/>
    <w:rsid w:val="00CB0F7B"/>
    <w:rsid w:val="00CB1469"/>
    <w:rsid w:val="00CB451F"/>
    <w:rsid w:val="00CB46DB"/>
    <w:rsid w:val="00CB5619"/>
    <w:rsid w:val="00CC0F7F"/>
    <w:rsid w:val="00CC107B"/>
    <w:rsid w:val="00CC2CBC"/>
    <w:rsid w:val="00CC3006"/>
    <w:rsid w:val="00CC32ED"/>
    <w:rsid w:val="00CC3504"/>
    <w:rsid w:val="00CC3762"/>
    <w:rsid w:val="00CC41B1"/>
    <w:rsid w:val="00CC47B5"/>
    <w:rsid w:val="00CC4942"/>
    <w:rsid w:val="00CC5D40"/>
    <w:rsid w:val="00CC68F0"/>
    <w:rsid w:val="00CD0B9C"/>
    <w:rsid w:val="00CD4D1E"/>
    <w:rsid w:val="00CD57D6"/>
    <w:rsid w:val="00CD65E7"/>
    <w:rsid w:val="00CD7AB5"/>
    <w:rsid w:val="00CE1F30"/>
    <w:rsid w:val="00CE2E80"/>
    <w:rsid w:val="00CE3B96"/>
    <w:rsid w:val="00CE3DF7"/>
    <w:rsid w:val="00CE3E69"/>
    <w:rsid w:val="00CE405B"/>
    <w:rsid w:val="00CE7052"/>
    <w:rsid w:val="00CE70CE"/>
    <w:rsid w:val="00CF02D5"/>
    <w:rsid w:val="00CF0330"/>
    <w:rsid w:val="00CF2D5B"/>
    <w:rsid w:val="00CF35DA"/>
    <w:rsid w:val="00CF4C1E"/>
    <w:rsid w:val="00CF6A7A"/>
    <w:rsid w:val="00CF701C"/>
    <w:rsid w:val="00CF7A94"/>
    <w:rsid w:val="00CF7B95"/>
    <w:rsid w:val="00D01DEE"/>
    <w:rsid w:val="00D02016"/>
    <w:rsid w:val="00D022A2"/>
    <w:rsid w:val="00D079E8"/>
    <w:rsid w:val="00D07BEF"/>
    <w:rsid w:val="00D07C55"/>
    <w:rsid w:val="00D07C6C"/>
    <w:rsid w:val="00D10575"/>
    <w:rsid w:val="00D10A6A"/>
    <w:rsid w:val="00D12A13"/>
    <w:rsid w:val="00D136F2"/>
    <w:rsid w:val="00D152B2"/>
    <w:rsid w:val="00D156CE"/>
    <w:rsid w:val="00D20DD0"/>
    <w:rsid w:val="00D20FAD"/>
    <w:rsid w:val="00D21949"/>
    <w:rsid w:val="00D2247E"/>
    <w:rsid w:val="00D23F03"/>
    <w:rsid w:val="00D25906"/>
    <w:rsid w:val="00D27783"/>
    <w:rsid w:val="00D30EF3"/>
    <w:rsid w:val="00D34FDC"/>
    <w:rsid w:val="00D35765"/>
    <w:rsid w:val="00D36F39"/>
    <w:rsid w:val="00D37298"/>
    <w:rsid w:val="00D40155"/>
    <w:rsid w:val="00D405AD"/>
    <w:rsid w:val="00D40890"/>
    <w:rsid w:val="00D42229"/>
    <w:rsid w:val="00D4357F"/>
    <w:rsid w:val="00D45023"/>
    <w:rsid w:val="00D4680B"/>
    <w:rsid w:val="00D51103"/>
    <w:rsid w:val="00D51DFA"/>
    <w:rsid w:val="00D52DC9"/>
    <w:rsid w:val="00D5314F"/>
    <w:rsid w:val="00D53D0A"/>
    <w:rsid w:val="00D5503B"/>
    <w:rsid w:val="00D55EBC"/>
    <w:rsid w:val="00D55F53"/>
    <w:rsid w:val="00D63EA2"/>
    <w:rsid w:val="00D654BD"/>
    <w:rsid w:val="00D66BA0"/>
    <w:rsid w:val="00D67A84"/>
    <w:rsid w:val="00D67DC3"/>
    <w:rsid w:val="00D7017F"/>
    <w:rsid w:val="00D711FC"/>
    <w:rsid w:val="00D738AF"/>
    <w:rsid w:val="00D738C9"/>
    <w:rsid w:val="00D74A0D"/>
    <w:rsid w:val="00D752E7"/>
    <w:rsid w:val="00D7664C"/>
    <w:rsid w:val="00D81FC9"/>
    <w:rsid w:val="00D821DB"/>
    <w:rsid w:val="00D82C10"/>
    <w:rsid w:val="00D85435"/>
    <w:rsid w:val="00D87460"/>
    <w:rsid w:val="00D87C54"/>
    <w:rsid w:val="00D9019F"/>
    <w:rsid w:val="00D91106"/>
    <w:rsid w:val="00D92584"/>
    <w:rsid w:val="00D92896"/>
    <w:rsid w:val="00D93ED4"/>
    <w:rsid w:val="00D9529A"/>
    <w:rsid w:val="00D96020"/>
    <w:rsid w:val="00D968D7"/>
    <w:rsid w:val="00D971CB"/>
    <w:rsid w:val="00DA0383"/>
    <w:rsid w:val="00DA0A68"/>
    <w:rsid w:val="00DA225C"/>
    <w:rsid w:val="00DA351A"/>
    <w:rsid w:val="00DA6AFA"/>
    <w:rsid w:val="00DA71E9"/>
    <w:rsid w:val="00DA7742"/>
    <w:rsid w:val="00DB0CF9"/>
    <w:rsid w:val="00DB0D40"/>
    <w:rsid w:val="00DB146A"/>
    <w:rsid w:val="00DB1631"/>
    <w:rsid w:val="00DB1CE9"/>
    <w:rsid w:val="00DB204E"/>
    <w:rsid w:val="00DB5248"/>
    <w:rsid w:val="00DB588B"/>
    <w:rsid w:val="00DB6350"/>
    <w:rsid w:val="00DB6CF0"/>
    <w:rsid w:val="00DC0FB8"/>
    <w:rsid w:val="00DC1016"/>
    <w:rsid w:val="00DC1D62"/>
    <w:rsid w:val="00DC1DA0"/>
    <w:rsid w:val="00DC2630"/>
    <w:rsid w:val="00DC276B"/>
    <w:rsid w:val="00DC4019"/>
    <w:rsid w:val="00DC57DF"/>
    <w:rsid w:val="00DC68F4"/>
    <w:rsid w:val="00DC6E8B"/>
    <w:rsid w:val="00DC704F"/>
    <w:rsid w:val="00DD125C"/>
    <w:rsid w:val="00DD19EE"/>
    <w:rsid w:val="00DD2E04"/>
    <w:rsid w:val="00DD3AE2"/>
    <w:rsid w:val="00DD4C57"/>
    <w:rsid w:val="00DD590C"/>
    <w:rsid w:val="00DD5D93"/>
    <w:rsid w:val="00DD5FB4"/>
    <w:rsid w:val="00DD634C"/>
    <w:rsid w:val="00DD650C"/>
    <w:rsid w:val="00DD6664"/>
    <w:rsid w:val="00DD7416"/>
    <w:rsid w:val="00DE2764"/>
    <w:rsid w:val="00DE2895"/>
    <w:rsid w:val="00DE2AB0"/>
    <w:rsid w:val="00DE367A"/>
    <w:rsid w:val="00DE736D"/>
    <w:rsid w:val="00DF1CF6"/>
    <w:rsid w:val="00DF4435"/>
    <w:rsid w:val="00DF4931"/>
    <w:rsid w:val="00DF6177"/>
    <w:rsid w:val="00DF71EC"/>
    <w:rsid w:val="00E00ECB"/>
    <w:rsid w:val="00E02021"/>
    <w:rsid w:val="00E0359B"/>
    <w:rsid w:val="00E03D5F"/>
    <w:rsid w:val="00E04CEB"/>
    <w:rsid w:val="00E06959"/>
    <w:rsid w:val="00E10506"/>
    <w:rsid w:val="00E114FD"/>
    <w:rsid w:val="00E115EA"/>
    <w:rsid w:val="00E11828"/>
    <w:rsid w:val="00E11D70"/>
    <w:rsid w:val="00E1255E"/>
    <w:rsid w:val="00E14316"/>
    <w:rsid w:val="00E15598"/>
    <w:rsid w:val="00E1684A"/>
    <w:rsid w:val="00E17D1B"/>
    <w:rsid w:val="00E228B7"/>
    <w:rsid w:val="00E22AF9"/>
    <w:rsid w:val="00E22F14"/>
    <w:rsid w:val="00E25B9B"/>
    <w:rsid w:val="00E26E4A"/>
    <w:rsid w:val="00E30D6D"/>
    <w:rsid w:val="00E3307A"/>
    <w:rsid w:val="00E33ABB"/>
    <w:rsid w:val="00E33F71"/>
    <w:rsid w:val="00E345DE"/>
    <w:rsid w:val="00E34EB8"/>
    <w:rsid w:val="00E37CCF"/>
    <w:rsid w:val="00E40024"/>
    <w:rsid w:val="00E4081D"/>
    <w:rsid w:val="00E42DC1"/>
    <w:rsid w:val="00E43147"/>
    <w:rsid w:val="00E43962"/>
    <w:rsid w:val="00E44DA4"/>
    <w:rsid w:val="00E461E4"/>
    <w:rsid w:val="00E47738"/>
    <w:rsid w:val="00E47BA5"/>
    <w:rsid w:val="00E47F0C"/>
    <w:rsid w:val="00E514AA"/>
    <w:rsid w:val="00E51F55"/>
    <w:rsid w:val="00E523DE"/>
    <w:rsid w:val="00E532DF"/>
    <w:rsid w:val="00E53458"/>
    <w:rsid w:val="00E53DA9"/>
    <w:rsid w:val="00E541C8"/>
    <w:rsid w:val="00E565B5"/>
    <w:rsid w:val="00E5681C"/>
    <w:rsid w:val="00E5764E"/>
    <w:rsid w:val="00E61051"/>
    <w:rsid w:val="00E6270C"/>
    <w:rsid w:val="00E638AC"/>
    <w:rsid w:val="00E71F6D"/>
    <w:rsid w:val="00E7203A"/>
    <w:rsid w:val="00E75321"/>
    <w:rsid w:val="00E75CCA"/>
    <w:rsid w:val="00E75D8E"/>
    <w:rsid w:val="00E76C4F"/>
    <w:rsid w:val="00E770B6"/>
    <w:rsid w:val="00E81487"/>
    <w:rsid w:val="00E83187"/>
    <w:rsid w:val="00E8324B"/>
    <w:rsid w:val="00E833A4"/>
    <w:rsid w:val="00E8556B"/>
    <w:rsid w:val="00E86DA1"/>
    <w:rsid w:val="00E86E26"/>
    <w:rsid w:val="00E87078"/>
    <w:rsid w:val="00E87E74"/>
    <w:rsid w:val="00E913C7"/>
    <w:rsid w:val="00E9588B"/>
    <w:rsid w:val="00E979D9"/>
    <w:rsid w:val="00EA08A6"/>
    <w:rsid w:val="00EA3424"/>
    <w:rsid w:val="00EA3952"/>
    <w:rsid w:val="00EA3B41"/>
    <w:rsid w:val="00EA45CD"/>
    <w:rsid w:val="00EA49E1"/>
    <w:rsid w:val="00EA4E08"/>
    <w:rsid w:val="00EB142E"/>
    <w:rsid w:val="00EB1DB9"/>
    <w:rsid w:val="00EB23DC"/>
    <w:rsid w:val="00EB28B2"/>
    <w:rsid w:val="00EB4A0F"/>
    <w:rsid w:val="00EB4A97"/>
    <w:rsid w:val="00EB4BA3"/>
    <w:rsid w:val="00EB52A2"/>
    <w:rsid w:val="00EB5D2A"/>
    <w:rsid w:val="00EC0AAB"/>
    <w:rsid w:val="00EC2B47"/>
    <w:rsid w:val="00EC36AC"/>
    <w:rsid w:val="00EC3A21"/>
    <w:rsid w:val="00EC593E"/>
    <w:rsid w:val="00EC59F3"/>
    <w:rsid w:val="00EC6620"/>
    <w:rsid w:val="00EC6766"/>
    <w:rsid w:val="00EC6DFA"/>
    <w:rsid w:val="00ED058F"/>
    <w:rsid w:val="00ED0934"/>
    <w:rsid w:val="00ED3B46"/>
    <w:rsid w:val="00ED3DDE"/>
    <w:rsid w:val="00ED54E5"/>
    <w:rsid w:val="00ED5651"/>
    <w:rsid w:val="00ED59EC"/>
    <w:rsid w:val="00ED5C9C"/>
    <w:rsid w:val="00ED7BD3"/>
    <w:rsid w:val="00EE000D"/>
    <w:rsid w:val="00EE082D"/>
    <w:rsid w:val="00EE287D"/>
    <w:rsid w:val="00EE2BDF"/>
    <w:rsid w:val="00EE30C2"/>
    <w:rsid w:val="00EE3F37"/>
    <w:rsid w:val="00EE45DB"/>
    <w:rsid w:val="00EE5FAA"/>
    <w:rsid w:val="00EF2008"/>
    <w:rsid w:val="00EF22CC"/>
    <w:rsid w:val="00EF35C6"/>
    <w:rsid w:val="00EF3766"/>
    <w:rsid w:val="00EF71A4"/>
    <w:rsid w:val="00F003C7"/>
    <w:rsid w:val="00F00D64"/>
    <w:rsid w:val="00F016D3"/>
    <w:rsid w:val="00F0394D"/>
    <w:rsid w:val="00F039AF"/>
    <w:rsid w:val="00F04BC8"/>
    <w:rsid w:val="00F068CA"/>
    <w:rsid w:val="00F07331"/>
    <w:rsid w:val="00F1039A"/>
    <w:rsid w:val="00F10DA5"/>
    <w:rsid w:val="00F11CE6"/>
    <w:rsid w:val="00F13513"/>
    <w:rsid w:val="00F13FE5"/>
    <w:rsid w:val="00F14940"/>
    <w:rsid w:val="00F163D0"/>
    <w:rsid w:val="00F16C66"/>
    <w:rsid w:val="00F1727F"/>
    <w:rsid w:val="00F17ED0"/>
    <w:rsid w:val="00F207AA"/>
    <w:rsid w:val="00F22E23"/>
    <w:rsid w:val="00F22FAE"/>
    <w:rsid w:val="00F24B5E"/>
    <w:rsid w:val="00F250B9"/>
    <w:rsid w:val="00F25133"/>
    <w:rsid w:val="00F2569C"/>
    <w:rsid w:val="00F25CB9"/>
    <w:rsid w:val="00F26364"/>
    <w:rsid w:val="00F269E4"/>
    <w:rsid w:val="00F26BB8"/>
    <w:rsid w:val="00F26F34"/>
    <w:rsid w:val="00F273A6"/>
    <w:rsid w:val="00F2770C"/>
    <w:rsid w:val="00F27C13"/>
    <w:rsid w:val="00F30F5E"/>
    <w:rsid w:val="00F31C0D"/>
    <w:rsid w:val="00F32C03"/>
    <w:rsid w:val="00F3328E"/>
    <w:rsid w:val="00F3421E"/>
    <w:rsid w:val="00F3466D"/>
    <w:rsid w:val="00F35C25"/>
    <w:rsid w:val="00F375A8"/>
    <w:rsid w:val="00F37CB2"/>
    <w:rsid w:val="00F40120"/>
    <w:rsid w:val="00F4119E"/>
    <w:rsid w:val="00F4232A"/>
    <w:rsid w:val="00F44526"/>
    <w:rsid w:val="00F45489"/>
    <w:rsid w:val="00F45C5F"/>
    <w:rsid w:val="00F460FE"/>
    <w:rsid w:val="00F469A9"/>
    <w:rsid w:val="00F50BAF"/>
    <w:rsid w:val="00F511B0"/>
    <w:rsid w:val="00F53A4C"/>
    <w:rsid w:val="00F5515D"/>
    <w:rsid w:val="00F55513"/>
    <w:rsid w:val="00F56805"/>
    <w:rsid w:val="00F56A14"/>
    <w:rsid w:val="00F57919"/>
    <w:rsid w:val="00F60B38"/>
    <w:rsid w:val="00F61B11"/>
    <w:rsid w:val="00F61ED5"/>
    <w:rsid w:val="00F6258B"/>
    <w:rsid w:val="00F64AF9"/>
    <w:rsid w:val="00F66BA1"/>
    <w:rsid w:val="00F70458"/>
    <w:rsid w:val="00F70A0F"/>
    <w:rsid w:val="00F70E5F"/>
    <w:rsid w:val="00F7163C"/>
    <w:rsid w:val="00F71F96"/>
    <w:rsid w:val="00F7320F"/>
    <w:rsid w:val="00F73468"/>
    <w:rsid w:val="00F7611C"/>
    <w:rsid w:val="00F765BB"/>
    <w:rsid w:val="00F76EE6"/>
    <w:rsid w:val="00F80A21"/>
    <w:rsid w:val="00F82A9C"/>
    <w:rsid w:val="00F82C22"/>
    <w:rsid w:val="00F83A0A"/>
    <w:rsid w:val="00F85B93"/>
    <w:rsid w:val="00F8616C"/>
    <w:rsid w:val="00F866BA"/>
    <w:rsid w:val="00F86BA9"/>
    <w:rsid w:val="00F90F42"/>
    <w:rsid w:val="00F91584"/>
    <w:rsid w:val="00F91AD7"/>
    <w:rsid w:val="00F92517"/>
    <w:rsid w:val="00F92A3F"/>
    <w:rsid w:val="00F930B9"/>
    <w:rsid w:val="00F96AF7"/>
    <w:rsid w:val="00F96E5D"/>
    <w:rsid w:val="00FA01DC"/>
    <w:rsid w:val="00FA0BE0"/>
    <w:rsid w:val="00FA287E"/>
    <w:rsid w:val="00FA2CB6"/>
    <w:rsid w:val="00FA2F09"/>
    <w:rsid w:val="00FA53FE"/>
    <w:rsid w:val="00FA58CB"/>
    <w:rsid w:val="00FA5C95"/>
    <w:rsid w:val="00FA6750"/>
    <w:rsid w:val="00FA7B01"/>
    <w:rsid w:val="00FB118E"/>
    <w:rsid w:val="00FB1577"/>
    <w:rsid w:val="00FB28BD"/>
    <w:rsid w:val="00FB2D3D"/>
    <w:rsid w:val="00FB2F60"/>
    <w:rsid w:val="00FB3375"/>
    <w:rsid w:val="00FB49CE"/>
    <w:rsid w:val="00FC0A08"/>
    <w:rsid w:val="00FC1143"/>
    <w:rsid w:val="00FC1D3A"/>
    <w:rsid w:val="00FC299F"/>
    <w:rsid w:val="00FC2DD9"/>
    <w:rsid w:val="00FC2EB3"/>
    <w:rsid w:val="00FC3424"/>
    <w:rsid w:val="00FC405E"/>
    <w:rsid w:val="00FC50CF"/>
    <w:rsid w:val="00FC5239"/>
    <w:rsid w:val="00FD0B0D"/>
    <w:rsid w:val="00FD179D"/>
    <w:rsid w:val="00FD1A8A"/>
    <w:rsid w:val="00FD35A5"/>
    <w:rsid w:val="00FD581C"/>
    <w:rsid w:val="00FD754D"/>
    <w:rsid w:val="00FE094E"/>
    <w:rsid w:val="00FE1976"/>
    <w:rsid w:val="00FE1F9E"/>
    <w:rsid w:val="00FE2CC6"/>
    <w:rsid w:val="00FE460A"/>
    <w:rsid w:val="00FE4D6C"/>
    <w:rsid w:val="00FE7E0B"/>
    <w:rsid w:val="00FF457A"/>
    <w:rsid w:val="00FF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39FC27A"/>
  <w15:chartTrackingRefBased/>
  <w15:docId w15:val="{C50EF013-EEBA-4722-8B2D-3590AE9C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2797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82797"/>
    <w:pPr>
      <w:keepNext/>
      <w:tabs>
        <w:tab w:val="center" w:pos="4680"/>
      </w:tabs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82797"/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rsid w:val="005827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82797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582797"/>
    <w:pPr>
      <w:widowControl/>
      <w:autoSpaceDE/>
      <w:autoSpaceDN/>
      <w:adjustRightInd/>
    </w:pPr>
    <w:rPr>
      <w:rFonts w:eastAsia="Calibri"/>
    </w:rPr>
  </w:style>
  <w:style w:type="character" w:customStyle="1" w:styleId="PlainTextChar">
    <w:name w:val="Plain Text Char"/>
    <w:basedOn w:val="DefaultParagraphFont"/>
    <w:link w:val="PlainText"/>
    <w:uiPriority w:val="99"/>
    <w:rsid w:val="00582797"/>
    <w:rPr>
      <w:rFonts w:eastAsia="Calibri"/>
      <w:sz w:val="24"/>
      <w:szCs w:val="24"/>
    </w:rPr>
  </w:style>
  <w:style w:type="table" w:styleId="TableGrid">
    <w:name w:val="Table Grid"/>
    <w:basedOn w:val="TableNormal"/>
    <w:rsid w:val="0058279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rsid w:val="007B6BAE"/>
    <w:rPr>
      <w:sz w:val="16"/>
      <w:szCs w:val="16"/>
    </w:rPr>
  </w:style>
  <w:style w:type="paragraph" w:styleId="CommentText">
    <w:name w:val="annotation text"/>
    <w:basedOn w:val="Normal"/>
    <w:link w:val="CommentTextChar"/>
    <w:rsid w:val="007B6BA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B6BAE"/>
  </w:style>
  <w:style w:type="paragraph" w:styleId="CommentSubject">
    <w:name w:val="annotation subject"/>
    <w:basedOn w:val="CommentText"/>
    <w:next w:val="CommentText"/>
    <w:link w:val="CommentSubjectChar"/>
    <w:rsid w:val="007B6B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B6B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2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IDSMemo.dot</Template>
  <TotalTime>0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Tagged IDS Memo (978994).DOC</vt:lpstr>
    </vt:vector>
  </TitlesOfParts>
  <Company>SLW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Tagged IDS Memo (978994).DOC</dc:title>
  <dc:subject/>
  <dc:creator>John Feldbruegge</dc:creator>
  <cp:keywords/>
  <dc:description/>
  <cp:lastModifiedBy>Jacob Burns</cp:lastModifiedBy>
  <cp:revision>2</cp:revision>
  <dcterms:created xsi:type="dcterms:W3CDTF">2024-06-03T23:51:00Z</dcterms:created>
  <dcterms:modified xsi:type="dcterms:W3CDTF">2024-06-03T23:51:00Z</dcterms:modified>
</cp:coreProperties>
</file>