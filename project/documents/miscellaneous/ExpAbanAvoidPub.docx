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95" w:type="dxa"/>
        <w:tblLook w:val="04A0" w:firstRow="1" w:lastRow="0" w:firstColumn="1" w:lastColumn="0" w:noHBand="0" w:noVBand="1"/>
      </w:tblPr>
      <w:tblGrid>
        <w:gridCol w:w="5719"/>
        <w:gridCol w:w="2021"/>
        <w:gridCol w:w="3240"/>
      </w:tblGrid>
      <w:tr w:rsidR="005919BD" w14:paraId="4943A7FB" w14:textId="77777777" w:rsidTr="009D7FC5">
        <w:trPr>
          <w:trHeight w:val="350"/>
        </w:trPr>
        <w:tc>
          <w:tcPr>
            <w:tcW w:w="5719" w:type="dxa"/>
            <w:vMerge w:val="restart"/>
          </w:tcPr>
          <w:p w14:paraId="3D7044B7" w14:textId="77777777" w:rsidR="005919BD" w:rsidRPr="00FD7027" w:rsidRDefault="005919BD" w:rsidP="00B90280">
            <w:pPr>
              <w:pStyle w:val="Default"/>
              <w:jc w:val="center"/>
              <w:rPr>
                <w:b/>
                <w:bCs/>
                <w:sz w:val="22"/>
                <w:szCs w:val="22"/>
              </w:rPr>
            </w:pPr>
            <w:r w:rsidRPr="00FD7027">
              <w:rPr>
                <w:b/>
                <w:bCs/>
                <w:sz w:val="22"/>
                <w:szCs w:val="22"/>
              </w:rPr>
              <w:t>PETITION FOR EXPRESS</w:t>
            </w:r>
          </w:p>
          <w:p w14:paraId="1709008B" w14:textId="77777777" w:rsidR="005919BD" w:rsidRPr="00FD7027" w:rsidRDefault="005919BD" w:rsidP="00B90280">
            <w:pPr>
              <w:pStyle w:val="Default"/>
              <w:jc w:val="center"/>
              <w:rPr>
                <w:b/>
                <w:bCs/>
                <w:sz w:val="22"/>
                <w:szCs w:val="22"/>
              </w:rPr>
            </w:pPr>
            <w:r w:rsidRPr="00FD7027">
              <w:rPr>
                <w:b/>
                <w:bCs/>
                <w:sz w:val="22"/>
                <w:szCs w:val="22"/>
              </w:rPr>
              <w:t xml:space="preserve">ABANDONMENT TO </w:t>
            </w:r>
            <w:r w:rsidR="006824FC" w:rsidRPr="00FD7027">
              <w:rPr>
                <w:b/>
                <w:bCs/>
                <w:sz w:val="22"/>
                <w:szCs w:val="22"/>
              </w:rPr>
              <w:t xml:space="preserve">AVOID </w:t>
            </w:r>
            <w:r w:rsidR="00A253E3" w:rsidRPr="00FD7027">
              <w:rPr>
                <w:b/>
                <w:bCs/>
                <w:sz w:val="22"/>
                <w:szCs w:val="22"/>
              </w:rPr>
              <w:t>PUBLICATION UNDER 37 CFR 1.138(c)</w:t>
            </w:r>
          </w:p>
          <w:p w14:paraId="4F6682BA" w14:textId="77777777" w:rsidR="005919BD" w:rsidRPr="00FD7027" w:rsidRDefault="00A253E3" w:rsidP="00AD7384">
            <w:pPr>
              <w:pStyle w:val="Default"/>
              <w:jc w:val="center"/>
              <w:rPr>
                <w:sz w:val="16"/>
                <w:szCs w:val="16"/>
              </w:rPr>
            </w:pPr>
            <w:r w:rsidRPr="00FD7027">
              <w:rPr>
                <w:sz w:val="22"/>
                <w:szCs w:val="22"/>
              </w:rPr>
              <w:t>___________________________</w:t>
            </w:r>
          </w:p>
          <w:p w14:paraId="2AB1F62F" w14:textId="77777777" w:rsidR="00CC35EE" w:rsidRPr="00FD7027" w:rsidRDefault="00CC35EE" w:rsidP="009B0F6F">
            <w:pPr>
              <w:pStyle w:val="Default"/>
              <w:rPr>
                <w:sz w:val="16"/>
                <w:szCs w:val="16"/>
              </w:rPr>
            </w:pPr>
          </w:p>
          <w:p w14:paraId="083E3009" w14:textId="77777777" w:rsidR="005919BD" w:rsidRPr="00FD7027" w:rsidRDefault="005919BD" w:rsidP="009B0F6F">
            <w:pPr>
              <w:pStyle w:val="Default"/>
              <w:rPr>
                <w:sz w:val="22"/>
                <w:szCs w:val="22"/>
              </w:rPr>
            </w:pPr>
            <w:r w:rsidRPr="00FD7027">
              <w:rPr>
                <w:b/>
                <w:bCs/>
                <w:sz w:val="22"/>
                <w:szCs w:val="22"/>
              </w:rPr>
              <w:t>File</w:t>
            </w:r>
            <w:r w:rsidRPr="00FD7027">
              <w:rPr>
                <w:sz w:val="22"/>
                <w:szCs w:val="22"/>
              </w:rPr>
              <w:t xml:space="preserve"> the petition electronically using USPTO’s patent electronic filing system (Patent Center or EFS-Web)</w:t>
            </w:r>
          </w:p>
          <w:p w14:paraId="54C57D45" w14:textId="77777777" w:rsidR="005919BD" w:rsidRPr="00FD7027" w:rsidRDefault="005919BD" w:rsidP="009B0F6F">
            <w:pPr>
              <w:pStyle w:val="Default"/>
              <w:rPr>
                <w:sz w:val="22"/>
                <w:szCs w:val="22"/>
              </w:rPr>
            </w:pPr>
            <w:r w:rsidRPr="00FD7027">
              <w:rPr>
                <w:sz w:val="22"/>
                <w:szCs w:val="22"/>
              </w:rPr>
              <w:t xml:space="preserve">Or </w:t>
            </w:r>
            <w:r w:rsidRPr="00FD7027">
              <w:rPr>
                <w:b/>
                <w:bCs/>
                <w:sz w:val="22"/>
                <w:szCs w:val="22"/>
              </w:rPr>
              <w:t>Mail</w:t>
            </w:r>
            <w:r w:rsidRPr="00FD7027">
              <w:rPr>
                <w:sz w:val="22"/>
                <w:szCs w:val="22"/>
              </w:rPr>
              <w:t xml:space="preserve"> the petition to:</w:t>
            </w:r>
          </w:p>
          <w:p w14:paraId="37639C27" w14:textId="77777777" w:rsidR="005919BD" w:rsidRPr="00FD7027" w:rsidRDefault="005919BD" w:rsidP="009B0F6F">
            <w:pPr>
              <w:pStyle w:val="Default"/>
              <w:rPr>
                <w:sz w:val="22"/>
                <w:szCs w:val="22"/>
              </w:rPr>
            </w:pPr>
            <w:r w:rsidRPr="00FD7027">
              <w:rPr>
                <w:b/>
                <w:bCs/>
                <w:sz w:val="22"/>
                <w:szCs w:val="22"/>
              </w:rPr>
              <w:t>Mail Stop Express Abandonment</w:t>
            </w:r>
          </w:p>
          <w:p w14:paraId="036A6714" w14:textId="77777777" w:rsidR="005919BD" w:rsidRPr="00FD7027" w:rsidRDefault="005919BD" w:rsidP="009B0F6F">
            <w:pPr>
              <w:pStyle w:val="Default"/>
              <w:rPr>
                <w:sz w:val="22"/>
                <w:szCs w:val="22"/>
              </w:rPr>
            </w:pPr>
            <w:r w:rsidRPr="00FD7027">
              <w:rPr>
                <w:sz w:val="22"/>
                <w:szCs w:val="22"/>
              </w:rPr>
              <w:t>Commissioner for Patents</w:t>
            </w:r>
          </w:p>
          <w:p w14:paraId="240114C1" w14:textId="77777777" w:rsidR="005919BD" w:rsidRPr="009B0F6F" w:rsidRDefault="005919BD" w:rsidP="0084447B">
            <w:pPr>
              <w:pStyle w:val="Default"/>
              <w:rPr>
                <w:sz w:val="23"/>
                <w:szCs w:val="23"/>
              </w:rPr>
            </w:pPr>
            <w:r w:rsidRPr="00FD7027">
              <w:rPr>
                <w:sz w:val="22"/>
                <w:szCs w:val="22"/>
              </w:rPr>
              <w:t>P.O. Box 1450, Alexandria, VA 22313-1450</w:t>
            </w:r>
            <w:r>
              <w:rPr>
                <w:sz w:val="16"/>
                <w:szCs w:val="16"/>
              </w:rPr>
              <w:t xml:space="preserve"> </w:t>
            </w:r>
          </w:p>
        </w:tc>
        <w:tc>
          <w:tcPr>
            <w:tcW w:w="2021" w:type="dxa"/>
          </w:tcPr>
          <w:p w14:paraId="5885E337" w14:textId="77777777" w:rsidR="005919BD" w:rsidRPr="005919BD" w:rsidRDefault="005919BD" w:rsidP="00123D1C">
            <w:pPr>
              <w:pStyle w:val="Default"/>
              <w:rPr>
                <w:sz w:val="20"/>
                <w:szCs w:val="20"/>
              </w:rPr>
            </w:pPr>
            <w:r w:rsidRPr="005919BD">
              <w:rPr>
                <w:sz w:val="20"/>
                <w:szCs w:val="20"/>
              </w:rPr>
              <w:t>Application Number</w:t>
            </w:r>
          </w:p>
        </w:tc>
        <w:tc>
          <w:tcPr>
            <w:tcW w:w="3240" w:type="dxa"/>
          </w:tcPr>
          <w:p w14:paraId="236A8A2D" w14:textId="77777777" w:rsidR="005919BD" w:rsidRPr="00FD7027" w:rsidRDefault="0058531E" w:rsidP="0058531E">
            <w:pPr>
              <w:spacing w:line="240" w:lineRule="auto"/>
              <w:jc w:val="both"/>
              <w:rPr>
                <w:sz w:val="22"/>
                <w:szCs w:val="22"/>
              </w:rPr>
            </w:pPr>
            <w:r w:rsidRPr="00FD7027">
              <w:rPr>
                <w:sz w:val="22"/>
                <w:szCs w:val="22"/>
              </w:rPr>
              <w:t>&lt;&lt;serialNo&gt;&gt;</w:t>
            </w:r>
          </w:p>
        </w:tc>
      </w:tr>
      <w:tr w:rsidR="005919BD" w14:paraId="43DC3138" w14:textId="77777777" w:rsidTr="009D7FC5">
        <w:trPr>
          <w:trHeight w:val="350"/>
        </w:trPr>
        <w:tc>
          <w:tcPr>
            <w:tcW w:w="5719" w:type="dxa"/>
            <w:vMerge/>
          </w:tcPr>
          <w:p w14:paraId="43901489" w14:textId="77777777" w:rsidR="005919BD" w:rsidRDefault="005919BD" w:rsidP="00123D1C">
            <w:pPr>
              <w:spacing w:line="240" w:lineRule="auto"/>
            </w:pPr>
          </w:p>
        </w:tc>
        <w:tc>
          <w:tcPr>
            <w:tcW w:w="2021" w:type="dxa"/>
          </w:tcPr>
          <w:p w14:paraId="0970A922" w14:textId="77777777" w:rsidR="005919BD" w:rsidRPr="005919BD" w:rsidRDefault="005919BD" w:rsidP="00123D1C">
            <w:pPr>
              <w:pStyle w:val="Default"/>
              <w:rPr>
                <w:sz w:val="20"/>
                <w:szCs w:val="20"/>
              </w:rPr>
            </w:pPr>
            <w:r w:rsidRPr="005919BD">
              <w:rPr>
                <w:sz w:val="20"/>
                <w:szCs w:val="20"/>
              </w:rPr>
              <w:t>Filing Date</w:t>
            </w:r>
          </w:p>
        </w:tc>
        <w:tc>
          <w:tcPr>
            <w:tcW w:w="3240" w:type="dxa"/>
          </w:tcPr>
          <w:p w14:paraId="42153D44" w14:textId="77777777" w:rsidR="005919BD" w:rsidRPr="00FD7027" w:rsidRDefault="0058531E" w:rsidP="00123D1C">
            <w:pPr>
              <w:pStyle w:val="Default"/>
              <w:rPr>
                <w:sz w:val="22"/>
                <w:szCs w:val="22"/>
              </w:rPr>
            </w:pPr>
            <w:r w:rsidRPr="00FD7027">
              <w:rPr>
                <w:sz w:val="22"/>
                <w:szCs w:val="22"/>
              </w:rPr>
              <w:t>&lt;&lt;filedDate&gt;&gt;</w:t>
            </w:r>
          </w:p>
        </w:tc>
      </w:tr>
      <w:tr w:rsidR="005919BD" w14:paraId="1142FB7C" w14:textId="77777777" w:rsidTr="009D7FC5">
        <w:trPr>
          <w:trHeight w:val="530"/>
        </w:trPr>
        <w:tc>
          <w:tcPr>
            <w:tcW w:w="5719" w:type="dxa"/>
            <w:vMerge/>
          </w:tcPr>
          <w:p w14:paraId="7159112D" w14:textId="77777777" w:rsidR="005919BD" w:rsidRDefault="005919BD" w:rsidP="00123D1C">
            <w:pPr>
              <w:spacing w:line="240" w:lineRule="auto"/>
            </w:pPr>
          </w:p>
        </w:tc>
        <w:tc>
          <w:tcPr>
            <w:tcW w:w="2021" w:type="dxa"/>
          </w:tcPr>
          <w:p w14:paraId="00F4D167" w14:textId="77777777" w:rsidR="005919BD" w:rsidRPr="005919BD" w:rsidRDefault="005919BD" w:rsidP="00B90280">
            <w:pPr>
              <w:pStyle w:val="Default"/>
              <w:rPr>
                <w:sz w:val="20"/>
                <w:szCs w:val="20"/>
              </w:rPr>
            </w:pPr>
            <w:r w:rsidRPr="005919BD">
              <w:rPr>
                <w:sz w:val="20"/>
                <w:szCs w:val="20"/>
              </w:rPr>
              <w:t>First Named Inventor</w:t>
            </w:r>
          </w:p>
        </w:tc>
        <w:tc>
          <w:tcPr>
            <w:tcW w:w="3240" w:type="dxa"/>
          </w:tcPr>
          <w:p w14:paraId="4B121F2E" w14:textId="77777777" w:rsidR="005919BD" w:rsidRPr="00FD7027" w:rsidRDefault="0058531E" w:rsidP="00123D1C">
            <w:pPr>
              <w:spacing w:line="240" w:lineRule="auto"/>
              <w:rPr>
                <w:sz w:val="22"/>
                <w:szCs w:val="22"/>
              </w:rPr>
            </w:pPr>
            <w:r w:rsidRPr="00FD7027">
              <w:rPr>
                <w:sz w:val="22"/>
                <w:szCs w:val="22"/>
              </w:rPr>
              <w:t>&lt;&lt;inventorEtal&gt;&gt;</w:t>
            </w:r>
          </w:p>
        </w:tc>
      </w:tr>
      <w:tr w:rsidR="005919BD" w14:paraId="3D8017F2" w14:textId="77777777" w:rsidTr="009D7FC5">
        <w:trPr>
          <w:trHeight w:val="440"/>
        </w:trPr>
        <w:tc>
          <w:tcPr>
            <w:tcW w:w="5719" w:type="dxa"/>
            <w:vMerge/>
          </w:tcPr>
          <w:p w14:paraId="51B685D5" w14:textId="77777777" w:rsidR="005919BD" w:rsidRDefault="005919BD" w:rsidP="00B90280">
            <w:pPr>
              <w:pStyle w:val="Default"/>
              <w:rPr>
                <w:sz w:val="16"/>
                <w:szCs w:val="16"/>
              </w:rPr>
            </w:pPr>
          </w:p>
        </w:tc>
        <w:tc>
          <w:tcPr>
            <w:tcW w:w="2021" w:type="dxa"/>
          </w:tcPr>
          <w:p w14:paraId="623928A6" w14:textId="77777777" w:rsidR="005919BD" w:rsidRPr="005919BD" w:rsidRDefault="005919BD" w:rsidP="00B90280">
            <w:pPr>
              <w:pStyle w:val="Default"/>
              <w:rPr>
                <w:sz w:val="20"/>
                <w:szCs w:val="20"/>
              </w:rPr>
            </w:pPr>
            <w:r w:rsidRPr="005919BD">
              <w:rPr>
                <w:sz w:val="20"/>
                <w:szCs w:val="20"/>
              </w:rPr>
              <w:t>Art Unit</w:t>
            </w:r>
          </w:p>
        </w:tc>
        <w:tc>
          <w:tcPr>
            <w:tcW w:w="3240" w:type="dxa"/>
          </w:tcPr>
          <w:p w14:paraId="45D95434" w14:textId="77777777" w:rsidR="005919BD" w:rsidRPr="00FD7027" w:rsidRDefault="0058531E" w:rsidP="00B90280">
            <w:pPr>
              <w:pStyle w:val="Default"/>
              <w:rPr>
                <w:sz w:val="22"/>
                <w:szCs w:val="22"/>
              </w:rPr>
            </w:pPr>
            <w:r w:rsidRPr="00FD7027">
              <w:rPr>
                <w:sz w:val="22"/>
                <w:szCs w:val="22"/>
              </w:rPr>
              <w:t>&lt;&lt;artUnit&gt;&gt;</w:t>
            </w:r>
          </w:p>
        </w:tc>
      </w:tr>
      <w:tr w:rsidR="005919BD" w14:paraId="167F3996" w14:textId="77777777" w:rsidTr="009D7FC5">
        <w:trPr>
          <w:trHeight w:val="548"/>
        </w:trPr>
        <w:tc>
          <w:tcPr>
            <w:tcW w:w="5719" w:type="dxa"/>
            <w:vMerge/>
          </w:tcPr>
          <w:p w14:paraId="76237C92" w14:textId="77777777" w:rsidR="005919BD" w:rsidRDefault="005919BD" w:rsidP="00B90280">
            <w:pPr>
              <w:pStyle w:val="Default"/>
              <w:rPr>
                <w:sz w:val="16"/>
                <w:szCs w:val="16"/>
              </w:rPr>
            </w:pPr>
          </w:p>
        </w:tc>
        <w:tc>
          <w:tcPr>
            <w:tcW w:w="2021" w:type="dxa"/>
          </w:tcPr>
          <w:p w14:paraId="4A6EEF30" w14:textId="77777777" w:rsidR="005919BD" w:rsidRPr="005919BD" w:rsidRDefault="005919BD" w:rsidP="00B90280">
            <w:pPr>
              <w:pStyle w:val="Default"/>
              <w:rPr>
                <w:sz w:val="20"/>
                <w:szCs w:val="20"/>
              </w:rPr>
            </w:pPr>
            <w:r w:rsidRPr="005919BD">
              <w:rPr>
                <w:sz w:val="20"/>
                <w:szCs w:val="20"/>
              </w:rPr>
              <w:t>Examiner Name</w:t>
            </w:r>
          </w:p>
        </w:tc>
        <w:tc>
          <w:tcPr>
            <w:tcW w:w="3240" w:type="dxa"/>
          </w:tcPr>
          <w:p w14:paraId="1CDAF1E9" w14:textId="77777777" w:rsidR="005919BD" w:rsidRPr="00FD7027" w:rsidRDefault="0058531E" w:rsidP="00B90280">
            <w:pPr>
              <w:pStyle w:val="Default"/>
              <w:rPr>
                <w:sz w:val="22"/>
                <w:szCs w:val="22"/>
              </w:rPr>
            </w:pPr>
            <w:r w:rsidRPr="00FD7027">
              <w:rPr>
                <w:sz w:val="22"/>
                <w:szCs w:val="22"/>
              </w:rPr>
              <w:t>&lt;&lt;examinerName&gt;&gt;</w:t>
            </w:r>
          </w:p>
        </w:tc>
      </w:tr>
      <w:tr w:rsidR="005919BD" w14:paraId="03225A3A" w14:textId="77777777" w:rsidTr="009D7FC5">
        <w:trPr>
          <w:trHeight w:val="80"/>
        </w:trPr>
        <w:tc>
          <w:tcPr>
            <w:tcW w:w="5719" w:type="dxa"/>
            <w:vMerge/>
            <w:tcBorders>
              <w:bottom w:val="single" w:sz="4" w:space="0" w:color="auto"/>
            </w:tcBorders>
          </w:tcPr>
          <w:p w14:paraId="29D0DCFA" w14:textId="77777777" w:rsidR="005919BD" w:rsidRDefault="005919BD" w:rsidP="00B90280">
            <w:pPr>
              <w:pStyle w:val="Default"/>
              <w:rPr>
                <w:sz w:val="16"/>
                <w:szCs w:val="16"/>
              </w:rPr>
            </w:pPr>
          </w:p>
        </w:tc>
        <w:tc>
          <w:tcPr>
            <w:tcW w:w="2021" w:type="dxa"/>
            <w:tcBorders>
              <w:bottom w:val="single" w:sz="4" w:space="0" w:color="auto"/>
            </w:tcBorders>
          </w:tcPr>
          <w:p w14:paraId="4CBA201C" w14:textId="77777777" w:rsidR="005919BD" w:rsidRPr="005919BD" w:rsidRDefault="005919BD" w:rsidP="00B90280">
            <w:pPr>
              <w:pStyle w:val="Default"/>
              <w:rPr>
                <w:sz w:val="20"/>
                <w:szCs w:val="20"/>
              </w:rPr>
            </w:pPr>
            <w:r w:rsidRPr="005919BD">
              <w:rPr>
                <w:sz w:val="20"/>
                <w:szCs w:val="20"/>
              </w:rPr>
              <w:t>Attorney Docket Number</w:t>
            </w:r>
          </w:p>
        </w:tc>
        <w:tc>
          <w:tcPr>
            <w:tcW w:w="3240" w:type="dxa"/>
            <w:tcBorders>
              <w:bottom w:val="single" w:sz="4" w:space="0" w:color="auto"/>
            </w:tcBorders>
          </w:tcPr>
          <w:p w14:paraId="1B6EC258" w14:textId="77777777" w:rsidR="005919BD" w:rsidRPr="00FD7027" w:rsidRDefault="0058531E" w:rsidP="00B90280">
            <w:pPr>
              <w:pStyle w:val="Default"/>
              <w:rPr>
                <w:sz w:val="22"/>
                <w:szCs w:val="22"/>
              </w:rPr>
            </w:pPr>
            <w:r w:rsidRPr="00FD7027">
              <w:rPr>
                <w:sz w:val="22"/>
                <w:szCs w:val="22"/>
              </w:rPr>
              <w:t>&lt;&lt;matterNo&gt;&gt;</w:t>
            </w:r>
          </w:p>
        </w:tc>
      </w:tr>
      <w:tr w:rsidR="005919BD" w14:paraId="34DD72D0" w14:textId="77777777" w:rsidTr="009D7FC5">
        <w:trPr>
          <w:trHeight w:val="3635"/>
        </w:trPr>
        <w:tc>
          <w:tcPr>
            <w:tcW w:w="10980" w:type="dxa"/>
            <w:gridSpan w:val="3"/>
            <w:tcBorders>
              <w:bottom w:val="single" w:sz="4" w:space="0" w:color="auto"/>
            </w:tcBorders>
          </w:tcPr>
          <w:p w14:paraId="57EC15A5" w14:textId="77777777" w:rsidR="005919BD" w:rsidRPr="00FD7027" w:rsidRDefault="005919BD" w:rsidP="00581B20">
            <w:pPr>
              <w:pStyle w:val="Default"/>
              <w:rPr>
                <w:b/>
                <w:bCs/>
                <w:sz w:val="22"/>
                <w:szCs w:val="22"/>
              </w:rPr>
            </w:pPr>
            <w:r w:rsidRPr="00FD7027">
              <w:rPr>
                <w:b/>
                <w:bCs/>
                <w:sz w:val="22"/>
                <w:szCs w:val="22"/>
              </w:rPr>
              <w:t xml:space="preserve">Petition for Express Abandonment </w:t>
            </w:r>
            <w:r w:rsidR="006B3841" w:rsidRPr="00FD7027">
              <w:rPr>
                <w:b/>
                <w:bCs/>
                <w:sz w:val="22"/>
                <w:szCs w:val="22"/>
              </w:rPr>
              <w:t xml:space="preserve">to </w:t>
            </w:r>
            <w:r w:rsidR="00F14601" w:rsidRPr="00FD7027">
              <w:rPr>
                <w:b/>
                <w:bCs/>
                <w:sz w:val="22"/>
                <w:szCs w:val="22"/>
              </w:rPr>
              <w:t>Avoid Publication u</w:t>
            </w:r>
            <w:r w:rsidRPr="00FD7027">
              <w:rPr>
                <w:b/>
                <w:bCs/>
                <w:sz w:val="22"/>
                <w:szCs w:val="22"/>
              </w:rPr>
              <w:t>nder 37 CFR 1.138(</w:t>
            </w:r>
            <w:r w:rsidR="00F14601" w:rsidRPr="00FD7027">
              <w:rPr>
                <w:b/>
                <w:bCs/>
                <w:sz w:val="22"/>
                <w:szCs w:val="22"/>
              </w:rPr>
              <w:t>c</w:t>
            </w:r>
            <w:r w:rsidRPr="00FD7027">
              <w:rPr>
                <w:b/>
                <w:bCs/>
                <w:sz w:val="22"/>
                <w:szCs w:val="22"/>
              </w:rPr>
              <w:t>)</w:t>
            </w:r>
          </w:p>
          <w:p w14:paraId="17074C17" w14:textId="77777777" w:rsidR="005919BD" w:rsidRPr="00FD7027" w:rsidRDefault="00CC35EE" w:rsidP="00581B20">
            <w:pPr>
              <w:pStyle w:val="Default"/>
              <w:rPr>
                <w:sz w:val="22"/>
                <w:szCs w:val="22"/>
              </w:rPr>
            </w:pPr>
            <w:r w:rsidRPr="00FD7027">
              <w:rPr>
                <w:sz w:val="22"/>
                <w:szCs w:val="22"/>
              </w:rPr>
              <w:t xml:space="preserve">      I hereby petition to expressly abandon the above-identified application to </w:t>
            </w:r>
            <w:r w:rsidR="00327746" w:rsidRPr="00FD7027">
              <w:rPr>
                <w:sz w:val="22"/>
                <w:szCs w:val="22"/>
              </w:rPr>
              <w:t>avoid publication.</w:t>
            </w:r>
          </w:p>
          <w:p w14:paraId="0DFEBD1D" w14:textId="77777777" w:rsidR="00CC35EE" w:rsidRPr="00FD7027" w:rsidRDefault="00CC35EE" w:rsidP="00581B20">
            <w:pPr>
              <w:pStyle w:val="Default"/>
              <w:rPr>
                <w:sz w:val="16"/>
                <w:szCs w:val="16"/>
              </w:rPr>
            </w:pPr>
          </w:p>
          <w:p w14:paraId="00A9C234" w14:textId="77777777" w:rsidR="00327746" w:rsidRDefault="0064164E" w:rsidP="00581B20">
            <w:pPr>
              <w:pStyle w:val="Default"/>
            </w:pPr>
            <w:r w:rsidRPr="00FD7027">
              <w:rPr>
                <w:sz w:val="22"/>
                <w:szCs w:val="22"/>
              </w:rPr>
              <w:t xml:space="preserve">      </w:t>
            </w:r>
            <w:r w:rsidRPr="00FD7027">
              <w:rPr>
                <w:b/>
                <w:bCs/>
                <w:sz w:val="22"/>
                <w:szCs w:val="22"/>
              </w:rPr>
              <w:t>Petition Fee</w:t>
            </w:r>
            <w:r w:rsidRPr="00FD7027">
              <w:rPr>
                <w:sz w:val="22"/>
                <w:szCs w:val="22"/>
              </w:rPr>
              <w:t xml:space="preserve"> </w:t>
            </w:r>
            <w:r w:rsidR="00762C09" w:rsidRPr="00FD7027">
              <w:rPr>
                <w:sz w:val="22"/>
                <w:szCs w:val="22"/>
              </w:rPr>
              <w:t>–</w:t>
            </w:r>
            <w:r w:rsidRPr="00FD7027">
              <w:rPr>
                <w:sz w:val="22"/>
                <w:szCs w:val="22"/>
              </w:rPr>
              <w:t xml:space="preserve"> m</w:t>
            </w:r>
            <w:r w:rsidR="00762C09" w:rsidRPr="00FD7027">
              <w:rPr>
                <w:sz w:val="22"/>
                <w:szCs w:val="22"/>
              </w:rPr>
              <w:t>ust be filed with petition to avoid delays in recognizing the petition</w:t>
            </w:r>
            <w:r w:rsidR="00762C09">
              <w:t>.</w:t>
            </w:r>
          </w:p>
          <w:p w14:paraId="0B8BEF01" w14:textId="77777777" w:rsidR="00A02231" w:rsidRPr="00FD7027" w:rsidRDefault="00A02231" w:rsidP="00EE0744">
            <w:pPr>
              <w:pStyle w:val="Default"/>
              <w:ind w:left="630" w:hanging="630"/>
              <w:rPr>
                <w:sz w:val="16"/>
                <w:szCs w:val="16"/>
              </w:rPr>
            </w:pPr>
          </w:p>
          <w:p w14:paraId="125CAFFE" w14:textId="77777777" w:rsidR="00EE0744" w:rsidRDefault="00A02231" w:rsidP="00EE0744">
            <w:pPr>
              <w:pStyle w:val="Default"/>
              <w:ind w:left="630" w:hanging="630"/>
              <w:rPr>
                <w:sz w:val="20"/>
                <w:szCs w:val="20"/>
              </w:rPr>
            </w:pPr>
            <w:r>
              <w:rPr>
                <w:sz w:val="20"/>
                <w:szCs w:val="20"/>
              </w:rPr>
              <w:t xml:space="preserve">    </w:t>
            </w:r>
            <w:r w:rsidR="00AE7594" w:rsidRPr="00A02231">
              <w:rPr>
                <w:sz w:val="20"/>
                <w:szCs w:val="20"/>
              </w:rPr>
              <w:t>a</w:t>
            </w:r>
            <w:r w:rsidR="00EE0744" w:rsidRPr="00A02231">
              <w:rPr>
                <w:sz w:val="20"/>
                <w:szCs w:val="20"/>
              </w:rPr>
              <w:t xml:space="preserve">.   </w:t>
            </w:r>
            <w:sdt>
              <w:sdtPr>
                <w:rPr>
                  <w:sz w:val="22"/>
                  <w:szCs w:val="22"/>
                </w:rPr>
                <w:id w:val="-354651445"/>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00EE0744" w:rsidRPr="00A02231">
              <w:rPr>
                <w:rFonts w:ascii="MS Gothic" w:eastAsia="MS Gothic" w:hAnsi="MS Gothic" w:hint="eastAsia"/>
                <w:sz w:val="20"/>
                <w:szCs w:val="20"/>
              </w:rPr>
              <w:t xml:space="preserve"> </w:t>
            </w:r>
            <w:r w:rsidR="00AE7594" w:rsidRPr="00A02231">
              <w:rPr>
                <w:sz w:val="20"/>
                <w:szCs w:val="20"/>
              </w:rPr>
              <w:t xml:space="preserve">The director </w:t>
            </w:r>
            <w:r w:rsidR="0074026A" w:rsidRPr="00A02231">
              <w:rPr>
                <w:sz w:val="20"/>
                <w:szCs w:val="20"/>
              </w:rPr>
              <w:t xml:space="preserve">is hereby authorized to charge the petition fee under 37 CFR 1.17(h) to </w:t>
            </w:r>
          </w:p>
          <w:p w14:paraId="08D84BDA" w14:textId="77777777" w:rsidR="00A02231" w:rsidRDefault="00A02231" w:rsidP="00EE0744">
            <w:pPr>
              <w:pStyle w:val="Default"/>
              <w:ind w:left="630" w:hanging="630"/>
              <w:rPr>
                <w:sz w:val="20"/>
                <w:szCs w:val="20"/>
              </w:rPr>
            </w:pPr>
            <w:r>
              <w:rPr>
                <w:sz w:val="20"/>
                <w:szCs w:val="20"/>
              </w:rPr>
              <w:t xml:space="preserve">                    Deposit Account No.</w:t>
            </w:r>
            <w:r w:rsidR="0058531E" w:rsidRPr="00BF2C93">
              <w:rPr>
                <w:noProof/>
              </w:rPr>
              <w:t xml:space="preserve"> </w:t>
            </w:r>
            <w:r w:rsidR="0058531E" w:rsidRPr="0058531E">
              <w:rPr>
                <w:noProof/>
                <w:sz w:val="20"/>
                <w:szCs w:val="20"/>
                <w:u w:val="single"/>
              </w:rPr>
              <w:t>&lt;&lt;depAccount&gt;&gt;</w:t>
            </w:r>
          </w:p>
          <w:p w14:paraId="6CE2983D" w14:textId="77777777" w:rsidR="004C1DB0" w:rsidRDefault="00455DA1" w:rsidP="00EE0744">
            <w:pPr>
              <w:pStyle w:val="Default"/>
              <w:spacing w:before="10" w:after="120"/>
              <w:ind w:left="634" w:hanging="634"/>
              <w:rPr>
                <w:rFonts w:eastAsia="MS Gothic"/>
                <w:sz w:val="20"/>
                <w:szCs w:val="20"/>
              </w:rPr>
            </w:pPr>
            <w:r>
              <w:rPr>
                <w:sz w:val="20"/>
                <w:szCs w:val="20"/>
              </w:rPr>
              <w:t xml:space="preserve">    b</w:t>
            </w:r>
            <w:r w:rsidRPr="00A02231">
              <w:rPr>
                <w:sz w:val="20"/>
                <w:szCs w:val="20"/>
              </w:rPr>
              <w:t xml:space="preserve">.   </w:t>
            </w:r>
            <w:sdt>
              <w:sdtPr>
                <w:rPr>
                  <w:sz w:val="22"/>
                  <w:szCs w:val="22"/>
                </w:rPr>
                <w:id w:val="815226556"/>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Pr="00A02231">
              <w:rPr>
                <w:rFonts w:ascii="MS Gothic" w:eastAsia="MS Gothic" w:hAnsi="MS Gothic" w:hint="eastAsia"/>
                <w:sz w:val="20"/>
                <w:szCs w:val="20"/>
              </w:rPr>
              <w:t xml:space="preserve"> </w:t>
            </w:r>
            <w:r w:rsidR="004C1DB0" w:rsidRPr="00455DA1">
              <w:rPr>
                <w:rFonts w:eastAsia="MS Gothic"/>
                <w:sz w:val="20"/>
                <w:szCs w:val="20"/>
              </w:rPr>
              <w:t>Check</w:t>
            </w:r>
            <w:r w:rsidR="004C1DB0" w:rsidRPr="007F5772">
              <w:rPr>
                <w:rFonts w:eastAsia="MS Gothic"/>
                <w:sz w:val="20"/>
                <w:szCs w:val="20"/>
              </w:rPr>
              <w:t xml:space="preserve"> in the amount of $__________________ </w:t>
            </w:r>
            <w:r w:rsidR="007F5772" w:rsidRPr="007F5772">
              <w:rPr>
                <w:rFonts w:eastAsia="MS Gothic"/>
                <w:sz w:val="20"/>
                <w:szCs w:val="20"/>
              </w:rPr>
              <w:t>is enclosed.</w:t>
            </w:r>
          </w:p>
          <w:p w14:paraId="4BF73A88" w14:textId="77777777" w:rsidR="007F5772" w:rsidRDefault="007B2CD4" w:rsidP="00EE0744">
            <w:pPr>
              <w:pStyle w:val="Default"/>
              <w:spacing w:before="10" w:after="120"/>
              <w:ind w:left="634" w:hanging="634"/>
              <w:rPr>
                <w:rFonts w:eastAsia="MS Gothic"/>
                <w:sz w:val="20"/>
                <w:szCs w:val="20"/>
              </w:rPr>
            </w:pPr>
            <w:r>
              <w:rPr>
                <w:sz w:val="20"/>
                <w:szCs w:val="20"/>
              </w:rPr>
              <w:t xml:space="preserve">    c</w:t>
            </w:r>
            <w:r w:rsidRPr="00A02231">
              <w:rPr>
                <w:sz w:val="20"/>
                <w:szCs w:val="20"/>
              </w:rPr>
              <w:t xml:space="preserve">.   </w:t>
            </w:r>
            <w:sdt>
              <w:sdtPr>
                <w:rPr>
                  <w:sz w:val="22"/>
                  <w:szCs w:val="22"/>
                </w:rPr>
                <w:id w:val="205373822"/>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Pr>
                <w:rFonts w:ascii="MS Gothic" w:eastAsia="MS Gothic" w:hAnsi="MS Gothic" w:hint="eastAsia"/>
                <w:sz w:val="20"/>
                <w:szCs w:val="20"/>
              </w:rPr>
              <w:t xml:space="preserve"> </w:t>
            </w:r>
            <w:r>
              <w:rPr>
                <w:rFonts w:eastAsia="MS Gothic"/>
                <w:sz w:val="20"/>
                <w:szCs w:val="20"/>
              </w:rPr>
              <w:t>Pay</w:t>
            </w:r>
            <w:r w:rsidR="00DF75E7">
              <w:rPr>
                <w:rFonts w:eastAsia="MS Gothic"/>
                <w:sz w:val="20"/>
                <w:szCs w:val="20"/>
              </w:rPr>
              <w:t>ment by credit card (Form PTO-2038 is enclosed).</w:t>
            </w:r>
          </w:p>
          <w:p w14:paraId="668D57E2" w14:textId="77777777" w:rsidR="00DF75E7" w:rsidRPr="007B2CD4" w:rsidRDefault="00DF75E7" w:rsidP="00EE0744">
            <w:pPr>
              <w:pStyle w:val="Default"/>
              <w:spacing w:before="10" w:after="120"/>
              <w:ind w:left="634" w:hanging="634"/>
              <w:rPr>
                <w:rFonts w:eastAsia="MS Gothic"/>
                <w:sz w:val="20"/>
                <w:szCs w:val="20"/>
              </w:rPr>
            </w:pPr>
            <w:r>
              <w:rPr>
                <w:sz w:val="20"/>
                <w:szCs w:val="20"/>
              </w:rPr>
              <w:t xml:space="preserve">    </w:t>
            </w:r>
            <w:r w:rsidR="000F7858">
              <w:rPr>
                <w:sz w:val="20"/>
                <w:szCs w:val="20"/>
              </w:rPr>
              <w:t>d</w:t>
            </w:r>
            <w:r w:rsidRPr="00A02231">
              <w:rPr>
                <w:sz w:val="20"/>
                <w:szCs w:val="20"/>
              </w:rPr>
              <w:t xml:space="preserve">.   </w:t>
            </w:r>
            <w:sdt>
              <w:sdtPr>
                <w:rPr>
                  <w:sz w:val="22"/>
                  <w:szCs w:val="22"/>
                </w:rPr>
                <w:id w:val="1559353084"/>
                <w14:checkbox>
                  <w14:checked w14:val="0"/>
                  <w14:checkedState w14:val="2612" w14:font="MS Gothic"/>
                  <w14:uncheckedState w14:val="2610" w14:font="MS Gothic"/>
                </w14:checkbox>
              </w:sdtPr>
              <w:sdtContent>
                <w:r w:rsidR="003C34CD">
                  <w:rPr>
                    <w:rFonts w:ascii="MS Gothic" w:eastAsia="MS Gothic" w:hAnsi="MS Gothic" w:hint="eastAsia"/>
                    <w:sz w:val="22"/>
                    <w:szCs w:val="22"/>
                  </w:rPr>
                  <w:t>☐</w:t>
                </w:r>
              </w:sdtContent>
            </w:sdt>
            <w:r>
              <w:rPr>
                <w:rFonts w:ascii="MS Gothic" w:eastAsia="MS Gothic" w:hAnsi="MS Gothic" w:hint="eastAsia"/>
                <w:sz w:val="20"/>
                <w:szCs w:val="20"/>
              </w:rPr>
              <w:t xml:space="preserve"> </w:t>
            </w:r>
            <w:r w:rsidR="000F7858" w:rsidRPr="00297737">
              <w:rPr>
                <w:rFonts w:eastAsia="MS Gothic"/>
                <w:sz w:val="20"/>
                <w:szCs w:val="20"/>
              </w:rPr>
              <w:t xml:space="preserve">Payment by USPTO’s patent electronic </w:t>
            </w:r>
            <w:r w:rsidR="00297737" w:rsidRPr="00297737">
              <w:rPr>
                <w:rFonts w:eastAsia="MS Gothic"/>
                <w:sz w:val="20"/>
                <w:szCs w:val="20"/>
              </w:rPr>
              <w:t>filing system</w:t>
            </w:r>
            <w:r w:rsidR="00D17B6B">
              <w:rPr>
                <w:rFonts w:eastAsia="MS Gothic"/>
                <w:sz w:val="20"/>
                <w:szCs w:val="20"/>
              </w:rPr>
              <w:t xml:space="preserve"> (Patent Center or EFS Eeb). </w:t>
            </w:r>
          </w:p>
          <w:p w14:paraId="57716931" w14:textId="77777777" w:rsidR="005919BD" w:rsidRPr="005919BD" w:rsidRDefault="00C3472F" w:rsidP="005D0652">
            <w:pPr>
              <w:pStyle w:val="Default"/>
              <w:rPr>
                <w:b/>
                <w:bCs/>
              </w:rPr>
            </w:pPr>
            <w:r w:rsidRPr="00C3472F">
              <w:rPr>
                <w:rFonts w:ascii="Arial-BoldMT" w:hAnsi="Arial-BoldMT" w:cs="Arial-BoldMT"/>
                <w:b/>
                <w:bCs/>
                <w:color w:val="010202"/>
                <w:sz w:val="18"/>
                <w:szCs w:val="18"/>
              </w:rPr>
              <w:t xml:space="preserve">NOTE: </w:t>
            </w:r>
            <w:r w:rsidRPr="00C3472F">
              <w:rPr>
                <w:rFonts w:ascii="ArialMT" w:hAnsi="ArialMT" w:cs="ArialMT"/>
                <w:color w:val="010202"/>
                <w:sz w:val="18"/>
                <w:szCs w:val="18"/>
              </w:rPr>
              <w:t>A paper requesting express abandonment of an application is not effective unless and until an appropriate USPTO official recognizes and acts on the paper. See the Manual of Patent Examining Procedure (MPEP), section 711.01. In addition, the paper will not stop publication of the application unless a petition under 37 CFR 1.138(c) is recognized and acted on by the Pre-Grant Publication Division in sufficient time to avoid publication (e.g., more than four (4) weeks prior to the projected publication date).</w:t>
            </w:r>
            <w:r w:rsidR="00CC35EE" w:rsidRPr="00C3472F">
              <w:rPr>
                <w:rFonts w:ascii="Times New Roman" w:hAnsi="Times New Roman"/>
                <w:b/>
                <w:bCs/>
                <w:sz w:val="28"/>
                <w:szCs w:val="28"/>
              </w:rPr>
              <w:t xml:space="preserve"> </w:t>
            </w:r>
          </w:p>
        </w:tc>
      </w:tr>
      <w:tr w:rsidR="00581B20" w14:paraId="3B71D90B" w14:textId="77777777" w:rsidTr="009D7FC5">
        <w:trPr>
          <w:trHeight w:val="377"/>
        </w:trPr>
        <w:tc>
          <w:tcPr>
            <w:tcW w:w="10980" w:type="dxa"/>
            <w:gridSpan w:val="3"/>
            <w:tcBorders>
              <w:bottom w:val="single" w:sz="4" w:space="0" w:color="auto"/>
            </w:tcBorders>
          </w:tcPr>
          <w:p w14:paraId="2E8A72A0" w14:textId="77777777" w:rsidR="002D5160" w:rsidRPr="00FD7027" w:rsidRDefault="005D0652" w:rsidP="00581B20">
            <w:pPr>
              <w:pStyle w:val="Default"/>
              <w:jc w:val="center"/>
              <w:rPr>
                <w:rFonts w:ascii="Arial-BoldMT" w:hAnsi="Arial-BoldMT" w:cs="Arial-BoldMT"/>
                <w:b/>
                <w:bCs/>
                <w:color w:val="010202"/>
                <w:sz w:val="22"/>
                <w:szCs w:val="22"/>
              </w:rPr>
            </w:pPr>
            <w:r w:rsidRPr="00FD7027">
              <w:rPr>
                <w:rFonts w:ascii="Arial-BoldMT" w:hAnsi="Arial-BoldMT" w:cs="Arial-BoldMT"/>
                <w:b/>
                <w:bCs/>
                <w:color w:val="010202"/>
                <w:sz w:val="22"/>
                <w:szCs w:val="22"/>
              </w:rPr>
              <w:t xml:space="preserve">TO REQUEST A REFUND OF SEARCH FEE AND EXCESS CLAIMS FEE (IF ELIGIBLE), </w:t>
            </w:r>
          </w:p>
          <w:p w14:paraId="105C2E88" w14:textId="77777777" w:rsidR="00581B20" w:rsidRPr="00FD7027" w:rsidRDefault="005D0652" w:rsidP="00581B20">
            <w:pPr>
              <w:pStyle w:val="Default"/>
              <w:jc w:val="center"/>
              <w:rPr>
                <w:sz w:val="22"/>
                <w:szCs w:val="22"/>
              </w:rPr>
            </w:pPr>
            <w:r w:rsidRPr="00FD7027">
              <w:rPr>
                <w:rFonts w:ascii="Arial-BoldMT" w:hAnsi="Arial-BoldMT" w:cs="Arial-BoldMT"/>
                <w:b/>
                <w:bCs/>
                <w:color w:val="010202"/>
                <w:sz w:val="22"/>
                <w:szCs w:val="22"/>
              </w:rPr>
              <w:t>PLEASE ALSO INCLUDE FORM PTO/AIA/24B WITH THIS FORM.</w:t>
            </w:r>
          </w:p>
        </w:tc>
      </w:tr>
      <w:tr w:rsidR="002003F5" w14:paraId="6841A252" w14:textId="77777777" w:rsidTr="009D7FC5">
        <w:trPr>
          <w:trHeight w:val="2724"/>
        </w:trPr>
        <w:tc>
          <w:tcPr>
            <w:tcW w:w="10980" w:type="dxa"/>
            <w:gridSpan w:val="3"/>
            <w:tcBorders>
              <w:top w:val="single" w:sz="4" w:space="0" w:color="auto"/>
            </w:tcBorders>
          </w:tcPr>
          <w:p w14:paraId="19A05955" w14:textId="77777777" w:rsidR="002003F5" w:rsidRPr="002003F5" w:rsidRDefault="002003F5" w:rsidP="007E6B87">
            <w:pPr>
              <w:pStyle w:val="Default"/>
              <w:spacing w:before="120" w:after="100"/>
              <w:rPr>
                <w:sz w:val="22"/>
                <w:szCs w:val="22"/>
              </w:rPr>
            </w:pPr>
            <w:r w:rsidRPr="002003F5">
              <w:rPr>
                <w:sz w:val="22"/>
                <w:szCs w:val="22"/>
              </w:rPr>
              <w:t>I</w:t>
            </w:r>
            <w:r w:rsidRPr="002003F5">
              <w:rPr>
                <w:b/>
                <w:bCs/>
                <w:sz w:val="22"/>
                <w:szCs w:val="22"/>
              </w:rPr>
              <w:t xml:space="preserve"> </w:t>
            </w:r>
            <w:r w:rsidRPr="002003F5">
              <w:rPr>
                <w:sz w:val="22"/>
                <w:szCs w:val="22"/>
              </w:rPr>
              <w:t>am the:</w:t>
            </w:r>
          </w:p>
          <w:p w14:paraId="378FDFA8" w14:textId="77777777" w:rsidR="002003F5" w:rsidRPr="002003F5" w:rsidRDefault="002003F5" w:rsidP="002003F5">
            <w:pPr>
              <w:pStyle w:val="Default"/>
              <w:spacing w:after="40"/>
              <w:ind w:left="630" w:hanging="630"/>
              <w:rPr>
                <w:rFonts w:eastAsia="MS Gothic"/>
                <w:sz w:val="22"/>
                <w:szCs w:val="22"/>
              </w:rPr>
            </w:pPr>
            <w:r w:rsidRPr="002003F5">
              <w:rPr>
                <w:sz w:val="22"/>
                <w:szCs w:val="22"/>
              </w:rPr>
              <w:t xml:space="preserve">   </w:t>
            </w:r>
            <w:sdt>
              <w:sdtPr>
                <w:rPr>
                  <w:sz w:val="22"/>
                  <w:szCs w:val="22"/>
                </w:rPr>
                <w:id w:val="6038196"/>
                <w14:checkbox>
                  <w14:checked w14:val="0"/>
                  <w14:checkedState w14:val="2612" w14:font="MS Gothic"/>
                  <w14:uncheckedState w14:val="2610" w14:font="MS Gothic"/>
                </w14:checkbox>
              </w:sdtPr>
              <w:sdtContent>
                <w:r w:rsidR="00A75730">
                  <w:rPr>
                    <w:rFonts w:ascii="MS Gothic" w:eastAsia="MS Gothic" w:hAnsi="MS Gothic" w:hint="eastAsia"/>
                    <w:sz w:val="22"/>
                    <w:szCs w:val="22"/>
                  </w:rPr>
                  <w:t>☐</w:t>
                </w:r>
              </w:sdtContent>
            </w:sdt>
            <w:r w:rsidRPr="002003F5">
              <w:rPr>
                <w:rFonts w:eastAsia="MS Gothic"/>
                <w:sz w:val="22"/>
                <w:szCs w:val="22"/>
              </w:rPr>
              <w:t xml:space="preserve">  applicant.</w:t>
            </w:r>
          </w:p>
          <w:p w14:paraId="2583F857" w14:textId="77777777" w:rsidR="002003F5" w:rsidRPr="002003F5" w:rsidRDefault="002003F5" w:rsidP="002003F5">
            <w:pPr>
              <w:pStyle w:val="Default"/>
              <w:spacing w:before="10" w:after="40"/>
              <w:ind w:left="634" w:hanging="634"/>
              <w:rPr>
                <w:rFonts w:eastAsia="MS Gothic"/>
                <w:sz w:val="22"/>
                <w:szCs w:val="22"/>
              </w:rPr>
            </w:pPr>
            <w:r w:rsidRPr="002003F5">
              <w:rPr>
                <w:sz w:val="22"/>
                <w:szCs w:val="22"/>
              </w:rPr>
              <w:t xml:space="preserve">   </w:t>
            </w:r>
            <w:sdt>
              <w:sdtPr>
                <w:rPr>
                  <w:sz w:val="22"/>
                  <w:szCs w:val="22"/>
                </w:rPr>
                <w:id w:val="2088726994"/>
                <w14:checkbox>
                  <w14:checked w14:val="1"/>
                  <w14:checkedState w14:val="2612" w14:font="MS Gothic"/>
                  <w14:uncheckedState w14:val="2610" w14:font="MS Gothic"/>
                </w14:checkbox>
              </w:sdtPr>
              <w:sdtContent>
                <w:r w:rsidR="00CE1D1E">
                  <w:rPr>
                    <w:rFonts w:ascii="MS Gothic" w:eastAsia="MS Gothic" w:hAnsi="MS Gothic" w:hint="eastAsia"/>
                    <w:sz w:val="22"/>
                    <w:szCs w:val="22"/>
                  </w:rPr>
                  <w:t>☒</w:t>
                </w:r>
              </w:sdtContent>
            </w:sdt>
            <w:r w:rsidRPr="002003F5">
              <w:rPr>
                <w:rFonts w:eastAsia="MS Gothic"/>
                <w:sz w:val="22"/>
                <w:szCs w:val="22"/>
              </w:rPr>
              <w:t xml:space="preserve">  attorney or agent of record.  Attorney or agent registration number is </w:t>
            </w:r>
            <w:r w:rsidR="0058531E" w:rsidRPr="0058531E">
              <w:rPr>
                <w:rFonts w:eastAsia="MS Gothic"/>
                <w:sz w:val="22"/>
                <w:szCs w:val="22"/>
                <w:u w:val="single"/>
              </w:rPr>
              <w:t>&lt;&lt;SARegNo&gt;&gt;</w:t>
            </w:r>
          </w:p>
          <w:p w14:paraId="52DADFF2" w14:textId="77777777" w:rsidR="002003F5" w:rsidRDefault="002003F5" w:rsidP="002003F5">
            <w:pPr>
              <w:pStyle w:val="Default"/>
              <w:spacing w:after="40"/>
              <w:rPr>
                <w:rFonts w:eastAsia="MS Gothic"/>
                <w:sz w:val="22"/>
                <w:szCs w:val="22"/>
              </w:rPr>
            </w:pPr>
            <w:r w:rsidRPr="002003F5">
              <w:rPr>
                <w:sz w:val="22"/>
                <w:szCs w:val="22"/>
              </w:rPr>
              <w:t xml:space="preserve">   </w:t>
            </w:r>
            <w:sdt>
              <w:sdtPr>
                <w:rPr>
                  <w:sz w:val="22"/>
                  <w:szCs w:val="22"/>
                </w:rPr>
                <w:id w:val="-388502590"/>
                <w14:checkbox>
                  <w14:checked w14:val="0"/>
                  <w14:checkedState w14:val="2612" w14:font="MS Gothic"/>
                  <w14:uncheckedState w14:val="2610" w14:font="MS Gothic"/>
                </w14:checkbox>
              </w:sdtPr>
              <w:sdtContent>
                <w:r w:rsidR="00A75730">
                  <w:rPr>
                    <w:rFonts w:ascii="MS Gothic" w:eastAsia="MS Gothic" w:hAnsi="MS Gothic" w:hint="eastAsia"/>
                    <w:sz w:val="22"/>
                    <w:szCs w:val="22"/>
                  </w:rPr>
                  <w:t>☐</w:t>
                </w:r>
              </w:sdtContent>
            </w:sdt>
            <w:r w:rsidRPr="002003F5">
              <w:rPr>
                <w:rFonts w:eastAsia="MS Gothic"/>
                <w:sz w:val="22"/>
                <w:szCs w:val="22"/>
              </w:rPr>
              <w:t xml:space="preserve">   attorney or agent acting under 37 CFR 1.34, who is authorized under 37 CFR 1.138(b) because the </w:t>
            </w:r>
          </w:p>
          <w:p w14:paraId="31CE258D" w14:textId="77777777" w:rsidR="002926ED" w:rsidRDefault="002003F5" w:rsidP="002003F5">
            <w:pPr>
              <w:pStyle w:val="Default"/>
              <w:spacing w:after="40"/>
              <w:rPr>
                <w:rFonts w:eastAsia="MS Gothic"/>
                <w:sz w:val="22"/>
                <w:szCs w:val="22"/>
              </w:rPr>
            </w:pPr>
            <w:r>
              <w:rPr>
                <w:rFonts w:eastAsia="MS Gothic"/>
                <w:sz w:val="22"/>
                <w:szCs w:val="22"/>
              </w:rPr>
              <w:t xml:space="preserve">         </w:t>
            </w:r>
            <w:r w:rsidRPr="002003F5">
              <w:rPr>
                <w:rFonts w:eastAsia="MS Gothic"/>
                <w:sz w:val="22"/>
                <w:szCs w:val="22"/>
              </w:rPr>
              <w:t xml:space="preserve">application is expressly abandoned in favor of </w:t>
            </w:r>
            <w:r w:rsidR="00775A70">
              <w:rPr>
                <w:rFonts w:eastAsia="MS Gothic"/>
                <w:sz w:val="22"/>
                <w:szCs w:val="22"/>
              </w:rPr>
              <w:t>a</w:t>
            </w:r>
            <w:r w:rsidR="00C713D3">
              <w:rPr>
                <w:rFonts w:eastAsia="MS Gothic"/>
                <w:sz w:val="22"/>
                <w:szCs w:val="22"/>
              </w:rPr>
              <w:t xml:space="preserve"> </w:t>
            </w:r>
            <w:r w:rsidRPr="002003F5">
              <w:rPr>
                <w:rFonts w:eastAsia="MS Gothic"/>
                <w:sz w:val="22"/>
                <w:szCs w:val="22"/>
              </w:rPr>
              <w:t xml:space="preserve">continuing application. </w:t>
            </w:r>
            <w:r>
              <w:rPr>
                <w:rFonts w:eastAsia="MS Gothic"/>
                <w:sz w:val="22"/>
                <w:szCs w:val="22"/>
              </w:rPr>
              <w:t xml:space="preserve">Attorney or agent registration </w:t>
            </w:r>
          </w:p>
          <w:p w14:paraId="4C835582" w14:textId="77777777" w:rsidR="002003F5" w:rsidRDefault="002926ED" w:rsidP="002003F5">
            <w:pPr>
              <w:pStyle w:val="Default"/>
              <w:spacing w:after="40"/>
              <w:rPr>
                <w:rFonts w:eastAsia="MS Gothic"/>
                <w:sz w:val="22"/>
                <w:szCs w:val="22"/>
              </w:rPr>
            </w:pPr>
            <w:r>
              <w:rPr>
                <w:rFonts w:eastAsia="MS Gothic"/>
                <w:sz w:val="22"/>
                <w:szCs w:val="22"/>
              </w:rPr>
              <w:t xml:space="preserve">         </w:t>
            </w:r>
            <w:r w:rsidR="00C713D3">
              <w:rPr>
                <w:rFonts w:eastAsia="MS Gothic"/>
                <w:sz w:val="22"/>
                <w:szCs w:val="22"/>
              </w:rPr>
              <w:t xml:space="preserve">number </w:t>
            </w:r>
            <w:r w:rsidR="002003F5">
              <w:rPr>
                <w:rFonts w:eastAsia="MS Gothic"/>
                <w:sz w:val="22"/>
                <w:szCs w:val="22"/>
              </w:rPr>
              <w:t>is _______________</w:t>
            </w:r>
          </w:p>
          <w:p w14:paraId="65743A69" w14:textId="77777777" w:rsidR="002003F5" w:rsidRPr="00FD7027" w:rsidRDefault="002003F5" w:rsidP="007841E0">
            <w:pPr>
              <w:pStyle w:val="Default"/>
              <w:rPr>
                <w:sz w:val="16"/>
                <w:szCs w:val="16"/>
              </w:rPr>
            </w:pPr>
          </w:p>
          <w:tbl>
            <w:tblPr>
              <w:tblStyle w:val="TableGrid"/>
              <w:tblW w:w="0" w:type="auto"/>
              <w:tblLook w:val="04A0" w:firstRow="1" w:lastRow="0" w:firstColumn="1" w:lastColumn="0" w:noHBand="0" w:noVBand="1"/>
            </w:tblPr>
            <w:tblGrid>
              <w:gridCol w:w="3840"/>
              <w:gridCol w:w="2563"/>
              <w:gridCol w:w="240"/>
              <w:gridCol w:w="3185"/>
            </w:tblGrid>
            <w:tr w:rsidR="00FD7027" w:rsidRPr="00FD7027" w14:paraId="19061522" w14:textId="77777777" w:rsidTr="00EC1C66">
              <w:trPr>
                <w:trHeight w:val="540"/>
              </w:trPr>
              <w:tc>
                <w:tcPr>
                  <w:tcW w:w="3840" w:type="dxa"/>
                  <w:tcBorders>
                    <w:top w:val="nil"/>
                    <w:left w:val="nil"/>
                    <w:bottom w:val="nil"/>
                    <w:right w:val="nil"/>
                  </w:tcBorders>
                </w:tcPr>
                <w:p w14:paraId="36F1B459" w14:textId="77777777" w:rsidR="00FD7027" w:rsidRPr="00FD7027" w:rsidRDefault="00FD7027" w:rsidP="00232132">
                  <w:pPr>
                    <w:spacing w:line="240" w:lineRule="auto"/>
                    <w:rPr>
                      <w:rFonts w:ascii="Arial" w:hAnsi="Arial" w:cs="Arial"/>
                      <w:sz w:val="22"/>
                      <w:szCs w:val="22"/>
                    </w:rPr>
                  </w:pPr>
                  <w:r w:rsidRPr="00FD7027">
                    <w:rPr>
                      <w:rFonts w:ascii="Arial" w:hAnsi="Arial" w:cs="Arial"/>
                      <w:sz w:val="22"/>
                      <w:szCs w:val="22"/>
                    </w:rPr>
                    <w:t>&lt;&lt;echoSignature&gt;&gt;</w:t>
                  </w:r>
                </w:p>
              </w:tc>
              <w:tc>
                <w:tcPr>
                  <w:tcW w:w="2803" w:type="dxa"/>
                  <w:gridSpan w:val="2"/>
                  <w:tcBorders>
                    <w:top w:val="nil"/>
                    <w:left w:val="nil"/>
                    <w:bottom w:val="nil"/>
                    <w:right w:val="nil"/>
                  </w:tcBorders>
                </w:tcPr>
                <w:p w14:paraId="71A08AE1" w14:textId="77777777" w:rsidR="00FD7027" w:rsidRPr="00FD7027" w:rsidRDefault="00FD7027" w:rsidP="00232132">
                  <w:pPr>
                    <w:spacing w:line="240" w:lineRule="auto"/>
                    <w:rPr>
                      <w:rFonts w:ascii="Arial" w:hAnsi="Arial" w:cs="Arial"/>
                      <w:sz w:val="22"/>
                      <w:szCs w:val="22"/>
                    </w:rPr>
                  </w:pPr>
                </w:p>
              </w:tc>
              <w:tc>
                <w:tcPr>
                  <w:tcW w:w="3185" w:type="dxa"/>
                  <w:tcBorders>
                    <w:top w:val="nil"/>
                    <w:left w:val="nil"/>
                    <w:bottom w:val="single" w:sz="4" w:space="0" w:color="auto"/>
                    <w:right w:val="nil"/>
                  </w:tcBorders>
                </w:tcPr>
                <w:p w14:paraId="36FCBDB2" w14:textId="77777777" w:rsidR="00FD7027" w:rsidRPr="00FD7027" w:rsidRDefault="00FD7027" w:rsidP="00232132">
                  <w:pPr>
                    <w:spacing w:line="240" w:lineRule="auto"/>
                    <w:rPr>
                      <w:rFonts w:ascii="Arial" w:hAnsi="Arial" w:cs="Arial"/>
                      <w:sz w:val="22"/>
                      <w:szCs w:val="22"/>
                    </w:rPr>
                  </w:pPr>
                  <w:r w:rsidRPr="00FD7027">
                    <w:rPr>
                      <w:rFonts w:ascii="Arial" w:hAnsi="Arial" w:cs="Arial"/>
                      <w:sz w:val="22"/>
                      <w:szCs w:val="22"/>
                    </w:rPr>
                    <w:t>&lt;&lt;signatureDate&gt;&gt;</w:t>
                  </w:r>
                </w:p>
              </w:tc>
            </w:tr>
            <w:tr w:rsidR="00FD7027" w:rsidRPr="00FD7027" w14:paraId="36F5DC21" w14:textId="77777777" w:rsidTr="00EC1C66">
              <w:tc>
                <w:tcPr>
                  <w:tcW w:w="6403" w:type="dxa"/>
                  <w:gridSpan w:val="2"/>
                  <w:tcBorders>
                    <w:top w:val="single" w:sz="4" w:space="0" w:color="auto"/>
                    <w:left w:val="nil"/>
                    <w:bottom w:val="nil"/>
                    <w:right w:val="nil"/>
                  </w:tcBorders>
                </w:tcPr>
                <w:p w14:paraId="1965670F"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Signature</w:t>
                  </w:r>
                </w:p>
              </w:tc>
              <w:tc>
                <w:tcPr>
                  <w:tcW w:w="240" w:type="dxa"/>
                  <w:tcBorders>
                    <w:top w:val="nil"/>
                    <w:left w:val="nil"/>
                    <w:bottom w:val="nil"/>
                    <w:right w:val="nil"/>
                  </w:tcBorders>
                </w:tcPr>
                <w:p w14:paraId="622F7CA5" w14:textId="77777777" w:rsidR="00FD7027" w:rsidRPr="00FD7027" w:rsidRDefault="00FD7027" w:rsidP="00232132">
                  <w:pPr>
                    <w:spacing w:line="240" w:lineRule="auto"/>
                    <w:jc w:val="center"/>
                    <w:rPr>
                      <w:rFonts w:ascii="Arial" w:hAnsi="Arial" w:cs="Arial"/>
                      <w:sz w:val="22"/>
                      <w:szCs w:val="22"/>
                    </w:rPr>
                  </w:pPr>
                </w:p>
              </w:tc>
              <w:tc>
                <w:tcPr>
                  <w:tcW w:w="3185" w:type="dxa"/>
                  <w:tcBorders>
                    <w:top w:val="single" w:sz="4" w:space="0" w:color="auto"/>
                    <w:left w:val="nil"/>
                    <w:bottom w:val="nil"/>
                    <w:right w:val="nil"/>
                  </w:tcBorders>
                </w:tcPr>
                <w:p w14:paraId="52CDA9BF"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Date</w:t>
                  </w:r>
                </w:p>
              </w:tc>
            </w:tr>
            <w:tr w:rsidR="00FD7027" w:rsidRPr="00FD7027" w14:paraId="062083B9" w14:textId="77777777" w:rsidTr="00EC1C66">
              <w:trPr>
                <w:trHeight w:val="540"/>
              </w:trPr>
              <w:tc>
                <w:tcPr>
                  <w:tcW w:w="6403" w:type="dxa"/>
                  <w:gridSpan w:val="2"/>
                  <w:tcBorders>
                    <w:top w:val="nil"/>
                    <w:left w:val="nil"/>
                    <w:right w:val="nil"/>
                  </w:tcBorders>
                  <w:vAlign w:val="bottom"/>
                </w:tcPr>
                <w:p w14:paraId="110AAC5E" w14:textId="77777777" w:rsidR="00FD7027" w:rsidRPr="00FD7027" w:rsidRDefault="00FD7027" w:rsidP="00232132">
                  <w:pPr>
                    <w:spacing w:line="240" w:lineRule="auto"/>
                    <w:jc w:val="center"/>
                    <w:rPr>
                      <w:rFonts w:ascii="Arial" w:hAnsi="Arial" w:cs="Arial"/>
                      <w:sz w:val="22"/>
                      <w:szCs w:val="22"/>
                    </w:rPr>
                  </w:pPr>
                  <w:r w:rsidRPr="00FD7027">
                    <w:rPr>
                      <w:rFonts w:ascii="Arial" w:hAnsi="Arial" w:cs="Arial"/>
                      <w:sz w:val="22"/>
                      <w:szCs w:val="22"/>
                    </w:rPr>
                    <w:t>&lt;&lt;SAName&gt;&gt;</w:t>
                  </w:r>
                </w:p>
              </w:tc>
              <w:tc>
                <w:tcPr>
                  <w:tcW w:w="240" w:type="dxa"/>
                  <w:tcBorders>
                    <w:top w:val="nil"/>
                    <w:left w:val="nil"/>
                    <w:bottom w:val="nil"/>
                    <w:right w:val="nil"/>
                  </w:tcBorders>
                </w:tcPr>
                <w:p w14:paraId="61834579" w14:textId="77777777" w:rsidR="00FD7027" w:rsidRPr="00FD7027" w:rsidRDefault="00FD7027" w:rsidP="00232132">
                  <w:pPr>
                    <w:spacing w:line="240" w:lineRule="auto"/>
                    <w:rPr>
                      <w:rFonts w:ascii="Arial" w:hAnsi="Arial" w:cs="Arial"/>
                      <w:sz w:val="22"/>
                      <w:szCs w:val="22"/>
                    </w:rPr>
                  </w:pPr>
                </w:p>
              </w:tc>
              <w:tc>
                <w:tcPr>
                  <w:tcW w:w="3185" w:type="dxa"/>
                  <w:tcBorders>
                    <w:top w:val="nil"/>
                    <w:left w:val="nil"/>
                    <w:right w:val="nil"/>
                  </w:tcBorders>
                </w:tcPr>
                <w:p w14:paraId="040D1D0F" w14:textId="77777777" w:rsidR="00FD7027" w:rsidRPr="00FD7027" w:rsidRDefault="00FD7027" w:rsidP="00232132">
                  <w:pPr>
                    <w:spacing w:line="240" w:lineRule="auto"/>
                    <w:rPr>
                      <w:rFonts w:ascii="Arial" w:hAnsi="Arial" w:cs="Arial"/>
                      <w:sz w:val="22"/>
                      <w:szCs w:val="22"/>
                    </w:rPr>
                  </w:pPr>
                </w:p>
              </w:tc>
            </w:tr>
            <w:tr w:rsidR="00FD7027" w:rsidRPr="00FD7027" w14:paraId="102D5491" w14:textId="77777777" w:rsidTr="00EC1C66">
              <w:tc>
                <w:tcPr>
                  <w:tcW w:w="6403" w:type="dxa"/>
                  <w:gridSpan w:val="2"/>
                  <w:tcBorders>
                    <w:left w:val="nil"/>
                    <w:bottom w:val="nil"/>
                    <w:right w:val="nil"/>
                  </w:tcBorders>
                </w:tcPr>
                <w:p w14:paraId="2869F752" w14:textId="77777777" w:rsidR="00FD7027" w:rsidRPr="00FD7027" w:rsidRDefault="00FD7027" w:rsidP="00FD7027">
                  <w:pPr>
                    <w:jc w:val="center"/>
                    <w:rPr>
                      <w:rFonts w:ascii="Arial" w:hAnsi="Arial" w:cs="Arial"/>
                      <w:sz w:val="22"/>
                      <w:szCs w:val="22"/>
                    </w:rPr>
                  </w:pPr>
                  <w:r w:rsidRPr="00FD7027">
                    <w:rPr>
                      <w:rFonts w:ascii="Arial" w:hAnsi="Arial" w:cs="Arial"/>
                      <w:sz w:val="22"/>
                      <w:szCs w:val="22"/>
                    </w:rPr>
                    <w:t>Typed or printed name</w:t>
                  </w:r>
                </w:p>
              </w:tc>
              <w:tc>
                <w:tcPr>
                  <w:tcW w:w="240" w:type="dxa"/>
                  <w:tcBorders>
                    <w:top w:val="nil"/>
                    <w:left w:val="nil"/>
                    <w:bottom w:val="nil"/>
                    <w:right w:val="nil"/>
                  </w:tcBorders>
                </w:tcPr>
                <w:p w14:paraId="0441D797" w14:textId="77777777" w:rsidR="00FD7027" w:rsidRPr="00FD7027" w:rsidRDefault="00FD7027" w:rsidP="00FD7027">
                  <w:pPr>
                    <w:jc w:val="center"/>
                    <w:rPr>
                      <w:rFonts w:ascii="Arial" w:hAnsi="Arial" w:cs="Arial"/>
                      <w:sz w:val="22"/>
                      <w:szCs w:val="22"/>
                    </w:rPr>
                  </w:pPr>
                </w:p>
              </w:tc>
              <w:tc>
                <w:tcPr>
                  <w:tcW w:w="3185" w:type="dxa"/>
                  <w:tcBorders>
                    <w:left w:val="nil"/>
                    <w:bottom w:val="nil"/>
                    <w:right w:val="nil"/>
                  </w:tcBorders>
                </w:tcPr>
                <w:p w14:paraId="6CF86450" w14:textId="77777777" w:rsidR="00FD7027" w:rsidRPr="00FD7027" w:rsidRDefault="00FD7027" w:rsidP="00FD7027">
                  <w:pPr>
                    <w:jc w:val="center"/>
                    <w:rPr>
                      <w:rFonts w:ascii="Arial" w:hAnsi="Arial" w:cs="Arial"/>
                      <w:sz w:val="22"/>
                      <w:szCs w:val="22"/>
                    </w:rPr>
                  </w:pPr>
                  <w:r w:rsidRPr="00FD7027">
                    <w:rPr>
                      <w:rFonts w:ascii="Arial" w:hAnsi="Arial" w:cs="Arial"/>
                      <w:sz w:val="22"/>
                      <w:szCs w:val="22"/>
                    </w:rPr>
                    <w:t>Telephone Number</w:t>
                  </w:r>
                </w:p>
              </w:tc>
            </w:tr>
          </w:tbl>
          <w:p w14:paraId="3611E9C3" w14:textId="77777777" w:rsidR="002003F5" w:rsidRPr="002003F5" w:rsidRDefault="002003F5" w:rsidP="007841E0">
            <w:pPr>
              <w:pStyle w:val="Default"/>
              <w:rPr>
                <w:sz w:val="22"/>
                <w:szCs w:val="22"/>
              </w:rPr>
            </w:pPr>
          </w:p>
        </w:tc>
      </w:tr>
      <w:tr w:rsidR="00581B20" w14:paraId="176A7837" w14:textId="77777777" w:rsidTr="009D7FC5">
        <w:tc>
          <w:tcPr>
            <w:tcW w:w="10980" w:type="dxa"/>
            <w:gridSpan w:val="3"/>
            <w:tcBorders>
              <w:top w:val="single" w:sz="4" w:space="0" w:color="auto"/>
            </w:tcBorders>
          </w:tcPr>
          <w:p w14:paraId="38FD24BE" w14:textId="77777777" w:rsidR="00581B20" w:rsidRPr="002926ED" w:rsidRDefault="002003F5" w:rsidP="007E6B87">
            <w:pPr>
              <w:pStyle w:val="Default"/>
              <w:spacing w:before="120" w:after="100"/>
              <w:rPr>
                <w:sz w:val="18"/>
                <w:szCs w:val="18"/>
              </w:rPr>
            </w:pPr>
            <w:r w:rsidRPr="002926ED">
              <w:rPr>
                <w:sz w:val="18"/>
                <w:szCs w:val="18"/>
              </w:rPr>
              <w:t xml:space="preserve">Note:  This form must be signed in accordance with 37 CFR 1.33.  See 37 CFR 1.4(d) for signature requirements and certifications.  Submit multiple forms if more than one signature is required, see below. </w:t>
            </w:r>
          </w:p>
          <w:p w14:paraId="627757A6" w14:textId="77777777" w:rsidR="002003F5" w:rsidRPr="002926ED" w:rsidRDefault="002003F5" w:rsidP="007E6B87">
            <w:pPr>
              <w:pStyle w:val="Default"/>
              <w:spacing w:before="120" w:after="100"/>
              <w:rPr>
                <w:sz w:val="18"/>
                <w:szCs w:val="18"/>
              </w:rPr>
            </w:pPr>
            <w:r w:rsidRPr="002926ED">
              <w:rPr>
                <w:sz w:val="18"/>
                <w:szCs w:val="18"/>
              </w:rPr>
              <w:t xml:space="preserve">   </w:t>
            </w:r>
            <w:sdt>
              <w:sdtPr>
                <w:rPr>
                  <w:sz w:val="22"/>
                  <w:szCs w:val="22"/>
                </w:rPr>
                <w:id w:val="-859041351"/>
                <w14:checkbox>
                  <w14:checked w14:val="1"/>
                  <w14:checkedState w14:val="2612" w14:font="MS Gothic"/>
                  <w14:uncheckedState w14:val="2610" w14:font="MS Gothic"/>
                </w14:checkbox>
              </w:sdtPr>
              <w:sdtContent>
                <w:r w:rsidR="003C34CD">
                  <w:rPr>
                    <w:rFonts w:ascii="MS Gothic" w:eastAsia="MS Gothic" w:hAnsi="MS Gothic" w:hint="eastAsia"/>
                    <w:sz w:val="22"/>
                    <w:szCs w:val="22"/>
                  </w:rPr>
                  <w:t>☒</w:t>
                </w:r>
              </w:sdtContent>
            </w:sdt>
            <w:r w:rsidRPr="002926ED">
              <w:rPr>
                <w:rFonts w:ascii="Segoe UI Symbol" w:eastAsia="MS Gothic" w:hAnsi="Segoe UI Symbol" w:cs="Segoe UI Symbol"/>
                <w:sz w:val="18"/>
                <w:szCs w:val="18"/>
              </w:rPr>
              <w:t xml:space="preserve"> Total of ______</w:t>
            </w:r>
            <w:r w:rsidR="003C34CD" w:rsidRPr="003C34CD">
              <w:rPr>
                <w:rFonts w:ascii="Segoe UI Symbol" w:eastAsia="MS Gothic" w:hAnsi="Segoe UI Symbol" w:cs="Segoe UI Symbol"/>
                <w:sz w:val="18"/>
                <w:szCs w:val="18"/>
                <w:u w:val="single"/>
              </w:rPr>
              <w:t>1</w:t>
            </w:r>
            <w:r w:rsidRPr="002926ED">
              <w:rPr>
                <w:rFonts w:ascii="Segoe UI Symbol" w:eastAsia="MS Gothic" w:hAnsi="Segoe UI Symbol" w:cs="Segoe UI Symbol"/>
                <w:sz w:val="18"/>
                <w:szCs w:val="18"/>
              </w:rPr>
              <w:t>_______ forms are submitted.</w:t>
            </w:r>
          </w:p>
        </w:tc>
      </w:tr>
    </w:tbl>
    <w:p w14:paraId="6A928196" w14:textId="77777777" w:rsidR="003928DB" w:rsidRDefault="006E3551" w:rsidP="00A55F6C">
      <w:pPr>
        <w:pStyle w:val="Default"/>
        <w:rPr>
          <w:rFonts w:ascii="Calibri" w:hAnsi="Calibri" w:cs="Calibri"/>
          <w:b/>
          <w:bCs/>
          <w:sz w:val="14"/>
          <w:szCs w:val="14"/>
        </w:rPr>
      </w:pPr>
      <w:r w:rsidRPr="006E3551">
        <w:rPr>
          <w:rFonts w:ascii="Calibri" w:hAnsi="Calibri" w:cs="Calibri"/>
          <w:sz w:val="14"/>
          <w:szCs w:val="14"/>
        </w:rPr>
        <w:t xml:space="preserve">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0651-0031. Public burden for this form is estimated to average 12 minutes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DO NOT SEND FEES OR COMPLETED FORMS TO THIS ADDRESS. </w:t>
      </w:r>
      <w:r w:rsidRPr="006E3551">
        <w:rPr>
          <w:rFonts w:ascii="Calibri" w:hAnsi="Calibri" w:cs="Calibri"/>
          <w:b/>
          <w:bCs/>
          <w:sz w:val="14"/>
          <w:szCs w:val="14"/>
        </w:rPr>
        <w:t>SEND TO: Commissioner for Patents, P.O. Box 1450, Alexandria, VA 22313‐1450.</w:t>
      </w:r>
      <w:r w:rsidR="00A55F6C">
        <w:rPr>
          <w:rFonts w:ascii="Calibri" w:hAnsi="Calibri" w:cs="Calibri"/>
          <w:b/>
          <w:bCs/>
          <w:sz w:val="14"/>
          <w:szCs w:val="14"/>
        </w:rPr>
        <w:t xml:space="preserve"> </w:t>
      </w:r>
      <w:r w:rsidR="009D7FC5" w:rsidRPr="009D7FC5">
        <w:rPr>
          <w:rFonts w:ascii="Calibri" w:hAnsi="Calibri" w:cs="Calibri"/>
          <w:i/>
          <w:iCs/>
          <w:sz w:val="14"/>
          <w:szCs w:val="14"/>
        </w:rPr>
        <w:t>If you need assistance in completing the form, call 1‐800‐PTO‐9199 and select option 2.</w:t>
      </w:r>
    </w:p>
    <w:sectPr w:rsidR="003928DB" w:rsidSect="007A38F4">
      <w:headerReference w:type="default" r:id="rId8"/>
      <w:headerReference w:type="first" r:id="rId9"/>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38325" w14:textId="77777777" w:rsidR="00032F01" w:rsidRDefault="00032F01" w:rsidP="00A41B11">
      <w:pPr>
        <w:spacing w:line="240" w:lineRule="auto"/>
      </w:pPr>
      <w:r>
        <w:separator/>
      </w:r>
    </w:p>
  </w:endnote>
  <w:endnote w:type="continuationSeparator" w:id="0">
    <w:p w14:paraId="58305451" w14:textId="77777777" w:rsidR="00032F01" w:rsidRDefault="00032F01" w:rsidP="00A41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6941B" w14:textId="77777777" w:rsidR="00032F01" w:rsidRDefault="00032F01" w:rsidP="00A41B11">
      <w:pPr>
        <w:spacing w:line="240" w:lineRule="auto"/>
      </w:pPr>
      <w:r>
        <w:separator/>
      </w:r>
    </w:p>
  </w:footnote>
  <w:footnote w:type="continuationSeparator" w:id="0">
    <w:p w14:paraId="2F8C9252" w14:textId="77777777" w:rsidR="00032F01" w:rsidRDefault="00032F01" w:rsidP="00A41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F8EC" w14:textId="77777777" w:rsidR="00656BDD" w:rsidRPr="00FD7027" w:rsidRDefault="007F46A0" w:rsidP="00656BDD">
    <w:pPr>
      <w:spacing w:line="240" w:lineRule="auto"/>
      <w:rPr>
        <w:color w:val="000000"/>
        <w:sz w:val="14"/>
        <w:szCs w:val="14"/>
      </w:rPr>
    </w:pPr>
    <w:r w:rsidRPr="00FD7027">
      <w:rPr>
        <w:color w:val="000000"/>
        <w:sz w:val="14"/>
        <w:szCs w:val="14"/>
      </w:rPr>
      <w:t>Doc Code: PGEA</w:t>
    </w:r>
  </w:p>
  <w:p w14:paraId="154B49BB" w14:textId="77777777" w:rsidR="007F46A0" w:rsidRPr="00FD7027" w:rsidRDefault="007F46A0" w:rsidP="00656BDD">
    <w:pPr>
      <w:spacing w:line="240" w:lineRule="auto"/>
      <w:rPr>
        <w:color w:val="000000"/>
        <w:sz w:val="14"/>
        <w:szCs w:val="14"/>
      </w:rPr>
    </w:pPr>
    <w:r w:rsidRPr="00FD7027">
      <w:rPr>
        <w:color w:val="000000"/>
        <w:sz w:val="14"/>
        <w:szCs w:val="14"/>
      </w:rPr>
      <w:t xml:space="preserve">Document Description:  Request for Express Abandonment </w:t>
    </w:r>
    <w:r w:rsidR="002E6165" w:rsidRPr="00FD7027">
      <w:rPr>
        <w:color w:val="000000"/>
        <w:sz w:val="14"/>
        <w:szCs w:val="14"/>
      </w:rPr>
      <w:t>for refund or to avoid publication</w:t>
    </w:r>
  </w:p>
  <w:p w14:paraId="0458562A" w14:textId="77777777" w:rsidR="00A41B11" w:rsidRDefault="00B12F31" w:rsidP="00A41B11">
    <w:pPr>
      <w:spacing w:line="240" w:lineRule="auto"/>
      <w:jc w:val="right"/>
      <w:rPr>
        <w:color w:val="000000"/>
        <w:sz w:val="14"/>
        <w:szCs w:val="14"/>
      </w:rPr>
    </w:pPr>
    <w:r>
      <w:rPr>
        <w:color w:val="000000"/>
        <w:sz w:val="14"/>
        <w:szCs w:val="14"/>
      </w:rPr>
      <w:t>P</w:t>
    </w:r>
    <w:r w:rsidR="00A41B11">
      <w:rPr>
        <w:color w:val="000000"/>
        <w:sz w:val="14"/>
        <w:szCs w:val="14"/>
      </w:rPr>
      <w:t>TO</w:t>
    </w:r>
    <w:r w:rsidR="00071CF4">
      <w:rPr>
        <w:color w:val="000000"/>
        <w:sz w:val="14"/>
        <w:szCs w:val="14"/>
      </w:rPr>
      <w:t>/AIA/24</w:t>
    </w:r>
    <w:r w:rsidR="00EC053E">
      <w:rPr>
        <w:color w:val="000000"/>
        <w:sz w:val="14"/>
        <w:szCs w:val="14"/>
      </w:rPr>
      <w:t>A</w:t>
    </w:r>
    <w:r w:rsidR="00071CF4">
      <w:rPr>
        <w:color w:val="000000"/>
        <w:sz w:val="14"/>
        <w:szCs w:val="14"/>
      </w:rPr>
      <w:t xml:space="preserve"> </w:t>
    </w:r>
    <w:r w:rsidR="00A41B11">
      <w:rPr>
        <w:color w:val="000000"/>
        <w:sz w:val="14"/>
        <w:szCs w:val="14"/>
      </w:rPr>
      <w:t>(0</w:t>
    </w:r>
    <w:r w:rsidR="00CA6AF5">
      <w:rPr>
        <w:color w:val="000000"/>
        <w:sz w:val="14"/>
        <w:szCs w:val="14"/>
      </w:rPr>
      <w:t>5</w:t>
    </w:r>
    <w:r w:rsidR="00A41B11">
      <w:rPr>
        <w:color w:val="000000"/>
        <w:sz w:val="14"/>
        <w:szCs w:val="14"/>
      </w:rPr>
      <w:t>-</w:t>
    </w:r>
    <w:r w:rsidR="00CA6AF5">
      <w:rPr>
        <w:color w:val="000000"/>
        <w:sz w:val="14"/>
        <w:szCs w:val="14"/>
      </w:rPr>
      <w:t>2</w:t>
    </w:r>
    <w:r w:rsidR="00071CF4">
      <w:rPr>
        <w:color w:val="000000"/>
        <w:sz w:val="14"/>
        <w:szCs w:val="14"/>
      </w:rPr>
      <w:t>2</w:t>
    </w:r>
    <w:r w:rsidR="00A41B11">
      <w:rPr>
        <w:color w:val="000000"/>
        <w:sz w:val="14"/>
        <w:szCs w:val="14"/>
      </w:rPr>
      <w:t xml:space="preserve">) </w:t>
    </w:r>
  </w:p>
  <w:p w14:paraId="4BEE4AD2" w14:textId="77777777" w:rsidR="00A41B11" w:rsidRDefault="00A41B11" w:rsidP="00A41B11">
    <w:pPr>
      <w:spacing w:line="240" w:lineRule="auto"/>
      <w:jc w:val="right"/>
      <w:rPr>
        <w:color w:val="000000"/>
        <w:sz w:val="14"/>
        <w:szCs w:val="14"/>
      </w:rPr>
    </w:pPr>
    <w:r>
      <w:rPr>
        <w:color w:val="000000"/>
        <w:sz w:val="14"/>
        <w:szCs w:val="14"/>
      </w:rPr>
      <w:t xml:space="preserve">Approved for use through </w:t>
    </w:r>
    <w:r w:rsidR="00DE4810">
      <w:rPr>
        <w:color w:val="000000"/>
        <w:sz w:val="14"/>
        <w:szCs w:val="14"/>
      </w:rPr>
      <w:t>6</w:t>
    </w:r>
    <w:r>
      <w:rPr>
        <w:color w:val="000000"/>
        <w:sz w:val="14"/>
        <w:szCs w:val="14"/>
      </w:rPr>
      <w:t>/3</w:t>
    </w:r>
    <w:r w:rsidR="00DE4810">
      <w:rPr>
        <w:color w:val="000000"/>
        <w:sz w:val="14"/>
        <w:szCs w:val="14"/>
      </w:rPr>
      <w:t>0</w:t>
    </w:r>
    <w:r>
      <w:rPr>
        <w:color w:val="000000"/>
        <w:sz w:val="14"/>
        <w:szCs w:val="14"/>
      </w:rPr>
      <w:t>/202</w:t>
    </w:r>
    <w:r w:rsidR="004616F2">
      <w:rPr>
        <w:color w:val="000000"/>
        <w:sz w:val="14"/>
        <w:szCs w:val="14"/>
      </w:rPr>
      <w:t>4</w:t>
    </w:r>
    <w:r>
      <w:rPr>
        <w:color w:val="000000"/>
        <w:sz w:val="14"/>
        <w:szCs w:val="14"/>
      </w:rPr>
      <w:t>. OMB 0651-00</w:t>
    </w:r>
    <w:r w:rsidR="00DE4810">
      <w:rPr>
        <w:color w:val="000000"/>
        <w:sz w:val="14"/>
        <w:szCs w:val="14"/>
      </w:rPr>
      <w:t>59</w:t>
    </w:r>
    <w:r>
      <w:rPr>
        <w:color w:val="000000"/>
        <w:sz w:val="14"/>
        <w:szCs w:val="14"/>
      </w:rPr>
      <w:t xml:space="preserve"> </w:t>
    </w:r>
  </w:p>
  <w:p w14:paraId="0FB931A9" w14:textId="77777777" w:rsidR="00A41B11" w:rsidRDefault="00A41B11" w:rsidP="00A41B11">
    <w:pPr>
      <w:spacing w:line="240" w:lineRule="auto"/>
      <w:jc w:val="right"/>
      <w:rPr>
        <w:color w:val="000000"/>
        <w:sz w:val="14"/>
        <w:szCs w:val="14"/>
      </w:rPr>
    </w:pPr>
    <w:r>
      <w:rPr>
        <w:color w:val="000000"/>
        <w:sz w:val="14"/>
        <w:szCs w:val="14"/>
      </w:rPr>
      <w:t xml:space="preserve">U.S. Patent and Trademark Office; U.S. DEPARTMENT OF COMMERCE </w:t>
    </w:r>
  </w:p>
  <w:p w14:paraId="4EB2CBED" w14:textId="77777777" w:rsidR="00A41B11" w:rsidRDefault="00A41B11" w:rsidP="00A41B11">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B18D" w14:textId="77777777" w:rsidR="009B0F6F" w:rsidRPr="009B0F6F" w:rsidRDefault="009B0F6F" w:rsidP="009B0F6F">
    <w:pPr>
      <w:spacing w:line="240" w:lineRule="auto"/>
      <w:rPr>
        <w:color w:val="000000"/>
        <w:sz w:val="20"/>
        <w:szCs w:val="20"/>
      </w:rPr>
    </w:pPr>
    <w:r w:rsidRPr="009B0F6F">
      <w:rPr>
        <w:color w:val="000000"/>
        <w:sz w:val="20"/>
        <w:szCs w:val="20"/>
      </w:rPr>
      <w:t>Doc Code:  PGEA</w:t>
    </w:r>
  </w:p>
  <w:p w14:paraId="4C656176" w14:textId="77777777" w:rsidR="009B0F6F" w:rsidRPr="009B0F6F" w:rsidRDefault="009B0F6F" w:rsidP="009B0F6F">
    <w:pPr>
      <w:spacing w:line="240" w:lineRule="auto"/>
      <w:rPr>
        <w:color w:val="000000"/>
        <w:sz w:val="20"/>
        <w:szCs w:val="20"/>
      </w:rPr>
    </w:pPr>
    <w:r w:rsidRPr="009B0F6F">
      <w:rPr>
        <w:color w:val="000000"/>
        <w:sz w:val="20"/>
        <w:szCs w:val="20"/>
      </w:rPr>
      <w:t xml:space="preserve">Document Description:  Request for Express Abandonment for refund or to avoid publication </w:t>
    </w:r>
  </w:p>
  <w:p w14:paraId="6858D3CA" w14:textId="77777777" w:rsidR="00707888" w:rsidRDefault="00A92362" w:rsidP="00707888">
    <w:pPr>
      <w:spacing w:line="240" w:lineRule="auto"/>
      <w:jc w:val="right"/>
      <w:rPr>
        <w:color w:val="000000"/>
        <w:sz w:val="14"/>
        <w:szCs w:val="14"/>
      </w:rPr>
    </w:pPr>
    <w:r>
      <w:rPr>
        <w:color w:val="000000"/>
        <w:sz w:val="14"/>
        <w:szCs w:val="14"/>
      </w:rPr>
      <w:t>P</w:t>
    </w:r>
    <w:r w:rsidR="00707888">
      <w:rPr>
        <w:color w:val="000000"/>
        <w:sz w:val="14"/>
        <w:szCs w:val="14"/>
      </w:rPr>
      <w:t>TO</w:t>
    </w:r>
    <w:r w:rsidR="009B0F6F">
      <w:rPr>
        <w:color w:val="000000"/>
        <w:sz w:val="14"/>
        <w:szCs w:val="14"/>
      </w:rPr>
      <w:t>/AIA/24B (05-22)</w:t>
    </w:r>
    <w:r w:rsidR="00707888">
      <w:rPr>
        <w:color w:val="000000"/>
        <w:sz w:val="14"/>
        <w:szCs w:val="14"/>
      </w:rPr>
      <w:t xml:space="preserve"> </w:t>
    </w:r>
  </w:p>
  <w:p w14:paraId="32C1EA1D" w14:textId="77777777" w:rsidR="00707888" w:rsidRDefault="00707888" w:rsidP="00707888">
    <w:pPr>
      <w:spacing w:line="240" w:lineRule="auto"/>
      <w:jc w:val="right"/>
      <w:rPr>
        <w:color w:val="000000"/>
        <w:sz w:val="14"/>
        <w:szCs w:val="14"/>
      </w:rPr>
    </w:pPr>
    <w:r>
      <w:rPr>
        <w:color w:val="000000"/>
        <w:sz w:val="14"/>
        <w:szCs w:val="14"/>
      </w:rPr>
      <w:t xml:space="preserve">Approved for use through </w:t>
    </w:r>
    <w:r w:rsidR="009B0F6F">
      <w:rPr>
        <w:color w:val="000000"/>
        <w:sz w:val="14"/>
        <w:szCs w:val="14"/>
      </w:rPr>
      <w:t>05</w:t>
    </w:r>
    <w:r>
      <w:rPr>
        <w:color w:val="000000"/>
        <w:sz w:val="14"/>
        <w:szCs w:val="14"/>
      </w:rPr>
      <w:t>/31/202</w:t>
    </w:r>
    <w:r w:rsidR="009B0F6F">
      <w:rPr>
        <w:color w:val="000000"/>
        <w:sz w:val="14"/>
        <w:szCs w:val="14"/>
      </w:rPr>
      <w:t>4</w:t>
    </w:r>
    <w:r>
      <w:rPr>
        <w:color w:val="000000"/>
        <w:sz w:val="14"/>
        <w:szCs w:val="14"/>
      </w:rPr>
      <w:t>. OMB 0651-00</w:t>
    </w:r>
    <w:r w:rsidR="009B0F6F">
      <w:rPr>
        <w:color w:val="000000"/>
        <w:sz w:val="14"/>
        <w:szCs w:val="14"/>
      </w:rPr>
      <w:t>3</w:t>
    </w:r>
    <w:r>
      <w:rPr>
        <w:color w:val="000000"/>
        <w:sz w:val="14"/>
        <w:szCs w:val="14"/>
      </w:rPr>
      <w:t xml:space="preserve">1 </w:t>
    </w:r>
  </w:p>
  <w:p w14:paraId="543F2C6E" w14:textId="77777777" w:rsidR="00707888" w:rsidRDefault="00707888" w:rsidP="00707888">
    <w:pPr>
      <w:spacing w:line="240" w:lineRule="auto"/>
      <w:jc w:val="right"/>
      <w:rPr>
        <w:color w:val="000000"/>
        <w:sz w:val="14"/>
        <w:szCs w:val="14"/>
      </w:rPr>
    </w:pPr>
    <w:r>
      <w:rPr>
        <w:color w:val="000000"/>
        <w:sz w:val="14"/>
        <w:szCs w:val="14"/>
      </w:rPr>
      <w:t xml:space="preserve">U.S. Patent and Trademark Office; U.S. DEPARTMENT OF COMMERCE </w:t>
    </w:r>
  </w:p>
  <w:p w14:paraId="16986642" w14:textId="77777777" w:rsidR="00707888" w:rsidRDefault="00707888" w:rsidP="00707888">
    <w:pPr>
      <w:spacing w:line="240" w:lineRule="auto"/>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CA8"/>
    <w:multiLevelType w:val="hybridMultilevel"/>
    <w:tmpl w:val="041A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D559BB"/>
    <w:multiLevelType w:val="hybridMultilevel"/>
    <w:tmpl w:val="32E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089280">
    <w:abstractNumId w:val="3"/>
  </w:num>
  <w:num w:numId="2" w16cid:durableId="1998921070">
    <w:abstractNumId w:val="5"/>
  </w:num>
  <w:num w:numId="3" w16cid:durableId="1283221188">
    <w:abstractNumId w:val="5"/>
  </w:num>
  <w:num w:numId="4" w16cid:durableId="994527388">
    <w:abstractNumId w:val="5"/>
  </w:num>
  <w:num w:numId="5" w16cid:durableId="1762603681">
    <w:abstractNumId w:val="5"/>
  </w:num>
  <w:num w:numId="6" w16cid:durableId="1411468352">
    <w:abstractNumId w:val="5"/>
  </w:num>
  <w:num w:numId="7" w16cid:durableId="2072074286">
    <w:abstractNumId w:val="5"/>
  </w:num>
  <w:num w:numId="8" w16cid:durableId="1876114104">
    <w:abstractNumId w:val="5"/>
  </w:num>
  <w:num w:numId="9" w16cid:durableId="1532259818">
    <w:abstractNumId w:val="1"/>
  </w:num>
  <w:num w:numId="10" w16cid:durableId="2040617097">
    <w:abstractNumId w:val="4"/>
  </w:num>
  <w:num w:numId="11" w16cid:durableId="1517421447">
    <w:abstractNumId w:val="2"/>
  </w:num>
  <w:num w:numId="12" w16cid:durableId="1435174407">
    <w:abstractNumId w:val="4"/>
  </w:num>
  <w:num w:numId="13" w16cid:durableId="695082349">
    <w:abstractNumId w:val="4"/>
  </w:num>
  <w:num w:numId="14" w16cid:durableId="1371760369">
    <w:abstractNumId w:val="2"/>
  </w:num>
  <w:num w:numId="15" w16cid:durableId="1465392657">
    <w:abstractNumId w:val="4"/>
  </w:num>
  <w:num w:numId="16" w16cid:durableId="991301092">
    <w:abstractNumId w:val="5"/>
  </w:num>
  <w:num w:numId="17" w16cid:durableId="1649432013">
    <w:abstractNumId w:val="2"/>
  </w:num>
  <w:num w:numId="18" w16cid:durableId="452293058">
    <w:abstractNumId w:val="4"/>
  </w:num>
  <w:num w:numId="19" w16cid:durableId="1063408097">
    <w:abstractNumId w:val="5"/>
  </w:num>
  <w:num w:numId="20" w16cid:durableId="1809586578">
    <w:abstractNumId w:val="5"/>
  </w:num>
  <w:num w:numId="21" w16cid:durableId="1403136639">
    <w:abstractNumId w:val="5"/>
  </w:num>
  <w:num w:numId="22" w16cid:durableId="1708064845">
    <w:abstractNumId w:val="4"/>
  </w:num>
  <w:num w:numId="23" w16cid:durableId="1772778370">
    <w:abstractNumId w:val="5"/>
  </w:num>
  <w:num w:numId="24" w16cid:durableId="564340490">
    <w:abstractNumId w:val="4"/>
  </w:num>
  <w:num w:numId="25" w16cid:durableId="1176071725">
    <w:abstractNumId w:val="2"/>
  </w:num>
  <w:num w:numId="26" w16cid:durableId="1637024656">
    <w:abstractNumId w:val="4"/>
  </w:num>
  <w:num w:numId="27" w16cid:durableId="99642718">
    <w:abstractNumId w:val="2"/>
  </w:num>
  <w:num w:numId="28" w16cid:durableId="492256025">
    <w:abstractNumId w:val="4"/>
  </w:num>
  <w:num w:numId="29" w16cid:durableId="1751658833">
    <w:abstractNumId w:val="2"/>
  </w:num>
  <w:num w:numId="30" w16cid:durableId="1272938419">
    <w:abstractNumId w:val="5"/>
  </w:num>
  <w:num w:numId="31" w16cid:durableId="1521356932">
    <w:abstractNumId w:val="5"/>
  </w:num>
  <w:num w:numId="32" w16cid:durableId="323974369">
    <w:abstractNumId w:val="4"/>
  </w:num>
  <w:num w:numId="33" w16cid:durableId="1891838035">
    <w:abstractNumId w:val="2"/>
  </w:num>
  <w:num w:numId="34" w16cid:durableId="2002388432">
    <w:abstractNumId w:val="5"/>
  </w:num>
  <w:num w:numId="35" w16cid:durableId="531184635">
    <w:abstractNumId w:val="4"/>
  </w:num>
  <w:num w:numId="36" w16cid:durableId="585966022">
    <w:abstractNumId w:val="2"/>
  </w:num>
  <w:num w:numId="37" w16cid:durableId="1531793968">
    <w:abstractNumId w:val="5"/>
  </w:num>
  <w:num w:numId="38" w16cid:durableId="407197168">
    <w:abstractNumId w:val="4"/>
  </w:num>
  <w:num w:numId="39" w16cid:durableId="1698582713">
    <w:abstractNumId w:val="2"/>
  </w:num>
  <w:num w:numId="40" w16cid:durableId="1941643165">
    <w:abstractNumId w:val="5"/>
  </w:num>
  <w:num w:numId="41" w16cid:durableId="1221668109">
    <w:abstractNumId w:val="4"/>
  </w:num>
  <w:num w:numId="42" w16cid:durableId="1511018371">
    <w:abstractNumId w:val="2"/>
  </w:num>
  <w:num w:numId="43" w16cid:durableId="1869635571">
    <w:abstractNumId w:val="5"/>
  </w:num>
  <w:num w:numId="44" w16cid:durableId="95558612">
    <w:abstractNumId w:val="4"/>
  </w:num>
  <w:num w:numId="45" w16cid:durableId="1918705212">
    <w:abstractNumId w:val="2"/>
  </w:num>
  <w:num w:numId="46" w16cid:durableId="2032296673">
    <w:abstractNumId w:val="4"/>
  </w:num>
  <w:num w:numId="47" w16cid:durableId="1527870025">
    <w:abstractNumId w:val="4"/>
  </w:num>
  <w:num w:numId="48" w16cid:durableId="1978683988">
    <w:abstractNumId w:val="5"/>
  </w:num>
  <w:num w:numId="49" w16cid:durableId="1891308208">
    <w:abstractNumId w:val="0"/>
  </w:num>
  <w:num w:numId="50" w16cid:durableId="547648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44"/>
    <w:rsid w:val="000009E0"/>
    <w:rsid w:val="000032AD"/>
    <w:rsid w:val="000032E0"/>
    <w:rsid w:val="000040DB"/>
    <w:rsid w:val="00004329"/>
    <w:rsid w:val="00004BEB"/>
    <w:rsid w:val="00004D01"/>
    <w:rsid w:val="00004F43"/>
    <w:rsid w:val="00005600"/>
    <w:rsid w:val="00005696"/>
    <w:rsid w:val="000072C2"/>
    <w:rsid w:val="00010E56"/>
    <w:rsid w:val="000110F0"/>
    <w:rsid w:val="00011394"/>
    <w:rsid w:val="000128B4"/>
    <w:rsid w:val="00013C29"/>
    <w:rsid w:val="00014780"/>
    <w:rsid w:val="00015C3C"/>
    <w:rsid w:val="00015D52"/>
    <w:rsid w:val="000163F0"/>
    <w:rsid w:val="0001690A"/>
    <w:rsid w:val="000171D2"/>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0B1D"/>
    <w:rsid w:val="00031077"/>
    <w:rsid w:val="000312A9"/>
    <w:rsid w:val="000315A1"/>
    <w:rsid w:val="00032607"/>
    <w:rsid w:val="00032F01"/>
    <w:rsid w:val="000342D3"/>
    <w:rsid w:val="0003452D"/>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578B9"/>
    <w:rsid w:val="000618A4"/>
    <w:rsid w:val="000622CC"/>
    <w:rsid w:val="0006334B"/>
    <w:rsid w:val="000634DA"/>
    <w:rsid w:val="000637EF"/>
    <w:rsid w:val="0006423B"/>
    <w:rsid w:val="00064ABE"/>
    <w:rsid w:val="00065D1D"/>
    <w:rsid w:val="000671B8"/>
    <w:rsid w:val="0007149F"/>
    <w:rsid w:val="00071CF4"/>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270C"/>
    <w:rsid w:val="00093BFD"/>
    <w:rsid w:val="00094528"/>
    <w:rsid w:val="000949D1"/>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76A"/>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3FB9"/>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3FC"/>
    <w:rsid w:val="000E66AF"/>
    <w:rsid w:val="000E74C3"/>
    <w:rsid w:val="000E7B2E"/>
    <w:rsid w:val="000E7D14"/>
    <w:rsid w:val="000F0B50"/>
    <w:rsid w:val="000F17F4"/>
    <w:rsid w:val="000F17F9"/>
    <w:rsid w:val="000F30CE"/>
    <w:rsid w:val="000F588B"/>
    <w:rsid w:val="000F7137"/>
    <w:rsid w:val="000F7858"/>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9E3"/>
    <w:rsid w:val="00112F1C"/>
    <w:rsid w:val="0011313F"/>
    <w:rsid w:val="001131C3"/>
    <w:rsid w:val="00113322"/>
    <w:rsid w:val="00113F53"/>
    <w:rsid w:val="00113FFD"/>
    <w:rsid w:val="0011460D"/>
    <w:rsid w:val="00114626"/>
    <w:rsid w:val="00115945"/>
    <w:rsid w:val="00115E45"/>
    <w:rsid w:val="00116007"/>
    <w:rsid w:val="001165F3"/>
    <w:rsid w:val="00117109"/>
    <w:rsid w:val="0011741E"/>
    <w:rsid w:val="00117924"/>
    <w:rsid w:val="00117E5E"/>
    <w:rsid w:val="00120CA6"/>
    <w:rsid w:val="001228C6"/>
    <w:rsid w:val="00123B81"/>
    <w:rsid w:val="00123D1C"/>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1317"/>
    <w:rsid w:val="00141EB1"/>
    <w:rsid w:val="00142A7C"/>
    <w:rsid w:val="00142D89"/>
    <w:rsid w:val="00143D80"/>
    <w:rsid w:val="00144641"/>
    <w:rsid w:val="00144AE2"/>
    <w:rsid w:val="0014522D"/>
    <w:rsid w:val="001463A0"/>
    <w:rsid w:val="00146CE9"/>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9B3"/>
    <w:rsid w:val="00162F31"/>
    <w:rsid w:val="00163050"/>
    <w:rsid w:val="001645E8"/>
    <w:rsid w:val="00164712"/>
    <w:rsid w:val="001648C6"/>
    <w:rsid w:val="00164922"/>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5733"/>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8F1"/>
    <w:rsid w:val="001D492E"/>
    <w:rsid w:val="001D4A2C"/>
    <w:rsid w:val="001D4D5E"/>
    <w:rsid w:val="001D5AFC"/>
    <w:rsid w:val="001D6721"/>
    <w:rsid w:val="001D695E"/>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CA2"/>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03F5"/>
    <w:rsid w:val="00202DA6"/>
    <w:rsid w:val="00202EEB"/>
    <w:rsid w:val="002033F9"/>
    <w:rsid w:val="002034E7"/>
    <w:rsid w:val="00203D1F"/>
    <w:rsid w:val="00204A5E"/>
    <w:rsid w:val="00204D97"/>
    <w:rsid w:val="00205882"/>
    <w:rsid w:val="002067AC"/>
    <w:rsid w:val="0020709D"/>
    <w:rsid w:val="00210843"/>
    <w:rsid w:val="00210E23"/>
    <w:rsid w:val="00210EFA"/>
    <w:rsid w:val="002119FC"/>
    <w:rsid w:val="00211A6D"/>
    <w:rsid w:val="002128C9"/>
    <w:rsid w:val="00213058"/>
    <w:rsid w:val="0021313B"/>
    <w:rsid w:val="00214345"/>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69C"/>
    <w:rsid w:val="00227AFB"/>
    <w:rsid w:val="002303BF"/>
    <w:rsid w:val="0023091F"/>
    <w:rsid w:val="002316F2"/>
    <w:rsid w:val="00231ECB"/>
    <w:rsid w:val="00232132"/>
    <w:rsid w:val="002328E8"/>
    <w:rsid w:val="00233104"/>
    <w:rsid w:val="0023615D"/>
    <w:rsid w:val="0023698F"/>
    <w:rsid w:val="00236F1A"/>
    <w:rsid w:val="002374BE"/>
    <w:rsid w:val="002401C2"/>
    <w:rsid w:val="00240681"/>
    <w:rsid w:val="00242062"/>
    <w:rsid w:val="00242B97"/>
    <w:rsid w:val="002430BA"/>
    <w:rsid w:val="0024341C"/>
    <w:rsid w:val="00243C27"/>
    <w:rsid w:val="002441C2"/>
    <w:rsid w:val="00244A00"/>
    <w:rsid w:val="00245928"/>
    <w:rsid w:val="00245C77"/>
    <w:rsid w:val="002475D9"/>
    <w:rsid w:val="00247D3B"/>
    <w:rsid w:val="0025047A"/>
    <w:rsid w:val="002505D9"/>
    <w:rsid w:val="002506BA"/>
    <w:rsid w:val="002508C9"/>
    <w:rsid w:val="0025104C"/>
    <w:rsid w:val="002528B1"/>
    <w:rsid w:val="00252985"/>
    <w:rsid w:val="00252B1A"/>
    <w:rsid w:val="0025581E"/>
    <w:rsid w:val="00255920"/>
    <w:rsid w:val="0025693F"/>
    <w:rsid w:val="00256BCE"/>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57"/>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26ED"/>
    <w:rsid w:val="00293874"/>
    <w:rsid w:val="0029388E"/>
    <w:rsid w:val="00293D1A"/>
    <w:rsid w:val="00294590"/>
    <w:rsid w:val="002946AF"/>
    <w:rsid w:val="00294A74"/>
    <w:rsid w:val="002953BF"/>
    <w:rsid w:val="0029551E"/>
    <w:rsid w:val="00295B93"/>
    <w:rsid w:val="002965F5"/>
    <w:rsid w:val="0029674F"/>
    <w:rsid w:val="00296959"/>
    <w:rsid w:val="00296A02"/>
    <w:rsid w:val="00296F48"/>
    <w:rsid w:val="002970D7"/>
    <w:rsid w:val="00297737"/>
    <w:rsid w:val="002A0070"/>
    <w:rsid w:val="002A0B43"/>
    <w:rsid w:val="002A0F8C"/>
    <w:rsid w:val="002A1815"/>
    <w:rsid w:val="002A1CF8"/>
    <w:rsid w:val="002A1D32"/>
    <w:rsid w:val="002A1F99"/>
    <w:rsid w:val="002A2EF6"/>
    <w:rsid w:val="002A2F94"/>
    <w:rsid w:val="002A42CF"/>
    <w:rsid w:val="002A43B4"/>
    <w:rsid w:val="002A4C8D"/>
    <w:rsid w:val="002A5079"/>
    <w:rsid w:val="002A5989"/>
    <w:rsid w:val="002A77D4"/>
    <w:rsid w:val="002B125C"/>
    <w:rsid w:val="002B1463"/>
    <w:rsid w:val="002B1B26"/>
    <w:rsid w:val="002B2120"/>
    <w:rsid w:val="002B2F31"/>
    <w:rsid w:val="002B35CA"/>
    <w:rsid w:val="002B39EC"/>
    <w:rsid w:val="002B3EE4"/>
    <w:rsid w:val="002B53DF"/>
    <w:rsid w:val="002B58DE"/>
    <w:rsid w:val="002B5FA8"/>
    <w:rsid w:val="002B60FA"/>
    <w:rsid w:val="002B64A7"/>
    <w:rsid w:val="002B6A0A"/>
    <w:rsid w:val="002B7473"/>
    <w:rsid w:val="002C0584"/>
    <w:rsid w:val="002C0C85"/>
    <w:rsid w:val="002C0E2E"/>
    <w:rsid w:val="002C0E9C"/>
    <w:rsid w:val="002C3398"/>
    <w:rsid w:val="002C3CEB"/>
    <w:rsid w:val="002C4C96"/>
    <w:rsid w:val="002C5497"/>
    <w:rsid w:val="002C5B43"/>
    <w:rsid w:val="002C6635"/>
    <w:rsid w:val="002C7CF7"/>
    <w:rsid w:val="002C7F4E"/>
    <w:rsid w:val="002D136E"/>
    <w:rsid w:val="002D1859"/>
    <w:rsid w:val="002D1BD8"/>
    <w:rsid w:val="002D1C9C"/>
    <w:rsid w:val="002D1CCB"/>
    <w:rsid w:val="002D1E37"/>
    <w:rsid w:val="002D288B"/>
    <w:rsid w:val="002D308E"/>
    <w:rsid w:val="002D3C9E"/>
    <w:rsid w:val="002D5160"/>
    <w:rsid w:val="002D5BF8"/>
    <w:rsid w:val="002D5C4A"/>
    <w:rsid w:val="002D61B0"/>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5359"/>
    <w:rsid w:val="002E6165"/>
    <w:rsid w:val="002E6564"/>
    <w:rsid w:val="002E65AA"/>
    <w:rsid w:val="002E6B65"/>
    <w:rsid w:val="002E778D"/>
    <w:rsid w:val="002F0428"/>
    <w:rsid w:val="002F0769"/>
    <w:rsid w:val="002F2464"/>
    <w:rsid w:val="002F2D95"/>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B58"/>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46"/>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37C04"/>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67A4"/>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144"/>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28DB"/>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4CD"/>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2998"/>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0B8"/>
    <w:rsid w:val="004134A8"/>
    <w:rsid w:val="004137B2"/>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5DA1"/>
    <w:rsid w:val="00456063"/>
    <w:rsid w:val="004565C5"/>
    <w:rsid w:val="00456AD2"/>
    <w:rsid w:val="00456B16"/>
    <w:rsid w:val="0046167A"/>
    <w:rsid w:val="004616F2"/>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1AD8"/>
    <w:rsid w:val="004A2363"/>
    <w:rsid w:val="004A2625"/>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4F5"/>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1DB0"/>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2B7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11E"/>
    <w:rsid w:val="00522D09"/>
    <w:rsid w:val="0052376C"/>
    <w:rsid w:val="005238D1"/>
    <w:rsid w:val="0052417E"/>
    <w:rsid w:val="00525096"/>
    <w:rsid w:val="00525C3F"/>
    <w:rsid w:val="00525EFA"/>
    <w:rsid w:val="00526439"/>
    <w:rsid w:val="00526604"/>
    <w:rsid w:val="005276F7"/>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5E92"/>
    <w:rsid w:val="00566074"/>
    <w:rsid w:val="00566FF7"/>
    <w:rsid w:val="005671C4"/>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095"/>
    <w:rsid w:val="005808F3"/>
    <w:rsid w:val="005808FF"/>
    <w:rsid w:val="00581085"/>
    <w:rsid w:val="005816F8"/>
    <w:rsid w:val="00581B20"/>
    <w:rsid w:val="00582055"/>
    <w:rsid w:val="00583157"/>
    <w:rsid w:val="005842E6"/>
    <w:rsid w:val="00584407"/>
    <w:rsid w:val="005844B6"/>
    <w:rsid w:val="00584E0B"/>
    <w:rsid w:val="0058531E"/>
    <w:rsid w:val="00585545"/>
    <w:rsid w:val="0058562C"/>
    <w:rsid w:val="00586C7D"/>
    <w:rsid w:val="0058711A"/>
    <w:rsid w:val="00587445"/>
    <w:rsid w:val="0058774B"/>
    <w:rsid w:val="00591670"/>
    <w:rsid w:val="00591878"/>
    <w:rsid w:val="005919BD"/>
    <w:rsid w:val="00592218"/>
    <w:rsid w:val="0059221A"/>
    <w:rsid w:val="00593721"/>
    <w:rsid w:val="00594770"/>
    <w:rsid w:val="00594EED"/>
    <w:rsid w:val="00597634"/>
    <w:rsid w:val="005A0350"/>
    <w:rsid w:val="005A1268"/>
    <w:rsid w:val="005A1C33"/>
    <w:rsid w:val="005A216F"/>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076"/>
    <w:rsid w:val="005C35D5"/>
    <w:rsid w:val="005C38D7"/>
    <w:rsid w:val="005C4DB9"/>
    <w:rsid w:val="005C58AB"/>
    <w:rsid w:val="005C5D97"/>
    <w:rsid w:val="005C6023"/>
    <w:rsid w:val="005C6104"/>
    <w:rsid w:val="005C64C4"/>
    <w:rsid w:val="005D0652"/>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5BA"/>
    <w:rsid w:val="005F063F"/>
    <w:rsid w:val="005F06B4"/>
    <w:rsid w:val="005F0FB5"/>
    <w:rsid w:val="005F238E"/>
    <w:rsid w:val="005F2600"/>
    <w:rsid w:val="005F2619"/>
    <w:rsid w:val="005F3275"/>
    <w:rsid w:val="005F3E4A"/>
    <w:rsid w:val="005F4551"/>
    <w:rsid w:val="005F48D7"/>
    <w:rsid w:val="005F4C93"/>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4B54"/>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AC9"/>
    <w:rsid w:val="00637C6F"/>
    <w:rsid w:val="00637D2A"/>
    <w:rsid w:val="006402FF"/>
    <w:rsid w:val="00640CE9"/>
    <w:rsid w:val="00640D16"/>
    <w:rsid w:val="0064164E"/>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6BDD"/>
    <w:rsid w:val="00657B10"/>
    <w:rsid w:val="00657B3C"/>
    <w:rsid w:val="00657C52"/>
    <w:rsid w:val="00660228"/>
    <w:rsid w:val="006609AF"/>
    <w:rsid w:val="00660B36"/>
    <w:rsid w:val="00660D3B"/>
    <w:rsid w:val="006622E1"/>
    <w:rsid w:val="0066232F"/>
    <w:rsid w:val="00662895"/>
    <w:rsid w:val="00662AC7"/>
    <w:rsid w:val="00663271"/>
    <w:rsid w:val="00663987"/>
    <w:rsid w:val="00663D01"/>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24FC"/>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3D6"/>
    <w:rsid w:val="006B1544"/>
    <w:rsid w:val="006B17AE"/>
    <w:rsid w:val="006B2472"/>
    <w:rsid w:val="006B25E1"/>
    <w:rsid w:val="006B2DB9"/>
    <w:rsid w:val="006B303A"/>
    <w:rsid w:val="006B3454"/>
    <w:rsid w:val="006B3841"/>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561"/>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5FAD"/>
    <w:rsid w:val="006D61F5"/>
    <w:rsid w:val="006D669B"/>
    <w:rsid w:val="006D6A0E"/>
    <w:rsid w:val="006E0CD8"/>
    <w:rsid w:val="006E23AA"/>
    <w:rsid w:val="006E266C"/>
    <w:rsid w:val="006E3551"/>
    <w:rsid w:val="006E3621"/>
    <w:rsid w:val="006E37F2"/>
    <w:rsid w:val="006E4684"/>
    <w:rsid w:val="006E591E"/>
    <w:rsid w:val="006E59CE"/>
    <w:rsid w:val="006E5A1F"/>
    <w:rsid w:val="006E5F8E"/>
    <w:rsid w:val="006E6FD6"/>
    <w:rsid w:val="006E7975"/>
    <w:rsid w:val="006E7DA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08DC"/>
    <w:rsid w:val="007016A2"/>
    <w:rsid w:val="00701BC7"/>
    <w:rsid w:val="00701E19"/>
    <w:rsid w:val="00702519"/>
    <w:rsid w:val="00703147"/>
    <w:rsid w:val="00703BB6"/>
    <w:rsid w:val="00703F10"/>
    <w:rsid w:val="00704FD0"/>
    <w:rsid w:val="007051EF"/>
    <w:rsid w:val="00705C2C"/>
    <w:rsid w:val="00705D26"/>
    <w:rsid w:val="00705ED2"/>
    <w:rsid w:val="0070639E"/>
    <w:rsid w:val="0070784D"/>
    <w:rsid w:val="00707888"/>
    <w:rsid w:val="00707C2B"/>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6E0"/>
    <w:rsid w:val="00726AFF"/>
    <w:rsid w:val="007278DF"/>
    <w:rsid w:val="00730B3A"/>
    <w:rsid w:val="00730CD9"/>
    <w:rsid w:val="00730EA4"/>
    <w:rsid w:val="00730F52"/>
    <w:rsid w:val="0073107B"/>
    <w:rsid w:val="00731702"/>
    <w:rsid w:val="007321AD"/>
    <w:rsid w:val="007322DE"/>
    <w:rsid w:val="00732A1E"/>
    <w:rsid w:val="007334A7"/>
    <w:rsid w:val="007338AA"/>
    <w:rsid w:val="00733911"/>
    <w:rsid w:val="00733DE1"/>
    <w:rsid w:val="00733EFA"/>
    <w:rsid w:val="00734B47"/>
    <w:rsid w:val="00734B4F"/>
    <w:rsid w:val="00734D40"/>
    <w:rsid w:val="0073647C"/>
    <w:rsid w:val="007370AB"/>
    <w:rsid w:val="007377B0"/>
    <w:rsid w:val="00737993"/>
    <w:rsid w:val="00737DA5"/>
    <w:rsid w:val="0074026A"/>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5D82"/>
    <w:rsid w:val="00746FF9"/>
    <w:rsid w:val="007517C9"/>
    <w:rsid w:val="00752C68"/>
    <w:rsid w:val="00752DBF"/>
    <w:rsid w:val="00752DF8"/>
    <w:rsid w:val="007530FF"/>
    <w:rsid w:val="0075509C"/>
    <w:rsid w:val="00755A0D"/>
    <w:rsid w:val="00756DCC"/>
    <w:rsid w:val="00762C09"/>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5A70"/>
    <w:rsid w:val="007770C0"/>
    <w:rsid w:val="007779D0"/>
    <w:rsid w:val="00780294"/>
    <w:rsid w:val="00781F2A"/>
    <w:rsid w:val="007830CF"/>
    <w:rsid w:val="007841E0"/>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65D"/>
    <w:rsid w:val="007A38F4"/>
    <w:rsid w:val="007A3DE4"/>
    <w:rsid w:val="007A3E32"/>
    <w:rsid w:val="007A4474"/>
    <w:rsid w:val="007A44EF"/>
    <w:rsid w:val="007A58E5"/>
    <w:rsid w:val="007A5EBE"/>
    <w:rsid w:val="007A6809"/>
    <w:rsid w:val="007B0543"/>
    <w:rsid w:val="007B1316"/>
    <w:rsid w:val="007B22CE"/>
    <w:rsid w:val="007B2570"/>
    <w:rsid w:val="007B290B"/>
    <w:rsid w:val="007B2CD4"/>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3FF4"/>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0B2D"/>
    <w:rsid w:val="007E28B7"/>
    <w:rsid w:val="007E2EA5"/>
    <w:rsid w:val="007E3D36"/>
    <w:rsid w:val="007E405E"/>
    <w:rsid w:val="007E4120"/>
    <w:rsid w:val="007E4A58"/>
    <w:rsid w:val="007E4C02"/>
    <w:rsid w:val="007E5C89"/>
    <w:rsid w:val="007E6996"/>
    <w:rsid w:val="007E6B87"/>
    <w:rsid w:val="007E6DE2"/>
    <w:rsid w:val="007E6E5E"/>
    <w:rsid w:val="007E6F2A"/>
    <w:rsid w:val="007E7B84"/>
    <w:rsid w:val="007F02D8"/>
    <w:rsid w:val="007F0A79"/>
    <w:rsid w:val="007F0E17"/>
    <w:rsid w:val="007F1BD3"/>
    <w:rsid w:val="007F20B3"/>
    <w:rsid w:val="007F21A4"/>
    <w:rsid w:val="007F3A01"/>
    <w:rsid w:val="007F4090"/>
    <w:rsid w:val="007F451A"/>
    <w:rsid w:val="007F46A0"/>
    <w:rsid w:val="007F5668"/>
    <w:rsid w:val="007F5772"/>
    <w:rsid w:val="007F57C2"/>
    <w:rsid w:val="007F5822"/>
    <w:rsid w:val="007F5844"/>
    <w:rsid w:val="007F6B6B"/>
    <w:rsid w:val="007F7367"/>
    <w:rsid w:val="007F773E"/>
    <w:rsid w:val="007F7E6C"/>
    <w:rsid w:val="008002E1"/>
    <w:rsid w:val="008011F3"/>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B68"/>
    <w:rsid w:val="00810DF5"/>
    <w:rsid w:val="00811615"/>
    <w:rsid w:val="0081287B"/>
    <w:rsid w:val="00813A7D"/>
    <w:rsid w:val="00813D2B"/>
    <w:rsid w:val="00814027"/>
    <w:rsid w:val="008148E0"/>
    <w:rsid w:val="00815298"/>
    <w:rsid w:val="00815827"/>
    <w:rsid w:val="00815A70"/>
    <w:rsid w:val="00815B44"/>
    <w:rsid w:val="00815F14"/>
    <w:rsid w:val="00816489"/>
    <w:rsid w:val="008168E1"/>
    <w:rsid w:val="00816AE9"/>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447B"/>
    <w:rsid w:val="008452AC"/>
    <w:rsid w:val="0084553A"/>
    <w:rsid w:val="00845F83"/>
    <w:rsid w:val="00846484"/>
    <w:rsid w:val="008468FE"/>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26A"/>
    <w:rsid w:val="00885B6D"/>
    <w:rsid w:val="00886704"/>
    <w:rsid w:val="00886950"/>
    <w:rsid w:val="00886D0E"/>
    <w:rsid w:val="00887487"/>
    <w:rsid w:val="00887823"/>
    <w:rsid w:val="00890CED"/>
    <w:rsid w:val="00890DDC"/>
    <w:rsid w:val="0089134E"/>
    <w:rsid w:val="0089161C"/>
    <w:rsid w:val="00891660"/>
    <w:rsid w:val="00891762"/>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086"/>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9"/>
    <w:rsid w:val="008D7DDE"/>
    <w:rsid w:val="008D7E72"/>
    <w:rsid w:val="008E08AA"/>
    <w:rsid w:val="008E1603"/>
    <w:rsid w:val="008E2B69"/>
    <w:rsid w:val="008E31B2"/>
    <w:rsid w:val="008E3818"/>
    <w:rsid w:val="008E3F11"/>
    <w:rsid w:val="008E4A41"/>
    <w:rsid w:val="008E58A9"/>
    <w:rsid w:val="008E5C84"/>
    <w:rsid w:val="008E5DB8"/>
    <w:rsid w:val="008E6207"/>
    <w:rsid w:val="008E678A"/>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346"/>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58A4"/>
    <w:rsid w:val="009167A4"/>
    <w:rsid w:val="00916BEE"/>
    <w:rsid w:val="00917121"/>
    <w:rsid w:val="00917145"/>
    <w:rsid w:val="0091776C"/>
    <w:rsid w:val="00917DED"/>
    <w:rsid w:val="009202E7"/>
    <w:rsid w:val="00920E9E"/>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214"/>
    <w:rsid w:val="00932726"/>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4E89"/>
    <w:rsid w:val="009850AE"/>
    <w:rsid w:val="0098609A"/>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04D6"/>
    <w:rsid w:val="009A11B2"/>
    <w:rsid w:val="009A1244"/>
    <w:rsid w:val="009A1612"/>
    <w:rsid w:val="009A28D7"/>
    <w:rsid w:val="009A2A5D"/>
    <w:rsid w:val="009A37CC"/>
    <w:rsid w:val="009A4325"/>
    <w:rsid w:val="009A4F45"/>
    <w:rsid w:val="009A5415"/>
    <w:rsid w:val="009A5980"/>
    <w:rsid w:val="009A6325"/>
    <w:rsid w:val="009A698E"/>
    <w:rsid w:val="009A69BB"/>
    <w:rsid w:val="009A73FA"/>
    <w:rsid w:val="009A7CDF"/>
    <w:rsid w:val="009B003B"/>
    <w:rsid w:val="009B0F6F"/>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D7FC5"/>
    <w:rsid w:val="009E05C0"/>
    <w:rsid w:val="009E08D8"/>
    <w:rsid w:val="009E1672"/>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99"/>
    <w:rsid w:val="009F3DB2"/>
    <w:rsid w:val="009F40C0"/>
    <w:rsid w:val="009F4E9E"/>
    <w:rsid w:val="009F5481"/>
    <w:rsid w:val="009F58B3"/>
    <w:rsid w:val="009F5F9D"/>
    <w:rsid w:val="009F5FC9"/>
    <w:rsid w:val="009F60A5"/>
    <w:rsid w:val="009F6CAE"/>
    <w:rsid w:val="009F774C"/>
    <w:rsid w:val="00A00E33"/>
    <w:rsid w:val="00A0129B"/>
    <w:rsid w:val="00A01E09"/>
    <w:rsid w:val="00A02231"/>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579"/>
    <w:rsid w:val="00A12DC2"/>
    <w:rsid w:val="00A131BC"/>
    <w:rsid w:val="00A14211"/>
    <w:rsid w:val="00A1463C"/>
    <w:rsid w:val="00A147D5"/>
    <w:rsid w:val="00A14AC8"/>
    <w:rsid w:val="00A15934"/>
    <w:rsid w:val="00A165AE"/>
    <w:rsid w:val="00A167DA"/>
    <w:rsid w:val="00A1694A"/>
    <w:rsid w:val="00A17A1F"/>
    <w:rsid w:val="00A2041E"/>
    <w:rsid w:val="00A20836"/>
    <w:rsid w:val="00A22426"/>
    <w:rsid w:val="00A22485"/>
    <w:rsid w:val="00A2317B"/>
    <w:rsid w:val="00A24FF5"/>
    <w:rsid w:val="00A253E3"/>
    <w:rsid w:val="00A2550E"/>
    <w:rsid w:val="00A25774"/>
    <w:rsid w:val="00A262D8"/>
    <w:rsid w:val="00A26B34"/>
    <w:rsid w:val="00A270EA"/>
    <w:rsid w:val="00A27386"/>
    <w:rsid w:val="00A27934"/>
    <w:rsid w:val="00A27FE6"/>
    <w:rsid w:val="00A30549"/>
    <w:rsid w:val="00A32025"/>
    <w:rsid w:val="00A32A7A"/>
    <w:rsid w:val="00A34E83"/>
    <w:rsid w:val="00A35626"/>
    <w:rsid w:val="00A35965"/>
    <w:rsid w:val="00A35B1B"/>
    <w:rsid w:val="00A35CC3"/>
    <w:rsid w:val="00A35F14"/>
    <w:rsid w:val="00A401AE"/>
    <w:rsid w:val="00A408E6"/>
    <w:rsid w:val="00A4099D"/>
    <w:rsid w:val="00A41252"/>
    <w:rsid w:val="00A41277"/>
    <w:rsid w:val="00A41AA8"/>
    <w:rsid w:val="00A41B11"/>
    <w:rsid w:val="00A425D8"/>
    <w:rsid w:val="00A42CB0"/>
    <w:rsid w:val="00A4333E"/>
    <w:rsid w:val="00A43367"/>
    <w:rsid w:val="00A43469"/>
    <w:rsid w:val="00A437F9"/>
    <w:rsid w:val="00A443F7"/>
    <w:rsid w:val="00A45482"/>
    <w:rsid w:val="00A45A51"/>
    <w:rsid w:val="00A47300"/>
    <w:rsid w:val="00A507A3"/>
    <w:rsid w:val="00A51A1B"/>
    <w:rsid w:val="00A51A8A"/>
    <w:rsid w:val="00A51D7A"/>
    <w:rsid w:val="00A51E38"/>
    <w:rsid w:val="00A52A5E"/>
    <w:rsid w:val="00A52F10"/>
    <w:rsid w:val="00A53595"/>
    <w:rsid w:val="00A54467"/>
    <w:rsid w:val="00A5476B"/>
    <w:rsid w:val="00A5492A"/>
    <w:rsid w:val="00A558D3"/>
    <w:rsid w:val="00A55F6C"/>
    <w:rsid w:val="00A564F2"/>
    <w:rsid w:val="00A569AD"/>
    <w:rsid w:val="00A57F96"/>
    <w:rsid w:val="00A60BB3"/>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4D7"/>
    <w:rsid w:val="00A7573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0E9"/>
    <w:rsid w:val="00A8592B"/>
    <w:rsid w:val="00A85B01"/>
    <w:rsid w:val="00A85EA1"/>
    <w:rsid w:val="00A862A0"/>
    <w:rsid w:val="00A8761F"/>
    <w:rsid w:val="00A87898"/>
    <w:rsid w:val="00A9061E"/>
    <w:rsid w:val="00A9134B"/>
    <w:rsid w:val="00A9143F"/>
    <w:rsid w:val="00A9198F"/>
    <w:rsid w:val="00A921EB"/>
    <w:rsid w:val="00A92362"/>
    <w:rsid w:val="00A9298E"/>
    <w:rsid w:val="00A929CD"/>
    <w:rsid w:val="00A93060"/>
    <w:rsid w:val="00A94139"/>
    <w:rsid w:val="00A94F5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599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1E85"/>
    <w:rsid w:val="00AD41CC"/>
    <w:rsid w:val="00AD426C"/>
    <w:rsid w:val="00AD451E"/>
    <w:rsid w:val="00AD4992"/>
    <w:rsid w:val="00AD5770"/>
    <w:rsid w:val="00AD634A"/>
    <w:rsid w:val="00AD724C"/>
    <w:rsid w:val="00AD7384"/>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594"/>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3B"/>
    <w:rsid w:val="00B0658C"/>
    <w:rsid w:val="00B06741"/>
    <w:rsid w:val="00B069A4"/>
    <w:rsid w:val="00B06CAB"/>
    <w:rsid w:val="00B07616"/>
    <w:rsid w:val="00B07B8E"/>
    <w:rsid w:val="00B10B47"/>
    <w:rsid w:val="00B11E36"/>
    <w:rsid w:val="00B123E3"/>
    <w:rsid w:val="00B1298F"/>
    <w:rsid w:val="00B12DCB"/>
    <w:rsid w:val="00B12F31"/>
    <w:rsid w:val="00B13A6A"/>
    <w:rsid w:val="00B14982"/>
    <w:rsid w:val="00B155C3"/>
    <w:rsid w:val="00B15E97"/>
    <w:rsid w:val="00B15EC4"/>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733"/>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557"/>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E3D"/>
    <w:rsid w:val="00B73F68"/>
    <w:rsid w:val="00B74266"/>
    <w:rsid w:val="00B743F0"/>
    <w:rsid w:val="00B75671"/>
    <w:rsid w:val="00B756B3"/>
    <w:rsid w:val="00B75D5F"/>
    <w:rsid w:val="00B7645B"/>
    <w:rsid w:val="00B76F65"/>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0280"/>
    <w:rsid w:val="00B916E8"/>
    <w:rsid w:val="00B91BDD"/>
    <w:rsid w:val="00B92134"/>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1D1"/>
    <w:rsid w:val="00BC538F"/>
    <w:rsid w:val="00BC54D9"/>
    <w:rsid w:val="00BC55CE"/>
    <w:rsid w:val="00BC57DA"/>
    <w:rsid w:val="00BC5CB3"/>
    <w:rsid w:val="00BC6116"/>
    <w:rsid w:val="00BC678F"/>
    <w:rsid w:val="00BD020A"/>
    <w:rsid w:val="00BD0763"/>
    <w:rsid w:val="00BD08F2"/>
    <w:rsid w:val="00BD0ABC"/>
    <w:rsid w:val="00BD0C86"/>
    <w:rsid w:val="00BD0E15"/>
    <w:rsid w:val="00BD171E"/>
    <w:rsid w:val="00BD1F8E"/>
    <w:rsid w:val="00BD277D"/>
    <w:rsid w:val="00BD28B5"/>
    <w:rsid w:val="00BD30CE"/>
    <w:rsid w:val="00BD3853"/>
    <w:rsid w:val="00BD4391"/>
    <w:rsid w:val="00BD43A1"/>
    <w:rsid w:val="00BD4904"/>
    <w:rsid w:val="00BD6D9F"/>
    <w:rsid w:val="00BD7B71"/>
    <w:rsid w:val="00BD7D45"/>
    <w:rsid w:val="00BE0638"/>
    <w:rsid w:val="00BE208F"/>
    <w:rsid w:val="00BE20EC"/>
    <w:rsid w:val="00BE2521"/>
    <w:rsid w:val="00BE2A0A"/>
    <w:rsid w:val="00BE34A4"/>
    <w:rsid w:val="00BE46BB"/>
    <w:rsid w:val="00BE4B51"/>
    <w:rsid w:val="00BE53A8"/>
    <w:rsid w:val="00BE5599"/>
    <w:rsid w:val="00BE596A"/>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18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5FD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554"/>
    <w:rsid w:val="00C266A5"/>
    <w:rsid w:val="00C26B60"/>
    <w:rsid w:val="00C26D69"/>
    <w:rsid w:val="00C307BB"/>
    <w:rsid w:val="00C30D94"/>
    <w:rsid w:val="00C30F27"/>
    <w:rsid w:val="00C3233D"/>
    <w:rsid w:val="00C33474"/>
    <w:rsid w:val="00C3379E"/>
    <w:rsid w:val="00C3397D"/>
    <w:rsid w:val="00C340D6"/>
    <w:rsid w:val="00C342F6"/>
    <w:rsid w:val="00C3472F"/>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075"/>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3D3"/>
    <w:rsid w:val="00C71F9D"/>
    <w:rsid w:val="00C72153"/>
    <w:rsid w:val="00C734B2"/>
    <w:rsid w:val="00C738CD"/>
    <w:rsid w:val="00C7392A"/>
    <w:rsid w:val="00C7406D"/>
    <w:rsid w:val="00C74C6E"/>
    <w:rsid w:val="00C75500"/>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AF5"/>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35EE"/>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55FF"/>
    <w:rsid w:val="00CD6351"/>
    <w:rsid w:val="00CD6529"/>
    <w:rsid w:val="00CD6925"/>
    <w:rsid w:val="00CD78D8"/>
    <w:rsid w:val="00CE0871"/>
    <w:rsid w:val="00CE1917"/>
    <w:rsid w:val="00CE1A7A"/>
    <w:rsid w:val="00CE1D1E"/>
    <w:rsid w:val="00CE2BC3"/>
    <w:rsid w:val="00CE3289"/>
    <w:rsid w:val="00CE35B1"/>
    <w:rsid w:val="00CE3DC9"/>
    <w:rsid w:val="00CE3F5C"/>
    <w:rsid w:val="00CE45E8"/>
    <w:rsid w:val="00CE58C5"/>
    <w:rsid w:val="00CE59C0"/>
    <w:rsid w:val="00CE5A54"/>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686"/>
    <w:rsid w:val="00D15A63"/>
    <w:rsid w:val="00D1634F"/>
    <w:rsid w:val="00D16488"/>
    <w:rsid w:val="00D17B6B"/>
    <w:rsid w:val="00D17BA2"/>
    <w:rsid w:val="00D17C5B"/>
    <w:rsid w:val="00D20887"/>
    <w:rsid w:val="00D22EF5"/>
    <w:rsid w:val="00D23245"/>
    <w:rsid w:val="00D232A4"/>
    <w:rsid w:val="00D238C1"/>
    <w:rsid w:val="00D24784"/>
    <w:rsid w:val="00D2637B"/>
    <w:rsid w:val="00D267F8"/>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6ECC"/>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47E40"/>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1FFD"/>
    <w:rsid w:val="00D92726"/>
    <w:rsid w:val="00D927AF"/>
    <w:rsid w:val="00D93035"/>
    <w:rsid w:val="00D94252"/>
    <w:rsid w:val="00D945D5"/>
    <w:rsid w:val="00D9515B"/>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BED"/>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810"/>
    <w:rsid w:val="00DE4C9F"/>
    <w:rsid w:val="00DE5070"/>
    <w:rsid w:val="00DE516F"/>
    <w:rsid w:val="00DE5559"/>
    <w:rsid w:val="00DE59D7"/>
    <w:rsid w:val="00DE6B91"/>
    <w:rsid w:val="00DE79F1"/>
    <w:rsid w:val="00DE7C79"/>
    <w:rsid w:val="00DE7CCF"/>
    <w:rsid w:val="00DE7E0A"/>
    <w:rsid w:val="00DF130B"/>
    <w:rsid w:val="00DF2BB5"/>
    <w:rsid w:val="00DF35F8"/>
    <w:rsid w:val="00DF3E49"/>
    <w:rsid w:val="00DF4009"/>
    <w:rsid w:val="00DF66E2"/>
    <w:rsid w:val="00DF74C7"/>
    <w:rsid w:val="00DF75E7"/>
    <w:rsid w:val="00E0086A"/>
    <w:rsid w:val="00E0099F"/>
    <w:rsid w:val="00E00B78"/>
    <w:rsid w:val="00E025B8"/>
    <w:rsid w:val="00E03211"/>
    <w:rsid w:val="00E03835"/>
    <w:rsid w:val="00E03BE3"/>
    <w:rsid w:val="00E0441F"/>
    <w:rsid w:val="00E047B4"/>
    <w:rsid w:val="00E05FA5"/>
    <w:rsid w:val="00E062F1"/>
    <w:rsid w:val="00E07C8D"/>
    <w:rsid w:val="00E11561"/>
    <w:rsid w:val="00E12702"/>
    <w:rsid w:val="00E13955"/>
    <w:rsid w:val="00E144A7"/>
    <w:rsid w:val="00E1469B"/>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4E5E"/>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B68"/>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6982"/>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053E"/>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0FEC"/>
    <w:rsid w:val="00ED128F"/>
    <w:rsid w:val="00ED14E1"/>
    <w:rsid w:val="00ED173A"/>
    <w:rsid w:val="00ED1920"/>
    <w:rsid w:val="00ED34F0"/>
    <w:rsid w:val="00ED41A8"/>
    <w:rsid w:val="00ED4481"/>
    <w:rsid w:val="00EE009D"/>
    <w:rsid w:val="00EE038D"/>
    <w:rsid w:val="00EE0744"/>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601"/>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3C3A"/>
    <w:rsid w:val="00F54A89"/>
    <w:rsid w:val="00F55A1D"/>
    <w:rsid w:val="00F56D74"/>
    <w:rsid w:val="00F56E26"/>
    <w:rsid w:val="00F60AD0"/>
    <w:rsid w:val="00F6108A"/>
    <w:rsid w:val="00F6117A"/>
    <w:rsid w:val="00F6194C"/>
    <w:rsid w:val="00F6207C"/>
    <w:rsid w:val="00F6390B"/>
    <w:rsid w:val="00F63CEF"/>
    <w:rsid w:val="00F63D06"/>
    <w:rsid w:val="00F653D3"/>
    <w:rsid w:val="00F65C28"/>
    <w:rsid w:val="00F664A3"/>
    <w:rsid w:val="00F66821"/>
    <w:rsid w:val="00F67027"/>
    <w:rsid w:val="00F670F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C6B"/>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6EA7"/>
    <w:rsid w:val="00FA7015"/>
    <w:rsid w:val="00FA7D39"/>
    <w:rsid w:val="00FB02F1"/>
    <w:rsid w:val="00FB0532"/>
    <w:rsid w:val="00FB0AC1"/>
    <w:rsid w:val="00FB0AD1"/>
    <w:rsid w:val="00FB213D"/>
    <w:rsid w:val="00FB3007"/>
    <w:rsid w:val="00FB3CF8"/>
    <w:rsid w:val="00FB3EEA"/>
    <w:rsid w:val="00FB4D0F"/>
    <w:rsid w:val="00FB5800"/>
    <w:rsid w:val="00FB5DCB"/>
    <w:rsid w:val="00FB5EEA"/>
    <w:rsid w:val="00FC2196"/>
    <w:rsid w:val="00FC22B7"/>
    <w:rsid w:val="00FC2C95"/>
    <w:rsid w:val="00FC364B"/>
    <w:rsid w:val="00FC7EB8"/>
    <w:rsid w:val="00FD1047"/>
    <w:rsid w:val="00FD14E8"/>
    <w:rsid w:val="00FD20C3"/>
    <w:rsid w:val="00FD2D33"/>
    <w:rsid w:val="00FD2F2A"/>
    <w:rsid w:val="00FD2F6D"/>
    <w:rsid w:val="00FD3541"/>
    <w:rsid w:val="00FD3830"/>
    <w:rsid w:val="00FD3B4A"/>
    <w:rsid w:val="00FD4168"/>
    <w:rsid w:val="00FD63F6"/>
    <w:rsid w:val="00FD6405"/>
    <w:rsid w:val="00FD7027"/>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33"/>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3FD8A"/>
  <w15:chartTrackingRefBased/>
  <w15:docId w15:val="{B2ED7B45-EF4A-4186-9995-2B39A1B0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123D1C"/>
    <w:pPr>
      <w:autoSpaceDE w:val="0"/>
      <w:autoSpaceDN w:val="0"/>
      <w:adjustRightInd w:val="0"/>
    </w:pPr>
    <w:rPr>
      <w:rFonts w:ascii="Arial" w:hAnsi="Arial" w:cs="Arial"/>
      <w:color w:val="000000"/>
    </w:rPr>
  </w:style>
  <w:style w:type="table" w:styleId="TableGrid">
    <w:name w:val="Table Grid"/>
    <w:basedOn w:val="TableNormal"/>
    <w:uiPriority w:val="39"/>
    <w:rsid w:val="00123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41B11"/>
    <w:pPr>
      <w:tabs>
        <w:tab w:val="center" w:pos="4680"/>
        <w:tab w:val="right" w:pos="9360"/>
      </w:tabs>
      <w:spacing w:line="240" w:lineRule="auto"/>
    </w:pPr>
  </w:style>
  <w:style w:type="character" w:customStyle="1" w:styleId="HeaderChar">
    <w:name w:val="Header Char"/>
    <w:basedOn w:val="DefaultParagraphFont"/>
    <w:link w:val="Header"/>
    <w:rsid w:val="00A41B11"/>
  </w:style>
  <w:style w:type="paragraph" w:styleId="Footer">
    <w:name w:val="footer"/>
    <w:basedOn w:val="Normal"/>
    <w:link w:val="FooterChar"/>
    <w:unhideWhenUsed/>
    <w:rsid w:val="00A41B11"/>
    <w:pPr>
      <w:tabs>
        <w:tab w:val="center" w:pos="4680"/>
        <w:tab w:val="right" w:pos="9360"/>
      </w:tabs>
      <w:spacing w:line="240" w:lineRule="auto"/>
    </w:pPr>
  </w:style>
  <w:style w:type="character" w:customStyle="1" w:styleId="FooterChar">
    <w:name w:val="Footer Char"/>
    <w:basedOn w:val="DefaultParagraphFont"/>
    <w:link w:val="Footer"/>
    <w:rsid w:val="00A41B11"/>
  </w:style>
  <w:style w:type="paragraph" w:styleId="ListParagraph">
    <w:name w:val="List Paragraph"/>
    <w:basedOn w:val="Normal"/>
    <w:uiPriority w:val="34"/>
    <w:rsid w:val="00A45A51"/>
    <w:pPr>
      <w:ind w:left="720"/>
      <w:contextualSpacing/>
    </w:pPr>
  </w:style>
  <w:style w:type="character" w:styleId="CommentReference">
    <w:name w:val="annotation reference"/>
    <w:basedOn w:val="DefaultParagraphFont"/>
    <w:semiHidden/>
    <w:unhideWhenUsed/>
    <w:rsid w:val="00FD7027"/>
    <w:rPr>
      <w:sz w:val="16"/>
      <w:szCs w:val="16"/>
    </w:rPr>
  </w:style>
  <w:style w:type="paragraph" w:styleId="CommentText">
    <w:name w:val="annotation text"/>
    <w:basedOn w:val="Normal"/>
    <w:link w:val="CommentTextChar"/>
    <w:semiHidden/>
    <w:unhideWhenUsed/>
    <w:rsid w:val="00FD7027"/>
    <w:pPr>
      <w:spacing w:line="240" w:lineRule="auto"/>
    </w:pPr>
    <w:rPr>
      <w:sz w:val="20"/>
      <w:szCs w:val="20"/>
    </w:rPr>
  </w:style>
  <w:style w:type="character" w:customStyle="1" w:styleId="CommentTextChar">
    <w:name w:val="Comment Text Char"/>
    <w:basedOn w:val="DefaultParagraphFont"/>
    <w:link w:val="CommentText"/>
    <w:semiHidden/>
    <w:rsid w:val="00FD7027"/>
    <w:rPr>
      <w:sz w:val="20"/>
      <w:szCs w:val="20"/>
    </w:rPr>
  </w:style>
  <w:style w:type="paragraph" w:styleId="CommentSubject">
    <w:name w:val="annotation subject"/>
    <w:basedOn w:val="CommentText"/>
    <w:next w:val="CommentText"/>
    <w:link w:val="CommentSubjectChar"/>
    <w:semiHidden/>
    <w:unhideWhenUsed/>
    <w:rsid w:val="00FD7027"/>
    <w:rPr>
      <w:b/>
      <w:bCs/>
    </w:rPr>
  </w:style>
  <w:style w:type="character" w:customStyle="1" w:styleId="CommentSubjectChar">
    <w:name w:val="Comment Subject Char"/>
    <w:basedOn w:val="CommentTextChar"/>
    <w:link w:val="CommentSubject"/>
    <w:semiHidden/>
    <w:rsid w:val="00FD70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Miscellaneous\ExpAbanAvoidPu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36EB1-EBE3-46DD-A906-69A98161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ExpAbanAvoidPub.dotx</Template>
  <TotalTime>3</TotalTime>
  <Pages>1</Pages>
  <Words>560</Words>
  <Characters>3192</Characters>
  <Application>Microsoft Office Word</Application>
  <DocSecurity>0</DocSecurity>
  <PresentationFormat/>
  <Lines>26</Lines>
  <Paragraphs>7</Paragraphs>
  <ScaleCrop>false</ScaleCrop>
  <HeadingPairs>
    <vt:vector size="2" baseType="variant">
      <vt:variant>
        <vt:lpstr>Title</vt:lpstr>
      </vt:variant>
      <vt:variant>
        <vt:i4>1</vt:i4>
      </vt:variant>
    </vt:vector>
  </HeadingPairs>
  <TitlesOfParts>
    <vt:vector size="1" baseType="lpstr">
      <vt:lpstr>Express Abandonment Avoid Publication.docx</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Abandonment Avoid Publication.docx</dc:title>
  <dc:subject/>
  <dc:creator>Jacob Burns</dc:creator>
  <cp:keywords/>
  <dc:description/>
  <cp:lastModifiedBy>Jacob Burns</cp:lastModifiedBy>
  <cp:revision>1</cp:revision>
  <cp:lastPrinted>2022-11-08T21:28:00Z</cp:lastPrinted>
  <dcterms:created xsi:type="dcterms:W3CDTF">2025-03-11T17:44:00Z</dcterms:created>
  <dcterms:modified xsi:type="dcterms:W3CDTF">2025-03-11T17:47:00Z</dcterms:modified>
</cp:coreProperties>
</file>