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06CD9" w14:textId="5B19D98F" w:rsidR="00353CCD" w:rsidRDefault="00353CCD" w:rsidP="00431BCF">
      <w:r>
        <w:t>Merge ID = 642</w:t>
      </w:r>
    </w:p>
    <w:p w14:paraId="7B95CA80" w14:textId="4930FDAB" w:rsidR="00431BCF" w:rsidRDefault="00431BCF" w:rsidP="00431BCF">
      <w:r>
        <w:t xml:space="preserve">FF Report Out - Honu letter with </w:t>
      </w:r>
      <w:r w:rsidRPr="000E4DF8">
        <w:rPr>
          <w:b/>
          <w:bCs/>
        </w:rPr>
        <w:t>due date</w:t>
      </w:r>
    </w:p>
    <w:p w14:paraId="3C86792D" w14:textId="77777777" w:rsidR="00431BCF" w:rsidRDefault="00431BCF" w:rsidP="00431BCF">
      <w:r>
        <w:t>Subject line: &lt;&lt;This.orgName&gt;&gt; &lt;&lt;This.clientRefNo&gt;&gt; / SLW Ref: &lt;&lt;This.matterNo&gt;&gt; / SLW Report out: &lt;&lt;activityname&gt;&gt;</w:t>
      </w:r>
    </w:p>
    <w:p w14:paraId="0DE383C0" w14:textId="77777777" w:rsidR="00431BCF" w:rsidRDefault="00431BCF" w:rsidP="00431BCF"/>
    <w:p w14:paraId="6C420C67" w14:textId="77777777" w:rsidR="00431BCF" w:rsidRDefault="00431BCF" w:rsidP="00431BCF">
      <w:pPr>
        <w:spacing w:after="0" w:line="240" w:lineRule="auto"/>
      </w:pPr>
      <w:r>
        <w:t>Re:</w:t>
      </w:r>
      <w:r>
        <w:tab/>
        <w:t>&lt;&lt;This.orgName&gt;&gt; &lt;&lt;This.clientRefNo&gt;&gt; - SLW Ref. No. &lt;&lt;This.matterNo&gt;&gt;</w:t>
      </w:r>
    </w:p>
    <w:p w14:paraId="3CE2B957" w14:textId="77777777" w:rsidR="00431BCF" w:rsidRDefault="00431BCF" w:rsidP="00431BCF">
      <w:pPr>
        <w:spacing w:after="0" w:line="240" w:lineRule="auto"/>
      </w:pPr>
      <w:r>
        <w:tab/>
        <w:t xml:space="preserve">  &lt;&lt;cmatterCountryName&gt;&gt; Application No. &lt;&lt;This.serialNo&gt;&gt;</w:t>
      </w:r>
    </w:p>
    <w:p w14:paraId="60ED0410" w14:textId="77777777" w:rsidR="00431BCF" w:rsidRDefault="00431BCF" w:rsidP="00431BCF">
      <w:pPr>
        <w:spacing w:after="0" w:line="240" w:lineRule="auto"/>
      </w:pPr>
      <w:r>
        <w:tab/>
        <w:t xml:space="preserve">  Title: &lt;&lt;This.title&gt;&gt;</w:t>
      </w:r>
    </w:p>
    <w:p w14:paraId="7FC1C242" w14:textId="77777777" w:rsidR="00431BCF" w:rsidRDefault="00431BCF" w:rsidP="00431BCF">
      <w:pPr>
        <w:spacing w:after="0" w:line="240" w:lineRule="auto"/>
      </w:pPr>
    </w:p>
    <w:p w14:paraId="4746661F" w14:textId="77777777" w:rsidR="00431BCF" w:rsidRDefault="00431BCF" w:rsidP="00431BCF">
      <w:pPr>
        <w:spacing w:after="0" w:line="240" w:lineRule="auto"/>
      </w:pPr>
      <w:r>
        <w:t>INFORMATION BEING REPORTED:  &lt;&lt;activityname&gt;&gt;</w:t>
      </w:r>
    </w:p>
    <w:p w14:paraId="26C34A5F" w14:textId="77777777" w:rsidR="007C5C0A" w:rsidRDefault="007C5C0A" w:rsidP="00431BCF">
      <w:pPr>
        <w:spacing w:after="0" w:line="240" w:lineRule="auto"/>
      </w:pPr>
    </w:p>
    <w:p w14:paraId="05AA0D1E" w14:textId="1374FB37" w:rsidR="00505325" w:rsidRDefault="00505325" w:rsidP="00431BCF">
      <w:pPr>
        <w:spacing w:after="0" w:line="240" w:lineRule="auto"/>
      </w:pPr>
      <w:r>
        <w:t>Attached is a copy of the &lt;&lt;activityname&gt;&gt;</w:t>
      </w:r>
      <w:r w:rsidR="007F54C6">
        <w:t xml:space="preserve"> together with the correspondence from the associate</w:t>
      </w:r>
      <w:r w:rsidR="00041ACE">
        <w:t>.</w:t>
      </w:r>
    </w:p>
    <w:p w14:paraId="737F0F9B" w14:textId="77777777" w:rsidR="00505325" w:rsidRDefault="00505325" w:rsidP="00431BCF">
      <w:pPr>
        <w:spacing w:after="0" w:line="240" w:lineRule="auto"/>
      </w:pPr>
    </w:p>
    <w:p w14:paraId="72C88EBF" w14:textId="24F78B34" w:rsidR="00431BCF" w:rsidRDefault="00497DE8" w:rsidP="00431BCF">
      <w:pPr>
        <w:spacing w:after="0" w:line="240" w:lineRule="auto"/>
      </w:pPr>
      <w:r w:rsidRPr="4F0D0A86">
        <w:rPr>
          <w:rFonts w:ascii="Calibri" w:eastAsia="Calibri" w:hAnsi="Calibri" w:cs="Calibri"/>
          <w:color w:val="000000" w:themeColor="text1"/>
        </w:rPr>
        <w:t>Also attached is our SLW Report.  This includes details of any action needed, a flow diagram showing the next steps, and information on the status and first claim for each family member.</w:t>
      </w:r>
    </w:p>
    <w:p w14:paraId="20636812" w14:textId="209C318A" w:rsidR="00431BCF" w:rsidRDefault="00431BCF" w:rsidP="00431BCF">
      <w:pPr>
        <w:spacing w:after="0" w:line="240" w:lineRule="auto"/>
      </w:pPr>
    </w:p>
    <w:p w14:paraId="3DC46653" w14:textId="3296621C" w:rsidR="0049490A" w:rsidRDefault="0049490A" w:rsidP="00431BCF">
      <w:pPr>
        <w:pStyle w:val="NormalWeb"/>
        <w:spacing w:before="0" w:beforeAutospacing="0" w:after="0" w:afterAutospacing="0"/>
      </w:pPr>
      <w:r>
        <w:t>ACTION REQUIRED: </w:t>
      </w:r>
    </w:p>
    <w:p w14:paraId="56779C06" w14:textId="5EE62272" w:rsidR="00431BCF" w:rsidRDefault="00A27D9B" w:rsidP="00431BCF">
      <w:pPr>
        <w:pStyle w:val="NormalWeb"/>
        <w:spacing w:before="0" w:beforeAutospacing="0" w:after="0" w:afterAutospacing="0"/>
      </w:pPr>
      <w:r>
        <w:t>The deadline for responding to the communication is</w:t>
      </w:r>
      <w:r w:rsidR="00431BCF">
        <w:t>:  &lt;&lt;cdueDate&gt;&gt;</w:t>
      </w:r>
    </w:p>
    <w:p w14:paraId="665712E0" w14:textId="07E9820D" w:rsidR="00431BCF" w:rsidRDefault="00A27D9B" w:rsidP="00431BCF">
      <w:pPr>
        <w:pStyle w:val="NormalWeb"/>
        <w:spacing w:before="0" w:beforeAutospacing="0" w:after="0" w:afterAutospacing="0"/>
      </w:pPr>
      <w:r>
        <w:t>We would welcome your instructions no later than</w:t>
      </w:r>
      <w:r w:rsidR="00431BCF">
        <w:t xml:space="preserve">:  </w:t>
      </w:r>
      <w:r w:rsidR="00431BCF" w:rsidRPr="00697F85">
        <w:rPr>
          <w:b/>
          <w:bCs/>
        </w:rPr>
        <w:t>&lt;&lt;crespDate&gt;&gt;</w:t>
      </w:r>
    </w:p>
    <w:p w14:paraId="13192D46" w14:textId="77777777" w:rsidR="00431BCF" w:rsidRDefault="00431BCF" w:rsidP="00431BCF">
      <w:pPr>
        <w:spacing w:after="0" w:line="240" w:lineRule="auto"/>
      </w:pPr>
    </w:p>
    <w:p w14:paraId="47EAA1E2" w14:textId="0A7A2197" w:rsidR="00431BCF" w:rsidRDefault="00431BCF" w:rsidP="00431BCF">
      <w:pPr>
        <w:spacing w:after="0" w:line="240" w:lineRule="auto"/>
      </w:pPr>
      <w:r>
        <w:t xml:space="preserve">If you have any questions or comments, please contact &lt;&lt;This.WAName&gt;&gt; at </w:t>
      </w:r>
      <w:r w:rsidR="00495B0D">
        <w:t xml:space="preserve">&lt;&lt;This.WAEmail&gt;&gt; - </w:t>
      </w:r>
      <w:r>
        <w:t xml:space="preserve">&lt;&lt;This.WAPhone&gt;&gt; or &lt;&lt;This.paraName&gt;&gt; at </w:t>
      </w:r>
      <w:r w:rsidR="00495B0D">
        <w:t xml:space="preserve">&lt;&lt;This.paraEmail&gt;&gt; - </w:t>
      </w:r>
      <w:r>
        <w:t>&lt;&lt;This.paraPhone&gt;&gt;.</w:t>
      </w:r>
    </w:p>
    <w:p w14:paraId="0F513192" w14:textId="77777777" w:rsidR="00431BCF" w:rsidRDefault="00431BCF" w:rsidP="00431BCF">
      <w:pPr>
        <w:spacing w:after="0" w:line="240" w:lineRule="auto"/>
      </w:pPr>
    </w:p>
    <w:p w14:paraId="38E7790B" w14:textId="77777777" w:rsidR="00431BCF" w:rsidRDefault="00431BCF" w:rsidP="00431BCF">
      <w:pPr>
        <w:spacing w:after="0" w:line="240" w:lineRule="auto"/>
      </w:pPr>
      <w:r>
        <w:t>Reported by:</w:t>
      </w:r>
    </w:p>
    <w:p w14:paraId="231B6E05" w14:textId="77777777" w:rsidR="00431BCF" w:rsidRDefault="00431BCF" w:rsidP="00431BCF">
      <w:pPr>
        <w:spacing w:after="0" w:line="240" w:lineRule="auto"/>
      </w:pPr>
    </w:p>
    <w:p w14:paraId="6E58732E" w14:textId="77777777" w:rsidR="00431BCF" w:rsidRDefault="00431BCF" w:rsidP="00431BCF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t>&lt;&lt;This.</w:t>
      </w:r>
      <w:r w:rsidRPr="002D713B">
        <w:rPr>
          <w:rFonts w:ascii="Arial" w:eastAsia="Times New Roman" w:hAnsi="Arial" w:cs="Arial"/>
          <w:sz w:val="20"/>
          <w:szCs w:val="20"/>
        </w:rPr>
        <w:t>fcmgName&gt;&gt;</w:t>
      </w:r>
    </w:p>
    <w:p w14:paraId="5247A2D9" w14:textId="77777777" w:rsidR="00431BCF" w:rsidRDefault="00431BCF" w:rsidP="00431BCF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t>Case Management Assistant, International Department</w:t>
      </w:r>
    </w:p>
    <w:p w14:paraId="213F317B" w14:textId="77777777" w:rsidR="00431BCF" w:rsidRDefault="00431BCF" w:rsidP="00431BCF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059FC93" w14:textId="77777777" w:rsidR="00431BCF" w:rsidRPr="002D713B" w:rsidRDefault="00431BCF" w:rsidP="00431BCF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D713B">
        <w:rPr>
          <w:rFonts w:ascii="Arial" w:eastAsia="Times New Roman" w:hAnsi="Arial" w:cs="Arial"/>
          <w:sz w:val="20"/>
          <w:szCs w:val="20"/>
        </w:rPr>
        <w:t>Attachment</w:t>
      </w:r>
    </w:p>
    <w:p w14:paraId="387E1449" w14:textId="77777777" w:rsidR="001B0609" w:rsidRDefault="001B0609"/>
    <w:sectPr w:rsidR="001B0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CF"/>
    <w:rsid w:val="000205CF"/>
    <w:rsid w:val="00023217"/>
    <w:rsid w:val="00041ACE"/>
    <w:rsid w:val="000E4DF8"/>
    <w:rsid w:val="001B0609"/>
    <w:rsid w:val="00326E81"/>
    <w:rsid w:val="00353CCD"/>
    <w:rsid w:val="003A0E41"/>
    <w:rsid w:val="00431BCF"/>
    <w:rsid w:val="0049490A"/>
    <w:rsid w:val="00495B0D"/>
    <w:rsid w:val="00497DE8"/>
    <w:rsid w:val="00505325"/>
    <w:rsid w:val="00697F85"/>
    <w:rsid w:val="007C5C0A"/>
    <w:rsid w:val="007F54C6"/>
    <w:rsid w:val="009539E8"/>
    <w:rsid w:val="009F5DF1"/>
    <w:rsid w:val="00A27D9B"/>
    <w:rsid w:val="00BC7C50"/>
    <w:rsid w:val="00C81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7FAAA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B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1BCF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HonuReportOut.dotx</Template>
  <TotalTime>0</TotalTime>
  <Pages>1</Pages>
  <Words>162</Words>
  <Characters>928</Characters>
  <Application>Microsoft Office Word</Application>
  <DocSecurity>0</DocSecurity>
  <PresentationFormat/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Honuduedate.docx</dc:title>
  <dc:subject/>
  <dc:creator>Emily Bates</dc:creator>
  <cp:keywords/>
  <dc:description/>
  <cp:lastModifiedBy>Jacob Burns</cp:lastModifiedBy>
  <cp:revision>2</cp:revision>
  <dcterms:created xsi:type="dcterms:W3CDTF">2024-06-03T23:51:00Z</dcterms:created>
  <dcterms:modified xsi:type="dcterms:W3CDTF">2024-06-03T23:51:00Z</dcterms:modified>
</cp:coreProperties>
</file>