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85F878" w14:textId="27C7EDB3" w:rsidR="00A51A94" w:rsidRDefault="00A51A94" w:rsidP="00A51A94">
      <w:pPr>
        <w:spacing w:after="0" w:line="240" w:lineRule="auto"/>
      </w:pPr>
      <w:r>
        <w:t xml:space="preserve">TITLE:  </w:t>
      </w:r>
      <w:r w:rsidR="002D4B12">
        <w:t>&lt;&lt;</w:t>
      </w:r>
      <w:r w:rsidR="00E816E2">
        <w:t>THIS.</w:t>
      </w:r>
      <w:r>
        <w:t>title</w:t>
      </w:r>
      <w:r w:rsidR="00A16B38">
        <w:t>&gt;&gt;</w:t>
      </w:r>
    </w:p>
    <w:p w14:paraId="5499FA9F" w14:textId="72E95BAC" w:rsidR="00A51A94" w:rsidRDefault="00A51A94" w:rsidP="00A51A94">
      <w:pPr>
        <w:spacing w:after="0" w:line="240" w:lineRule="auto"/>
      </w:pPr>
      <w:r>
        <w:t xml:space="preserve">ZB FILE:  </w:t>
      </w:r>
      <w:r w:rsidR="00A16B38">
        <w:t>&lt;&lt;</w:t>
      </w:r>
      <w:r w:rsidR="00E816E2">
        <w:t>THIS.</w:t>
      </w:r>
      <w:r>
        <w:t>RefNo</w:t>
      </w:r>
      <w:r w:rsidR="00A16B38">
        <w:t>&gt;&gt;</w:t>
      </w:r>
    </w:p>
    <w:p w14:paraId="3230763C" w14:textId="58841068" w:rsidR="00A51A94" w:rsidRDefault="00A51A94" w:rsidP="00A51A94">
      <w:pPr>
        <w:spacing w:after="0" w:line="240" w:lineRule="auto"/>
      </w:pPr>
      <w:r>
        <w:t xml:space="preserve">SLW FILE:  </w:t>
      </w:r>
      <w:r w:rsidR="00A16B38">
        <w:t>&lt;&lt;</w:t>
      </w:r>
      <w:r w:rsidR="00E816E2">
        <w:t>THIS.</w:t>
      </w:r>
      <w:r>
        <w:t>matterNo</w:t>
      </w:r>
      <w:r w:rsidR="00A16B38">
        <w:t>&gt;&gt;</w:t>
      </w:r>
    </w:p>
    <w:p w14:paraId="69A1BA74" w14:textId="77777777" w:rsidR="00A51A94" w:rsidRDefault="00A51A94" w:rsidP="00A51A94">
      <w:pPr>
        <w:spacing w:after="0" w:line="240" w:lineRule="auto"/>
      </w:pPr>
    </w:p>
    <w:p w14:paraId="7C7AE042" w14:textId="0E57C813" w:rsidR="00A51A94" w:rsidRDefault="00A51A94" w:rsidP="00A51A94">
      <w:pPr>
        <w:spacing w:after="0" w:line="240" w:lineRule="auto"/>
      </w:pPr>
      <w:r>
        <w:t xml:space="preserve">Dear </w:t>
      </w:r>
      <w:r w:rsidR="00A16B38">
        <w:t>&lt;&lt;</w:t>
      </w:r>
      <w:r w:rsidR="00E816E2">
        <w:t>THIS.</w:t>
      </w:r>
      <w:r>
        <w:t>recipient</w:t>
      </w:r>
      <w:r w:rsidR="00A16B38">
        <w:t>&gt;&gt;,</w:t>
      </w:r>
    </w:p>
    <w:p w14:paraId="10FA484E" w14:textId="77777777" w:rsidR="00A51A94" w:rsidRDefault="00A51A94" w:rsidP="00A51A94">
      <w:pPr>
        <w:spacing w:after="0" w:line="240" w:lineRule="auto"/>
      </w:pPr>
    </w:p>
    <w:p w14:paraId="6CB4836B" w14:textId="6C35C460" w:rsidR="00A51A94" w:rsidRDefault="00A51A94" w:rsidP="00A51A94">
      <w:pPr>
        <w:spacing w:after="0" w:line="240" w:lineRule="auto"/>
      </w:pPr>
      <w:r>
        <w:t xml:space="preserve">Attached please find the Notice of Allowance recently received in the above LEVEL 1 matter, along with copies of the present application and the allowed claim set.  The deadline for payment of the issue fee is </w:t>
      </w:r>
      <w:r w:rsidR="00A16B38">
        <w:t>&lt;&lt;</w:t>
      </w:r>
      <w:r>
        <w:t>dueDat</w:t>
      </w:r>
      <w:r w:rsidR="00A16B38">
        <w:t>e&gt;&gt;</w:t>
      </w:r>
      <w:r>
        <w:t xml:space="preserve">.  Please let us know if you would like to pay the issue fee. Also, if you have interest in filing a Continuation/Divisional application, please contact </w:t>
      </w:r>
      <w:r w:rsidR="00A16B38">
        <w:t>&lt;&lt;</w:t>
      </w:r>
      <w:r w:rsidR="00E816E2">
        <w:t>THIS.</w:t>
      </w:r>
      <w:r w:rsidRPr="00A51A94">
        <w:t>WAName</w:t>
      </w:r>
      <w:r w:rsidR="00A16B38">
        <w:t>&gt;&gt;</w:t>
      </w:r>
      <w:r>
        <w:t>. For your convenience a summary of the prosecution history is provided below</w:t>
      </w:r>
      <w:r w:rsidR="00FD0ADE">
        <w:t>.</w:t>
      </w:r>
    </w:p>
    <w:p w14:paraId="478D1BEA" w14:textId="0B74A878" w:rsidR="00E55B2A" w:rsidRDefault="00E55B2A" w:rsidP="00A51A94">
      <w:pPr>
        <w:spacing w:after="0" w:line="240" w:lineRule="auto"/>
      </w:pPr>
    </w:p>
    <w:p w14:paraId="156FA983" w14:textId="6F432A40" w:rsidR="00E55B2A" w:rsidRDefault="00E55B2A" w:rsidP="00A51A94">
      <w:pPr>
        <w:spacing w:after="0" w:line="240" w:lineRule="auto"/>
      </w:pPr>
      <w:r w:rsidRPr="00E55B2A">
        <w:t>&lt;&lt;ProsecutionHistory&gt;&gt;</w:t>
      </w:r>
    </w:p>
    <w:p w14:paraId="64228AB8" w14:textId="77777777" w:rsidR="00A51A94" w:rsidRDefault="00A51A94" w:rsidP="00A51A94">
      <w:pPr>
        <w:spacing w:after="0" w:line="240" w:lineRule="auto"/>
      </w:pPr>
    </w:p>
    <w:p w14:paraId="1C308F96" w14:textId="3CB36F38" w:rsidR="00A51A94" w:rsidRDefault="00A51A94" w:rsidP="00A51A94">
      <w:pPr>
        <w:spacing w:after="0" w:line="240" w:lineRule="auto"/>
      </w:pPr>
      <w:r>
        <w:t>If we do not hear from you by the issue fee deadline we will proceed with payment of the issue fee</w:t>
      </w:r>
      <w:r w:rsidR="00FD0ADE">
        <w:t xml:space="preserve">. Absent your instructions, we </w:t>
      </w:r>
      <w:r>
        <w:t>will</w:t>
      </w:r>
      <w:r w:rsidR="00FD0ADE">
        <w:t xml:space="preserve"> NOT</w:t>
      </w:r>
      <w:r>
        <w:t xml:space="preserve"> file a Continuation</w:t>
      </w:r>
      <w:r w:rsidR="00FD0ADE">
        <w:t>/Divisional</w:t>
      </w:r>
      <w:r>
        <w:t xml:space="preserve"> application</w:t>
      </w:r>
      <w:r w:rsidR="00FD0ADE">
        <w:t xml:space="preserve"> prior to</w:t>
      </w:r>
      <w:r>
        <w:t xml:space="preserve"> the issue date.</w:t>
      </w:r>
    </w:p>
    <w:p w14:paraId="0E011FB3" w14:textId="77777777" w:rsidR="00A51A94" w:rsidRDefault="00A51A94" w:rsidP="00A51A94">
      <w:pPr>
        <w:spacing w:after="0" w:line="240" w:lineRule="auto"/>
      </w:pPr>
    </w:p>
    <w:p w14:paraId="464D91C9" w14:textId="4ABE7B87" w:rsidR="00E769C3" w:rsidRDefault="00A51A94" w:rsidP="00A51A94">
      <w:pPr>
        <w:spacing w:after="0" w:line="240" w:lineRule="auto"/>
      </w:pPr>
      <w:r>
        <w:t>Regards,</w:t>
      </w:r>
    </w:p>
    <w:p w14:paraId="0895CF20" w14:textId="7637B35F" w:rsidR="00A16B38" w:rsidRDefault="00A16B38" w:rsidP="00A51A94">
      <w:pPr>
        <w:spacing w:after="0" w:line="240" w:lineRule="auto"/>
      </w:pPr>
    </w:p>
    <w:p w14:paraId="2464693C" w14:textId="730E6372" w:rsidR="00A16B38" w:rsidRPr="00C247EA" w:rsidRDefault="00A16B38" w:rsidP="00A16B38">
      <w:pPr>
        <w:pStyle w:val="Header"/>
        <w:tabs>
          <w:tab w:val="clear" w:pos="4320"/>
          <w:tab w:val="clear" w:pos="8640"/>
        </w:tabs>
      </w:pPr>
      <w:r w:rsidRPr="00C247EA">
        <w:t>&lt;&lt;</w:t>
      </w:r>
      <w:r w:rsidR="00E816E2">
        <w:t>THIS.</w:t>
      </w:r>
      <w:r>
        <w:t>cmgName</w:t>
      </w:r>
      <w:r w:rsidRPr="00C247EA">
        <w:t>&gt;&gt;</w:t>
      </w:r>
    </w:p>
    <w:p w14:paraId="51E93EEB" w14:textId="1EE72433" w:rsidR="00A16B38" w:rsidRDefault="00A16B38" w:rsidP="00A16B38">
      <w:pPr>
        <w:spacing w:after="0" w:line="240" w:lineRule="auto"/>
      </w:pPr>
    </w:p>
    <w:sectPr w:rsidR="00A16B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A94"/>
    <w:rsid w:val="002D4B12"/>
    <w:rsid w:val="002F5467"/>
    <w:rsid w:val="00406976"/>
    <w:rsid w:val="006B3829"/>
    <w:rsid w:val="00796590"/>
    <w:rsid w:val="008B6FE6"/>
    <w:rsid w:val="008C6F7E"/>
    <w:rsid w:val="00A16B38"/>
    <w:rsid w:val="00A51A94"/>
    <w:rsid w:val="00E55B2A"/>
    <w:rsid w:val="00E769C3"/>
    <w:rsid w:val="00E816E2"/>
    <w:rsid w:val="00FD0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2C1E6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16B38"/>
    <w:pPr>
      <w:widowControl w:val="0"/>
      <w:tabs>
        <w:tab w:val="center" w:pos="4320"/>
        <w:tab w:val="right" w:pos="864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A16B38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ZimmerNoa.dotx</Template>
  <TotalTime>0</TotalTime>
  <Pages>1</Pages>
  <Words>124</Words>
  <Characters>708</Characters>
  <Application>Microsoft Office Word</Application>
  <DocSecurity>0</DocSecurity>
  <PresentationFormat/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Bates</dc:creator>
  <cp:keywords/>
  <dc:description/>
  <cp:lastModifiedBy>Jacob Burns</cp:lastModifiedBy>
  <cp:revision>2</cp:revision>
  <dcterms:created xsi:type="dcterms:W3CDTF">2024-06-03T23:52:00Z</dcterms:created>
  <dcterms:modified xsi:type="dcterms:W3CDTF">2024-06-03T23:52:00Z</dcterms:modified>
</cp:coreProperties>
</file>