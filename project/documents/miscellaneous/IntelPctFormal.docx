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8B68B" w14:textId="77777777" w:rsidR="00BD6384" w:rsidRDefault="00BD6384" w:rsidP="00BD6384">
      <w:pPr>
        <w:spacing w:after="0" w:line="240" w:lineRule="auto"/>
      </w:pPr>
      <w:r>
        <w:t>Subject line:</w:t>
      </w:r>
    </w:p>
    <w:p w14:paraId="30BFAD64" w14:textId="77777777" w:rsidR="00BD6384" w:rsidRDefault="00BD6384" w:rsidP="00BD6384">
      <w:pPr>
        <w:spacing w:after="0" w:line="240" w:lineRule="auto"/>
      </w:pPr>
      <w:r>
        <w:t xml:space="preserve">Inventor’s Signatures Needed – &lt;&lt;this.orgName&gt;&gt; &lt;&lt;this.clientRefNo&gt;&gt; / SLW Ref. </w:t>
      </w:r>
      <w:r w:rsidRPr="004261CE">
        <w:t xml:space="preserve"> </w:t>
      </w:r>
      <w:r>
        <w:t>&lt;&lt;this.matterNo&gt;&gt; / SLW Report Out: Obtain PCT Formal Document(s)</w:t>
      </w:r>
    </w:p>
    <w:p w14:paraId="446BA653" w14:textId="77777777" w:rsidR="00BD6384" w:rsidRDefault="00BD6384" w:rsidP="00BD6384">
      <w:pPr>
        <w:spacing w:after="0" w:line="240" w:lineRule="auto"/>
      </w:pPr>
    </w:p>
    <w:p w14:paraId="70D8A58D" w14:textId="77777777" w:rsidR="00BD6384" w:rsidRDefault="00BD6384" w:rsidP="00BD6384">
      <w:pPr>
        <w:spacing w:after="0" w:line="240" w:lineRule="auto"/>
      </w:pPr>
      <w:r>
        <w:t>Body of Email:</w:t>
      </w:r>
    </w:p>
    <w:p w14:paraId="4254058A" w14:textId="77777777" w:rsidR="00BD6384" w:rsidRDefault="00BD6384" w:rsidP="00BD6384">
      <w:pPr>
        <w:spacing w:after="0" w:line="240" w:lineRule="auto"/>
      </w:pPr>
    </w:p>
    <w:p w14:paraId="2C654797" w14:textId="77777777" w:rsidR="00BD6384" w:rsidRPr="00625790" w:rsidRDefault="00BD6384" w:rsidP="00BD6384">
      <w:pPr>
        <w:spacing w:after="0" w:line="240" w:lineRule="auto"/>
        <w:rPr>
          <w:b/>
          <w:bCs/>
          <w:sz w:val="28"/>
          <w:szCs w:val="28"/>
        </w:rPr>
      </w:pPr>
      <w:r w:rsidRPr="00625790">
        <w:rPr>
          <w:b/>
          <w:bCs/>
          <w:sz w:val="28"/>
          <w:szCs w:val="28"/>
        </w:rPr>
        <w:t>Please return Hand-Written Signatures Scanned back to this email.</w:t>
      </w:r>
    </w:p>
    <w:p w14:paraId="44783822" w14:textId="77777777" w:rsidR="00BD6384" w:rsidRDefault="00BD6384" w:rsidP="00BD6384">
      <w:pPr>
        <w:spacing w:after="0" w:line="240" w:lineRule="auto"/>
      </w:pPr>
    </w:p>
    <w:p w14:paraId="530E46BE" w14:textId="77777777" w:rsidR="00BD6384" w:rsidRPr="00625790" w:rsidRDefault="00BD6384" w:rsidP="00BD6384">
      <w:pPr>
        <w:spacing w:after="0" w:line="240" w:lineRule="auto"/>
        <w:rPr>
          <w:b/>
          <w:bCs/>
          <w:u w:val="single"/>
        </w:rPr>
      </w:pPr>
      <w:r w:rsidRPr="00625790">
        <w:rPr>
          <w:b/>
          <w:bCs/>
          <w:u w:val="single"/>
        </w:rPr>
        <w:t>Please send original copy to:</w:t>
      </w:r>
    </w:p>
    <w:p w14:paraId="65BCD16B" w14:textId="77777777" w:rsidR="00BD6384" w:rsidRDefault="00BD6384" w:rsidP="00BD6384">
      <w:pPr>
        <w:spacing w:after="0" w:line="240" w:lineRule="auto"/>
      </w:pPr>
      <w:r>
        <w:t>Virginia Dunn</w:t>
      </w:r>
    </w:p>
    <w:p w14:paraId="17BAF361" w14:textId="77777777" w:rsidR="00BD6384" w:rsidRDefault="00BD6384" w:rsidP="00BD6384">
      <w:pPr>
        <w:spacing w:after="0" w:line="240" w:lineRule="auto"/>
      </w:pPr>
      <w:r>
        <w:t>Intel Corporation</w:t>
      </w:r>
    </w:p>
    <w:p w14:paraId="7A178D3A" w14:textId="77777777" w:rsidR="00BD6384" w:rsidRDefault="00BD6384" w:rsidP="00BD6384">
      <w:pPr>
        <w:spacing w:after="0" w:line="240" w:lineRule="auto"/>
      </w:pPr>
      <w:r>
        <w:t>4500 S. Dobson Road, OC2-157</w:t>
      </w:r>
    </w:p>
    <w:p w14:paraId="7491E4BA" w14:textId="77777777" w:rsidR="00BD6384" w:rsidRDefault="00BD6384" w:rsidP="00BD6384">
      <w:pPr>
        <w:spacing w:after="0" w:line="240" w:lineRule="auto"/>
      </w:pPr>
      <w:r>
        <w:t>Chandler, AZ 85248, USA</w:t>
      </w:r>
    </w:p>
    <w:p w14:paraId="1C009AC0" w14:textId="77777777" w:rsidR="00BD6384" w:rsidRDefault="00BD6384" w:rsidP="00BD6384">
      <w:pPr>
        <w:spacing w:after="0" w:line="240" w:lineRule="auto"/>
      </w:pPr>
    </w:p>
    <w:p w14:paraId="5E3D6FDF" w14:textId="77777777" w:rsidR="00BD6384" w:rsidRDefault="00BD6384" w:rsidP="00BD6384">
      <w:pPr>
        <w:spacing w:after="0" w:line="240" w:lineRule="auto"/>
      </w:pPr>
      <w:r>
        <w:t>The award will be released after the orignals are received by Intel.</w:t>
      </w:r>
    </w:p>
    <w:p w14:paraId="75F999B9" w14:textId="77777777" w:rsidR="00BD6384" w:rsidRDefault="00BD6384" w:rsidP="00BD6384">
      <w:pPr>
        <w:spacing w:after="0" w:line="240" w:lineRule="auto"/>
      </w:pPr>
    </w:p>
    <w:p w14:paraId="038B34A3" w14:textId="77777777" w:rsidR="00BD6384" w:rsidRDefault="00BD6384" w:rsidP="00BD6384">
      <w:pPr>
        <w:spacing w:after="0" w:line="240" w:lineRule="auto"/>
      </w:pPr>
      <w:r>
        <w:t xml:space="preserve">SCHWEGMAN, LUNDBERG &amp; WOESSNER, P.A. </w:t>
      </w:r>
    </w:p>
    <w:p w14:paraId="0E6F1062" w14:textId="77777777" w:rsidR="00BD6384" w:rsidRDefault="00BD6384" w:rsidP="00BD6384">
      <w:pPr>
        <w:spacing w:after="0" w:line="240" w:lineRule="auto"/>
      </w:pPr>
    </w:p>
    <w:p w14:paraId="55D437CC" w14:textId="77777777" w:rsidR="00BD6384" w:rsidRDefault="00BD6384" w:rsidP="00BD6384">
      <w:pPr>
        <w:spacing w:after="0" w:line="240" w:lineRule="auto"/>
      </w:pPr>
      <w:r>
        <w:t>&lt;&lt;This.WAName&gt;&gt; &lt;&lt;This.WAPhone&gt;&gt; &lt;&lt;This.WAEmail&gt;&gt;</w:t>
      </w:r>
    </w:p>
    <w:p w14:paraId="496D6FCA" w14:textId="77777777" w:rsidR="00BD6384" w:rsidRDefault="00BD6384" w:rsidP="00BD6384">
      <w:pPr>
        <w:spacing w:after="0" w:line="240" w:lineRule="auto"/>
      </w:pPr>
      <w:r>
        <w:t>&lt;&lt;This.paraName&gt;&gt; &lt;&lt;This.paraPhone&gt;&gt; &lt;&lt;This.paraEmail&gt;&gt;</w:t>
      </w:r>
    </w:p>
    <w:p w14:paraId="06667AB1" w14:textId="77777777" w:rsidR="00BD6384" w:rsidRDefault="00BD6384" w:rsidP="00BD6384">
      <w:pPr>
        <w:spacing w:after="0" w:line="240" w:lineRule="auto"/>
      </w:pPr>
    </w:p>
    <w:p w14:paraId="247D97C4" w14:textId="77777777" w:rsidR="00BD6384" w:rsidRDefault="00BD6384" w:rsidP="00BD6384">
      <w:pPr>
        <w:spacing w:after="0" w:line="240" w:lineRule="auto"/>
      </w:pPr>
      <w:r>
        <w:t>Re:</w:t>
      </w:r>
      <w:r>
        <w:tab/>
        <w:t>&lt;&lt;This.orgName&gt;&gt; &lt;&lt;This.clientRefNo&gt;&gt; - SLW Ref. No. &lt;&lt;This.matterNo&gt;&gt;</w:t>
      </w:r>
    </w:p>
    <w:p w14:paraId="01340E47" w14:textId="77777777" w:rsidR="00BD6384" w:rsidRDefault="00BD6384" w:rsidP="00BD6384">
      <w:pPr>
        <w:spacing w:after="0" w:line="240" w:lineRule="auto"/>
      </w:pPr>
      <w:r>
        <w:tab/>
        <w:t xml:space="preserve">  PCT Application No. &lt;&lt;This.serialNo&gt;&gt;</w:t>
      </w:r>
    </w:p>
    <w:p w14:paraId="451465A0" w14:textId="77777777" w:rsidR="00BD6384" w:rsidRDefault="00BD6384" w:rsidP="00BD6384">
      <w:pPr>
        <w:spacing w:after="0" w:line="240" w:lineRule="auto"/>
      </w:pPr>
      <w:r>
        <w:tab/>
        <w:t xml:space="preserve">  Title:  &lt;&lt;This.title&gt;&gt;</w:t>
      </w:r>
    </w:p>
    <w:p w14:paraId="3A8B8EEE" w14:textId="77777777" w:rsidR="00BD6384" w:rsidRDefault="00BD6384" w:rsidP="00BD6384">
      <w:pPr>
        <w:spacing w:after="0" w:line="240" w:lineRule="auto"/>
      </w:pPr>
    </w:p>
    <w:p w14:paraId="16F723AB" w14:textId="77777777" w:rsidR="00BD6384" w:rsidRDefault="00BD6384" w:rsidP="00BD6384">
      <w:pPr>
        <w:spacing w:after="0" w:line="240" w:lineRule="auto"/>
      </w:pPr>
      <w:r>
        <w:t xml:space="preserve">Attached are the Assignment and Declaration documents for the above-identified PCT application.  </w:t>
      </w:r>
    </w:p>
    <w:p w14:paraId="22201D7B" w14:textId="77777777" w:rsidR="00BD6384" w:rsidRDefault="00BD6384" w:rsidP="00BD6384">
      <w:pPr>
        <w:spacing w:after="0" w:line="240" w:lineRule="auto"/>
      </w:pPr>
    </w:p>
    <w:p w14:paraId="4517C0AA" w14:textId="77777777" w:rsidR="00BD6384" w:rsidRPr="00F952A7" w:rsidRDefault="00BD6384" w:rsidP="00BD6384">
      <w:pPr>
        <w:spacing w:after="240"/>
        <w:rPr>
          <w:rFonts w:cstheme="minorHAnsi"/>
        </w:rPr>
      </w:pPr>
      <w:r w:rsidRPr="00F952A7">
        <w:rPr>
          <w:rFonts w:cstheme="minorHAnsi"/>
        </w:rPr>
        <w:t xml:space="preserve">Please review the attached copy of the Application as filed and then sign and date the Assignment and Declaration where indicated. </w:t>
      </w:r>
    </w:p>
    <w:p w14:paraId="3B471073" w14:textId="77777777" w:rsidR="00BD6384" w:rsidRPr="00F952A7" w:rsidRDefault="00BD6384" w:rsidP="00BD6384">
      <w:pPr>
        <w:spacing w:after="240"/>
        <w:rPr>
          <w:rFonts w:eastAsia="Times New Roman" w:cstheme="minorHAnsi"/>
          <w:highlight w:val="yellow"/>
        </w:rPr>
      </w:pPr>
      <w:r w:rsidRPr="00F952A7">
        <w:rPr>
          <w:rFonts w:cstheme="minorHAnsi"/>
        </w:rPr>
        <w:t>If the inventor information is incorrect on either of the above-mentioned documents, please manually correct the errors, initialing and dating all changes.</w:t>
      </w:r>
    </w:p>
    <w:p w14:paraId="304EEBB0" w14:textId="77777777" w:rsidR="00BD6384" w:rsidRDefault="00BD6384" w:rsidP="00BD6384">
      <w:pPr>
        <w:spacing w:after="0" w:line="240" w:lineRule="auto"/>
      </w:pPr>
      <w:r>
        <w:t>Please return the executed documents to my attention by &lt;&lt;pctdueDate&gt;&gt;.  If you have any questions regarding this matter, please contact &lt;&lt;This.WAName&gt;&gt; at &lt;&lt;This.WAPhone&gt;&gt;.</w:t>
      </w:r>
    </w:p>
    <w:p w14:paraId="5EB48598" w14:textId="77777777" w:rsidR="00BD6384" w:rsidRDefault="00BD6384" w:rsidP="00BD6384">
      <w:pPr>
        <w:spacing w:after="0" w:line="240" w:lineRule="auto"/>
      </w:pPr>
    </w:p>
    <w:p w14:paraId="4E75FD12" w14:textId="77777777" w:rsidR="00BD6384" w:rsidRDefault="00BD6384" w:rsidP="00BD6384">
      <w:pPr>
        <w:spacing w:after="0" w:line="240" w:lineRule="auto"/>
      </w:pPr>
      <w:r>
        <w:t>Sincerely,</w:t>
      </w:r>
    </w:p>
    <w:p w14:paraId="1F7A881D" w14:textId="77777777" w:rsidR="00BD6384" w:rsidRDefault="00BD6384" w:rsidP="00BD6384">
      <w:pPr>
        <w:spacing w:after="0" w:line="240" w:lineRule="auto"/>
      </w:pPr>
    </w:p>
    <w:p w14:paraId="3AC47B94" w14:textId="77777777" w:rsidR="00BD6384" w:rsidRDefault="00BD6384" w:rsidP="00BD6384">
      <w:pPr>
        <w:spacing w:after="0" w:line="240" w:lineRule="auto"/>
      </w:pPr>
    </w:p>
    <w:p w14:paraId="1EC5BBB4" w14:textId="77777777" w:rsidR="00BD6384" w:rsidRDefault="00BD6384" w:rsidP="00BD6384">
      <w:pPr>
        <w:spacing w:after="0" w:line="240" w:lineRule="auto"/>
      </w:pPr>
      <w:r>
        <w:t>&lt;&lt;This.cmgName&gt;&gt;</w:t>
      </w:r>
    </w:p>
    <w:p w14:paraId="22BEA130" w14:textId="77777777" w:rsidR="00BD6384" w:rsidRDefault="00BD6384" w:rsidP="00BD6384">
      <w:pPr>
        <w:spacing w:after="0" w:line="240" w:lineRule="auto"/>
      </w:pPr>
    </w:p>
    <w:p w14:paraId="063A7C24" w14:textId="77777777" w:rsidR="00BD6384" w:rsidRDefault="00BD6384" w:rsidP="00BD6384">
      <w:pPr>
        <w:spacing w:after="0" w:line="240" w:lineRule="auto"/>
      </w:pPr>
      <w:r>
        <w:t>Attachment</w:t>
      </w:r>
    </w:p>
    <w:p w14:paraId="0CB9326B" w14:textId="77777777" w:rsidR="00BD6384" w:rsidRDefault="00BD6384" w:rsidP="00BD6384"/>
    <w:p w14:paraId="7FC54DE3" w14:textId="77777777" w:rsidR="00CA3BFF" w:rsidRDefault="00CA3BFF"/>
    <w:sectPr w:rsidR="00CA3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384"/>
    <w:rsid w:val="00B84224"/>
    <w:rsid w:val="00BD6384"/>
    <w:rsid w:val="00CA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84524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3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IntelPctFormal.dotx</Template>
  <TotalTime>0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dcterms:created xsi:type="dcterms:W3CDTF">2024-06-03T23:51:00Z</dcterms:created>
  <dcterms:modified xsi:type="dcterms:W3CDTF">2024-06-03T23:51:00Z</dcterms:modified>
</cp:coreProperties>
</file>