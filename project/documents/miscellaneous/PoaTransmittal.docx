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9288" w:type="dxa"/>
        <w:tblInd w:w="-180" w:type="dxa"/>
        <w:tblLook w:val="04A0" w:firstRow="1" w:lastRow="0" w:firstColumn="1" w:lastColumn="0" w:noHBand="0" w:noVBand="1"/>
      </w:tblPr>
      <w:tblGrid>
        <w:gridCol w:w="828"/>
        <w:gridCol w:w="1080"/>
        <w:gridCol w:w="900"/>
        <w:gridCol w:w="180"/>
        <w:gridCol w:w="1620"/>
        <w:gridCol w:w="540"/>
        <w:gridCol w:w="1800"/>
        <w:gridCol w:w="2340"/>
      </w:tblGrid>
      <w:tr w:rsidR="007A7E86" w14:paraId="76037111" w14:textId="77777777" w:rsidTr="00FB6530">
        <w:tc>
          <w:tcPr>
            <w:tcW w:w="4608" w:type="dxa"/>
            <w:gridSpan w:val="5"/>
            <w:tcBorders>
              <w:top w:val="nil"/>
              <w:left w:val="nil"/>
              <w:bottom w:val="nil"/>
              <w:right w:val="nil"/>
            </w:tcBorders>
          </w:tcPr>
          <w:p w14:paraId="147F5132" w14:textId="77777777" w:rsidR="007A7E86" w:rsidRPr="007A5151" w:rsidRDefault="007A7E86" w:rsidP="007A7E86">
            <w:pPr>
              <w:spacing w:line="240" w:lineRule="auto"/>
              <w:rPr>
                <w:bCs/>
                <w:color w:val="000000"/>
                <w:sz w:val="20"/>
                <w:szCs w:val="20"/>
              </w:rPr>
            </w:pPr>
            <w:r w:rsidRPr="007A5151">
              <w:rPr>
                <w:bCs/>
                <w:color w:val="000000"/>
                <w:sz w:val="20"/>
                <w:szCs w:val="20"/>
              </w:rPr>
              <w:t>Doc code: PA..</w:t>
            </w:r>
          </w:p>
        </w:tc>
        <w:tc>
          <w:tcPr>
            <w:tcW w:w="4680" w:type="dxa"/>
            <w:gridSpan w:val="3"/>
            <w:tcBorders>
              <w:top w:val="nil"/>
              <w:left w:val="nil"/>
              <w:bottom w:val="nil"/>
              <w:right w:val="nil"/>
            </w:tcBorders>
          </w:tcPr>
          <w:p w14:paraId="735A9B44" w14:textId="77777777" w:rsidR="007A7E86" w:rsidRPr="007A5151" w:rsidRDefault="007A7E86" w:rsidP="007A5151">
            <w:pPr>
              <w:spacing w:line="240" w:lineRule="auto"/>
              <w:jc w:val="right"/>
              <w:rPr>
                <w:bCs/>
                <w:color w:val="000000"/>
                <w:sz w:val="14"/>
                <w:szCs w:val="14"/>
              </w:rPr>
            </w:pPr>
            <w:r w:rsidRPr="007A5151">
              <w:rPr>
                <w:bCs/>
                <w:color w:val="000000"/>
                <w:sz w:val="14"/>
                <w:szCs w:val="14"/>
              </w:rPr>
              <w:t>PTO/AIA/82A (07-13)</w:t>
            </w:r>
          </w:p>
        </w:tc>
      </w:tr>
      <w:tr w:rsidR="007A7E86" w14:paraId="0DA73CD3" w14:textId="77777777" w:rsidTr="00FB6530">
        <w:tc>
          <w:tcPr>
            <w:tcW w:w="4608" w:type="dxa"/>
            <w:gridSpan w:val="5"/>
            <w:tcBorders>
              <w:top w:val="nil"/>
              <w:left w:val="nil"/>
              <w:bottom w:val="nil"/>
              <w:right w:val="nil"/>
            </w:tcBorders>
          </w:tcPr>
          <w:p w14:paraId="7D1592A2" w14:textId="77777777" w:rsidR="007A7E86" w:rsidRPr="007A5151" w:rsidRDefault="007A7E86" w:rsidP="007A7E86">
            <w:pPr>
              <w:spacing w:line="240" w:lineRule="auto"/>
              <w:rPr>
                <w:bCs/>
                <w:color w:val="000000"/>
                <w:sz w:val="20"/>
                <w:szCs w:val="20"/>
              </w:rPr>
            </w:pPr>
            <w:r w:rsidRPr="007A5151">
              <w:rPr>
                <w:bCs/>
                <w:color w:val="000000"/>
                <w:sz w:val="20"/>
                <w:szCs w:val="20"/>
              </w:rPr>
              <w:t>Document Description: Power of Attorney</w:t>
            </w:r>
          </w:p>
        </w:tc>
        <w:tc>
          <w:tcPr>
            <w:tcW w:w="4680" w:type="dxa"/>
            <w:gridSpan w:val="3"/>
            <w:tcBorders>
              <w:top w:val="nil"/>
              <w:left w:val="nil"/>
              <w:bottom w:val="nil"/>
              <w:right w:val="nil"/>
            </w:tcBorders>
          </w:tcPr>
          <w:p w14:paraId="3FA73BA0" w14:textId="77777777" w:rsidR="007A7E86" w:rsidRPr="007A5151" w:rsidRDefault="007A5151" w:rsidP="007A5151">
            <w:pPr>
              <w:spacing w:line="240" w:lineRule="auto"/>
              <w:jc w:val="right"/>
              <w:rPr>
                <w:bCs/>
                <w:color w:val="000000"/>
                <w:sz w:val="14"/>
                <w:szCs w:val="14"/>
              </w:rPr>
            </w:pPr>
            <w:r w:rsidRPr="007A5151">
              <w:rPr>
                <w:bCs/>
                <w:color w:val="000000"/>
                <w:sz w:val="14"/>
                <w:szCs w:val="14"/>
              </w:rPr>
              <w:t xml:space="preserve">Approved for use through </w:t>
            </w:r>
            <w:r w:rsidR="0035464C">
              <w:rPr>
                <w:bCs/>
                <w:color w:val="000000"/>
                <w:sz w:val="14"/>
                <w:szCs w:val="14"/>
              </w:rPr>
              <w:t>03/31/2021</w:t>
            </w:r>
            <w:r w:rsidRPr="007A5151">
              <w:rPr>
                <w:bCs/>
                <w:color w:val="000000"/>
                <w:sz w:val="14"/>
                <w:szCs w:val="14"/>
              </w:rPr>
              <w:t>. OMB 0651-0051</w:t>
            </w:r>
          </w:p>
        </w:tc>
      </w:tr>
      <w:tr w:rsidR="007A5151" w14:paraId="7DE5D1CB" w14:textId="77777777" w:rsidTr="00FB6530">
        <w:tc>
          <w:tcPr>
            <w:tcW w:w="9288" w:type="dxa"/>
            <w:gridSpan w:val="8"/>
            <w:tcBorders>
              <w:top w:val="nil"/>
              <w:left w:val="nil"/>
              <w:bottom w:val="single" w:sz="4" w:space="0" w:color="auto"/>
              <w:right w:val="nil"/>
            </w:tcBorders>
          </w:tcPr>
          <w:p w14:paraId="63D51A01" w14:textId="77777777" w:rsidR="007A5151" w:rsidRDefault="007A5151" w:rsidP="007A5151">
            <w:pPr>
              <w:spacing w:line="240" w:lineRule="auto"/>
              <w:jc w:val="right"/>
              <w:rPr>
                <w:bCs/>
                <w:color w:val="000000"/>
                <w:sz w:val="14"/>
                <w:szCs w:val="14"/>
              </w:rPr>
            </w:pPr>
            <w:r w:rsidRPr="007A5151">
              <w:rPr>
                <w:bCs/>
                <w:color w:val="000000"/>
                <w:sz w:val="14"/>
                <w:szCs w:val="14"/>
              </w:rPr>
              <w:t xml:space="preserve">U.S. Patent and Trademark Office; U.S. DEPARTMENT OF COMMERCE </w:t>
            </w:r>
          </w:p>
          <w:p w14:paraId="015390C7" w14:textId="77777777" w:rsidR="007A5151" w:rsidRPr="007A5151" w:rsidRDefault="007A5151" w:rsidP="007A5151">
            <w:pPr>
              <w:spacing w:line="240" w:lineRule="auto"/>
              <w:jc w:val="right"/>
              <w:rPr>
                <w:bCs/>
                <w:color w:val="000000"/>
                <w:sz w:val="14"/>
                <w:szCs w:val="14"/>
              </w:rPr>
            </w:pPr>
            <w:r w:rsidRPr="007A5151">
              <w:rPr>
                <w:bCs/>
                <w:color w:val="000000"/>
                <w:sz w:val="14"/>
                <w:szCs w:val="14"/>
              </w:rPr>
              <w:t>Under the Paperwork Reduction Act of 1995, no persons are required to respond to a collection of information unless it displays a valid OMB control number.</w:t>
            </w:r>
          </w:p>
        </w:tc>
      </w:tr>
      <w:tr w:rsidR="001B203F" w14:paraId="6082F4F5" w14:textId="77777777" w:rsidTr="00FB6530">
        <w:tc>
          <w:tcPr>
            <w:tcW w:w="9288" w:type="dxa"/>
            <w:gridSpan w:val="8"/>
            <w:tcBorders>
              <w:top w:val="single" w:sz="4" w:space="0" w:color="auto"/>
            </w:tcBorders>
          </w:tcPr>
          <w:p w14:paraId="74AE5F17" w14:textId="77777777" w:rsidR="001B203F" w:rsidRDefault="001B203F" w:rsidP="001B203F">
            <w:pPr>
              <w:spacing w:line="240" w:lineRule="auto"/>
              <w:jc w:val="center"/>
              <w:rPr>
                <w:sz w:val="18"/>
                <w:szCs w:val="18"/>
              </w:rPr>
            </w:pPr>
            <w:r>
              <w:rPr>
                <w:b/>
                <w:bCs/>
                <w:color w:val="000000"/>
                <w:sz w:val="32"/>
                <w:szCs w:val="32"/>
              </w:rPr>
              <w:t>TRANSMITTAL FOR POWER OF ATTORNEY TO ONE OR MORE REGISTERED PRACTITIONERS</w:t>
            </w:r>
          </w:p>
        </w:tc>
      </w:tr>
      <w:tr w:rsidR="001B203F" w14:paraId="5A727DE5" w14:textId="77777777" w:rsidTr="00697EE4">
        <w:trPr>
          <w:trHeight w:val="1160"/>
        </w:trPr>
        <w:tc>
          <w:tcPr>
            <w:tcW w:w="9288" w:type="dxa"/>
            <w:gridSpan w:val="8"/>
          </w:tcPr>
          <w:p w14:paraId="1AFC41BC" w14:textId="77777777" w:rsidR="001B203F" w:rsidRDefault="001B203F" w:rsidP="001B203F">
            <w:pPr>
              <w:spacing w:line="240" w:lineRule="auto"/>
            </w:pPr>
            <w:r>
              <w:rPr>
                <w:sz w:val="18"/>
                <w:szCs w:val="18"/>
              </w:rPr>
              <w:t>NOTE: This form is to be submitted with the Power of Attorney by Applicant form (PTO/AIA/82B) to identify the application to which the Power of Attorney is directed, in accordance with 37 CFR 1.5, unless the application number and filing date are identified in the Power of Attorney by Applicant form. If neither form PTO/AIA/82A nor form PTO/AIA82B identifies the application to which the Power of Attorney is directed, the Power of Attorney will not be recognized in the application.</w:t>
            </w:r>
          </w:p>
        </w:tc>
      </w:tr>
      <w:tr w:rsidR="001B203F" w14:paraId="5C8F0E82" w14:textId="77777777" w:rsidTr="00FB6530">
        <w:tc>
          <w:tcPr>
            <w:tcW w:w="2988" w:type="dxa"/>
            <w:gridSpan w:val="4"/>
          </w:tcPr>
          <w:p w14:paraId="7554A7A9" w14:textId="77777777" w:rsidR="001B203F" w:rsidRDefault="001B203F">
            <w:r>
              <w:t>Application Number</w:t>
            </w:r>
          </w:p>
        </w:tc>
        <w:tc>
          <w:tcPr>
            <w:tcW w:w="6300" w:type="dxa"/>
            <w:gridSpan w:val="4"/>
          </w:tcPr>
          <w:p w14:paraId="4BB0E6B2" w14:textId="77777777" w:rsidR="001B203F" w:rsidRDefault="00987171">
            <w:r>
              <w:t>&lt;&lt;serialNo&gt;&gt;</w:t>
            </w:r>
          </w:p>
        </w:tc>
      </w:tr>
      <w:tr w:rsidR="001B203F" w14:paraId="577759F9" w14:textId="77777777" w:rsidTr="00FB6530">
        <w:tc>
          <w:tcPr>
            <w:tcW w:w="2988" w:type="dxa"/>
            <w:gridSpan w:val="4"/>
          </w:tcPr>
          <w:p w14:paraId="772C74E1" w14:textId="77777777" w:rsidR="001B203F" w:rsidRDefault="001B203F">
            <w:r>
              <w:t>Filing Date</w:t>
            </w:r>
          </w:p>
        </w:tc>
        <w:tc>
          <w:tcPr>
            <w:tcW w:w="6300" w:type="dxa"/>
            <w:gridSpan w:val="4"/>
          </w:tcPr>
          <w:p w14:paraId="7F8CCBE7" w14:textId="77777777" w:rsidR="001B203F" w:rsidRDefault="00987171">
            <w:r>
              <w:t>&lt;&lt;filedDate&gt;&gt;</w:t>
            </w:r>
          </w:p>
        </w:tc>
      </w:tr>
      <w:tr w:rsidR="001B203F" w14:paraId="64908694" w14:textId="77777777" w:rsidTr="00FB6530">
        <w:tc>
          <w:tcPr>
            <w:tcW w:w="2988" w:type="dxa"/>
            <w:gridSpan w:val="4"/>
          </w:tcPr>
          <w:p w14:paraId="18C38571" w14:textId="77777777" w:rsidR="001B203F" w:rsidRDefault="001B203F">
            <w:r>
              <w:t>First Named Inventor</w:t>
            </w:r>
          </w:p>
        </w:tc>
        <w:tc>
          <w:tcPr>
            <w:tcW w:w="6300" w:type="dxa"/>
            <w:gridSpan w:val="4"/>
          </w:tcPr>
          <w:p w14:paraId="1FE30DAE" w14:textId="77777777" w:rsidR="001B203F" w:rsidRDefault="00987171">
            <w:r>
              <w:t>&lt;&lt;firstInventor&gt;&gt;</w:t>
            </w:r>
          </w:p>
        </w:tc>
      </w:tr>
      <w:tr w:rsidR="001B203F" w14:paraId="5E3E0CB1" w14:textId="77777777" w:rsidTr="00FB6530">
        <w:tc>
          <w:tcPr>
            <w:tcW w:w="2988" w:type="dxa"/>
            <w:gridSpan w:val="4"/>
          </w:tcPr>
          <w:p w14:paraId="1787C8B7" w14:textId="77777777" w:rsidR="001B203F" w:rsidRDefault="001B203F">
            <w:r>
              <w:t>Title</w:t>
            </w:r>
          </w:p>
        </w:tc>
        <w:tc>
          <w:tcPr>
            <w:tcW w:w="6300" w:type="dxa"/>
            <w:gridSpan w:val="4"/>
          </w:tcPr>
          <w:p w14:paraId="4F2BCC00" w14:textId="77777777" w:rsidR="001B203F" w:rsidRDefault="00987171">
            <w:r>
              <w:t>&lt;&lt;title&gt;&gt;</w:t>
            </w:r>
          </w:p>
        </w:tc>
      </w:tr>
      <w:tr w:rsidR="001B203F" w14:paraId="37938EA5" w14:textId="77777777" w:rsidTr="00FB6530">
        <w:tc>
          <w:tcPr>
            <w:tcW w:w="2988" w:type="dxa"/>
            <w:gridSpan w:val="4"/>
          </w:tcPr>
          <w:p w14:paraId="0D79C356" w14:textId="77777777" w:rsidR="001B203F" w:rsidRDefault="001B203F">
            <w:r>
              <w:t>Art Unit</w:t>
            </w:r>
          </w:p>
        </w:tc>
        <w:tc>
          <w:tcPr>
            <w:tcW w:w="6300" w:type="dxa"/>
            <w:gridSpan w:val="4"/>
          </w:tcPr>
          <w:p w14:paraId="13477656" w14:textId="77777777" w:rsidR="001B203F" w:rsidRDefault="00600F68">
            <w:r>
              <w:t>&lt;&lt;artUnit&gt;&gt;</w:t>
            </w:r>
          </w:p>
        </w:tc>
      </w:tr>
      <w:tr w:rsidR="001B203F" w14:paraId="680AA959" w14:textId="77777777" w:rsidTr="00FB6530">
        <w:tc>
          <w:tcPr>
            <w:tcW w:w="2988" w:type="dxa"/>
            <w:gridSpan w:val="4"/>
          </w:tcPr>
          <w:p w14:paraId="32D41BC5" w14:textId="77777777" w:rsidR="001B203F" w:rsidRDefault="001B203F">
            <w:r>
              <w:t>Examiner Name</w:t>
            </w:r>
          </w:p>
        </w:tc>
        <w:tc>
          <w:tcPr>
            <w:tcW w:w="6300" w:type="dxa"/>
            <w:gridSpan w:val="4"/>
          </w:tcPr>
          <w:p w14:paraId="0E3A2784" w14:textId="77777777" w:rsidR="001B203F" w:rsidRDefault="00600F68">
            <w:r>
              <w:t>&lt;&lt;examinerName&gt;&gt;</w:t>
            </w:r>
          </w:p>
        </w:tc>
      </w:tr>
      <w:tr w:rsidR="001B203F" w14:paraId="05B2A3A9" w14:textId="77777777" w:rsidTr="00FB6530">
        <w:tc>
          <w:tcPr>
            <w:tcW w:w="2988" w:type="dxa"/>
            <w:gridSpan w:val="4"/>
          </w:tcPr>
          <w:p w14:paraId="7C0FB696" w14:textId="77777777" w:rsidR="001B203F" w:rsidRDefault="001B203F">
            <w:r>
              <w:t>Attorney Docket Number</w:t>
            </w:r>
          </w:p>
        </w:tc>
        <w:tc>
          <w:tcPr>
            <w:tcW w:w="6300" w:type="dxa"/>
            <w:gridSpan w:val="4"/>
          </w:tcPr>
          <w:p w14:paraId="01DC90FB" w14:textId="77777777" w:rsidR="001B203F" w:rsidRDefault="00987171">
            <w:r>
              <w:t>&lt;&lt;matterNo&gt;&gt;</w:t>
            </w:r>
          </w:p>
        </w:tc>
      </w:tr>
      <w:tr w:rsidR="001B203F" w14:paraId="15C91930" w14:textId="77777777" w:rsidTr="00FB6530">
        <w:tc>
          <w:tcPr>
            <w:tcW w:w="9288" w:type="dxa"/>
            <w:gridSpan w:val="8"/>
          </w:tcPr>
          <w:p w14:paraId="313D3FE6" w14:textId="77777777" w:rsidR="001B203F" w:rsidRPr="00377BCC" w:rsidRDefault="00377BCC">
            <w:pPr>
              <w:rPr>
                <w:b/>
              </w:rPr>
            </w:pPr>
            <w:r>
              <w:rPr>
                <w:b/>
              </w:rPr>
              <w:t xml:space="preserve">             </w:t>
            </w:r>
            <w:r w:rsidR="001B203F" w:rsidRPr="00377BCC">
              <w:rPr>
                <w:b/>
              </w:rPr>
              <w:t>SIGNATURE of Applicant or Patent Practitioner</w:t>
            </w:r>
          </w:p>
        </w:tc>
      </w:tr>
      <w:tr w:rsidR="001B203F" w14:paraId="52AB4B0C" w14:textId="77777777" w:rsidTr="00FB6530">
        <w:tc>
          <w:tcPr>
            <w:tcW w:w="1908" w:type="dxa"/>
            <w:gridSpan w:val="2"/>
          </w:tcPr>
          <w:p w14:paraId="5ED80B55" w14:textId="77777777" w:rsidR="001B203F" w:rsidRPr="007A5151" w:rsidRDefault="00E16946">
            <w:pPr>
              <w:rPr>
                <w:sz w:val="20"/>
                <w:szCs w:val="20"/>
              </w:rPr>
            </w:pPr>
            <w:r w:rsidRPr="007A5151">
              <w:rPr>
                <w:sz w:val="20"/>
                <w:szCs w:val="20"/>
              </w:rPr>
              <w:t>Signature</w:t>
            </w:r>
          </w:p>
        </w:tc>
        <w:tc>
          <w:tcPr>
            <w:tcW w:w="3240" w:type="dxa"/>
            <w:gridSpan w:val="4"/>
          </w:tcPr>
          <w:p w14:paraId="2137A99D" w14:textId="78872B12" w:rsidR="001B203F" w:rsidRPr="001002CE" w:rsidRDefault="00B16A2A">
            <w:pPr>
              <w:rPr>
                <w:sz w:val="22"/>
                <w:szCs w:val="22"/>
              </w:rPr>
            </w:pPr>
            <w:r w:rsidRPr="001002CE">
              <w:rPr>
                <w:sz w:val="22"/>
                <w:szCs w:val="22"/>
              </w:rPr>
              <w:t>&lt;&lt;echoSignature&gt;&gt;</w:t>
            </w:r>
          </w:p>
        </w:tc>
        <w:tc>
          <w:tcPr>
            <w:tcW w:w="1800" w:type="dxa"/>
          </w:tcPr>
          <w:p w14:paraId="6F72B337" w14:textId="77777777" w:rsidR="001B203F" w:rsidRPr="007A5151" w:rsidRDefault="00E16946">
            <w:pPr>
              <w:rPr>
                <w:sz w:val="20"/>
                <w:szCs w:val="20"/>
              </w:rPr>
            </w:pPr>
            <w:r w:rsidRPr="007A5151">
              <w:rPr>
                <w:sz w:val="20"/>
                <w:szCs w:val="20"/>
              </w:rPr>
              <w:t>Date (Optional)</w:t>
            </w:r>
          </w:p>
        </w:tc>
        <w:tc>
          <w:tcPr>
            <w:tcW w:w="2340" w:type="dxa"/>
          </w:tcPr>
          <w:p w14:paraId="1E523440" w14:textId="3535CE6E" w:rsidR="001B203F" w:rsidRDefault="00B16A2A">
            <w:r w:rsidRPr="005122AA">
              <w:t>&lt;&lt;signatureDate&gt;&gt;</w:t>
            </w:r>
          </w:p>
        </w:tc>
      </w:tr>
      <w:tr w:rsidR="00E16946" w14:paraId="7F975993" w14:textId="77777777" w:rsidTr="00FB6530">
        <w:tc>
          <w:tcPr>
            <w:tcW w:w="1908" w:type="dxa"/>
            <w:gridSpan w:val="2"/>
          </w:tcPr>
          <w:p w14:paraId="106AF65C" w14:textId="77777777" w:rsidR="00E16946" w:rsidRPr="007A5151" w:rsidRDefault="00E16946">
            <w:pPr>
              <w:rPr>
                <w:sz w:val="20"/>
                <w:szCs w:val="20"/>
              </w:rPr>
            </w:pPr>
            <w:r w:rsidRPr="007A5151">
              <w:rPr>
                <w:sz w:val="20"/>
                <w:szCs w:val="20"/>
              </w:rPr>
              <w:t>Name</w:t>
            </w:r>
          </w:p>
        </w:tc>
        <w:tc>
          <w:tcPr>
            <w:tcW w:w="3240" w:type="dxa"/>
            <w:gridSpan w:val="4"/>
          </w:tcPr>
          <w:p w14:paraId="7279E995" w14:textId="77777777" w:rsidR="00E16946" w:rsidRDefault="00987171">
            <w:r>
              <w:t>&lt;&lt;SAName&gt;&gt;</w:t>
            </w:r>
          </w:p>
        </w:tc>
        <w:tc>
          <w:tcPr>
            <w:tcW w:w="1800" w:type="dxa"/>
          </w:tcPr>
          <w:p w14:paraId="4A02E1E1" w14:textId="77777777" w:rsidR="00E16946" w:rsidRPr="007A5151" w:rsidRDefault="00E16946" w:rsidP="00E16946">
            <w:pPr>
              <w:spacing w:line="240" w:lineRule="auto"/>
              <w:rPr>
                <w:sz w:val="20"/>
                <w:szCs w:val="20"/>
              </w:rPr>
            </w:pPr>
            <w:r w:rsidRPr="007A5151">
              <w:rPr>
                <w:sz w:val="20"/>
                <w:szCs w:val="20"/>
              </w:rPr>
              <w:t>Registration Number</w:t>
            </w:r>
          </w:p>
        </w:tc>
        <w:tc>
          <w:tcPr>
            <w:tcW w:w="2340" w:type="dxa"/>
          </w:tcPr>
          <w:p w14:paraId="6BA04C2D" w14:textId="77777777" w:rsidR="00E16946" w:rsidRDefault="00987171">
            <w:r>
              <w:t>&lt;&lt;SARegNo&gt;&gt;</w:t>
            </w:r>
          </w:p>
        </w:tc>
      </w:tr>
      <w:tr w:rsidR="00E16946" w14:paraId="02C6C973" w14:textId="77777777" w:rsidTr="00FB6530">
        <w:tc>
          <w:tcPr>
            <w:tcW w:w="1908" w:type="dxa"/>
            <w:gridSpan w:val="2"/>
          </w:tcPr>
          <w:p w14:paraId="6C5446B9" w14:textId="77777777" w:rsidR="00E16946" w:rsidRPr="007A5151" w:rsidRDefault="00E16946" w:rsidP="00E16946">
            <w:pPr>
              <w:spacing w:line="240" w:lineRule="auto"/>
              <w:rPr>
                <w:sz w:val="20"/>
                <w:szCs w:val="20"/>
              </w:rPr>
            </w:pPr>
            <w:r w:rsidRPr="007A5151">
              <w:rPr>
                <w:sz w:val="20"/>
                <w:szCs w:val="20"/>
              </w:rPr>
              <w:t>Title (if Applicant is a juristic entity)</w:t>
            </w:r>
          </w:p>
        </w:tc>
        <w:tc>
          <w:tcPr>
            <w:tcW w:w="7380" w:type="dxa"/>
            <w:gridSpan w:val="6"/>
          </w:tcPr>
          <w:p w14:paraId="782A1DD1" w14:textId="77777777" w:rsidR="00E16946" w:rsidRDefault="00E16946"/>
        </w:tc>
      </w:tr>
      <w:tr w:rsidR="00E16946" w14:paraId="4B60DC49" w14:textId="77777777" w:rsidTr="00FB6530">
        <w:tc>
          <w:tcPr>
            <w:tcW w:w="2808" w:type="dxa"/>
            <w:gridSpan w:val="3"/>
          </w:tcPr>
          <w:p w14:paraId="1F2AF142" w14:textId="77777777" w:rsidR="00E16946" w:rsidRPr="000F66F6" w:rsidRDefault="000F66F6" w:rsidP="00E16946">
            <w:pPr>
              <w:spacing w:line="240" w:lineRule="auto"/>
              <w:rPr>
                <w:sz w:val="20"/>
                <w:szCs w:val="20"/>
              </w:rPr>
            </w:pPr>
            <w:r w:rsidRPr="000F66F6">
              <w:rPr>
                <w:sz w:val="20"/>
                <w:szCs w:val="20"/>
              </w:rPr>
              <w:t>Applicant Name (if Applicant is a juristic entity)</w:t>
            </w:r>
          </w:p>
        </w:tc>
        <w:tc>
          <w:tcPr>
            <w:tcW w:w="6480" w:type="dxa"/>
            <w:gridSpan w:val="5"/>
          </w:tcPr>
          <w:p w14:paraId="4D763876" w14:textId="77777777" w:rsidR="00E16946" w:rsidRDefault="00E16946"/>
        </w:tc>
      </w:tr>
      <w:tr w:rsidR="000F66F6" w14:paraId="509B3470" w14:textId="77777777" w:rsidTr="00FB6530">
        <w:tc>
          <w:tcPr>
            <w:tcW w:w="9288" w:type="dxa"/>
            <w:gridSpan w:val="8"/>
          </w:tcPr>
          <w:p w14:paraId="5DEFB90E" w14:textId="77777777" w:rsidR="000F66F6" w:rsidRPr="000F66F6" w:rsidRDefault="000F66F6" w:rsidP="000F66F6">
            <w:pPr>
              <w:spacing w:line="240" w:lineRule="auto"/>
              <w:rPr>
                <w:sz w:val="20"/>
                <w:szCs w:val="20"/>
              </w:rPr>
            </w:pPr>
            <w:r w:rsidRPr="000F66F6">
              <w:rPr>
                <w:sz w:val="20"/>
                <w:szCs w:val="20"/>
              </w:rPr>
              <w:t>NOTE: This form must be signed in accordance with 37 CFR 1.33. See 37 CFR 1.4(d) for signature requirements and certifications. If more than one applicant, use multiple forms.</w:t>
            </w:r>
          </w:p>
        </w:tc>
      </w:tr>
      <w:tr w:rsidR="000F66F6" w14:paraId="4B857D17" w14:textId="77777777" w:rsidTr="00FB6530">
        <w:trPr>
          <w:trHeight w:val="368"/>
        </w:trPr>
        <w:tc>
          <w:tcPr>
            <w:tcW w:w="828" w:type="dxa"/>
            <w:tcBorders>
              <w:bottom w:val="single" w:sz="4" w:space="0" w:color="auto"/>
            </w:tcBorders>
          </w:tcPr>
          <w:p w14:paraId="6D378B2B" w14:textId="77777777" w:rsidR="000F66F6" w:rsidRPr="000B5E16" w:rsidRDefault="000B5E16" w:rsidP="000F66F6">
            <w:pPr>
              <w:spacing w:line="240" w:lineRule="auto"/>
            </w:pPr>
            <w:r>
              <w:t xml:space="preserve">   </w:t>
            </w:r>
            <w:sdt>
              <w:sdtPr>
                <w:id w:val="2085884001"/>
                <w14:checkbox>
                  <w14:checked w14:val="1"/>
                  <w14:checkedState w14:val="2612" w14:font="MS Gothic"/>
                  <w14:uncheckedState w14:val="2610" w14:font="MS Gothic"/>
                </w14:checkbox>
              </w:sdtPr>
              <w:sdtEndPr/>
              <w:sdtContent>
                <w:r w:rsidRPr="000B5E16">
                  <w:rPr>
                    <w:rFonts w:ascii="MS Gothic" w:eastAsia="MS Gothic" w:hAnsi="MS Gothic" w:hint="eastAsia"/>
                  </w:rPr>
                  <w:t>☒</w:t>
                </w:r>
              </w:sdtContent>
            </w:sdt>
            <w:r w:rsidRPr="000B5E16">
              <w:t xml:space="preserve">  </w:t>
            </w:r>
          </w:p>
        </w:tc>
        <w:tc>
          <w:tcPr>
            <w:tcW w:w="8460" w:type="dxa"/>
            <w:gridSpan w:val="7"/>
            <w:tcBorders>
              <w:bottom w:val="single" w:sz="4" w:space="0" w:color="auto"/>
            </w:tcBorders>
          </w:tcPr>
          <w:p w14:paraId="06E2F2B3" w14:textId="77777777" w:rsidR="000F66F6" w:rsidRPr="000F66F6" w:rsidRDefault="000F66F6" w:rsidP="000F66F6">
            <w:pPr>
              <w:spacing w:line="240" w:lineRule="auto"/>
              <w:rPr>
                <w:sz w:val="20"/>
                <w:szCs w:val="20"/>
              </w:rPr>
            </w:pPr>
            <w:r w:rsidRPr="000F66F6">
              <w:rPr>
                <w:sz w:val="20"/>
                <w:szCs w:val="20"/>
              </w:rPr>
              <w:t>*Total of ______</w:t>
            </w:r>
            <w:r w:rsidR="00987171" w:rsidRPr="00987171">
              <w:rPr>
                <w:sz w:val="20"/>
                <w:szCs w:val="20"/>
                <w:u w:val="single"/>
              </w:rPr>
              <w:t>1</w:t>
            </w:r>
            <w:r w:rsidRPr="000F66F6">
              <w:rPr>
                <w:sz w:val="20"/>
                <w:szCs w:val="20"/>
              </w:rPr>
              <w:t>_____ forms are submitted.</w:t>
            </w:r>
          </w:p>
        </w:tc>
      </w:tr>
      <w:tr w:rsidR="000F66F6" w14:paraId="3AB66502" w14:textId="77777777" w:rsidTr="00FB6530">
        <w:tc>
          <w:tcPr>
            <w:tcW w:w="9288" w:type="dxa"/>
            <w:gridSpan w:val="8"/>
            <w:tcBorders>
              <w:left w:val="nil"/>
              <w:bottom w:val="nil"/>
              <w:right w:val="nil"/>
            </w:tcBorders>
          </w:tcPr>
          <w:p w14:paraId="5B1CC0CF" w14:textId="77777777" w:rsidR="00FB6530" w:rsidRDefault="00FB6530" w:rsidP="000F66F6">
            <w:pPr>
              <w:spacing w:line="240" w:lineRule="auto"/>
              <w:rPr>
                <w:sz w:val="16"/>
                <w:szCs w:val="16"/>
              </w:rPr>
            </w:pPr>
          </w:p>
          <w:p w14:paraId="791D9CCA" w14:textId="77777777" w:rsidR="000F66F6" w:rsidRDefault="000F66F6" w:rsidP="000F66F6">
            <w:pPr>
              <w:spacing w:line="240" w:lineRule="auto"/>
              <w:rPr>
                <w:b/>
                <w:sz w:val="16"/>
                <w:szCs w:val="16"/>
              </w:rPr>
            </w:pPr>
            <w:r w:rsidRPr="000F66F6">
              <w:rPr>
                <w:sz w:val="16"/>
                <w:szCs w:val="16"/>
              </w:rPr>
              <w:t xml:space="preserve">This collection of information is required by 37 CFR 1.131, 1.32, and 1.33. The information is required to obtain or retain a benefit by the public which is to file (and by the USPTO to process) an application. Confidentiality is governed by 35 U.S.C. 122 and 37 CFR 1.11 and 1.14. This collection is estimated to take 3 minutes to complete, including gathering, preparing, and submitting the completed application form to the USPTO. Time will vary depending upon the individual case. Any comments on the amount of time you require to complete this form and/or suggestions for reducing this burden, should be sent to the Chief Information Officer, U.S. Patent and Trademark Office, U.S. Department of Commerce, P.O. Box 1450, Alexandria, VA 22313-1450. DO NOT SEND FEES OR COMPLETED FORMS TO THIS ADDRESS. </w:t>
            </w:r>
            <w:r w:rsidRPr="00377BCC">
              <w:rPr>
                <w:b/>
                <w:sz w:val="16"/>
                <w:szCs w:val="16"/>
              </w:rPr>
              <w:t>SEND TO: Commissioner for Patents, P.O. Box 1450, Alexandria, VA 22313-1450.</w:t>
            </w:r>
          </w:p>
          <w:p w14:paraId="0014D830" w14:textId="77777777" w:rsidR="00697EE4" w:rsidRPr="000F66F6" w:rsidRDefault="00697EE4" w:rsidP="000F66F6">
            <w:pPr>
              <w:spacing w:line="240" w:lineRule="auto"/>
              <w:rPr>
                <w:sz w:val="16"/>
                <w:szCs w:val="16"/>
              </w:rPr>
            </w:pPr>
          </w:p>
        </w:tc>
      </w:tr>
      <w:tr w:rsidR="000F66F6" w:rsidRPr="00377BCC" w14:paraId="7BE6FC6D" w14:textId="77777777" w:rsidTr="00FB6530">
        <w:tc>
          <w:tcPr>
            <w:tcW w:w="9288" w:type="dxa"/>
            <w:gridSpan w:val="8"/>
            <w:tcBorders>
              <w:top w:val="nil"/>
              <w:left w:val="nil"/>
              <w:bottom w:val="nil"/>
              <w:right w:val="nil"/>
            </w:tcBorders>
            <w:vAlign w:val="center"/>
          </w:tcPr>
          <w:p w14:paraId="024DC0B8" w14:textId="77777777" w:rsidR="000F66F6" w:rsidRPr="00377BCC" w:rsidRDefault="000F66F6" w:rsidP="000F66F6">
            <w:pPr>
              <w:spacing w:line="240" w:lineRule="auto"/>
              <w:jc w:val="center"/>
              <w:rPr>
                <w:i/>
                <w:sz w:val="16"/>
                <w:szCs w:val="16"/>
              </w:rPr>
            </w:pPr>
            <w:r w:rsidRPr="00377BCC">
              <w:rPr>
                <w:i/>
                <w:sz w:val="16"/>
                <w:szCs w:val="16"/>
              </w:rPr>
              <w:t>If you need assistance in completing the form, call 1-800-PTO-9199 and select option 2.</w:t>
            </w:r>
          </w:p>
        </w:tc>
      </w:tr>
    </w:tbl>
    <w:p w14:paraId="676EDA88" w14:textId="77777777" w:rsidR="007A5151" w:rsidRDefault="007A5151"/>
    <w:sectPr w:rsidR="007A5151" w:rsidSect="002A0B4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E40CF7"/>
    <w:multiLevelType w:val="multilevel"/>
    <w:tmpl w:val="E8FEEFB0"/>
    <w:lvl w:ilvl="0">
      <w:start w:val="1"/>
      <w:numFmt w:val="decimal"/>
      <w:lvlText w:val="[000%1]"/>
      <w:lvlJc w:val="left"/>
      <w:pPr>
        <w:tabs>
          <w:tab w:val="num" w:pos="1440"/>
        </w:tabs>
        <w:ind w:left="864" w:hanging="864"/>
      </w:pPr>
      <w:rPr>
        <w:rFonts w:hint="default"/>
        <w:b/>
        <w:i w:val="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1A235795"/>
    <w:multiLevelType w:val="hybridMultilevel"/>
    <w:tmpl w:val="E5C8AFA6"/>
    <w:lvl w:ilvl="0" w:tplc="5D8E9A52">
      <w:start w:val="1000"/>
      <w:numFmt w:val="decimal"/>
      <w:pStyle w:val="paranumber1000"/>
      <w:lvlText w:val="[%1]"/>
      <w:lvlJc w:val="left"/>
      <w:pPr>
        <w:tabs>
          <w:tab w:val="num" w:pos="1440"/>
        </w:tabs>
        <w:ind w:left="864" w:hanging="864"/>
      </w:pPr>
      <w:rPr>
        <w:rFonts w:hint="default"/>
        <w:b/>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EA563D4"/>
    <w:multiLevelType w:val="hybridMultilevel"/>
    <w:tmpl w:val="84E278EC"/>
    <w:lvl w:ilvl="0" w:tplc="6324BC3A">
      <w:start w:val="1"/>
      <w:numFmt w:val="decimalZero"/>
      <w:lvlText w:val="[00%1]"/>
      <w:lvlJc w:val="left"/>
      <w:pPr>
        <w:tabs>
          <w:tab w:val="num" w:pos="360"/>
        </w:tabs>
        <w:ind w:left="-1080" w:firstLine="720"/>
      </w:pPr>
      <w:rPr>
        <w:rFonts w:hint="default"/>
        <w:b/>
        <w:i w:val="0"/>
        <w:strike w:val="0"/>
        <w:dstrike w:val="0"/>
        <w:u w:val="none"/>
        <w:vertAlign w:val="baseline"/>
      </w:rPr>
    </w:lvl>
    <w:lvl w:ilvl="1" w:tplc="04090019">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3" w15:restartNumberingAfterBreak="0">
    <w:nsid w:val="5D457B8D"/>
    <w:multiLevelType w:val="hybridMultilevel"/>
    <w:tmpl w:val="2604CFFC"/>
    <w:lvl w:ilvl="0" w:tplc="F8209F9C">
      <w:start w:val="100"/>
      <w:numFmt w:val="decimal"/>
      <w:pStyle w:val="paranumber100"/>
      <w:lvlText w:val="[0%1]"/>
      <w:lvlJc w:val="left"/>
      <w:pPr>
        <w:tabs>
          <w:tab w:val="num" w:pos="1440"/>
        </w:tabs>
        <w:ind w:left="864" w:hanging="864"/>
      </w:pPr>
      <w:rPr>
        <w:rFonts w:hint="default"/>
        <w:b/>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5E8A2A31"/>
    <w:multiLevelType w:val="hybridMultilevel"/>
    <w:tmpl w:val="EA045EE8"/>
    <w:lvl w:ilvl="0" w:tplc="0FACB69E">
      <w:start w:val="1"/>
      <w:numFmt w:val="decimalZero"/>
      <w:pStyle w:val="patentparanumber"/>
      <w:lvlText w:val="[00%1]"/>
      <w:lvlJc w:val="left"/>
      <w:pPr>
        <w:tabs>
          <w:tab w:val="num" w:pos="1440"/>
        </w:tabs>
        <w:ind w:left="864" w:hanging="864"/>
      </w:pPr>
      <w:rPr>
        <w:rFonts w:hint="default"/>
        <w:b/>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778334915">
    <w:abstractNumId w:val="2"/>
  </w:num>
  <w:num w:numId="2" w16cid:durableId="428041330">
    <w:abstractNumId w:val="4"/>
  </w:num>
  <w:num w:numId="3" w16cid:durableId="402609159">
    <w:abstractNumId w:val="4"/>
  </w:num>
  <w:num w:numId="4" w16cid:durableId="1162163015">
    <w:abstractNumId w:val="4"/>
  </w:num>
  <w:num w:numId="5" w16cid:durableId="1460026190">
    <w:abstractNumId w:val="4"/>
  </w:num>
  <w:num w:numId="6" w16cid:durableId="916213462">
    <w:abstractNumId w:val="4"/>
  </w:num>
  <w:num w:numId="7" w16cid:durableId="868102894">
    <w:abstractNumId w:val="4"/>
  </w:num>
  <w:num w:numId="8" w16cid:durableId="442189800">
    <w:abstractNumId w:val="4"/>
  </w:num>
  <w:num w:numId="9" w16cid:durableId="1521237109">
    <w:abstractNumId w:val="0"/>
  </w:num>
  <w:num w:numId="10" w16cid:durableId="1962371307">
    <w:abstractNumId w:val="3"/>
  </w:num>
  <w:num w:numId="11" w16cid:durableId="1300460078">
    <w:abstractNumId w:val="1"/>
  </w:num>
  <w:num w:numId="12" w16cid:durableId="1019427534">
    <w:abstractNumId w:val="3"/>
  </w:num>
  <w:num w:numId="13" w16cid:durableId="1164468695">
    <w:abstractNumId w:val="3"/>
  </w:num>
  <w:num w:numId="14" w16cid:durableId="356349001">
    <w:abstractNumId w:val="1"/>
  </w:num>
  <w:num w:numId="15" w16cid:durableId="1347636198">
    <w:abstractNumId w:val="3"/>
  </w:num>
  <w:num w:numId="16" w16cid:durableId="640378766">
    <w:abstractNumId w:val="4"/>
  </w:num>
  <w:num w:numId="17" w16cid:durableId="1173688243">
    <w:abstractNumId w:val="1"/>
  </w:num>
  <w:num w:numId="18" w16cid:durableId="890385684">
    <w:abstractNumId w:val="3"/>
  </w:num>
  <w:num w:numId="19" w16cid:durableId="1191727797">
    <w:abstractNumId w:val="4"/>
  </w:num>
  <w:num w:numId="20" w16cid:durableId="698164421">
    <w:abstractNumId w:val="4"/>
  </w:num>
  <w:num w:numId="21" w16cid:durableId="1399209075">
    <w:abstractNumId w:val="4"/>
  </w:num>
  <w:num w:numId="22" w16cid:durableId="289287778">
    <w:abstractNumId w:val="3"/>
  </w:num>
  <w:num w:numId="23" w16cid:durableId="1754276094">
    <w:abstractNumId w:val="4"/>
  </w:num>
  <w:num w:numId="24" w16cid:durableId="1344085143">
    <w:abstractNumId w:val="3"/>
  </w:num>
  <w:num w:numId="25" w16cid:durableId="849609435">
    <w:abstractNumId w:val="1"/>
  </w:num>
  <w:num w:numId="26" w16cid:durableId="1397969276">
    <w:abstractNumId w:val="3"/>
  </w:num>
  <w:num w:numId="27" w16cid:durableId="549994785">
    <w:abstractNumId w:val="1"/>
  </w:num>
  <w:num w:numId="28" w16cid:durableId="650863852">
    <w:abstractNumId w:val="3"/>
  </w:num>
  <w:num w:numId="29" w16cid:durableId="1569077990">
    <w:abstractNumId w:val="1"/>
  </w:num>
  <w:num w:numId="30" w16cid:durableId="2066641515">
    <w:abstractNumId w:val="4"/>
  </w:num>
  <w:num w:numId="31" w16cid:durableId="1828475183">
    <w:abstractNumId w:val="4"/>
  </w:num>
  <w:num w:numId="32" w16cid:durableId="1696079180">
    <w:abstractNumId w:val="3"/>
  </w:num>
  <w:num w:numId="33" w16cid:durableId="452483052">
    <w:abstractNumId w:val="1"/>
  </w:num>
  <w:num w:numId="34" w16cid:durableId="2042969635">
    <w:abstractNumId w:val="4"/>
  </w:num>
  <w:num w:numId="35" w16cid:durableId="2124761341">
    <w:abstractNumId w:val="3"/>
  </w:num>
  <w:num w:numId="36" w16cid:durableId="2124035694">
    <w:abstractNumId w:val="1"/>
  </w:num>
  <w:num w:numId="37" w16cid:durableId="1832942869">
    <w:abstractNumId w:val="4"/>
  </w:num>
  <w:num w:numId="38" w16cid:durableId="457724090">
    <w:abstractNumId w:val="3"/>
  </w:num>
  <w:num w:numId="39" w16cid:durableId="103573955">
    <w:abstractNumId w:val="1"/>
  </w:num>
  <w:num w:numId="40" w16cid:durableId="1847788512">
    <w:abstractNumId w:val="4"/>
  </w:num>
  <w:num w:numId="41" w16cid:durableId="1797065837">
    <w:abstractNumId w:val="3"/>
  </w:num>
  <w:num w:numId="42" w16cid:durableId="91363973">
    <w:abstractNumId w:val="1"/>
  </w:num>
  <w:num w:numId="43" w16cid:durableId="1610627277">
    <w:abstractNumId w:val="4"/>
  </w:num>
  <w:num w:numId="44" w16cid:durableId="1670135431">
    <w:abstractNumId w:val="3"/>
  </w:num>
  <w:num w:numId="45" w16cid:durableId="879636657">
    <w:abstractNumId w:val="1"/>
  </w:num>
  <w:num w:numId="46" w16cid:durableId="479999676">
    <w:abstractNumId w:val="3"/>
  </w:num>
  <w:num w:numId="47" w16cid:durableId="1270309881">
    <w:abstractNumId w:val="3"/>
  </w:num>
  <w:num w:numId="48" w16cid:durableId="11703720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AC9"/>
    <w:rsid w:val="000009E0"/>
    <w:rsid w:val="000032AD"/>
    <w:rsid w:val="000032E0"/>
    <w:rsid w:val="000040DB"/>
    <w:rsid w:val="00004329"/>
    <w:rsid w:val="00004BEB"/>
    <w:rsid w:val="00004D01"/>
    <w:rsid w:val="00004F43"/>
    <w:rsid w:val="00005600"/>
    <w:rsid w:val="00005696"/>
    <w:rsid w:val="00010E56"/>
    <w:rsid w:val="000110F0"/>
    <w:rsid w:val="00011394"/>
    <w:rsid w:val="000128B4"/>
    <w:rsid w:val="00013C29"/>
    <w:rsid w:val="00014780"/>
    <w:rsid w:val="00015C3C"/>
    <w:rsid w:val="00015D52"/>
    <w:rsid w:val="000163F0"/>
    <w:rsid w:val="0001690A"/>
    <w:rsid w:val="00017AC8"/>
    <w:rsid w:val="00017AEE"/>
    <w:rsid w:val="00017D13"/>
    <w:rsid w:val="00017DBF"/>
    <w:rsid w:val="00020489"/>
    <w:rsid w:val="000207F3"/>
    <w:rsid w:val="00020A4F"/>
    <w:rsid w:val="00022668"/>
    <w:rsid w:val="00022745"/>
    <w:rsid w:val="00022BC7"/>
    <w:rsid w:val="000236B0"/>
    <w:rsid w:val="00024BBA"/>
    <w:rsid w:val="00024C33"/>
    <w:rsid w:val="00025D6E"/>
    <w:rsid w:val="000266C2"/>
    <w:rsid w:val="00027846"/>
    <w:rsid w:val="000305B1"/>
    <w:rsid w:val="000306B5"/>
    <w:rsid w:val="00031077"/>
    <w:rsid w:val="000312A9"/>
    <w:rsid w:val="000315A1"/>
    <w:rsid w:val="00032607"/>
    <w:rsid w:val="000342D3"/>
    <w:rsid w:val="00034EE3"/>
    <w:rsid w:val="00035E12"/>
    <w:rsid w:val="00036C95"/>
    <w:rsid w:val="00036F66"/>
    <w:rsid w:val="000371C3"/>
    <w:rsid w:val="000400B0"/>
    <w:rsid w:val="000410ED"/>
    <w:rsid w:val="00041259"/>
    <w:rsid w:val="0004171C"/>
    <w:rsid w:val="00041EC6"/>
    <w:rsid w:val="00042CAF"/>
    <w:rsid w:val="00043422"/>
    <w:rsid w:val="000434DC"/>
    <w:rsid w:val="00043965"/>
    <w:rsid w:val="00044C9A"/>
    <w:rsid w:val="000459E1"/>
    <w:rsid w:val="000465F5"/>
    <w:rsid w:val="000467C4"/>
    <w:rsid w:val="00046E7E"/>
    <w:rsid w:val="0005026B"/>
    <w:rsid w:val="00050788"/>
    <w:rsid w:val="00050D9C"/>
    <w:rsid w:val="00051061"/>
    <w:rsid w:val="00051687"/>
    <w:rsid w:val="00051A0E"/>
    <w:rsid w:val="00051ACE"/>
    <w:rsid w:val="00052630"/>
    <w:rsid w:val="00052852"/>
    <w:rsid w:val="00052AE1"/>
    <w:rsid w:val="00052D7D"/>
    <w:rsid w:val="00053C24"/>
    <w:rsid w:val="000542B0"/>
    <w:rsid w:val="00054344"/>
    <w:rsid w:val="000544FF"/>
    <w:rsid w:val="00054C02"/>
    <w:rsid w:val="00055F3F"/>
    <w:rsid w:val="00056418"/>
    <w:rsid w:val="00056AC6"/>
    <w:rsid w:val="00057480"/>
    <w:rsid w:val="000618A4"/>
    <w:rsid w:val="0006334B"/>
    <w:rsid w:val="000634DA"/>
    <w:rsid w:val="000637EF"/>
    <w:rsid w:val="0006423B"/>
    <w:rsid w:val="00064ABE"/>
    <w:rsid w:val="00065D1D"/>
    <w:rsid w:val="000671B8"/>
    <w:rsid w:val="0007149F"/>
    <w:rsid w:val="0007206F"/>
    <w:rsid w:val="000723E8"/>
    <w:rsid w:val="00072510"/>
    <w:rsid w:val="0007296B"/>
    <w:rsid w:val="00072C58"/>
    <w:rsid w:val="00072D29"/>
    <w:rsid w:val="0007381E"/>
    <w:rsid w:val="00073CB2"/>
    <w:rsid w:val="00074767"/>
    <w:rsid w:val="00074F05"/>
    <w:rsid w:val="0007541F"/>
    <w:rsid w:val="00075947"/>
    <w:rsid w:val="000769E0"/>
    <w:rsid w:val="0007752A"/>
    <w:rsid w:val="00080324"/>
    <w:rsid w:val="00081E47"/>
    <w:rsid w:val="00082514"/>
    <w:rsid w:val="00082755"/>
    <w:rsid w:val="00082FE1"/>
    <w:rsid w:val="00083E30"/>
    <w:rsid w:val="000844B6"/>
    <w:rsid w:val="00084CD9"/>
    <w:rsid w:val="0008509A"/>
    <w:rsid w:val="00085685"/>
    <w:rsid w:val="00087859"/>
    <w:rsid w:val="00087A4D"/>
    <w:rsid w:val="000906DA"/>
    <w:rsid w:val="00090F35"/>
    <w:rsid w:val="0009169C"/>
    <w:rsid w:val="00093BFD"/>
    <w:rsid w:val="00094528"/>
    <w:rsid w:val="00095047"/>
    <w:rsid w:val="00095313"/>
    <w:rsid w:val="00096D11"/>
    <w:rsid w:val="00096F73"/>
    <w:rsid w:val="0009786A"/>
    <w:rsid w:val="00097C0C"/>
    <w:rsid w:val="00097EF7"/>
    <w:rsid w:val="000A05B3"/>
    <w:rsid w:val="000A2860"/>
    <w:rsid w:val="000A36A5"/>
    <w:rsid w:val="000A3A8D"/>
    <w:rsid w:val="000A49E7"/>
    <w:rsid w:val="000A4FEB"/>
    <w:rsid w:val="000A6A94"/>
    <w:rsid w:val="000A7140"/>
    <w:rsid w:val="000A77D2"/>
    <w:rsid w:val="000A77D9"/>
    <w:rsid w:val="000A7C60"/>
    <w:rsid w:val="000A7E86"/>
    <w:rsid w:val="000B0A33"/>
    <w:rsid w:val="000B1789"/>
    <w:rsid w:val="000B1878"/>
    <w:rsid w:val="000B1985"/>
    <w:rsid w:val="000B2EC1"/>
    <w:rsid w:val="000B338C"/>
    <w:rsid w:val="000B3BE2"/>
    <w:rsid w:val="000B428A"/>
    <w:rsid w:val="000B4BDA"/>
    <w:rsid w:val="000B5E16"/>
    <w:rsid w:val="000B68EF"/>
    <w:rsid w:val="000B71B1"/>
    <w:rsid w:val="000B7CD4"/>
    <w:rsid w:val="000C116D"/>
    <w:rsid w:val="000C1BEC"/>
    <w:rsid w:val="000C3403"/>
    <w:rsid w:val="000C385B"/>
    <w:rsid w:val="000C4839"/>
    <w:rsid w:val="000C516B"/>
    <w:rsid w:val="000C5251"/>
    <w:rsid w:val="000C5406"/>
    <w:rsid w:val="000C5552"/>
    <w:rsid w:val="000C6973"/>
    <w:rsid w:val="000C6C14"/>
    <w:rsid w:val="000C74D5"/>
    <w:rsid w:val="000C758F"/>
    <w:rsid w:val="000C7DDF"/>
    <w:rsid w:val="000D02D9"/>
    <w:rsid w:val="000D05BA"/>
    <w:rsid w:val="000D3259"/>
    <w:rsid w:val="000D3994"/>
    <w:rsid w:val="000D3F97"/>
    <w:rsid w:val="000D4378"/>
    <w:rsid w:val="000D4728"/>
    <w:rsid w:val="000D4F20"/>
    <w:rsid w:val="000D5AB7"/>
    <w:rsid w:val="000D60D2"/>
    <w:rsid w:val="000D6DCD"/>
    <w:rsid w:val="000E05E6"/>
    <w:rsid w:val="000E263B"/>
    <w:rsid w:val="000E26A1"/>
    <w:rsid w:val="000E2A4A"/>
    <w:rsid w:val="000E2A94"/>
    <w:rsid w:val="000E2E9D"/>
    <w:rsid w:val="000E45DB"/>
    <w:rsid w:val="000E4BC4"/>
    <w:rsid w:val="000E611B"/>
    <w:rsid w:val="000E66AF"/>
    <w:rsid w:val="000E74C3"/>
    <w:rsid w:val="000E7B2E"/>
    <w:rsid w:val="000E7D14"/>
    <w:rsid w:val="000F0B50"/>
    <w:rsid w:val="000F17F4"/>
    <w:rsid w:val="000F17F9"/>
    <w:rsid w:val="000F30CE"/>
    <w:rsid w:val="000F588B"/>
    <w:rsid w:val="000F66F6"/>
    <w:rsid w:val="000F7137"/>
    <w:rsid w:val="000F7B86"/>
    <w:rsid w:val="001002CE"/>
    <w:rsid w:val="00100CC7"/>
    <w:rsid w:val="001010B7"/>
    <w:rsid w:val="00101369"/>
    <w:rsid w:val="00101E87"/>
    <w:rsid w:val="00102246"/>
    <w:rsid w:val="00102522"/>
    <w:rsid w:val="001027E1"/>
    <w:rsid w:val="00102830"/>
    <w:rsid w:val="001029C1"/>
    <w:rsid w:val="001036E0"/>
    <w:rsid w:val="001039D9"/>
    <w:rsid w:val="00104480"/>
    <w:rsid w:val="001045DE"/>
    <w:rsid w:val="0010492D"/>
    <w:rsid w:val="00104D80"/>
    <w:rsid w:val="00105F89"/>
    <w:rsid w:val="00106FA8"/>
    <w:rsid w:val="00107814"/>
    <w:rsid w:val="00107DC8"/>
    <w:rsid w:val="00110027"/>
    <w:rsid w:val="001100A0"/>
    <w:rsid w:val="001119C1"/>
    <w:rsid w:val="00111FD3"/>
    <w:rsid w:val="00112439"/>
    <w:rsid w:val="0011292B"/>
    <w:rsid w:val="00112F1C"/>
    <w:rsid w:val="0011313F"/>
    <w:rsid w:val="001131C3"/>
    <w:rsid w:val="00113322"/>
    <w:rsid w:val="00113F53"/>
    <w:rsid w:val="00113FFD"/>
    <w:rsid w:val="0011460D"/>
    <w:rsid w:val="00115E45"/>
    <w:rsid w:val="00116007"/>
    <w:rsid w:val="001165F3"/>
    <w:rsid w:val="00117109"/>
    <w:rsid w:val="0011741E"/>
    <w:rsid w:val="00117924"/>
    <w:rsid w:val="00117E5E"/>
    <w:rsid w:val="00120CA6"/>
    <w:rsid w:val="001228C6"/>
    <w:rsid w:val="00123B81"/>
    <w:rsid w:val="00124331"/>
    <w:rsid w:val="00125C52"/>
    <w:rsid w:val="00125DA5"/>
    <w:rsid w:val="00125EEA"/>
    <w:rsid w:val="001262A3"/>
    <w:rsid w:val="00126EDF"/>
    <w:rsid w:val="00126F1F"/>
    <w:rsid w:val="001273B3"/>
    <w:rsid w:val="0013035B"/>
    <w:rsid w:val="00131CF2"/>
    <w:rsid w:val="00131F4E"/>
    <w:rsid w:val="001324E1"/>
    <w:rsid w:val="001326F4"/>
    <w:rsid w:val="0013302A"/>
    <w:rsid w:val="0013386F"/>
    <w:rsid w:val="001338F6"/>
    <w:rsid w:val="00133FB5"/>
    <w:rsid w:val="0013464E"/>
    <w:rsid w:val="001351E3"/>
    <w:rsid w:val="001356D4"/>
    <w:rsid w:val="00135F37"/>
    <w:rsid w:val="001364E9"/>
    <w:rsid w:val="00136865"/>
    <w:rsid w:val="00136A6A"/>
    <w:rsid w:val="00136D4C"/>
    <w:rsid w:val="001374B1"/>
    <w:rsid w:val="0014017E"/>
    <w:rsid w:val="001402CB"/>
    <w:rsid w:val="00141273"/>
    <w:rsid w:val="00142D89"/>
    <w:rsid w:val="00143D80"/>
    <w:rsid w:val="00144641"/>
    <w:rsid w:val="00144AE2"/>
    <w:rsid w:val="0014522D"/>
    <w:rsid w:val="001463A0"/>
    <w:rsid w:val="001474AD"/>
    <w:rsid w:val="0014793A"/>
    <w:rsid w:val="001504AF"/>
    <w:rsid w:val="00151004"/>
    <w:rsid w:val="00152581"/>
    <w:rsid w:val="0015373D"/>
    <w:rsid w:val="00157580"/>
    <w:rsid w:val="00157CF4"/>
    <w:rsid w:val="001605E9"/>
    <w:rsid w:val="00160821"/>
    <w:rsid w:val="00160944"/>
    <w:rsid w:val="00161135"/>
    <w:rsid w:val="00161641"/>
    <w:rsid w:val="00162954"/>
    <w:rsid w:val="00162960"/>
    <w:rsid w:val="00162F31"/>
    <w:rsid w:val="00163050"/>
    <w:rsid w:val="001645E8"/>
    <w:rsid w:val="00164712"/>
    <w:rsid w:val="001648C6"/>
    <w:rsid w:val="001658B7"/>
    <w:rsid w:val="00165914"/>
    <w:rsid w:val="00165D5C"/>
    <w:rsid w:val="0016620E"/>
    <w:rsid w:val="001667AE"/>
    <w:rsid w:val="00167BA6"/>
    <w:rsid w:val="00167DA4"/>
    <w:rsid w:val="00167F34"/>
    <w:rsid w:val="00167F49"/>
    <w:rsid w:val="0017075B"/>
    <w:rsid w:val="00170BD1"/>
    <w:rsid w:val="00170D80"/>
    <w:rsid w:val="00171AE6"/>
    <w:rsid w:val="00171BC3"/>
    <w:rsid w:val="00172458"/>
    <w:rsid w:val="00172EE9"/>
    <w:rsid w:val="001741D9"/>
    <w:rsid w:val="00174375"/>
    <w:rsid w:val="0017450A"/>
    <w:rsid w:val="00175CE2"/>
    <w:rsid w:val="00176A26"/>
    <w:rsid w:val="00176D49"/>
    <w:rsid w:val="00177ED7"/>
    <w:rsid w:val="001809D6"/>
    <w:rsid w:val="001814CE"/>
    <w:rsid w:val="00181536"/>
    <w:rsid w:val="00181753"/>
    <w:rsid w:val="00181AB8"/>
    <w:rsid w:val="00182415"/>
    <w:rsid w:val="0018295A"/>
    <w:rsid w:val="00182EC5"/>
    <w:rsid w:val="001831D0"/>
    <w:rsid w:val="00183D1B"/>
    <w:rsid w:val="00183F63"/>
    <w:rsid w:val="00184908"/>
    <w:rsid w:val="00185032"/>
    <w:rsid w:val="00185B8E"/>
    <w:rsid w:val="001863A5"/>
    <w:rsid w:val="001868D8"/>
    <w:rsid w:val="00186BDA"/>
    <w:rsid w:val="0018721E"/>
    <w:rsid w:val="00187760"/>
    <w:rsid w:val="00187D2E"/>
    <w:rsid w:val="00187DE3"/>
    <w:rsid w:val="0019011C"/>
    <w:rsid w:val="00190CF9"/>
    <w:rsid w:val="0019199F"/>
    <w:rsid w:val="00191DFC"/>
    <w:rsid w:val="00191E7E"/>
    <w:rsid w:val="00192622"/>
    <w:rsid w:val="00192852"/>
    <w:rsid w:val="00192973"/>
    <w:rsid w:val="00192B76"/>
    <w:rsid w:val="00194804"/>
    <w:rsid w:val="001956B2"/>
    <w:rsid w:val="00196324"/>
    <w:rsid w:val="00196A0F"/>
    <w:rsid w:val="00196FB5"/>
    <w:rsid w:val="00197400"/>
    <w:rsid w:val="001A0BBF"/>
    <w:rsid w:val="001A0CF9"/>
    <w:rsid w:val="001A0DFE"/>
    <w:rsid w:val="001A1018"/>
    <w:rsid w:val="001A21EC"/>
    <w:rsid w:val="001A373F"/>
    <w:rsid w:val="001A3743"/>
    <w:rsid w:val="001A4B08"/>
    <w:rsid w:val="001A65CA"/>
    <w:rsid w:val="001A7692"/>
    <w:rsid w:val="001A7922"/>
    <w:rsid w:val="001B0577"/>
    <w:rsid w:val="001B0C24"/>
    <w:rsid w:val="001B0FFA"/>
    <w:rsid w:val="001B203F"/>
    <w:rsid w:val="001B2494"/>
    <w:rsid w:val="001B2A70"/>
    <w:rsid w:val="001B2DA5"/>
    <w:rsid w:val="001B359B"/>
    <w:rsid w:val="001B392A"/>
    <w:rsid w:val="001B3CD1"/>
    <w:rsid w:val="001B4DCD"/>
    <w:rsid w:val="001B6B23"/>
    <w:rsid w:val="001B72CC"/>
    <w:rsid w:val="001C0A22"/>
    <w:rsid w:val="001C10F4"/>
    <w:rsid w:val="001C1A0E"/>
    <w:rsid w:val="001C215A"/>
    <w:rsid w:val="001C2F41"/>
    <w:rsid w:val="001C32F8"/>
    <w:rsid w:val="001C3832"/>
    <w:rsid w:val="001C3BF7"/>
    <w:rsid w:val="001C3D87"/>
    <w:rsid w:val="001C478B"/>
    <w:rsid w:val="001C4BA1"/>
    <w:rsid w:val="001C55DA"/>
    <w:rsid w:val="001C55E1"/>
    <w:rsid w:val="001C64DF"/>
    <w:rsid w:val="001C6F75"/>
    <w:rsid w:val="001D020A"/>
    <w:rsid w:val="001D02DC"/>
    <w:rsid w:val="001D0D12"/>
    <w:rsid w:val="001D0E3B"/>
    <w:rsid w:val="001D143B"/>
    <w:rsid w:val="001D16FB"/>
    <w:rsid w:val="001D2930"/>
    <w:rsid w:val="001D2CA7"/>
    <w:rsid w:val="001D3565"/>
    <w:rsid w:val="001D3C62"/>
    <w:rsid w:val="001D3C89"/>
    <w:rsid w:val="001D3EAA"/>
    <w:rsid w:val="001D492E"/>
    <w:rsid w:val="001D4A2C"/>
    <w:rsid w:val="001D4D5E"/>
    <w:rsid w:val="001D5AFC"/>
    <w:rsid w:val="001D6721"/>
    <w:rsid w:val="001D6B04"/>
    <w:rsid w:val="001D6DC3"/>
    <w:rsid w:val="001D737E"/>
    <w:rsid w:val="001D7445"/>
    <w:rsid w:val="001E21AA"/>
    <w:rsid w:val="001E239C"/>
    <w:rsid w:val="001E2446"/>
    <w:rsid w:val="001E2F2E"/>
    <w:rsid w:val="001E2FC5"/>
    <w:rsid w:val="001E4346"/>
    <w:rsid w:val="001E49C4"/>
    <w:rsid w:val="001E561C"/>
    <w:rsid w:val="001E66F7"/>
    <w:rsid w:val="001E716E"/>
    <w:rsid w:val="001E755B"/>
    <w:rsid w:val="001E7D9F"/>
    <w:rsid w:val="001E7E3D"/>
    <w:rsid w:val="001F0C96"/>
    <w:rsid w:val="001F1A08"/>
    <w:rsid w:val="001F28FB"/>
    <w:rsid w:val="001F351B"/>
    <w:rsid w:val="001F35F4"/>
    <w:rsid w:val="001F4056"/>
    <w:rsid w:val="001F4321"/>
    <w:rsid w:val="001F480E"/>
    <w:rsid w:val="001F687C"/>
    <w:rsid w:val="001F69CB"/>
    <w:rsid w:val="001F73FA"/>
    <w:rsid w:val="001F788C"/>
    <w:rsid w:val="002003AA"/>
    <w:rsid w:val="00202DA6"/>
    <w:rsid w:val="00202EEB"/>
    <w:rsid w:val="002033F9"/>
    <w:rsid w:val="002034E7"/>
    <w:rsid w:val="00203D1F"/>
    <w:rsid w:val="00204A5E"/>
    <w:rsid w:val="00204D97"/>
    <w:rsid w:val="00205882"/>
    <w:rsid w:val="002067AC"/>
    <w:rsid w:val="0020709D"/>
    <w:rsid w:val="00210843"/>
    <w:rsid w:val="00210E23"/>
    <w:rsid w:val="002119FC"/>
    <w:rsid w:val="00211A6D"/>
    <w:rsid w:val="002128C9"/>
    <w:rsid w:val="00213058"/>
    <w:rsid w:val="0021313B"/>
    <w:rsid w:val="002148A4"/>
    <w:rsid w:val="00214B8A"/>
    <w:rsid w:val="00214C3A"/>
    <w:rsid w:val="0021629B"/>
    <w:rsid w:val="002169D4"/>
    <w:rsid w:val="00216F91"/>
    <w:rsid w:val="0021752A"/>
    <w:rsid w:val="00217AAC"/>
    <w:rsid w:val="00217C24"/>
    <w:rsid w:val="00217F33"/>
    <w:rsid w:val="00220FE5"/>
    <w:rsid w:val="0022120E"/>
    <w:rsid w:val="0022147F"/>
    <w:rsid w:val="00221C80"/>
    <w:rsid w:val="00222081"/>
    <w:rsid w:val="00222CF9"/>
    <w:rsid w:val="00223458"/>
    <w:rsid w:val="002245D4"/>
    <w:rsid w:val="002249BF"/>
    <w:rsid w:val="002253E3"/>
    <w:rsid w:val="002256A9"/>
    <w:rsid w:val="00225B54"/>
    <w:rsid w:val="00225E2D"/>
    <w:rsid w:val="00226052"/>
    <w:rsid w:val="002261A6"/>
    <w:rsid w:val="0022668C"/>
    <w:rsid w:val="0022683B"/>
    <w:rsid w:val="00226B66"/>
    <w:rsid w:val="00227AFB"/>
    <w:rsid w:val="002303BF"/>
    <w:rsid w:val="0023091F"/>
    <w:rsid w:val="00231ECB"/>
    <w:rsid w:val="002328E8"/>
    <w:rsid w:val="00233104"/>
    <w:rsid w:val="0023615D"/>
    <w:rsid w:val="0023698F"/>
    <w:rsid w:val="00236F1A"/>
    <w:rsid w:val="002374BE"/>
    <w:rsid w:val="002401C2"/>
    <w:rsid w:val="00240681"/>
    <w:rsid w:val="00242062"/>
    <w:rsid w:val="00242B97"/>
    <w:rsid w:val="002430BA"/>
    <w:rsid w:val="00243C27"/>
    <w:rsid w:val="002441C2"/>
    <w:rsid w:val="00244A00"/>
    <w:rsid w:val="00245928"/>
    <w:rsid w:val="00245C77"/>
    <w:rsid w:val="002475D9"/>
    <w:rsid w:val="00247D3B"/>
    <w:rsid w:val="0025047A"/>
    <w:rsid w:val="002505D9"/>
    <w:rsid w:val="002506BA"/>
    <w:rsid w:val="002508C9"/>
    <w:rsid w:val="0025104C"/>
    <w:rsid w:val="00252985"/>
    <w:rsid w:val="00252B1A"/>
    <w:rsid w:val="0025581E"/>
    <w:rsid w:val="00255920"/>
    <w:rsid w:val="0025693F"/>
    <w:rsid w:val="00256C44"/>
    <w:rsid w:val="00260AA0"/>
    <w:rsid w:val="00260D13"/>
    <w:rsid w:val="00261B95"/>
    <w:rsid w:val="0026303C"/>
    <w:rsid w:val="00263757"/>
    <w:rsid w:val="002643E4"/>
    <w:rsid w:val="00264F7C"/>
    <w:rsid w:val="00264F81"/>
    <w:rsid w:val="002651CE"/>
    <w:rsid w:val="00265F00"/>
    <w:rsid w:val="00266410"/>
    <w:rsid w:val="00267038"/>
    <w:rsid w:val="00267E1C"/>
    <w:rsid w:val="00267E3A"/>
    <w:rsid w:val="00267F11"/>
    <w:rsid w:val="002706E0"/>
    <w:rsid w:val="00270A78"/>
    <w:rsid w:val="0027272C"/>
    <w:rsid w:val="00273D4D"/>
    <w:rsid w:val="002741BC"/>
    <w:rsid w:val="00274566"/>
    <w:rsid w:val="00274582"/>
    <w:rsid w:val="00274F78"/>
    <w:rsid w:val="002756C2"/>
    <w:rsid w:val="00276218"/>
    <w:rsid w:val="00276DB1"/>
    <w:rsid w:val="00276F5B"/>
    <w:rsid w:val="00277A4A"/>
    <w:rsid w:val="00277EE4"/>
    <w:rsid w:val="002808EB"/>
    <w:rsid w:val="00282222"/>
    <w:rsid w:val="002823E0"/>
    <w:rsid w:val="002832BD"/>
    <w:rsid w:val="00283663"/>
    <w:rsid w:val="0028398D"/>
    <w:rsid w:val="00284B57"/>
    <w:rsid w:val="00285478"/>
    <w:rsid w:val="00285D5E"/>
    <w:rsid w:val="00285F83"/>
    <w:rsid w:val="00286195"/>
    <w:rsid w:val="0028626B"/>
    <w:rsid w:val="0028683F"/>
    <w:rsid w:val="00286B28"/>
    <w:rsid w:val="00286B79"/>
    <w:rsid w:val="00286FBF"/>
    <w:rsid w:val="00286FC8"/>
    <w:rsid w:val="0028738F"/>
    <w:rsid w:val="00287B2A"/>
    <w:rsid w:val="002901CC"/>
    <w:rsid w:val="00290AC8"/>
    <w:rsid w:val="00290C8C"/>
    <w:rsid w:val="0029113F"/>
    <w:rsid w:val="00291417"/>
    <w:rsid w:val="002919C8"/>
    <w:rsid w:val="00291C1D"/>
    <w:rsid w:val="00291D8D"/>
    <w:rsid w:val="00293874"/>
    <w:rsid w:val="00293D1A"/>
    <w:rsid w:val="00294590"/>
    <w:rsid w:val="002946AF"/>
    <w:rsid w:val="00294A74"/>
    <w:rsid w:val="002953BF"/>
    <w:rsid w:val="0029551E"/>
    <w:rsid w:val="00295B93"/>
    <w:rsid w:val="002965F5"/>
    <w:rsid w:val="0029674F"/>
    <w:rsid w:val="00296959"/>
    <w:rsid w:val="00296A02"/>
    <w:rsid w:val="00296F48"/>
    <w:rsid w:val="002970D7"/>
    <w:rsid w:val="002A0070"/>
    <w:rsid w:val="002A0B43"/>
    <w:rsid w:val="002A1815"/>
    <w:rsid w:val="002A1CF8"/>
    <w:rsid w:val="002A1D32"/>
    <w:rsid w:val="002A1F99"/>
    <w:rsid w:val="002A2EF6"/>
    <w:rsid w:val="002A2F94"/>
    <w:rsid w:val="002A42CF"/>
    <w:rsid w:val="002A43B4"/>
    <w:rsid w:val="002A4C8D"/>
    <w:rsid w:val="002A5079"/>
    <w:rsid w:val="002A5989"/>
    <w:rsid w:val="002A77D4"/>
    <w:rsid w:val="002B1463"/>
    <w:rsid w:val="002B1B26"/>
    <w:rsid w:val="002B2120"/>
    <w:rsid w:val="002B2F31"/>
    <w:rsid w:val="002B35CA"/>
    <w:rsid w:val="002B39EC"/>
    <w:rsid w:val="002B3EE4"/>
    <w:rsid w:val="002B53DF"/>
    <w:rsid w:val="002B58DE"/>
    <w:rsid w:val="002B5FA8"/>
    <w:rsid w:val="002B60FA"/>
    <w:rsid w:val="002B64A7"/>
    <w:rsid w:val="002B7473"/>
    <w:rsid w:val="002C0584"/>
    <w:rsid w:val="002C0C85"/>
    <w:rsid w:val="002C0E2E"/>
    <w:rsid w:val="002C0E9C"/>
    <w:rsid w:val="002C3398"/>
    <w:rsid w:val="002C3CEB"/>
    <w:rsid w:val="002C4C96"/>
    <w:rsid w:val="002C5497"/>
    <w:rsid w:val="002C5B43"/>
    <w:rsid w:val="002C6635"/>
    <w:rsid w:val="002C7CF7"/>
    <w:rsid w:val="002D136E"/>
    <w:rsid w:val="002D1859"/>
    <w:rsid w:val="002D1BD8"/>
    <w:rsid w:val="002D1C9C"/>
    <w:rsid w:val="002D1CCB"/>
    <w:rsid w:val="002D1E37"/>
    <w:rsid w:val="002D288B"/>
    <w:rsid w:val="002D308E"/>
    <w:rsid w:val="002D3C9E"/>
    <w:rsid w:val="002D5BF8"/>
    <w:rsid w:val="002D5C4A"/>
    <w:rsid w:val="002D66F6"/>
    <w:rsid w:val="002D6AE4"/>
    <w:rsid w:val="002D6B87"/>
    <w:rsid w:val="002D79D1"/>
    <w:rsid w:val="002D7AFA"/>
    <w:rsid w:val="002E06F1"/>
    <w:rsid w:val="002E0D7F"/>
    <w:rsid w:val="002E11FC"/>
    <w:rsid w:val="002E1F30"/>
    <w:rsid w:val="002E2CC5"/>
    <w:rsid w:val="002E2D0D"/>
    <w:rsid w:val="002E31A1"/>
    <w:rsid w:val="002E3BB7"/>
    <w:rsid w:val="002E3EC7"/>
    <w:rsid w:val="002E46F9"/>
    <w:rsid w:val="002E50E9"/>
    <w:rsid w:val="002E6564"/>
    <w:rsid w:val="002E65AA"/>
    <w:rsid w:val="002E6B65"/>
    <w:rsid w:val="002E778D"/>
    <w:rsid w:val="002F0428"/>
    <w:rsid w:val="002F0769"/>
    <w:rsid w:val="002F2464"/>
    <w:rsid w:val="002F31BB"/>
    <w:rsid w:val="002F3EF7"/>
    <w:rsid w:val="002F3FAE"/>
    <w:rsid w:val="002F437D"/>
    <w:rsid w:val="002F43E1"/>
    <w:rsid w:val="002F5295"/>
    <w:rsid w:val="002F5E08"/>
    <w:rsid w:val="002F64AD"/>
    <w:rsid w:val="002F6895"/>
    <w:rsid w:val="002F6F91"/>
    <w:rsid w:val="002F7260"/>
    <w:rsid w:val="002F79D4"/>
    <w:rsid w:val="002F7BFC"/>
    <w:rsid w:val="0030035C"/>
    <w:rsid w:val="003008AF"/>
    <w:rsid w:val="00302C99"/>
    <w:rsid w:val="003035C9"/>
    <w:rsid w:val="0030394C"/>
    <w:rsid w:val="00304187"/>
    <w:rsid w:val="00304480"/>
    <w:rsid w:val="003046AD"/>
    <w:rsid w:val="00304E74"/>
    <w:rsid w:val="00305322"/>
    <w:rsid w:val="00305DC3"/>
    <w:rsid w:val="003060E7"/>
    <w:rsid w:val="00306801"/>
    <w:rsid w:val="0030708C"/>
    <w:rsid w:val="003071A4"/>
    <w:rsid w:val="00307795"/>
    <w:rsid w:val="00307C07"/>
    <w:rsid w:val="003102AE"/>
    <w:rsid w:val="0031042A"/>
    <w:rsid w:val="00310794"/>
    <w:rsid w:val="003110FF"/>
    <w:rsid w:val="0031111B"/>
    <w:rsid w:val="0031199F"/>
    <w:rsid w:val="00312B3B"/>
    <w:rsid w:val="00312C8D"/>
    <w:rsid w:val="00313794"/>
    <w:rsid w:val="003145C1"/>
    <w:rsid w:val="00315261"/>
    <w:rsid w:val="0031565E"/>
    <w:rsid w:val="00315B20"/>
    <w:rsid w:val="00315FE9"/>
    <w:rsid w:val="00316E7C"/>
    <w:rsid w:val="003172B7"/>
    <w:rsid w:val="003175F5"/>
    <w:rsid w:val="0031768E"/>
    <w:rsid w:val="0031772A"/>
    <w:rsid w:val="00317A16"/>
    <w:rsid w:val="00321121"/>
    <w:rsid w:val="00321BDD"/>
    <w:rsid w:val="003227B3"/>
    <w:rsid w:val="00323BF5"/>
    <w:rsid w:val="00324C6E"/>
    <w:rsid w:val="00325FDF"/>
    <w:rsid w:val="00326171"/>
    <w:rsid w:val="0032717E"/>
    <w:rsid w:val="003273B3"/>
    <w:rsid w:val="003277A6"/>
    <w:rsid w:val="00330B90"/>
    <w:rsid w:val="003315BD"/>
    <w:rsid w:val="00331663"/>
    <w:rsid w:val="00331720"/>
    <w:rsid w:val="003329BA"/>
    <w:rsid w:val="00332ED8"/>
    <w:rsid w:val="00333A43"/>
    <w:rsid w:val="00333B58"/>
    <w:rsid w:val="00333BFD"/>
    <w:rsid w:val="003344E8"/>
    <w:rsid w:val="00334BE7"/>
    <w:rsid w:val="003360C0"/>
    <w:rsid w:val="00336817"/>
    <w:rsid w:val="003371E7"/>
    <w:rsid w:val="003418EF"/>
    <w:rsid w:val="003419D4"/>
    <w:rsid w:val="003419E7"/>
    <w:rsid w:val="00342CDE"/>
    <w:rsid w:val="00342FC0"/>
    <w:rsid w:val="003430DF"/>
    <w:rsid w:val="003445DC"/>
    <w:rsid w:val="00344F5D"/>
    <w:rsid w:val="003458BA"/>
    <w:rsid w:val="00345CD3"/>
    <w:rsid w:val="003465EF"/>
    <w:rsid w:val="00346607"/>
    <w:rsid w:val="0034686E"/>
    <w:rsid w:val="003469AE"/>
    <w:rsid w:val="00346BD5"/>
    <w:rsid w:val="00347539"/>
    <w:rsid w:val="003475CD"/>
    <w:rsid w:val="003502CE"/>
    <w:rsid w:val="00351916"/>
    <w:rsid w:val="00351EBA"/>
    <w:rsid w:val="0035231F"/>
    <w:rsid w:val="0035337E"/>
    <w:rsid w:val="003534DC"/>
    <w:rsid w:val="0035381C"/>
    <w:rsid w:val="003539D7"/>
    <w:rsid w:val="0035402B"/>
    <w:rsid w:val="00354487"/>
    <w:rsid w:val="003544B0"/>
    <w:rsid w:val="0035464C"/>
    <w:rsid w:val="00354ABE"/>
    <w:rsid w:val="003551EF"/>
    <w:rsid w:val="00355D7E"/>
    <w:rsid w:val="00356568"/>
    <w:rsid w:val="003576E0"/>
    <w:rsid w:val="00357F02"/>
    <w:rsid w:val="00357FA5"/>
    <w:rsid w:val="0036008D"/>
    <w:rsid w:val="00361673"/>
    <w:rsid w:val="00362A89"/>
    <w:rsid w:val="00362EA1"/>
    <w:rsid w:val="003635CC"/>
    <w:rsid w:val="00364AF5"/>
    <w:rsid w:val="00364CD5"/>
    <w:rsid w:val="00365D5D"/>
    <w:rsid w:val="00366846"/>
    <w:rsid w:val="00366F84"/>
    <w:rsid w:val="0036705C"/>
    <w:rsid w:val="003671B8"/>
    <w:rsid w:val="00367A78"/>
    <w:rsid w:val="00367B40"/>
    <w:rsid w:val="00370C67"/>
    <w:rsid w:val="00370C6B"/>
    <w:rsid w:val="00371454"/>
    <w:rsid w:val="00371538"/>
    <w:rsid w:val="003730E3"/>
    <w:rsid w:val="00374077"/>
    <w:rsid w:val="003741D2"/>
    <w:rsid w:val="00374422"/>
    <w:rsid w:val="0037485A"/>
    <w:rsid w:val="003749C6"/>
    <w:rsid w:val="00374B9C"/>
    <w:rsid w:val="00375585"/>
    <w:rsid w:val="00375A2B"/>
    <w:rsid w:val="00375A5A"/>
    <w:rsid w:val="00375EF2"/>
    <w:rsid w:val="0037626C"/>
    <w:rsid w:val="0037676A"/>
    <w:rsid w:val="00376895"/>
    <w:rsid w:val="00377BCC"/>
    <w:rsid w:val="00377FCF"/>
    <w:rsid w:val="00381C44"/>
    <w:rsid w:val="00381C66"/>
    <w:rsid w:val="00382E45"/>
    <w:rsid w:val="0038372D"/>
    <w:rsid w:val="00383F48"/>
    <w:rsid w:val="0038400C"/>
    <w:rsid w:val="00384359"/>
    <w:rsid w:val="00384A20"/>
    <w:rsid w:val="00385129"/>
    <w:rsid w:val="00385B2C"/>
    <w:rsid w:val="00385C80"/>
    <w:rsid w:val="0038619D"/>
    <w:rsid w:val="003864DC"/>
    <w:rsid w:val="00386E83"/>
    <w:rsid w:val="0038718B"/>
    <w:rsid w:val="0038725F"/>
    <w:rsid w:val="00387386"/>
    <w:rsid w:val="003877E7"/>
    <w:rsid w:val="003907A1"/>
    <w:rsid w:val="003907B2"/>
    <w:rsid w:val="003919F6"/>
    <w:rsid w:val="00391BB1"/>
    <w:rsid w:val="00391FD2"/>
    <w:rsid w:val="003927EF"/>
    <w:rsid w:val="00393693"/>
    <w:rsid w:val="00393B9E"/>
    <w:rsid w:val="00393ED7"/>
    <w:rsid w:val="003949DA"/>
    <w:rsid w:val="00395010"/>
    <w:rsid w:val="0039528C"/>
    <w:rsid w:val="0039565F"/>
    <w:rsid w:val="00395D96"/>
    <w:rsid w:val="00395F0B"/>
    <w:rsid w:val="00397150"/>
    <w:rsid w:val="00397165"/>
    <w:rsid w:val="003973C7"/>
    <w:rsid w:val="00397A5F"/>
    <w:rsid w:val="00397D25"/>
    <w:rsid w:val="003A1132"/>
    <w:rsid w:val="003A18FA"/>
    <w:rsid w:val="003A2C05"/>
    <w:rsid w:val="003A310F"/>
    <w:rsid w:val="003A32D9"/>
    <w:rsid w:val="003A3DAC"/>
    <w:rsid w:val="003A585B"/>
    <w:rsid w:val="003A5A21"/>
    <w:rsid w:val="003A5E63"/>
    <w:rsid w:val="003A74C0"/>
    <w:rsid w:val="003B1334"/>
    <w:rsid w:val="003B1340"/>
    <w:rsid w:val="003B1ACA"/>
    <w:rsid w:val="003B1B68"/>
    <w:rsid w:val="003B1DB0"/>
    <w:rsid w:val="003B234E"/>
    <w:rsid w:val="003B29BF"/>
    <w:rsid w:val="003B2C73"/>
    <w:rsid w:val="003B2F2B"/>
    <w:rsid w:val="003B361C"/>
    <w:rsid w:val="003B41CC"/>
    <w:rsid w:val="003B4729"/>
    <w:rsid w:val="003B5061"/>
    <w:rsid w:val="003B5334"/>
    <w:rsid w:val="003B5CE2"/>
    <w:rsid w:val="003B603B"/>
    <w:rsid w:val="003B6202"/>
    <w:rsid w:val="003B6C57"/>
    <w:rsid w:val="003B7C65"/>
    <w:rsid w:val="003C0378"/>
    <w:rsid w:val="003C0AB6"/>
    <w:rsid w:val="003C1C87"/>
    <w:rsid w:val="003C201B"/>
    <w:rsid w:val="003C27F3"/>
    <w:rsid w:val="003C2AE0"/>
    <w:rsid w:val="003C3A34"/>
    <w:rsid w:val="003C40DD"/>
    <w:rsid w:val="003C4615"/>
    <w:rsid w:val="003C4D67"/>
    <w:rsid w:val="003C5FD1"/>
    <w:rsid w:val="003C6340"/>
    <w:rsid w:val="003C6873"/>
    <w:rsid w:val="003C6A12"/>
    <w:rsid w:val="003C6CC4"/>
    <w:rsid w:val="003C6F77"/>
    <w:rsid w:val="003C78BD"/>
    <w:rsid w:val="003C7A0E"/>
    <w:rsid w:val="003C7D25"/>
    <w:rsid w:val="003D02AB"/>
    <w:rsid w:val="003D077E"/>
    <w:rsid w:val="003D1A53"/>
    <w:rsid w:val="003D332B"/>
    <w:rsid w:val="003D35F9"/>
    <w:rsid w:val="003D3707"/>
    <w:rsid w:val="003D377A"/>
    <w:rsid w:val="003D41E6"/>
    <w:rsid w:val="003D4469"/>
    <w:rsid w:val="003D4B11"/>
    <w:rsid w:val="003D508A"/>
    <w:rsid w:val="003D5956"/>
    <w:rsid w:val="003D5B9C"/>
    <w:rsid w:val="003D5D49"/>
    <w:rsid w:val="003D6470"/>
    <w:rsid w:val="003D6D87"/>
    <w:rsid w:val="003D7097"/>
    <w:rsid w:val="003D726E"/>
    <w:rsid w:val="003D7B6B"/>
    <w:rsid w:val="003E0220"/>
    <w:rsid w:val="003E0CAB"/>
    <w:rsid w:val="003E0EB1"/>
    <w:rsid w:val="003E157F"/>
    <w:rsid w:val="003E2EEE"/>
    <w:rsid w:val="003E34DA"/>
    <w:rsid w:val="003E3A78"/>
    <w:rsid w:val="003E567F"/>
    <w:rsid w:val="003E641A"/>
    <w:rsid w:val="003E650F"/>
    <w:rsid w:val="003E655F"/>
    <w:rsid w:val="003E6748"/>
    <w:rsid w:val="003E7285"/>
    <w:rsid w:val="003E73E8"/>
    <w:rsid w:val="003F04C8"/>
    <w:rsid w:val="003F0597"/>
    <w:rsid w:val="003F0E46"/>
    <w:rsid w:val="003F30FB"/>
    <w:rsid w:val="003F31CA"/>
    <w:rsid w:val="003F4501"/>
    <w:rsid w:val="003F4CBB"/>
    <w:rsid w:val="003F4D81"/>
    <w:rsid w:val="003F5888"/>
    <w:rsid w:val="003F7F54"/>
    <w:rsid w:val="00401CDC"/>
    <w:rsid w:val="004026BA"/>
    <w:rsid w:val="00402A0F"/>
    <w:rsid w:val="00402B78"/>
    <w:rsid w:val="00402F55"/>
    <w:rsid w:val="00403927"/>
    <w:rsid w:val="00403B61"/>
    <w:rsid w:val="00403E2D"/>
    <w:rsid w:val="004053C4"/>
    <w:rsid w:val="004056C6"/>
    <w:rsid w:val="00407B59"/>
    <w:rsid w:val="00410201"/>
    <w:rsid w:val="00410EB7"/>
    <w:rsid w:val="00411006"/>
    <w:rsid w:val="00411B31"/>
    <w:rsid w:val="00412463"/>
    <w:rsid w:val="004127BC"/>
    <w:rsid w:val="00412B36"/>
    <w:rsid w:val="00412E35"/>
    <w:rsid w:val="004134A8"/>
    <w:rsid w:val="0041564F"/>
    <w:rsid w:val="0041570D"/>
    <w:rsid w:val="00415A9F"/>
    <w:rsid w:val="00415BBF"/>
    <w:rsid w:val="004164AD"/>
    <w:rsid w:val="00417906"/>
    <w:rsid w:val="00420093"/>
    <w:rsid w:val="00420258"/>
    <w:rsid w:val="00421196"/>
    <w:rsid w:val="00421284"/>
    <w:rsid w:val="00421BF8"/>
    <w:rsid w:val="00421D9F"/>
    <w:rsid w:val="004238C7"/>
    <w:rsid w:val="00423D00"/>
    <w:rsid w:val="00423E7E"/>
    <w:rsid w:val="00424197"/>
    <w:rsid w:val="00424501"/>
    <w:rsid w:val="004245FC"/>
    <w:rsid w:val="00425AB7"/>
    <w:rsid w:val="0043095F"/>
    <w:rsid w:val="00430F74"/>
    <w:rsid w:val="004316D8"/>
    <w:rsid w:val="00431BE5"/>
    <w:rsid w:val="00431C81"/>
    <w:rsid w:val="004329F3"/>
    <w:rsid w:val="004332CA"/>
    <w:rsid w:val="004334D3"/>
    <w:rsid w:val="00433A39"/>
    <w:rsid w:val="00434383"/>
    <w:rsid w:val="00434846"/>
    <w:rsid w:val="00434B34"/>
    <w:rsid w:val="00434E41"/>
    <w:rsid w:val="0043528C"/>
    <w:rsid w:val="004352B5"/>
    <w:rsid w:val="004377E6"/>
    <w:rsid w:val="00440433"/>
    <w:rsid w:val="00440521"/>
    <w:rsid w:val="004405FA"/>
    <w:rsid w:val="0044188C"/>
    <w:rsid w:val="00441D5E"/>
    <w:rsid w:val="0044301F"/>
    <w:rsid w:val="004437F5"/>
    <w:rsid w:val="00443BCB"/>
    <w:rsid w:val="00444A81"/>
    <w:rsid w:val="00445FC7"/>
    <w:rsid w:val="0044649B"/>
    <w:rsid w:val="00446CDD"/>
    <w:rsid w:val="00446F3F"/>
    <w:rsid w:val="00447468"/>
    <w:rsid w:val="00447AF1"/>
    <w:rsid w:val="00451931"/>
    <w:rsid w:val="00451DC4"/>
    <w:rsid w:val="00452A8B"/>
    <w:rsid w:val="00453A9B"/>
    <w:rsid w:val="00454238"/>
    <w:rsid w:val="0045428C"/>
    <w:rsid w:val="004544B4"/>
    <w:rsid w:val="0045476C"/>
    <w:rsid w:val="00454D90"/>
    <w:rsid w:val="0045554D"/>
    <w:rsid w:val="00455B03"/>
    <w:rsid w:val="00456063"/>
    <w:rsid w:val="004565C5"/>
    <w:rsid w:val="00456AD2"/>
    <w:rsid w:val="00456B16"/>
    <w:rsid w:val="0046167A"/>
    <w:rsid w:val="00462070"/>
    <w:rsid w:val="00463383"/>
    <w:rsid w:val="00463525"/>
    <w:rsid w:val="00463BBB"/>
    <w:rsid w:val="00463FF9"/>
    <w:rsid w:val="00465CDA"/>
    <w:rsid w:val="00466506"/>
    <w:rsid w:val="004701E4"/>
    <w:rsid w:val="00470B33"/>
    <w:rsid w:val="00470B6A"/>
    <w:rsid w:val="0047166C"/>
    <w:rsid w:val="00473F81"/>
    <w:rsid w:val="00474C10"/>
    <w:rsid w:val="00477004"/>
    <w:rsid w:val="00477F49"/>
    <w:rsid w:val="00480804"/>
    <w:rsid w:val="00480B53"/>
    <w:rsid w:val="004829C6"/>
    <w:rsid w:val="00482AE6"/>
    <w:rsid w:val="00482CB5"/>
    <w:rsid w:val="004840AE"/>
    <w:rsid w:val="004853F5"/>
    <w:rsid w:val="00485787"/>
    <w:rsid w:val="0048592F"/>
    <w:rsid w:val="00486218"/>
    <w:rsid w:val="00486552"/>
    <w:rsid w:val="00486CED"/>
    <w:rsid w:val="004873AE"/>
    <w:rsid w:val="00490348"/>
    <w:rsid w:val="004906D4"/>
    <w:rsid w:val="004920A6"/>
    <w:rsid w:val="00492A90"/>
    <w:rsid w:val="00494E64"/>
    <w:rsid w:val="00495281"/>
    <w:rsid w:val="00495C47"/>
    <w:rsid w:val="00496081"/>
    <w:rsid w:val="00496D6E"/>
    <w:rsid w:val="004974D5"/>
    <w:rsid w:val="004975BC"/>
    <w:rsid w:val="004976A4"/>
    <w:rsid w:val="004977F2"/>
    <w:rsid w:val="004A1918"/>
    <w:rsid w:val="004A196C"/>
    <w:rsid w:val="004A2363"/>
    <w:rsid w:val="004A2981"/>
    <w:rsid w:val="004A2D38"/>
    <w:rsid w:val="004A2D3A"/>
    <w:rsid w:val="004A36C2"/>
    <w:rsid w:val="004A386F"/>
    <w:rsid w:val="004A3F22"/>
    <w:rsid w:val="004A4C92"/>
    <w:rsid w:val="004A63DF"/>
    <w:rsid w:val="004A65E9"/>
    <w:rsid w:val="004A6CB6"/>
    <w:rsid w:val="004A7D49"/>
    <w:rsid w:val="004A7D4E"/>
    <w:rsid w:val="004B00A4"/>
    <w:rsid w:val="004B0D7F"/>
    <w:rsid w:val="004B1215"/>
    <w:rsid w:val="004B1D3B"/>
    <w:rsid w:val="004B2063"/>
    <w:rsid w:val="004B2309"/>
    <w:rsid w:val="004B2B1C"/>
    <w:rsid w:val="004B2D54"/>
    <w:rsid w:val="004B3145"/>
    <w:rsid w:val="004B45F9"/>
    <w:rsid w:val="004B485D"/>
    <w:rsid w:val="004B4DC9"/>
    <w:rsid w:val="004B4E4B"/>
    <w:rsid w:val="004B5288"/>
    <w:rsid w:val="004B57DB"/>
    <w:rsid w:val="004B5B6E"/>
    <w:rsid w:val="004B60EF"/>
    <w:rsid w:val="004B67F3"/>
    <w:rsid w:val="004B6C8C"/>
    <w:rsid w:val="004C15C8"/>
    <w:rsid w:val="004C188F"/>
    <w:rsid w:val="004C254A"/>
    <w:rsid w:val="004C4274"/>
    <w:rsid w:val="004C5268"/>
    <w:rsid w:val="004C5608"/>
    <w:rsid w:val="004C7683"/>
    <w:rsid w:val="004D17FF"/>
    <w:rsid w:val="004D1C22"/>
    <w:rsid w:val="004D1C52"/>
    <w:rsid w:val="004D24D0"/>
    <w:rsid w:val="004D2618"/>
    <w:rsid w:val="004D2D3A"/>
    <w:rsid w:val="004D2ED8"/>
    <w:rsid w:val="004D39F2"/>
    <w:rsid w:val="004D41EB"/>
    <w:rsid w:val="004D443D"/>
    <w:rsid w:val="004D4B15"/>
    <w:rsid w:val="004D4E9F"/>
    <w:rsid w:val="004D50FA"/>
    <w:rsid w:val="004D5594"/>
    <w:rsid w:val="004D5C3C"/>
    <w:rsid w:val="004D6834"/>
    <w:rsid w:val="004D6AB6"/>
    <w:rsid w:val="004E10C0"/>
    <w:rsid w:val="004E15BA"/>
    <w:rsid w:val="004E285E"/>
    <w:rsid w:val="004E298B"/>
    <w:rsid w:val="004E3CCD"/>
    <w:rsid w:val="004E417C"/>
    <w:rsid w:val="004E4655"/>
    <w:rsid w:val="004E488A"/>
    <w:rsid w:val="004E4DAA"/>
    <w:rsid w:val="004E5900"/>
    <w:rsid w:val="004E6597"/>
    <w:rsid w:val="004F09E0"/>
    <w:rsid w:val="004F0D88"/>
    <w:rsid w:val="004F140F"/>
    <w:rsid w:val="004F1492"/>
    <w:rsid w:val="004F14EE"/>
    <w:rsid w:val="004F1613"/>
    <w:rsid w:val="004F1803"/>
    <w:rsid w:val="004F1F31"/>
    <w:rsid w:val="004F2887"/>
    <w:rsid w:val="004F39ED"/>
    <w:rsid w:val="004F3E7E"/>
    <w:rsid w:val="004F4141"/>
    <w:rsid w:val="004F4975"/>
    <w:rsid w:val="004F4BC7"/>
    <w:rsid w:val="004F5D23"/>
    <w:rsid w:val="004F612B"/>
    <w:rsid w:val="004F6574"/>
    <w:rsid w:val="004F6B44"/>
    <w:rsid w:val="004F6DA9"/>
    <w:rsid w:val="004F7DA2"/>
    <w:rsid w:val="00501AE9"/>
    <w:rsid w:val="00502649"/>
    <w:rsid w:val="0050399F"/>
    <w:rsid w:val="00504AD1"/>
    <w:rsid w:val="00504FC1"/>
    <w:rsid w:val="0050527E"/>
    <w:rsid w:val="00505911"/>
    <w:rsid w:val="0050620D"/>
    <w:rsid w:val="005062A7"/>
    <w:rsid w:val="0050682F"/>
    <w:rsid w:val="00506CC6"/>
    <w:rsid w:val="00507E89"/>
    <w:rsid w:val="00510406"/>
    <w:rsid w:val="00510A56"/>
    <w:rsid w:val="00512C0D"/>
    <w:rsid w:val="00513391"/>
    <w:rsid w:val="005140B9"/>
    <w:rsid w:val="00514CB5"/>
    <w:rsid w:val="005153A0"/>
    <w:rsid w:val="005156B0"/>
    <w:rsid w:val="005166A8"/>
    <w:rsid w:val="00516B3C"/>
    <w:rsid w:val="00516B7A"/>
    <w:rsid w:val="005172B0"/>
    <w:rsid w:val="00517513"/>
    <w:rsid w:val="0052023B"/>
    <w:rsid w:val="00522D09"/>
    <w:rsid w:val="0052376C"/>
    <w:rsid w:val="005238D1"/>
    <w:rsid w:val="0052417E"/>
    <w:rsid w:val="00525096"/>
    <w:rsid w:val="00525C3F"/>
    <w:rsid w:val="00525EFA"/>
    <w:rsid w:val="00526439"/>
    <w:rsid w:val="00526604"/>
    <w:rsid w:val="005278A4"/>
    <w:rsid w:val="005278F6"/>
    <w:rsid w:val="00530A07"/>
    <w:rsid w:val="005323C3"/>
    <w:rsid w:val="0053250B"/>
    <w:rsid w:val="00532901"/>
    <w:rsid w:val="005331BF"/>
    <w:rsid w:val="00533C30"/>
    <w:rsid w:val="0053445C"/>
    <w:rsid w:val="005344B2"/>
    <w:rsid w:val="00534661"/>
    <w:rsid w:val="00535463"/>
    <w:rsid w:val="005358B1"/>
    <w:rsid w:val="00535C5A"/>
    <w:rsid w:val="005362CA"/>
    <w:rsid w:val="00536566"/>
    <w:rsid w:val="005369AC"/>
    <w:rsid w:val="0053785E"/>
    <w:rsid w:val="0053799C"/>
    <w:rsid w:val="00540834"/>
    <w:rsid w:val="00540868"/>
    <w:rsid w:val="005411F6"/>
    <w:rsid w:val="005418BE"/>
    <w:rsid w:val="005435C1"/>
    <w:rsid w:val="005444B3"/>
    <w:rsid w:val="00544924"/>
    <w:rsid w:val="00545BFE"/>
    <w:rsid w:val="00545FC3"/>
    <w:rsid w:val="00546177"/>
    <w:rsid w:val="00546309"/>
    <w:rsid w:val="00546F50"/>
    <w:rsid w:val="0054726B"/>
    <w:rsid w:val="005473D2"/>
    <w:rsid w:val="005501BB"/>
    <w:rsid w:val="0055035B"/>
    <w:rsid w:val="00550999"/>
    <w:rsid w:val="00550A4D"/>
    <w:rsid w:val="00551389"/>
    <w:rsid w:val="00551462"/>
    <w:rsid w:val="005519A9"/>
    <w:rsid w:val="00551DBE"/>
    <w:rsid w:val="00552176"/>
    <w:rsid w:val="005525C5"/>
    <w:rsid w:val="00552877"/>
    <w:rsid w:val="00552952"/>
    <w:rsid w:val="00552D76"/>
    <w:rsid w:val="00553613"/>
    <w:rsid w:val="00553FBF"/>
    <w:rsid w:val="0055476F"/>
    <w:rsid w:val="00555888"/>
    <w:rsid w:val="005558E5"/>
    <w:rsid w:val="00556ECE"/>
    <w:rsid w:val="00560C63"/>
    <w:rsid w:val="00561B4F"/>
    <w:rsid w:val="005627E4"/>
    <w:rsid w:val="00563096"/>
    <w:rsid w:val="0056321A"/>
    <w:rsid w:val="005633CD"/>
    <w:rsid w:val="00563D9A"/>
    <w:rsid w:val="0056505B"/>
    <w:rsid w:val="00566074"/>
    <w:rsid w:val="00566FF7"/>
    <w:rsid w:val="005677E1"/>
    <w:rsid w:val="00567B5C"/>
    <w:rsid w:val="00567C1C"/>
    <w:rsid w:val="00567CB8"/>
    <w:rsid w:val="0057040F"/>
    <w:rsid w:val="00570601"/>
    <w:rsid w:val="00571A42"/>
    <w:rsid w:val="00571DA1"/>
    <w:rsid w:val="00572437"/>
    <w:rsid w:val="005727CA"/>
    <w:rsid w:val="005736BD"/>
    <w:rsid w:val="00573710"/>
    <w:rsid w:val="00573FC4"/>
    <w:rsid w:val="00574CB0"/>
    <w:rsid w:val="00575ADD"/>
    <w:rsid w:val="00575E4D"/>
    <w:rsid w:val="0057608C"/>
    <w:rsid w:val="0057663F"/>
    <w:rsid w:val="005808F3"/>
    <w:rsid w:val="005808FF"/>
    <w:rsid w:val="00581085"/>
    <w:rsid w:val="00581117"/>
    <w:rsid w:val="005816F8"/>
    <w:rsid w:val="00582055"/>
    <w:rsid w:val="00583157"/>
    <w:rsid w:val="005842E6"/>
    <w:rsid w:val="00584407"/>
    <w:rsid w:val="005844B6"/>
    <w:rsid w:val="00584E0B"/>
    <w:rsid w:val="00585545"/>
    <w:rsid w:val="0058562C"/>
    <w:rsid w:val="00586C7D"/>
    <w:rsid w:val="0058711A"/>
    <w:rsid w:val="00587445"/>
    <w:rsid w:val="0058774B"/>
    <w:rsid w:val="00591670"/>
    <w:rsid w:val="00591878"/>
    <w:rsid w:val="00592218"/>
    <w:rsid w:val="0059221A"/>
    <w:rsid w:val="00593721"/>
    <w:rsid w:val="00594770"/>
    <w:rsid w:val="00594EED"/>
    <w:rsid w:val="00597634"/>
    <w:rsid w:val="005A0350"/>
    <w:rsid w:val="005A1268"/>
    <w:rsid w:val="005A1C33"/>
    <w:rsid w:val="005A2EA0"/>
    <w:rsid w:val="005A319B"/>
    <w:rsid w:val="005A48E2"/>
    <w:rsid w:val="005A579D"/>
    <w:rsid w:val="005A6167"/>
    <w:rsid w:val="005A655B"/>
    <w:rsid w:val="005A69D7"/>
    <w:rsid w:val="005A6B29"/>
    <w:rsid w:val="005A714E"/>
    <w:rsid w:val="005B0C40"/>
    <w:rsid w:val="005B1ABB"/>
    <w:rsid w:val="005B2A62"/>
    <w:rsid w:val="005B43FE"/>
    <w:rsid w:val="005B579B"/>
    <w:rsid w:val="005B5BCE"/>
    <w:rsid w:val="005B6154"/>
    <w:rsid w:val="005B6175"/>
    <w:rsid w:val="005B7625"/>
    <w:rsid w:val="005B796A"/>
    <w:rsid w:val="005B79F0"/>
    <w:rsid w:val="005B7B6C"/>
    <w:rsid w:val="005C0554"/>
    <w:rsid w:val="005C075E"/>
    <w:rsid w:val="005C108D"/>
    <w:rsid w:val="005C2876"/>
    <w:rsid w:val="005C35D5"/>
    <w:rsid w:val="005C38D7"/>
    <w:rsid w:val="005C4DB9"/>
    <w:rsid w:val="005C58AB"/>
    <w:rsid w:val="005C5D97"/>
    <w:rsid w:val="005C6023"/>
    <w:rsid w:val="005C6104"/>
    <w:rsid w:val="005C64C4"/>
    <w:rsid w:val="005D0780"/>
    <w:rsid w:val="005D1E96"/>
    <w:rsid w:val="005D1E9D"/>
    <w:rsid w:val="005D22C6"/>
    <w:rsid w:val="005D2698"/>
    <w:rsid w:val="005D30DA"/>
    <w:rsid w:val="005D35BE"/>
    <w:rsid w:val="005D3C1D"/>
    <w:rsid w:val="005D3CC5"/>
    <w:rsid w:val="005D4489"/>
    <w:rsid w:val="005D47B5"/>
    <w:rsid w:val="005D4C49"/>
    <w:rsid w:val="005D5098"/>
    <w:rsid w:val="005D5365"/>
    <w:rsid w:val="005D5D74"/>
    <w:rsid w:val="005D5DFA"/>
    <w:rsid w:val="005E1681"/>
    <w:rsid w:val="005E1B86"/>
    <w:rsid w:val="005E1E20"/>
    <w:rsid w:val="005E2182"/>
    <w:rsid w:val="005E2365"/>
    <w:rsid w:val="005E4B26"/>
    <w:rsid w:val="005E554A"/>
    <w:rsid w:val="005E59E6"/>
    <w:rsid w:val="005E5FC0"/>
    <w:rsid w:val="005E6874"/>
    <w:rsid w:val="005E6CA7"/>
    <w:rsid w:val="005E7EBD"/>
    <w:rsid w:val="005E7FB2"/>
    <w:rsid w:val="005F063F"/>
    <w:rsid w:val="005F06B4"/>
    <w:rsid w:val="005F0FB5"/>
    <w:rsid w:val="005F238E"/>
    <w:rsid w:val="005F2600"/>
    <w:rsid w:val="005F2619"/>
    <w:rsid w:val="005F3275"/>
    <w:rsid w:val="005F3E4A"/>
    <w:rsid w:val="005F4551"/>
    <w:rsid w:val="005F48D7"/>
    <w:rsid w:val="005F5175"/>
    <w:rsid w:val="005F574D"/>
    <w:rsid w:val="005F5D4C"/>
    <w:rsid w:val="005F6827"/>
    <w:rsid w:val="005F6D51"/>
    <w:rsid w:val="005F7021"/>
    <w:rsid w:val="005F7529"/>
    <w:rsid w:val="005F7FCA"/>
    <w:rsid w:val="006005D7"/>
    <w:rsid w:val="00600C98"/>
    <w:rsid w:val="00600D95"/>
    <w:rsid w:val="00600F68"/>
    <w:rsid w:val="0060181B"/>
    <w:rsid w:val="00601CF2"/>
    <w:rsid w:val="00602722"/>
    <w:rsid w:val="00602846"/>
    <w:rsid w:val="00603A52"/>
    <w:rsid w:val="0060427A"/>
    <w:rsid w:val="00605469"/>
    <w:rsid w:val="006060EB"/>
    <w:rsid w:val="00606424"/>
    <w:rsid w:val="0060687D"/>
    <w:rsid w:val="00606C85"/>
    <w:rsid w:val="00607B2C"/>
    <w:rsid w:val="00611BF7"/>
    <w:rsid w:val="00612399"/>
    <w:rsid w:val="0061330E"/>
    <w:rsid w:val="006135FD"/>
    <w:rsid w:val="00613AC8"/>
    <w:rsid w:val="00614152"/>
    <w:rsid w:val="006143BC"/>
    <w:rsid w:val="006147E7"/>
    <w:rsid w:val="00615D6B"/>
    <w:rsid w:val="006163EB"/>
    <w:rsid w:val="00617B2E"/>
    <w:rsid w:val="006201B2"/>
    <w:rsid w:val="00620AC2"/>
    <w:rsid w:val="00620B3E"/>
    <w:rsid w:val="00621994"/>
    <w:rsid w:val="00621F3B"/>
    <w:rsid w:val="0062347D"/>
    <w:rsid w:val="006239E1"/>
    <w:rsid w:val="00625082"/>
    <w:rsid w:val="006251F9"/>
    <w:rsid w:val="00625530"/>
    <w:rsid w:val="00625E75"/>
    <w:rsid w:val="00626037"/>
    <w:rsid w:val="006262EE"/>
    <w:rsid w:val="00627607"/>
    <w:rsid w:val="00627D62"/>
    <w:rsid w:val="00630522"/>
    <w:rsid w:val="0063141A"/>
    <w:rsid w:val="00632522"/>
    <w:rsid w:val="00632B1C"/>
    <w:rsid w:val="00632D0E"/>
    <w:rsid w:val="00633040"/>
    <w:rsid w:val="00633070"/>
    <w:rsid w:val="00633341"/>
    <w:rsid w:val="006333BB"/>
    <w:rsid w:val="00633928"/>
    <w:rsid w:val="00633E52"/>
    <w:rsid w:val="006349CC"/>
    <w:rsid w:val="00635103"/>
    <w:rsid w:val="00635AC8"/>
    <w:rsid w:val="006360B1"/>
    <w:rsid w:val="006360B2"/>
    <w:rsid w:val="00636474"/>
    <w:rsid w:val="0063758D"/>
    <w:rsid w:val="00637C6F"/>
    <w:rsid w:val="00637D2A"/>
    <w:rsid w:val="006402FF"/>
    <w:rsid w:val="00640CE9"/>
    <w:rsid w:val="00640D16"/>
    <w:rsid w:val="00641B8A"/>
    <w:rsid w:val="00641D48"/>
    <w:rsid w:val="00642CD1"/>
    <w:rsid w:val="006433C6"/>
    <w:rsid w:val="006435FD"/>
    <w:rsid w:val="00645181"/>
    <w:rsid w:val="00645C84"/>
    <w:rsid w:val="0064628A"/>
    <w:rsid w:val="00647003"/>
    <w:rsid w:val="00647839"/>
    <w:rsid w:val="0065089B"/>
    <w:rsid w:val="00650DE7"/>
    <w:rsid w:val="00650ED3"/>
    <w:rsid w:val="00651CA4"/>
    <w:rsid w:val="0065212F"/>
    <w:rsid w:val="006524F4"/>
    <w:rsid w:val="00652DD5"/>
    <w:rsid w:val="00652E85"/>
    <w:rsid w:val="00653464"/>
    <w:rsid w:val="006535CA"/>
    <w:rsid w:val="0065432B"/>
    <w:rsid w:val="00655391"/>
    <w:rsid w:val="00655A6F"/>
    <w:rsid w:val="00655B3F"/>
    <w:rsid w:val="00655FAA"/>
    <w:rsid w:val="006562FF"/>
    <w:rsid w:val="0065639A"/>
    <w:rsid w:val="00657B10"/>
    <w:rsid w:val="00657B3C"/>
    <w:rsid w:val="00657C52"/>
    <w:rsid w:val="00660228"/>
    <w:rsid w:val="006609AF"/>
    <w:rsid w:val="00660B36"/>
    <w:rsid w:val="00660D3B"/>
    <w:rsid w:val="006622E1"/>
    <w:rsid w:val="0066232F"/>
    <w:rsid w:val="00662895"/>
    <w:rsid w:val="00662AC7"/>
    <w:rsid w:val="00663271"/>
    <w:rsid w:val="00663987"/>
    <w:rsid w:val="0066488E"/>
    <w:rsid w:val="00664C68"/>
    <w:rsid w:val="00665142"/>
    <w:rsid w:val="00665FBF"/>
    <w:rsid w:val="006665D9"/>
    <w:rsid w:val="00666AC4"/>
    <w:rsid w:val="006674B6"/>
    <w:rsid w:val="00667C37"/>
    <w:rsid w:val="00667FB8"/>
    <w:rsid w:val="00667FE3"/>
    <w:rsid w:val="006703B2"/>
    <w:rsid w:val="006705FA"/>
    <w:rsid w:val="006707AD"/>
    <w:rsid w:val="00670877"/>
    <w:rsid w:val="006712DB"/>
    <w:rsid w:val="0067140D"/>
    <w:rsid w:val="00671601"/>
    <w:rsid w:val="00671F0E"/>
    <w:rsid w:val="00672BFD"/>
    <w:rsid w:val="00673678"/>
    <w:rsid w:val="00673723"/>
    <w:rsid w:val="006737FF"/>
    <w:rsid w:val="0067413A"/>
    <w:rsid w:val="00675B22"/>
    <w:rsid w:val="00677FAF"/>
    <w:rsid w:val="0068042B"/>
    <w:rsid w:val="00680508"/>
    <w:rsid w:val="00680F31"/>
    <w:rsid w:val="00683ABA"/>
    <w:rsid w:val="0068404E"/>
    <w:rsid w:val="0068413C"/>
    <w:rsid w:val="006843D3"/>
    <w:rsid w:val="00685D50"/>
    <w:rsid w:val="00685F4F"/>
    <w:rsid w:val="006869B3"/>
    <w:rsid w:val="00686C37"/>
    <w:rsid w:val="006870BE"/>
    <w:rsid w:val="00687174"/>
    <w:rsid w:val="00687229"/>
    <w:rsid w:val="006874CC"/>
    <w:rsid w:val="006878F7"/>
    <w:rsid w:val="0069068D"/>
    <w:rsid w:val="00690D4D"/>
    <w:rsid w:val="0069119E"/>
    <w:rsid w:val="00691858"/>
    <w:rsid w:val="0069215C"/>
    <w:rsid w:val="00692638"/>
    <w:rsid w:val="00692DD2"/>
    <w:rsid w:val="006930C0"/>
    <w:rsid w:val="006945FD"/>
    <w:rsid w:val="006947D4"/>
    <w:rsid w:val="00694908"/>
    <w:rsid w:val="006949D0"/>
    <w:rsid w:val="00695E7E"/>
    <w:rsid w:val="00696105"/>
    <w:rsid w:val="00696297"/>
    <w:rsid w:val="0069677B"/>
    <w:rsid w:val="00696CD4"/>
    <w:rsid w:val="00697811"/>
    <w:rsid w:val="00697B55"/>
    <w:rsid w:val="00697BE6"/>
    <w:rsid w:val="00697CEF"/>
    <w:rsid w:val="00697EBD"/>
    <w:rsid w:val="00697EE4"/>
    <w:rsid w:val="006A0CCC"/>
    <w:rsid w:val="006A0F98"/>
    <w:rsid w:val="006A12EF"/>
    <w:rsid w:val="006A3237"/>
    <w:rsid w:val="006A349B"/>
    <w:rsid w:val="006A4BDA"/>
    <w:rsid w:val="006A4C3F"/>
    <w:rsid w:val="006A5BB5"/>
    <w:rsid w:val="006A5D4C"/>
    <w:rsid w:val="006A5DF7"/>
    <w:rsid w:val="006A6414"/>
    <w:rsid w:val="006A788E"/>
    <w:rsid w:val="006B0371"/>
    <w:rsid w:val="006B1544"/>
    <w:rsid w:val="006B17AE"/>
    <w:rsid w:val="006B2472"/>
    <w:rsid w:val="006B25E1"/>
    <w:rsid w:val="006B2DB9"/>
    <w:rsid w:val="006B303A"/>
    <w:rsid w:val="006B3454"/>
    <w:rsid w:val="006B3A69"/>
    <w:rsid w:val="006B3D42"/>
    <w:rsid w:val="006B47B1"/>
    <w:rsid w:val="006B4D5F"/>
    <w:rsid w:val="006B4F48"/>
    <w:rsid w:val="006B5185"/>
    <w:rsid w:val="006B708D"/>
    <w:rsid w:val="006B72DB"/>
    <w:rsid w:val="006B7CD2"/>
    <w:rsid w:val="006C0CEC"/>
    <w:rsid w:val="006C177D"/>
    <w:rsid w:val="006C1A7B"/>
    <w:rsid w:val="006C2DC4"/>
    <w:rsid w:val="006C2E8A"/>
    <w:rsid w:val="006C30FB"/>
    <w:rsid w:val="006C35DE"/>
    <w:rsid w:val="006C3C12"/>
    <w:rsid w:val="006C54B3"/>
    <w:rsid w:val="006C605A"/>
    <w:rsid w:val="006C7020"/>
    <w:rsid w:val="006C71D0"/>
    <w:rsid w:val="006C72ED"/>
    <w:rsid w:val="006C7B5E"/>
    <w:rsid w:val="006D00A2"/>
    <w:rsid w:val="006D16EB"/>
    <w:rsid w:val="006D242E"/>
    <w:rsid w:val="006D2622"/>
    <w:rsid w:val="006D29C8"/>
    <w:rsid w:val="006D2D3E"/>
    <w:rsid w:val="006D322D"/>
    <w:rsid w:val="006D3799"/>
    <w:rsid w:val="006D3A9C"/>
    <w:rsid w:val="006D3DFD"/>
    <w:rsid w:val="006D3E40"/>
    <w:rsid w:val="006D532C"/>
    <w:rsid w:val="006D540B"/>
    <w:rsid w:val="006D55FB"/>
    <w:rsid w:val="006D59C7"/>
    <w:rsid w:val="006D61F5"/>
    <w:rsid w:val="006D669B"/>
    <w:rsid w:val="006D6A0E"/>
    <w:rsid w:val="006E0CD8"/>
    <w:rsid w:val="006E23AA"/>
    <w:rsid w:val="006E266C"/>
    <w:rsid w:val="006E3621"/>
    <w:rsid w:val="006E37F2"/>
    <w:rsid w:val="006E4684"/>
    <w:rsid w:val="006E591E"/>
    <w:rsid w:val="006E59CE"/>
    <w:rsid w:val="006E5A1F"/>
    <w:rsid w:val="006E5F8E"/>
    <w:rsid w:val="006E6FD6"/>
    <w:rsid w:val="006E7975"/>
    <w:rsid w:val="006F0B7E"/>
    <w:rsid w:val="006F0D0B"/>
    <w:rsid w:val="006F1176"/>
    <w:rsid w:val="006F2035"/>
    <w:rsid w:val="006F30FB"/>
    <w:rsid w:val="006F38C1"/>
    <w:rsid w:val="006F3998"/>
    <w:rsid w:val="006F4A9E"/>
    <w:rsid w:val="006F4DCD"/>
    <w:rsid w:val="006F50DF"/>
    <w:rsid w:val="006F52F8"/>
    <w:rsid w:val="006F57FD"/>
    <w:rsid w:val="006F61F1"/>
    <w:rsid w:val="006F650E"/>
    <w:rsid w:val="006F65F8"/>
    <w:rsid w:val="006F75D3"/>
    <w:rsid w:val="006F7DC9"/>
    <w:rsid w:val="0070005D"/>
    <w:rsid w:val="007016A2"/>
    <w:rsid w:val="00701BC7"/>
    <w:rsid w:val="00701E19"/>
    <w:rsid w:val="00702519"/>
    <w:rsid w:val="00703BB6"/>
    <w:rsid w:val="00703F10"/>
    <w:rsid w:val="00704FD0"/>
    <w:rsid w:val="007051EF"/>
    <w:rsid w:val="00705C2C"/>
    <w:rsid w:val="00705D26"/>
    <w:rsid w:val="00705ED2"/>
    <w:rsid w:val="0070639E"/>
    <w:rsid w:val="0070784D"/>
    <w:rsid w:val="00711E4D"/>
    <w:rsid w:val="00712252"/>
    <w:rsid w:val="00713283"/>
    <w:rsid w:val="0071334B"/>
    <w:rsid w:val="007138C5"/>
    <w:rsid w:val="00713CB8"/>
    <w:rsid w:val="00716231"/>
    <w:rsid w:val="00720A09"/>
    <w:rsid w:val="0072192F"/>
    <w:rsid w:val="0072214E"/>
    <w:rsid w:val="00722227"/>
    <w:rsid w:val="00722363"/>
    <w:rsid w:val="00722C6A"/>
    <w:rsid w:val="00722C89"/>
    <w:rsid w:val="00723579"/>
    <w:rsid w:val="0072407D"/>
    <w:rsid w:val="00724483"/>
    <w:rsid w:val="00724485"/>
    <w:rsid w:val="00724757"/>
    <w:rsid w:val="0072506C"/>
    <w:rsid w:val="0072541F"/>
    <w:rsid w:val="00725430"/>
    <w:rsid w:val="007258D4"/>
    <w:rsid w:val="00726215"/>
    <w:rsid w:val="00726AFF"/>
    <w:rsid w:val="007278DF"/>
    <w:rsid w:val="00730B3A"/>
    <w:rsid w:val="00730CD9"/>
    <w:rsid w:val="00730EA4"/>
    <w:rsid w:val="00730F52"/>
    <w:rsid w:val="0073107B"/>
    <w:rsid w:val="007321AD"/>
    <w:rsid w:val="007322DE"/>
    <w:rsid w:val="00732A1E"/>
    <w:rsid w:val="007334A7"/>
    <w:rsid w:val="007338AA"/>
    <w:rsid w:val="00733911"/>
    <w:rsid w:val="00733DE1"/>
    <w:rsid w:val="00734B47"/>
    <w:rsid w:val="00734B4F"/>
    <w:rsid w:val="0073647C"/>
    <w:rsid w:val="007370AB"/>
    <w:rsid w:val="007377B0"/>
    <w:rsid w:val="00737993"/>
    <w:rsid w:val="00737DA5"/>
    <w:rsid w:val="007405A3"/>
    <w:rsid w:val="00740828"/>
    <w:rsid w:val="0074162B"/>
    <w:rsid w:val="007421AA"/>
    <w:rsid w:val="007422B0"/>
    <w:rsid w:val="00742903"/>
    <w:rsid w:val="00742B16"/>
    <w:rsid w:val="007432B3"/>
    <w:rsid w:val="00743710"/>
    <w:rsid w:val="00744452"/>
    <w:rsid w:val="00744D86"/>
    <w:rsid w:val="00744FBC"/>
    <w:rsid w:val="00745420"/>
    <w:rsid w:val="00745A88"/>
    <w:rsid w:val="00746FF9"/>
    <w:rsid w:val="007517C9"/>
    <w:rsid w:val="00752DBF"/>
    <w:rsid w:val="00752DF8"/>
    <w:rsid w:val="007530FF"/>
    <w:rsid w:val="0075509C"/>
    <w:rsid w:val="00755A0D"/>
    <w:rsid w:val="00756DCC"/>
    <w:rsid w:val="00763938"/>
    <w:rsid w:val="0076443C"/>
    <w:rsid w:val="00764B2F"/>
    <w:rsid w:val="00766B3F"/>
    <w:rsid w:val="00767C85"/>
    <w:rsid w:val="00770364"/>
    <w:rsid w:val="007706D8"/>
    <w:rsid w:val="007710F0"/>
    <w:rsid w:val="007719B8"/>
    <w:rsid w:val="00773C01"/>
    <w:rsid w:val="007743DD"/>
    <w:rsid w:val="007747AF"/>
    <w:rsid w:val="0077506B"/>
    <w:rsid w:val="00775694"/>
    <w:rsid w:val="007770C0"/>
    <w:rsid w:val="007779D0"/>
    <w:rsid w:val="00780294"/>
    <w:rsid w:val="00781F2A"/>
    <w:rsid w:val="007830CF"/>
    <w:rsid w:val="0078463F"/>
    <w:rsid w:val="00784B1E"/>
    <w:rsid w:val="00786216"/>
    <w:rsid w:val="0078654D"/>
    <w:rsid w:val="0078657E"/>
    <w:rsid w:val="00786FF8"/>
    <w:rsid w:val="007879B7"/>
    <w:rsid w:val="007906D9"/>
    <w:rsid w:val="00791032"/>
    <w:rsid w:val="0079391E"/>
    <w:rsid w:val="00794A0C"/>
    <w:rsid w:val="00794EBD"/>
    <w:rsid w:val="007950D1"/>
    <w:rsid w:val="007953F2"/>
    <w:rsid w:val="00795504"/>
    <w:rsid w:val="00796136"/>
    <w:rsid w:val="007A1723"/>
    <w:rsid w:val="007A1F5A"/>
    <w:rsid w:val="007A2E5B"/>
    <w:rsid w:val="007A3284"/>
    <w:rsid w:val="007A3DE4"/>
    <w:rsid w:val="007A3E32"/>
    <w:rsid w:val="007A4474"/>
    <w:rsid w:val="007A44EF"/>
    <w:rsid w:val="007A5151"/>
    <w:rsid w:val="007A58E5"/>
    <w:rsid w:val="007A5EBE"/>
    <w:rsid w:val="007A6809"/>
    <w:rsid w:val="007A7E86"/>
    <w:rsid w:val="007B0543"/>
    <w:rsid w:val="007B1316"/>
    <w:rsid w:val="007B22CE"/>
    <w:rsid w:val="007B2570"/>
    <w:rsid w:val="007B290B"/>
    <w:rsid w:val="007B384F"/>
    <w:rsid w:val="007B62FF"/>
    <w:rsid w:val="007B683C"/>
    <w:rsid w:val="007B718F"/>
    <w:rsid w:val="007B7984"/>
    <w:rsid w:val="007C0012"/>
    <w:rsid w:val="007C0031"/>
    <w:rsid w:val="007C04D6"/>
    <w:rsid w:val="007C0C62"/>
    <w:rsid w:val="007C11ED"/>
    <w:rsid w:val="007C2587"/>
    <w:rsid w:val="007C27A3"/>
    <w:rsid w:val="007C2E57"/>
    <w:rsid w:val="007C34F8"/>
    <w:rsid w:val="007C37C6"/>
    <w:rsid w:val="007C391A"/>
    <w:rsid w:val="007C4C45"/>
    <w:rsid w:val="007C5DB1"/>
    <w:rsid w:val="007C655B"/>
    <w:rsid w:val="007C666F"/>
    <w:rsid w:val="007C6690"/>
    <w:rsid w:val="007C6710"/>
    <w:rsid w:val="007C78B8"/>
    <w:rsid w:val="007D0652"/>
    <w:rsid w:val="007D0802"/>
    <w:rsid w:val="007D1075"/>
    <w:rsid w:val="007D22BF"/>
    <w:rsid w:val="007D2EFA"/>
    <w:rsid w:val="007D3592"/>
    <w:rsid w:val="007D3594"/>
    <w:rsid w:val="007D4ABD"/>
    <w:rsid w:val="007D5865"/>
    <w:rsid w:val="007D59BD"/>
    <w:rsid w:val="007D5B97"/>
    <w:rsid w:val="007D63EF"/>
    <w:rsid w:val="007D73E0"/>
    <w:rsid w:val="007D7E9F"/>
    <w:rsid w:val="007D7F1C"/>
    <w:rsid w:val="007E02CF"/>
    <w:rsid w:val="007E0370"/>
    <w:rsid w:val="007E28B7"/>
    <w:rsid w:val="007E2EA5"/>
    <w:rsid w:val="007E3D36"/>
    <w:rsid w:val="007E405E"/>
    <w:rsid w:val="007E4120"/>
    <w:rsid w:val="007E4A58"/>
    <w:rsid w:val="007E4C02"/>
    <w:rsid w:val="007E5C89"/>
    <w:rsid w:val="007E66B4"/>
    <w:rsid w:val="007E6996"/>
    <w:rsid w:val="007E6DE2"/>
    <w:rsid w:val="007E6E5E"/>
    <w:rsid w:val="007E6F2A"/>
    <w:rsid w:val="007E7B84"/>
    <w:rsid w:val="007F02D8"/>
    <w:rsid w:val="007F0A79"/>
    <w:rsid w:val="007F0E17"/>
    <w:rsid w:val="007F1BD3"/>
    <w:rsid w:val="007F20B3"/>
    <w:rsid w:val="007F21A4"/>
    <w:rsid w:val="007F3A01"/>
    <w:rsid w:val="007F4090"/>
    <w:rsid w:val="007F451A"/>
    <w:rsid w:val="007F5668"/>
    <w:rsid w:val="007F57C2"/>
    <w:rsid w:val="007F5822"/>
    <w:rsid w:val="007F5844"/>
    <w:rsid w:val="007F6B6B"/>
    <w:rsid w:val="007F7367"/>
    <w:rsid w:val="007F773E"/>
    <w:rsid w:val="007F7E6C"/>
    <w:rsid w:val="008002E1"/>
    <w:rsid w:val="00801510"/>
    <w:rsid w:val="008017B9"/>
    <w:rsid w:val="00801A27"/>
    <w:rsid w:val="00802143"/>
    <w:rsid w:val="0080356E"/>
    <w:rsid w:val="008043A9"/>
    <w:rsid w:val="008045C4"/>
    <w:rsid w:val="0080494A"/>
    <w:rsid w:val="00804AAF"/>
    <w:rsid w:val="00804B68"/>
    <w:rsid w:val="00804C8C"/>
    <w:rsid w:val="008056FC"/>
    <w:rsid w:val="0080571E"/>
    <w:rsid w:val="00805FBC"/>
    <w:rsid w:val="008064B0"/>
    <w:rsid w:val="00806A29"/>
    <w:rsid w:val="008077CF"/>
    <w:rsid w:val="00807D22"/>
    <w:rsid w:val="00807DD8"/>
    <w:rsid w:val="00810DF5"/>
    <w:rsid w:val="00811615"/>
    <w:rsid w:val="0081287B"/>
    <w:rsid w:val="00813A7D"/>
    <w:rsid w:val="00813D2B"/>
    <w:rsid w:val="00814027"/>
    <w:rsid w:val="008148E0"/>
    <w:rsid w:val="00815298"/>
    <w:rsid w:val="00815827"/>
    <w:rsid w:val="00815A70"/>
    <w:rsid w:val="00815B44"/>
    <w:rsid w:val="00816489"/>
    <w:rsid w:val="008168E1"/>
    <w:rsid w:val="008173D3"/>
    <w:rsid w:val="008201B3"/>
    <w:rsid w:val="0082136C"/>
    <w:rsid w:val="00821897"/>
    <w:rsid w:val="00822D6E"/>
    <w:rsid w:val="00822EF2"/>
    <w:rsid w:val="00823185"/>
    <w:rsid w:val="008235C9"/>
    <w:rsid w:val="008239D6"/>
    <w:rsid w:val="008244BD"/>
    <w:rsid w:val="0082473D"/>
    <w:rsid w:val="00825498"/>
    <w:rsid w:val="00826114"/>
    <w:rsid w:val="00826186"/>
    <w:rsid w:val="00826440"/>
    <w:rsid w:val="00826F09"/>
    <w:rsid w:val="00827351"/>
    <w:rsid w:val="0082777F"/>
    <w:rsid w:val="00827AC1"/>
    <w:rsid w:val="00827B2B"/>
    <w:rsid w:val="00827B60"/>
    <w:rsid w:val="008313A7"/>
    <w:rsid w:val="008319F1"/>
    <w:rsid w:val="008321F0"/>
    <w:rsid w:val="008322DF"/>
    <w:rsid w:val="008324C0"/>
    <w:rsid w:val="00832755"/>
    <w:rsid w:val="00834A77"/>
    <w:rsid w:val="0083588C"/>
    <w:rsid w:val="008362FD"/>
    <w:rsid w:val="00836371"/>
    <w:rsid w:val="008370F0"/>
    <w:rsid w:val="0083766F"/>
    <w:rsid w:val="008378EA"/>
    <w:rsid w:val="0083793B"/>
    <w:rsid w:val="00840B66"/>
    <w:rsid w:val="008417E1"/>
    <w:rsid w:val="00841BD9"/>
    <w:rsid w:val="00841F3D"/>
    <w:rsid w:val="008422A0"/>
    <w:rsid w:val="008433B1"/>
    <w:rsid w:val="008434B0"/>
    <w:rsid w:val="00843553"/>
    <w:rsid w:val="008452AC"/>
    <w:rsid w:val="0084553A"/>
    <w:rsid w:val="00845F83"/>
    <w:rsid w:val="00846484"/>
    <w:rsid w:val="00846C3A"/>
    <w:rsid w:val="00850D01"/>
    <w:rsid w:val="00850D90"/>
    <w:rsid w:val="00850F18"/>
    <w:rsid w:val="008514B6"/>
    <w:rsid w:val="00851687"/>
    <w:rsid w:val="008516C2"/>
    <w:rsid w:val="00852468"/>
    <w:rsid w:val="00853D01"/>
    <w:rsid w:val="00854F1A"/>
    <w:rsid w:val="00856222"/>
    <w:rsid w:val="00856249"/>
    <w:rsid w:val="00856F20"/>
    <w:rsid w:val="00857B14"/>
    <w:rsid w:val="00860E4B"/>
    <w:rsid w:val="00861AD0"/>
    <w:rsid w:val="00861BBA"/>
    <w:rsid w:val="00862771"/>
    <w:rsid w:val="008628B0"/>
    <w:rsid w:val="00862A71"/>
    <w:rsid w:val="00862B14"/>
    <w:rsid w:val="00862F68"/>
    <w:rsid w:val="008639A2"/>
    <w:rsid w:val="00864035"/>
    <w:rsid w:val="00864718"/>
    <w:rsid w:val="00866846"/>
    <w:rsid w:val="008668E9"/>
    <w:rsid w:val="00867E3D"/>
    <w:rsid w:val="0087003F"/>
    <w:rsid w:val="008711AA"/>
    <w:rsid w:val="00871C19"/>
    <w:rsid w:val="00871D34"/>
    <w:rsid w:val="00871EA4"/>
    <w:rsid w:val="008728C5"/>
    <w:rsid w:val="008740BE"/>
    <w:rsid w:val="008741AD"/>
    <w:rsid w:val="008741FA"/>
    <w:rsid w:val="00875274"/>
    <w:rsid w:val="00875AF6"/>
    <w:rsid w:val="00875CF2"/>
    <w:rsid w:val="008768B5"/>
    <w:rsid w:val="00876983"/>
    <w:rsid w:val="00876E9F"/>
    <w:rsid w:val="00877EF6"/>
    <w:rsid w:val="00880269"/>
    <w:rsid w:val="00880680"/>
    <w:rsid w:val="00880A40"/>
    <w:rsid w:val="00881B35"/>
    <w:rsid w:val="0088241C"/>
    <w:rsid w:val="00882557"/>
    <w:rsid w:val="00882B44"/>
    <w:rsid w:val="0088328C"/>
    <w:rsid w:val="00883BFA"/>
    <w:rsid w:val="008843CA"/>
    <w:rsid w:val="008845D0"/>
    <w:rsid w:val="00885B6D"/>
    <w:rsid w:val="00886704"/>
    <w:rsid w:val="00886950"/>
    <w:rsid w:val="00886D0E"/>
    <w:rsid w:val="00887487"/>
    <w:rsid w:val="00887823"/>
    <w:rsid w:val="00890CED"/>
    <w:rsid w:val="0089134E"/>
    <w:rsid w:val="0089161C"/>
    <w:rsid w:val="00891660"/>
    <w:rsid w:val="0089199E"/>
    <w:rsid w:val="008919CD"/>
    <w:rsid w:val="00891A9B"/>
    <w:rsid w:val="00891C87"/>
    <w:rsid w:val="008921AC"/>
    <w:rsid w:val="008923EC"/>
    <w:rsid w:val="0089253E"/>
    <w:rsid w:val="008931C4"/>
    <w:rsid w:val="008951D9"/>
    <w:rsid w:val="00895FDE"/>
    <w:rsid w:val="00896584"/>
    <w:rsid w:val="00896EFD"/>
    <w:rsid w:val="008A09B8"/>
    <w:rsid w:val="008A0A4E"/>
    <w:rsid w:val="008A1258"/>
    <w:rsid w:val="008A1831"/>
    <w:rsid w:val="008A19B5"/>
    <w:rsid w:val="008A254D"/>
    <w:rsid w:val="008A2C3F"/>
    <w:rsid w:val="008A2D39"/>
    <w:rsid w:val="008A32A8"/>
    <w:rsid w:val="008A3C75"/>
    <w:rsid w:val="008A5642"/>
    <w:rsid w:val="008A5674"/>
    <w:rsid w:val="008A62EA"/>
    <w:rsid w:val="008A6FAE"/>
    <w:rsid w:val="008A7600"/>
    <w:rsid w:val="008B0F10"/>
    <w:rsid w:val="008B1003"/>
    <w:rsid w:val="008B1A23"/>
    <w:rsid w:val="008B3BC2"/>
    <w:rsid w:val="008B3F16"/>
    <w:rsid w:val="008B56EA"/>
    <w:rsid w:val="008B5BAD"/>
    <w:rsid w:val="008B7157"/>
    <w:rsid w:val="008B7B2E"/>
    <w:rsid w:val="008C0F98"/>
    <w:rsid w:val="008C11A2"/>
    <w:rsid w:val="008C130F"/>
    <w:rsid w:val="008C15BE"/>
    <w:rsid w:val="008C217A"/>
    <w:rsid w:val="008C2945"/>
    <w:rsid w:val="008C371D"/>
    <w:rsid w:val="008C3B83"/>
    <w:rsid w:val="008C4199"/>
    <w:rsid w:val="008C4593"/>
    <w:rsid w:val="008C496B"/>
    <w:rsid w:val="008C5427"/>
    <w:rsid w:val="008C5FD3"/>
    <w:rsid w:val="008C6504"/>
    <w:rsid w:val="008C6B84"/>
    <w:rsid w:val="008C75E1"/>
    <w:rsid w:val="008C7DC7"/>
    <w:rsid w:val="008D1599"/>
    <w:rsid w:val="008D23D2"/>
    <w:rsid w:val="008D2780"/>
    <w:rsid w:val="008D2F25"/>
    <w:rsid w:val="008D41A3"/>
    <w:rsid w:val="008D4A99"/>
    <w:rsid w:val="008D4DDE"/>
    <w:rsid w:val="008D5235"/>
    <w:rsid w:val="008D74EF"/>
    <w:rsid w:val="008D75E4"/>
    <w:rsid w:val="008D79E8"/>
    <w:rsid w:val="008D7D08"/>
    <w:rsid w:val="008D7DDE"/>
    <w:rsid w:val="008D7E72"/>
    <w:rsid w:val="008E08AA"/>
    <w:rsid w:val="008E1603"/>
    <w:rsid w:val="008E2B69"/>
    <w:rsid w:val="008E31B2"/>
    <w:rsid w:val="008E3818"/>
    <w:rsid w:val="008E3F11"/>
    <w:rsid w:val="008E4A41"/>
    <w:rsid w:val="008E58A9"/>
    <w:rsid w:val="008E5C84"/>
    <w:rsid w:val="008E5DB8"/>
    <w:rsid w:val="008E6207"/>
    <w:rsid w:val="008E6D46"/>
    <w:rsid w:val="008E6D7B"/>
    <w:rsid w:val="008F0725"/>
    <w:rsid w:val="008F0B07"/>
    <w:rsid w:val="008F11C8"/>
    <w:rsid w:val="008F1486"/>
    <w:rsid w:val="008F1827"/>
    <w:rsid w:val="008F2465"/>
    <w:rsid w:val="008F24A3"/>
    <w:rsid w:val="008F286D"/>
    <w:rsid w:val="008F2D11"/>
    <w:rsid w:val="008F31D9"/>
    <w:rsid w:val="008F370B"/>
    <w:rsid w:val="008F4417"/>
    <w:rsid w:val="008F56A1"/>
    <w:rsid w:val="008F5C05"/>
    <w:rsid w:val="008F5CAF"/>
    <w:rsid w:val="008F617A"/>
    <w:rsid w:val="008F6230"/>
    <w:rsid w:val="008F69D9"/>
    <w:rsid w:val="008F76FF"/>
    <w:rsid w:val="008F7CD9"/>
    <w:rsid w:val="009003B7"/>
    <w:rsid w:val="00900C26"/>
    <w:rsid w:val="009010B8"/>
    <w:rsid w:val="00901490"/>
    <w:rsid w:val="0090151F"/>
    <w:rsid w:val="0090161C"/>
    <w:rsid w:val="0090229D"/>
    <w:rsid w:val="00903897"/>
    <w:rsid w:val="00906A63"/>
    <w:rsid w:val="009070B6"/>
    <w:rsid w:val="0091107A"/>
    <w:rsid w:val="00911248"/>
    <w:rsid w:val="009116A1"/>
    <w:rsid w:val="00911AD3"/>
    <w:rsid w:val="00915656"/>
    <w:rsid w:val="009167A4"/>
    <w:rsid w:val="00916BEE"/>
    <w:rsid w:val="00917121"/>
    <w:rsid w:val="00917145"/>
    <w:rsid w:val="0091776C"/>
    <w:rsid w:val="00917DED"/>
    <w:rsid w:val="009202E7"/>
    <w:rsid w:val="009210F0"/>
    <w:rsid w:val="009216F5"/>
    <w:rsid w:val="00921EF5"/>
    <w:rsid w:val="00922998"/>
    <w:rsid w:val="00922BD2"/>
    <w:rsid w:val="00922FEA"/>
    <w:rsid w:val="00923FD0"/>
    <w:rsid w:val="00924AD9"/>
    <w:rsid w:val="00924B1A"/>
    <w:rsid w:val="00925106"/>
    <w:rsid w:val="0092523A"/>
    <w:rsid w:val="00925CAF"/>
    <w:rsid w:val="00925FFE"/>
    <w:rsid w:val="00926034"/>
    <w:rsid w:val="009265DB"/>
    <w:rsid w:val="00927CC4"/>
    <w:rsid w:val="00927E39"/>
    <w:rsid w:val="00927F3F"/>
    <w:rsid w:val="009305E1"/>
    <w:rsid w:val="00930884"/>
    <w:rsid w:val="00930A82"/>
    <w:rsid w:val="0093155F"/>
    <w:rsid w:val="00931F3E"/>
    <w:rsid w:val="00932FC1"/>
    <w:rsid w:val="0093364D"/>
    <w:rsid w:val="00934608"/>
    <w:rsid w:val="00934C9E"/>
    <w:rsid w:val="00934E2A"/>
    <w:rsid w:val="00935331"/>
    <w:rsid w:val="009366CC"/>
    <w:rsid w:val="00936B1C"/>
    <w:rsid w:val="0093757E"/>
    <w:rsid w:val="009377F6"/>
    <w:rsid w:val="00937E21"/>
    <w:rsid w:val="00940343"/>
    <w:rsid w:val="00940428"/>
    <w:rsid w:val="0094083F"/>
    <w:rsid w:val="00941089"/>
    <w:rsid w:val="00941145"/>
    <w:rsid w:val="009412B3"/>
    <w:rsid w:val="0094183F"/>
    <w:rsid w:val="00942436"/>
    <w:rsid w:val="009429FF"/>
    <w:rsid w:val="009438E1"/>
    <w:rsid w:val="00943AA5"/>
    <w:rsid w:val="00943C2C"/>
    <w:rsid w:val="009441D2"/>
    <w:rsid w:val="0094535D"/>
    <w:rsid w:val="00946542"/>
    <w:rsid w:val="00946631"/>
    <w:rsid w:val="0094694D"/>
    <w:rsid w:val="0094744D"/>
    <w:rsid w:val="00950237"/>
    <w:rsid w:val="00950459"/>
    <w:rsid w:val="00950B4F"/>
    <w:rsid w:val="00950E10"/>
    <w:rsid w:val="00951084"/>
    <w:rsid w:val="009515A0"/>
    <w:rsid w:val="00952404"/>
    <w:rsid w:val="00952E59"/>
    <w:rsid w:val="009547C6"/>
    <w:rsid w:val="00955479"/>
    <w:rsid w:val="00956DC0"/>
    <w:rsid w:val="00957B53"/>
    <w:rsid w:val="00960131"/>
    <w:rsid w:val="009614E4"/>
    <w:rsid w:val="00962164"/>
    <w:rsid w:val="009624FA"/>
    <w:rsid w:val="0096278B"/>
    <w:rsid w:val="0096281F"/>
    <w:rsid w:val="009638B4"/>
    <w:rsid w:val="00963B45"/>
    <w:rsid w:val="00964B8B"/>
    <w:rsid w:val="0096500B"/>
    <w:rsid w:val="00965963"/>
    <w:rsid w:val="00965D35"/>
    <w:rsid w:val="00966916"/>
    <w:rsid w:val="009679D4"/>
    <w:rsid w:val="00967C99"/>
    <w:rsid w:val="0097060C"/>
    <w:rsid w:val="00971E85"/>
    <w:rsid w:val="00971F2A"/>
    <w:rsid w:val="00972C85"/>
    <w:rsid w:val="009731F7"/>
    <w:rsid w:val="00973D58"/>
    <w:rsid w:val="0097413C"/>
    <w:rsid w:val="009743A9"/>
    <w:rsid w:val="0097465F"/>
    <w:rsid w:val="00974788"/>
    <w:rsid w:val="00975107"/>
    <w:rsid w:val="009753C6"/>
    <w:rsid w:val="00975434"/>
    <w:rsid w:val="00976534"/>
    <w:rsid w:val="00976A69"/>
    <w:rsid w:val="00976E9E"/>
    <w:rsid w:val="00976FB1"/>
    <w:rsid w:val="00977B5B"/>
    <w:rsid w:val="00977EE8"/>
    <w:rsid w:val="009808C1"/>
    <w:rsid w:val="00980F23"/>
    <w:rsid w:val="00981566"/>
    <w:rsid w:val="009821B0"/>
    <w:rsid w:val="0098293A"/>
    <w:rsid w:val="0098336F"/>
    <w:rsid w:val="0098341D"/>
    <w:rsid w:val="009836A9"/>
    <w:rsid w:val="0098391B"/>
    <w:rsid w:val="00983C94"/>
    <w:rsid w:val="00983D1D"/>
    <w:rsid w:val="0098432E"/>
    <w:rsid w:val="009850AE"/>
    <w:rsid w:val="00986126"/>
    <w:rsid w:val="009868C7"/>
    <w:rsid w:val="00987171"/>
    <w:rsid w:val="009871DD"/>
    <w:rsid w:val="00987393"/>
    <w:rsid w:val="00987F48"/>
    <w:rsid w:val="00991383"/>
    <w:rsid w:val="00991840"/>
    <w:rsid w:val="00992059"/>
    <w:rsid w:val="00992218"/>
    <w:rsid w:val="00992C29"/>
    <w:rsid w:val="009930A4"/>
    <w:rsid w:val="009933C3"/>
    <w:rsid w:val="00993E18"/>
    <w:rsid w:val="0099442C"/>
    <w:rsid w:val="00994BC8"/>
    <w:rsid w:val="00994D94"/>
    <w:rsid w:val="00995E69"/>
    <w:rsid w:val="00996788"/>
    <w:rsid w:val="0099764E"/>
    <w:rsid w:val="0099797F"/>
    <w:rsid w:val="00997D3C"/>
    <w:rsid w:val="009A00B3"/>
    <w:rsid w:val="009A11B2"/>
    <w:rsid w:val="009A1244"/>
    <w:rsid w:val="009A1612"/>
    <w:rsid w:val="009A28D7"/>
    <w:rsid w:val="009A37CC"/>
    <w:rsid w:val="009A4325"/>
    <w:rsid w:val="009A4F45"/>
    <w:rsid w:val="009A5415"/>
    <w:rsid w:val="009A5980"/>
    <w:rsid w:val="009A6325"/>
    <w:rsid w:val="009A698E"/>
    <w:rsid w:val="009A69BB"/>
    <w:rsid w:val="009A73FA"/>
    <w:rsid w:val="009A7CDF"/>
    <w:rsid w:val="009B003B"/>
    <w:rsid w:val="009B1438"/>
    <w:rsid w:val="009B145E"/>
    <w:rsid w:val="009B28B0"/>
    <w:rsid w:val="009B35D7"/>
    <w:rsid w:val="009B37A6"/>
    <w:rsid w:val="009B3C47"/>
    <w:rsid w:val="009B45B6"/>
    <w:rsid w:val="009B555C"/>
    <w:rsid w:val="009B59FF"/>
    <w:rsid w:val="009B6E72"/>
    <w:rsid w:val="009B6FE8"/>
    <w:rsid w:val="009B7794"/>
    <w:rsid w:val="009B7AA2"/>
    <w:rsid w:val="009B7BBC"/>
    <w:rsid w:val="009B7E1B"/>
    <w:rsid w:val="009C063C"/>
    <w:rsid w:val="009C08F7"/>
    <w:rsid w:val="009C09CF"/>
    <w:rsid w:val="009C0E84"/>
    <w:rsid w:val="009C230F"/>
    <w:rsid w:val="009C23E5"/>
    <w:rsid w:val="009C29D8"/>
    <w:rsid w:val="009C3879"/>
    <w:rsid w:val="009C3D87"/>
    <w:rsid w:val="009C4B0B"/>
    <w:rsid w:val="009C4D2E"/>
    <w:rsid w:val="009C570F"/>
    <w:rsid w:val="009C67EF"/>
    <w:rsid w:val="009C717E"/>
    <w:rsid w:val="009C751B"/>
    <w:rsid w:val="009C7FC7"/>
    <w:rsid w:val="009D05A0"/>
    <w:rsid w:val="009D086F"/>
    <w:rsid w:val="009D0CA0"/>
    <w:rsid w:val="009D1702"/>
    <w:rsid w:val="009D1F8F"/>
    <w:rsid w:val="009D28E2"/>
    <w:rsid w:val="009D2D0F"/>
    <w:rsid w:val="009D3A81"/>
    <w:rsid w:val="009D559A"/>
    <w:rsid w:val="009D580B"/>
    <w:rsid w:val="009D61A6"/>
    <w:rsid w:val="009D66B7"/>
    <w:rsid w:val="009D698C"/>
    <w:rsid w:val="009E05C0"/>
    <w:rsid w:val="009E08D8"/>
    <w:rsid w:val="009E22B8"/>
    <w:rsid w:val="009E33E6"/>
    <w:rsid w:val="009E346C"/>
    <w:rsid w:val="009E3BBC"/>
    <w:rsid w:val="009E3DCC"/>
    <w:rsid w:val="009E43DD"/>
    <w:rsid w:val="009E4727"/>
    <w:rsid w:val="009E4C1E"/>
    <w:rsid w:val="009E5AB2"/>
    <w:rsid w:val="009E5C29"/>
    <w:rsid w:val="009E5C95"/>
    <w:rsid w:val="009E656B"/>
    <w:rsid w:val="009E68F2"/>
    <w:rsid w:val="009F0275"/>
    <w:rsid w:val="009F0869"/>
    <w:rsid w:val="009F1107"/>
    <w:rsid w:val="009F18E2"/>
    <w:rsid w:val="009F1BD3"/>
    <w:rsid w:val="009F24FF"/>
    <w:rsid w:val="009F2ADE"/>
    <w:rsid w:val="009F2C8F"/>
    <w:rsid w:val="009F3DB2"/>
    <w:rsid w:val="009F40C0"/>
    <w:rsid w:val="009F4E9E"/>
    <w:rsid w:val="009F5481"/>
    <w:rsid w:val="009F58B3"/>
    <w:rsid w:val="009F5F9D"/>
    <w:rsid w:val="009F5FC9"/>
    <w:rsid w:val="009F60A5"/>
    <w:rsid w:val="009F6CAE"/>
    <w:rsid w:val="009F774C"/>
    <w:rsid w:val="00A00E33"/>
    <w:rsid w:val="00A0129B"/>
    <w:rsid w:val="00A01E09"/>
    <w:rsid w:val="00A025F6"/>
    <w:rsid w:val="00A02FA1"/>
    <w:rsid w:val="00A03367"/>
    <w:rsid w:val="00A04063"/>
    <w:rsid w:val="00A04C74"/>
    <w:rsid w:val="00A05090"/>
    <w:rsid w:val="00A05515"/>
    <w:rsid w:val="00A1013A"/>
    <w:rsid w:val="00A1023A"/>
    <w:rsid w:val="00A102CB"/>
    <w:rsid w:val="00A1052F"/>
    <w:rsid w:val="00A117C7"/>
    <w:rsid w:val="00A120AB"/>
    <w:rsid w:val="00A120E6"/>
    <w:rsid w:val="00A121C9"/>
    <w:rsid w:val="00A12DC2"/>
    <w:rsid w:val="00A131BC"/>
    <w:rsid w:val="00A14211"/>
    <w:rsid w:val="00A1463C"/>
    <w:rsid w:val="00A147D5"/>
    <w:rsid w:val="00A14AC8"/>
    <w:rsid w:val="00A15934"/>
    <w:rsid w:val="00A165AE"/>
    <w:rsid w:val="00A167DA"/>
    <w:rsid w:val="00A1694A"/>
    <w:rsid w:val="00A17A1F"/>
    <w:rsid w:val="00A20836"/>
    <w:rsid w:val="00A22426"/>
    <w:rsid w:val="00A22485"/>
    <w:rsid w:val="00A2317B"/>
    <w:rsid w:val="00A24FF5"/>
    <w:rsid w:val="00A2550E"/>
    <w:rsid w:val="00A25774"/>
    <w:rsid w:val="00A262D8"/>
    <w:rsid w:val="00A26B34"/>
    <w:rsid w:val="00A270EA"/>
    <w:rsid w:val="00A27386"/>
    <w:rsid w:val="00A27934"/>
    <w:rsid w:val="00A27FE6"/>
    <w:rsid w:val="00A30549"/>
    <w:rsid w:val="00A32025"/>
    <w:rsid w:val="00A32A7A"/>
    <w:rsid w:val="00A35626"/>
    <w:rsid w:val="00A35965"/>
    <w:rsid w:val="00A35B1B"/>
    <w:rsid w:val="00A35CC3"/>
    <w:rsid w:val="00A35F14"/>
    <w:rsid w:val="00A401AE"/>
    <w:rsid w:val="00A408E6"/>
    <w:rsid w:val="00A4099D"/>
    <w:rsid w:val="00A41252"/>
    <w:rsid w:val="00A41277"/>
    <w:rsid w:val="00A41AA8"/>
    <w:rsid w:val="00A42CB0"/>
    <w:rsid w:val="00A4333E"/>
    <w:rsid w:val="00A43367"/>
    <w:rsid w:val="00A43469"/>
    <w:rsid w:val="00A437F9"/>
    <w:rsid w:val="00A443F7"/>
    <w:rsid w:val="00A45482"/>
    <w:rsid w:val="00A47300"/>
    <w:rsid w:val="00A507A3"/>
    <w:rsid w:val="00A51A1B"/>
    <w:rsid w:val="00A51A8A"/>
    <w:rsid w:val="00A51D7A"/>
    <w:rsid w:val="00A51E38"/>
    <w:rsid w:val="00A52A5E"/>
    <w:rsid w:val="00A52F10"/>
    <w:rsid w:val="00A53595"/>
    <w:rsid w:val="00A54467"/>
    <w:rsid w:val="00A5476B"/>
    <w:rsid w:val="00A5492A"/>
    <w:rsid w:val="00A558D3"/>
    <w:rsid w:val="00A564F2"/>
    <w:rsid w:val="00A569AD"/>
    <w:rsid w:val="00A57F96"/>
    <w:rsid w:val="00A60C4C"/>
    <w:rsid w:val="00A61F04"/>
    <w:rsid w:val="00A62080"/>
    <w:rsid w:val="00A629B5"/>
    <w:rsid w:val="00A633D4"/>
    <w:rsid w:val="00A64C4E"/>
    <w:rsid w:val="00A65351"/>
    <w:rsid w:val="00A65637"/>
    <w:rsid w:val="00A65711"/>
    <w:rsid w:val="00A66312"/>
    <w:rsid w:val="00A668E0"/>
    <w:rsid w:val="00A66B41"/>
    <w:rsid w:val="00A67D3C"/>
    <w:rsid w:val="00A71E50"/>
    <w:rsid w:val="00A75790"/>
    <w:rsid w:val="00A75BF7"/>
    <w:rsid w:val="00A76225"/>
    <w:rsid w:val="00A77A04"/>
    <w:rsid w:val="00A77D99"/>
    <w:rsid w:val="00A80D0C"/>
    <w:rsid w:val="00A80FDC"/>
    <w:rsid w:val="00A81118"/>
    <w:rsid w:val="00A81419"/>
    <w:rsid w:val="00A815C9"/>
    <w:rsid w:val="00A82584"/>
    <w:rsid w:val="00A82834"/>
    <w:rsid w:val="00A83AE3"/>
    <w:rsid w:val="00A83CD2"/>
    <w:rsid w:val="00A84690"/>
    <w:rsid w:val="00A84AA0"/>
    <w:rsid w:val="00A8592B"/>
    <w:rsid w:val="00A85B01"/>
    <w:rsid w:val="00A85EA1"/>
    <w:rsid w:val="00A862A0"/>
    <w:rsid w:val="00A86D13"/>
    <w:rsid w:val="00A8761F"/>
    <w:rsid w:val="00A87898"/>
    <w:rsid w:val="00A9061E"/>
    <w:rsid w:val="00A9134B"/>
    <w:rsid w:val="00A9143F"/>
    <w:rsid w:val="00A9198F"/>
    <w:rsid w:val="00A921EB"/>
    <w:rsid w:val="00A9298E"/>
    <w:rsid w:val="00A929CD"/>
    <w:rsid w:val="00A93060"/>
    <w:rsid w:val="00A94139"/>
    <w:rsid w:val="00A958C2"/>
    <w:rsid w:val="00A964DA"/>
    <w:rsid w:val="00A965D5"/>
    <w:rsid w:val="00A9676A"/>
    <w:rsid w:val="00A97382"/>
    <w:rsid w:val="00A975AF"/>
    <w:rsid w:val="00A97CD6"/>
    <w:rsid w:val="00AA022E"/>
    <w:rsid w:val="00AA0A64"/>
    <w:rsid w:val="00AA10A9"/>
    <w:rsid w:val="00AA25A7"/>
    <w:rsid w:val="00AA2FC1"/>
    <w:rsid w:val="00AA30C9"/>
    <w:rsid w:val="00AA3304"/>
    <w:rsid w:val="00AA3C5E"/>
    <w:rsid w:val="00AA5CD2"/>
    <w:rsid w:val="00AA6AD0"/>
    <w:rsid w:val="00AA6C03"/>
    <w:rsid w:val="00AA6C11"/>
    <w:rsid w:val="00AA6F93"/>
    <w:rsid w:val="00AB0548"/>
    <w:rsid w:val="00AB08C7"/>
    <w:rsid w:val="00AB0ADD"/>
    <w:rsid w:val="00AB0BC6"/>
    <w:rsid w:val="00AB12DB"/>
    <w:rsid w:val="00AB2100"/>
    <w:rsid w:val="00AB273A"/>
    <w:rsid w:val="00AB276B"/>
    <w:rsid w:val="00AB281E"/>
    <w:rsid w:val="00AB29AD"/>
    <w:rsid w:val="00AB2FAE"/>
    <w:rsid w:val="00AB439B"/>
    <w:rsid w:val="00AB5842"/>
    <w:rsid w:val="00AB6114"/>
    <w:rsid w:val="00AB6C57"/>
    <w:rsid w:val="00AB702A"/>
    <w:rsid w:val="00AB75ED"/>
    <w:rsid w:val="00AC032A"/>
    <w:rsid w:val="00AC118A"/>
    <w:rsid w:val="00AC1FF6"/>
    <w:rsid w:val="00AC23EC"/>
    <w:rsid w:val="00AC2D29"/>
    <w:rsid w:val="00AC3E58"/>
    <w:rsid w:val="00AC4B62"/>
    <w:rsid w:val="00AC4D42"/>
    <w:rsid w:val="00AC6AFC"/>
    <w:rsid w:val="00AD0BCB"/>
    <w:rsid w:val="00AD41CC"/>
    <w:rsid w:val="00AD426C"/>
    <w:rsid w:val="00AD451E"/>
    <w:rsid w:val="00AD4992"/>
    <w:rsid w:val="00AD5770"/>
    <w:rsid w:val="00AD634A"/>
    <w:rsid w:val="00AD724C"/>
    <w:rsid w:val="00AD7504"/>
    <w:rsid w:val="00AD7877"/>
    <w:rsid w:val="00AD79FD"/>
    <w:rsid w:val="00AE18E2"/>
    <w:rsid w:val="00AE2723"/>
    <w:rsid w:val="00AE28AA"/>
    <w:rsid w:val="00AE30BA"/>
    <w:rsid w:val="00AE3631"/>
    <w:rsid w:val="00AE3AB4"/>
    <w:rsid w:val="00AE4809"/>
    <w:rsid w:val="00AE4BD3"/>
    <w:rsid w:val="00AE56DF"/>
    <w:rsid w:val="00AE5F4A"/>
    <w:rsid w:val="00AE612A"/>
    <w:rsid w:val="00AE63D4"/>
    <w:rsid w:val="00AE64EA"/>
    <w:rsid w:val="00AE64FC"/>
    <w:rsid w:val="00AE68F4"/>
    <w:rsid w:val="00AE7049"/>
    <w:rsid w:val="00AE7718"/>
    <w:rsid w:val="00AF0AB6"/>
    <w:rsid w:val="00AF146B"/>
    <w:rsid w:val="00AF14A7"/>
    <w:rsid w:val="00AF2843"/>
    <w:rsid w:val="00AF41BC"/>
    <w:rsid w:val="00AF478C"/>
    <w:rsid w:val="00AF5454"/>
    <w:rsid w:val="00AF5D14"/>
    <w:rsid w:val="00AF77E6"/>
    <w:rsid w:val="00B00C24"/>
    <w:rsid w:val="00B01138"/>
    <w:rsid w:val="00B01AFC"/>
    <w:rsid w:val="00B01FBB"/>
    <w:rsid w:val="00B027F0"/>
    <w:rsid w:val="00B02EC8"/>
    <w:rsid w:val="00B05D67"/>
    <w:rsid w:val="00B05ECC"/>
    <w:rsid w:val="00B05F64"/>
    <w:rsid w:val="00B0658C"/>
    <w:rsid w:val="00B06741"/>
    <w:rsid w:val="00B069A4"/>
    <w:rsid w:val="00B06CAB"/>
    <w:rsid w:val="00B07616"/>
    <w:rsid w:val="00B07B8E"/>
    <w:rsid w:val="00B10B47"/>
    <w:rsid w:val="00B11E36"/>
    <w:rsid w:val="00B123E3"/>
    <w:rsid w:val="00B1298F"/>
    <w:rsid w:val="00B12DCB"/>
    <w:rsid w:val="00B13A6A"/>
    <w:rsid w:val="00B14982"/>
    <w:rsid w:val="00B155C3"/>
    <w:rsid w:val="00B15E97"/>
    <w:rsid w:val="00B1637F"/>
    <w:rsid w:val="00B16A2A"/>
    <w:rsid w:val="00B16B19"/>
    <w:rsid w:val="00B17B95"/>
    <w:rsid w:val="00B200DB"/>
    <w:rsid w:val="00B20845"/>
    <w:rsid w:val="00B20DAA"/>
    <w:rsid w:val="00B220B2"/>
    <w:rsid w:val="00B23109"/>
    <w:rsid w:val="00B23487"/>
    <w:rsid w:val="00B237A3"/>
    <w:rsid w:val="00B24CD4"/>
    <w:rsid w:val="00B24D81"/>
    <w:rsid w:val="00B251A3"/>
    <w:rsid w:val="00B253FC"/>
    <w:rsid w:val="00B26A6D"/>
    <w:rsid w:val="00B270A9"/>
    <w:rsid w:val="00B271F7"/>
    <w:rsid w:val="00B30A4F"/>
    <w:rsid w:val="00B30CBD"/>
    <w:rsid w:val="00B310F1"/>
    <w:rsid w:val="00B3120D"/>
    <w:rsid w:val="00B3330D"/>
    <w:rsid w:val="00B33C48"/>
    <w:rsid w:val="00B34969"/>
    <w:rsid w:val="00B364B1"/>
    <w:rsid w:val="00B36E72"/>
    <w:rsid w:val="00B3798A"/>
    <w:rsid w:val="00B37AFE"/>
    <w:rsid w:val="00B40A9C"/>
    <w:rsid w:val="00B41FA9"/>
    <w:rsid w:val="00B424F9"/>
    <w:rsid w:val="00B42B00"/>
    <w:rsid w:val="00B42E44"/>
    <w:rsid w:val="00B43780"/>
    <w:rsid w:val="00B44059"/>
    <w:rsid w:val="00B445F7"/>
    <w:rsid w:val="00B4645F"/>
    <w:rsid w:val="00B467ED"/>
    <w:rsid w:val="00B47002"/>
    <w:rsid w:val="00B53852"/>
    <w:rsid w:val="00B55501"/>
    <w:rsid w:val="00B5564F"/>
    <w:rsid w:val="00B55B32"/>
    <w:rsid w:val="00B565CF"/>
    <w:rsid w:val="00B5698E"/>
    <w:rsid w:val="00B576E7"/>
    <w:rsid w:val="00B57EDB"/>
    <w:rsid w:val="00B6002F"/>
    <w:rsid w:val="00B60B75"/>
    <w:rsid w:val="00B60E1E"/>
    <w:rsid w:val="00B6127A"/>
    <w:rsid w:val="00B6274E"/>
    <w:rsid w:val="00B63002"/>
    <w:rsid w:val="00B6322B"/>
    <w:rsid w:val="00B63682"/>
    <w:rsid w:val="00B63816"/>
    <w:rsid w:val="00B63F90"/>
    <w:rsid w:val="00B64AB6"/>
    <w:rsid w:val="00B65516"/>
    <w:rsid w:val="00B65E5F"/>
    <w:rsid w:val="00B65E60"/>
    <w:rsid w:val="00B70603"/>
    <w:rsid w:val="00B72E3E"/>
    <w:rsid w:val="00B73F68"/>
    <w:rsid w:val="00B743F0"/>
    <w:rsid w:val="00B75671"/>
    <w:rsid w:val="00B756B3"/>
    <w:rsid w:val="00B7645B"/>
    <w:rsid w:val="00B80E67"/>
    <w:rsid w:val="00B80EBB"/>
    <w:rsid w:val="00B8126D"/>
    <w:rsid w:val="00B8202B"/>
    <w:rsid w:val="00B820DC"/>
    <w:rsid w:val="00B83100"/>
    <w:rsid w:val="00B8375E"/>
    <w:rsid w:val="00B838B7"/>
    <w:rsid w:val="00B83EC3"/>
    <w:rsid w:val="00B83FF0"/>
    <w:rsid w:val="00B844F7"/>
    <w:rsid w:val="00B84643"/>
    <w:rsid w:val="00B85DF4"/>
    <w:rsid w:val="00B86154"/>
    <w:rsid w:val="00B869F3"/>
    <w:rsid w:val="00B86D7A"/>
    <w:rsid w:val="00B873F9"/>
    <w:rsid w:val="00B87508"/>
    <w:rsid w:val="00B87BFE"/>
    <w:rsid w:val="00B916E8"/>
    <w:rsid w:val="00B91BDD"/>
    <w:rsid w:val="00B9254B"/>
    <w:rsid w:val="00B927DE"/>
    <w:rsid w:val="00B92CC2"/>
    <w:rsid w:val="00B93979"/>
    <w:rsid w:val="00B9472C"/>
    <w:rsid w:val="00B950D6"/>
    <w:rsid w:val="00B95324"/>
    <w:rsid w:val="00B95333"/>
    <w:rsid w:val="00B96F8D"/>
    <w:rsid w:val="00B97078"/>
    <w:rsid w:val="00B9761D"/>
    <w:rsid w:val="00B97B20"/>
    <w:rsid w:val="00BA0410"/>
    <w:rsid w:val="00BA04E3"/>
    <w:rsid w:val="00BA08A4"/>
    <w:rsid w:val="00BA0CF7"/>
    <w:rsid w:val="00BA117E"/>
    <w:rsid w:val="00BA31F1"/>
    <w:rsid w:val="00BA49C7"/>
    <w:rsid w:val="00BA4B57"/>
    <w:rsid w:val="00BA6C43"/>
    <w:rsid w:val="00BB0EE7"/>
    <w:rsid w:val="00BB0F3F"/>
    <w:rsid w:val="00BB146A"/>
    <w:rsid w:val="00BB18FD"/>
    <w:rsid w:val="00BB4F4F"/>
    <w:rsid w:val="00BB4FC5"/>
    <w:rsid w:val="00BB5DEC"/>
    <w:rsid w:val="00BB64DC"/>
    <w:rsid w:val="00BB6645"/>
    <w:rsid w:val="00BB70E9"/>
    <w:rsid w:val="00BB71E5"/>
    <w:rsid w:val="00BB72AD"/>
    <w:rsid w:val="00BB7B5A"/>
    <w:rsid w:val="00BB7FE2"/>
    <w:rsid w:val="00BC033F"/>
    <w:rsid w:val="00BC07DA"/>
    <w:rsid w:val="00BC2B24"/>
    <w:rsid w:val="00BC2B45"/>
    <w:rsid w:val="00BC2D25"/>
    <w:rsid w:val="00BC4240"/>
    <w:rsid w:val="00BC510A"/>
    <w:rsid w:val="00BC538F"/>
    <w:rsid w:val="00BC54D9"/>
    <w:rsid w:val="00BC55CE"/>
    <w:rsid w:val="00BC57DA"/>
    <w:rsid w:val="00BC5CB3"/>
    <w:rsid w:val="00BC6116"/>
    <w:rsid w:val="00BC678F"/>
    <w:rsid w:val="00BD020A"/>
    <w:rsid w:val="00BD0763"/>
    <w:rsid w:val="00BD0ABC"/>
    <w:rsid w:val="00BD0C86"/>
    <w:rsid w:val="00BD0E15"/>
    <w:rsid w:val="00BD171E"/>
    <w:rsid w:val="00BD1F8E"/>
    <w:rsid w:val="00BD277D"/>
    <w:rsid w:val="00BD28B5"/>
    <w:rsid w:val="00BD30CE"/>
    <w:rsid w:val="00BD3853"/>
    <w:rsid w:val="00BD4391"/>
    <w:rsid w:val="00BD43A1"/>
    <w:rsid w:val="00BD4904"/>
    <w:rsid w:val="00BD6D9F"/>
    <w:rsid w:val="00BD7D45"/>
    <w:rsid w:val="00BE0638"/>
    <w:rsid w:val="00BE208F"/>
    <w:rsid w:val="00BE20EC"/>
    <w:rsid w:val="00BE2521"/>
    <w:rsid w:val="00BE2A0A"/>
    <w:rsid w:val="00BE34A4"/>
    <w:rsid w:val="00BE46BB"/>
    <w:rsid w:val="00BE4B51"/>
    <w:rsid w:val="00BE53A8"/>
    <w:rsid w:val="00BE5599"/>
    <w:rsid w:val="00BE5DE6"/>
    <w:rsid w:val="00BE60F8"/>
    <w:rsid w:val="00BE6D12"/>
    <w:rsid w:val="00BE7640"/>
    <w:rsid w:val="00BE7748"/>
    <w:rsid w:val="00BE7755"/>
    <w:rsid w:val="00BE7811"/>
    <w:rsid w:val="00BE7C70"/>
    <w:rsid w:val="00BF0417"/>
    <w:rsid w:val="00BF0CAE"/>
    <w:rsid w:val="00BF1A39"/>
    <w:rsid w:val="00BF1D1E"/>
    <w:rsid w:val="00BF1EAF"/>
    <w:rsid w:val="00BF2041"/>
    <w:rsid w:val="00BF3434"/>
    <w:rsid w:val="00BF4ACE"/>
    <w:rsid w:val="00BF4F0C"/>
    <w:rsid w:val="00BF5093"/>
    <w:rsid w:val="00BF533C"/>
    <w:rsid w:val="00BF6118"/>
    <w:rsid w:val="00BF6674"/>
    <w:rsid w:val="00BF67E4"/>
    <w:rsid w:val="00BF7312"/>
    <w:rsid w:val="00BF7348"/>
    <w:rsid w:val="00C0233F"/>
    <w:rsid w:val="00C02491"/>
    <w:rsid w:val="00C025E6"/>
    <w:rsid w:val="00C0328C"/>
    <w:rsid w:val="00C0394B"/>
    <w:rsid w:val="00C04B38"/>
    <w:rsid w:val="00C070FA"/>
    <w:rsid w:val="00C07665"/>
    <w:rsid w:val="00C105D7"/>
    <w:rsid w:val="00C10CD2"/>
    <w:rsid w:val="00C11BE2"/>
    <w:rsid w:val="00C12916"/>
    <w:rsid w:val="00C13560"/>
    <w:rsid w:val="00C141BC"/>
    <w:rsid w:val="00C14786"/>
    <w:rsid w:val="00C15036"/>
    <w:rsid w:val="00C1624F"/>
    <w:rsid w:val="00C17807"/>
    <w:rsid w:val="00C17FDE"/>
    <w:rsid w:val="00C213F6"/>
    <w:rsid w:val="00C215C5"/>
    <w:rsid w:val="00C2185F"/>
    <w:rsid w:val="00C23C93"/>
    <w:rsid w:val="00C23EFF"/>
    <w:rsid w:val="00C249EB"/>
    <w:rsid w:val="00C255EF"/>
    <w:rsid w:val="00C26253"/>
    <w:rsid w:val="00C266A5"/>
    <w:rsid w:val="00C26B60"/>
    <w:rsid w:val="00C26D69"/>
    <w:rsid w:val="00C307BB"/>
    <w:rsid w:val="00C30D94"/>
    <w:rsid w:val="00C30F27"/>
    <w:rsid w:val="00C3233D"/>
    <w:rsid w:val="00C3379E"/>
    <w:rsid w:val="00C3397D"/>
    <w:rsid w:val="00C340D6"/>
    <w:rsid w:val="00C342F6"/>
    <w:rsid w:val="00C34BB7"/>
    <w:rsid w:val="00C34CB8"/>
    <w:rsid w:val="00C34E27"/>
    <w:rsid w:val="00C34FC4"/>
    <w:rsid w:val="00C35081"/>
    <w:rsid w:val="00C35F0E"/>
    <w:rsid w:val="00C35FAA"/>
    <w:rsid w:val="00C36667"/>
    <w:rsid w:val="00C373C3"/>
    <w:rsid w:val="00C378AC"/>
    <w:rsid w:val="00C379FD"/>
    <w:rsid w:val="00C40562"/>
    <w:rsid w:val="00C40EB8"/>
    <w:rsid w:val="00C411F4"/>
    <w:rsid w:val="00C41319"/>
    <w:rsid w:val="00C41738"/>
    <w:rsid w:val="00C41816"/>
    <w:rsid w:val="00C41BBA"/>
    <w:rsid w:val="00C41F96"/>
    <w:rsid w:val="00C4221E"/>
    <w:rsid w:val="00C4287F"/>
    <w:rsid w:val="00C43F4C"/>
    <w:rsid w:val="00C44AA4"/>
    <w:rsid w:val="00C44B51"/>
    <w:rsid w:val="00C45155"/>
    <w:rsid w:val="00C4783D"/>
    <w:rsid w:val="00C47C77"/>
    <w:rsid w:val="00C50668"/>
    <w:rsid w:val="00C515AE"/>
    <w:rsid w:val="00C51A57"/>
    <w:rsid w:val="00C5311B"/>
    <w:rsid w:val="00C53B99"/>
    <w:rsid w:val="00C53D2A"/>
    <w:rsid w:val="00C5493F"/>
    <w:rsid w:val="00C5519A"/>
    <w:rsid w:val="00C60407"/>
    <w:rsid w:val="00C609C3"/>
    <w:rsid w:val="00C60D17"/>
    <w:rsid w:val="00C615A1"/>
    <w:rsid w:val="00C615DB"/>
    <w:rsid w:val="00C61B75"/>
    <w:rsid w:val="00C61D75"/>
    <w:rsid w:val="00C626BF"/>
    <w:rsid w:val="00C64F5B"/>
    <w:rsid w:val="00C6528A"/>
    <w:rsid w:val="00C65565"/>
    <w:rsid w:val="00C655E5"/>
    <w:rsid w:val="00C66417"/>
    <w:rsid w:val="00C70AB4"/>
    <w:rsid w:val="00C71207"/>
    <w:rsid w:val="00C71F9D"/>
    <w:rsid w:val="00C72153"/>
    <w:rsid w:val="00C734B2"/>
    <w:rsid w:val="00C738CD"/>
    <w:rsid w:val="00C7392A"/>
    <w:rsid w:val="00C7406D"/>
    <w:rsid w:val="00C74C6E"/>
    <w:rsid w:val="00C75A0F"/>
    <w:rsid w:val="00C75DA7"/>
    <w:rsid w:val="00C760A4"/>
    <w:rsid w:val="00C768F8"/>
    <w:rsid w:val="00C76B26"/>
    <w:rsid w:val="00C76E82"/>
    <w:rsid w:val="00C80DB1"/>
    <w:rsid w:val="00C81C52"/>
    <w:rsid w:val="00C81E73"/>
    <w:rsid w:val="00C82790"/>
    <w:rsid w:val="00C8336F"/>
    <w:rsid w:val="00C838F5"/>
    <w:rsid w:val="00C84188"/>
    <w:rsid w:val="00C8462E"/>
    <w:rsid w:val="00C8676F"/>
    <w:rsid w:val="00C86FAA"/>
    <w:rsid w:val="00C8717B"/>
    <w:rsid w:val="00C873E0"/>
    <w:rsid w:val="00C87733"/>
    <w:rsid w:val="00C8773F"/>
    <w:rsid w:val="00C900D2"/>
    <w:rsid w:val="00C901C8"/>
    <w:rsid w:val="00C90F97"/>
    <w:rsid w:val="00C91710"/>
    <w:rsid w:val="00C91761"/>
    <w:rsid w:val="00C91E17"/>
    <w:rsid w:val="00C92700"/>
    <w:rsid w:val="00C9384C"/>
    <w:rsid w:val="00C939E2"/>
    <w:rsid w:val="00C93D8E"/>
    <w:rsid w:val="00C94103"/>
    <w:rsid w:val="00C95628"/>
    <w:rsid w:val="00C95A1A"/>
    <w:rsid w:val="00C95B92"/>
    <w:rsid w:val="00C95C13"/>
    <w:rsid w:val="00C95F1F"/>
    <w:rsid w:val="00C9634F"/>
    <w:rsid w:val="00C97B21"/>
    <w:rsid w:val="00CA072A"/>
    <w:rsid w:val="00CA0EBF"/>
    <w:rsid w:val="00CA216B"/>
    <w:rsid w:val="00CA21EE"/>
    <w:rsid w:val="00CA26C0"/>
    <w:rsid w:val="00CA2A04"/>
    <w:rsid w:val="00CA2A60"/>
    <w:rsid w:val="00CA2E76"/>
    <w:rsid w:val="00CA305F"/>
    <w:rsid w:val="00CA318E"/>
    <w:rsid w:val="00CA4284"/>
    <w:rsid w:val="00CA4679"/>
    <w:rsid w:val="00CA4CE7"/>
    <w:rsid w:val="00CA5970"/>
    <w:rsid w:val="00CA620B"/>
    <w:rsid w:val="00CA6502"/>
    <w:rsid w:val="00CA66D0"/>
    <w:rsid w:val="00CA6DF0"/>
    <w:rsid w:val="00CA79E8"/>
    <w:rsid w:val="00CB02E4"/>
    <w:rsid w:val="00CB04C5"/>
    <w:rsid w:val="00CB094D"/>
    <w:rsid w:val="00CB0B79"/>
    <w:rsid w:val="00CB14B5"/>
    <w:rsid w:val="00CB16B1"/>
    <w:rsid w:val="00CB196E"/>
    <w:rsid w:val="00CB2629"/>
    <w:rsid w:val="00CB265B"/>
    <w:rsid w:val="00CB2717"/>
    <w:rsid w:val="00CB2AC3"/>
    <w:rsid w:val="00CB2D26"/>
    <w:rsid w:val="00CB3C0F"/>
    <w:rsid w:val="00CB3E57"/>
    <w:rsid w:val="00CB4EC2"/>
    <w:rsid w:val="00CB5028"/>
    <w:rsid w:val="00CB576B"/>
    <w:rsid w:val="00CB6E17"/>
    <w:rsid w:val="00CC06B9"/>
    <w:rsid w:val="00CC4423"/>
    <w:rsid w:val="00CC4489"/>
    <w:rsid w:val="00CC4C31"/>
    <w:rsid w:val="00CC57DB"/>
    <w:rsid w:val="00CC5FB0"/>
    <w:rsid w:val="00CC6E3A"/>
    <w:rsid w:val="00CC6FAD"/>
    <w:rsid w:val="00CC7789"/>
    <w:rsid w:val="00CD0C5F"/>
    <w:rsid w:val="00CD12B4"/>
    <w:rsid w:val="00CD19E9"/>
    <w:rsid w:val="00CD1AFD"/>
    <w:rsid w:val="00CD1FB6"/>
    <w:rsid w:val="00CD2513"/>
    <w:rsid w:val="00CD3474"/>
    <w:rsid w:val="00CD3851"/>
    <w:rsid w:val="00CD402E"/>
    <w:rsid w:val="00CD41D3"/>
    <w:rsid w:val="00CD4873"/>
    <w:rsid w:val="00CD6351"/>
    <w:rsid w:val="00CD6529"/>
    <w:rsid w:val="00CD6925"/>
    <w:rsid w:val="00CD78D8"/>
    <w:rsid w:val="00CE0871"/>
    <w:rsid w:val="00CE1917"/>
    <w:rsid w:val="00CE1A7A"/>
    <w:rsid w:val="00CE2BC3"/>
    <w:rsid w:val="00CE3289"/>
    <w:rsid w:val="00CE35B1"/>
    <w:rsid w:val="00CE3DC9"/>
    <w:rsid w:val="00CE3F5C"/>
    <w:rsid w:val="00CE45E8"/>
    <w:rsid w:val="00CE58C5"/>
    <w:rsid w:val="00CE59C0"/>
    <w:rsid w:val="00CE6C6B"/>
    <w:rsid w:val="00CE7D41"/>
    <w:rsid w:val="00CF000E"/>
    <w:rsid w:val="00CF01AF"/>
    <w:rsid w:val="00CF0E39"/>
    <w:rsid w:val="00CF1695"/>
    <w:rsid w:val="00CF192C"/>
    <w:rsid w:val="00CF2D69"/>
    <w:rsid w:val="00CF2E85"/>
    <w:rsid w:val="00CF32E4"/>
    <w:rsid w:val="00CF335C"/>
    <w:rsid w:val="00CF33FC"/>
    <w:rsid w:val="00CF365F"/>
    <w:rsid w:val="00CF3E79"/>
    <w:rsid w:val="00CF448D"/>
    <w:rsid w:val="00CF4AF1"/>
    <w:rsid w:val="00CF541B"/>
    <w:rsid w:val="00CF566F"/>
    <w:rsid w:val="00CF5F8E"/>
    <w:rsid w:val="00CF5FBB"/>
    <w:rsid w:val="00CF65C9"/>
    <w:rsid w:val="00CF68C6"/>
    <w:rsid w:val="00CF73CC"/>
    <w:rsid w:val="00CF73E3"/>
    <w:rsid w:val="00CF7D05"/>
    <w:rsid w:val="00CF7EDB"/>
    <w:rsid w:val="00D005CF"/>
    <w:rsid w:val="00D0082C"/>
    <w:rsid w:val="00D01581"/>
    <w:rsid w:val="00D01A75"/>
    <w:rsid w:val="00D02426"/>
    <w:rsid w:val="00D025D0"/>
    <w:rsid w:val="00D026BE"/>
    <w:rsid w:val="00D029BF"/>
    <w:rsid w:val="00D035A0"/>
    <w:rsid w:val="00D03759"/>
    <w:rsid w:val="00D04549"/>
    <w:rsid w:val="00D04698"/>
    <w:rsid w:val="00D05A6B"/>
    <w:rsid w:val="00D06311"/>
    <w:rsid w:val="00D06E5B"/>
    <w:rsid w:val="00D11114"/>
    <w:rsid w:val="00D11220"/>
    <w:rsid w:val="00D11428"/>
    <w:rsid w:val="00D1153F"/>
    <w:rsid w:val="00D120E9"/>
    <w:rsid w:val="00D13343"/>
    <w:rsid w:val="00D1347F"/>
    <w:rsid w:val="00D135B3"/>
    <w:rsid w:val="00D13748"/>
    <w:rsid w:val="00D1399D"/>
    <w:rsid w:val="00D13A27"/>
    <w:rsid w:val="00D13FE6"/>
    <w:rsid w:val="00D1445A"/>
    <w:rsid w:val="00D1492B"/>
    <w:rsid w:val="00D14AA1"/>
    <w:rsid w:val="00D15A63"/>
    <w:rsid w:val="00D1634F"/>
    <w:rsid w:val="00D16488"/>
    <w:rsid w:val="00D17BA2"/>
    <w:rsid w:val="00D17C5B"/>
    <w:rsid w:val="00D20887"/>
    <w:rsid w:val="00D22EF5"/>
    <w:rsid w:val="00D23245"/>
    <w:rsid w:val="00D232A4"/>
    <w:rsid w:val="00D238C1"/>
    <w:rsid w:val="00D24784"/>
    <w:rsid w:val="00D2637B"/>
    <w:rsid w:val="00D26B8D"/>
    <w:rsid w:val="00D26BEF"/>
    <w:rsid w:val="00D2729E"/>
    <w:rsid w:val="00D27767"/>
    <w:rsid w:val="00D27C1E"/>
    <w:rsid w:val="00D27D58"/>
    <w:rsid w:val="00D30E40"/>
    <w:rsid w:val="00D30F96"/>
    <w:rsid w:val="00D3102C"/>
    <w:rsid w:val="00D31133"/>
    <w:rsid w:val="00D31C43"/>
    <w:rsid w:val="00D31C4E"/>
    <w:rsid w:val="00D31E99"/>
    <w:rsid w:val="00D32668"/>
    <w:rsid w:val="00D3290D"/>
    <w:rsid w:val="00D32918"/>
    <w:rsid w:val="00D32B57"/>
    <w:rsid w:val="00D34216"/>
    <w:rsid w:val="00D3441D"/>
    <w:rsid w:val="00D34A4C"/>
    <w:rsid w:val="00D34AAC"/>
    <w:rsid w:val="00D350E1"/>
    <w:rsid w:val="00D355D1"/>
    <w:rsid w:val="00D35F40"/>
    <w:rsid w:val="00D3731B"/>
    <w:rsid w:val="00D375F8"/>
    <w:rsid w:val="00D40047"/>
    <w:rsid w:val="00D40FC6"/>
    <w:rsid w:val="00D41959"/>
    <w:rsid w:val="00D423D6"/>
    <w:rsid w:val="00D42AE3"/>
    <w:rsid w:val="00D42EB3"/>
    <w:rsid w:val="00D436F5"/>
    <w:rsid w:val="00D43A86"/>
    <w:rsid w:val="00D44C36"/>
    <w:rsid w:val="00D45734"/>
    <w:rsid w:val="00D4607D"/>
    <w:rsid w:val="00D472E8"/>
    <w:rsid w:val="00D4736B"/>
    <w:rsid w:val="00D47994"/>
    <w:rsid w:val="00D507F0"/>
    <w:rsid w:val="00D51465"/>
    <w:rsid w:val="00D51C88"/>
    <w:rsid w:val="00D51D96"/>
    <w:rsid w:val="00D51FB7"/>
    <w:rsid w:val="00D52740"/>
    <w:rsid w:val="00D52F82"/>
    <w:rsid w:val="00D53183"/>
    <w:rsid w:val="00D53799"/>
    <w:rsid w:val="00D542F8"/>
    <w:rsid w:val="00D54FF7"/>
    <w:rsid w:val="00D552FF"/>
    <w:rsid w:val="00D553B8"/>
    <w:rsid w:val="00D56283"/>
    <w:rsid w:val="00D56849"/>
    <w:rsid w:val="00D568C4"/>
    <w:rsid w:val="00D5723C"/>
    <w:rsid w:val="00D57E0A"/>
    <w:rsid w:val="00D60583"/>
    <w:rsid w:val="00D60CE3"/>
    <w:rsid w:val="00D61182"/>
    <w:rsid w:val="00D627AC"/>
    <w:rsid w:val="00D62A80"/>
    <w:rsid w:val="00D63DC5"/>
    <w:rsid w:val="00D6514B"/>
    <w:rsid w:val="00D65396"/>
    <w:rsid w:val="00D662F3"/>
    <w:rsid w:val="00D669C1"/>
    <w:rsid w:val="00D6707D"/>
    <w:rsid w:val="00D70FB9"/>
    <w:rsid w:val="00D714FF"/>
    <w:rsid w:val="00D723DA"/>
    <w:rsid w:val="00D7298B"/>
    <w:rsid w:val="00D74238"/>
    <w:rsid w:val="00D74CB6"/>
    <w:rsid w:val="00D751BB"/>
    <w:rsid w:val="00D7540D"/>
    <w:rsid w:val="00D75C89"/>
    <w:rsid w:val="00D76622"/>
    <w:rsid w:val="00D7771E"/>
    <w:rsid w:val="00D77831"/>
    <w:rsid w:val="00D77F20"/>
    <w:rsid w:val="00D8013F"/>
    <w:rsid w:val="00D8032C"/>
    <w:rsid w:val="00D805C3"/>
    <w:rsid w:val="00D80A62"/>
    <w:rsid w:val="00D816BE"/>
    <w:rsid w:val="00D81862"/>
    <w:rsid w:val="00D822BB"/>
    <w:rsid w:val="00D838AE"/>
    <w:rsid w:val="00D84379"/>
    <w:rsid w:val="00D847AB"/>
    <w:rsid w:val="00D8502F"/>
    <w:rsid w:val="00D85D86"/>
    <w:rsid w:val="00D86906"/>
    <w:rsid w:val="00D876F2"/>
    <w:rsid w:val="00D90033"/>
    <w:rsid w:val="00D90832"/>
    <w:rsid w:val="00D90916"/>
    <w:rsid w:val="00D90D81"/>
    <w:rsid w:val="00D913FD"/>
    <w:rsid w:val="00D92726"/>
    <w:rsid w:val="00D927AF"/>
    <w:rsid w:val="00D93035"/>
    <w:rsid w:val="00D94252"/>
    <w:rsid w:val="00D945D5"/>
    <w:rsid w:val="00D9642A"/>
    <w:rsid w:val="00D96DFA"/>
    <w:rsid w:val="00DA02F0"/>
    <w:rsid w:val="00DA07A6"/>
    <w:rsid w:val="00DA0865"/>
    <w:rsid w:val="00DA0A17"/>
    <w:rsid w:val="00DA0D93"/>
    <w:rsid w:val="00DA2051"/>
    <w:rsid w:val="00DA2B2B"/>
    <w:rsid w:val="00DA2F72"/>
    <w:rsid w:val="00DA3015"/>
    <w:rsid w:val="00DA3057"/>
    <w:rsid w:val="00DA3386"/>
    <w:rsid w:val="00DA3961"/>
    <w:rsid w:val="00DA4058"/>
    <w:rsid w:val="00DA4A79"/>
    <w:rsid w:val="00DA5400"/>
    <w:rsid w:val="00DA5883"/>
    <w:rsid w:val="00DA5D81"/>
    <w:rsid w:val="00DA5F13"/>
    <w:rsid w:val="00DA6BCE"/>
    <w:rsid w:val="00DA7928"/>
    <w:rsid w:val="00DA7F14"/>
    <w:rsid w:val="00DB015B"/>
    <w:rsid w:val="00DB034A"/>
    <w:rsid w:val="00DB123E"/>
    <w:rsid w:val="00DB1A78"/>
    <w:rsid w:val="00DB1AC2"/>
    <w:rsid w:val="00DB1E95"/>
    <w:rsid w:val="00DB2B61"/>
    <w:rsid w:val="00DB3560"/>
    <w:rsid w:val="00DB3752"/>
    <w:rsid w:val="00DB51A2"/>
    <w:rsid w:val="00DB6337"/>
    <w:rsid w:val="00DB6597"/>
    <w:rsid w:val="00DB6722"/>
    <w:rsid w:val="00DB683E"/>
    <w:rsid w:val="00DB6D28"/>
    <w:rsid w:val="00DB7688"/>
    <w:rsid w:val="00DB7A56"/>
    <w:rsid w:val="00DB7E1F"/>
    <w:rsid w:val="00DC04F9"/>
    <w:rsid w:val="00DC07A2"/>
    <w:rsid w:val="00DC0828"/>
    <w:rsid w:val="00DC1C65"/>
    <w:rsid w:val="00DC31F9"/>
    <w:rsid w:val="00DC3A2A"/>
    <w:rsid w:val="00DC3C4E"/>
    <w:rsid w:val="00DC3DFF"/>
    <w:rsid w:val="00DC41A0"/>
    <w:rsid w:val="00DC6625"/>
    <w:rsid w:val="00DC6669"/>
    <w:rsid w:val="00DC6DBF"/>
    <w:rsid w:val="00DD088E"/>
    <w:rsid w:val="00DD12B4"/>
    <w:rsid w:val="00DD13F3"/>
    <w:rsid w:val="00DD201A"/>
    <w:rsid w:val="00DD24F9"/>
    <w:rsid w:val="00DD2512"/>
    <w:rsid w:val="00DD2552"/>
    <w:rsid w:val="00DD3008"/>
    <w:rsid w:val="00DD4082"/>
    <w:rsid w:val="00DD4140"/>
    <w:rsid w:val="00DD4BE4"/>
    <w:rsid w:val="00DD56C1"/>
    <w:rsid w:val="00DD5D13"/>
    <w:rsid w:val="00DD61D6"/>
    <w:rsid w:val="00DD68FA"/>
    <w:rsid w:val="00DD6D8F"/>
    <w:rsid w:val="00DD76F6"/>
    <w:rsid w:val="00DD7889"/>
    <w:rsid w:val="00DD78BC"/>
    <w:rsid w:val="00DD7A8F"/>
    <w:rsid w:val="00DE0CEB"/>
    <w:rsid w:val="00DE0EFA"/>
    <w:rsid w:val="00DE1264"/>
    <w:rsid w:val="00DE31FD"/>
    <w:rsid w:val="00DE34FE"/>
    <w:rsid w:val="00DE36D5"/>
    <w:rsid w:val="00DE3B0D"/>
    <w:rsid w:val="00DE3F69"/>
    <w:rsid w:val="00DE4C9F"/>
    <w:rsid w:val="00DE5070"/>
    <w:rsid w:val="00DE516F"/>
    <w:rsid w:val="00DE5559"/>
    <w:rsid w:val="00DE59D7"/>
    <w:rsid w:val="00DE6B91"/>
    <w:rsid w:val="00DE79F1"/>
    <w:rsid w:val="00DE7C79"/>
    <w:rsid w:val="00DE7CCF"/>
    <w:rsid w:val="00DE7E0A"/>
    <w:rsid w:val="00DF130B"/>
    <w:rsid w:val="00DF3E49"/>
    <w:rsid w:val="00DF4009"/>
    <w:rsid w:val="00DF66E2"/>
    <w:rsid w:val="00DF74C7"/>
    <w:rsid w:val="00E0086A"/>
    <w:rsid w:val="00E0099F"/>
    <w:rsid w:val="00E00B78"/>
    <w:rsid w:val="00E025B8"/>
    <w:rsid w:val="00E03211"/>
    <w:rsid w:val="00E03835"/>
    <w:rsid w:val="00E03BE3"/>
    <w:rsid w:val="00E047B4"/>
    <w:rsid w:val="00E05FA5"/>
    <w:rsid w:val="00E062F1"/>
    <w:rsid w:val="00E07C8D"/>
    <w:rsid w:val="00E11561"/>
    <w:rsid w:val="00E12702"/>
    <w:rsid w:val="00E13955"/>
    <w:rsid w:val="00E144A7"/>
    <w:rsid w:val="00E15ADA"/>
    <w:rsid w:val="00E16946"/>
    <w:rsid w:val="00E16CBD"/>
    <w:rsid w:val="00E177FB"/>
    <w:rsid w:val="00E179FC"/>
    <w:rsid w:val="00E17C54"/>
    <w:rsid w:val="00E20C48"/>
    <w:rsid w:val="00E20F1B"/>
    <w:rsid w:val="00E20FB8"/>
    <w:rsid w:val="00E21447"/>
    <w:rsid w:val="00E21552"/>
    <w:rsid w:val="00E22268"/>
    <w:rsid w:val="00E22B97"/>
    <w:rsid w:val="00E22BBC"/>
    <w:rsid w:val="00E23C76"/>
    <w:rsid w:val="00E241DD"/>
    <w:rsid w:val="00E24561"/>
    <w:rsid w:val="00E247A9"/>
    <w:rsid w:val="00E253A3"/>
    <w:rsid w:val="00E25A2F"/>
    <w:rsid w:val="00E26329"/>
    <w:rsid w:val="00E26E12"/>
    <w:rsid w:val="00E30B36"/>
    <w:rsid w:val="00E30E5B"/>
    <w:rsid w:val="00E31FFA"/>
    <w:rsid w:val="00E323B2"/>
    <w:rsid w:val="00E3259F"/>
    <w:rsid w:val="00E33157"/>
    <w:rsid w:val="00E34BA2"/>
    <w:rsid w:val="00E37057"/>
    <w:rsid w:val="00E37D94"/>
    <w:rsid w:val="00E40891"/>
    <w:rsid w:val="00E40AF5"/>
    <w:rsid w:val="00E428D9"/>
    <w:rsid w:val="00E43403"/>
    <w:rsid w:val="00E438BA"/>
    <w:rsid w:val="00E44C09"/>
    <w:rsid w:val="00E44CFD"/>
    <w:rsid w:val="00E45453"/>
    <w:rsid w:val="00E45770"/>
    <w:rsid w:val="00E45942"/>
    <w:rsid w:val="00E46CDB"/>
    <w:rsid w:val="00E4740E"/>
    <w:rsid w:val="00E4787F"/>
    <w:rsid w:val="00E506D9"/>
    <w:rsid w:val="00E51ACA"/>
    <w:rsid w:val="00E51B33"/>
    <w:rsid w:val="00E5244A"/>
    <w:rsid w:val="00E52D2B"/>
    <w:rsid w:val="00E52FA3"/>
    <w:rsid w:val="00E53418"/>
    <w:rsid w:val="00E539AC"/>
    <w:rsid w:val="00E53AC8"/>
    <w:rsid w:val="00E542F7"/>
    <w:rsid w:val="00E54608"/>
    <w:rsid w:val="00E55DD3"/>
    <w:rsid w:val="00E56145"/>
    <w:rsid w:val="00E56E0D"/>
    <w:rsid w:val="00E57022"/>
    <w:rsid w:val="00E608AE"/>
    <w:rsid w:val="00E6099E"/>
    <w:rsid w:val="00E611AC"/>
    <w:rsid w:val="00E6248F"/>
    <w:rsid w:val="00E631DE"/>
    <w:rsid w:val="00E6326F"/>
    <w:rsid w:val="00E63C7F"/>
    <w:rsid w:val="00E64177"/>
    <w:rsid w:val="00E64FFF"/>
    <w:rsid w:val="00E65017"/>
    <w:rsid w:val="00E652B4"/>
    <w:rsid w:val="00E65626"/>
    <w:rsid w:val="00E6603C"/>
    <w:rsid w:val="00E66294"/>
    <w:rsid w:val="00E66A6D"/>
    <w:rsid w:val="00E66B35"/>
    <w:rsid w:val="00E67B61"/>
    <w:rsid w:val="00E67E22"/>
    <w:rsid w:val="00E7049E"/>
    <w:rsid w:val="00E70C26"/>
    <w:rsid w:val="00E70C80"/>
    <w:rsid w:val="00E719AC"/>
    <w:rsid w:val="00E723BC"/>
    <w:rsid w:val="00E72AA4"/>
    <w:rsid w:val="00E72F9B"/>
    <w:rsid w:val="00E7406E"/>
    <w:rsid w:val="00E74100"/>
    <w:rsid w:val="00E74513"/>
    <w:rsid w:val="00E75316"/>
    <w:rsid w:val="00E75B4C"/>
    <w:rsid w:val="00E75BF4"/>
    <w:rsid w:val="00E75F62"/>
    <w:rsid w:val="00E760FA"/>
    <w:rsid w:val="00E76A03"/>
    <w:rsid w:val="00E772F5"/>
    <w:rsid w:val="00E80553"/>
    <w:rsid w:val="00E80BC6"/>
    <w:rsid w:val="00E81504"/>
    <w:rsid w:val="00E81F8F"/>
    <w:rsid w:val="00E82181"/>
    <w:rsid w:val="00E82EF4"/>
    <w:rsid w:val="00E833B6"/>
    <w:rsid w:val="00E8420E"/>
    <w:rsid w:val="00E847B9"/>
    <w:rsid w:val="00E86CA9"/>
    <w:rsid w:val="00E86E3D"/>
    <w:rsid w:val="00E87A3C"/>
    <w:rsid w:val="00E9042A"/>
    <w:rsid w:val="00E90D67"/>
    <w:rsid w:val="00E91109"/>
    <w:rsid w:val="00E91538"/>
    <w:rsid w:val="00E91597"/>
    <w:rsid w:val="00E91898"/>
    <w:rsid w:val="00E92AF6"/>
    <w:rsid w:val="00E94D96"/>
    <w:rsid w:val="00E96443"/>
    <w:rsid w:val="00E9665B"/>
    <w:rsid w:val="00E97BB9"/>
    <w:rsid w:val="00EA1023"/>
    <w:rsid w:val="00EA1603"/>
    <w:rsid w:val="00EA1B4E"/>
    <w:rsid w:val="00EA212D"/>
    <w:rsid w:val="00EA42A8"/>
    <w:rsid w:val="00EA4C98"/>
    <w:rsid w:val="00EA5380"/>
    <w:rsid w:val="00EA7905"/>
    <w:rsid w:val="00EA7C6B"/>
    <w:rsid w:val="00EA7EC7"/>
    <w:rsid w:val="00EB0F18"/>
    <w:rsid w:val="00EB1281"/>
    <w:rsid w:val="00EB221A"/>
    <w:rsid w:val="00EB28BB"/>
    <w:rsid w:val="00EB2C2F"/>
    <w:rsid w:val="00EB3096"/>
    <w:rsid w:val="00EB353B"/>
    <w:rsid w:val="00EB5804"/>
    <w:rsid w:val="00EB7002"/>
    <w:rsid w:val="00EB7A85"/>
    <w:rsid w:val="00EB7F4D"/>
    <w:rsid w:val="00EC10C6"/>
    <w:rsid w:val="00EC14B1"/>
    <w:rsid w:val="00EC26AE"/>
    <w:rsid w:val="00EC2981"/>
    <w:rsid w:val="00EC2C31"/>
    <w:rsid w:val="00EC3DE3"/>
    <w:rsid w:val="00EC400D"/>
    <w:rsid w:val="00EC4F47"/>
    <w:rsid w:val="00EC5DFF"/>
    <w:rsid w:val="00EC6011"/>
    <w:rsid w:val="00EC6874"/>
    <w:rsid w:val="00EC7580"/>
    <w:rsid w:val="00EC789F"/>
    <w:rsid w:val="00EC7D1D"/>
    <w:rsid w:val="00EC7F62"/>
    <w:rsid w:val="00ED0AC9"/>
    <w:rsid w:val="00ED14E1"/>
    <w:rsid w:val="00ED1920"/>
    <w:rsid w:val="00ED34F0"/>
    <w:rsid w:val="00ED41A8"/>
    <w:rsid w:val="00ED4481"/>
    <w:rsid w:val="00EE009D"/>
    <w:rsid w:val="00EE038D"/>
    <w:rsid w:val="00EE0A86"/>
    <w:rsid w:val="00EE0C89"/>
    <w:rsid w:val="00EE102B"/>
    <w:rsid w:val="00EE1E04"/>
    <w:rsid w:val="00EE2619"/>
    <w:rsid w:val="00EE3075"/>
    <w:rsid w:val="00EE3B20"/>
    <w:rsid w:val="00EE3E80"/>
    <w:rsid w:val="00EE441E"/>
    <w:rsid w:val="00EE44B8"/>
    <w:rsid w:val="00EE47C6"/>
    <w:rsid w:val="00EE5F61"/>
    <w:rsid w:val="00EE6782"/>
    <w:rsid w:val="00EE7EBF"/>
    <w:rsid w:val="00EF0D10"/>
    <w:rsid w:val="00EF134A"/>
    <w:rsid w:val="00EF1E6A"/>
    <w:rsid w:val="00EF209D"/>
    <w:rsid w:val="00EF2B66"/>
    <w:rsid w:val="00EF2E50"/>
    <w:rsid w:val="00EF38CE"/>
    <w:rsid w:val="00EF3AA4"/>
    <w:rsid w:val="00EF4194"/>
    <w:rsid w:val="00EF48B2"/>
    <w:rsid w:val="00EF48C9"/>
    <w:rsid w:val="00EF4D07"/>
    <w:rsid w:val="00EF52F7"/>
    <w:rsid w:val="00EF55FD"/>
    <w:rsid w:val="00EF644A"/>
    <w:rsid w:val="00EF67A2"/>
    <w:rsid w:val="00EF6BF8"/>
    <w:rsid w:val="00EF6FC7"/>
    <w:rsid w:val="00EF7D1B"/>
    <w:rsid w:val="00EF7D2F"/>
    <w:rsid w:val="00F003F7"/>
    <w:rsid w:val="00F0135E"/>
    <w:rsid w:val="00F019A8"/>
    <w:rsid w:val="00F01AF0"/>
    <w:rsid w:val="00F01BEF"/>
    <w:rsid w:val="00F01CE9"/>
    <w:rsid w:val="00F01E25"/>
    <w:rsid w:val="00F02446"/>
    <w:rsid w:val="00F03044"/>
    <w:rsid w:val="00F033A4"/>
    <w:rsid w:val="00F03665"/>
    <w:rsid w:val="00F03D52"/>
    <w:rsid w:val="00F03F77"/>
    <w:rsid w:val="00F051A3"/>
    <w:rsid w:val="00F0540E"/>
    <w:rsid w:val="00F055B7"/>
    <w:rsid w:val="00F05BF8"/>
    <w:rsid w:val="00F06043"/>
    <w:rsid w:val="00F06C6B"/>
    <w:rsid w:val="00F06D68"/>
    <w:rsid w:val="00F10F74"/>
    <w:rsid w:val="00F1103D"/>
    <w:rsid w:val="00F11954"/>
    <w:rsid w:val="00F12FE0"/>
    <w:rsid w:val="00F13F1A"/>
    <w:rsid w:val="00F14710"/>
    <w:rsid w:val="00F15151"/>
    <w:rsid w:val="00F17D6D"/>
    <w:rsid w:val="00F20C92"/>
    <w:rsid w:val="00F211D0"/>
    <w:rsid w:val="00F21A97"/>
    <w:rsid w:val="00F226F3"/>
    <w:rsid w:val="00F22B23"/>
    <w:rsid w:val="00F2497D"/>
    <w:rsid w:val="00F255DE"/>
    <w:rsid w:val="00F25C73"/>
    <w:rsid w:val="00F266EB"/>
    <w:rsid w:val="00F274AC"/>
    <w:rsid w:val="00F27925"/>
    <w:rsid w:val="00F27AB5"/>
    <w:rsid w:val="00F33859"/>
    <w:rsid w:val="00F34300"/>
    <w:rsid w:val="00F3526F"/>
    <w:rsid w:val="00F35E84"/>
    <w:rsid w:val="00F3704C"/>
    <w:rsid w:val="00F37598"/>
    <w:rsid w:val="00F37EB1"/>
    <w:rsid w:val="00F37F84"/>
    <w:rsid w:val="00F406F2"/>
    <w:rsid w:val="00F418CF"/>
    <w:rsid w:val="00F41997"/>
    <w:rsid w:val="00F42804"/>
    <w:rsid w:val="00F42ECA"/>
    <w:rsid w:val="00F4386C"/>
    <w:rsid w:val="00F44251"/>
    <w:rsid w:val="00F451D5"/>
    <w:rsid w:val="00F46A8A"/>
    <w:rsid w:val="00F46F11"/>
    <w:rsid w:val="00F47F95"/>
    <w:rsid w:val="00F50654"/>
    <w:rsid w:val="00F51672"/>
    <w:rsid w:val="00F51DA9"/>
    <w:rsid w:val="00F531D2"/>
    <w:rsid w:val="00F54A89"/>
    <w:rsid w:val="00F55A1D"/>
    <w:rsid w:val="00F56E26"/>
    <w:rsid w:val="00F60AD0"/>
    <w:rsid w:val="00F6108A"/>
    <w:rsid w:val="00F6117A"/>
    <w:rsid w:val="00F618C1"/>
    <w:rsid w:val="00F6194C"/>
    <w:rsid w:val="00F6207C"/>
    <w:rsid w:val="00F6390B"/>
    <w:rsid w:val="00F639A2"/>
    <w:rsid w:val="00F63CEF"/>
    <w:rsid w:val="00F63D06"/>
    <w:rsid w:val="00F653D3"/>
    <w:rsid w:val="00F65C28"/>
    <w:rsid w:val="00F664A3"/>
    <w:rsid w:val="00F67027"/>
    <w:rsid w:val="00F67582"/>
    <w:rsid w:val="00F67BE4"/>
    <w:rsid w:val="00F67E8A"/>
    <w:rsid w:val="00F70F17"/>
    <w:rsid w:val="00F71B31"/>
    <w:rsid w:val="00F7207D"/>
    <w:rsid w:val="00F726F5"/>
    <w:rsid w:val="00F7272D"/>
    <w:rsid w:val="00F7307E"/>
    <w:rsid w:val="00F732EF"/>
    <w:rsid w:val="00F746AE"/>
    <w:rsid w:val="00F74A1C"/>
    <w:rsid w:val="00F76B5B"/>
    <w:rsid w:val="00F76F10"/>
    <w:rsid w:val="00F772CA"/>
    <w:rsid w:val="00F776AF"/>
    <w:rsid w:val="00F801FE"/>
    <w:rsid w:val="00F80C05"/>
    <w:rsid w:val="00F81232"/>
    <w:rsid w:val="00F8214A"/>
    <w:rsid w:val="00F8219E"/>
    <w:rsid w:val="00F821AD"/>
    <w:rsid w:val="00F8242F"/>
    <w:rsid w:val="00F83FC5"/>
    <w:rsid w:val="00F842B3"/>
    <w:rsid w:val="00F8498D"/>
    <w:rsid w:val="00F84FFB"/>
    <w:rsid w:val="00F8503D"/>
    <w:rsid w:val="00F8583C"/>
    <w:rsid w:val="00F85859"/>
    <w:rsid w:val="00F86AE3"/>
    <w:rsid w:val="00F905F8"/>
    <w:rsid w:val="00F91590"/>
    <w:rsid w:val="00F91680"/>
    <w:rsid w:val="00F922C3"/>
    <w:rsid w:val="00F92579"/>
    <w:rsid w:val="00F92BEC"/>
    <w:rsid w:val="00F932D6"/>
    <w:rsid w:val="00F93420"/>
    <w:rsid w:val="00F94B00"/>
    <w:rsid w:val="00F958BC"/>
    <w:rsid w:val="00F9596C"/>
    <w:rsid w:val="00F95E43"/>
    <w:rsid w:val="00F96117"/>
    <w:rsid w:val="00F9705D"/>
    <w:rsid w:val="00F971F3"/>
    <w:rsid w:val="00F97897"/>
    <w:rsid w:val="00F9799E"/>
    <w:rsid w:val="00FA02EB"/>
    <w:rsid w:val="00FA05C6"/>
    <w:rsid w:val="00FA07F3"/>
    <w:rsid w:val="00FA0ABE"/>
    <w:rsid w:val="00FA0D1C"/>
    <w:rsid w:val="00FA1208"/>
    <w:rsid w:val="00FA1D5F"/>
    <w:rsid w:val="00FA2950"/>
    <w:rsid w:val="00FA34A4"/>
    <w:rsid w:val="00FA3C2E"/>
    <w:rsid w:val="00FA43FB"/>
    <w:rsid w:val="00FA47CC"/>
    <w:rsid w:val="00FA5681"/>
    <w:rsid w:val="00FA5B92"/>
    <w:rsid w:val="00FA65F1"/>
    <w:rsid w:val="00FA698D"/>
    <w:rsid w:val="00FA7015"/>
    <w:rsid w:val="00FA7D39"/>
    <w:rsid w:val="00FB02F1"/>
    <w:rsid w:val="00FB0532"/>
    <w:rsid w:val="00FB0AC1"/>
    <w:rsid w:val="00FB0AD1"/>
    <w:rsid w:val="00FB213D"/>
    <w:rsid w:val="00FB3007"/>
    <w:rsid w:val="00FB3CF8"/>
    <w:rsid w:val="00FB4D0F"/>
    <w:rsid w:val="00FB5800"/>
    <w:rsid w:val="00FB5DCB"/>
    <w:rsid w:val="00FB5EEA"/>
    <w:rsid w:val="00FB6530"/>
    <w:rsid w:val="00FC2196"/>
    <w:rsid w:val="00FC22B7"/>
    <w:rsid w:val="00FC2C95"/>
    <w:rsid w:val="00FC364B"/>
    <w:rsid w:val="00FC7EB8"/>
    <w:rsid w:val="00FD1047"/>
    <w:rsid w:val="00FD14E8"/>
    <w:rsid w:val="00FD20C3"/>
    <w:rsid w:val="00FD2F6D"/>
    <w:rsid w:val="00FD3541"/>
    <w:rsid w:val="00FD3830"/>
    <w:rsid w:val="00FD3B4A"/>
    <w:rsid w:val="00FD4168"/>
    <w:rsid w:val="00FD63F6"/>
    <w:rsid w:val="00FD6405"/>
    <w:rsid w:val="00FD7498"/>
    <w:rsid w:val="00FD7D7B"/>
    <w:rsid w:val="00FE0767"/>
    <w:rsid w:val="00FE2C48"/>
    <w:rsid w:val="00FE3692"/>
    <w:rsid w:val="00FE418B"/>
    <w:rsid w:val="00FE41DF"/>
    <w:rsid w:val="00FE4416"/>
    <w:rsid w:val="00FE58C5"/>
    <w:rsid w:val="00FE5D7D"/>
    <w:rsid w:val="00FE63D6"/>
    <w:rsid w:val="00FE6601"/>
    <w:rsid w:val="00FE6A3D"/>
    <w:rsid w:val="00FE7817"/>
    <w:rsid w:val="00FF0269"/>
    <w:rsid w:val="00FF026F"/>
    <w:rsid w:val="00FF0491"/>
    <w:rsid w:val="00FF04F5"/>
    <w:rsid w:val="00FF12EC"/>
    <w:rsid w:val="00FF1AC7"/>
    <w:rsid w:val="00FF2046"/>
    <w:rsid w:val="00FF3D78"/>
    <w:rsid w:val="00FF4152"/>
    <w:rsid w:val="00FF48FF"/>
    <w:rsid w:val="00FF55EA"/>
    <w:rsid w:val="00FF5FD8"/>
    <w:rsid w:val="00FF6027"/>
    <w:rsid w:val="00FF6C73"/>
    <w:rsid w:val="00FF6E06"/>
    <w:rsid w:val="00FF7924"/>
    <w:rsid w:val="00FF7CAA"/>
    <w:rsid w:val="00FF7F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52689B"/>
  <w15:chartTrackingRefBased/>
  <w15:docId w15:val="{48877F45-F4B5-43BF-99D6-C2A34365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0" w:defSemiHidden="0" w:defUnhideWhenUsed="0" w:defQFormat="0" w:count="376">
    <w:lsdException w:name="Normal"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A62EA"/>
    <w:pPr>
      <w:spacing w:line="36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ld10linenumber">
    <w:name w:val="Bold 10 line number"/>
    <w:basedOn w:val="Normal"/>
    <w:rsid w:val="002A0B43"/>
    <w:pPr>
      <w:autoSpaceDE w:val="0"/>
      <w:autoSpaceDN w:val="0"/>
      <w:adjustRightInd w:val="0"/>
    </w:pPr>
    <w:rPr>
      <w:b/>
      <w:sz w:val="20"/>
    </w:rPr>
  </w:style>
  <w:style w:type="paragraph" w:customStyle="1" w:styleId="patentparanumber">
    <w:name w:val="patentparanumber"/>
    <w:basedOn w:val="Normal"/>
    <w:autoRedefine/>
    <w:qFormat/>
    <w:rsid w:val="00D90832"/>
    <w:pPr>
      <w:numPr>
        <w:numId w:val="48"/>
      </w:numPr>
      <w:autoSpaceDE w:val="0"/>
      <w:autoSpaceDN w:val="0"/>
      <w:adjustRightInd w:val="0"/>
    </w:pPr>
  </w:style>
  <w:style w:type="character" w:styleId="LineNumber">
    <w:name w:val="line number"/>
    <w:basedOn w:val="DefaultParagraphFont"/>
    <w:rsid w:val="002A0B43"/>
    <w:rPr>
      <w:rFonts w:ascii="Times New Roman" w:hAnsi="Times New Roman"/>
      <w:sz w:val="24"/>
    </w:rPr>
  </w:style>
  <w:style w:type="character" w:customStyle="1" w:styleId="LineNumber10BT">
    <w:name w:val="Line Number 10 BT"/>
    <w:basedOn w:val="DefaultParagraphFont"/>
    <w:rsid w:val="002A0B43"/>
    <w:rPr>
      <w:rFonts w:ascii="Times New Roman" w:hAnsi="Times New Roman"/>
      <w:b/>
      <w:sz w:val="20"/>
    </w:rPr>
  </w:style>
  <w:style w:type="character" w:customStyle="1" w:styleId="Style1">
    <w:name w:val="Style1"/>
    <w:basedOn w:val="DefaultParagraphFont"/>
    <w:rsid w:val="002A0B43"/>
    <w:rPr>
      <w:rFonts w:ascii="Times New Roman" w:hAnsi="Times New Roman"/>
      <w:b/>
      <w:sz w:val="20"/>
    </w:rPr>
  </w:style>
  <w:style w:type="paragraph" w:customStyle="1" w:styleId="paranumber100">
    <w:name w:val="paranumber100+"/>
    <w:basedOn w:val="Normal"/>
    <w:qFormat/>
    <w:rsid w:val="00B01FBB"/>
    <w:pPr>
      <w:numPr>
        <w:numId w:val="47"/>
      </w:numPr>
      <w:autoSpaceDE w:val="0"/>
      <w:autoSpaceDN w:val="0"/>
      <w:adjustRightInd w:val="0"/>
      <w:spacing w:line="240" w:lineRule="auto"/>
    </w:pPr>
    <w:rPr>
      <w:szCs w:val="20"/>
    </w:rPr>
  </w:style>
  <w:style w:type="paragraph" w:customStyle="1" w:styleId="paranumber1000">
    <w:name w:val="paranumber 1000+"/>
    <w:basedOn w:val="Normal"/>
    <w:qFormat/>
    <w:rsid w:val="008A62EA"/>
    <w:pPr>
      <w:numPr>
        <w:numId w:val="45"/>
      </w:numPr>
    </w:pPr>
  </w:style>
  <w:style w:type="paragraph" w:customStyle="1" w:styleId="0001patentparanumber">
    <w:name w:val="[0001] patentparanumber"/>
    <w:basedOn w:val="patentparanumber"/>
    <w:rsid w:val="00FB4D0F"/>
    <w:pPr>
      <w:widowControl w:val="0"/>
      <w:numPr>
        <w:numId w:val="0"/>
      </w:numPr>
    </w:pPr>
    <w:rPr>
      <w:rFonts w:eastAsia="Courier New" w:cs="Courier New"/>
      <w:color w:val="000000"/>
    </w:rPr>
  </w:style>
  <w:style w:type="paragraph" w:customStyle="1" w:styleId="patentpara1-99">
    <w:name w:val="patentpara 1-99"/>
    <w:basedOn w:val="patentparanumber"/>
    <w:link w:val="patentpara1-99Char"/>
    <w:rsid w:val="00BF0417"/>
    <w:pPr>
      <w:numPr>
        <w:numId w:val="0"/>
      </w:numPr>
      <w:autoSpaceDE/>
      <w:autoSpaceDN/>
      <w:adjustRightInd/>
    </w:pPr>
  </w:style>
  <w:style w:type="character" w:customStyle="1" w:styleId="patentpara1-99Char">
    <w:name w:val="patentpara 1-99 Char"/>
    <w:basedOn w:val="DefaultParagraphFont"/>
    <w:link w:val="patentpara1-99"/>
    <w:rsid w:val="00BF0417"/>
    <w:rPr>
      <w:sz w:val="24"/>
      <w:szCs w:val="24"/>
    </w:rPr>
  </w:style>
  <w:style w:type="paragraph" w:customStyle="1" w:styleId="1-99patentpara">
    <w:name w:val="1-99patentpara"/>
    <w:basedOn w:val="patentparanumber"/>
    <w:link w:val="1-99patentparaChar"/>
    <w:rsid w:val="00763938"/>
    <w:pPr>
      <w:numPr>
        <w:numId w:val="0"/>
      </w:numPr>
    </w:pPr>
  </w:style>
  <w:style w:type="character" w:customStyle="1" w:styleId="1-99patentparaChar">
    <w:name w:val="1-99patentpara Char"/>
    <w:basedOn w:val="DefaultParagraphFont"/>
    <w:link w:val="1-99patentpara"/>
    <w:rsid w:val="00763938"/>
    <w:rPr>
      <w:sz w:val="24"/>
      <w:szCs w:val="24"/>
    </w:rPr>
  </w:style>
  <w:style w:type="paragraph" w:customStyle="1" w:styleId="Styleparanumber100Linespacing15lines">
    <w:name w:val="Style paranumber100+ + Line spacing:  1.5 lines"/>
    <w:basedOn w:val="paranumber100"/>
    <w:rsid w:val="00B01FBB"/>
    <w:pPr>
      <w:numPr>
        <w:numId w:val="0"/>
      </w:numPr>
    </w:pPr>
  </w:style>
  <w:style w:type="paragraph" w:customStyle="1" w:styleId="Style2">
    <w:name w:val="Style2"/>
    <w:basedOn w:val="Normal"/>
    <w:link w:val="Style2Char"/>
    <w:qFormat/>
    <w:rsid w:val="00D90832"/>
    <w:pPr>
      <w:tabs>
        <w:tab w:val="num" w:pos="1440"/>
      </w:tabs>
      <w:autoSpaceDE w:val="0"/>
      <w:autoSpaceDN w:val="0"/>
      <w:adjustRightInd w:val="0"/>
    </w:pPr>
  </w:style>
  <w:style w:type="character" w:customStyle="1" w:styleId="Style2Char">
    <w:name w:val="Style2 Char"/>
    <w:basedOn w:val="DefaultParagraphFont"/>
    <w:link w:val="Style2"/>
    <w:rsid w:val="00D90832"/>
  </w:style>
  <w:style w:type="paragraph" w:customStyle="1" w:styleId="Default">
    <w:name w:val="Default"/>
    <w:rsid w:val="00ED0AC9"/>
    <w:pPr>
      <w:autoSpaceDE w:val="0"/>
      <w:autoSpaceDN w:val="0"/>
      <w:adjustRightInd w:val="0"/>
    </w:pPr>
    <w:rPr>
      <w:rFonts w:ascii="Arial" w:hAnsi="Arial" w:cs="Arial"/>
      <w:color w:val="000000"/>
    </w:rPr>
  </w:style>
  <w:style w:type="paragraph" w:customStyle="1" w:styleId="CM1">
    <w:name w:val="CM1"/>
    <w:basedOn w:val="Default"/>
    <w:next w:val="Default"/>
    <w:uiPriority w:val="99"/>
    <w:rsid w:val="00ED0AC9"/>
    <w:rPr>
      <w:color w:val="auto"/>
    </w:rPr>
  </w:style>
  <w:style w:type="paragraph" w:customStyle="1" w:styleId="CM2">
    <w:name w:val="CM2"/>
    <w:basedOn w:val="Default"/>
    <w:next w:val="Default"/>
    <w:uiPriority w:val="99"/>
    <w:rsid w:val="00ED0AC9"/>
    <w:pPr>
      <w:spacing w:line="160" w:lineRule="atLeast"/>
    </w:pPr>
    <w:rPr>
      <w:color w:val="auto"/>
    </w:rPr>
  </w:style>
  <w:style w:type="paragraph" w:customStyle="1" w:styleId="CM7">
    <w:name w:val="CM7"/>
    <w:basedOn w:val="Default"/>
    <w:next w:val="Default"/>
    <w:uiPriority w:val="99"/>
    <w:rsid w:val="00ED0AC9"/>
    <w:rPr>
      <w:color w:val="auto"/>
    </w:rPr>
  </w:style>
  <w:style w:type="table" w:styleId="TableGrid">
    <w:name w:val="Table Grid"/>
    <w:basedOn w:val="TableNormal"/>
    <w:rsid w:val="001B20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A5957F-0D5E-4B89-B4A5-1B4F466C18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PoaTransmittal.dotx</Template>
  <TotalTime>0</TotalTime>
  <Pages>1</Pages>
  <Words>387</Words>
  <Characters>2207</Characters>
  <Application>Microsoft Office Word</Application>
  <DocSecurity>0</DocSecurity>
  <PresentationFormat>15|.DOTX</PresentationFormat>
  <Lines>18</Lines>
  <Paragraphs>5</Paragraphs>
  <ScaleCrop>false</ScaleCrop>
  <HeadingPairs>
    <vt:vector size="2" baseType="variant">
      <vt:variant>
        <vt:lpstr>Title</vt:lpstr>
      </vt:variant>
      <vt:variant>
        <vt:i4>1</vt:i4>
      </vt:variant>
    </vt:vector>
  </HeadingPairs>
  <TitlesOfParts>
    <vt:vector size="1" baseType="lpstr">
      <vt:lpstr>? (Normal).dotm</vt:lpstr>
    </vt:vector>
  </TitlesOfParts>
  <Company/>
  <LinksUpToDate>false</LinksUpToDate>
  <CharactersWithSpaces>2589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(Normal).dotm</dc:title>
  <dc:subject/>
  <dc:creator>Melissa Vinge</dc:creator>
  <cp:keywords/>
  <dc:description/>
  <cp:lastModifiedBy>Jacob Burns</cp:lastModifiedBy>
  <cp:revision>2</cp:revision>
  <cp:lastPrinted>2019-05-30T20:43:00Z</cp:lastPrinted>
  <dcterms:created xsi:type="dcterms:W3CDTF">2024-06-03T23:51:00Z</dcterms:created>
  <dcterms:modified xsi:type="dcterms:W3CDTF">2024-06-03T23:51:00Z</dcterms:modified>
</cp:coreProperties>
</file>