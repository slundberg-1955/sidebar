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4E7DB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Bar Date Questionnaire for matter &lt;&lt;matterNo&gt;&gt; - Please review and complete and return by &lt;&lt;</w:t>
      </w:r>
      <w:r w:rsidR="009A1E6D">
        <w:rPr>
          <w:color w:val="1F497D"/>
        </w:rPr>
        <w:t>response</w:t>
      </w:r>
      <w:r>
        <w:rPr>
          <w:color w:val="1F497D"/>
        </w:rPr>
        <w:t>Date&gt;&gt;</w:t>
      </w:r>
    </w:p>
    <w:p w14:paraId="1CAF80D2" w14:textId="77777777" w:rsidR="00670E68" w:rsidRDefault="00670E68" w:rsidP="00670E68">
      <w:pPr>
        <w:rPr>
          <w:color w:val="1F497D"/>
        </w:rPr>
      </w:pPr>
    </w:p>
    <w:p w14:paraId="13EDBDFA" w14:textId="77777777" w:rsidR="006E6064" w:rsidRPr="006E6064" w:rsidRDefault="006E6064" w:rsidP="006E6064">
      <w:pPr>
        <w:rPr>
          <w:color w:val="1F497D"/>
        </w:rPr>
      </w:pPr>
      <w:r w:rsidRPr="006E6064">
        <w:rPr>
          <w:color w:val="1F497D"/>
        </w:rPr>
        <w:t>&lt;&lt;orgName&gt;&gt; &lt;&lt;clientRefNo&gt;&gt;</w:t>
      </w:r>
    </w:p>
    <w:p w14:paraId="229DD073" w14:textId="77777777" w:rsidR="006E6064" w:rsidRDefault="006E6064" w:rsidP="006E6064">
      <w:pPr>
        <w:rPr>
          <w:color w:val="1F497D"/>
        </w:rPr>
      </w:pPr>
      <w:r w:rsidRPr="006E6064">
        <w:rPr>
          <w:color w:val="1F497D"/>
        </w:rPr>
        <w:t>Title: &lt;&lt;title&gt;&gt;</w:t>
      </w:r>
    </w:p>
    <w:p w14:paraId="1B52A133" w14:textId="77777777" w:rsidR="006E6064" w:rsidRDefault="006E6064" w:rsidP="00670E68">
      <w:pPr>
        <w:rPr>
          <w:color w:val="1F497D"/>
        </w:rPr>
      </w:pPr>
    </w:p>
    <w:p w14:paraId="4BFED7B3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Dear &lt;&lt;WAattorney&gt;&gt;,</w:t>
      </w:r>
    </w:p>
    <w:p w14:paraId="0AA5D462" w14:textId="77777777" w:rsidR="00670E68" w:rsidRDefault="00670E68" w:rsidP="00670E68">
      <w:pPr>
        <w:rPr>
          <w:color w:val="1F497D"/>
        </w:rPr>
      </w:pPr>
    </w:p>
    <w:p w14:paraId="16D16BBA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Please confirm whether a past or upcoming “bar” date trigger exists, and should be docketed, for the above-referenced matter by checking with the inventor within 2 days of file opening and completing the appropriate section below:</w:t>
      </w:r>
    </w:p>
    <w:p w14:paraId="7B1E73EA" w14:textId="77777777" w:rsidR="00670E68" w:rsidRDefault="00670E68" w:rsidP="00670E68">
      <w:pPr>
        <w:rPr>
          <w:color w:val="1F497D"/>
        </w:rPr>
      </w:pPr>
    </w:p>
    <w:p w14:paraId="5A51E4CC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____   YES, DOCKET A BAR DATE/PLANNED BAR DATE OF (MM/DD/YYYY): ________________</w:t>
      </w:r>
    </w:p>
    <w:p w14:paraId="12C34BA4" w14:textId="77777777" w:rsidR="00670E68" w:rsidRDefault="00670E68" w:rsidP="00670E68">
      <w:pPr>
        <w:rPr>
          <w:color w:val="1F497D"/>
        </w:rPr>
      </w:pPr>
    </w:p>
    <w:p w14:paraId="69398AC6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Based on (indicate one or more): Public Disclosure, Offer-For-Sale, On Sale, Product Release, Publication, Other: _______________________________</w:t>
      </w:r>
    </w:p>
    <w:p w14:paraId="5F8DB09C" w14:textId="77777777" w:rsidR="00670E68" w:rsidRDefault="00670E68" w:rsidP="00670E68">
      <w:pPr>
        <w:rPr>
          <w:color w:val="1F497D"/>
        </w:rPr>
      </w:pPr>
    </w:p>
    <w:p w14:paraId="59BD32FA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Date of Past or Upcoming (Planned) Bar Date Triggering Activities: __________________</w:t>
      </w:r>
    </w:p>
    <w:p w14:paraId="4A5986A6" w14:textId="77777777" w:rsidR="00670E68" w:rsidRDefault="00670E68" w:rsidP="00670E68">
      <w:pPr>
        <w:rPr>
          <w:color w:val="1F497D"/>
        </w:rPr>
      </w:pPr>
    </w:p>
    <w:p w14:paraId="678F625F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Nature/Details of Bar Date Triggering Activities/Events (e.g., publication information, product information, product release date, etc.): ________________________________</w:t>
      </w:r>
    </w:p>
    <w:p w14:paraId="02BDCF13" w14:textId="77777777" w:rsidR="00670E68" w:rsidRDefault="00670E68" w:rsidP="00670E68">
      <w:pPr>
        <w:rPr>
          <w:color w:val="1F497D"/>
        </w:rPr>
      </w:pPr>
    </w:p>
    <w:p w14:paraId="46BDC958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Source of Information (e.g., invention disclosure, name of inventor providing information, date received, etc.): ____________________________________________</w:t>
      </w:r>
    </w:p>
    <w:p w14:paraId="79E20CB5" w14:textId="77777777" w:rsidR="00670E68" w:rsidRDefault="00670E68" w:rsidP="00670E68">
      <w:pPr>
        <w:rPr>
          <w:color w:val="1F497D"/>
        </w:rPr>
      </w:pPr>
    </w:p>
    <w:p w14:paraId="700E877E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Has Absolute Novelty been impacted for foreign filing purposes? Yes/No</w:t>
      </w:r>
    </w:p>
    <w:p w14:paraId="7870E3D5" w14:textId="77777777" w:rsidR="00670E68" w:rsidRDefault="00670E68" w:rsidP="00670E68">
      <w:pPr>
        <w:rPr>
          <w:color w:val="1F497D"/>
        </w:rPr>
      </w:pPr>
    </w:p>
    <w:p w14:paraId="1DE15459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If Yes, please provide explanatory note for paralegal to include in foreign-filing deadline activity: ___________________________________________________</w:t>
      </w:r>
    </w:p>
    <w:p w14:paraId="686D9872" w14:textId="77777777" w:rsidR="00670E68" w:rsidRDefault="00670E68" w:rsidP="00670E68">
      <w:pPr>
        <w:rPr>
          <w:color w:val="1F497D"/>
        </w:rPr>
      </w:pPr>
    </w:p>
    <w:p w14:paraId="4F7E3D82" w14:textId="77777777" w:rsidR="00670E68" w:rsidRDefault="00670E68" w:rsidP="00670E68">
      <w:pPr>
        <w:rPr>
          <w:color w:val="1F497D"/>
        </w:rPr>
      </w:pPr>
    </w:p>
    <w:p w14:paraId="390A73E0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____   NO KNOWN BAR DATE. PLEASE CLEAR BAR DATE QUESTIONNAIRE ACTIVITY*</w:t>
      </w:r>
    </w:p>
    <w:p w14:paraId="610C356F" w14:textId="77777777" w:rsidR="00670E68" w:rsidRDefault="00670E68" w:rsidP="00670E68">
      <w:pPr>
        <w:rPr>
          <w:color w:val="1F497D"/>
        </w:rPr>
      </w:pPr>
    </w:p>
    <w:p w14:paraId="2C6AD418" w14:textId="77777777" w:rsidR="00670E68" w:rsidRDefault="00670E68" w:rsidP="00670E68">
      <w:pPr>
        <w:rPr>
          <w:color w:val="1F497D"/>
        </w:rPr>
      </w:pPr>
    </w:p>
    <w:p w14:paraId="19575E5C" w14:textId="77777777" w:rsidR="00670E68" w:rsidRDefault="00670E68" w:rsidP="00670E68">
      <w:pPr>
        <w:rPr>
          <w:color w:val="1F497D"/>
        </w:rPr>
      </w:pPr>
    </w:p>
    <w:p w14:paraId="47CBA765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*If you would like a target date to file the application (internal soft deadline) docketed, please provide the paralegal with the target filing date details.</w:t>
      </w:r>
    </w:p>
    <w:p w14:paraId="6AE19B77" w14:textId="77777777" w:rsidR="00670E68" w:rsidRDefault="00670E68" w:rsidP="00670E68">
      <w:pPr>
        <w:rPr>
          <w:color w:val="1F497D"/>
        </w:rPr>
      </w:pPr>
    </w:p>
    <w:p w14:paraId="6C1612E6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Please let me know if you have any questions.</w:t>
      </w:r>
    </w:p>
    <w:p w14:paraId="25DFE656" w14:textId="77777777" w:rsidR="00670E68" w:rsidRDefault="00670E68" w:rsidP="00670E68">
      <w:pPr>
        <w:rPr>
          <w:color w:val="1F497D"/>
        </w:rPr>
      </w:pPr>
    </w:p>
    <w:p w14:paraId="1994308F" w14:textId="77777777" w:rsidR="00670E68" w:rsidRDefault="00670E68" w:rsidP="00670E68">
      <w:pPr>
        <w:rPr>
          <w:color w:val="1F497D"/>
        </w:rPr>
      </w:pPr>
      <w:r>
        <w:rPr>
          <w:color w:val="1F497D"/>
        </w:rPr>
        <w:t>Thanks,</w:t>
      </w:r>
    </w:p>
    <w:p w14:paraId="6517A415" w14:textId="77777777" w:rsidR="00670E68" w:rsidRDefault="00670E68" w:rsidP="00670E68">
      <w:pPr>
        <w:rPr>
          <w:color w:val="1F497D"/>
        </w:rPr>
      </w:pPr>
    </w:p>
    <w:p w14:paraId="56FE9411" w14:textId="77777777" w:rsidR="00A5574C" w:rsidRPr="007F3498" w:rsidRDefault="007F3498" w:rsidP="007F3498">
      <w:pPr>
        <w:pStyle w:val="Header"/>
        <w:tabs>
          <w:tab w:val="clear" w:pos="4320"/>
          <w:tab w:val="clear" w:pos="8640"/>
        </w:tabs>
        <w:rPr>
          <w:rFonts w:asciiTheme="minorHAnsi" w:hAnsiTheme="minorHAnsi"/>
          <w:sz w:val="22"/>
          <w:szCs w:val="22"/>
        </w:rPr>
      </w:pPr>
      <w:r w:rsidRPr="00562301">
        <w:rPr>
          <w:rFonts w:asciiTheme="minorHAnsi" w:hAnsiTheme="minorHAnsi"/>
          <w:sz w:val="22"/>
          <w:szCs w:val="22"/>
        </w:rPr>
        <w:t>&lt;&lt;userName&gt;&gt;</w:t>
      </w:r>
    </w:p>
    <w:sectPr w:rsidR="00A5574C" w:rsidRPr="007F3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68"/>
    <w:rsid w:val="002F5E9E"/>
    <w:rsid w:val="00670E68"/>
    <w:rsid w:val="006E6064"/>
    <w:rsid w:val="007F3498"/>
    <w:rsid w:val="009A1E6D"/>
    <w:rsid w:val="00A5574C"/>
    <w:rsid w:val="00E7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3D37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E6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F3498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F349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bardate.dotx</Template>
  <TotalTime>0</TotalTime>
  <Pages>1</Pages>
  <Words>236</Words>
  <Characters>1350</Characters>
  <Application>Microsoft Office Word</Application>
  <DocSecurity>0</DocSecurity>
  <PresentationFormat>15|.DOTX</PresentationFormat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Fredrikson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