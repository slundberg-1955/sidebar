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606646" w:rsidRPr="00AD11E8" w14:paraId="6876A9E9" w14:textId="77777777" w:rsidTr="006E144E">
        <w:trPr>
          <w:trHeight w:val="350"/>
        </w:trPr>
        <w:tc>
          <w:tcPr>
            <w:tcW w:w="2335" w:type="dxa"/>
          </w:tcPr>
          <w:p w14:paraId="7A13BC53" w14:textId="6790B7FD" w:rsidR="00606646" w:rsidRPr="00AD11E8" w:rsidRDefault="000D71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SLW </w:t>
            </w:r>
            <w:r w:rsidR="004978E3" w:rsidRPr="00AD11E8">
              <w:rPr>
                <w:sz w:val="24"/>
                <w:szCs w:val="24"/>
              </w:rPr>
              <w:t>Docket No.</w:t>
            </w:r>
            <w:r w:rsidR="00C70E09">
              <w:rPr>
                <w:sz w:val="24"/>
                <w:szCs w:val="24"/>
              </w:rPr>
              <w:t>:</w:t>
            </w:r>
            <w:r w:rsidR="004978E3" w:rsidRPr="00AD11E8">
              <w:rPr>
                <w:sz w:val="24"/>
                <w:szCs w:val="24"/>
              </w:rPr>
              <w:t xml:space="preserve"> </w:t>
            </w:r>
          </w:p>
        </w:tc>
        <w:tc>
          <w:tcPr>
            <w:tcW w:w="7015" w:type="dxa"/>
          </w:tcPr>
          <w:p w14:paraId="622CB708" w14:textId="60A8DD56" w:rsidR="00606646" w:rsidRPr="00AD11E8" w:rsidRDefault="004978E3">
            <w:pPr>
              <w:rPr>
                <w:sz w:val="24"/>
                <w:szCs w:val="24"/>
              </w:rPr>
            </w:pPr>
            <w:r w:rsidRPr="00AD11E8">
              <w:rPr>
                <w:sz w:val="24"/>
                <w:szCs w:val="24"/>
              </w:rPr>
              <w:t>&lt;&lt;matterNo&gt;&gt;</w:t>
            </w:r>
          </w:p>
        </w:tc>
      </w:tr>
      <w:tr w:rsidR="00606646" w:rsidRPr="00AD11E8" w14:paraId="30E6F6CB" w14:textId="77777777" w:rsidTr="006E144E">
        <w:trPr>
          <w:trHeight w:val="350"/>
        </w:trPr>
        <w:tc>
          <w:tcPr>
            <w:tcW w:w="2335" w:type="dxa"/>
          </w:tcPr>
          <w:p w14:paraId="2B614116" w14:textId="3020115A" w:rsidR="00606646" w:rsidRPr="00AD11E8" w:rsidRDefault="004978E3">
            <w:pPr>
              <w:rPr>
                <w:sz w:val="24"/>
                <w:szCs w:val="24"/>
              </w:rPr>
            </w:pPr>
            <w:r w:rsidRPr="00AD11E8">
              <w:rPr>
                <w:sz w:val="24"/>
                <w:szCs w:val="24"/>
              </w:rPr>
              <w:t>Client Ref. No.</w:t>
            </w:r>
            <w:r w:rsidR="00C70E09">
              <w:rPr>
                <w:sz w:val="24"/>
                <w:szCs w:val="24"/>
              </w:rPr>
              <w:t>:</w:t>
            </w:r>
            <w:r w:rsidRPr="00AD11E8">
              <w:rPr>
                <w:sz w:val="24"/>
                <w:szCs w:val="24"/>
              </w:rPr>
              <w:t xml:space="preserve"> </w:t>
            </w:r>
          </w:p>
        </w:tc>
        <w:tc>
          <w:tcPr>
            <w:tcW w:w="7015" w:type="dxa"/>
          </w:tcPr>
          <w:p w14:paraId="4D0AC2FB" w14:textId="476DCF5C" w:rsidR="00606646" w:rsidRPr="00AD11E8" w:rsidRDefault="004978E3">
            <w:pPr>
              <w:rPr>
                <w:sz w:val="24"/>
                <w:szCs w:val="24"/>
              </w:rPr>
            </w:pPr>
            <w:r w:rsidRPr="00AD11E8">
              <w:rPr>
                <w:sz w:val="24"/>
                <w:szCs w:val="24"/>
              </w:rPr>
              <w:t>&lt;&lt;</w:t>
            </w:r>
            <w:r w:rsidR="00C4074E">
              <w:rPr>
                <w:sz w:val="24"/>
                <w:szCs w:val="24"/>
              </w:rPr>
              <w:t>RefNo</w:t>
            </w:r>
            <w:r w:rsidRPr="00AD11E8">
              <w:rPr>
                <w:sz w:val="24"/>
                <w:szCs w:val="24"/>
              </w:rPr>
              <w:t>&gt;&gt;</w:t>
            </w:r>
          </w:p>
        </w:tc>
      </w:tr>
      <w:tr w:rsidR="004978E3" w:rsidRPr="00AD11E8" w14:paraId="4404FE65" w14:textId="77777777" w:rsidTr="006E144E">
        <w:trPr>
          <w:trHeight w:val="350"/>
        </w:trPr>
        <w:tc>
          <w:tcPr>
            <w:tcW w:w="2335" w:type="dxa"/>
          </w:tcPr>
          <w:p w14:paraId="6B7FE4F4" w14:textId="0886A2CC" w:rsidR="004978E3" w:rsidRPr="00AD11E8" w:rsidRDefault="004978E3">
            <w:pPr>
              <w:rPr>
                <w:sz w:val="24"/>
                <w:szCs w:val="24"/>
              </w:rPr>
            </w:pPr>
            <w:r w:rsidRPr="00AD11E8">
              <w:rPr>
                <w:sz w:val="24"/>
                <w:szCs w:val="24"/>
              </w:rPr>
              <w:t>Customer No.</w:t>
            </w:r>
            <w:r w:rsidR="00C70E09">
              <w:rPr>
                <w:sz w:val="24"/>
                <w:szCs w:val="24"/>
              </w:rPr>
              <w:t>:</w:t>
            </w:r>
            <w:r w:rsidRPr="00AD11E8">
              <w:rPr>
                <w:sz w:val="24"/>
                <w:szCs w:val="24"/>
              </w:rPr>
              <w:t xml:space="preserve"> </w:t>
            </w:r>
          </w:p>
        </w:tc>
        <w:tc>
          <w:tcPr>
            <w:tcW w:w="7015" w:type="dxa"/>
          </w:tcPr>
          <w:p w14:paraId="247F55A2" w14:textId="6D79B6F1" w:rsidR="004978E3" w:rsidRPr="00AD11E8" w:rsidRDefault="004978E3">
            <w:pPr>
              <w:rPr>
                <w:sz w:val="24"/>
                <w:szCs w:val="24"/>
              </w:rPr>
            </w:pPr>
            <w:r w:rsidRPr="00AD11E8">
              <w:rPr>
                <w:sz w:val="24"/>
                <w:szCs w:val="24"/>
              </w:rPr>
              <w:t>&lt;&lt;custNoCorresp&gt;&gt;</w:t>
            </w:r>
          </w:p>
        </w:tc>
      </w:tr>
      <w:tr w:rsidR="004978E3" w:rsidRPr="00AD11E8" w14:paraId="30025C9B" w14:textId="77777777" w:rsidTr="004978E3">
        <w:tc>
          <w:tcPr>
            <w:tcW w:w="2335" w:type="dxa"/>
          </w:tcPr>
          <w:p w14:paraId="69DE563E" w14:textId="0236B9E8" w:rsidR="004978E3" w:rsidRPr="00AD11E8" w:rsidRDefault="004978E3" w:rsidP="004978E3">
            <w:pPr>
              <w:rPr>
                <w:sz w:val="24"/>
                <w:szCs w:val="24"/>
              </w:rPr>
            </w:pPr>
            <w:r w:rsidRPr="00AD11E8">
              <w:rPr>
                <w:sz w:val="24"/>
                <w:szCs w:val="24"/>
              </w:rPr>
              <w:t>WA Attorney/Reg. No.</w:t>
            </w:r>
            <w:r w:rsidR="00C70E09">
              <w:rPr>
                <w:sz w:val="24"/>
                <w:szCs w:val="24"/>
              </w:rPr>
              <w:t>:</w:t>
            </w:r>
            <w:r w:rsidRPr="00AD11E8">
              <w:rPr>
                <w:sz w:val="24"/>
                <w:szCs w:val="24"/>
              </w:rPr>
              <w:t xml:space="preserve"> </w:t>
            </w:r>
          </w:p>
        </w:tc>
        <w:tc>
          <w:tcPr>
            <w:tcW w:w="7015" w:type="dxa"/>
          </w:tcPr>
          <w:p w14:paraId="119F86C8" w14:textId="3AB286B2" w:rsidR="004978E3" w:rsidRPr="00AD11E8" w:rsidRDefault="004978E3" w:rsidP="004978E3">
            <w:pPr>
              <w:rPr>
                <w:sz w:val="24"/>
                <w:szCs w:val="24"/>
              </w:rPr>
            </w:pPr>
            <w:r w:rsidRPr="00AD11E8">
              <w:rPr>
                <w:sz w:val="24"/>
                <w:szCs w:val="24"/>
              </w:rPr>
              <w:t>&lt;&lt;WAName&gt;&gt; / &lt;&lt;WARegNo&gt;&gt;</w:t>
            </w:r>
          </w:p>
        </w:tc>
      </w:tr>
      <w:tr w:rsidR="004978E3" w:rsidRPr="00AD11E8" w14:paraId="792FB5B6" w14:textId="77777777" w:rsidTr="004978E3">
        <w:tc>
          <w:tcPr>
            <w:tcW w:w="2335" w:type="dxa"/>
          </w:tcPr>
          <w:p w14:paraId="4B58F84E" w14:textId="6B3CA51C" w:rsidR="004978E3" w:rsidRPr="00AD11E8" w:rsidRDefault="004978E3" w:rsidP="004978E3">
            <w:pPr>
              <w:rPr>
                <w:sz w:val="24"/>
                <w:szCs w:val="24"/>
              </w:rPr>
            </w:pPr>
            <w:r w:rsidRPr="00AD11E8">
              <w:rPr>
                <w:sz w:val="24"/>
                <w:szCs w:val="24"/>
              </w:rPr>
              <w:t>Foreign Filing License:</w:t>
            </w:r>
          </w:p>
        </w:tc>
        <w:tc>
          <w:tcPr>
            <w:tcW w:w="7015" w:type="dxa"/>
          </w:tcPr>
          <w:p w14:paraId="2F3AADF1" w14:textId="77777777" w:rsidR="004978E3" w:rsidRPr="00AD11E8" w:rsidRDefault="004978E3" w:rsidP="004978E3">
            <w:pPr>
              <w:rPr>
                <w:sz w:val="24"/>
                <w:szCs w:val="24"/>
              </w:rPr>
            </w:pPr>
          </w:p>
        </w:tc>
      </w:tr>
      <w:tr w:rsidR="004978E3" w:rsidRPr="00AD11E8" w14:paraId="24E2C055" w14:textId="77777777" w:rsidTr="006E144E">
        <w:trPr>
          <w:trHeight w:val="332"/>
        </w:trPr>
        <w:tc>
          <w:tcPr>
            <w:tcW w:w="2335" w:type="dxa"/>
          </w:tcPr>
          <w:p w14:paraId="27969AE5" w14:textId="282B1413" w:rsidR="004978E3" w:rsidRPr="00AD11E8" w:rsidRDefault="004978E3" w:rsidP="004978E3">
            <w:pPr>
              <w:rPr>
                <w:sz w:val="24"/>
                <w:szCs w:val="24"/>
              </w:rPr>
            </w:pPr>
            <w:r w:rsidRPr="00AD11E8">
              <w:rPr>
                <w:sz w:val="24"/>
                <w:szCs w:val="24"/>
              </w:rPr>
              <w:t>Target Date:</w:t>
            </w:r>
          </w:p>
        </w:tc>
        <w:tc>
          <w:tcPr>
            <w:tcW w:w="7015" w:type="dxa"/>
          </w:tcPr>
          <w:p w14:paraId="57C1122A" w14:textId="68B6AFA5" w:rsidR="004978E3" w:rsidRPr="00AD11E8" w:rsidRDefault="00635F6A" w:rsidP="004978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&lt;&lt;TARG&gt;&gt;</w:t>
            </w:r>
          </w:p>
        </w:tc>
      </w:tr>
      <w:tr w:rsidR="004978E3" w:rsidRPr="00AD11E8" w14:paraId="1B913DBA" w14:textId="77777777" w:rsidTr="006E144E">
        <w:trPr>
          <w:trHeight w:val="350"/>
        </w:trPr>
        <w:tc>
          <w:tcPr>
            <w:tcW w:w="2335" w:type="dxa"/>
          </w:tcPr>
          <w:p w14:paraId="29F94603" w14:textId="472ED5B7" w:rsidR="004978E3" w:rsidRPr="00AD11E8" w:rsidRDefault="004978E3" w:rsidP="004978E3">
            <w:pPr>
              <w:rPr>
                <w:sz w:val="24"/>
                <w:szCs w:val="24"/>
              </w:rPr>
            </w:pPr>
            <w:r w:rsidRPr="00AD11E8">
              <w:rPr>
                <w:sz w:val="24"/>
                <w:szCs w:val="24"/>
              </w:rPr>
              <w:t>Bar Date:</w:t>
            </w:r>
          </w:p>
        </w:tc>
        <w:tc>
          <w:tcPr>
            <w:tcW w:w="7015" w:type="dxa"/>
          </w:tcPr>
          <w:p w14:paraId="5AFF9F5B" w14:textId="7C374020" w:rsidR="004978E3" w:rsidRPr="00AD11E8" w:rsidRDefault="00635F6A" w:rsidP="004978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&lt;&lt;BARD&gt;&gt;</w:t>
            </w:r>
          </w:p>
        </w:tc>
      </w:tr>
      <w:tr w:rsidR="000B5CE6" w:rsidRPr="00AD11E8" w14:paraId="40165D43" w14:textId="77777777" w:rsidTr="004978E3">
        <w:tc>
          <w:tcPr>
            <w:tcW w:w="2335" w:type="dxa"/>
          </w:tcPr>
          <w:p w14:paraId="5B8B24F2" w14:textId="77777777" w:rsidR="000B5CE6" w:rsidRPr="00AD11E8" w:rsidRDefault="000B5CE6" w:rsidP="004978E3">
            <w:pPr>
              <w:rPr>
                <w:sz w:val="24"/>
                <w:szCs w:val="24"/>
              </w:rPr>
            </w:pPr>
          </w:p>
        </w:tc>
        <w:tc>
          <w:tcPr>
            <w:tcW w:w="7015" w:type="dxa"/>
          </w:tcPr>
          <w:p w14:paraId="04154C22" w14:textId="77777777" w:rsidR="000B5CE6" w:rsidRDefault="000B5CE6" w:rsidP="004978E3">
            <w:pPr>
              <w:rPr>
                <w:sz w:val="24"/>
                <w:szCs w:val="24"/>
              </w:rPr>
            </w:pPr>
          </w:p>
        </w:tc>
      </w:tr>
      <w:tr w:rsidR="004978E3" w:rsidRPr="00AD11E8" w14:paraId="6CDC1536" w14:textId="77777777" w:rsidTr="006E144E">
        <w:trPr>
          <w:trHeight w:val="323"/>
        </w:trPr>
        <w:tc>
          <w:tcPr>
            <w:tcW w:w="2335" w:type="dxa"/>
          </w:tcPr>
          <w:p w14:paraId="2DF9CFFA" w14:textId="2B9817E7" w:rsidR="004978E3" w:rsidRPr="00AD11E8" w:rsidRDefault="004978E3" w:rsidP="004978E3">
            <w:pPr>
              <w:rPr>
                <w:sz w:val="24"/>
                <w:szCs w:val="24"/>
              </w:rPr>
            </w:pPr>
            <w:r w:rsidRPr="00AD11E8">
              <w:rPr>
                <w:sz w:val="24"/>
                <w:szCs w:val="24"/>
              </w:rPr>
              <w:t>Xmit:</w:t>
            </w:r>
          </w:p>
        </w:tc>
        <w:tc>
          <w:tcPr>
            <w:tcW w:w="7015" w:type="dxa"/>
          </w:tcPr>
          <w:p w14:paraId="63AC87A1" w14:textId="77777777" w:rsidR="004978E3" w:rsidRPr="00AD11E8" w:rsidRDefault="004978E3" w:rsidP="004978E3">
            <w:pPr>
              <w:rPr>
                <w:sz w:val="24"/>
                <w:szCs w:val="24"/>
              </w:rPr>
            </w:pPr>
          </w:p>
        </w:tc>
      </w:tr>
      <w:tr w:rsidR="004978E3" w:rsidRPr="00AD11E8" w14:paraId="6A1720F7" w14:textId="77777777" w:rsidTr="006E144E">
        <w:trPr>
          <w:trHeight w:val="332"/>
        </w:trPr>
        <w:tc>
          <w:tcPr>
            <w:tcW w:w="2335" w:type="dxa"/>
          </w:tcPr>
          <w:p w14:paraId="52269DC5" w14:textId="2D29467F" w:rsidR="004978E3" w:rsidRPr="00AD11E8" w:rsidRDefault="004978E3" w:rsidP="004978E3">
            <w:pPr>
              <w:rPr>
                <w:sz w:val="24"/>
                <w:szCs w:val="24"/>
              </w:rPr>
            </w:pPr>
            <w:r w:rsidRPr="00AD11E8">
              <w:rPr>
                <w:sz w:val="24"/>
                <w:szCs w:val="24"/>
              </w:rPr>
              <w:t>IDS:</w:t>
            </w:r>
          </w:p>
        </w:tc>
        <w:tc>
          <w:tcPr>
            <w:tcW w:w="7015" w:type="dxa"/>
          </w:tcPr>
          <w:p w14:paraId="2E7F70CC" w14:textId="77777777" w:rsidR="004978E3" w:rsidRPr="00AD11E8" w:rsidRDefault="004978E3" w:rsidP="004978E3">
            <w:pPr>
              <w:rPr>
                <w:sz w:val="24"/>
                <w:szCs w:val="24"/>
              </w:rPr>
            </w:pPr>
          </w:p>
        </w:tc>
      </w:tr>
      <w:tr w:rsidR="004978E3" w:rsidRPr="00AD11E8" w14:paraId="40B89CEF" w14:textId="77777777" w:rsidTr="006E144E">
        <w:trPr>
          <w:trHeight w:val="368"/>
        </w:trPr>
        <w:tc>
          <w:tcPr>
            <w:tcW w:w="2335" w:type="dxa"/>
          </w:tcPr>
          <w:p w14:paraId="1458A24A" w14:textId="2538B12E" w:rsidR="004978E3" w:rsidRPr="00AD11E8" w:rsidRDefault="004978E3" w:rsidP="004978E3">
            <w:pPr>
              <w:rPr>
                <w:sz w:val="24"/>
                <w:szCs w:val="24"/>
              </w:rPr>
            </w:pPr>
            <w:r w:rsidRPr="00AD11E8">
              <w:rPr>
                <w:sz w:val="24"/>
                <w:szCs w:val="24"/>
              </w:rPr>
              <w:t>1449:</w:t>
            </w:r>
          </w:p>
        </w:tc>
        <w:tc>
          <w:tcPr>
            <w:tcW w:w="7015" w:type="dxa"/>
          </w:tcPr>
          <w:p w14:paraId="27569C58" w14:textId="12671FEC" w:rsidR="004978E3" w:rsidRPr="00AD11E8" w:rsidRDefault="004978E3" w:rsidP="004978E3">
            <w:pPr>
              <w:rPr>
                <w:sz w:val="24"/>
                <w:szCs w:val="24"/>
              </w:rPr>
            </w:pPr>
          </w:p>
        </w:tc>
      </w:tr>
      <w:tr w:rsidR="004978E3" w:rsidRPr="00AD11E8" w14:paraId="2E777D53" w14:textId="77777777" w:rsidTr="006E144E">
        <w:trPr>
          <w:trHeight w:val="332"/>
        </w:trPr>
        <w:tc>
          <w:tcPr>
            <w:tcW w:w="2335" w:type="dxa"/>
          </w:tcPr>
          <w:p w14:paraId="056942D0" w14:textId="33A2A8E9" w:rsidR="004978E3" w:rsidRPr="00AD11E8" w:rsidRDefault="004978E3" w:rsidP="004978E3">
            <w:pPr>
              <w:rPr>
                <w:sz w:val="24"/>
                <w:szCs w:val="24"/>
              </w:rPr>
            </w:pPr>
            <w:r w:rsidRPr="00AD11E8">
              <w:rPr>
                <w:sz w:val="24"/>
                <w:szCs w:val="24"/>
              </w:rPr>
              <w:t>Art</w:t>
            </w:r>
            <w:r w:rsidR="00C70E09">
              <w:rPr>
                <w:sz w:val="24"/>
                <w:szCs w:val="24"/>
              </w:rPr>
              <w:t>:</w:t>
            </w:r>
          </w:p>
        </w:tc>
        <w:tc>
          <w:tcPr>
            <w:tcW w:w="7015" w:type="dxa"/>
          </w:tcPr>
          <w:p w14:paraId="3234CBB4" w14:textId="5576B8E5" w:rsidR="004978E3" w:rsidRPr="00AD11E8" w:rsidRDefault="004978E3" w:rsidP="004978E3">
            <w:pPr>
              <w:rPr>
                <w:sz w:val="24"/>
                <w:szCs w:val="24"/>
              </w:rPr>
            </w:pPr>
          </w:p>
        </w:tc>
      </w:tr>
      <w:tr w:rsidR="004978E3" w:rsidRPr="00AD11E8" w14:paraId="04E2B0BA" w14:textId="77777777" w:rsidTr="006E144E">
        <w:trPr>
          <w:trHeight w:val="368"/>
        </w:trPr>
        <w:tc>
          <w:tcPr>
            <w:tcW w:w="2335" w:type="dxa"/>
          </w:tcPr>
          <w:p w14:paraId="0136D569" w14:textId="182DE479" w:rsidR="004978E3" w:rsidRPr="00AD11E8" w:rsidRDefault="004978E3" w:rsidP="004978E3">
            <w:pPr>
              <w:rPr>
                <w:sz w:val="24"/>
                <w:szCs w:val="24"/>
              </w:rPr>
            </w:pPr>
            <w:r w:rsidRPr="00AD11E8">
              <w:rPr>
                <w:sz w:val="24"/>
                <w:szCs w:val="24"/>
              </w:rPr>
              <w:t>Visios</w:t>
            </w:r>
            <w:r w:rsidR="00C70E09">
              <w:rPr>
                <w:sz w:val="24"/>
                <w:szCs w:val="24"/>
              </w:rPr>
              <w:t>:</w:t>
            </w:r>
          </w:p>
        </w:tc>
        <w:tc>
          <w:tcPr>
            <w:tcW w:w="7015" w:type="dxa"/>
          </w:tcPr>
          <w:p w14:paraId="2FA5C0D0" w14:textId="025D9C38" w:rsidR="004978E3" w:rsidRPr="00AD11E8" w:rsidRDefault="004978E3" w:rsidP="004978E3">
            <w:pPr>
              <w:rPr>
                <w:sz w:val="24"/>
                <w:szCs w:val="24"/>
              </w:rPr>
            </w:pPr>
          </w:p>
        </w:tc>
      </w:tr>
      <w:tr w:rsidR="004978E3" w:rsidRPr="00AD11E8" w14:paraId="155AED9F" w14:textId="77777777" w:rsidTr="006E144E">
        <w:trPr>
          <w:trHeight w:val="332"/>
        </w:trPr>
        <w:tc>
          <w:tcPr>
            <w:tcW w:w="2335" w:type="dxa"/>
          </w:tcPr>
          <w:p w14:paraId="6461191A" w14:textId="5403284D" w:rsidR="004978E3" w:rsidRPr="00AD11E8" w:rsidRDefault="004978E3" w:rsidP="004978E3">
            <w:pPr>
              <w:rPr>
                <w:sz w:val="24"/>
                <w:szCs w:val="24"/>
              </w:rPr>
            </w:pPr>
            <w:r w:rsidRPr="00AD11E8">
              <w:rPr>
                <w:sz w:val="24"/>
                <w:szCs w:val="24"/>
              </w:rPr>
              <w:t>ADS</w:t>
            </w:r>
            <w:r w:rsidR="00C70E09">
              <w:rPr>
                <w:sz w:val="24"/>
                <w:szCs w:val="24"/>
              </w:rPr>
              <w:t>:</w:t>
            </w:r>
          </w:p>
        </w:tc>
        <w:tc>
          <w:tcPr>
            <w:tcW w:w="7015" w:type="dxa"/>
          </w:tcPr>
          <w:p w14:paraId="7C0CE284" w14:textId="6D106CD7" w:rsidR="004978E3" w:rsidRPr="00AD11E8" w:rsidRDefault="004978E3" w:rsidP="004978E3">
            <w:pPr>
              <w:rPr>
                <w:sz w:val="24"/>
                <w:szCs w:val="24"/>
              </w:rPr>
            </w:pPr>
          </w:p>
        </w:tc>
      </w:tr>
      <w:tr w:rsidR="004978E3" w:rsidRPr="00AD11E8" w14:paraId="23FB73CD" w14:textId="77777777" w:rsidTr="006E144E">
        <w:trPr>
          <w:trHeight w:val="368"/>
        </w:trPr>
        <w:tc>
          <w:tcPr>
            <w:tcW w:w="2335" w:type="dxa"/>
          </w:tcPr>
          <w:p w14:paraId="332CF9A2" w14:textId="2E7B96CA" w:rsidR="004978E3" w:rsidRPr="00AD11E8" w:rsidRDefault="004978E3" w:rsidP="004978E3">
            <w:pPr>
              <w:rPr>
                <w:sz w:val="24"/>
                <w:szCs w:val="24"/>
              </w:rPr>
            </w:pPr>
            <w:r w:rsidRPr="00AD11E8">
              <w:rPr>
                <w:sz w:val="24"/>
                <w:szCs w:val="24"/>
              </w:rPr>
              <w:t>Assignment:</w:t>
            </w:r>
          </w:p>
        </w:tc>
        <w:tc>
          <w:tcPr>
            <w:tcW w:w="7015" w:type="dxa"/>
          </w:tcPr>
          <w:p w14:paraId="5F7198B0" w14:textId="77777777" w:rsidR="004978E3" w:rsidRPr="00AD11E8" w:rsidRDefault="004978E3" w:rsidP="004978E3">
            <w:pPr>
              <w:rPr>
                <w:sz w:val="24"/>
                <w:szCs w:val="24"/>
              </w:rPr>
            </w:pPr>
          </w:p>
        </w:tc>
      </w:tr>
      <w:tr w:rsidR="004978E3" w:rsidRPr="00AD11E8" w14:paraId="7DE70BEC" w14:textId="77777777" w:rsidTr="006E144E">
        <w:trPr>
          <w:trHeight w:val="332"/>
        </w:trPr>
        <w:tc>
          <w:tcPr>
            <w:tcW w:w="2335" w:type="dxa"/>
          </w:tcPr>
          <w:p w14:paraId="6FD9F8C2" w14:textId="5C3EB1FC" w:rsidR="004978E3" w:rsidRPr="00AD11E8" w:rsidRDefault="004978E3" w:rsidP="004978E3">
            <w:pPr>
              <w:rPr>
                <w:sz w:val="24"/>
                <w:szCs w:val="24"/>
              </w:rPr>
            </w:pPr>
            <w:r w:rsidRPr="00AD11E8">
              <w:rPr>
                <w:sz w:val="24"/>
                <w:szCs w:val="24"/>
              </w:rPr>
              <w:t>Declaration:</w:t>
            </w:r>
          </w:p>
        </w:tc>
        <w:tc>
          <w:tcPr>
            <w:tcW w:w="7015" w:type="dxa"/>
          </w:tcPr>
          <w:p w14:paraId="182927C2" w14:textId="77777777" w:rsidR="004978E3" w:rsidRPr="00AD11E8" w:rsidRDefault="004978E3" w:rsidP="004978E3">
            <w:pPr>
              <w:rPr>
                <w:sz w:val="24"/>
                <w:szCs w:val="24"/>
              </w:rPr>
            </w:pPr>
          </w:p>
        </w:tc>
      </w:tr>
      <w:tr w:rsidR="004978E3" w:rsidRPr="00AD11E8" w14:paraId="480044B7" w14:textId="77777777" w:rsidTr="006E144E">
        <w:trPr>
          <w:trHeight w:val="368"/>
        </w:trPr>
        <w:tc>
          <w:tcPr>
            <w:tcW w:w="2335" w:type="dxa"/>
          </w:tcPr>
          <w:p w14:paraId="5CF906E3" w14:textId="7D453B3B" w:rsidR="004978E3" w:rsidRPr="00AD11E8" w:rsidRDefault="004978E3" w:rsidP="004978E3">
            <w:pPr>
              <w:rPr>
                <w:sz w:val="24"/>
                <w:szCs w:val="24"/>
              </w:rPr>
            </w:pPr>
            <w:r w:rsidRPr="00AD11E8">
              <w:rPr>
                <w:sz w:val="24"/>
                <w:szCs w:val="24"/>
              </w:rPr>
              <w:t xml:space="preserve">Inventors: </w:t>
            </w:r>
          </w:p>
        </w:tc>
        <w:tc>
          <w:tcPr>
            <w:tcW w:w="7015" w:type="dxa"/>
          </w:tcPr>
          <w:p w14:paraId="588A2D7F" w14:textId="63FE4EA7" w:rsidR="004978E3" w:rsidRPr="00AD11E8" w:rsidRDefault="004978E3" w:rsidP="004978E3">
            <w:pPr>
              <w:rPr>
                <w:sz w:val="24"/>
                <w:szCs w:val="24"/>
              </w:rPr>
            </w:pPr>
            <w:r w:rsidRPr="00AD11E8">
              <w:rPr>
                <w:sz w:val="24"/>
                <w:szCs w:val="24"/>
              </w:rPr>
              <w:t>&lt;&lt;inventorList&gt;&gt;</w:t>
            </w:r>
          </w:p>
        </w:tc>
      </w:tr>
      <w:tr w:rsidR="000B5CE6" w:rsidRPr="00AD11E8" w14:paraId="34809908" w14:textId="77777777" w:rsidTr="004978E3">
        <w:tc>
          <w:tcPr>
            <w:tcW w:w="2335" w:type="dxa"/>
          </w:tcPr>
          <w:p w14:paraId="5A79B808" w14:textId="77777777" w:rsidR="000B5CE6" w:rsidRPr="00AD11E8" w:rsidRDefault="000B5CE6" w:rsidP="004978E3">
            <w:pPr>
              <w:rPr>
                <w:sz w:val="24"/>
                <w:szCs w:val="24"/>
              </w:rPr>
            </w:pPr>
          </w:p>
        </w:tc>
        <w:tc>
          <w:tcPr>
            <w:tcW w:w="7015" w:type="dxa"/>
          </w:tcPr>
          <w:p w14:paraId="0A95EBB8" w14:textId="77777777" w:rsidR="000B5CE6" w:rsidRPr="00AD11E8" w:rsidRDefault="000B5CE6" w:rsidP="004978E3">
            <w:pPr>
              <w:rPr>
                <w:sz w:val="24"/>
                <w:szCs w:val="24"/>
              </w:rPr>
            </w:pPr>
          </w:p>
        </w:tc>
      </w:tr>
      <w:tr w:rsidR="004978E3" w:rsidRPr="00AD11E8" w14:paraId="5E7E6AEE" w14:textId="77777777" w:rsidTr="006E144E">
        <w:trPr>
          <w:trHeight w:val="305"/>
        </w:trPr>
        <w:tc>
          <w:tcPr>
            <w:tcW w:w="2335" w:type="dxa"/>
          </w:tcPr>
          <w:p w14:paraId="3085D6C7" w14:textId="5FF84F32" w:rsidR="004978E3" w:rsidRPr="00AD11E8" w:rsidRDefault="004978E3" w:rsidP="004978E3">
            <w:pPr>
              <w:rPr>
                <w:sz w:val="24"/>
                <w:szCs w:val="24"/>
              </w:rPr>
            </w:pPr>
            <w:r w:rsidRPr="00AD11E8">
              <w:rPr>
                <w:sz w:val="24"/>
                <w:szCs w:val="24"/>
              </w:rPr>
              <w:t>Claims</w:t>
            </w:r>
            <w:r w:rsidR="00C70E09">
              <w:rPr>
                <w:sz w:val="24"/>
                <w:szCs w:val="24"/>
              </w:rPr>
              <w:t>:</w:t>
            </w:r>
          </w:p>
        </w:tc>
        <w:tc>
          <w:tcPr>
            <w:tcW w:w="7015" w:type="dxa"/>
          </w:tcPr>
          <w:p w14:paraId="198D583A" w14:textId="77777777" w:rsidR="004978E3" w:rsidRPr="00AD11E8" w:rsidRDefault="004978E3" w:rsidP="004978E3">
            <w:pPr>
              <w:rPr>
                <w:sz w:val="24"/>
                <w:szCs w:val="24"/>
              </w:rPr>
            </w:pPr>
          </w:p>
        </w:tc>
      </w:tr>
      <w:tr w:rsidR="004978E3" w:rsidRPr="00AD11E8" w14:paraId="2BBF29EF" w14:textId="77777777" w:rsidTr="006E144E">
        <w:trPr>
          <w:trHeight w:val="350"/>
        </w:trPr>
        <w:tc>
          <w:tcPr>
            <w:tcW w:w="2335" w:type="dxa"/>
          </w:tcPr>
          <w:p w14:paraId="677BAD08" w14:textId="0D8C71D9" w:rsidR="004978E3" w:rsidRPr="00AD11E8" w:rsidRDefault="004978E3" w:rsidP="004978E3">
            <w:pPr>
              <w:rPr>
                <w:sz w:val="24"/>
                <w:szCs w:val="24"/>
              </w:rPr>
            </w:pPr>
            <w:r w:rsidRPr="00AD11E8">
              <w:rPr>
                <w:sz w:val="24"/>
                <w:szCs w:val="24"/>
              </w:rPr>
              <w:t>Pages</w:t>
            </w:r>
            <w:r w:rsidR="00C70E09">
              <w:rPr>
                <w:sz w:val="24"/>
                <w:szCs w:val="24"/>
              </w:rPr>
              <w:t>:</w:t>
            </w:r>
          </w:p>
        </w:tc>
        <w:tc>
          <w:tcPr>
            <w:tcW w:w="7015" w:type="dxa"/>
          </w:tcPr>
          <w:p w14:paraId="0EAA0644" w14:textId="77777777" w:rsidR="004978E3" w:rsidRPr="00AD11E8" w:rsidRDefault="004978E3" w:rsidP="004978E3">
            <w:pPr>
              <w:rPr>
                <w:sz w:val="24"/>
                <w:szCs w:val="24"/>
              </w:rPr>
            </w:pPr>
          </w:p>
        </w:tc>
      </w:tr>
      <w:tr w:rsidR="004978E3" w:rsidRPr="00AD11E8" w14:paraId="2372066C" w14:textId="77777777" w:rsidTr="006E144E">
        <w:trPr>
          <w:trHeight w:val="350"/>
        </w:trPr>
        <w:tc>
          <w:tcPr>
            <w:tcW w:w="2335" w:type="dxa"/>
          </w:tcPr>
          <w:p w14:paraId="264FE806" w14:textId="40B226EF" w:rsidR="004978E3" w:rsidRPr="00AD11E8" w:rsidRDefault="004978E3" w:rsidP="004978E3">
            <w:pPr>
              <w:rPr>
                <w:sz w:val="24"/>
                <w:szCs w:val="24"/>
              </w:rPr>
            </w:pPr>
            <w:r w:rsidRPr="00AD11E8">
              <w:rPr>
                <w:sz w:val="24"/>
                <w:szCs w:val="24"/>
              </w:rPr>
              <w:t>Figs</w:t>
            </w:r>
            <w:r w:rsidR="00C70E09">
              <w:rPr>
                <w:sz w:val="24"/>
                <w:szCs w:val="24"/>
              </w:rPr>
              <w:t>:</w:t>
            </w:r>
          </w:p>
        </w:tc>
        <w:tc>
          <w:tcPr>
            <w:tcW w:w="7015" w:type="dxa"/>
          </w:tcPr>
          <w:p w14:paraId="62850086" w14:textId="77777777" w:rsidR="004978E3" w:rsidRPr="00AD11E8" w:rsidRDefault="004978E3" w:rsidP="004978E3">
            <w:pPr>
              <w:rPr>
                <w:sz w:val="24"/>
                <w:szCs w:val="24"/>
              </w:rPr>
            </w:pPr>
          </w:p>
        </w:tc>
      </w:tr>
      <w:tr w:rsidR="004978E3" w:rsidRPr="00AD11E8" w14:paraId="5F23E7CB" w14:textId="77777777" w:rsidTr="006E144E">
        <w:trPr>
          <w:trHeight w:val="350"/>
        </w:trPr>
        <w:tc>
          <w:tcPr>
            <w:tcW w:w="2335" w:type="dxa"/>
          </w:tcPr>
          <w:p w14:paraId="5A3E4336" w14:textId="3DCB70C6" w:rsidR="004978E3" w:rsidRPr="00AD11E8" w:rsidRDefault="004978E3" w:rsidP="004978E3">
            <w:pPr>
              <w:rPr>
                <w:sz w:val="24"/>
                <w:szCs w:val="24"/>
              </w:rPr>
            </w:pPr>
            <w:r w:rsidRPr="00AD11E8">
              <w:rPr>
                <w:sz w:val="24"/>
                <w:szCs w:val="24"/>
              </w:rPr>
              <w:t>Non-Publication</w:t>
            </w:r>
            <w:r w:rsidR="00C70E09">
              <w:rPr>
                <w:sz w:val="24"/>
                <w:szCs w:val="24"/>
              </w:rPr>
              <w:t>:</w:t>
            </w:r>
          </w:p>
        </w:tc>
        <w:tc>
          <w:tcPr>
            <w:tcW w:w="7015" w:type="dxa"/>
          </w:tcPr>
          <w:p w14:paraId="21A557BE" w14:textId="77777777" w:rsidR="004978E3" w:rsidRPr="00AD11E8" w:rsidRDefault="004978E3" w:rsidP="004978E3">
            <w:pPr>
              <w:rPr>
                <w:sz w:val="24"/>
                <w:szCs w:val="24"/>
              </w:rPr>
            </w:pPr>
          </w:p>
        </w:tc>
      </w:tr>
      <w:tr w:rsidR="004978E3" w:rsidRPr="00AD11E8" w14:paraId="7B8AF1A9" w14:textId="77777777" w:rsidTr="006E144E">
        <w:trPr>
          <w:trHeight w:val="350"/>
        </w:trPr>
        <w:tc>
          <w:tcPr>
            <w:tcW w:w="2335" w:type="dxa"/>
          </w:tcPr>
          <w:p w14:paraId="5F7917B7" w14:textId="342D02A6" w:rsidR="004978E3" w:rsidRPr="00AD11E8" w:rsidRDefault="004978E3" w:rsidP="004978E3">
            <w:pPr>
              <w:rPr>
                <w:sz w:val="24"/>
                <w:szCs w:val="24"/>
              </w:rPr>
            </w:pPr>
            <w:r w:rsidRPr="00AD11E8">
              <w:rPr>
                <w:sz w:val="24"/>
                <w:szCs w:val="24"/>
              </w:rPr>
              <w:t>App WD #</w:t>
            </w:r>
            <w:r w:rsidR="00C70E09">
              <w:rPr>
                <w:sz w:val="24"/>
                <w:szCs w:val="24"/>
              </w:rPr>
              <w:t>:</w:t>
            </w:r>
          </w:p>
        </w:tc>
        <w:tc>
          <w:tcPr>
            <w:tcW w:w="7015" w:type="dxa"/>
          </w:tcPr>
          <w:p w14:paraId="438FB7CC" w14:textId="77777777" w:rsidR="004978E3" w:rsidRPr="00AD11E8" w:rsidRDefault="004978E3" w:rsidP="004978E3">
            <w:pPr>
              <w:rPr>
                <w:sz w:val="24"/>
                <w:szCs w:val="24"/>
              </w:rPr>
            </w:pPr>
          </w:p>
        </w:tc>
      </w:tr>
      <w:tr w:rsidR="004978E3" w:rsidRPr="00AD11E8" w14:paraId="7F8EE511" w14:textId="77777777" w:rsidTr="004978E3">
        <w:tc>
          <w:tcPr>
            <w:tcW w:w="2335" w:type="dxa"/>
          </w:tcPr>
          <w:p w14:paraId="214A1B34" w14:textId="77777777" w:rsidR="004978E3" w:rsidRPr="00AD11E8" w:rsidRDefault="004978E3" w:rsidP="004978E3">
            <w:pPr>
              <w:rPr>
                <w:sz w:val="24"/>
                <w:szCs w:val="24"/>
              </w:rPr>
            </w:pPr>
          </w:p>
        </w:tc>
        <w:tc>
          <w:tcPr>
            <w:tcW w:w="7015" w:type="dxa"/>
          </w:tcPr>
          <w:p w14:paraId="33026FFC" w14:textId="77777777" w:rsidR="004978E3" w:rsidRPr="00AD11E8" w:rsidRDefault="004978E3" w:rsidP="004978E3">
            <w:pPr>
              <w:rPr>
                <w:sz w:val="24"/>
                <w:szCs w:val="24"/>
              </w:rPr>
            </w:pPr>
          </w:p>
        </w:tc>
      </w:tr>
      <w:tr w:rsidR="004978E3" w:rsidRPr="00AD11E8" w14:paraId="41C8B05D" w14:textId="77777777" w:rsidTr="004978E3">
        <w:tc>
          <w:tcPr>
            <w:tcW w:w="2335" w:type="dxa"/>
          </w:tcPr>
          <w:p w14:paraId="7E15526F" w14:textId="5714BEF5" w:rsidR="004978E3" w:rsidRPr="00AD11E8" w:rsidRDefault="004978E3" w:rsidP="004978E3">
            <w:pPr>
              <w:rPr>
                <w:sz w:val="24"/>
                <w:szCs w:val="24"/>
              </w:rPr>
            </w:pPr>
            <w:r w:rsidRPr="00AD11E8">
              <w:rPr>
                <w:sz w:val="24"/>
                <w:szCs w:val="24"/>
              </w:rPr>
              <w:t>SAP Survey</w:t>
            </w:r>
          </w:p>
        </w:tc>
        <w:tc>
          <w:tcPr>
            <w:tcW w:w="7015" w:type="dxa"/>
          </w:tcPr>
          <w:p w14:paraId="1308559A" w14:textId="77777777" w:rsidR="004978E3" w:rsidRPr="00AD11E8" w:rsidRDefault="004978E3" w:rsidP="004978E3">
            <w:pPr>
              <w:rPr>
                <w:sz w:val="24"/>
                <w:szCs w:val="24"/>
              </w:rPr>
            </w:pPr>
          </w:p>
        </w:tc>
      </w:tr>
      <w:tr w:rsidR="004978E3" w:rsidRPr="00AD11E8" w14:paraId="3488C3BB" w14:textId="77777777" w:rsidTr="004978E3">
        <w:tc>
          <w:tcPr>
            <w:tcW w:w="2335" w:type="dxa"/>
          </w:tcPr>
          <w:p w14:paraId="6DFD0436" w14:textId="5C2A10E7" w:rsidR="004978E3" w:rsidRPr="00AD11E8" w:rsidRDefault="004978E3" w:rsidP="004978E3">
            <w:pPr>
              <w:rPr>
                <w:sz w:val="24"/>
                <w:szCs w:val="24"/>
              </w:rPr>
            </w:pPr>
            <w:r w:rsidRPr="00AD11E8">
              <w:rPr>
                <w:sz w:val="24"/>
                <w:szCs w:val="24"/>
              </w:rPr>
              <w:t>Message to PM after Filing</w:t>
            </w:r>
          </w:p>
        </w:tc>
        <w:tc>
          <w:tcPr>
            <w:tcW w:w="7015" w:type="dxa"/>
          </w:tcPr>
          <w:p w14:paraId="1E977C50" w14:textId="77777777" w:rsidR="004978E3" w:rsidRPr="00AD11E8" w:rsidRDefault="004978E3" w:rsidP="004978E3">
            <w:pPr>
              <w:rPr>
                <w:sz w:val="24"/>
                <w:szCs w:val="24"/>
              </w:rPr>
            </w:pPr>
          </w:p>
        </w:tc>
      </w:tr>
      <w:tr w:rsidR="004978E3" w:rsidRPr="00AD11E8" w14:paraId="2F6EB6BD" w14:textId="77777777" w:rsidTr="006E144E">
        <w:trPr>
          <w:trHeight w:val="413"/>
        </w:trPr>
        <w:tc>
          <w:tcPr>
            <w:tcW w:w="2335" w:type="dxa"/>
          </w:tcPr>
          <w:p w14:paraId="41A01F42" w14:textId="714739D7" w:rsidR="004978E3" w:rsidRPr="00AD11E8" w:rsidRDefault="004978E3" w:rsidP="004978E3">
            <w:pPr>
              <w:rPr>
                <w:sz w:val="24"/>
                <w:szCs w:val="24"/>
              </w:rPr>
            </w:pPr>
            <w:r w:rsidRPr="00AD11E8">
              <w:rPr>
                <w:sz w:val="24"/>
                <w:szCs w:val="24"/>
              </w:rPr>
              <w:t>SAP Spreadsheet</w:t>
            </w:r>
          </w:p>
        </w:tc>
        <w:tc>
          <w:tcPr>
            <w:tcW w:w="7015" w:type="dxa"/>
          </w:tcPr>
          <w:p w14:paraId="36DBF5BA" w14:textId="77777777" w:rsidR="004978E3" w:rsidRPr="00AD11E8" w:rsidRDefault="004978E3" w:rsidP="004978E3">
            <w:pPr>
              <w:rPr>
                <w:sz w:val="24"/>
                <w:szCs w:val="24"/>
              </w:rPr>
            </w:pPr>
          </w:p>
        </w:tc>
      </w:tr>
      <w:tr w:rsidR="00AD11E8" w:rsidRPr="00AD11E8" w14:paraId="71E6CE56" w14:textId="77777777" w:rsidTr="006E144E">
        <w:trPr>
          <w:trHeight w:val="350"/>
        </w:trPr>
        <w:tc>
          <w:tcPr>
            <w:tcW w:w="2335" w:type="dxa"/>
          </w:tcPr>
          <w:p w14:paraId="219EDB18" w14:textId="4644E2A5" w:rsidR="00AD11E8" w:rsidRPr="00AD11E8" w:rsidRDefault="00AD11E8" w:rsidP="004978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Download</w:t>
            </w:r>
          </w:p>
        </w:tc>
        <w:tc>
          <w:tcPr>
            <w:tcW w:w="7015" w:type="dxa"/>
          </w:tcPr>
          <w:p w14:paraId="6647F74A" w14:textId="77777777" w:rsidR="00AD11E8" w:rsidRPr="00AD11E8" w:rsidRDefault="00AD11E8" w:rsidP="004978E3">
            <w:pPr>
              <w:rPr>
                <w:sz w:val="24"/>
                <w:szCs w:val="24"/>
              </w:rPr>
            </w:pPr>
          </w:p>
        </w:tc>
      </w:tr>
      <w:tr w:rsidR="00007DA2" w:rsidRPr="00AD11E8" w14:paraId="50D6E41C" w14:textId="77777777" w:rsidTr="006E144E">
        <w:trPr>
          <w:trHeight w:val="350"/>
        </w:trPr>
        <w:tc>
          <w:tcPr>
            <w:tcW w:w="2335" w:type="dxa"/>
          </w:tcPr>
          <w:p w14:paraId="4281525E" w14:textId="77777777" w:rsidR="00007DA2" w:rsidRDefault="00007DA2" w:rsidP="004978E3">
            <w:pPr>
              <w:rPr>
                <w:sz w:val="24"/>
                <w:szCs w:val="24"/>
              </w:rPr>
            </w:pPr>
          </w:p>
        </w:tc>
        <w:tc>
          <w:tcPr>
            <w:tcW w:w="7015" w:type="dxa"/>
          </w:tcPr>
          <w:p w14:paraId="7641AEAC" w14:textId="77777777" w:rsidR="00007DA2" w:rsidRPr="00AD11E8" w:rsidRDefault="00007DA2" w:rsidP="004978E3">
            <w:pPr>
              <w:rPr>
                <w:sz w:val="24"/>
                <w:szCs w:val="24"/>
              </w:rPr>
            </w:pPr>
          </w:p>
        </w:tc>
      </w:tr>
      <w:tr w:rsidR="00007DA2" w:rsidRPr="00AD11E8" w14:paraId="0BF30BAE" w14:textId="77777777" w:rsidTr="006E144E">
        <w:trPr>
          <w:trHeight w:val="350"/>
        </w:trPr>
        <w:tc>
          <w:tcPr>
            <w:tcW w:w="2335" w:type="dxa"/>
          </w:tcPr>
          <w:p w14:paraId="02B0327A" w14:textId="3D09FCDF" w:rsidR="00007DA2" w:rsidRDefault="00007DA2" w:rsidP="004978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Correspondence Contact:</w:t>
            </w:r>
          </w:p>
        </w:tc>
        <w:tc>
          <w:tcPr>
            <w:tcW w:w="7015" w:type="dxa"/>
          </w:tcPr>
          <w:p w14:paraId="3C8D1889" w14:textId="7443EC1F" w:rsidR="00007DA2" w:rsidRPr="006C3B4D" w:rsidRDefault="00007DA2" w:rsidP="004978E3">
            <w:pPr>
              <w:rPr>
                <w:rFonts w:cstheme="minorHAnsi"/>
                <w:sz w:val="24"/>
                <w:szCs w:val="24"/>
              </w:rPr>
            </w:pPr>
            <w:r w:rsidRPr="00017DCD">
              <w:rPr>
                <w:rFonts w:eastAsia="Times New Roman" w:cstheme="minorHAnsi"/>
                <w:sz w:val="24"/>
                <w:szCs w:val="24"/>
              </w:rPr>
              <w:t>&lt;&lt;correspondenceContact&gt;&gt;</w:t>
            </w:r>
          </w:p>
        </w:tc>
      </w:tr>
      <w:tr w:rsidR="00007DA2" w:rsidRPr="00AD11E8" w14:paraId="01855792" w14:textId="77777777" w:rsidTr="006E144E">
        <w:trPr>
          <w:trHeight w:val="350"/>
        </w:trPr>
        <w:tc>
          <w:tcPr>
            <w:tcW w:w="2335" w:type="dxa"/>
          </w:tcPr>
          <w:p w14:paraId="62B98AD1" w14:textId="7C0B4033" w:rsidR="00007DA2" w:rsidRDefault="00007DA2" w:rsidP="004978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Copy Contact:</w:t>
            </w:r>
          </w:p>
        </w:tc>
        <w:tc>
          <w:tcPr>
            <w:tcW w:w="7015" w:type="dxa"/>
          </w:tcPr>
          <w:p w14:paraId="030F6AEA" w14:textId="4EFCDB4E" w:rsidR="00007DA2" w:rsidRPr="00AD11E8" w:rsidRDefault="00007DA2" w:rsidP="004978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&lt;&lt;copyContact</w:t>
            </w:r>
            <w:r w:rsidR="004C71AA">
              <w:rPr>
                <w:sz w:val="24"/>
                <w:szCs w:val="24"/>
              </w:rPr>
              <w:t>List</w:t>
            </w:r>
            <w:r>
              <w:rPr>
                <w:sz w:val="24"/>
                <w:szCs w:val="24"/>
              </w:rPr>
              <w:t>&gt;&gt;</w:t>
            </w:r>
          </w:p>
        </w:tc>
      </w:tr>
    </w:tbl>
    <w:p w14:paraId="4F111317" w14:textId="77777777" w:rsidR="0046796F" w:rsidRDefault="0046796F"/>
    <w:sectPr w:rsidR="004679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646"/>
    <w:rsid w:val="00007DA2"/>
    <w:rsid w:val="000B5CE6"/>
    <w:rsid w:val="000D7119"/>
    <w:rsid w:val="0010480F"/>
    <w:rsid w:val="0046796F"/>
    <w:rsid w:val="004978E3"/>
    <w:rsid w:val="004C71AA"/>
    <w:rsid w:val="004E0B72"/>
    <w:rsid w:val="00606646"/>
    <w:rsid w:val="00635F6A"/>
    <w:rsid w:val="006C3B4D"/>
    <w:rsid w:val="006E144E"/>
    <w:rsid w:val="00876DF3"/>
    <w:rsid w:val="00A939CD"/>
    <w:rsid w:val="00AD11E8"/>
    <w:rsid w:val="00C15C06"/>
    <w:rsid w:val="00C4074E"/>
    <w:rsid w:val="00C6702E"/>
    <w:rsid w:val="00C70E09"/>
    <w:rsid w:val="00F84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436CB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066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C347BF-9966-48E6-97EF-C4CC08DA0C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SAP_FilingSummary.dotx</Template>
  <TotalTime>0</TotalTime>
  <Pages>1</Pages>
  <Words>81</Words>
  <Characters>465</Characters>
  <Application>Microsoft Office Word</Application>
  <DocSecurity>0</DocSecurity>
  <PresentationFormat/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SAPFilingSummary.docx</vt:lpstr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SAPFilingSummary.docx</dc:title>
  <dc:subject/>
  <dc:creator>Emily Bates</dc:creator>
  <cp:keywords/>
  <dc:description/>
  <cp:lastModifiedBy>Jacob Burns</cp:lastModifiedBy>
  <cp:revision>2</cp:revision>
  <dcterms:created xsi:type="dcterms:W3CDTF">2024-06-03T23:52:00Z</dcterms:created>
  <dcterms:modified xsi:type="dcterms:W3CDTF">2024-06-03T23:52:00Z</dcterms:modified>
</cp:coreProperties>
</file>