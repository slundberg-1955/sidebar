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217A" w14:textId="6126DA05" w:rsidR="00CF6B14" w:rsidRPr="00764312" w:rsidRDefault="00CF6B14" w:rsidP="00CF6B14">
      <w:pPr>
        <w:spacing w:after="0" w:line="240" w:lineRule="auto"/>
        <w:rPr>
          <w:color w:val="424244"/>
          <w:sz w:val="24"/>
          <w:szCs w:val="24"/>
        </w:rPr>
      </w:pPr>
      <w:r w:rsidRPr="00B82C33">
        <w:rPr>
          <w:b/>
          <w:sz w:val="24"/>
          <w:szCs w:val="24"/>
        </w:rPr>
        <w:t>Subject line</w:t>
      </w:r>
      <w:r w:rsidRPr="00B82C33">
        <w:rPr>
          <w:sz w:val="24"/>
          <w:szCs w:val="24"/>
        </w:rPr>
        <w:t xml:space="preserve">: Confidential and Privileged: </w:t>
      </w:r>
      <w:r w:rsidR="00764312" w:rsidRPr="003C652F">
        <w:rPr>
          <w:sz w:val="24"/>
          <w:szCs w:val="24"/>
        </w:rPr>
        <w:t xml:space="preserve">&lt;&lt;THIS.RefNo&gt;&gt; </w:t>
      </w:r>
      <w:r w:rsidRPr="00B82C33">
        <w:rPr>
          <w:sz w:val="24"/>
          <w:szCs w:val="24"/>
        </w:rPr>
        <w:t xml:space="preserve">| </w:t>
      </w:r>
      <w:r w:rsidR="00764312" w:rsidRPr="003C652F">
        <w:rPr>
          <w:sz w:val="24"/>
          <w:szCs w:val="24"/>
        </w:rPr>
        <w:t>&lt;&lt;THIS.matterno&gt;&gt;</w:t>
      </w:r>
      <w:r w:rsidRPr="00B82C33">
        <w:rPr>
          <w:sz w:val="24"/>
          <w:szCs w:val="24"/>
        </w:rPr>
        <w:t xml:space="preserve"> | </w:t>
      </w:r>
      <w:r w:rsidR="00764312" w:rsidRPr="003C652F">
        <w:rPr>
          <w:sz w:val="24"/>
          <w:szCs w:val="24"/>
        </w:rPr>
        <w:t>&lt;&lt;THIS.title&gt;&gt;</w:t>
      </w:r>
    </w:p>
    <w:p w14:paraId="3E91F221" w14:textId="77777777" w:rsidR="00E769C3" w:rsidRPr="00B82C33" w:rsidRDefault="00E769C3" w:rsidP="00CF6B14">
      <w:pPr>
        <w:spacing w:after="0" w:line="240" w:lineRule="auto"/>
        <w:rPr>
          <w:sz w:val="24"/>
          <w:szCs w:val="24"/>
        </w:rPr>
      </w:pPr>
    </w:p>
    <w:p w14:paraId="717748A4" w14:textId="77777777" w:rsidR="003C652F" w:rsidRPr="003C652F" w:rsidRDefault="003C652F" w:rsidP="003C652F">
      <w:pPr>
        <w:spacing w:after="0" w:line="240" w:lineRule="auto"/>
        <w:rPr>
          <w:sz w:val="24"/>
          <w:szCs w:val="24"/>
        </w:rPr>
      </w:pPr>
      <w:r w:rsidRPr="003C652F">
        <w:rPr>
          <w:sz w:val="24"/>
          <w:szCs w:val="24"/>
        </w:rPr>
        <w:t xml:space="preserve">&lt;&lt;THIS.RefNo&gt;&gt; | &lt;&lt;THIS.matterno&gt;&gt; </w:t>
      </w:r>
    </w:p>
    <w:p w14:paraId="00D8B0C8" w14:textId="082AAADA" w:rsidR="00CF6B14" w:rsidRPr="00B82C33" w:rsidRDefault="003C652F" w:rsidP="003C652F">
      <w:pPr>
        <w:spacing w:after="0" w:line="240" w:lineRule="auto"/>
        <w:rPr>
          <w:color w:val="424244"/>
          <w:sz w:val="24"/>
          <w:szCs w:val="24"/>
        </w:rPr>
      </w:pPr>
      <w:r w:rsidRPr="003C652F">
        <w:rPr>
          <w:sz w:val="24"/>
          <w:szCs w:val="24"/>
        </w:rPr>
        <w:t>&lt;&lt;THIS.title&gt;&gt;</w:t>
      </w:r>
    </w:p>
    <w:p w14:paraId="1402958B" w14:textId="6F914330" w:rsidR="00CF6B14" w:rsidRDefault="00CF6B14" w:rsidP="00CF6B14">
      <w:pPr>
        <w:spacing w:after="0" w:line="240" w:lineRule="auto"/>
        <w:rPr>
          <w:sz w:val="24"/>
          <w:szCs w:val="24"/>
        </w:rPr>
      </w:pPr>
      <w:r w:rsidRPr="00B82C33">
        <w:rPr>
          <w:sz w:val="24"/>
          <w:szCs w:val="24"/>
        </w:rPr>
        <w:t xml:space="preserve">Filed: </w:t>
      </w:r>
      <w:r w:rsidR="00764312" w:rsidRPr="00764312">
        <w:rPr>
          <w:sz w:val="24"/>
          <w:szCs w:val="24"/>
        </w:rPr>
        <w:t>&lt;&lt;THIS.filedDate&gt;&gt;</w:t>
      </w:r>
    </w:p>
    <w:p w14:paraId="3CCA5D36" w14:textId="319B1520" w:rsidR="003B5B31" w:rsidRPr="00764312" w:rsidRDefault="003B5B31" w:rsidP="00CF6B14">
      <w:pPr>
        <w:spacing w:after="0" w:line="24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>Priority:</w:t>
      </w:r>
      <w:r w:rsidR="004C581C">
        <w:rPr>
          <w:sz w:val="24"/>
          <w:szCs w:val="24"/>
        </w:rPr>
        <w:t xml:space="preserve"> &lt;&lt;</w:t>
      </w:r>
      <w:r w:rsidR="00764312">
        <w:rPr>
          <w:sz w:val="24"/>
          <w:szCs w:val="24"/>
        </w:rPr>
        <w:t xml:space="preserve">priorityDate&gt;&gt;  </w:t>
      </w:r>
      <w:r w:rsidR="00764312">
        <w:rPr>
          <w:color w:val="FF0000"/>
          <w:sz w:val="24"/>
          <w:szCs w:val="24"/>
        </w:rPr>
        <w:t>(Priority Date in the Matter Details)</w:t>
      </w:r>
    </w:p>
    <w:p w14:paraId="422FAF3D" w14:textId="1802B5C5" w:rsidR="00CF6B14" w:rsidRPr="00B82C33" w:rsidRDefault="00CF6B14" w:rsidP="00CF6B14">
      <w:pPr>
        <w:spacing w:after="0" w:line="240" w:lineRule="auto"/>
        <w:rPr>
          <w:sz w:val="24"/>
          <w:szCs w:val="24"/>
        </w:rPr>
      </w:pPr>
      <w:r w:rsidRPr="00B82C33">
        <w:rPr>
          <w:sz w:val="24"/>
          <w:szCs w:val="24"/>
        </w:rPr>
        <w:t xml:space="preserve">Inventors: </w:t>
      </w:r>
      <w:r w:rsidR="006078C2" w:rsidRPr="00B82C33">
        <w:rPr>
          <w:sz w:val="24"/>
          <w:szCs w:val="24"/>
        </w:rPr>
        <w:t>&lt;&lt;</w:t>
      </w:r>
      <w:r w:rsidR="00764312">
        <w:rPr>
          <w:sz w:val="24"/>
          <w:szCs w:val="24"/>
        </w:rPr>
        <w:t>THIS.</w:t>
      </w:r>
      <w:r w:rsidR="006078C2" w:rsidRPr="00B82C33">
        <w:rPr>
          <w:sz w:val="24"/>
          <w:szCs w:val="24"/>
        </w:rPr>
        <w:t>inventor</w:t>
      </w:r>
      <w:r w:rsidR="004C581C">
        <w:rPr>
          <w:sz w:val="24"/>
          <w:szCs w:val="24"/>
        </w:rPr>
        <w:t>List</w:t>
      </w:r>
      <w:r w:rsidR="006078C2" w:rsidRPr="00B82C33">
        <w:rPr>
          <w:sz w:val="24"/>
          <w:szCs w:val="24"/>
        </w:rPr>
        <w:t>&gt;&gt;</w:t>
      </w:r>
    </w:p>
    <w:p w14:paraId="3A6296CF" w14:textId="6BA3CE3A" w:rsidR="00CF6B14" w:rsidRDefault="00CF6B14" w:rsidP="00CF6B1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SLW Attorney: </w:t>
      </w:r>
      <w:r w:rsidR="006078C2">
        <w:rPr>
          <w:sz w:val="24"/>
          <w:szCs w:val="24"/>
        </w:rPr>
        <w:t>&lt;&lt;</w:t>
      </w:r>
      <w:r w:rsidR="00764312">
        <w:rPr>
          <w:sz w:val="24"/>
          <w:szCs w:val="24"/>
        </w:rPr>
        <w:t>THIS.</w:t>
      </w:r>
      <w:r w:rsidR="006078C2">
        <w:rPr>
          <w:sz w:val="24"/>
          <w:szCs w:val="24"/>
        </w:rPr>
        <w:t>W</w:t>
      </w:r>
      <w:r w:rsidR="00267198">
        <w:rPr>
          <w:sz w:val="24"/>
          <w:szCs w:val="24"/>
        </w:rPr>
        <w:t>A</w:t>
      </w:r>
      <w:r w:rsidR="006078C2">
        <w:rPr>
          <w:sz w:val="24"/>
          <w:szCs w:val="24"/>
        </w:rPr>
        <w:t>name&gt;&gt;</w:t>
      </w:r>
    </w:p>
    <w:p w14:paraId="734044AF" w14:textId="77777777" w:rsidR="00CF6B14" w:rsidRDefault="00CF6B14" w:rsidP="00CF6B14">
      <w:pPr>
        <w:spacing w:after="0" w:line="240" w:lineRule="auto"/>
      </w:pPr>
    </w:p>
    <w:p w14:paraId="6C3D7B15" w14:textId="77777777" w:rsidR="000853D3" w:rsidRDefault="000853D3" w:rsidP="000853D3">
      <w:pPr>
        <w:rPr>
          <w:color w:val="000000"/>
          <w:sz w:val="24"/>
          <w:szCs w:val="24"/>
        </w:rPr>
      </w:pPr>
      <w:r>
        <w:rPr>
          <w:sz w:val="24"/>
          <w:szCs w:val="24"/>
        </w:rPr>
        <w:t>You are an inventor in the attached international application. We are in in the process of determining the countries in which we will pursue patent protection</w:t>
      </w:r>
      <w:r>
        <w:rPr>
          <w:color w:val="000000"/>
          <w:sz w:val="24"/>
          <w:szCs w:val="24"/>
        </w:rPr>
        <w:t>, and request your assistance.</w:t>
      </w:r>
    </w:p>
    <w:p w14:paraId="567DEAC4" w14:textId="77777777" w:rsidR="00CF6B14" w:rsidRPr="005F282D" w:rsidRDefault="00CF6B14" w:rsidP="00CF6B14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5F282D">
        <w:rPr>
          <w:b/>
          <w:bCs/>
          <w:sz w:val="24"/>
          <w:szCs w:val="24"/>
          <w:u w:val="single"/>
        </w:rPr>
        <w:t>Requested Response Date</w:t>
      </w:r>
    </w:p>
    <w:p w14:paraId="37A448D4" w14:textId="77777777" w:rsidR="00CF6B14" w:rsidRPr="005F282D" w:rsidRDefault="00CF6B14" w:rsidP="00CF6B14">
      <w:pPr>
        <w:spacing w:after="0" w:line="240" w:lineRule="auto"/>
        <w:rPr>
          <w:sz w:val="24"/>
          <w:szCs w:val="24"/>
        </w:rPr>
      </w:pPr>
    </w:p>
    <w:p w14:paraId="348ACEDF" w14:textId="5ACDCCCC" w:rsidR="00CF6B14" w:rsidRPr="005F282D" w:rsidRDefault="00CF6B14" w:rsidP="00CF6B14">
      <w:pPr>
        <w:spacing w:after="0" w:line="240" w:lineRule="auto"/>
        <w:rPr>
          <w:sz w:val="24"/>
          <w:szCs w:val="24"/>
        </w:rPr>
      </w:pPr>
      <w:r w:rsidRPr="005F282D">
        <w:rPr>
          <w:sz w:val="24"/>
          <w:szCs w:val="24"/>
        </w:rPr>
        <w:t xml:space="preserve">On or before </w:t>
      </w:r>
      <w:r w:rsidR="00BE0A18" w:rsidRPr="005F282D">
        <w:rPr>
          <w:sz w:val="24"/>
          <w:szCs w:val="24"/>
        </w:rPr>
        <w:t>&lt;&lt;responsereq&gt;&gt;</w:t>
      </w:r>
      <w:r w:rsidR="00EC334B">
        <w:rPr>
          <w:sz w:val="24"/>
          <w:szCs w:val="24"/>
        </w:rPr>
        <w:t xml:space="preserve">  </w:t>
      </w:r>
      <w:r w:rsidR="00EC334B" w:rsidRPr="00EC334B">
        <w:rPr>
          <w:color w:val="FF0000"/>
          <w:sz w:val="24"/>
          <w:szCs w:val="24"/>
        </w:rPr>
        <w:t>(two weeks from the date merged)</w:t>
      </w:r>
    </w:p>
    <w:p w14:paraId="4C2F2364" w14:textId="77777777" w:rsidR="00CF6B14" w:rsidRDefault="00CF6B14" w:rsidP="00CF6B14">
      <w:pPr>
        <w:spacing w:after="0" w:line="240" w:lineRule="auto"/>
        <w:rPr>
          <w:color w:val="000000"/>
          <w:sz w:val="24"/>
          <w:szCs w:val="24"/>
        </w:rPr>
      </w:pPr>
    </w:p>
    <w:p w14:paraId="2FBC16E4" w14:textId="77777777" w:rsidR="00CF6B14" w:rsidRDefault="00CF6B14" w:rsidP="00CF6B14">
      <w:pP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Technical Assessment</w:t>
      </w:r>
    </w:p>
    <w:p w14:paraId="5DC6F93A" w14:textId="77777777" w:rsidR="00CF6B14" w:rsidRDefault="00CF6B14" w:rsidP="00CF6B14">
      <w:pPr>
        <w:spacing w:after="0" w:line="240" w:lineRule="auto"/>
        <w:rPr>
          <w:color w:val="000000"/>
          <w:sz w:val="24"/>
          <w:szCs w:val="24"/>
        </w:rPr>
      </w:pPr>
    </w:p>
    <w:p w14:paraId="3553FC17" w14:textId="77777777" w:rsidR="00CF6B14" w:rsidRDefault="00CF6B14" w:rsidP="00CF6B14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Please assess the value of the technology by selecting one of the following four options.</w:t>
      </w:r>
    </w:p>
    <w:p w14:paraId="71FAC5E9" w14:textId="77777777" w:rsidR="00CF6B14" w:rsidRDefault="00CF6B14" w:rsidP="00CF6B14">
      <w:pPr>
        <w:spacing w:after="0" w:line="240" w:lineRule="auto"/>
        <w:rPr>
          <w:color w:val="000000"/>
          <w:sz w:val="24"/>
          <w:szCs w:val="24"/>
        </w:rPr>
      </w:pPr>
    </w:p>
    <w:p w14:paraId="3C876764" w14:textId="77777777" w:rsidR="00CF6B14" w:rsidRDefault="00CF6B14" w:rsidP="00CF6B14">
      <w:pPr>
        <w:spacing w:after="0" w:line="240" w:lineRule="auto"/>
        <w:ind w:left="108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      </w:t>
      </w:r>
      <w:r>
        <w:rPr>
          <w:color w:val="000000"/>
          <w:sz w:val="24"/>
          <w:szCs w:val="24"/>
        </w:rPr>
        <w:t>We are currently working on a project using this technology. (If so, which one(s)?)</w:t>
      </w:r>
    </w:p>
    <w:p w14:paraId="319648F6" w14:textId="77777777" w:rsidR="00CF6B14" w:rsidRDefault="00CF6B14" w:rsidP="00CF6B14">
      <w:pPr>
        <w:spacing w:after="0" w:line="240" w:lineRule="auto"/>
        <w:ind w:left="108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      </w:t>
      </w:r>
      <w:r>
        <w:rPr>
          <w:color w:val="000000"/>
          <w:sz w:val="24"/>
          <w:szCs w:val="24"/>
        </w:rPr>
        <w:t>We are not currently working on a project using this technology, but there is a high likelihood of doing so in the future.</w:t>
      </w:r>
    </w:p>
    <w:p w14:paraId="6D79D2D7" w14:textId="77777777" w:rsidR="00CF6B14" w:rsidRDefault="00CF6B14" w:rsidP="00CF6B14">
      <w:pPr>
        <w:spacing w:after="0" w:line="240" w:lineRule="auto"/>
        <w:ind w:left="108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      </w:t>
      </w:r>
      <w:r>
        <w:rPr>
          <w:color w:val="000000"/>
          <w:sz w:val="24"/>
          <w:szCs w:val="24"/>
        </w:rPr>
        <w:t>We are not currently working on a project using this technology, and there is a low likelihood of doing so in the future. However, there is a high likelihood of someone else implementing this technology.</w:t>
      </w:r>
    </w:p>
    <w:p w14:paraId="759A7B43" w14:textId="77777777" w:rsidR="00CF6B14" w:rsidRDefault="00CF6B14" w:rsidP="00CF6B14">
      <w:pPr>
        <w:spacing w:after="0" w:line="240" w:lineRule="auto"/>
        <w:ind w:left="1080" w:hanging="3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</w:t>
      </w:r>
      <w:r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      </w:t>
      </w:r>
      <w:r>
        <w:rPr>
          <w:color w:val="000000"/>
          <w:sz w:val="24"/>
          <w:szCs w:val="24"/>
        </w:rPr>
        <w:t>We are not currently working on a project using this technology, and there is a low likelihood of doing so in the future. Also, there is a low likelihood of someone else implementing this technology.</w:t>
      </w:r>
    </w:p>
    <w:p w14:paraId="4277AE9A" w14:textId="77777777" w:rsidR="00CF6B14" w:rsidRDefault="00CF6B14" w:rsidP="00CF6B14">
      <w:pPr>
        <w:spacing w:after="0" w:line="240" w:lineRule="auto"/>
        <w:rPr>
          <w:color w:val="000000"/>
          <w:sz w:val="24"/>
          <w:szCs w:val="24"/>
        </w:rPr>
      </w:pPr>
    </w:p>
    <w:p w14:paraId="763D7DB7" w14:textId="77777777" w:rsidR="00CF6B14" w:rsidRDefault="00CF6B14" w:rsidP="00CF6B14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Thank you in advance for your assistance with this process.</w:t>
      </w:r>
    </w:p>
    <w:p w14:paraId="300CC32D" w14:textId="77777777" w:rsidR="00CF6B14" w:rsidRDefault="00CF6B14" w:rsidP="00CF6B14">
      <w:pPr>
        <w:spacing w:after="0" w:line="240" w:lineRule="auto"/>
        <w:rPr>
          <w:color w:val="000000"/>
          <w:sz w:val="24"/>
          <w:szCs w:val="24"/>
        </w:rPr>
      </w:pPr>
    </w:p>
    <w:p w14:paraId="74A86C30" w14:textId="77777777" w:rsidR="00CF6B14" w:rsidRDefault="00CF6B14" w:rsidP="00CF6B14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Best Regards,</w:t>
      </w:r>
    </w:p>
    <w:p w14:paraId="7C4B5B47" w14:textId="77777777" w:rsidR="00CF6B14" w:rsidRDefault="00CF6B14" w:rsidP="00CF6B14">
      <w:pPr>
        <w:spacing w:after="0" w:line="240" w:lineRule="auto"/>
        <w:rPr>
          <w:color w:val="000000"/>
          <w:sz w:val="24"/>
          <w:szCs w:val="24"/>
        </w:rPr>
      </w:pPr>
    </w:p>
    <w:p w14:paraId="71F9BE15" w14:textId="14510448" w:rsidR="00CF6B14" w:rsidRPr="00CF6B14" w:rsidRDefault="00BC35EE" w:rsidP="00CF6B14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&lt;&lt;</w:t>
      </w:r>
      <w:r w:rsidR="00764312">
        <w:rPr>
          <w:color w:val="000000"/>
          <w:sz w:val="24"/>
          <w:szCs w:val="24"/>
        </w:rPr>
        <w:t>THIS.</w:t>
      </w:r>
      <w:r>
        <w:rPr>
          <w:color w:val="000000"/>
          <w:sz w:val="24"/>
          <w:szCs w:val="24"/>
        </w:rPr>
        <w:t>WAname&gt;&gt;</w:t>
      </w:r>
    </w:p>
    <w:sectPr w:rsidR="00CF6B14" w:rsidRPr="00CF6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63480"/>
    <w:multiLevelType w:val="multilevel"/>
    <w:tmpl w:val="7E7C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F66D93"/>
    <w:multiLevelType w:val="multilevel"/>
    <w:tmpl w:val="D1D4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1498538">
    <w:abstractNumId w:val="0"/>
  </w:num>
  <w:num w:numId="2" w16cid:durableId="520822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14"/>
    <w:rsid w:val="000853D3"/>
    <w:rsid w:val="001A25A6"/>
    <w:rsid w:val="00267198"/>
    <w:rsid w:val="002C74FA"/>
    <w:rsid w:val="003B5B31"/>
    <w:rsid w:val="003C652F"/>
    <w:rsid w:val="00406976"/>
    <w:rsid w:val="004C581C"/>
    <w:rsid w:val="005F282D"/>
    <w:rsid w:val="006078C2"/>
    <w:rsid w:val="006E7770"/>
    <w:rsid w:val="00764312"/>
    <w:rsid w:val="00867B03"/>
    <w:rsid w:val="00932948"/>
    <w:rsid w:val="00A07C01"/>
    <w:rsid w:val="00B82C33"/>
    <w:rsid w:val="00BC2ACB"/>
    <w:rsid w:val="00BC35EE"/>
    <w:rsid w:val="00BE0A18"/>
    <w:rsid w:val="00BE6F3D"/>
    <w:rsid w:val="00CF6B14"/>
    <w:rsid w:val="00E52BC9"/>
    <w:rsid w:val="00E769C3"/>
    <w:rsid w:val="00EC334B"/>
    <w:rsid w:val="00F26EF2"/>
    <w:rsid w:val="00FA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71D9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B14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BSCNationalStage.dotx</Template>
  <TotalTime>0</TotalTime>
  <Pages>1</Pages>
  <Words>213</Words>
  <Characters>1217</Characters>
  <Application>Microsoft Office Word</Application>
  <DocSecurity>0</DocSecurity>
  <PresentationFormat/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