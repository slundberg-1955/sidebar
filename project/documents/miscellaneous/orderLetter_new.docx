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C45F4" w14:textId="77777777" w:rsidR="007277B5" w:rsidRDefault="007277B5" w:rsidP="00A86096">
      <w:pPr>
        <w:spacing w:after="0" w:line="240" w:lineRule="auto"/>
      </w:pPr>
      <w:r>
        <w:rPr>
          <w:rFonts w:ascii="Arial" w:hAnsi="Arial" w:cs="Arial"/>
        </w:rPr>
        <w:t>□ Do NOT use HONU</w:t>
      </w:r>
    </w:p>
    <w:p w14:paraId="68E483CB" w14:textId="77777777" w:rsidR="007277B5" w:rsidRDefault="007277B5" w:rsidP="00A86096">
      <w:pPr>
        <w:spacing w:after="0" w:line="240" w:lineRule="auto"/>
      </w:pPr>
    </w:p>
    <w:p w14:paraId="21A10101" w14:textId="77777777" w:rsidR="00073366" w:rsidRDefault="00073366" w:rsidP="00A86096">
      <w:pPr>
        <w:spacing w:after="0" w:line="240" w:lineRule="auto"/>
      </w:pPr>
      <w:r>
        <w:t>Direct Filing – takes place of 595</w:t>
      </w:r>
    </w:p>
    <w:p w14:paraId="38B03950" w14:textId="77777777" w:rsidR="00751E31" w:rsidRDefault="00751E31" w:rsidP="00A86096">
      <w:pPr>
        <w:spacing w:after="0" w:line="240" w:lineRule="auto"/>
      </w:pPr>
    </w:p>
    <w:p w14:paraId="5B938382" w14:textId="77777777" w:rsidR="00A86096" w:rsidRDefault="00A86096" w:rsidP="00A86096">
      <w:pPr>
        <w:spacing w:after="0" w:line="240" w:lineRule="auto"/>
      </w:pPr>
      <w:r>
        <w:t>CONFIDENTIAL COMMUNICATION / ATTORNEY-CLIENT PRIVILEGED&lt;br&gt;&lt;br&gt;</w:t>
      </w:r>
    </w:p>
    <w:p w14:paraId="4528FD13" w14:textId="77777777" w:rsidR="00A86096" w:rsidRDefault="00A86096" w:rsidP="00A86096">
      <w:pPr>
        <w:spacing w:after="0" w:line="240" w:lineRule="auto"/>
      </w:pPr>
    </w:p>
    <w:p w14:paraId="50819C7D" w14:textId="77777777" w:rsidR="00A86096" w:rsidRDefault="00A86096" w:rsidP="00A86096">
      <w:pPr>
        <w:spacing w:after="0" w:line="240" w:lineRule="auto"/>
      </w:pPr>
      <w:r>
        <w:t xml:space="preserve">Filing of a New Application in </w:t>
      </w:r>
      <w:r w:rsidR="00751E31">
        <w:t>@</w:t>
      </w:r>
      <w:r>
        <w:t>matterCountryName</w:t>
      </w:r>
      <w:r w:rsidR="00751E31">
        <w:t>@&lt;br&gt;&lt;br&gt;</w:t>
      </w:r>
    </w:p>
    <w:p w14:paraId="175D5868" w14:textId="77777777" w:rsidR="00A86096" w:rsidRDefault="00A86096" w:rsidP="00A86096">
      <w:pPr>
        <w:spacing w:after="0" w:line="240" w:lineRule="auto"/>
      </w:pPr>
    </w:p>
    <w:p w14:paraId="73153DF5" w14:textId="77777777" w:rsidR="00A86096" w:rsidRDefault="00A86096" w:rsidP="00A86096">
      <w:pPr>
        <w:spacing w:after="0" w:line="240" w:lineRule="auto"/>
      </w:pPr>
      <w:r>
        <w:t xml:space="preserve">Applicant:  </w:t>
      </w:r>
      <w:r w:rsidR="00751E31">
        <w:t>@</w:t>
      </w:r>
      <w:r>
        <w:t>applicantName</w:t>
      </w:r>
      <w:r w:rsidR="00751E31">
        <w:t>@&lt;br&gt;&lt;br&gt;</w:t>
      </w:r>
    </w:p>
    <w:p w14:paraId="10F6D858" w14:textId="77777777" w:rsidR="00A86096" w:rsidRDefault="00A86096" w:rsidP="00A86096">
      <w:pPr>
        <w:spacing w:after="0" w:line="240" w:lineRule="auto"/>
      </w:pPr>
    </w:p>
    <w:p w14:paraId="68D650A7" w14:textId="77777777" w:rsidR="00A86096" w:rsidRDefault="00A86096" w:rsidP="00A86096">
      <w:pPr>
        <w:spacing w:after="0" w:line="240" w:lineRule="auto"/>
      </w:pPr>
      <w:r>
        <w:t xml:space="preserve">Title:  </w:t>
      </w:r>
      <w:r w:rsidR="00751E31">
        <w:t>@</w:t>
      </w:r>
      <w:r>
        <w:t>title</w:t>
      </w:r>
      <w:r w:rsidR="00751E31">
        <w:t>@&lt;br&gt;&lt;br&gt;</w:t>
      </w:r>
    </w:p>
    <w:p w14:paraId="00E108B7" w14:textId="77777777" w:rsidR="00A86096" w:rsidRDefault="00A86096" w:rsidP="00A86096">
      <w:pPr>
        <w:spacing w:after="0" w:line="240" w:lineRule="auto"/>
      </w:pPr>
    </w:p>
    <w:p w14:paraId="5417F320" w14:textId="77777777" w:rsidR="00A86096" w:rsidRDefault="00A86096" w:rsidP="00A86096">
      <w:pPr>
        <w:spacing w:after="0" w:line="240" w:lineRule="auto"/>
      </w:pPr>
      <w:r>
        <w:t xml:space="preserve">Claiming Priority to:  </w:t>
      </w:r>
      <w:r w:rsidR="00751E31">
        <w:t>@</w:t>
      </w:r>
      <w:r>
        <w:t>relSerial</w:t>
      </w:r>
      <w:r w:rsidR="00751E31">
        <w:t>@</w:t>
      </w:r>
      <w:r>
        <w:t xml:space="preserve">, Filed: </w:t>
      </w:r>
      <w:r w:rsidR="00751E31">
        <w:t>@</w:t>
      </w:r>
      <w:r>
        <w:t>relFiled</w:t>
      </w:r>
      <w:r w:rsidR="00751E31">
        <w:t>@</w:t>
      </w:r>
      <w:r>
        <w:t xml:space="preserve">, </w:t>
      </w:r>
      <w:r w:rsidR="00751E31">
        <w:t>@</w:t>
      </w:r>
      <w:r>
        <w:t>relCountry</w:t>
      </w:r>
      <w:r w:rsidR="00751E31">
        <w:t>@&lt;br&gt;&lt;br&gt;</w:t>
      </w:r>
    </w:p>
    <w:p w14:paraId="35D6F7A1" w14:textId="77777777" w:rsidR="00A86096" w:rsidRDefault="00A86096" w:rsidP="00A86096">
      <w:pPr>
        <w:spacing w:after="0" w:line="240" w:lineRule="auto"/>
      </w:pPr>
    </w:p>
    <w:p w14:paraId="12E6BB1A" w14:textId="77777777" w:rsidR="00A86096" w:rsidRDefault="00A86096" w:rsidP="00A86096">
      <w:pPr>
        <w:spacing w:after="0" w:line="240" w:lineRule="auto"/>
      </w:pPr>
      <w:r>
        <w:t xml:space="preserve">Our File:  </w:t>
      </w:r>
      <w:r w:rsidR="00751E31">
        <w:t>@</w:t>
      </w:r>
      <w:r>
        <w:t>matterNo</w:t>
      </w:r>
      <w:r w:rsidR="00751E31">
        <w:t>@&lt;br&gt;&lt;br&gt;</w:t>
      </w:r>
    </w:p>
    <w:p w14:paraId="38A47F3B" w14:textId="77777777" w:rsidR="00A86096" w:rsidRDefault="00A86096" w:rsidP="00A86096">
      <w:pPr>
        <w:spacing w:after="0" w:line="240" w:lineRule="auto"/>
      </w:pPr>
    </w:p>
    <w:p w14:paraId="19B1C969" w14:textId="77777777" w:rsidR="00A86096" w:rsidRDefault="00751E31" w:rsidP="00A86096">
      <w:pPr>
        <w:spacing w:after="0" w:line="240" w:lineRule="auto"/>
      </w:pPr>
      <w:r>
        <w:t>@</w:t>
      </w:r>
      <w:r w:rsidR="00A86096">
        <w:t>orgNam</w:t>
      </w:r>
      <w:r>
        <w:t>e@</w:t>
      </w:r>
      <w:r w:rsidR="00A86096">
        <w:t xml:space="preserve"> </w:t>
      </w:r>
      <w:r>
        <w:t>@</w:t>
      </w:r>
      <w:r w:rsidR="00A86096">
        <w:t>clientRefNo</w:t>
      </w:r>
      <w:r>
        <w:t>@&lt;br&gt;&lt;br&gt;</w:t>
      </w:r>
    </w:p>
    <w:p w14:paraId="548885DA" w14:textId="77777777" w:rsidR="00A86096" w:rsidRDefault="00A86096" w:rsidP="00A86096">
      <w:pPr>
        <w:spacing w:after="0" w:line="240" w:lineRule="auto"/>
      </w:pPr>
    </w:p>
    <w:p w14:paraId="1483EBB1" w14:textId="77777777" w:rsidR="00A86096" w:rsidRDefault="00751E31" w:rsidP="00A86096">
      <w:pPr>
        <w:spacing w:after="0" w:line="240" w:lineRule="auto"/>
      </w:pPr>
      <w:r>
        <w:t>&lt;b&gt;</w:t>
      </w:r>
      <w:r w:rsidR="00A86096">
        <w:t xml:space="preserve">DEADLINE TO FILE APPLICATION:  </w:t>
      </w:r>
      <w:r>
        <w:t>@</w:t>
      </w:r>
      <w:r w:rsidR="00A86096">
        <w:t>DEADLINEDATE</w:t>
      </w:r>
      <w:r>
        <w:t>@</w:t>
      </w:r>
      <w:r w:rsidR="00A86096">
        <w:t xml:space="preserve"> </w:t>
      </w:r>
      <w:r>
        <w:t>&lt;/b&gt;&lt;br&gt;&lt;br&gt;</w:t>
      </w:r>
    </w:p>
    <w:p w14:paraId="23F5A391" w14:textId="77777777" w:rsidR="00A86096" w:rsidRDefault="00A86096" w:rsidP="00A86096">
      <w:pPr>
        <w:spacing w:after="0" w:line="240" w:lineRule="auto"/>
      </w:pPr>
    </w:p>
    <w:p w14:paraId="2190C958" w14:textId="77777777" w:rsidR="00A86096" w:rsidRDefault="00A86096" w:rsidP="00A86096">
      <w:pPr>
        <w:spacing w:after="0" w:line="240" w:lineRule="auto"/>
      </w:pPr>
      <w:r>
        <w:t>Dear Colleagues:</w:t>
      </w:r>
      <w:r w:rsidR="00751E31" w:rsidRPr="00751E31">
        <w:t xml:space="preserve"> </w:t>
      </w:r>
      <w:r w:rsidR="00751E31">
        <w:t>&lt;br&gt;&lt;br&gt;</w:t>
      </w:r>
    </w:p>
    <w:p w14:paraId="4A88FC60" w14:textId="77777777" w:rsidR="00A86096" w:rsidRDefault="00A86096" w:rsidP="00A86096">
      <w:pPr>
        <w:spacing w:after="0" w:line="240" w:lineRule="auto"/>
      </w:pPr>
    </w:p>
    <w:p w14:paraId="0446CCB0" w14:textId="77777777" w:rsidR="00A86096" w:rsidRDefault="00751E31" w:rsidP="00A86096">
      <w:pPr>
        <w:spacing w:after="0" w:line="240" w:lineRule="auto"/>
      </w:pPr>
      <w:r>
        <w:t>&lt;p&gt;</w:t>
      </w:r>
      <w:r w:rsidR="00A86096">
        <w:t xml:space="preserve">Please find attached the documents needed to file the above-identified application in </w:t>
      </w:r>
      <w:r>
        <w:t>@</w:t>
      </w:r>
      <w:r w:rsidR="00A86096">
        <w:t>matterCountryName</w:t>
      </w:r>
      <w:r>
        <w:t>@</w:t>
      </w:r>
      <w:r w:rsidR="00A86096">
        <w:t xml:space="preserve"> by the deadline of </w:t>
      </w:r>
      <w:r>
        <w:t>@</w:t>
      </w:r>
      <w:r w:rsidR="00A86096">
        <w:t>DEADLINEDATE</w:t>
      </w:r>
      <w:r>
        <w:t>@</w:t>
      </w:r>
      <w:r w:rsidR="00A86096">
        <w:t>.  Also attached is a copy of the application in word format. Please report the day the application is filed, for our records, even if you do not formally report it until a later date.</w:t>
      </w:r>
      <w:r>
        <w:t>&lt;/p&gt;</w:t>
      </w:r>
    </w:p>
    <w:p w14:paraId="2B273F4D" w14:textId="77777777" w:rsidR="00A86096" w:rsidRDefault="00A86096" w:rsidP="00A86096">
      <w:pPr>
        <w:spacing w:after="0" w:line="240" w:lineRule="auto"/>
      </w:pPr>
    </w:p>
    <w:p w14:paraId="1BB42BC4" w14:textId="77777777" w:rsidR="00A86096" w:rsidRDefault="00751E31" w:rsidP="00A86096">
      <w:pPr>
        <w:spacing w:after="0" w:line="240" w:lineRule="auto"/>
      </w:pPr>
      <w:bookmarkStart w:id="0" w:name="_Hlk177467278"/>
      <w:r>
        <w:t>&lt;p&gt;</w:t>
      </w:r>
      <w:r w:rsidR="00A86096">
        <w:t xml:space="preserve">Please ensure all communications relating to newly filed applications, formal documents, filing and issue dates, deadline dates, and documents/responses filed with the patent office are sent to me at </w:t>
      </w:r>
      <w:r>
        <w:t>@</w:t>
      </w:r>
      <w:r w:rsidR="00A86096">
        <w:t>ffparaEmail</w:t>
      </w:r>
      <w:r>
        <w:t>@</w:t>
      </w:r>
      <w:r w:rsidR="00A86096">
        <w:t>, and our docketing department, request@slwip.com.</w:t>
      </w:r>
      <w:r>
        <w:t>&lt;/p&gt;</w:t>
      </w:r>
    </w:p>
    <w:p w14:paraId="69FFB9EB" w14:textId="77777777" w:rsidR="00A86096" w:rsidRDefault="00A86096" w:rsidP="00A86096">
      <w:pPr>
        <w:spacing w:after="0" w:line="240" w:lineRule="auto"/>
      </w:pPr>
      <w:r>
        <w:t xml:space="preserve"> </w:t>
      </w:r>
    </w:p>
    <w:p w14:paraId="128C63A9" w14:textId="77777777" w:rsidR="00A86096" w:rsidRDefault="00751E31" w:rsidP="00A86096">
      <w:pPr>
        <w:spacing w:after="0" w:line="240" w:lineRule="auto"/>
      </w:pPr>
      <w:r>
        <w:t>&lt;p&gt;&lt;b&gt;</w:t>
      </w:r>
      <w:r w:rsidR="00A86096">
        <w:t>Please note:</w:t>
      </w:r>
      <w:r>
        <w:t>&lt;/b&gt;</w:t>
      </w:r>
      <w:r w:rsidR="00A86096">
        <w:t xml:space="preserve"> Acknowledgement of instructions, simple email reminders of a deadline, drafts or communications between Attorney, Paralegal and your firm do not need to include request@slwip.com.</w:t>
      </w:r>
      <w:r>
        <w:t>&lt;/p&gt;</w:t>
      </w:r>
    </w:p>
    <w:bookmarkEnd w:id="0"/>
    <w:p w14:paraId="2ED80477" w14:textId="77777777" w:rsidR="00A86096" w:rsidRDefault="00A86096" w:rsidP="00A86096">
      <w:pPr>
        <w:spacing w:after="0" w:line="240" w:lineRule="auto"/>
      </w:pPr>
    </w:p>
    <w:p w14:paraId="30301A4E" w14:textId="77777777" w:rsidR="00A86096" w:rsidRDefault="00751E31" w:rsidP="00A86096">
      <w:pPr>
        <w:spacing w:after="0" w:line="240" w:lineRule="auto"/>
      </w:pPr>
      <w:r>
        <w:t>&lt;p&gt;</w:t>
      </w:r>
      <w:r w:rsidR="00A86096">
        <w:t>Kindly confirm safe receipt of these instructions and timely filing of the application by return e-mail.  If anything further is needed or if you have questions, do not hesitate to contact us.</w:t>
      </w:r>
      <w:r>
        <w:t>&lt;/p&gt;</w:t>
      </w:r>
    </w:p>
    <w:p w14:paraId="406DEA58" w14:textId="77777777" w:rsidR="00A86096" w:rsidRDefault="00A86096" w:rsidP="00A86096">
      <w:pPr>
        <w:spacing w:after="0" w:line="240" w:lineRule="auto"/>
      </w:pPr>
    </w:p>
    <w:p w14:paraId="53C3FACC" w14:textId="77777777" w:rsidR="00A86096" w:rsidRDefault="00A86096" w:rsidP="00A86096">
      <w:pPr>
        <w:spacing w:after="0" w:line="240" w:lineRule="auto"/>
      </w:pPr>
      <w:r>
        <w:t>Thank you,</w:t>
      </w:r>
      <w:r w:rsidR="00751E31">
        <w:t>&lt;br&gt;</w:t>
      </w:r>
    </w:p>
    <w:p w14:paraId="2079533B" w14:textId="77777777" w:rsidR="00A86096" w:rsidRDefault="00751E31" w:rsidP="00A86096">
      <w:pPr>
        <w:spacing w:after="0" w:line="240" w:lineRule="auto"/>
      </w:pPr>
      <w:r>
        <w:t>@</w:t>
      </w:r>
      <w:r w:rsidR="00A86096">
        <w:t>ffparaName</w:t>
      </w:r>
      <w:r>
        <w:t>@</w:t>
      </w:r>
      <w:r w:rsidR="00073366">
        <w:t>&lt;br&gt;</w:t>
      </w:r>
    </w:p>
    <w:p w14:paraId="697AC038" w14:textId="77777777" w:rsidR="00A86096" w:rsidRDefault="00A86096" w:rsidP="00A86096">
      <w:pPr>
        <w:spacing w:after="0" w:line="240" w:lineRule="auto"/>
      </w:pPr>
      <w:r>
        <w:t>Paralegal -- International Department</w:t>
      </w:r>
      <w:r w:rsidR="00073366">
        <w:t>&lt;br&gt;&lt;br&gt;</w:t>
      </w:r>
    </w:p>
    <w:p w14:paraId="252D109E" w14:textId="77777777" w:rsidR="00073366" w:rsidRDefault="00073366" w:rsidP="00A86096">
      <w:pPr>
        <w:spacing w:after="0" w:line="240" w:lineRule="auto"/>
      </w:pPr>
    </w:p>
    <w:p w14:paraId="4CE342EE" w14:textId="77777777" w:rsidR="00073366" w:rsidRDefault="00073366" w:rsidP="00A86096">
      <w:pPr>
        <w:spacing w:after="0" w:line="240" w:lineRule="auto"/>
      </w:pPr>
    </w:p>
    <w:p w14:paraId="458B93E1" w14:textId="77777777" w:rsidR="00073366" w:rsidRDefault="00073366" w:rsidP="00A86096">
      <w:pPr>
        <w:spacing w:after="0" w:line="240" w:lineRule="auto"/>
      </w:pPr>
    </w:p>
    <w:p w14:paraId="16B4FC67" w14:textId="77777777" w:rsidR="00073366" w:rsidRDefault="00073366">
      <w:r>
        <w:br w:type="page"/>
      </w:r>
    </w:p>
    <w:p w14:paraId="3843B0D8" w14:textId="77777777" w:rsidR="00073366" w:rsidRDefault="00073366" w:rsidP="00073366">
      <w:pPr>
        <w:spacing w:after="0" w:line="240" w:lineRule="auto"/>
      </w:pPr>
      <w:r>
        <w:lastRenderedPageBreak/>
        <w:t>NSPCT Application – takes place of 5951</w:t>
      </w:r>
    </w:p>
    <w:p w14:paraId="17E41581" w14:textId="77777777" w:rsidR="00073366" w:rsidRDefault="00073366" w:rsidP="00073366">
      <w:pPr>
        <w:spacing w:after="0" w:line="240" w:lineRule="auto"/>
      </w:pPr>
    </w:p>
    <w:p w14:paraId="2419B0D5" w14:textId="77777777" w:rsidR="00073366" w:rsidRDefault="00073366" w:rsidP="00073366">
      <w:pPr>
        <w:spacing w:after="0" w:line="240" w:lineRule="auto"/>
      </w:pPr>
      <w:r>
        <w:t>CONFIDENTIAL COMMUNICATION / ATTORNEY-CLIENT PRIVILEGED&lt;br&gt;&lt;br&gt;</w:t>
      </w:r>
    </w:p>
    <w:p w14:paraId="08A1B359" w14:textId="77777777" w:rsidR="00073366" w:rsidRDefault="00073366" w:rsidP="00073366">
      <w:pPr>
        <w:spacing w:after="0" w:line="240" w:lineRule="auto"/>
      </w:pPr>
    </w:p>
    <w:p w14:paraId="3E6A1A40" w14:textId="77777777" w:rsidR="00073366" w:rsidRDefault="00073366" w:rsidP="00073366">
      <w:pPr>
        <w:spacing w:after="0" w:line="240" w:lineRule="auto"/>
      </w:pPr>
      <w:r>
        <w:t>Filing of New Chapter (I or II) National-Stage Application&lt;br&gt;&lt;br&gt;</w:t>
      </w:r>
    </w:p>
    <w:p w14:paraId="077DD694" w14:textId="77777777" w:rsidR="00073366" w:rsidRDefault="00073366" w:rsidP="00073366">
      <w:pPr>
        <w:spacing w:after="0" w:line="240" w:lineRule="auto"/>
      </w:pPr>
    </w:p>
    <w:p w14:paraId="019DB0A1" w14:textId="77777777" w:rsidR="00073366" w:rsidRDefault="00073366" w:rsidP="00073366">
      <w:pPr>
        <w:spacing w:after="0" w:line="240" w:lineRule="auto"/>
      </w:pPr>
      <w:r>
        <w:t xml:space="preserve">International Application No.: </w:t>
      </w:r>
      <w:r w:rsidR="00A64953">
        <w:t>@</w:t>
      </w:r>
      <w:r>
        <w:t>PCTserialNo</w:t>
      </w:r>
      <w:r w:rsidR="00A64953">
        <w:t>@</w:t>
      </w:r>
      <w:r>
        <w:t>&lt;br&gt;&lt;br&gt;</w:t>
      </w:r>
    </w:p>
    <w:p w14:paraId="198DC132" w14:textId="77777777" w:rsidR="00073366" w:rsidRDefault="00073366" w:rsidP="00073366">
      <w:pPr>
        <w:spacing w:after="0" w:line="240" w:lineRule="auto"/>
      </w:pPr>
    </w:p>
    <w:p w14:paraId="6E395130" w14:textId="77777777" w:rsidR="00073366" w:rsidRDefault="00073366" w:rsidP="00073366">
      <w:pPr>
        <w:spacing w:after="0" w:line="240" w:lineRule="auto"/>
      </w:pPr>
      <w:r>
        <w:t xml:space="preserve">International Publication No.: </w:t>
      </w:r>
      <w:r w:rsidR="00A64953">
        <w:t>@</w:t>
      </w:r>
      <w:r>
        <w:t>PCTPubNo</w:t>
      </w:r>
      <w:r w:rsidR="00A64953">
        <w:t>@</w:t>
      </w:r>
      <w:r>
        <w:t>&lt;br&gt;&lt;br&gt;</w:t>
      </w:r>
    </w:p>
    <w:p w14:paraId="27EC825B" w14:textId="77777777" w:rsidR="00073366" w:rsidRDefault="00073366" w:rsidP="00073366">
      <w:pPr>
        <w:spacing w:after="0" w:line="240" w:lineRule="auto"/>
      </w:pPr>
    </w:p>
    <w:p w14:paraId="3751AC1C" w14:textId="77777777" w:rsidR="00073366" w:rsidRDefault="00073366" w:rsidP="00073366">
      <w:pPr>
        <w:spacing w:after="0" w:line="240" w:lineRule="auto"/>
      </w:pPr>
      <w:r>
        <w:t xml:space="preserve">Applicant: </w:t>
      </w:r>
      <w:r w:rsidR="00A64953">
        <w:t>@</w:t>
      </w:r>
      <w:r>
        <w:t>applicantName</w:t>
      </w:r>
      <w:r w:rsidR="00A64953">
        <w:t>@</w:t>
      </w:r>
      <w:r>
        <w:t xml:space="preserve"> &lt;br&gt;&lt;br&gt;</w:t>
      </w:r>
    </w:p>
    <w:p w14:paraId="534479D9" w14:textId="77777777" w:rsidR="00073366" w:rsidRDefault="00073366" w:rsidP="00073366">
      <w:pPr>
        <w:spacing w:after="0" w:line="240" w:lineRule="auto"/>
      </w:pPr>
    </w:p>
    <w:p w14:paraId="05036535" w14:textId="77777777" w:rsidR="00073366" w:rsidRDefault="00073366" w:rsidP="00073366">
      <w:pPr>
        <w:spacing w:after="0" w:line="240" w:lineRule="auto"/>
      </w:pPr>
      <w:r>
        <w:t xml:space="preserve">Title: </w:t>
      </w:r>
      <w:r w:rsidR="00A64953">
        <w:t>@</w:t>
      </w:r>
      <w:r>
        <w:t>title</w:t>
      </w:r>
      <w:r w:rsidR="00A64953">
        <w:t>@</w:t>
      </w:r>
      <w:r>
        <w:t xml:space="preserve"> &lt;br&gt;&lt;br&gt;</w:t>
      </w:r>
    </w:p>
    <w:p w14:paraId="6E4E60E4" w14:textId="77777777" w:rsidR="00073366" w:rsidRDefault="00073366" w:rsidP="00073366">
      <w:pPr>
        <w:spacing w:after="0" w:line="240" w:lineRule="auto"/>
      </w:pPr>
    </w:p>
    <w:p w14:paraId="4FE80556" w14:textId="77777777" w:rsidR="00073366" w:rsidRDefault="00073366" w:rsidP="00073366">
      <w:pPr>
        <w:spacing w:after="0" w:line="240" w:lineRule="auto"/>
      </w:pPr>
      <w:r>
        <w:t xml:space="preserve">Our file: </w:t>
      </w:r>
      <w:r w:rsidR="00A64953">
        <w:t>@</w:t>
      </w:r>
      <w:r>
        <w:t>matterNo</w:t>
      </w:r>
      <w:r w:rsidR="00A64953">
        <w:t>@</w:t>
      </w:r>
      <w:r>
        <w:t>&lt;br&gt;&lt;br&gt;</w:t>
      </w:r>
    </w:p>
    <w:p w14:paraId="13218D7C" w14:textId="77777777" w:rsidR="00073366" w:rsidRDefault="00073366" w:rsidP="00073366">
      <w:pPr>
        <w:spacing w:after="0" w:line="240" w:lineRule="auto"/>
      </w:pPr>
    </w:p>
    <w:p w14:paraId="093D8E57" w14:textId="77777777" w:rsidR="00073366" w:rsidRDefault="00A64953" w:rsidP="00073366">
      <w:pPr>
        <w:spacing w:after="0" w:line="240" w:lineRule="auto"/>
      </w:pPr>
      <w:r>
        <w:t>@</w:t>
      </w:r>
      <w:r w:rsidR="00073366">
        <w:t>orgName</w:t>
      </w:r>
      <w:r>
        <w:t>@</w:t>
      </w:r>
      <w:r w:rsidR="00073366">
        <w:t xml:space="preserve"> </w:t>
      </w:r>
      <w:r>
        <w:t>@</w:t>
      </w:r>
      <w:r w:rsidR="00073366">
        <w:t>clientRefNo</w:t>
      </w:r>
      <w:r>
        <w:t>@</w:t>
      </w:r>
      <w:r w:rsidR="00073366">
        <w:t>&lt;br&gt;&lt;br&gt;</w:t>
      </w:r>
    </w:p>
    <w:p w14:paraId="198A4D3D" w14:textId="77777777" w:rsidR="00073366" w:rsidRDefault="00073366" w:rsidP="00073366">
      <w:pPr>
        <w:spacing w:after="0" w:line="240" w:lineRule="auto"/>
      </w:pPr>
    </w:p>
    <w:p w14:paraId="69C1E863" w14:textId="77777777" w:rsidR="00073366" w:rsidRDefault="00276192" w:rsidP="00073366">
      <w:pPr>
        <w:spacing w:after="0" w:line="240" w:lineRule="auto"/>
      </w:pPr>
      <w:r>
        <w:t>&lt;b&gt;</w:t>
      </w:r>
      <w:r w:rsidR="00073366">
        <w:t xml:space="preserve">DEADLINE TO FILE APPLICATION:  </w:t>
      </w:r>
      <w:r w:rsidR="00A64953">
        <w:t>@</w:t>
      </w:r>
      <w:r w:rsidR="00073366">
        <w:t>DEADLINEDATE</w:t>
      </w:r>
      <w:r w:rsidR="00A64953">
        <w:t>@</w:t>
      </w:r>
      <w:r>
        <w:t>&lt;/b&gt;</w:t>
      </w:r>
      <w:r w:rsidR="00073366">
        <w:t>&lt;br&gt;&lt;br&gt;</w:t>
      </w:r>
    </w:p>
    <w:p w14:paraId="4EFD05E4" w14:textId="77777777" w:rsidR="00073366" w:rsidRDefault="00073366" w:rsidP="00073366">
      <w:pPr>
        <w:spacing w:after="0" w:line="240" w:lineRule="auto"/>
      </w:pPr>
    </w:p>
    <w:p w14:paraId="5BD7D331" w14:textId="77777777" w:rsidR="00073366" w:rsidRDefault="00073366" w:rsidP="00073366">
      <w:pPr>
        <w:spacing w:after="0" w:line="240" w:lineRule="auto"/>
      </w:pPr>
      <w:r>
        <w:t>Dear Colleagues:</w:t>
      </w:r>
      <w:r w:rsidRPr="00073366">
        <w:t xml:space="preserve"> </w:t>
      </w:r>
      <w:r>
        <w:t>&lt;br&gt;&lt;br&gt;</w:t>
      </w:r>
    </w:p>
    <w:p w14:paraId="01CDF711" w14:textId="77777777" w:rsidR="00073366" w:rsidRDefault="00073366" w:rsidP="00073366">
      <w:pPr>
        <w:spacing w:after="0" w:line="240" w:lineRule="auto"/>
      </w:pPr>
    </w:p>
    <w:p w14:paraId="558BE8BE" w14:textId="77777777" w:rsidR="00073366" w:rsidRDefault="00073366" w:rsidP="00073366">
      <w:pPr>
        <w:spacing w:after="0" w:line="240" w:lineRule="auto"/>
      </w:pPr>
      <w:r>
        <w:t xml:space="preserve">&lt;p&gt;Please find attached the documents needed to file the above-identified application in </w:t>
      </w:r>
      <w:r w:rsidR="00A64953">
        <w:t>@</w:t>
      </w:r>
      <w:r>
        <w:t>matterCountryName</w:t>
      </w:r>
      <w:r w:rsidR="00A64953">
        <w:t>@</w:t>
      </w:r>
      <w:r>
        <w:t xml:space="preserve"> by the deadline of </w:t>
      </w:r>
      <w:r w:rsidR="00A64953">
        <w:t>@D</w:t>
      </w:r>
      <w:r>
        <w:t>EADLINEDATE</w:t>
      </w:r>
      <w:r w:rsidR="00A64953">
        <w:t>@</w:t>
      </w:r>
      <w:r>
        <w:t>.  Also attached is a copy of the international application as filed in Word format.  Please report the day the application is filed, for our records, even if you do not formally report it until a later date.&lt;/p&gt;</w:t>
      </w:r>
    </w:p>
    <w:p w14:paraId="736CA940" w14:textId="77777777" w:rsidR="00073366" w:rsidRDefault="00073366" w:rsidP="00073366">
      <w:pPr>
        <w:spacing w:after="0" w:line="240" w:lineRule="auto"/>
      </w:pPr>
    </w:p>
    <w:p w14:paraId="2AA5E022" w14:textId="77777777" w:rsidR="00073366" w:rsidRDefault="00073366" w:rsidP="00073366">
      <w:pPr>
        <w:spacing w:after="0" w:line="240" w:lineRule="auto"/>
      </w:pPr>
      <w:r>
        <w:t xml:space="preserve">&lt;p&gt;Please ensure all communications relating to newly filed applications, formal documents, filing and issue dates, deadline dates, and documents/responses filed with the patent office are sent to me at </w:t>
      </w:r>
      <w:r w:rsidR="00A64953">
        <w:t>@</w:t>
      </w:r>
      <w:r>
        <w:t>ffparaEmail</w:t>
      </w:r>
      <w:r w:rsidR="00A64953">
        <w:t>@</w:t>
      </w:r>
      <w:r>
        <w:t>, and our docketing department, request@slwip.com.</w:t>
      </w:r>
      <w:r w:rsidR="00BE00F0">
        <w:t>&lt;/p&gt;</w:t>
      </w:r>
    </w:p>
    <w:p w14:paraId="389430C6" w14:textId="77777777" w:rsidR="00073366" w:rsidRDefault="00073366" w:rsidP="00073366">
      <w:pPr>
        <w:spacing w:after="0" w:line="240" w:lineRule="auto"/>
      </w:pPr>
      <w:r>
        <w:t xml:space="preserve"> </w:t>
      </w:r>
    </w:p>
    <w:p w14:paraId="281FED27" w14:textId="77777777" w:rsidR="00073366" w:rsidRDefault="00BE00F0" w:rsidP="00073366">
      <w:pPr>
        <w:spacing w:after="0" w:line="240" w:lineRule="auto"/>
      </w:pPr>
      <w:r>
        <w:t>&lt;p&gt;</w:t>
      </w:r>
      <w:r w:rsidR="00E70AE1">
        <w:t>&lt;b&gt;</w:t>
      </w:r>
      <w:r w:rsidR="00073366">
        <w:t>Please note:</w:t>
      </w:r>
      <w:r w:rsidR="00E70AE1">
        <w:t>&lt;/b&gt;</w:t>
      </w:r>
      <w:r w:rsidR="00073366">
        <w:t xml:space="preserve"> Acknowledgement of instructions, simple email reminders of a deadline, drafts or communications between Attorney, Paralegal and your firm do not need to include request@slwip.com.</w:t>
      </w:r>
      <w:r>
        <w:t>&lt;/p&gt;</w:t>
      </w:r>
    </w:p>
    <w:p w14:paraId="6BD9C71C" w14:textId="77777777" w:rsidR="00073366" w:rsidRDefault="00073366" w:rsidP="00073366">
      <w:pPr>
        <w:spacing w:after="0" w:line="240" w:lineRule="auto"/>
      </w:pPr>
    </w:p>
    <w:p w14:paraId="1CB86420" w14:textId="77777777" w:rsidR="00073366" w:rsidRDefault="00BE00F0" w:rsidP="00073366">
      <w:pPr>
        <w:spacing w:after="0" w:line="240" w:lineRule="auto"/>
      </w:pPr>
      <w:r>
        <w:t>&lt;p&gt;</w:t>
      </w:r>
      <w:r w:rsidR="00073366">
        <w:t>Kindly confirm safe receipt of these instructions and timely filing of the application by return e-mail.  If anything further is needed or if you have questions, do not hesitate to contact us.</w:t>
      </w:r>
      <w:r>
        <w:t>&lt;/p&gt;</w:t>
      </w:r>
    </w:p>
    <w:p w14:paraId="68E5E947" w14:textId="77777777" w:rsidR="00073366" w:rsidRDefault="00073366" w:rsidP="00073366">
      <w:pPr>
        <w:spacing w:after="0" w:line="240" w:lineRule="auto"/>
      </w:pPr>
    </w:p>
    <w:p w14:paraId="573337D6" w14:textId="77777777" w:rsidR="00073366" w:rsidRDefault="00073366" w:rsidP="00073366">
      <w:pPr>
        <w:spacing w:after="0" w:line="240" w:lineRule="auto"/>
      </w:pPr>
      <w:r>
        <w:t>Thank you,</w:t>
      </w:r>
      <w:r w:rsidR="00BE00F0">
        <w:t>&lt;br&gt;</w:t>
      </w:r>
    </w:p>
    <w:p w14:paraId="62F1EDEC" w14:textId="77777777" w:rsidR="00073366" w:rsidRDefault="00A64953" w:rsidP="00073366">
      <w:pPr>
        <w:spacing w:after="0" w:line="240" w:lineRule="auto"/>
      </w:pPr>
      <w:r>
        <w:t>@</w:t>
      </w:r>
      <w:r w:rsidR="00073366">
        <w:t>ffparaName</w:t>
      </w:r>
      <w:r>
        <w:t>@</w:t>
      </w:r>
      <w:r w:rsidR="00BE00F0">
        <w:t>&lt;br&gt;</w:t>
      </w:r>
    </w:p>
    <w:p w14:paraId="76416720" w14:textId="77777777" w:rsidR="00073366" w:rsidRDefault="00073366" w:rsidP="00073366">
      <w:pPr>
        <w:spacing w:after="0" w:line="240" w:lineRule="auto"/>
      </w:pPr>
      <w:r>
        <w:t>Paralegal -- International Department</w:t>
      </w:r>
      <w:r w:rsidR="00BE00F0">
        <w:t>&lt;br&gt;&lt;br&gt;</w:t>
      </w:r>
    </w:p>
    <w:p w14:paraId="461E2226" w14:textId="77777777" w:rsidR="00073366" w:rsidRDefault="00073366" w:rsidP="00A86096">
      <w:pPr>
        <w:spacing w:after="0" w:line="240" w:lineRule="auto"/>
      </w:pPr>
    </w:p>
    <w:p w14:paraId="0D10D876" w14:textId="77777777" w:rsidR="00AD4CFB" w:rsidRDefault="00AD4CFB"/>
    <w:p w14:paraId="5A4CD360" w14:textId="77777777" w:rsidR="00624484" w:rsidRDefault="00624484">
      <w:r>
        <w:br w:type="page"/>
      </w:r>
    </w:p>
    <w:p w14:paraId="5055DFAB" w14:textId="77777777" w:rsidR="00624484" w:rsidRDefault="00624484" w:rsidP="00624484">
      <w:pPr>
        <w:spacing w:after="0" w:line="240" w:lineRule="auto"/>
      </w:pPr>
      <w:r>
        <w:lastRenderedPageBreak/>
        <w:t>EP NSPCT – takes the place of 5952</w:t>
      </w:r>
    </w:p>
    <w:p w14:paraId="09727C24" w14:textId="77777777" w:rsidR="00624484" w:rsidRDefault="00624484" w:rsidP="00624484">
      <w:pPr>
        <w:spacing w:after="0" w:line="240" w:lineRule="auto"/>
      </w:pPr>
    </w:p>
    <w:p w14:paraId="08111C77" w14:textId="77777777" w:rsidR="00624484" w:rsidRDefault="00624484" w:rsidP="00624484">
      <w:pPr>
        <w:spacing w:after="0" w:line="240" w:lineRule="auto"/>
      </w:pPr>
      <w:r>
        <w:t>CONFIDENTIAL COMMUNICATION / ATTORNEY-CLIENT PRIVILEGE&lt;br&gt;&lt;br&gt;</w:t>
      </w:r>
    </w:p>
    <w:p w14:paraId="137DBB3A" w14:textId="77777777" w:rsidR="00624484" w:rsidRDefault="00624484" w:rsidP="00624484">
      <w:pPr>
        <w:spacing w:after="0" w:line="240" w:lineRule="auto"/>
      </w:pPr>
    </w:p>
    <w:p w14:paraId="59846A2C" w14:textId="77777777" w:rsidR="00624484" w:rsidRDefault="00624484" w:rsidP="00624484">
      <w:pPr>
        <w:spacing w:after="0" w:line="240" w:lineRule="auto"/>
      </w:pPr>
      <w:r>
        <w:t>Filing of New Chapter (I or II) National-Stage Application&lt;br&gt;&lt;br&gt;</w:t>
      </w:r>
    </w:p>
    <w:p w14:paraId="47EA0C7A" w14:textId="77777777" w:rsidR="00624484" w:rsidRDefault="00624484" w:rsidP="00624484">
      <w:pPr>
        <w:spacing w:after="0" w:line="240" w:lineRule="auto"/>
      </w:pPr>
    </w:p>
    <w:p w14:paraId="78ED6CC6" w14:textId="77777777" w:rsidR="00624484" w:rsidRDefault="00624484" w:rsidP="00624484">
      <w:pPr>
        <w:spacing w:after="0" w:line="240" w:lineRule="auto"/>
      </w:pPr>
      <w:r>
        <w:t>International Application No.: @PCTserialNo@&lt;br&gt;&lt;br&gt;</w:t>
      </w:r>
    </w:p>
    <w:p w14:paraId="4772DA92" w14:textId="77777777" w:rsidR="00624484" w:rsidRDefault="00624484" w:rsidP="00624484">
      <w:pPr>
        <w:spacing w:after="0" w:line="240" w:lineRule="auto"/>
      </w:pPr>
    </w:p>
    <w:p w14:paraId="1C37E995" w14:textId="77777777" w:rsidR="00624484" w:rsidRDefault="00624484" w:rsidP="00624484">
      <w:pPr>
        <w:spacing w:after="0" w:line="240" w:lineRule="auto"/>
      </w:pPr>
      <w:r>
        <w:t>International Publication No.: @PCTPubNo@&lt;br&gt;&lt;br&gt;</w:t>
      </w:r>
    </w:p>
    <w:p w14:paraId="2808CB1A" w14:textId="77777777" w:rsidR="00624484" w:rsidRDefault="00624484" w:rsidP="00624484">
      <w:pPr>
        <w:spacing w:after="0" w:line="240" w:lineRule="auto"/>
      </w:pPr>
    </w:p>
    <w:p w14:paraId="74647358" w14:textId="77777777" w:rsidR="00624484" w:rsidRDefault="00624484" w:rsidP="00624484">
      <w:pPr>
        <w:spacing w:after="0" w:line="240" w:lineRule="auto"/>
      </w:pPr>
      <w:r>
        <w:t>European Application No. :  @EpserialNo@&lt;br&gt;&lt;br&gt;</w:t>
      </w:r>
    </w:p>
    <w:p w14:paraId="4CA9DB13" w14:textId="77777777" w:rsidR="00624484" w:rsidRDefault="00624484" w:rsidP="00624484">
      <w:pPr>
        <w:spacing w:after="0" w:line="240" w:lineRule="auto"/>
      </w:pPr>
    </w:p>
    <w:p w14:paraId="2B463528" w14:textId="77777777" w:rsidR="00624484" w:rsidRDefault="00624484" w:rsidP="00624484">
      <w:pPr>
        <w:spacing w:after="0" w:line="240" w:lineRule="auto"/>
      </w:pPr>
      <w:r>
        <w:t>Applicant: @applicantName@ &lt;br&gt;&lt;br&gt;</w:t>
      </w:r>
    </w:p>
    <w:p w14:paraId="3F71FD6C" w14:textId="77777777" w:rsidR="00624484" w:rsidRDefault="00624484" w:rsidP="00624484">
      <w:pPr>
        <w:spacing w:after="0" w:line="240" w:lineRule="auto"/>
      </w:pPr>
    </w:p>
    <w:p w14:paraId="1313F36D" w14:textId="77777777" w:rsidR="00624484" w:rsidRDefault="00624484" w:rsidP="00624484">
      <w:pPr>
        <w:spacing w:after="0" w:line="240" w:lineRule="auto"/>
      </w:pPr>
      <w:r>
        <w:t>Title: @title@ &lt;br&gt;&lt;br&gt;</w:t>
      </w:r>
    </w:p>
    <w:p w14:paraId="7F6E523E" w14:textId="77777777" w:rsidR="00624484" w:rsidRDefault="00624484" w:rsidP="00624484">
      <w:pPr>
        <w:spacing w:after="0" w:line="240" w:lineRule="auto"/>
      </w:pPr>
    </w:p>
    <w:p w14:paraId="465616D3" w14:textId="77777777" w:rsidR="00624484" w:rsidRDefault="00624484" w:rsidP="00624484">
      <w:pPr>
        <w:spacing w:after="0" w:line="240" w:lineRule="auto"/>
      </w:pPr>
      <w:r>
        <w:t>Our file: @matterNo@&lt;br&gt;&lt;br&gt;</w:t>
      </w:r>
    </w:p>
    <w:p w14:paraId="6FB671B2" w14:textId="77777777" w:rsidR="00624484" w:rsidRDefault="00624484" w:rsidP="00624484">
      <w:pPr>
        <w:spacing w:after="0" w:line="240" w:lineRule="auto"/>
      </w:pPr>
    </w:p>
    <w:p w14:paraId="453499B9" w14:textId="77777777" w:rsidR="00624484" w:rsidRDefault="00624484" w:rsidP="00624484">
      <w:pPr>
        <w:spacing w:after="0" w:line="240" w:lineRule="auto"/>
      </w:pPr>
      <w:r>
        <w:t xml:space="preserve">@orgName@ @clientRefNo@&lt;br&gt;&lt;br&gt; </w:t>
      </w:r>
    </w:p>
    <w:p w14:paraId="0DFA22F4" w14:textId="77777777" w:rsidR="00624484" w:rsidRDefault="00624484" w:rsidP="00624484">
      <w:pPr>
        <w:spacing w:after="0" w:line="240" w:lineRule="auto"/>
      </w:pPr>
    </w:p>
    <w:p w14:paraId="501BAED3" w14:textId="77777777" w:rsidR="00624484" w:rsidRDefault="00624484" w:rsidP="00624484">
      <w:pPr>
        <w:spacing w:after="0" w:line="240" w:lineRule="auto"/>
      </w:pPr>
      <w:r>
        <w:t>&lt;b&gt;DEADLINE TO FILE APPLICATION:  @DEADLINEDATE@&lt;/b&gt;&lt;br&gt;&lt;br&gt;</w:t>
      </w:r>
    </w:p>
    <w:p w14:paraId="510EB9BB" w14:textId="77777777" w:rsidR="00624484" w:rsidRDefault="00624484" w:rsidP="00624484">
      <w:pPr>
        <w:spacing w:after="0" w:line="240" w:lineRule="auto"/>
      </w:pPr>
    </w:p>
    <w:p w14:paraId="3CF8160C" w14:textId="77777777" w:rsidR="00624484" w:rsidRDefault="00624484" w:rsidP="00624484">
      <w:pPr>
        <w:spacing w:after="0" w:line="240" w:lineRule="auto"/>
      </w:pPr>
      <w:r>
        <w:t>Dear Colleagues:</w:t>
      </w:r>
      <w:r w:rsidRPr="00624484">
        <w:t xml:space="preserve"> </w:t>
      </w:r>
      <w:r>
        <w:t>&lt;br&gt;&lt;br&gt;</w:t>
      </w:r>
    </w:p>
    <w:p w14:paraId="14729F68" w14:textId="77777777" w:rsidR="00624484" w:rsidRDefault="00624484" w:rsidP="00624484">
      <w:pPr>
        <w:spacing w:after="0" w:line="240" w:lineRule="auto"/>
      </w:pPr>
    </w:p>
    <w:p w14:paraId="0C5A127B" w14:textId="77777777" w:rsidR="00624484" w:rsidRDefault="00624484" w:rsidP="00624484">
      <w:pPr>
        <w:spacing w:after="0" w:line="240" w:lineRule="auto"/>
      </w:pPr>
      <w:r>
        <w:t>&lt;p&gt;Please find attached the documents needed to file the above-identified application in &lt;&lt;This.matterCountryName&gt;&gt; by the deadline of &lt;&lt;DEADLINEDATE&gt;&gt;.  Also attached is a copy of the international application as filed in Word format.  Please report the day the application is filed, for our records, even if you do not formally report it until a later date.&lt;/p&gt;</w:t>
      </w:r>
    </w:p>
    <w:p w14:paraId="7683A6E9" w14:textId="77777777" w:rsidR="00624484" w:rsidRDefault="00624484" w:rsidP="00624484">
      <w:pPr>
        <w:spacing w:after="0" w:line="240" w:lineRule="auto"/>
      </w:pPr>
    </w:p>
    <w:p w14:paraId="33A73B9F" w14:textId="77777777" w:rsidR="00624484" w:rsidRDefault="00624484" w:rsidP="00624484">
      <w:pPr>
        <w:spacing w:after="0" w:line="240" w:lineRule="auto"/>
      </w:pPr>
      <w:r>
        <w:t>&lt;p&gt;Please ensure all communications relating to newly filed applications, formal documents, filing and issue dates, deadline dates, and documents/responses filed with the patent office are sent to me at &lt;&lt;This.ffparaEmail&gt;&gt;, and our docketing department, request@slwip.com.&lt;/p&gt;</w:t>
      </w:r>
    </w:p>
    <w:p w14:paraId="31A709B8" w14:textId="77777777" w:rsidR="00624484" w:rsidRDefault="00624484" w:rsidP="00624484">
      <w:pPr>
        <w:spacing w:after="0" w:line="240" w:lineRule="auto"/>
      </w:pPr>
      <w:r>
        <w:t xml:space="preserve"> </w:t>
      </w:r>
    </w:p>
    <w:p w14:paraId="702CB234" w14:textId="77777777" w:rsidR="00624484" w:rsidRDefault="00624484" w:rsidP="00624484">
      <w:pPr>
        <w:spacing w:after="0" w:line="240" w:lineRule="auto"/>
      </w:pPr>
      <w:r>
        <w:t>&lt;p&gt;&lt;b&gt;Please note:&lt;/b&gt; Acknowledgement of instructions, simple email reminders of a deadline, drafts or communications between Attorney, Paralegal and your firm do not need to include request@slwip.com.&lt;/p&gt;</w:t>
      </w:r>
    </w:p>
    <w:p w14:paraId="7DBD7756" w14:textId="77777777" w:rsidR="00624484" w:rsidRDefault="00624484" w:rsidP="00624484">
      <w:pPr>
        <w:spacing w:after="0" w:line="240" w:lineRule="auto"/>
      </w:pPr>
    </w:p>
    <w:p w14:paraId="68982795" w14:textId="77777777" w:rsidR="00624484" w:rsidRDefault="00624484" w:rsidP="00624484">
      <w:pPr>
        <w:spacing w:after="0" w:line="240" w:lineRule="auto"/>
      </w:pPr>
      <w:r>
        <w:t>&lt;p&gt;Kindly confirm safe receipt of these instructions and timely filing of the application by return e-mail.  If anything further is needed or if you have questions, do not hesitate to contact us.&lt;/p&gt;</w:t>
      </w:r>
    </w:p>
    <w:p w14:paraId="30337D62" w14:textId="77777777" w:rsidR="00624484" w:rsidRDefault="00624484" w:rsidP="00624484">
      <w:pPr>
        <w:spacing w:after="0" w:line="240" w:lineRule="auto"/>
      </w:pPr>
    </w:p>
    <w:p w14:paraId="425DF4EA" w14:textId="77777777" w:rsidR="00624484" w:rsidRDefault="00624484" w:rsidP="00624484">
      <w:pPr>
        <w:spacing w:after="0" w:line="240" w:lineRule="auto"/>
      </w:pPr>
      <w:r>
        <w:t>Thank you,&lt;br&gt;</w:t>
      </w:r>
    </w:p>
    <w:p w14:paraId="29898675" w14:textId="77777777" w:rsidR="00624484" w:rsidRDefault="00624484" w:rsidP="00624484">
      <w:pPr>
        <w:spacing w:after="0" w:line="240" w:lineRule="auto"/>
      </w:pPr>
      <w:r>
        <w:t xml:space="preserve">  &lt;&lt;This.ffparaName&gt;&gt;&lt;br&gt;</w:t>
      </w:r>
    </w:p>
    <w:p w14:paraId="1BF7FAFE" w14:textId="77777777" w:rsidR="00624484" w:rsidRDefault="00624484" w:rsidP="00624484">
      <w:pPr>
        <w:spacing w:after="0" w:line="240" w:lineRule="auto"/>
      </w:pPr>
      <w:r>
        <w:t xml:space="preserve">  Paralegal -- International Department&lt;br&gt;&lt;br&gt;</w:t>
      </w:r>
    </w:p>
    <w:p w14:paraId="13649680" w14:textId="77777777" w:rsidR="00624484" w:rsidRDefault="00624484"/>
    <w:p w14:paraId="14EE7722" w14:textId="77777777" w:rsidR="00E34073" w:rsidRDefault="00E34073">
      <w:r>
        <w:br w:type="page"/>
      </w:r>
    </w:p>
    <w:p w14:paraId="1B5D0388" w14:textId="77777777" w:rsidR="00E34073" w:rsidRDefault="00E34073" w:rsidP="00E34073">
      <w:pPr>
        <w:spacing w:after="0" w:line="240" w:lineRule="auto"/>
      </w:pPr>
      <w:r>
        <w:lastRenderedPageBreak/>
        <w:t>For all iterations:</w:t>
      </w:r>
    </w:p>
    <w:p w14:paraId="5A5D4A60" w14:textId="77777777" w:rsidR="00E34073" w:rsidRDefault="00E34073" w:rsidP="00E34073">
      <w:pPr>
        <w:spacing w:after="0" w:line="240" w:lineRule="auto"/>
      </w:pPr>
    </w:p>
    <w:p w14:paraId="47FB3A23" w14:textId="77777777" w:rsidR="00E34073" w:rsidRDefault="00E34073" w:rsidP="00E34073">
      <w:pPr>
        <w:spacing w:after="0" w:line="240" w:lineRule="auto"/>
      </w:pPr>
      <w:r>
        <w:t xml:space="preserve">Subject line: </w:t>
      </w:r>
    </w:p>
    <w:p w14:paraId="0BF234D3" w14:textId="77777777" w:rsidR="00E34073" w:rsidRDefault="00E34073" w:rsidP="00E34073">
      <w:pPr>
        <w:spacing w:after="0" w:line="240" w:lineRule="auto"/>
      </w:pPr>
      <w:r>
        <w:t>New Application to be filed by @DEADLINEDATE@ / Re: @orgName@: @clientRefNo@ / SLW Ref.: @matterNo@</w:t>
      </w:r>
    </w:p>
    <w:p w14:paraId="65E1298A" w14:textId="77777777" w:rsidR="00E34073" w:rsidRDefault="00E34073"/>
    <w:p w14:paraId="0A037764" w14:textId="77777777" w:rsidR="00E34073" w:rsidRDefault="00E34073"/>
    <w:p w14:paraId="4207EC27" w14:textId="77777777" w:rsidR="00E34073" w:rsidRDefault="00E34073">
      <w:r>
        <w:t>Footer:</w:t>
      </w:r>
    </w:p>
    <w:p w14:paraId="44FB702E" w14:textId="77777777" w:rsidR="00E34073" w:rsidRDefault="00E34073" w:rsidP="00E34073">
      <w:pPr>
        <w:spacing w:after="0" w:line="240" w:lineRule="auto"/>
      </w:pPr>
      <w:r>
        <w:t>This electronic transmission from Schwegman Lundberg &amp; Woessner, P.A.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us immediately by telephone at; Austin 512-628-9320; Minneapolis 612-373-6900; San Jose 408-278-4040 or by electronic mail and delete all copies of the transmission. Thank you.</w:t>
      </w:r>
    </w:p>
    <w:p w14:paraId="7D0B70A5" w14:textId="77777777" w:rsidR="00E34073" w:rsidRDefault="00E34073"/>
    <w:sectPr w:rsidR="00E34073" w:rsidSect="00A860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494"/>
    <w:rsid w:val="00042E0E"/>
    <w:rsid w:val="00061494"/>
    <w:rsid w:val="00073366"/>
    <w:rsid w:val="00276192"/>
    <w:rsid w:val="004713E4"/>
    <w:rsid w:val="00624484"/>
    <w:rsid w:val="007277B5"/>
    <w:rsid w:val="00751E31"/>
    <w:rsid w:val="00A64953"/>
    <w:rsid w:val="00A86096"/>
    <w:rsid w:val="00AD4CFB"/>
    <w:rsid w:val="00BE00F0"/>
    <w:rsid w:val="00E34073"/>
    <w:rsid w:val="00E70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07AB"/>
  <w15:chartTrackingRefBased/>
  <w15:docId w15:val="{FBB3338A-53CB-4EEB-BEED-626561088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0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86096"/>
    <w:rPr>
      <w:sz w:val="16"/>
      <w:szCs w:val="16"/>
    </w:rPr>
  </w:style>
  <w:style w:type="paragraph" w:styleId="CommentText">
    <w:name w:val="annotation text"/>
    <w:basedOn w:val="Normal"/>
    <w:link w:val="CommentTextChar"/>
    <w:uiPriority w:val="99"/>
    <w:unhideWhenUsed/>
    <w:rsid w:val="00A86096"/>
    <w:pPr>
      <w:spacing w:line="240" w:lineRule="auto"/>
    </w:pPr>
    <w:rPr>
      <w:sz w:val="20"/>
      <w:szCs w:val="20"/>
    </w:rPr>
  </w:style>
  <w:style w:type="character" w:customStyle="1" w:styleId="CommentTextChar">
    <w:name w:val="Comment Text Char"/>
    <w:basedOn w:val="DefaultParagraphFont"/>
    <w:link w:val="CommentText"/>
    <w:uiPriority w:val="99"/>
    <w:rsid w:val="00A8609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H:\SideBar\MergeTemplates\Miscellaneous\orderLetter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orderLetter_new.dotx</Template>
  <TotalTime>0</TotalTime>
  <Pages>4</Pages>
  <Words>853</Words>
  <Characters>4865</Characters>
  <Application>Microsoft Office Word</Application>
  <DocSecurity>0</DocSecurity>
  <PresentationFormat/>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tagged wording.docx</dc:title>
  <dc:subject/>
  <dc:creator>Jacob Burns</dc:creator>
  <cp:keywords/>
  <dc:description/>
  <cp:lastModifiedBy>Jacob Burns</cp:lastModifiedBy>
  <cp:revision>1</cp:revision>
  <dcterms:created xsi:type="dcterms:W3CDTF">2025-01-06T16:58:00Z</dcterms:created>
  <dcterms:modified xsi:type="dcterms:W3CDTF">2025-01-06T16:58:00Z</dcterms:modified>
</cp:coreProperties>
</file>