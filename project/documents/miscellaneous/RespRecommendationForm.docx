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396"/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60"/>
        <w:gridCol w:w="2691"/>
        <w:gridCol w:w="3258"/>
        <w:gridCol w:w="3111"/>
      </w:tblGrid>
      <w:tr w:rsidR="003D1B4F" w:rsidRPr="00925356" w14:paraId="212A4BC4" w14:textId="77777777" w:rsidTr="00B32314">
        <w:trPr>
          <w:trHeight w:val="62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09F0702A" w14:textId="252F02D1" w:rsidR="003D1B4F" w:rsidRPr="00925356" w:rsidRDefault="003D1B4F" w:rsidP="003D1B4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</w:pPr>
            <w:r w:rsidRPr="00925356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 xml:space="preserve">Purpose of </w:t>
            </w:r>
            <w:r w:rsidR="002169EE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>Recommendation</w:t>
            </w:r>
            <w:r w:rsidRPr="00925356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 xml:space="preserve">:  </w:t>
            </w:r>
          </w:p>
        </w:tc>
        <w:tc>
          <w:tcPr>
            <w:tcW w:w="9060" w:type="dxa"/>
            <w:gridSpan w:val="3"/>
            <w:shd w:val="clear" w:color="000000" w:fill="4F81BD"/>
            <w:noWrap/>
            <w:vAlign w:val="center"/>
            <w:hideMark/>
          </w:tcPr>
          <w:p w14:paraId="680BA0F2" w14:textId="7AE275A5" w:rsidR="003D1B4F" w:rsidRPr="00FF5742" w:rsidRDefault="00D77F5B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  <w:t xml:space="preserve">&lt;&lt;action&gt;&gt; </w:t>
            </w:r>
            <w:r w:rsidR="001F126C" w:rsidRPr="00FF5742"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  <w:t>Recommendation</w:t>
            </w:r>
          </w:p>
        </w:tc>
      </w:tr>
      <w:tr w:rsidR="003D1B4F" w:rsidRPr="00925356" w14:paraId="7504DFF6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6EA96E99" w14:textId="77777777" w:rsidR="003D1B4F" w:rsidRPr="00925356" w:rsidRDefault="003D1B4F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3D1B4F" w:rsidRPr="00925356" w14:paraId="3AC6B258" w14:textId="77777777" w:rsidTr="001674C7">
        <w:trPr>
          <w:trHeight w:val="845"/>
        </w:trPr>
        <w:tc>
          <w:tcPr>
            <w:tcW w:w="11520" w:type="dxa"/>
            <w:gridSpan w:val="4"/>
            <w:shd w:val="clear" w:color="000000" w:fill="4F81BD"/>
            <w:vAlign w:val="center"/>
            <w:hideMark/>
          </w:tcPr>
          <w:p w14:paraId="5710CE49" w14:textId="77777777" w:rsidR="003D1B4F" w:rsidRPr="006E125E" w:rsidRDefault="00840E58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  <w:t>&lt;&lt;title&gt;&gt;</w:t>
            </w:r>
          </w:p>
        </w:tc>
      </w:tr>
      <w:tr w:rsidR="003D1B4F" w:rsidRPr="00925356" w14:paraId="72D3A6DD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73B49C0D" w14:textId="77777777" w:rsidR="003D1B4F" w:rsidRPr="00925356" w:rsidRDefault="003D1B4F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9E5564" w:rsidRPr="00925356" w14:paraId="4A56FE12" w14:textId="77777777" w:rsidTr="001674C7">
        <w:trPr>
          <w:trHeight w:val="30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3CB56E23" w14:textId="77777777" w:rsidR="003D1B4F" w:rsidRPr="00925356" w:rsidRDefault="00902EDF" w:rsidP="00902E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02EDF">
              <w:rPr>
                <w:rFonts w:ascii="Calibri" w:eastAsia="Times New Roman" w:hAnsi="Calibri" w:cs="Times New Roman"/>
                <w:color w:val="FFFFFF"/>
              </w:rPr>
              <w:t>Client File No.:</w:t>
            </w:r>
          </w:p>
        </w:tc>
        <w:tc>
          <w:tcPr>
            <w:tcW w:w="2691" w:type="dxa"/>
            <w:shd w:val="clear" w:color="000000" w:fill="4F81BD"/>
            <w:noWrap/>
            <w:vAlign w:val="center"/>
            <w:hideMark/>
          </w:tcPr>
          <w:p w14:paraId="174F0651" w14:textId="77777777" w:rsidR="003D1B4F" w:rsidRPr="00925356" w:rsidRDefault="009508F3" w:rsidP="00687F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&lt;&lt;RefNo&gt;&gt;</w:t>
            </w:r>
          </w:p>
        </w:tc>
        <w:tc>
          <w:tcPr>
            <w:tcW w:w="3258" w:type="dxa"/>
            <w:shd w:val="clear" w:color="000000" w:fill="4F81BD"/>
            <w:noWrap/>
            <w:vAlign w:val="center"/>
            <w:hideMark/>
          </w:tcPr>
          <w:p w14:paraId="4DB1FD7C" w14:textId="77777777" w:rsidR="003D1B4F" w:rsidRPr="00925356" w:rsidRDefault="00902EDF" w:rsidP="00687F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SLW File No.</w:t>
            </w:r>
            <w:r w:rsidR="003D1B4F" w:rsidRPr="00925356">
              <w:rPr>
                <w:rFonts w:ascii="Calibri" w:eastAsia="Times New Roman" w:hAnsi="Calibri" w:cs="Times New Roman"/>
                <w:color w:val="FFFFFF"/>
              </w:rPr>
              <w:t>:</w:t>
            </w:r>
          </w:p>
        </w:tc>
        <w:tc>
          <w:tcPr>
            <w:tcW w:w="3111" w:type="dxa"/>
            <w:shd w:val="clear" w:color="000000" w:fill="4F81BD"/>
            <w:noWrap/>
            <w:vAlign w:val="bottom"/>
            <w:hideMark/>
          </w:tcPr>
          <w:p w14:paraId="40565065" w14:textId="77777777" w:rsidR="003D1B4F" w:rsidRPr="00925356" w:rsidRDefault="009508F3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&lt;&lt;matterNo&gt;&gt;</w:t>
            </w:r>
          </w:p>
        </w:tc>
      </w:tr>
      <w:tr w:rsidR="002B394A" w:rsidRPr="00925356" w14:paraId="6D2DE383" w14:textId="77777777" w:rsidTr="002B394A">
        <w:trPr>
          <w:trHeight w:val="30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065DC80B" w14:textId="77777777" w:rsidR="002B394A" w:rsidRPr="00925356" w:rsidRDefault="002B394A" w:rsidP="00902E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Application No.</w:t>
            </w:r>
            <w:r>
              <w:rPr>
                <w:rFonts w:ascii="Calibri" w:eastAsia="Times New Roman" w:hAnsi="Calibri" w:cs="Times New Roman"/>
                <w:color w:val="FFFFFF"/>
              </w:rPr>
              <w:t>:</w:t>
            </w:r>
          </w:p>
        </w:tc>
        <w:tc>
          <w:tcPr>
            <w:tcW w:w="2691" w:type="dxa"/>
            <w:shd w:val="clear" w:color="000000" w:fill="4F81BD"/>
            <w:noWrap/>
            <w:vAlign w:val="center"/>
            <w:hideMark/>
          </w:tcPr>
          <w:p w14:paraId="56CFF6C2" w14:textId="77777777" w:rsidR="002B394A" w:rsidRPr="00925356" w:rsidRDefault="002B394A" w:rsidP="00902E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&lt;&lt;serialNo&gt;&gt;</w:t>
            </w:r>
          </w:p>
        </w:tc>
        <w:tc>
          <w:tcPr>
            <w:tcW w:w="3258" w:type="dxa"/>
            <w:shd w:val="clear" w:color="000000" w:fill="4F81BD"/>
            <w:noWrap/>
            <w:vAlign w:val="center"/>
            <w:hideMark/>
          </w:tcPr>
          <w:p w14:paraId="5AA92A70" w14:textId="79A1B695" w:rsidR="002B394A" w:rsidRPr="00925356" w:rsidRDefault="002B394A" w:rsidP="002B394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Action Mailing Date:</w:t>
            </w:r>
          </w:p>
        </w:tc>
        <w:tc>
          <w:tcPr>
            <w:tcW w:w="3111" w:type="dxa"/>
            <w:shd w:val="clear" w:color="000000" w:fill="4F81BD"/>
            <w:vAlign w:val="center"/>
          </w:tcPr>
          <w:p w14:paraId="033A4320" w14:textId="01EDA5AF" w:rsidR="002B394A" w:rsidRPr="00925356" w:rsidRDefault="00490E99" w:rsidP="00490E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&lt;&lt;date</w:t>
            </w:r>
            <w:r w:rsidR="002F2956">
              <w:rPr>
                <w:rFonts w:ascii="Calibri" w:eastAsia="Times New Roman" w:hAnsi="Calibri" w:cs="Times New Roman"/>
                <w:color w:val="FFFFFF"/>
              </w:rPr>
              <w:t>Mailed</w:t>
            </w:r>
            <w:r>
              <w:rPr>
                <w:rFonts w:ascii="Calibri" w:eastAsia="Times New Roman" w:hAnsi="Calibri" w:cs="Times New Roman"/>
                <w:color w:val="FFFFFF"/>
              </w:rPr>
              <w:t>&gt;&gt;</w:t>
            </w:r>
          </w:p>
        </w:tc>
      </w:tr>
      <w:tr w:rsidR="00902EDF" w:rsidRPr="00925356" w14:paraId="489346B3" w14:textId="77777777" w:rsidTr="00B023CB">
        <w:trPr>
          <w:trHeight w:val="30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147DFDF9" w14:textId="77777777" w:rsidR="00902EDF" w:rsidRPr="00925356" w:rsidRDefault="00902EDF" w:rsidP="00687F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Attorney</w:t>
            </w:r>
            <w:r>
              <w:rPr>
                <w:rFonts w:ascii="Calibri" w:eastAsia="Times New Roman" w:hAnsi="Calibri" w:cs="Times New Roman"/>
                <w:color w:val="FFFFFF"/>
              </w:rPr>
              <w:t>/Agent</w:t>
            </w:r>
            <w:r w:rsidRPr="00925356">
              <w:rPr>
                <w:rFonts w:ascii="Calibri" w:eastAsia="Times New Roman" w:hAnsi="Calibri" w:cs="Times New Roman"/>
                <w:color w:val="FFFFFF"/>
              </w:rPr>
              <w:t xml:space="preserve"> Name:</w:t>
            </w:r>
          </w:p>
        </w:tc>
        <w:tc>
          <w:tcPr>
            <w:tcW w:w="9060" w:type="dxa"/>
            <w:gridSpan w:val="3"/>
            <w:shd w:val="clear" w:color="000000" w:fill="4F81BD"/>
            <w:noWrap/>
            <w:vAlign w:val="center"/>
            <w:hideMark/>
          </w:tcPr>
          <w:p w14:paraId="4084FAB8" w14:textId="77777777" w:rsidR="00902EDF" w:rsidRPr="00925356" w:rsidRDefault="009508F3" w:rsidP="00B149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&lt;&lt;WAName&gt;&gt;</w:t>
            </w:r>
          </w:p>
        </w:tc>
      </w:tr>
      <w:tr w:rsidR="003D1B4F" w:rsidRPr="00925356" w14:paraId="4DB73994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550C2368" w14:textId="77777777" w:rsidR="003D1B4F" w:rsidRPr="00925356" w:rsidRDefault="003D1B4F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7A76E8" w:rsidRPr="00925356" w14:paraId="497CD6D9" w14:textId="77777777" w:rsidTr="001674C7">
        <w:trPr>
          <w:trHeight w:val="360"/>
        </w:trPr>
        <w:tc>
          <w:tcPr>
            <w:tcW w:w="2460" w:type="dxa"/>
            <w:shd w:val="clear" w:color="000000" w:fill="E1DDC4"/>
            <w:vAlign w:val="center"/>
            <w:hideMark/>
          </w:tcPr>
          <w:p w14:paraId="650300F1" w14:textId="77777777" w:rsidR="007A76E8" w:rsidRPr="00925356" w:rsidRDefault="007A76E8" w:rsidP="007A76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25356">
              <w:rPr>
                <w:rFonts w:ascii="Calibri" w:eastAsia="Times New Roman" w:hAnsi="Calibri" w:cs="Times New Roman"/>
                <w:color w:val="000000"/>
              </w:rPr>
              <w:t>Inventor(s):</w:t>
            </w:r>
          </w:p>
        </w:tc>
        <w:tc>
          <w:tcPr>
            <w:tcW w:w="9060" w:type="dxa"/>
            <w:gridSpan w:val="3"/>
            <w:shd w:val="clear" w:color="auto" w:fill="auto"/>
            <w:vAlign w:val="center"/>
            <w:hideMark/>
          </w:tcPr>
          <w:p w14:paraId="3F48088D" w14:textId="77777777" w:rsidR="007A76E8" w:rsidRPr="00925356" w:rsidRDefault="009508F3" w:rsidP="001F3F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C00000"/>
              </w:rPr>
            </w:pPr>
            <w:r>
              <w:rPr>
                <w:rFonts w:ascii="Calibri" w:eastAsia="Times New Roman" w:hAnsi="Calibri" w:cs="Times New Roman"/>
              </w:rPr>
              <w:t>&lt;&lt;inventorList&gt;&gt;</w:t>
            </w:r>
          </w:p>
        </w:tc>
      </w:tr>
      <w:tr w:rsidR="007A76E8" w:rsidRPr="00925356" w14:paraId="3EA03842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554B2390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7A76E8" w:rsidRPr="00925356" w14:paraId="62A9470A" w14:textId="77777777" w:rsidTr="002B394A">
        <w:trPr>
          <w:trHeight w:val="1317"/>
        </w:trPr>
        <w:tc>
          <w:tcPr>
            <w:tcW w:w="2460" w:type="dxa"/>
            <w:shd w:val="clear" w:color="000000" w:fill="DDD9C4"/>
            <w:noWrap/>
            <w:vAlign w:val="center"/>
            <w:hideMark/>
          </w:tcPr>
          <w:p w14:paraId="239B19DD" w14:textId="77777777" w:rsidR="007A76E8" w:rsidRPr="00925356" w:rsidRDefault="007A76E8" w:rsidP="007A76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25356">
              <w:rPr>
                <w:rFonts w:ascii="Calibri" w:eastAsia="Times New Roman" w:hAnsi="Calibri" w:cs="Times New Roman"/>
                <w:color w:val="000000"/>
              </w:rPr>
              <w:t>Family:</w:t>
            </w:r>
          </w:p>
        </w:tc>
        <w:tc>
          <w:tcPr>
            <w:tcW w:w="9060" w:type="dxa"/>
            <w:gridSpan w:val="3"/>
            <w:shd w:val="clear" w:color="auto" w:fill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07"/>
              <w:gridCol w:w="2207"/>
              <w:gridCol w:w="2207"/>
              <w:gridCol w:w="2208"/>
            </w:tblGrid>
            <w:tr w:rsidR="00902EDF" w14:paraId="6294C070" w14:textId="77777777" w:rsidTr="00F13BF5">
              <w:tc>
                <w:tcPr>
                  <w:tcW w:w="2207" w:type="dxa"/>
                  <w:shd w:val="clear" w:color="auto" w:fill="D9D9D9" w:themeFill="background1" w:themeFillShade="D9"/>
                </w:tcPr>
                <w:p w14:paraId="103BFD9E" w14:textId="77777777" w:rsidR="00902EDF" w:rsidRPr="00A01916" w:rsidRDefault="00902EDF" w:rsidP="00C719FD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SLW File No.</w:t>
                  </w:r>
                </w:p>
              </w:tc>
              <w:tc>
                <w:tcPr>
                  <w:tcW w:w="2207" w:type="dxa"/>
                  <w:shd w:val="clear" w:color="auto" w:fill="D9D9D9" w:themeFill="background1" w:themeFillShade="D9"/>
                </w:tcPr>
                <w:p w14:paraId="687D5111" w14:textId="77777777" w:rsidR="00902EDF" w:rsidRPr="00A01916" w:rsidRDefault="00902EDF" w:rsidP="00C719FD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Client File No.</w:t>
                  </w:r>
                </w:p>
              </w:tc>
              <w:tc>
                <w:tcPr>
                  <w:tcW w:w="2207" w:type="dxa"/>
                  <w:shd w:val="clear" w:color="auto" w:fill="D9D9D9" w:themeFill="background1" w:themeFillShade="D9"/>
                </w:tcPr>
                <w:p w14:paraId="2A9BDBA2" w14:textId="77777777" w:rsidR="00902EDF" w:rsidRPr="00A01916" w:rsidRDefault="00902EDF" w:rsidP="00C719FD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Application No.</w:t>
                  </w:r>
                </w:p>
              </w:tc>
              <w:tc>
                <w:tcPr>
                  <w:tcW w:w="2208" w:type="dxa"/>
                  <w:shd w:val="clear" w:color="auto" w:fill="D9D9D9" w:themeFill="background1" w:themeFillShade="D9"/>
                </w:tcPr>
                <w:p w14:paraId="3845A341" w14:textId="77777777" w:rsidR="00902EDF" w:rsidRPr="00A01916" w:rsidRDefault="00902EDF" w:rsidP="00C719FD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Status</w:t>
                  </w:r>
                </w:p>
              </w:tc>
            </w:tr>
            <w:tr w:rsidR="00AE041F" w14:paraId="7276327E" w14:textId="77777777" w:rsidTr="00D82ED5">
              <w:tc>
                <w:tcPr>
                  <w:tcW w:w="2207" w:type="dxa"/>
                  <w:shd w:val="clear" w:color="auto" w:fill="FFFFFF" w:themeFill="background1"/>
                </w:tcPr>
                <w:p w14:paraId="2544087C" w14:textId="77777777" w:rsidR="00AE041F" w:rsidRPr="00A01916" w:rsidRDefault="00AE041F" w:rsidP="00C719FD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  <w:tc>
                <w:tcPr>
                  <w:tcW w:w="2207" w:type="dxa"/>
                  <w:shd w:val="clear" w:color="auto" w:fill="FFFFFF" w:themeFill="background1"/>
                </w:tcPr>
                <w:p w14:paraId="3E063804" w14:textId="77777777" w:rsidR="00AE041F" w:rsidRPr="00A01916" w:rsidRDefault="00AE041F" w:rsidP="00C719FD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  <w:tc>
                <w:tcPr>
                  <w:tcW w:w="2207" w:type="dxa"/>
                  <w:shd w:val="clear" w:color="auto" w:fill="FFFFFF" w:themeFill="background1"/>
                </w:tcPr>
                <w:p w14:paraId="0F9FC96C" w14:textId="77777777" w:rsidR="00AE041F" w:rsidRPr="00A01916" w:rsidRDefault="00AE041F" w:rsidP="00C719FD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  <w:tc>
                <w:tcPr>
                  <w:tcW w:w="2208" w:type="dxa"/>
                  <w:shd w:val="clear" w:color="auto" w:fill="FFFFFF" w:themeFill="background1"/>
                </w:tcPr>
                <w:p w14:paraId="7FFEF126" w14:textId="77777777" w:rsidR="00AE041F" w:rsidRPr="00A01916" w:rsidRDefault="00AE041F" w:rsidP="00C719FD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</w:tr>
          </w:tbl>
          <w:p w14:paraId="04CDB51A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C00000"/>
              </w:rPr>
            </w:pPr>
          </w:p>
        </w:tc>
      </w:tr>
      <w:tr w:rsidR="002B394A" w:rsidRPr="00925356" w14:paraId="19EA6D96" w14:textId="77777777" w:rsidTr="002B394A">
        <w:trPr>
          <w:trHeight w:val="1452"/>
        </w:trPr>
        <w:tc>
          <w:tcPr>
            <w:tcW w:w="2460" w:type="dxa"/>
            <w:shd w:val="clear" w:color="000000" w:fill="DDD9C4"/>
            <w:noWrap/>
            <w:vAlign w:val="center"/>
          </w:tcPr>
          <w:p w14:paraId="2F6DCC38" w14:textId="6114C156" w:rsidR="002B394A" w:rsidRPr="00925356" w:rsidRDefault="002B394A" w:rsidP="007A76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394A">
              <w:rPr>
                <w:rFonts w:ascii="Calibri" w:eastAsia="Times New Roman" w:hAnsi="Calibri" w:cs="Times New Roman"/>
                <w:color w:val="000000"/>
              </w:rPr>
              <w:t>Prosecution History:</w:t>
            </w:r>
          </w:p>
        </w:tc>
        <w:tc>
          <w:tcPr>
            <w:tcW w:w="9060" w:type="dxa"/>
            <w:gridSpan w:val="3"/>
            <w:shd w:val="clear" w:color="auto" w:fill="auto"/>
            <w:vAlign w:val="center"/>
          </w:tcPr>
          <w:tbl>
            <w:tblPr>
              <w:tblStyle w:val="TableGrid"/>
              <w:tblW w:w="7375" w:type="dxa"/>
              <w:tblInd w:w="727" w:type="dxa"/>
              <w:tblLook w:val="04A0" w:firstRow="1" w:lastRow="0" w:firstColumn="1" w:lastColumn="0" w:noHBand="0" w:noVBand="1"/>
            </w:tblPr>
            <w:tblGrid>
              <w:gridCol w:w="3871"/>
              <w:gridCol w:w="3504"/>
            </w:tblGrid>
            <w:tr w:rsidR="002B394A" w14:paraId="69E9ADCA" w14:textId="77777777" w:rsidTr="002B394A">
              <w:trPr>
                <w:trHeight w:val="282"/>
              </w:trPr>
              <w:tc>
                <w:tcPr>
                  <w:tcW w:w="38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B41DD41" w14:textId="77777777" w:rsidR="002B394A" w:rsidRDefault="002B394A" w:rsidP="00C719FD">
                  <w:pPr>
                    <w:framePr w:hSpace="180" w:wrap="around" w:vAnchor="page" w:hAnchor="margin" w:xAlign="center" w:y="1396"/>
                    <w:jc w:val="center"/>
                  </w:pPr>
                  <w:r>
                    <w:rPr>
                      <w:b/>
                    </w:rPr>
                    <w:t>Activity</w:t>
                  </w:r>
                </w:p>
              </w:tc>
              <w:tc>
                <w:tcPr>
                  <w:tcW w:w="3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8D1F67B" w14:textId="77777777" w:rsidR="002B394A" w:rsidRDefault="002B394A" w:rsidP="00C719FD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color w:val="C00000"/>
                    </w:rPr>
                  </w:pPr>
                  <w:r>
                    <w:rPr>
                      <w:b/>
                    </w:rPr>
                    <w:t>Date</w:t>
                  </w:r>
                </w:p>
              </w:tc>
            </w:tr>
            <w:tr w:rsidR="002B394A" w14:paraId="3A328FE3" w14:textId="77777777" w:rsidTr="002B394A">
              <w:trPr>
                <w:trHeight w:val="282"/>
              </w:trPr>
              <w:tc>
                <w:tcPr>
                  <w:tcW w:w="38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BD07CF" w14:textId="113A876C" w:rsidR="002B394A" w:rsidRDefault="00EC23BC" w:rsidP="00C719FD">
                  <w:pPr>
                    <w:framePr w:hSpace="180" w:wrap="around" w:vAnchor="page" w:hAnchor="margin" w:xAlign="center" w:y="1396"/>
                  </w:pPr>
                  <w:r>
                    <w:t>&lt;&lt;prosecutionItem&gt;&gt;</w:t>
                  </w:r>
                </w:p>
              </w:tc>
              <w:tc>
                <w:tcPr>
                  <w:tcW w:w="3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E1597B" w14:textId="77777777" w:rsidR="002B394A" w:rsidRDefault="002B394A" w:rsidP="00C719FD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</w:rPr>
                  </w:pPr>
                </w:p>
              </w:tc>
            </w:tr>
          </w:tbl>
          <w:p w14:paraId="22405ADC" w14:textId="77777777" w:rsidR="002B394A" w:rsidRPr="00A01916" w:rsidRDefault="002B394A" w:rsidP="00D77F5B">
            <w:pPr>
              <w:jc w:val="center"/>
              <w:rPr>
                <w:rFonts w:ascii="Calibri" w:eastAsia="Times New Roman" w:hAnsi="Calibri" w:cs="Times New Roman"/>
                <w:b/>
              </w:rPr>
            </w:pPr>
          </w:p>
        </w:tc>
      </w:tr>
    </w:tbl>
    <w:p w14:paraId="3CE6CC74" w14:textId="77777777" w:rsidR="002B394A" w:rsidRDefault="002B394A" w:rsidP="002B394A">
      <w:pPr>
        <w:ind w:hanging="1170"/>
      </w:pPr>
    </w:p>
    <w:p w14:paraId="6BCFAFDB" w14:textId="379A7E29" w:rsidR="002B394A" w:rsidRDefault="002B394A" w:rsidP="002B394A">
      <w:pPr>
        <w:ind w:hanging="990"/>
      </w:pPr>
      <w:r w:rsidRPr="002B394A">
        <w:rPr>
          <w:b/>
          <w:u w:val="single"/>
        </w:rPr>
        <w:t>Summary:</w:t>
      </w:r>
      <w:r>
        <w:t xml:space="preserve"> </w:t>
      </w:r>
      <w:r w:rsidRPr="002B394A">
        <w:rPr>
          <w:color w:val="FF0000"/>
        </w:rPr>
        <w:t xml:space="preserve">[Attorney Input Needed] </w:t>
      </w:r>
    </w:p>
    <w:p w14:paraId="199A46DE" w14:textId="77777777" w:rsidR="002B394A" w:rsidRDefault="002B394A" w:rsidP="002B394A">
      <w:pPr>
        <w:ind w:hanging="990"/>
      </w:pPr>
    </w:p>
    <w:p w14:paraId="4E9D721D" w14:textId="77777777" w:rsidR="002B394A" w:rsidRDefault="002B394A" w:rsidP="002B394A">
      <w:pPr>
        <w:ind w:hanging="990"/>
      </w:pPr>
      <w:r w:rsidRPr="002B394A">
        <w:rPr>
          <w:b/>
          <w:u w:val="single"/>
        </w:rPr>
        <w:t>Current Status:</w:t>
      </w:r>
      <w:r>
        <w:t xml:space="preserve"> </w:t>
      </w:r>
      <w:r w:rsidRPr="002B394A">
        <w:rPr>
          <w:color w:val="FF0000"/>
        </w:rPr>
        <w:t>[Attorney Input Needed]</w:t>
      </w:r>
    </w:p>
    <w:p w14:paraId="092F969C" w14:textId="77777777" w:rsidR="002B394A" w:rsidRDefault="002B394A" w:rsidP="002B394A">
      <w:pPr>
        <w:ind w:hanging="990"/>
      </w:pPr>
    </w:p>
    <w:p w14:paraId="01B18A82" w14:textId="4665E166" w:rsidR="002B394A" w:rsidRPr="009C4BA8" w:rsidRDefault="002B394A" w:rsidP="002B394A">
      <w:pPr>
        <w:ind w:hanging="990"/>
        <w:rPr>
          <w:color w:val="FF0000"/>
        </w:rPr>
      </w:pPr>
      <w:r w:rsidRPr="002B394A">
        <w:rPr>
          <w:b/>
          <w:u w:val="single"/>
        </w:rPr>
        <w:t>Currently Pending Claims:</w:t>
      </w:r>
      <w:r w:rsidR="00E646AF">
        <w:t xml:space="preserve">  </w:t>
      </w:r>
      <w:r w:rsidR="00E646AF">
        <w:rPr>
          <w:color w:val="FF0000"/>
        </w:rPr>
        <w:t>[</w:t>
      </w:r>
      <w:r w:rsidR="009C4BA8">
        <w:rPr>
          <w:color w:val="FF0000"/>
        </w:rPr>
        <w:t>CMG</w:t>
      </w:r>
      <w:r w:rsidR="00902745">
        <w:rPr>
          <w:color w:val="FF0000"/>
        </w:rPr>
        <w:t>/</w:t>
      </w:r>
      <w:r w:rsidR="0008048B">
        <w:rPr>
          <w:color w:val="FF0000"/>
        </w:rPr>
        <w:t>Paralegal</w:t>
      </w:r>
      <w:r w:rsidR="009C4BA8">
        <w:rPr>
          <w:color w:val="FF0000"/>
        </w:rPr>
        <w:t xml:space="preserve"> ADD</w:t>
      </w:r>
      <w:r w:rsidR="00E646AF">
        <w:rPr>
          <w:color w:val="FF0000"/>
        </w:rPr>
        <w:t>]</w:t>
      </w:r>
    </w:p>
    <w:p w14:paraId="2F8BFEE9" w14:textId="77777777" w:rsidR="00F11BDE" w:rsidRDefault="00F11BDE" w:rsidP="002B394A">
      <w:pPr>
        <w:ind w:hanging="990"/>
      </w:pPr>
    </w:p>
    <w:p w14:paraId="1B7229DE" w14:textId="6D4FF58C" w:rsidR="002B394A" w:rsidRPr="002B394A" w:rsidRDefault="002B394A" w:rsidP="002B394A">
      <w:pPr>
        <w:ind w:hanging="990"/>
        <w:rPr>
          <w:b/>
          <w:u w:val="single"/>
        </w:rPr>
      </w:pPr>
      <w:r w:rsidRPr="002B394A">
        <w:rPr>
          <w:b/>
          <w:u w:val="single"/>
        </w:rPr>
        <w:t>Proposed Amendments:</w:t>
      </w:r>
      <w:r w:rsidRPr="008856BD">
        <w:rPr>
          <w:b/>
        </w:rPr>
        <w:t xml:space="preserve"> </w:t>
      </w:r>
      <w:r w:rsidR="008856BD" w:rsidRPr="008856BD">
        <w:rPr>
          <w:color w:val="FF0000"/>
        </w:rPr>
        <w:t>[</w:t>
      </w:r>
      <w:r w:rsidR="008856BD" w:rsidRPr="002B394A">
        <w:rPr>
          <w:color w:val="FF0000"/>
        </w:rPr>
        <w:t>Attorney Input Needed]</w:t>
      </w:r>
    </w:p>
    <w:p w14:paraId="423BDD27" w14:textId="77777777" w:rsidR="00F11BDE" w:rsidRDefault="00F11BDE" w:rsidP="002B394A">
      <w:pPr>
        <w:ind w:hanging="990"/>
      </w:pPr>
    </w:p>
    <w:p w14:paraId="0E071354" w14:textId="421936A7" w:rsidR="002B394A" w:rsidRDefault="002B394A" w:rsidP="002B394A">
      <w:pPr>
        <w:ind w:hanging="990"/>
      </w:pPr>
      <w:r w:rsidRPr="002B394A">
        <w:rPr>
          <w:b/>
          <w:u w:val="single"/>
        </w:rPr>
        <w:t>Attorney/Agent Analysis and Recommendation:</w:t>
      </w:r>
      <w:r>
        <w:t xml:space="preserve"> </w:t>
      </w:r>
      <w:r w:rsidRPr="002B394A">
        <w:rPr>
          <w:color w:val="FF0000"/>
        </w:rPr>
        <w:t>[Attorney Input Needed]</w:t>
      </w:r>
    </w:p>
    <w:sectPr w:rsidR="002B394A" w:rsidSect="005610C5">
      <w:headerReference w:type="default" r:id="rId7"/>
      <w:footerReference w:type="default" r:id="rId8"/>
      <w:pgSz w:w="12240" w:h="15840"/>
      <w:pgMar w:top="1440" w:right="1440" w:bottom="1440" w:left="144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C9F9E" w14:textId="77777777" w:rsidR="00D77F5B" w:rsidRDefault="00D77F5B" w:rsidP="003E614C">
      <w:pPr>
        <w:spacing w:after="0" w:line="240" w:lineRule="auto"/>
      </w:pPr>
      <w:r>
        <w:separator/>
      </w:r>
    </w:p>
  </w:endnote>
  <w:endnote w:type="continuationSeparator" w:id="0">
    <w:p w14:paraId="16BBAB2D" w14:textId="77777777" w:rsidR="00D77F5B" w:rsidRDefault="00D77F5B" w:rsidP="003E6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609D2" w14:textId="77777777" w:rsidR="003E614C" w:rsidRDefault="003E614C">
    <w:pPr>
      <w:pStyle w:val="Footer"/>
    </w:pPr>
  </w:p>
  <w:p w14:paraId="0203B268" w14:textId="77777777" w:rsidR="003E614C" w:rsidRDefault="003E61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7785D" w14:textId="77777777" w:rsidR="00D77F5B" w:rsidRDefault="00D77F5B" w:rsidP="003E614C">
      <w:pPr>
        <w:spacing w:after="0" w:line="240" w:lineRule="auto"/>
      </w:pPr>
      <w:r>
        <w:separator/>
      </w:r>
    </w:p>
  </w:footnote>
  <w:footnote w:type="continuationSeparator" w:id="0">
    <w:p w14:paraId="14784A09" w14:textId="77777777" w:rsidR="00D77F5B" w:rsidRDefault="00D77F5B" w:rsidP="003E6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3D62A" w14:textId="28666AC5" w:rsidR="003E614C" w:rsidRDefault="005610C5" w:rsidP="003E614C">
    <w:pPr>
      <w:pStyle w:val="Header"/>
    </w:pPr>
    <w:r>
      <w:rPr>
        <w:noProof/>
      </w:rPr>
      <w:drawing>
        <wp:inline distT="0" distB="0" distL="0" distR="0" wp14:anchorId="7B06180D" wp14:editId="33D5AA40">
          <wp:extent cx="3524250" cy="5905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584C10">
      <w:rPr>
        <w:noProof/>
        <w:lang w:val="en-IN" w:eastAsia="en-IN"/>
      </w:rPr>
      <w:t xml:space="preserve">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5B"/>
    <w:rsid w:val="00022337"/>
    <w:rsid w:val="00043A66"/>
    <w:rsid w:val="00065866"/>
    <w:rsid w:val="0008048B"/>
    <w:rsid w:val="00080A34"/>
    <w:rsid w:val="00086160"/>
    <w:rsid w:val="000D4D0C"/>
    <w:rsid w:val="00132F2B"/>
    <w:rsid w:val="001359EB"/>
    <w:rsid w:val="001674C7"/>
    <w:rsid w:val="00170F58"/>
    <w:rsid w:val="001E663B"/>
    <w:rsid w:val="001F126C"/>
    <w:rsid w:val="001F3FFF"/>
    <w:rsid w:val="002169EE"/>
    <w:rsid w:val="002312DF"/>
    <w:rsid w:val="00297B5C"/>
    <w:rsid w:val="002B394A"/>
    <w:rsid w:val="002F2956"/>
    <w:rsid w:val="002F7198"/>
    <w:rsid w:val="003913B5"/>
    <w:rsid w:val="003A56E7"/>
    <w:rsid w:val="003D1B4F"/>
    <w:rsid w:val="003E614C"/>
    <w:rsid w:val="004335BC"/>
    <w:rsid w:val="00490E99"/>
    <w:rsid w:val="00494E5F"/>
    <w:rsid w:val="004A1389"/>
    <w:rsid w:val="004C63F2"/>
    <w:rsid w:val="004D4193"/>
    <w:rsid w:val="00556461"/>
    <w:rsid w:val="005610C5"/>
    <w:rsid w:val="005614BD"/>
    <w:rsid w:val="0056365B"/>
    <w:rsid w:val="00577A0E"/>
    <w:rsid w:val="00584C10"/>
    <w:rsid w:val="0059274B"/>
    <w:rsid w:val="005B3F8B"/>
    <w:rsid w:val="006142E1"/>
    <w:rsid w:val="006206A4"/>
    <w:rsid w:val="006275F3"/>
    <w:rsid w:val="006365BB"/>
    <w:rsid w:val="00687FEB"/>
    <w:rsid w:val="006D36E9"/>
    <w:rsid w:val="006E125E"/>
    <w:rsid w:val="00752B6D"/>
    <w:rsid w:val="0076155A"/>
    <w:rsid w:val="007A76E8"/>
    <w:rsid w:val="007A78D2"/>
    <w:rsid w:val="007E71F5"/>
    <w:rsid w:val="00840E58"/>
    <w:rsid w:val="008856BD"/>
    <w:rsid w:val="008E7731"/>
    <w:rsid w:val="00902745"/>
    <w:rsid w:val="00902EDF"/>
    <w:rsid w:val="009154C8"/>
    <w:rsid w:val="0092224D"/>
    <w:rsid w:val="00925356"/>
    <w:rsid w:val="009508F3"/>
    <w:rsid w:val="00965028"/>
    <w:rsid w:val="00974AD0"/>
    <w:rsid w:val="0099553A"/>
    <w:rsid w:val="009C4BA8"/>
    <w:rsid w:val="009E1D07"/>
    <w:rsid w:val="009E5564"/>
    <w:rsid w:val="009F16AB"/>
    <w:rsid w:val="00A37CC7"/>
    <w:rsid w:val="00A52285"/>
    <w:rsid w:val="00A60A5A"/>
    <w:rsid w:val="00AE041F"/>
    <w:rsid w:val="00B101A0"/>
    <w:rsid w:val="00B1495A"/>
    <w:rsid w:val="00B32314"/>
    <w:rsid w:val="00B9000D"/>
    <w:rsid w:val="00BC4BC6"/>
    <w:rsid w:val="00BD4E97"/>
    <w:rsid w:val="00C719FD"/>
    <w:rsid w:val="00CB2E78"/>
    <w:rsid w:val="00CB7DD6"/>
    <w:rsid w:val="00CC669B"/>
    <w:rsid w:val="00CE34C6"/>
    <w:rsid w:val="00D165F5"/>
    <w:rsid w:val="00D34798"/>
    <w:rsid w:val="00D529C6"/>
    <w:rsid w:val="00D76BF1"/>
    <w:rsid w:val="00D77F5B"/>
    <w:rsid w:val="00D82ED5"/>
    <w:rsid w:val="00D84A90"/>
    <w:rsid w:val="00DE4511"/>
    <w:rsid w:val="00E01A48"/>
    <w:rsid w:val="00E1053B"/>
    <w:rsid w:val="00E35463"/>
    <w:rsid w:val="00E646AF"/>
    <w:rsid w:val="00E837D4"/>
    <w:rsid w:val="00E933D6"/>
    <w:rsid w:val="00EC23BC"/>
    <w:rsid w:val="00F11BDE"/>
    <w:rsid w:val="00F13BF5"/>
    <w:rsid w:val="00F22711"/>
    <w:rsid w:val="00F53E22"/>
    <w:rsid w:val="00F92AB7"/>
    <w:rsid w:val="00FB0AEC"/>
    <w:rsid w:val="00FB676C"/>
    <w:rsid w:val="00FF57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409B4345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14C"/>
  </w:style>
  <w:style w:type="paragraph" w:styleId="Footer">
    <w:name w:val="footer"/>
    <w:basedOn w:val="Normal"/>
    <w:link w:val="FooterChar"/>
    <w:uiPriority w:val="99"/>
    <w:unhideWhenUsed/>
    <w:rsid w:val="003E6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14C"/>
  </w:style>
  <w:style w:type="paragraph" w:styleId="BalloonText">
    <w:name w:val="Balloon Text"/>
    <w:basedOn w:val="Normal"/>
    <w:link w:val="BalloonTextChar"/>
    <w:uiPriority w:val="99"/>
    <w:semiHidden/>
    <w:unhideWhenUsed/>
    <w:rsid w:val="003E6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14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25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E55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5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5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5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5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24:Sources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o="urn:schemas-microsoft-com:office:office" xmlns:v="urn:schemas-microsoft-com:vml" xmlns:ns15="urn:schemas-microsoft-com:office:exce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 SelectedStyle="\APA.XSL" StyleName="APA"/>
</file>

<file path=customXml/itemProps1.xml><?xml version="1.0" encoding="utf-8"?>
<ds:datastoreItem xmlns:ds="http://schemas.openxmlformats.org/officeDocument/2006/customXml" ds:itemID="{7724398C-31E6-429A-8CFD-A2A9DA63DAF9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office"/>
    <ds:schemaRef ds:uri="urn:schemas-microsoft-com:vml"/>
    <ds:schemaRef ds:uri="urn:schemas-microsoft-com:office:excel"/>
    <ds:schemaRef ds:uri="urn:schemas-microsoft-com:office:word"/>
    <ds:schemaRef ds:uri="urn:schemas-microsoft-com:office:powerpoint"/>
    <ds:schemaRef ds:uri="http://opendope.org/xpaths"/>
    <ds:schemaRef ds:uri="http://opendope.org/conditions"/>
    <ds:schemaRef ds:uri="http://opendope.org/question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RespRecommendationForm.dotx</Template>
  <TotalTime>0</TotalTime>
  <Pages>1</Pages>
  <Words>94</Words>
  <Characters>538</Characters>
  <Application>Microsoft Office Word</Application>
  <DocSecurity>0</DocSecurity>
  <PresentationFormat/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Lynnea Fredrikson</dc:creator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