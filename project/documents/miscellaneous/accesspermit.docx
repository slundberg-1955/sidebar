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901F3" w14:textId="53A7D0F1" w:rsidR="002A0B43" w:rsidRPr="00432752" w:rsidRDefault="00D57072" w:rsidP="00D57072">
      <w:pPr>
        <w:spacing w:line="240" w:lineRule="auto"/>
        <w:rPr>
          <w:rFonts w:ascii="Arial" w:hAnsi="Arial" w:cs="Arial"/>
          <w:sz w:val="14"/>
          <w:szCs w:val="14"/>
        </w:rPr>
      </w:pPr>
      <w:r w:rsidRPr="00432752">
        <w:rPr>
          <w:rFonts w:ascii="Arial" w:hAnsi="Arial" w:cs="Arial"/>
          <w:sz w:val="14"/>
          <w:szCs w:val="14"/>
        </w:rPr>
        <w:t>Doc code: PD.TO.AUTH</w:t>
      </w:r>
    </w:p>
    <w:p w14:paraId="5533759A" w14:textId="77777777" w:rsidR="00796E5E" w:rsidRDefault="00D57072" w:rsidP="00D57072">
      <w:pPr>
        <w:spacing w:line="240" w:lineRule="auto"/>
        <w:rPr>
          <w:rFonts w:ascii="Arial" w:hAnsi="Arial" w:cs="Arial"/>
          <w:sz w:val="14"/>
          <w:szCs w:val="14"/>
        </w:rPr>
      </w:pPr>
      <w:r w:rsidRPr="00432752">
        <w:rPr>
          <w:rFonts w:ascii="Arial" w:hAnsi="Arial" w:cs="Arial"/>
          <w:sz w:val="14"/>
          <w:szCs w:val="14"/>
        </w:rPr>
        <w:t>Document Description:  Auth</w:t>
      </w:r>
      <w:r w:rsidR="00796E5E">
        <w:rPr>
          <w:rFonts w:ascii="Arial" w:hAnsi="Arial" w:cs="Arial"/>
          <w:sz w:val="14"/>
          <w:szCs w:val="14"/>
        </w:rPr>
        <w:t>orization</w:t>
      </w:r>
      <w:r w:rsidRPr="00432752">
        <w:rPr>
          <w:rFonts w:ascii="Arial" w:hAnsi="Arial" w:cs="Arial"/>
          <w:sz w:val="14"/>
          <w:szCs w:val="14"/>
        </w:rPr>
        <w:t xml:space="preserve"> or Resc</w:t>
      </w:r>
      <w:r w:rsidR="00796E5E">
        <w:rPr>
          <w:rFonts w:ascii="Arial" w:hAnsi="Arial" w:cs="Arial"/>
          <w:sz w:val="14"/>
          <w:szCs w:val="14"/>
        </w:rPr>
        <w:t>ission</w:t>
      </w:r>
      <w:r w:rsidRPr="00432752">
        <w:rPr>
          <w:rFonts w:ascii="Arial" w:hAnsi="Arial" w:cs="Arial"/>
          <w:sz w:val="14"/>
          <w:szCs w:val="14"/>
        </w:rPr>
        <w:t xml:space="preserve"> of Auth</w:t>
      </w:r>
      <w:r w:rsidR="00796E5E">
        <w:rPr>
          <w:rFonts w:ascii="Arial" w:hAnsi="Arial" w:cs="Arial"/>
          <w:sz w:val="14"/>
          <w:szCs w:val="14"/>
        </w:rPr>
        <w:t>orization</w:t>
      </w:r>
      <w:r w:rsidRPr="00432752">
        <w:rPr>
          <w:rFonts w:ascii="Arial" w:hAnsi="Arial" w:cs="Arial"/>
          <w:sz w:val="14"/>
          <w:szCs w:val="14"/>
        </w:rPr>
        <w:t xml:space="preserve"> to Access Appl</w:t>
      </w:r>
      <w:r w:rsidR="00796E5E">
        <w:rPr>
          <w:rFonts w:ascii="Arial" w:hAnsi="Arial" w:cs="Arial"/>
          <w:sz w:val="14"/>
          <w:szCs w:val="14"/>
        </w:rPr>
        <w:t>ication</w:t>
      </w:r>
      <w:r w:rsidRPr="00432752">
        <w:rPr>
          <w:rFonts w:ascii="Arial" w:hAnsi="Arial" w:cs="Arial"/>
          <w:sz w:val="14"/>
          <w:szCs w:val="14"/>
        </w:rPr>
        <w:t xml:space="preserve"> </w:t>
      </w:r>
    </w:p>
    <w:p w14:paraId="68078690" w14:textId="19775D8D" w:rsidR="00D57072" w:rsidRPr="00432752" w:rsidRDefault="00D57072" w:rsidP="00D57072">
      <w:pPr>
        <w:spacing w:line="240" w:lineRule="auto"/>
        <w:rPr>
          <w:rFonts w:ascii="Arial" w:hAnsi="Arial" w:cs="Arial"/>
          <w:sz w:val="14"/>
          <w:szCs w:val="14"/>
        </w:rPr>
      </w:pPr>
      <w:r w:rsidRPr="00432752">
        <w:rPr>
          <w:rFonts w:ascii="Arial" w:hAnsi="Arial" w:cs="Arial"/>
          <w:sz w:val="14"/>
          <w:szCs w:val="14"/>
        </w:rPr>
        <w:t xml:space="preserve">by </w:t>
      </w:r>
      <w:r w:rsidR="00796E5E">
        <w:rPr>
          <w:rFonts w:ascii="Arial" w:hAnsi="Arial" w:cs="Arial"/>
          <w:sz w:val="14"/>
          <w:szCs w:val="14"/>
        </w:rPr>
        <w:t xml:space="preserve">Digital Access Service/Priority Document Exchange </w:t>
      </w:r>
      <w:r w:rsidRPr="00432752">
        <w:rPr>
          <w:rFonts w:ascii="Arial" w:hAnsi="Arial" w:cs="Arial"/>
          <w:sz w:val="14"/>
          <w:szCs w:val="14"/>
        </w:rPr>
        <w:t>Office</w:t>
      </w:r>
    </w:p>
    <w:p w14:paraId="4C506DE1" w14:textId="1516227C" w:rsidR="00D57072" w:rsidRPr="00432752" w:rsidRDefault="00D57072" w:rsidP="00D57072">
      <w:pPr>
        <w:spacing w:line="240" w:lineRule="auto"/>
        <w:jc w:val="right"/>
        <w:rPr>
          <w:rFonts w:ascii="Arial" w:hAnsi="Arial" w:cs="Arial"/>
          <w:sz w:val="14"/>
          <w:szCs w:val="14"/>
        </w:rPr>
      </w:pPr>
      <w:r w:rsidRPr="00432752">
        <w:rPr>
          <w:rFonts w:ascii="Arial" w:hAnsi="Arial" w:cs="Arial"/>
          <w:sz w:val="14"/>
          <w:szCs w:val="14"/>
        </w:rPr>
        <w:t>PTO/SB/39 (11-15)</w:t>
      </w:r>
    </w:p>
    <w:p w14:paraId="0D35AE24" w14:textId="39EB5093" w:rsidR="00D57072" w:rsidRPr="00432752" w:rsidRDefault="00D57072" w:rsidP="00D57072">
      <w:pPr>
        <w:spacing w:line="240" w:lineRule="auto"/>
        <w:jc w:val="right"/>
        <w:rPr>
          <w:rFonts w:ascii="Arial" w:hAnsi="Arial" w:cs="Arial"/>
          <w:sz w:val="14"/>
          <w:szCs w:val="14"/>
        </w:rPr>
      </w:pPr>
      <w:r w:rsidRPr="00432752">
        <w:rPr>
          <w:rFonts w:ascii="Arial" w:hAnsi="Arial" w:cs="Arial"/>
          <w:sz w:val="14"/>
          <w:szCs w:val="14"/>
        </w:rPr>
        <w:t xml:space="preserve">Approved for use through </w:t>
      </w:r>
      <w:r w:rsidR="00796E5E">
        <w:rPr>
          <w:rFonts w:ascii="Arial" w:hAnsi="Arial" w:cs="Arial"/>
          <w:sz w:val="14"/>
          <w:szCs w:val="14"/>
        </w:rPr>
        <w:t>05/31/2024</w:t>
      </w:r>
      <w:r w:rsidRPr="00432752">
        <w:rPr>
          <w:rFonts w:ascii="Arial" w:hAnsi="Arial" w:cs="Arial"/>
          <w:sz w:val="14"/>
          <w:szCs w:val="14"/>
        </w:rPr>
        <w:t>. CMB 0</w:t>
      </w:r>
      <w:r w:rsidR="00C30705">
        <w:rPr>
          <w:rFonts w:ascii="Arial" w:hAnsi="Arial" w:cs="Arial"/>
          <w:sz w:val="14"/>
          <w:szCs w:val="14"/>
        </w:rPr>
        <w:t>6</w:t>
      </w:r>
      <w:r w:rsidRPr="00432752">
        <w:rPr>
          <w:rFonts w:ascii="Arial" w:hAnsi="Arial" w:cs="Arial"/>
          <w:sz w:val="14"/>
          <w:szCs w:val="14"/>
        </w:rPr>
        <w:t>51-0031</w:t>
      </w:r>
    </w:p>
    <w:p w14:paraId="573B763B" w14:textId="0F63B2D3" w:rsidR="00D57072" w:rsidRPr="00432752" w:rsidRDefault="00D57072" w:rsidP="00D57072">
      <w:pPr>
        <w:spacing w:line="240" w:lineRule="auto"/>
        <w:jc w:val="right"/>
        <w:rPr>
          <w:rFonts w:ascii="Arial" w:hAnsi="Arial" w:cs="Arial"/>
          <w:sz w:val="14"/>
          <w:szCs w:val="14"/>
        </w:rPr>
      </w:pPr>
      <w:r w:rsidRPr="00432752">
        <w:rPr>
          <w:rFonts w:ascii="Arial" w:hAnsi="Arial" w:cs="Arial"/>
          <w:sz w:val="14"/>
          <w:szCs w:val="14"/>
        </w:rPr>
        <w:t>U.S. Patent and Trademark Office; U.S. DEPARTMENT OF COMMERCE</w:t>
      </w:r>
    </w:p>
    <w:p w14:paraId="7ECFFCE0" w14:textId="0F598464" w:rsidR="00D57072" w:rsidRPr="00432752" w:rsidRDefault="00D57072" w:rsidP="00D57072">
      <w:pPr>
        <w:spacing w:line="240" w:lineRule="auto"/>
        <w:jc w:val="right"/>
        <w:rPr>
          <w:rFonts w:ascii="Arial" w:hAnsi="Arial" w:cs="Arial"/>
          <w:sz w:val="14"/>
          <w:szCs w:val="14"/>
        </w:rPr>
      </w:pPr>
      <w:r w:rsidRPr="00432752">
        <w:rPr>
          <w:rFonts w:ascii="Arial" w:hAnsi="Arial" w:cs="Arial"/>
          <w:sz w:val="14"/>
          <w:szCs w:val="14"/>
        </w:rPr>
        <w:t>Under the Paperwork Reduction Act of 1995, no persons are required to respond to a collection of information unless it displays a valid OMB control number.</w:t>
      </w:r>
    </w:p>
    <w:tbl>
      <w:tblPr>
        <w:tblStyle w:val="TableGrid"/>
        <w:tblW w:w="10255" w:type="dxa"/>
        <w:tblLook w:val="04A0" w:firstRow="1" w:lastRow="0" w:firstColumn="1" w:lastColumn="0" w:noHBand="0" w:noVBand="1"/>
      </w:tblPr>
      <w:tblGrid>
        <w:gridCol w:w="4945"/>
        <w:gridCol w:w="5310"/>
      </w:tblGrid>
      <w:tr w:rsidR="00D57072" w:rsidRPr="00432752" w14:paraId="3D22A16C" w14:textId="77777777" w:rsidTr="00F0038B">
        <w:tc>
          <w:tcPr>
            <w:tcW w:w="10255" w:type="dxa"/>
            <w:gridSpan w:val="2"/>
          </w:tcPr>
          <w:p w14:paraId="50C1FD63" w14:textId="1D3F643F" w:rsidR="00D57072" w:rsidRPr="00432752" w:rsidRDefault="00D57072" w:rsidP="00FF4B59">
            <w:pPr>
              <w:spacing w:line="240" w:lineRule="auto"/>
              <w:jc w:val="center"/>
              <w:rPr>
                <w:rFonts w:ascii="Arial" w:hAnsi="Arial" w:cs="Arial"/>
                <w:b/>
                <w:bCs/>
              </w:rPr>
            </w:pPr>
            <w:r w:rsidRPr="00432752">
              <w:rPr>
                <w:rFonts w:ascii="Arial" w:hAnsi="Arial" w:cs="Arial"/>
                <w:b/>
                <w:bCs/>
              </w:rPr>
              <w:t>AUTHORIZATION OR RESCISSION OF AUTHORIZATION TO PERMIT ACCESS TO APPLICATION-</w:t>
            </w:r>
            <w:r w:rsidR="00FF4B59" w:rsidRPr="00432752">
              <w:rPr>
                <w:rFonts w:ascii="Arial" w:hAnsi="Arial" w:cs="Arial"/>
                <w:b/>
                <w:bCs/>
              </w:rPr>
              <w:t>AS-FILED BY PARTICIPATING OFFICES</w:t>
            </w:r>
          </w:p>
        </w:tc>
      </w:tr>
      <w:tr w:rsidR="00FF4B59" w:rsidRPr="00432752" w14:paraId="3870BCB2" w14:textId="77777777" w:rsidTr="00F0038B">
        <w:tc>
          <w:tcPr>
            <w:tcW w:w="10255" w:type="dxa"/>
            <w:gridSpan w:val="2"/>
          </w:tcPr>
          <w:p w14:paraId="5E6FC6C6" w14:textId="77777777" w:rsidR="00FF4B59" w:rsidRPr="00432752" w:rsidRDefault="00FF4B59" w:rsidP="00D57072">
            <w:pPr>
              <w:spacing w:line="240" w:lineRule="auto"/>
              <w:rPr>
                <w:rFonts w:ascii="Arial" w:hAnsi="Arial" w:cs="Arial"/>
                <w:sz w:val="20"/>
                <w:szCs w:val="20"/>
              </w:rPr>
            </w:pPr>
            <w:r w:rsidRPr="00432752">
              <w:rPr>
                <w:rFonts w:ascii="Arial" w:hAnsi="Arial" w:cs="Arial"/>
                <w:sz w:val="20"/>
                <w:szCs w:val="20"/>
              </w:rPr>
              <w:t>Send completed form to:  Commissioner of Patents</w:t>
            </w:r>
          </w:p>
          <w:p w14:paraId="0614E3BD" w14:textId="77777777" w:rsidR="00FF4B59" w:rsidRPr="00432752" w:rsidRDefault="00FF4B59" w:rsidP="00D57072">
            <w:pPr>
              <w:spacing w:line="240" w:lineRule="auto"/>
              <w:rPr>
                <w:rFonts w:ascii="Arial" w:hAnsi="Arial" w:cs="Arial"/>
                <w:sz w:val="20"/>
                <w:szCs w:val="20"/>
              </w:rPr>
            </w:pPr>
            <w:r w:rsidRPr="00432752">
              <w:rPr>
                <w:rFonts w:ascii="Arial" w:hAnsi="Arial" w:cs="Arial"/>
                <w:sz w:val="20"/>
                <w:szCs w:val="20"/>
              </w:rPr>
              <w:t xml:space="preserve">                                          P.O. Box 1450, Alexandria, VA 22313-1450</w:t>
            </w:r>
          </w:p>
          <w:p w14:paraId="1BEEEFC3" w14:textId="5D28ECE5" w:rsidR="00FF4B59" w:rsidRPr="008C56A4" w:rsidRDefault="00FF4B59" w:rsidP="00D57072">
            <w:pPr>
              <w:spacing w:line="240" w:lineRule="auto"/>
              <w:rPr>
                <w:rFonts w:ascii="Arial" w:hAnsi="Arial" w:cs="Arial"/>
                <w:sz w:val="16"/>
                <w:szCs w:val="16"/>
              </w:rPr>
            </w:pPr>
          </w:p>
        </w:tc>
      </w:tr>
      <w:tr w:rsidR="00FF4B59" w:rsidRPr="00432752" w14:paraId="038E35D7" w14:textId="77777777" w:rsidTr="00432752">
        <w:tc>
          <w:tcPr>
            <w:tcW w:w="4945" w:type="dxa"/>
          </w:tcPr>
          <w:p w14:paraId="1F849AF8" w14:textId="43C2FCAB" w:rsidR="00FF4B59" w:rsidRPr="00432752" w:rsidRDefault="00FF4B59" w:rsidP="00D57072">
            <w:pPr>
              <w:spacing w:line="240" w:lineRule="auto"/>
              <w:rPr>
                <w:rFonts w:ascii="Arial" w:hAnsi="Arial" w:cs="Arial"/>
                <w:sz w:val="20"/>
                <w:szCs w:val="20"/>
              </w:rPr>
            </w:pPr>
            <w:r w:rsidRPr="00432752">
              <w:rPr>
                <w:rFonts w:ascii="Arial" w:hAnsi="Arial" w:cs="Arial"/>
                <w:sz w:val="20"/>
                <w:szCs w:val="20"/>
              </w:rPr>
              <w:t>Application Number (if known):</w:t>
            </w:r>
            <w:r w:rsidR="00C30705">
              <w:rPr>
                <w:rFonts w:ascii="Arial" w:hAnsi="Arial" w:cs="Arial"/>
                <w:sz w:val="20"/>
                <w:szCs w:val="20"/>
              </w:rPr>
              <w:t xml:space="preserve"> </w:t>
            </w:r>
            <w:r w:rsidR="00C30705" w:rsidRPr="00C25173">
              <w:rPr>
                <w:noProof/>
                <w:sz w:val="22"/>
                <w:szCs w:val="22"/>
              </w:rPr>
              <w:t>&lt;&lt;serialNo&gt;&gt;</w:t>
            </w:r>
          </w:p>
        </w:tc>
        <w:tc>
          <w:tcPr>
            <w:tcW w:w="5310" w:type="dxa"/>
          </w:tcPr>
          <w:p w14:paraId="26643D88" w14:textId="16207604" w:rsidR="00FF4B59" w:rsidRPr="00432752" w:rsidRDefault="00FF4B59" w:rsidP="00D57072">
            <w:pPr>
              <w:spacing w:line="240" w:lineRule="auto"/>
              <w:rPr>
                <w:rFonts w:ascii="Arial" w:hAnsi="Arial" w:cs="Arial"/>
                <w:sz w:val="20"/>
                <w:szCs w:val="20"/>
              </w:rPr>
            </w:pPr>
            <w:r w:rsidRPr="00432752">
              <w:rPr>
                <w:rFonts w:ascii="Arial" w:hAnsi="Arial" w:cs="Arial"/>
                <w:sz w:val="20"/>
                <w:szCs w:val="20"/>
              </w:rPr>
              <w:t>Filing Date:</w:t>
            </w:r>
            <w:r w:rsidR="00C30705" w:rsidRPr="00C25173">
              <w:rPr>
                <w:noProof/>
                <w:sz w:val="22"/>
                <w:szCs w:val="22"/>
              </w:rPr>
              <w:t xml:space="preserve"> &lt;&lt;filedDate&gt;&gt;</w:t>
            </w:r>
          </w:p>
          <w:p w14:paraId="1DACA6F8" w14:textId="7D725643" w:rsidR="00FF4B59" w:rsidRPr="0003726A" w:rsidRDefault="00FF4B59" w:rsidP="00D57072">
            <w:pPr>
              <w:spacing w:line="240" w:lineRule="auto"/>
              <w:rPr>
                <w:rFonts w:ascii="Arial" w:hAnsi="Arial" w:cs="Arial"/>
                <w:sz w:val="16"/>
                <w:szCs w:val="16"/>
              </w:rPr>
            </w:pPr>
          </w:p>
        </w:tc>
      </w:tr>
      <w:tr w:rsidR="00FF4B59" w:rsidRPr="00432752" w14:paraId="70C79A38" w14:textId="77777777" w:rsidTr="00432752">
        <w:tc>
          <w:tcPr>
            <w:tcW w:w="4945" w:type="dxa"/>
          </w:tcPr>
          <w:p w14:paraId="588E30A8" w14:textId="1479EF6A" w:rsidR="00FF4B59" w:rsidRPr="00432752" w:rsidRDefault="00FF4B59" w:rsidP="00D57072">
            <w:pPr>
              <w:spacing w:line="240" w:lineRule="auto"/>
              <w:rPr>
                <w:rFonts w:ascii="Arial" w:hAnsi="Arial" w:cs="Arial"/>
                <w:sz w:val="20"/>
                <w:szCs w:val="20"/>
              </w:rPr>
            </w:pPr>
            <w:r w:rsidRPr="00432752">
              <w:rPr>
                <w:rFonts w:ascii="Arial" w:hAnsi="Arial" w:cs="Arial"/>
                <w:sz w:val="20"/>
                <w:szCs w:val="20"/>
              </w:rPr>
              <w:t>First Named Inventor:</w:t>
            </w:r>
            <w:r w:rsidR="00C30705">
              <w:rPr>
                <w:rFonts w:ascii="Arial" w:hAnsi="Arial" w:cs="Arial"/>
                <w:sz w:val="20"/>
                <w:szCs w:val="20"/>
              </w:rPr>
              <w:t xml:space="preserve"> </w:t>
            </w:r>
            <w:r w:rsidR="00C30705" w:rsidRPr="00C25173">
              <w:rPr>
                <w:noProof/>
                <w:sz w:val="22"/>
                <w:szCs w:val="22"/>
              </w:rPr>
              <w:t>&lt;&lt;inventorEtal&gt;&gt;</w:t>
            </w:r>
          </w:p>
        </w:tc>
        <w:tc>
          <w:tcPr>
            <w:tcW w:w="5310" w:type="dxa"/>
          </w:tcPr>
          <w:p w14:paraId="3AE4F344" w14:textId="5ADB99EC" w:rsidR="00FF4B59" w:rsidRPr="00432752" w:rsidRDefault="00FF4B59" w:rsidP="00D57072">
            <w:pPr>
              <w:spacing w:line="240" w:lineRule="auto"/>
              <w:rPr>
                <w:rFonts w:ascii="Arial" w:hAnsi="Arial" w:cs="Arial"/>
                <w:sz w:val="20"/>
                <w:szCs w:val="20"/>
              </w:rPr>
            </w:pPr>
            <w:r w:rsidRPr="00432752">
              <w:rPr>
                <w:rFonts w:ascii="Arial" w:hAnsi="Arial" w:cs="Arial"/>
                <w:sz w:val="20"/>
                <w:szCs w:val="20"/>
              </w:rPr>
              <w:t>Attorney Docket Number:</w:t>
            </w:r>
            <w:r w:rsidR="00C30705">
              <w:rPr>
                <w:rFonts w:ascii="Arial" w:hAnsi="Arial" w:cs="Arial"/>
                <w:sz w:val="20"/>
                <w:szCs w:val="20"/>
              </w:rPr>
              <w:t xml:space="preserve"> </w:t>
            </w:r>
            <w:r w:rsidR="00C30705" w:rsidRPr="00C25173">
              <w:rPr>
                <w:sz w:val="22"/>
                <w:szCs w:val="22"/>
              </w:rPr>
              <w:t>&lt;&lt;matterNo&gt;&gt;</w:t>
            </w:r>
          </w:p>
          <w:p w14:paraId="61ED89AD" w14:textId="32246FE2" w:rsidR="00FF4B59" w:rsidRPr="0003726A" w:rsidRDefault="00FF4B59" w:rsidP="00D57072">
            <w:pPr>
              <w:spacing w:line="240" w:lineRule="auto"/>
              <w:rPr>
                <w:rFonts w:ascii="Arial" w:hAnsi="Arial" w:cs="Arial"/>
                <w:sz w:val="16"/>
                <w:szCs w:val="16"/>
              </w:rPr>
            </w:pPr>
          </w:p>
        </w:tc>
      </w:tr>
      <w:tr w:rsidR="00B7796D" w:rsidRPr="00432752" w14:paraId="484CC572" w14:textId="77777777" w:rsidTr="008253F5">
        <w:tc>
          <w:tcPr>
            <w:tcW w:w="10255" w:type="dxa"/>
            <w:gridSpan w:val="2"/>
          </w:tcPr>
          <w:p w14:paraId="37A81253" w14:textId="77777777" w:rsidR="00B7796D" w:rsidRPr="00432752" w:rsidRDefault="00B7796D" w:rsidP="00D57072">
            <w:pPr>
              <w:spacing w:line="240" w:lineRule="auto"/>
              <w:rPr>
                <w:rFonts w:ascii="Arial" w:hAnsi="Arial" w:cs="Arial"/>
                <w:sz w:val="20"/>
                <w:szCs w:val="20"/>
              </w:rPr>
            </w:pPr>
            <w:r w:rsidRPr="00432752">
              <w:rPr>
                <w:rFonts w:ascii="Arial" w:hAnsi="Arial" w:cs="Arial"/>
                <w:sz w:val="20"/>
                <w:szCs w:val="20"/>
              </w:rPr>
              <w:t>Title (Required)</w:t>
            </w:r>
          </w:p>
          <w:p w14:paraId="45D3D03F" w14:textId="7C7FEB9C" w:rsidR="00B7796D" w:rsidRPr="00432752" w:rsidRDefault="00C30705" w:rsidP="00D57072">
            <w:pPr>
              <w:spacing w:line="240" w:lineRule="auto"/>
              <w:rPr>
                <w:rFonts w:ascii="Arial" w:hAnsi="Arial" w:cs="Arial"/>
                <w:sz w:val="20"/>
                <w:szCs w:val="20"/>
              </w:rPr>
            </w:pPr>
            <w:r w:rsidRPr="00C25173">
              <w:rPr>
                <w:sz w:val="22"/>
                <w:szCs w:val="22"/>
              </w:rPr>
              <w:t>&lt;&lt;title&gt;&gt;</w:t>
            </w:r>
          </w:p>
          <w:p w14:paraId="1CD23BCC" w14:textId="77777777" w:rsidR="00B7796D" w:rsidRPr="00432752" w:rsidRDefault="00B7796D" w:rsidP="00D57072">
            <w:pPr>
              <w:spacing w:line="240" w:lineRule="auto"/>
              <w:rPr>
                <w:rFonts w:ascii="Arial" w:hAnsi="Arial" w:cs="Arial"/>
                <w:sz w:val="20"/>
                <w:szCs w:val="20"/>
              </w:rPr>
            </w:pPr>
          </w:p>
        </w:tc>
      </w:tr>
      <w:tr w:rsidR="00FF4B59" w:rsidRPr="00432752" w14:paraId="7B0B5BDC" w14:textId="77777777" w:rsidTr="00F0038B">
        <w:tc>
          <w:tcPr>
            <w:tcW w:w="10255" w:type="dxa"/>
            <w:gridSpan w:val="2"/>
          </w:tcPr>
          <w:p w14:paraId="6A8C6F8E" w14:textId="77777777" w:rsidR="00FF4B59" w:rsidRPr="00432752" w:rsidRDefault="00FF4B59" w:rsidP="00D57072">
            <w:pPr>
              <w:spacing w:line="240" w:lineRule="auto"/>
              <w:rPr>
                <w:rFonts w:ascii="Arial" w:hAnsi="Arial" w:cs="Arial"/>
                <w:sz w:val="20"/>
                <w:szCs w:val="20"/>
              </w:rPr>
            </w:pPr>
            <w:r w:rsidRPr="00432752">
              <w:rPr>
                <w:rFonts w:ascii="Arial" w:hAnsi="Arial" w:cs="Arial"/>
                <w:sz w:val="20"/>
                <w:szCs w:val="20"/>
              </w:rPr>
              <w:t xml:space="preserve">Check either box 1 or 2 below, but </w:t>
            </w:r>
            <w:r w:rsidRPr="00432752">
              <w:rPr>
                <w:rFonts w:ascii="Arial" w:hAnsi="Arial" w:cs="Arial"/>
                <w:b/>
                <w:bCs/>
                <w:sz w:val="20"/>
                <w:szCs w:val="20"/>
                <w:u w:val="single"/>
              </w:rPr>
              <w:t>not</w:t>
            </w:r>
            <w:r w:rsidRPr="00432752">
              <w:rPr>
                <w:rFonts w:ascii="Arial" w:hAnsi="Arial" w:cs="Arial"/>
                <w:sz w:val="20"/>
                <w:szCs w:val="20"/>
              </w:rPr>
              <w:t xml:space="preserve"> both:</w:t>
            </w:r>
          </w:p>
          <w:p w14:paraId="1C5DF386" w14:textId="77777777" w:rsidR="00F0038B" w:rsidRPr="0003726A" w:rsidRDefault="00F0038B" w:rsidP="00D57072">
            <w:pPr>
              <w:spacing w:line="240" w:lineRule="auto"/>
              <w:rPr>
                <w:rFonts w:ascii="Arial" w:hAnsi="Arial" w:cs="Arial"/>
                <w:sz w:val="16"/>
                <w:szCs w:val="16"/>
              </w:rPr>
            </w:pPr>
          </w:p>
          <w:p w14:paraId="776B4263" w14:textId="6E929212" w:rsidR="00766988" w:rsidRPr="00432752" w:rsidRDefault="00FF4B59" w:rsidP="00D57072">
            <w:pPr>
              <w:spacing w:line="240" w:lineRule="auto"/>
              <w:rPr>
                <w:rFonts w:ascii="Arial" w:hAnsi="Arial" w:cs="Arial"/>
                <w:sz w:val="20"/>
                <w:szCs w:val="20"/>
              </w:rPr>
            </w:pPr>
            <w:r w:rsidRPr="00432752">
              <w:rPr>
                <w:rFonts w:ascii="Arial" w:hAnsi="Arial" w:cs="Arial"/>
                <w:sz w:val="20"/>
                <w:szCs w:val="20"/>
              </w:rPr>
              <w:t xml:space="preserve">1.  </w:t>
            </w:r>
            <w:r w:rsidR="00C30705">
              <w:rPr>
                <w:rFonts w:cs="Calibri"/>
                <w:color w:val="010202"/>
              </w:rPr>
              <w:fldChar w:fldCharType="begin">
                <w:ffData>
                  <w:name w:val=""/>
                  <w:enabled/>
                  <w:calcOnExit w:val="0"/>
                  <w:checkBox>
                    <w:sizeAuto/>
                    <w:default w:val="1"/>
                  </w:checkBox>
                </w:ffData>
              </w:fldChar>
            </w:r>
            <w:r w:rsidR="00C30705">
              <w:rPr>
                <w:rFonts w:cs="Calibri"/>
                <w:color w:val="010202"/>
              </w:rPr>
              <w:instrText xml:space="preserve"> FORMCHECKBOX </w:instrText>
            </w:r>
            <w:r w:rsidR="000E2302">
              <w:rPr>
                <w:rFonts w:cs="Calibri"/>
                <w:color w:val="010202"/>
              </w:rPr>
            </w:r>
            <w:r w:rsidR="000E2302">
              <w:rPr>
                <w:rFonts w:cs="Calibri"/>
                <w:color w:val="010202"/>
              </w:rPr>
              <w:fldChar w:fldCharType="separate"/>
            </w:r>
            <w:r w:rsidR="00C30705">
              <w:rPr>
                <w:rFonts w:cs="Calibri"/>
                <w:color w:val="010202"/>
              </w:rPr>
              <w:fldChar w:fldCharType="end"/>
            </w:r>
            <w:r w:rsidR="00766988" w:rsidRPr="00432752">
              <w:rPr>
                <w:rFonts w:ascii="Arial" w:hAnsi="Arial" w:cs="Arial"/>
                <w:sz w:val="20"/>
                <w:szCs w:val="20"/>
              </w:rPr>
              <w:t xml:space="preserve">  By checking this box, the undersigned hereby </w:t>
            </w:r>
            <w:r w:rsidR="00766988" w:rsidRPr="00432752">
              <w:rPr>
                <w:rFonts w:ascii="Arial" w:hAnsi="Arial" w:cs="Arial"/>
                <w:b/>
                <w:bCs/>
                <w:sz w:val="20"/>
                <w:szCs w:val="20"/>
                <w:u w:val="single"/>
              </w:rPr>
              <w:t>grants the USPTO authority</w:t>
            </w:r>
            <w:r w:rsidR="00766988" w:rsidRPr="00432752">
              <w:rPr>
                <w:rFonts w:ascii="Arial" w:hAnsi="Arial" w:cs="Arial"/>
                <w:sz w:val="20"/>
                <w:szCs w:val="20"/>
              </w:rPr>
              <w:t xml:space="preserve"> to provide the European Patent Office (EPO), the Japan Patent Office (JPO), the Korean Intellectual Property Office (KIPO), the State Intellectual Property Office of the People’s Republic of China (SIPO), the world Intellectual Property Organization (WIPO), and any other foreign intellectual property office participating with the USPTO in a bilateral or multilateral priority document exchange agreement in which a foreign application claiming priority to the instant patent application is filed, access to:  (1) the instant patent application-as-filed and its related bibliographic data, (2) any foreign or domestic application to which priority or benefit is claimed by the instant application and its related bibliographic data, and (3) the date of filing of this Authorization.  See 37 CFR 1.14(h)(1).</w:t>
            </w:r>
          </w:p>
          <w:p w14:paraId="26A62D5F" w14:textId="77777777" w:rsidR="00766988" w:rsidRPr="0003726A" w:rsidRDefault="00766988" w:rsidP="00D57072">
            <w:pPr>
              <w:spacing w:line="240" w:lineRule="auto"/>
              <w:rPr>
                <w:rFonts w:ascii="Arial" w:hAnsi="Arial" w:cs="Arial"/>
                <w:sz w:val="16"/>
                <w:szCs w:val="16"/>
              </w:rPr>
            </w:pPr>
          </w:p>
          <w:p w14:paraId="71E255AA" w14:textId="44E29F0B" w:rsidR="00766988" w:rsidRPr="00432752" w:rsidRDefault="00766988" w:rsidP="00D57072">
            <w:pPr>
              <w:spacing w:line="240" w:lineRule="auto"/>
              <w:rPr>
                <w:rFonts w:ascii="Arial" w:hAnsi="Arial" w:cs="Arial"/>
                <w:sz w:val="20"/>
                <w:szCs w:val="20"/>
              </w:rPr>
            </w:pPr>
            <w:r w:rsidRPr="00432752">
              <w:rPr>
                <w:rFonts w:ascii="Arial" w:hAnsi="Arial" w:cs="Arial"/>
                <w:sz w:val="20"/>
                <w:szCs w:val="20"/>
              </w:rPr>
              <w:t xml:space="preserve">2.  </w:t>
            </w:r>
            <w:r w:rsidR="00C30705">
              <w:rPr>
                <w:rFonts w:cs="Calibri"/>
                <w:color w:val="010202"/>
              </w:rPr>
              <w:fldChar w:fldCharType="begin">
                <w:ffData>
                  <w:name w:val=""/>
                  <w:enabled/>
                  <w:calcOnExit w:val="0"/>
                  <w:checkBox>
                    <w:sizeAuto/>
                    <w:default w:val="0"/>
                  </w:checkBox>
                </w:ffData>
              </w:fldChar>
            </w:r>
            <w:r w:rsidR="00C30705">
              <w:rPr>
                <w:rFonts w:cs="Calibri"/>
                <w:color w:val="010202"/>
              </w:rPr>
              <w:instrText xml:space="preserve"> FORMCHECKBOX </w:instrText>
            </w:r>
            <w:r w:rsidR="000E2302">
              <w:rPr>
                <w:rFonts w:cs="Calibri"/>
                <w:color w:val="010202"/>
              </w:rPr>
            </w:r>
            <w:r w:rsidR="000E2302">
              <w:rPr>
                <w:rFonts w:cs="Calibri"/>
                <w:color w:val="010202"/>
              </w:rPr>
              <w:fldChar w:fldCharType="separate"/>
            </w:r>
            <w:r w:rsidR="00C30705">
              <w:rPr>
                <w:rFonts w:cs="Calibri"/>
                <w:color w:val="010202"/>
              </w:rPr>
              <w:fldChar w:fldCharType="end"/>
            </w:r>
            <w:r w:rsidRPr="00432752">
              <w:rPr>
                <w:rFonts w:ascii="Arial" w:hAnsi="Arial" w:cs="Arial"/>
                <w:sz w:val="20"/>
                <w:szCs w:val="20"/>
              </w:rPr>
              <w:t xml:space="preserve"> </w:t>
            </w:r>
            <w:r w:rsidR="00853522" w:rsidRPr="00432752">
              <w:rPr>
                <w:rFonts w:ascii="Arial" w:hAnsi="Arial" w:cs="Arial"/>
                <w:sz w:val="20"/>
                <w:szCs w:val="20"/>
              </w:rPr>
              <w:t xml:space="preserve"> By checking this box, the undersigned hereby </w:t>
            </w:r>
            <w:r w:rsidR="00C30705" w:rsidRPr="00432752">
              <w:rPr>
                <w:rFonts w:ascii="Arial" w:hAnsi="Arial" w:cs="Arial"/>
                <w:b/>
                <w:bCs/>
                <w:sz w:val="20"/>
                <w:szCs w:val="20"/>
                <w:u w:val="single"/>
              </w:rPr>
              <w:t>rescinds</w:t>
            </w:r>
            <w:r w:rsidR="00853522" w:rsidRPr="00432752">
              <w:rPr>
                <w:rFonts w:ascii="Arial" w:hAnsi="Arial" w:cs="Arial"/>
                <w:b/>
                <w:bCs/>
                <w:sz w:val="20"/>
                <w:szCs w:val="20"/>
                <w:u w:val="single"/>
              </w:rPr>
              <w:t xml:space="preserve"> the previous authority granted to the USPTO</w:t>
            </w:r>
            <w:r w:rsidR="00853522" w:rsidRPr="00432752">
              <w:rPr>
                <w:rFonts w:ascii="Arial" w:hAnsi="Arial" w:cs="Arial"/>
                <w:sz w:val="20"/>
                <w:szCs w:val="20"/>
              </w:rPr>
              <w:t xml:space="preserve"> to provide the EPO, JPO, KIPO, SIPO, WIPO or any other foreign intellectual property office participating with the USPTO in a bilateral or multilateral</w:t>
            </w:r>
            <w:r w:rsidR="00326942" w:rsidRPr="00432752">
              <w:rPr>
                <w:rFonts w:ascii="Arial" w:hAnsi="Arial" w:cs="Arial"/>
                <w:sz w:val="20"/>
                <w:szCs w:val="20"/>
              </w:rPr>
              <w:t xml:space="preserve"> priority document exchange agreement access to the documents and information identified in paragraph 1 above.</w:t>
            </w:r>
          </w:p>
          <w:p w14:paraId="1BCE2A2B" w14:textId="77777777" w:rsidR="00326942" w:rsidRPr="0003726A" w:rsidRDefault="00326942" w:rsidP="00D57072">
            <w:pPr>
              <w:spacing w:line="240" w:lineRule="auto"/>
              <w:rPr>
                <w:rFonts w:ascii="Arial" w:hAnsi="Arial" w:cs="Arial"/>
                <w:sz w:val="16"/>
                <w:szCs w:val="16"/>
              </w:rPr>
            </w:pPr>
          </w:p>
          <w:p w14:paraId="6CB1D59F" w14:textId="77777777"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This rescission of the previous authorization will not be effective unless and until an appropriate USPTO official recognizes and acts on the rescission.</w:t>
            </w:r>
          </w:p>
          <w:p w14:paraId="76C0D335" w14:textId="77777777" w:rsidR="00326942" w:rsidRPr="0003726A" w:rsidRDefault="00326942" w:rsidP="00D57072">
            <w:pPr>
              <w:spacing w:line="240" w:lineRule="auto"/>
              <w:rPr>
                <w:rFonts w:ascii="Arial" w:hAnsi="Arial" w:cs="Arial"/>
                <w:sz w:val="16"/>
                <w:szCs w:val="16"/>
              </w:rPr>
            </w:pPr>
          </w:p>
          <w:p w14:paraId="4530B6A6" w14:textId="545EC3BC" w:rsidR="00326942" w:rsidRPr="00432752" w:rsidRDefault="00326942" w:rsidP="00D57072">
            <w:pPr>
              <w:spacing w:line="240" w:lineRule="auto"/>
              <w:rPr>
                <w:rFonts w:ascii="Arial" w:hAnsi="Arial" w:cs="Arial"/>
                <w:b/>
                <w:bCs/>
                <w:sz w:val="20"/>
                <w:szCs w:val="20"/>
              </w:rPr>
            </w:pPr>
            <w:r w:rsidRPr="00432752">
              <w:rPr>
                <w:rFonts w:ascii="Arial" w:hAnsi="Arial" w:cs="Arial"/>
                <w:b/>
                <w:bCs/>
                <w:sz w:val="20"/>
                <w:szCs w:val="20"/>
              </w:rPr>
              <w:t>However, once the application has published o</w:t>
            </w:r>
            <w:r w:rsidR="009D4DD9">
              <w:rPr>
                <w:rFonts w:ascii="Arial" w:hAnsi="Arial" w:cs="Arial"/>
                <w:b/>
                <w:bCs/>
                <w:sz w:val="20"/>
                <w:szCs w:val="20"/>
              </w:rPr>
              <w:t>r</w:t>
            </w:r>
            <w:r w:rsidRPr="00432752">
              <w:rPr>
                <w:rFonts w:ascii="Arial" w:hAnsi="Arial" w:cs="Arial"/>
                <w:b/>
                <w:bCs/>
                <w:sz w:val="20"/>
                <w:szCs w:val="20"/>
              </w:rPr>
              <w:t xml:space="preserve"> is otherwise publicly available, the USPTO may provide access to the application in accordance with 37 CFR 1.14.</w:t>
            </w:r>
          </w:p>
          <w:p w14:paraId="6A633594" w14:textId="080F11F6" w:rsidR="00326942" w:rsidRPr="0003726A" w:rsidRDefault="00326942" w:rsidP="00D57072">
            <w:pPr>
              <w:spacing w:line="240" w:lineRule="auto"/>
              <w:rPr>
                <w:rFonts w:ascii="Arial" w:hAnsi="Arial" w:cs="Arial"/>
                <w:b/>
                <w:bCs/>
                <w:sz w:val="16"/>
                <w:szCs w:val="16"/>
              </w:rPr>
            </w:pPr>
          </w:p>
        </w:tc>
      </w:tr>
      <w:tr w:rsidR="00326942" w:rsidRPr="00432752" w14:paraId="20DB9D6E" w14:textId="77777777" w:rsidTr="00F0038B">
        <w:tc>
          <w:tcPr>
            <w:tcW w:w="10255" w:type="dxa"/>
            <w:gridSpan w:val="2"/>
          </w:tcPr>
          <w:p w14:paraId="27025DF7" w14:textId="3D978037" w:rsidR="00326942" w:rsidRPr="00432752" w:rsidRDefault="00326942" w:rsidP="00D57072">
            <w:pPr>
              <w:spacing w:line="240" w:lineRule="auto"/>
              <w:rPr>
                <w:rFonts w:ascii="Arial" w:hAnsi="Arial" w:cs="Arial"/>
                <w:sz w:val="20"/>
                <w:szCs w:val="20"/>
              </w:rPr>
            </w:pPr>
            <w:r w:rsidRPr="00C30705">
              <w:rPr>
                <w:rFonts w:ascii="Arial" w:hAnsi="Arial" w:cs="Arial"/>
                <w:b/>
                <w:bCs/>
                <w:sz w:val="20"/>
                <w:szCs w:val="20"/>
              </w:rPr>
              <w:t xml:space="preserve">NOTE:  This form must be signed by an authorized party in accordance with </w:t>
            </w:r>
            <w:r w:rsidR="00432752" w:rsidRPr="00C30705">
              <w:rPr>
                <w:rFonts w:ascii="Arial" w:hAnsi="Arial" w:cs="Arial"/>
                <w:b/>
                <w:bCs/>
                <w:sz w:val="20"/>
                <w:szCs w:val="20"/>
              </w:rPr>
              <w:t>3</w:t>
            </w:r>
            <w:r w:rsidRPr="00C30705">
              <w:rPr>
                <w:rFonts w:ascii="Arial" w:hAnsi="Arial" w:cs="Arial"/>
                <w:b/>
                <w:bCs/>
                <w:sz w:val="20"/>
                <w:szCs w:val="20"/>
              </w:rPr>
              <w:t>7 CFR 1.14(c).</w:t>
            </w:r>
            <w:r w:rsidRPr="00432752">
              <w:rPr>
                <w:rFonts w:ascii="Arial" w:hAnsi="Arial" w:cs="Arial"/>
                <w:sz w:val="20"/>
                <w:szCs w:val="20"/>
              </w:rPr>
              <w:t xml:space="preserve">  Please see 37 CFR 1.4(d) for the form of the signature.  If necessary, submit multiple forms for more than one signature, see </w:t>
            </w:r>
            <w:r w:rsidR="00C30705" w:rsidRPr="00432752">
              <w:rPr>
                <w:rFonts w:ascii="Arial" w:hAnsi="Arial" w:cs="Arial"/>
                <w:sz w:val="20"/>
                <w:szCs w:val="20"/>
              </w:rPr>
              <w:t>below. *</w:t>
            </w:r>
          </w:p>
        </w:tc>
      </w:tr>
      <w:tr w:rsidR="00326942" w:rsidRPr="00432752" w14:paraId="4709BB7E" w14:textId="77777777" w:rsidTr="00432752">
        <w:tc>
          <w:tcPr>
            <w:tcW w:w="4945" w:type="dxa"/>
          </w:tcPr>
          <w:p w14:paraId="4551869F" w14:textId="77777777" w:rsidR="00F0038B" w:rsidRPr="00432752" w:rsidRDefault="00F0038B" w:rsidP="00D57072">
            <w:pPr>
              <w:spacing w:line="240" w:lineRule="auto"/>
              <w:rPr>
                <w:rFonts w:ascii="Arial" w:hAnsi="Arial" w:cs="Arial"/>
                <w:sz w:val="20"/>
                <w:szCs w:val="20"/>
              </w:rPr>
            </w:pPr>
          </w:p>
          <w:p w14:paraId="5506D7D0" w14:textId="15ABC6C4"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Signature</w:t>
            </w:r>
            <w:r w:rsidR="001112E4">
              <w:rPr>
                <w:rFonts w:ascii="Arial" w:hAnsi="Arial" w:cs="Arial"/>
                <w:sz w:val="20"/>
                <w:szCs w:val="20"/>
              </w:rPr>
              <w:t xml:space="preserve">   </w:t>
            </w:r>
            <w:r w:rsidR="001112E4" w:rsidRPr="005122AA">
              <w:t>&lt;&lt;echoSignature&gt;&gt;</w:t>
            </w:r>
          </w:p>
        </w:tc>
        <w:tc>
          <w:tcPr>
            <w:tcW w:w="5310" w:type="dxa"/>
          </w:tcPr>
          <w:p w14:paraId="01820432" w14:textId="77777777" w:rsidR="00F0038B" w:rsidRPr="00432752" w:rsidRDefault="00F0038B" w:rsidP="00D57072">
            <w:pPr>
              <w:spacing w:line="240" w:lineRule="auto"/>
              <w:rPr>
                <w:rFonts w:ascii="Arial" w:hAnsi="Arial" w:cs="Arial"/>
                <w:sz w:val="20"/>
                <w:szCs w:val="20"/>
              </w:rPr>
            </w:pPr>
          </w:p>
          <w:p w14:paraId="475FF368" w14:textId="0EAE5160"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Date</w:t>
            </w:r>
            <w:r w:rsidR="001112E4">
              <w:rPr>
                <w:rFonts w:ascii="Arial" w:hAnsi="Arial" w:cs="Arial"/>
                <w:sz w:val="20"/>
                <w:szCs w:val="20"/>
              </w:rPr>
              <w:t xml:space="preserve">    </w:t>
            </w:r>
            <w:r w:rsidR="001112E4" w:rsidRPr="005122AA">
              <w:t>&lt;&lt;signatureDate&gt;&gt;</w:t>
            </w:r>
          </w:p>
        </w:tc>
      </w:tr>
      <w:tr w:rsidR="00326942" w:rsidRPr="00432752" w14:paraId="6CA84A50" w14:textId="77777777" w:rsidTr="00432752">
        <w:tc>
          <w:tcPr>
            <w:tcW w:w="4945" w:type="dxa"/>
          </w:tcPr>
          <w:p w14:paraId="0E40E625" w14:textId="77777777" w:rsidR="00326942" w:rsidRPr="00432752" w:rsidRDefault="00326942" w:rsidP="00D57072">
            <w:pPr>
              <w:spacing w:line="240" w:lineRule="auto"/>
              <w:rPr>
                <w:rFonts w:ascii="Arial" w:hAnsi="Arial" w:cs="Arial"/>
                <w:sz w:val="20"/>
                <w:szCs w:val="20"/>
              </w:rPr>
            </w:pPr>
          </w:p>
          <w:p w14:paraId="7B0451FE" w14:textId="3124DBB7"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Name</w:t>
            </w:r>
            <w:r w:rsidR="00C30705">
              <w:rPr>
                <w:rFonts w:ascii="Arial" w:hAnsi="Arial" w:cs="Arial"/>
                <w:sz w:val="20"/>
                <w:szCs w:val="20"/>
              </w:rPr>
              <w:t xml:space="preserve">           </w:t>
            </w:r>
            <w:r w:rsidR="00C30705" w:rsidRPr="00C25173">
              <w:rPr>
                <w:sz w:val="22"/>
                <w:szCs w:val="22"/>
              </w:rPr>
              <w:t>&lt;&lt;S</w:t>
            </w:r>
            <w:r w:rsidR="00416238">
              <w:rPr>
                <w:sz w:val="22"/>
                <w:szCs w:val="22"/>
              </w:rPr>
              <w:t>A</w:t>
            </w:r>
            <w:r w:rsidR="008C56A4">
              <w:rPr>
                <w:sz w:val="22"/>
                <w:szCs w:val="22"/>
              </w:rPr>
              <w:t>N</w:t>
            </w:r>
            <w:r w:rsidR="00C30705" w:rsidRPr="00C25173">
              <w:rPr>
                <w:sz w:val="22"/>
                <w:szCs w:val="22"/>
              </w:rPr>
              <w:t>ame&gt;&gt;</w:t>
            </w:r>
          </w:p>
          <w:p w14:paraId="53A4B74F" w14:textId="4EFE3501"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(Print/Type)</w:t>
            </w:r>
          </w:p>
        </w:tc>
        <w:tc>
          <w:tcPr>
            <w:tcW w:w="5310" w:type="dxa"/>
          </w:tcPr>
          <w:p w14:paraId="33E629A1" w14:textId="77777777"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Practitioner</w:t>
            </w:r>
          </w:p>
          <w:p w14:paraId="3F7529C8" w14:textId="77777777" w:rsidR="00C30705" w:rsidRPr="00C25173" w:rsidRDefault="00326942" w:rsidP="00C30705">
            <w:pPr>
              <w:spacing w:line="240" w:lineRule="auto"/>
              <w:rPr>
                <w:rFonts w:ascii="Arial" w:hAnsi="Arial" w:cs="Arial"/>
                <w:sz w:val="20"/>
                <w:szCs w:val="20"/>
              </w:rPr>
            </w:pPr>
            <w:r w:rsidRPr="00432752">
              <w:rPr>
                <w:rFonts w:ascii="Arial" w:hAnsi="Arial" w:cs="Arial"/>
                <w:sz w:val="20"/>
                <w:szCs w:val="20"/>
              </w:rPr>
              <w:t>Registration Number</w:t>
            </w:r>
            <w:r w:rsidR="00C30705">
              <w:rPr>
                <w:rFonts w:ascii="Arial" w:hAnsi="Arial" w:cs="Arial"/>
                <w:sz w:val="20"/>
                <w:szCs w:val="20"/>
              </w:rPr>
              <w:t xml:space="preserve">   </w:t>
            </w:r>
            <w:r w:rsidR="00C30705" w:rsidRPr="00C25173">
              <w:rPr>
                <w:sz w:val="22"/>
                <w:szCs w:val="22"/>
              </w:rPr>
              <w:t>&lt;&lt;SARegNo&gt;&gt;</w:t>
            </w:r>
          </w:p>
          <w:p w14:paraId="711924DE" w14:textId="5F8824C4"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(If applicable)</w:t>
            </w:r>
          </w:p>
        </w:tc>
      </w:tr>
      <w:tr w:rsidR="00326942" w:rsidRPr="00432752" w14:paraId="2B048185" w14:textId="77777777" w:rsidTr="00432752">
        <w:tc>
          <w:tcPr>
            <w:tcW w:w="4945" w:type="dxa"/>
          </w:tcPr>
          <w:p w14:paraId="0D17B57A" w14:textId="2F5A5E5D"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 xml:space="preserve">Name </w:t>
            </w:r>
            <w:r w:rsidR="0059396C">
              <w:rPr>
                <w:rFonts w:ascii="Arial" w:hAnsi="Arial" w:cs="Arial"/>
                <w:sz w:val="20"/>
                <w:szCs w:val="20"/>
              </w:rPr>
              <w:t>o</w:t>
            </w:r>
            <w:r w:rsidRPr="00432752">
              <w:rPr>
                <w:rFonts w:ascii="Arial" w:hAnsi="Arial" w:cs="Arial"/>
                <w:sz w:val="20"/>
                <w:szCs w:val="20"/>
              </w:rPr>
              <w:t>f Assignee</w:t>
            </w:r>
          </w:p>
          <w:p w14:paraId="5890F9C7" w14:textId="5138D634"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(if applicable)</w:t>
            </w:r>
          </w:p>
        </w:tc>
        <w:tc>
          <w:tcPr>
            <w:tcW w:w="5310" w:type="dxa"/>
          </w:tcPr>
          <w:p w14:paraId="6D107005" w14:textId="77777777"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Title</w:t>
            </w:r>
          </w:p>
          <w:p w14:paraId="4CCB36DC" w14:textId="18373C29" w:rsidR="00326942" w:rsidRPr="00432752" w:rsidRDefault="00326942" w:rsidP="00D57072">
            <w:pPr>
              <w:spacing w:line="240" w:lineRule="auto"/>
              <w:rPr>
                <w:rFonts w:ascii="Arial" w:hAnsi="Arial" w:cs="Arial"/>
                <w:sz w:val="20"/>
                <w:szCs w:val="20"/>
              </w:rPr>
            </w:pPr>
            <w:r w:rsidRPr="00432752">
              <w:rPr>
                <w:rFonts w:ascii="Arial" w:hAnsi="Arial" w:cs="Arial"/>
                <w:sz w:val="20"/>
                <w:szCs w:val="20"/>
              </w:rPr>
              <w:t>(if applicable)</w:t>
            </w:r>
          </w:p>
        </w:tc>
      </w:tr>
      <w:tr w:rsidR="00326942" w:rsidRPr="00432752" w14:paraId="01C1C9B6" w14:textId="77777777" w:rsidTr="00F0038B">
        <w:tc>
          <w:tcPr>
            <w:tcW w:w="10255" w:type="dxa"/>
            <w:gridSpan w:val="2"/>
          </w:tcPr>
          <w:p w14:paraId="44907841" w14:textId="77777777" w:rsidR="006E2161" w:rsidRPr="00432752" w:rsidRDefault="006E2161" w:rsidP="00D57072">
            <w:pPr>
              <w:spacing w:line="240" w:lineRule="auto"/>
              <w:rPr>
                <w:rFonts w:ascii="Arial" w:eastAsia="MS Gothic" w:hAnsi="Arial" w:cs="Arial"/>
                <w:sz w:val="20"/>
                <w:szCs w:val="20"/>
              </w:rPr>
            </w:pPr>
          </w:p>
          <w:p w14:paraId="06FF3915" w14:textId="3CBB4ECC" w:rsidR="00326942" w:rsidRPr="00432752" w:rsidRDefault="00C30705" w:rsidP="00D57072">
            <w:pPr>
              <w:spacing w:line="240" w:lineRule="auto"/>
              <w:rPr>
                <w:rFonts w:ascii="Arial" w:hAnsi="Arial" w:cs="Arial"/>
                <w:sz w:val="20"/>
                <w:szCs w:val="20"/>
              </w:rPr>
            </w:pPr>
            <w:r>
              <w:rPr>
                <w:rFonts w:cs="Calibri"/>
                <w:color w:val="010202"/>
              </w:rPr>
              <w:fldChar w:fldCharType="begin">
                <w:ffData>
                  <w:name w:val=""/>
                  <w:enabled/>
                  <w:calcOnExit w:val="0"/>
                  <w:checkBox>
                    <w:sizeAuto/>
                    <w:default w:val="1"/>
                  </w:checkBox>
                </w:ffData>
              </w:fldChar>
            </w:r>
            <w:r>
              <w:rPr>
                <w:rFonts w:cs="Calibri"/>
                <w:color w:val="010202"/>
              </w:rPr>
              <w:instrText xml:space="preserve"> FORMCHECKBOX </w:instrText>
            </w:r>
            <w:r w:rsidR="000E2302">
              <w:rPr>
                <w:rFonts w:cs="Calibri"/>
                <w:color w:val="010202"/>
              </w:rPr>
            </w:r>
            <w:r w:rsidR="000E2302">
              <w:rPr>
                <w:rFonts w:cs="Calibri"/>
                <w:color w:val="010202"/>
              </w:rPr>
              <w:fldChar w:fldCharType="separate"/>
            </w:r>
            <w:r>
              <w:rPr>
                <w:rFonts w:cs="Calibri"/>
                <w:color w:val="010202"/>
              </w:rPr>
              <w:fldChar w:fldCharType="end"/>
            </w:r>
            <w:r w:rsidR="00326942" w:rsidRPr="00432752">
              <w:rPr>
                <w:rFonts w:ascii="Arial" w:hAnsi="Arial" w:cs="Arial"/>
                <w:sz w:val="20"/>
                <w:szCs w:val="20"/>
              </w:rPr>
              <w:t xml:space="preserve">  </w:t>
            </w:r>
            <w:r w:rsidR="006E2161" w:rsidRPr="00432752">
              <w:rPr>
                <w:rFonts w:ascii="Arial" w:hAnsi="Arial" w:cs="Arial"/>
                <w:sz w:val="20"/>
                <w:szCs w:val="20"/>
              </w:rPr>
              <w:t xml:space="preserve">                                    *Total of </w:t>
            </w:r>
            <w:r w:rsidRPr="00C25173">
              <w:rPr>
                <w:sz w:val="18"/>
                <w:szCs w:val="18"/>
                <w:u w:val="single"/>
              </w:rPr>
              <w:t xml:space="preserve">   </w:t>
            </w:r>
            <w:r w:rsidRPr="00C30705">
              <w:rPr>
                <w:rFonts w:ascii="Arial" w:hAnsi="Arial" w:cs="Arial"/>
                <w:sz w:val="20"/>
                <w:szCs w:val="20"/>
                <w:u w:val="single"/>
              </w:rPr>
              <w:t>1</w:t>
            </w:r>
            <w:r w:rsidRPr="00C25173">
              <w:rPr>
                <w:sz w:val="18"/>
                <w:szCs w:val="18"/>
                <w:u w:val="single"/>
              </w:rPr>
              <w:t xml:space="preserve">     </w:t>
            </w:r>
            <w:r w:rsidRPr="00C25173">
              <w:rPr>
                <w:sz w:val="18"/>
                <w:szCs w:val="18"/>
              </w:rPr>
              <w:t xml:space="preserve"> </w:t>
            </w:r>
            <w:r w:rsidR="006E2161" w:rsidRPr="00432752">
              <w:rPr>
                <w:rFonts w:ascii="Arial" w:hAnsi="Arial" w:cs="Arial"/>
                <w:sz w:val="20"/>
                <w:szCs w:val="20"/>
              </w:rPr>
              <w:t xml:space="preserve"> forms are submitted.</w:t>
            </w:r>
          </w:p>
          <w:p w14:paraId="04065399" w14:textId="61E771A2" w:rsidR="006E2161" w:rsidRPr="00432752" w:rsidRDefault="006E2161" w:rsidP="00D57072">
            <w:pPr>
              <w:spacing w:line="240" w:lineRule="auto"/>
              <w:rPr>
                <w:rFonts w:ascii="Arial" w:hAnsi="Arial" w:cs="Arial"/>
                <w:sz w:val="20"/>
                <w:szCs w:val="20"/>
              </w:rPr>
            </w:pPr>
          </w:p>
        </w:tc>
      </w:tr>
    </w:tbl>
    <w:p w14:paraId="783897D0" w14:textId="2819218C" w:rsidR="00D57072" w:rsidRPr="00AD03B9" w:rsidRDefault="006E2161" w:rsidP="00D57072">
      <w:pPr>
        <w:spacing w:line="240" w:lineRule="auto"/>
        <w:rPr>
          <w:rFonts w:ascii="Arial" w:hAnsi="Arial" w:cs="Arial"/>
          <w:sz w:val="16"/>
          <w:szCs w:val="16"/>
        </w:rPr>
      </w:pPr>
      <w:r w:rsidRPr="00AD03B9">
        <w:rPr>
          <w:rFonts w:ascii="Arial" w:hAnsi="Arial" w:cs="Arial"/>
          <w:sz w:val="16"/>
          <w:szCs w:val="16"/>
        </w:rPr>
        <w:t xml:space="preserve">This collection of information is required by 37 CFR 1.14(h).  The information is required to obtain or retain a benefit by the public which is to file (and by the USPTO to process) an application.  Confidentially is governed by 35 U.S.C. 122 and 37 CFR 1.11 and 1.14.  This collection is estimated to take 6 minutes to complete, including gathering, preparing, and submitting the completed application form to the USPTO.  Time will vary depending upon the individual case.  Any comments on the amount of time you require to complete this form and/or suggestions for reducing this burden, should be sent to the Chief Information Officer, U.S. Patent </w:t>
      </w:r>
      <w:r w:rsidR="00B31237" w:rsidRPr="00AD03B9">
        <w:rPr>
          <w:rFonts w:ascii="Arial" w:hAnsi="Arial" w:cs="Arial"/>
          <w:sz w:val="16"/>
          <w:szCs w:val="16"/>
        </w:rPr>
        <w:t xml:space="preserve">and Trademark Office, U.S. Department of Commerce, P.O. Box 1450, Alexandria, VA 22313-1450.  DO NOT SEND FEES OR COMPLETED FORMS TO THIS ADDRESS.  </w:t>
      </w:r>
      <w:r w:rsidR="00B31237" w:rsidRPr="00AD03B9">
        <w:rPr>
          <w:rFonts w:ascii="Arial" w:hAnsi="Arial" w:cs="Arial"/>
          <w:b/>
          <w:bCs/>
          <w:sz w:val="16"/>
          <w:szCs w:val="16"/>
        </w:rPr>
        <w:t>SEND TO:  Commissioner for Patents, P.O. Box 1450, Alexandria, VA 22313-1450.</w:t>
      </w:r>
    </w:p>
    <w:p w14:paraId="3AA8FDDC" w14:textId="001FB140" w:rsidR="00B31237" w:rsidRPr="00AD03B9" w:rsidRDefault="00B31237" w:rsidP="00D57072">
      <w:pPr>
        <w:spacing w:line="240" w:lineRule="auto"/>
        <w:rPr>
          <w:rFonts w:ascii="Arial" w:hAnsi="Arial" w:cs="Arial"/>
          <w:sz w:val="16"/>
          <w:szCs w:val="16"/>
        </w:rPr>
      </w:pPr>
    </w:p>
    <w:p w14:paraId="10917E0C" w14:textId="23AA8E84" w:rsidR="00B31237" w:rsidRPr="00AD03B9" w:rsidRDefault="00B31237" w:rsidP="00B31237">
      <w:pPr>
        <w:spacing w:line="240" w:lineRule="auto"/>
        <w:jc w:val="center"/>
        <w:rPr>
          <w:rFonts w:ascii="Arial" w:hAnsi="Arial" w:cs="Arial"/>
          <w:i/>
          <w:iCs/>
          <w:sz w:val="16"/>
          <w:szCs w:val="16"/>
        </w:rPr>
      </w:pPr>
      <w:r w:rsidRPr="00AD03B9">
        <w:rPr>
          <w:rFonts w:ascii="Arial" w:hAnsi="Arial" w:cs="Arial"/>
          <w:i/>
          <w:iCs/>
          <w:sz w:val="16"/>
          <w:szCs w:val="16"/>
        </w:rPr>
        <w:t>If you need assistance in completing the form, call 1-800-PTO-9199 and select option 2.</w:t>
      </w:r>
    </w:p>
    <w:sectPr w:rsidR="00B31237" w:rsidRPr="00AD03B9" w:rsidSect="00B31237">
      <w:pgSz w:w="12240" w:h="15840"/>
      <w:pgMar w:top="108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0CF7"/>
    <w:multiLevelType w:val="multilevel"/>
    <w:tmpl w:val="E8FEEFB0"/>
    <w:lvl w:ilvl="0">
      <w:start w:val="1"/>
      <w:numFmt w:val="decimal"/>
      <w:lvlText w:val="[000%1]"/>
      <w:lvlJc w:val="left"/>
      <w:pPr>
        <w:tabs>
          <w:tab w:val="num" w:pos="1440"/>
        </w:tabs>
        <w:ind w:left="864" w:hanging="864"/>
      </w:pPr>
      <w:rPr>
        <w:rFonts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A235795"/>
    <w:multiLevelType w:val="hybridMultilevel"/>
    <w:tmpl w:val="E5C8AFA6"/>
    <w:lvl w:ilvl="0" w:tplc="5D8E9A52">
      <w:start w:val="1000"/>
      <w:numFmt w:val="decimal"/>
      <w:pStyle w:val="paranumber1000"/>
      <w:lvlText w:val="[%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EA563D4"/>
    <w:multiLevelType w:val="hybridMultilevel"/>
    <w:tmpl w:val="84E278EC"/>
    <w:lvl w:ilvl="0" w:tplc="6324BC3A">
      <w:start w:val="1"/>
      <w:numFmt w:val="decimalZero"/>
      <w:lvlText w:val="[00%1]"/>
      <w:lvlJc w:val="left"/>
      <w:pPr>
        <w:tabs>
          <w:tab w:val="num" w:pos="360"/>
        </w:tabs>
        <w:ind w:left="-1080" w:firstLine="720"/>
      </w:pPr>
      <w:rPr>
        <w:rFonts w:hint="default"/>
        <w:b/>
        <w:i w:val="0"/>
        <w:strike w:val="0"/>
        <w:dstrike w:val="0"/>
        <w:u w:val="none"/>
        <w:vertAlign w:val="baseline"/>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D457B8D"/>
    <w:multiLevelType w:val="hybridMultilevel"/>
    <w:tmpl w:val="2604CFFC"/>
    <w:lvl w:ilvl="0" w:tplc="F8209F9C">
      <w:start w:val="100"/>
      <w:numFmt w:val="decimal"/>
      <w:pStyle w:val="paranumber100"/>
      <w:lvlText w:val="[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E8A2A31"/>
    <w:multiLevelType w:val="hybridMultilevel"/>
    <w:tmpl w:val="EA045EE8"/>
    <w:lvl w:ilvl="0" w:tplc="0FACB69E">
      <w:start w:val="1"/>
      <w:numFmt w:val="decimalZero"/>
      <w:pStyle w:val="patentparanumber"/>
      <w:lvlText w:val="[00%1]"/>
      <w:lvlJc w:val="left"/>
      <w:pPr>
        <w:tabs>
          <w:tab w:val="num" w:pos="1440"/>
        </w:tabs>
        <w:ind w:left="864" w:hanging="86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25850989">
    <w:abstractNumId w:val="2"/>
  </w:num>
  <w:num w:numId="2" w16cid:durableId="786192785">
    <w:abstractNumId w:val="4"/>
  </w:num>
  <w:num w:numId="3" w16cid:durableId="85274043">
    <w:abstractNumId w:val="4"/>
  </w:num>
  <w:num w:numId="4" w16cid:durableId="574121813">
    <w:abstractNumId w:val="4"/>
  </w:num>
  <w:num w:numId="5" w16cid:durableId="1249384192">
    <w:abstractNumId w:val="4"/>
  </w:num>
  <w:num w:numId="6" w16cid:durableId="1803888108">
    <w:abstractNumId w:val="4"/>
  </w:num>
  <w:num w:numId="7" w16cid:durableId="754786379">
    <w:abstractNumId w:val="4"/>
  </w:num>
  <w:num w:numId="8" w16cid:durableId="705375113">
    <w:abstractNumId w:val="4"/>
  </w:num>
  <w:num w:numId="9" w16cid:durableId="1034119163">
    <w:abstractNumId w:val="0"/>
  </w:num>
  <w:num w:numId="10" w16cid:durableId="645821460">
    <w:abstractNumId w:val="3"/>
  </w:num>
  <w:num w:numId="11" w16cid:durableId="1071197995">
    <w:abstractNumId w:val="1"/>
  </w:num>
  <w:num w:numId="12" w16cid:durableId="399332789">
    <w:abstractNumId w:val="3"/>
  </w:num>
  <w:num w:numId="13" w16cid:durableId="1996761487">
    <w:abstractNumId w:val="3"/>
  </w:num>
  <w:num w:numId="14" w16cid:durableId="1766685042">
    <w:abstractNumId w:val="1"/>
  </w:num>
  <w:num w:numId="15" w16cid:durableId="93092722">
    <w:abstractNumId w:val="3"/>
  </w:num>
  <w:num w:numId="16" w16cid:durableId="528953102">
    <w:abstractNumId w:val="4"/>
  </w:num>
  <w:num w:numId="17" w16cid:durableId="837765148">
    <w:abstractNumId w:val="1"/>
  </w:num>
  <w:num w:numId="18" w16cid:durableId="2108306880">
    <w:abstractNumId w:val="3"/>
  </w:num>
  <w:num w:numId="19" w16cid:durableId="285740742">
    <w:abstractNumId w:val="4"/>
  </w:num>
  <w:num w:numId="20" w16cid:durableId="184101983">
    <w:abstractNumId w:val="4"/>
  </w:num>
  <w:num w:numId="21" w16cid:durableId="873614538">
    <w:abstractNumId w:val="4"/>
  </w:num>
  <w:num w:numId="22" w16cid:durableId="764885618">
    <w:abstractNumId w:val="3"/>
  </w:num>
  <w:num w:numId="23" w16cid:durableId="1057701513">
    <w:abstractNumId w:val="4"/>
  </w:num>
  <w:num w:numId="24" w16cid:durableId="824051735">
    <w:abstractNumId w:val="3"/>
  </w:num>
  <w:num w:numId="25" w16cid:durableId="1384912431">
    <w:abstractNumId w:val="1"/>
  </w:num>
  <w:num w:numId="26" w16cid:durableId="1197159262">
    <w:abstractNumId w:val="3"/>
  </w:num>
  <w:num w:numId="27" w16cid:durableId="624508987">
    <w:abstractNumId w:val="1"/>
  </w:num>
  <w:num w:numId="28" w16cid:durableId="290672532">
    <w:abstractNumId w:val="3"/>
  </w:num>
  <w:num w:numId="29" w16cid:durableId="56588658">
    <w:abstractNumId w:val="1"/>
  </w:num>
  <w:num w:numId="30" w16cid:durableId="826172197">
    <w:abstractNumId w:val="4"/>
  </w:num>
  <w:num w:numId="31" w16cid:durableId="403458532">
    <w:abstractNumId w:val="4"/>
  </w:num>
  <w:num w:numId="32" w16cid:durableId="533350541">
    <w:abstractNumId w:val="3"/>
  </w:num>
  <w:num w:numId="33" w16cid:durableId="410200518">
    <w:abstractNumId w:val="1"/>
  </w:num>
  <w:num w:numId="34" w16cid:durableId="1170750677">
    <w:abstractNumId w:val="4"/>
  </w:num>
  <w:num w:numId="35" w16cid:durableId="1651902568">
    <w:abstractNumId w:val="3"/>
  </w:num>
  <w:num w:numId="36" w16cid:durableId="1428503848">
    <w:abstractNumId w:val="1"/>
  </w:num>
  <w:num w:numId="37" w16cid:durableId="1546673739">
    <w:abstractNumId w:val="4"/>
  </w:num>
  <w:num w:numId="38" w16cid:durableId="1840580906">
    <w:abstractNumId w:val="3"/>
  </w:num>
  <w:num w:numId="39" w16cid:durableId="572736119">
    <w:abstractNumId w:val="1"/>
  </w:num>
  <w:num w:numId="40" w16cid:durableId="1623609973">
    <w:abstractNumId w:val="4"/>
  </w:num>
  <w:num w:numId="41" w16cid:durableId="519054962">
    <w:abstractNumId w:val="3"/>
  </w:num>
  <w:num w:numId="42" w16cid:durableId="78143389">
    <w:abstractNumId w:val="1"/>
  </w:num>
  <w:num w:numId="43" w16cid:durableId="1528372701">
    <w:abstractNumId w:val="4"/>
  </w:num>
  <w:num w:numId="44" w16cid:durableId="928461881">
    <w:abstractNumId w:val="3"/>
  </w:num>
  <w:num w:numId="45" w16cid:durableId="1564289830">
    <w:abstractNumId w:val="1"/>
  </w:num>
  <w:num w:numId="46" w16cid:durableId="1928533761">
    <w:abstractNumId w:val="3"/>
  </w:num>
  <w:num w:numId="47" w16cid:durableId="630285225">
    <w:abstractNumId w:val="3"/>
  </w:num>
  <w:num w:numId="48" w16cid:durableId="1464496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072"/>
    <w:rsid w:val="000009E0"/>
    <w:rsid w:val="000032AD"/>
    <w:rsid w:val="000032E0"/>
    <w:rsid w:val="000040DB"/>
    <w:rsid w:val="00004329"/>
    <w:rsid w:val="00004BEB"/>
    <w:rsid w:val="00004D01"/>
    <w:rsid w:val="00004F43"/>
    <w:rsid w:val="00005600"/>
    <w:rsid w:val="00005696"/>
    <w:rsid w:val="00010E56"/>
    <w:rsid w:val="000110F0"/>
    <w:rsid w:val="00011394"/>
    <w:rsid w:val="000128B4"/>
    <w:rsid w:val="00013C29"/>
    <w:rsid w:val="00014780"/>
    <w:rsid w:val="00015C3C"/>
    <w:rsid w:val="00015D52"/>
    <w:rsid w:val="000163F0"/>
    <w:rsid w:val="0001690A"/>
    <w:rsid w:val="00017AC8"/>
    <w:rsid w:val="00017AEE"/>
    <w:rsid w:val="00017D13"/>
    <w:rsid w:val="00017DBF"/>
    <w:rsid w:val="00020489"/>
    <w:rsid w:val="000207F3"/>
    <w:rsid w:val="00020A4F"/>
    <w:rsid w:val="00022668"/>
    <w:rsid w:val="00022745"/>
    <w:rsid w:val="00022BC7"/>
    <w:rsid w:val="000236B0"/>
    <w:rsid w:val="00024BBA"/>
    <w:rsid w:val="00024C33"/>
    <w:rsid w:val="00025D6E"/>
    <w:rsid w:val="000266C2"/>
    <w:rsid w:val="00027846"/>
    <w:rsid w:val="000305B1"/>
    <w:rsid w:val="000306B5"/>
    <w:rsid w:val="00031077"/>
    <w:rsid w:val="000312A9"/>
    <w:rsid w:val="000315A1"/>
    <w:rsid w:val="00032607"/>
    <w:rsid w:val="000342D3"/>
    <w:rsid w:val="00034EE3"/>
    <w:rsid w:val="00035E12"/>
    <w:rsid w:val="00036C95"/>
    <w:rsid w:val="00036F66"/>
    <w:rsid w:val="000371C3"/>
    <w:rsid w:val="0003726A"/>
    <w:rsid w:val="000400B0"/>
    <w:rsid w:val="000410ED"/>
    <w:rsid w:val="00041259"/>
    <w:rsid w:val="0004171C"/>
    <w:rsid w:val="00041EC6"/>
    <w:rsid w:val="00042CAF"/>
    <w:rsid w:val="00043422"/>
    <w:rsid w:val="000434DC"/>
    <w:rsid w:val="00043965"/>
    <w:rsid w:val="00044C9A"/>
    <w:rsid w:val="000459E1"/>
    <w:rsid w:val="000465F5"/>
    <w:rsid w:val="000467C4"/>
    <w:rsid w:val="00046E7E"/>
    <w:rsid w:val="0005026B"/>
    <w:rsid w:val="00050788"/>
    <w:rsid w:val="00050D9C"/>
    <w:rsid w:val="00051061"/>
    <w:rsid w:val="00051687"/>
    <w:rsid w:val="00051A0E"/>
    <w:rsid w:val="00051ACE"/>
    <w:rsid w:val="00052630"/>
    <w:rsid w:val="00052852"/>
    <w:rsid w:val="00052AE1"/>
    <w:rsid w:val="00052D7D"/>
    <w:rsid w:val="00053C24"/>
    <w:rsid w:val="000542B0"/>
    <w:rsid w:val="00054344"/>
    <w:rsid w:val="000544FF"/>
    <w:rsid w:val="00054C02"/>
    <w:rsid w:val="00055F3F"/>
    <w:rsid w:val="00056418"/>
    <w:rsid w:val="00056AC6"/>
    <w:rsid w:val="00057480"/>
    <w:rsid w:val="000618A4"/>
    <w:rsid w:val="0006334B"/>
    <w:rsid w:val="000634DA"/>
    <w:rsid w:val="000637EF"/>
    <w:rsid w:val="0006423B"/>
    <w:rsid w:val="00064ABE"/>
    <w:rsid w:val="00065D1D"/>
    <w:rsid w:val="000671B8"/>
    <w:rsid w:val="0007149F"/>
    <w:rsid w:val="0007206F"/>
    <w:rsid w:val="000723E8"/>
    <w:rsid w:val="00072510"/>
    <w:rsid w:val="0007296B"/>
    <w:rsid w:val="00072C58"/>
    <w:rsid w:val="00072D29"/>
    <w:rsid w:val="0007381E"/>
    <w:rsid w:val="00073CB2"/>
    <w:rsid w:val="00074767"/>
    <w:rsid w:val="00074F05"/>
    <w:rsid w:val="0007541F"/>
    <w:rsid w:val="00075947"/>
    <w:rsid w:val="000769E0"/>
    <w:rsid w:val="0007752A"/>
    <w:rsid w:val="00080324"/>
    <w:rsid w:val="00081E47"/>
    <w:rsid w:val="00082514"/>
    <w:rsid w:val="00082755"/>
    <w:rsid w:val="00082FE1"/>
    <w:rsid w:val="00083E30"/>
    <w:rsid w:val="000844B6"/>
    <w:rsid w:val="00084CD9"/>
    <w:rsid w:val="0008509A"/>
    <w:rsid w:val="00085685"/>
    <w:rsid w:val="00087859"/>
    <w:rsid w:val="00087A4D"/>
    <w:rsid w:val="000906DA"/>
    <w:rsid w:val="00090F35"/>
    <w:rsid w:val="0009169C"/>
    <w:rsid w:val="00093BFD"/>
    <w:rsid w:val="00094528"/>
    <w:rsid w:val="00095047"/>
    <w:rsid w:val="00095313"/>
    <w:rsid w:val="00096D11"/>
    <w:rsid w:val="00096F73"/>
    <w:rsid w:val="0009786A"/>
    <w:rsid w:val="00097C0C"/>
    <w:rsid w:val="00097EF7"/>
    <w:rsid w:val="000A05B3"/>
    <w:rsid w:val="000A2860"/>
    <w:rsid w:val="000A36A5"/>
    <w:rsid w:val="000A3A8D"/>
    <w:rsid w:val="000A49E7"/>
    <w:rsid w:val="000A4FEB"/>
    <w:rsid w:val="000A6A94"/>
    <w:rsid w:val="000A7140"/>
    <w:rsid w:val="000A77D2"/>
    <w:rsid w:val="000A77D9"/>
    <w:rsid w:val="000A7C60"/>
    <w:rsid w:val="000A7E86"/>
    <w:rsid w:val="000B0A33"/>
    <w:rsid w:val="000B1789"/>
    <w:rsid w:val="000B1878"/>
    <w:rsid w:val="000B1985"/>
    <w:rsid w:val="000B2EC1"/>
    <w:rsid w:val="000B338C"/>
    <w:rsid w:val="000B3BE2"/>
    <w:rsid w:val="000B428A"/>
    <w:rsid w:val="000B4BDA"/>
    <w:rsid w:val="000B68EF"/>
    <w:rsid w:val="000B71B1"/>
    <w:rsid w:val="000B7CD4"/>
    <w:rsid w:val="000C116D"/>
    <w:rsid w:val="000C1BEC"/>
    <w:rsid w:val="000C3403"/>
    <w:rsid w:val="000C385B"/>
    <w:rsid w:val="000C4839"/>
    <w:rsid w:val="000C516B"/>
    <w:rsid w:val="000C5251"/>
    <w:rsid w:val="000C5406"/>
    <w:rsid w:val="000C5552"/>
    <w:rsid w:val="000C6973"/>
    <w:rsid w:val="000C6C14"/>
    <w:rsid w:val="000C74D5"/>
    <w:rsid w:val="000C758F"/>
    <w:rsid w:val="000C7DDF"/>
    <w:rsid w:val="000D02D9"/>
    <w:rsid w:val="000D05BA"/>
    <w:rsid w:val="000D3259"/>
    <w:rsid w:val="000D3994"/>
    <w:rsid w:val="000D3F97"/>
    <w:rsid w:val="000D4378"/>
    <w:rsid w:val="000D4728"/>
    <w:rsid w:val="000D4F20"/>
    <w:rsid w:val="000D5AB7"/>
    <w:rsid w:val="000D60D2"/>
    <w:rsid w:val="000D6DCD"/>
    <w:rsid w:val="000E05E6"/>
    <w:rsid w:val="000E2302"/>
    <w:rsid w:val="000E263B"/>
    <w:rsid w:val="000E26A1"/>
    <w:rsid w:val="000E2A4A"/>
    <w:rsid w:val="000E2A94"/>
    <w:rsid w:val="000E2E9D"/>
    <w:rsid w:val="000E45DB"/>
    <w:rsid w:val="000E4BC4"/>
    <w:rsid w:val="000E611B"/>
    <w:rsid w:val="000E66AF"/>
    <w:rsid w:val="000E74C3"/>
    <w:rsid w:val="000E7B2E"/>
    <w:rsid w:val="000E7D14"/>
    <w:rsid w:val="000F0B50"/>
    <w:rsid w:val="000F17F4"/>
    <w:rsid w:val="000F17F9"/>
    <w:rsid w:val="000F30CE"/>
    <w:rsid w:val="000F588B"/>
    <w:rsid w:val="000F7137"/>
    <w:rsid w:val="000F7B86"/>
    <w:rsid w:val="00100CC7"/>
    <w:rsid w:val="001010B7"/>
    <w:rsid w:val="00101369"/>
    <w:rsid w:val="00101E87"/>
    <w:rsid w:val="00102246"/>
    <w:rsid w:val="00102522"/>
    <w:rsid w:val="001027E1"/>
    <w:rsid w:val="00102830"/>
    <w:rsid w:val="001029C1"/>
    <w:rsid w:val="001036E0"/>
    <w:rsid w:val="001039D9"/>
    <w:rsid w:val="00104480"/>
    <w:rsid w:val="001045DE"/>
    <w:rsid w:val="0010492D"/>
    <w:rsid w:val="00104D80"/>
    <w:rsid w:val="00105F89"/>
    <w:rsid w:val="00106FA8"/>
    <w:rsid w:val="00107814"/>
    <w:rsid w:val="00107DC8"/>
    <w:rsid w:val="00110027"/>
    <w:rsid w:val="001100A0"/>
    <w:rsid w:val="001112E4"/>
    <w:rsid w:val="001119C1"/>
    <w:rsid w:val="00111FD3"/>
    <w:rsid w:val="00112439"/>
    <w:rsid w:val="0011292B"/>
    <w:rsid w:val="00112F1C"/>
    <w:rsid w:val="0011313F"/>
    <w:rsid w:val="001131C3"/>
    <w:rsid w:val="00113322"/>
    <w:rsid w:val="00113F53"/>
    <w:rsid w:val="00113FFD"/>
    <w:rsid w:val="0011460D"/>
    <w:rsid w:val="00115E45"/>
    <w:rsid w:val="00116007"/>
    <w:rsid w:val="001165F3"/>
    <w:rsid w:val="00117109"/>
    <w:rsid w:val="0011741E"/>
    <w:rsid w:val="00117924"/>
    <w:rsid w:val="00117E5E"/>
    <w:rsid w:val="00120CA6"/>
    <w:rsid w:val="001228C6"/>
    <w:rsid w:val="00123B81"/>
    <w:rsid w:val="00124331"/>
    <w:rsid w:val="00125C52"/>
    <w:rsid w:val="00125DA5"/>
    <w:rsid w:val="00125EEA"/>
    <w:rsid w:val="001262A3"/>
    <w:rsid w:val="00126EDF"/>
    <w:rsid w:val="00126F1F"/>
    <w:rsid w:val="001273B3"/>
    <w:rsid w:val="0013035B"/>
    <w:rsid w:val="00131CF2"/>
    <w:rsid w:val="00131F4E"/>
    <w:rsid w:val="001324E1"/>
    <w:rsid w:val="001326F4"/>
    <w:rsid w:val="0013302A"/>
    <w:rsid w:val="0013386F"/>
    <w:rsid w:val="001338F6"/>
    <w:rsid w:val="00133FB5"/>
    <w:rsid w:val="0013464E"/>
    <w:rsid w:val="001351E3"/>
    <w:rsid w:val="001356D4"/>
    <w:rsid w:val="00135F37"/>
    <w:rsid w:val="001364E9"/>
    <w:rsid w:val="00136865"/>
    <w:rsid w:val="00136A6A"/>
    <w:rsid w:val="00136D4C"/>
    <w:rsid w:val="001374B1"/>
    <w:rsid w:val="0014017E"/>
    <w:rsid w:val="001402CB"/>
    <w:rsid w:val="00141273"/>
    <w:rsid w:val="00142D89"/>
    <w:rsid w:val="00143D80"/>
    <w:rsid w:val="00144641"/>
    <w:rsid w:val="00144AE2"/>
    <w:rsid w:val="0014522D"/>
    <w:rsid w:val="001463A0"/>
    <w:rsid w:val="001474AD"/>
    <w:rsid w:val="0014793A"/>
    <w:rsid w:val="001504AF"/>
    <w:rsid w:val="00151004"/>
    <w:rsid w:val="00152581"/>
    <w:rsid w:val="0015373D"/>
    <w:rsid w:val="00157580"/>
    <w:rsid w:val="00157CF4"/>
    <w:rsid w:val="001605E9"/>
    <w:rsid w:val="00160821"/>
    <w:rsid w:val="00160944"/>
    <w:rsid w:val="00161135"/>
    <w:rsid w:val="00161641"/>
    <w:rsid w:val="00162954"/>
    <w:rsid w:val="00162960"/>
    <w:rsid w:val="00162F31"/>
    <w:rsid w:val="00163050"/>
    <w:rsid w:val="001645E8"/>
    <w:rsid w:val="00164712"/>
    <w:rsid w:val="001648C6"/>
    <w:rsid w:val="001658B7"/>
    <w:rsid w:val="00165914"/>
    <w:rsid w:val="00165D5C"/>
    <w:rsid w:val="0016620E"/>
    <w:rsid w:val="001667AE"/>
    <w:rsid w:val="00167BA6"/>
    <w:rsid w:val="00167DA4"/>
    <w:rsid w:val="00167F34"/>
    <w:rsid w:val="00167F49"/>
    <w:rsid w:val="0017075B"/>
    <w:rsid w:val="00170BD1"/>
    <w:rsid w:val="00170D80"/>
    <w:rsid w:val="00171AE6"/>
    <w:rsid w:val="00171BC3"/>
    <w:rsid w:val="00172458"/>
    <w:rsid w:val="00172EE9"/>
    <w:rsid w:val="001741D9"/>
    <w:rsid w:val="00174375"/>
    <w:rsid w:val="0017450A"/>
    <w:rsid w:val="00175CE2"/>
    <w:rsid w:val="00176A26"/>
    <w:rsid w:val="00176D49"/>
    <w:rsid w:val="00177ED7"/>
    <w:rsid w:val="001809D6"/>
    <w:rsid w:val="001814CE"/>
    <w:rsid w:val="00181536"/>
    <w:rsid w:val="00181753"/>
    <w:rsid w:val="00181AB8"/>
    <w:rsid w:val="00182415"/>
    <w:rsid w:val="0018295A"/>
    <w:rsid w:val="00182EC5"/>
    <w:rsid w:val="001831D0"/>
    <w:rsid w:val="00183D1B"/>
    <w:rsid w:val="00183F63"/>
    <w:rsid w:val="00184908"/>
    <w:rsid w:val="00185032"/>
    <w:rsid w:val="00185B8E"/>
    <w:rsid w:val="001863A5"/>
    <w:rsid w:val="001868D8"/>
    <w:rsid w:val="00186BDA"/>
    <w:rsid w:val="0018721E"/>
    <w:rsid w:val="00187760"/>
    <w:rsid w:val="00187D2E"/>
    <w:rsid w:val="00187DE3"/>
    <w:rsid w:val="0019011C"/>
    <w:rsid w:val="00190CF9"/>
    <w:rsid w:val="0019199F"/>
    <w:rsid w:val="00191DFC"/>
    <w:rsid w:val="00191E7E"/>
    <w:rsid w:val="00192622"/>
    <w:rsid w:val="00192852"/>
    <w:rsid w:val="00192973"/>
    <w:rsid w:val="00192B76"/>
    <w:rsid w:val="00194804"/>
    <w:rsid w:val="001956B2"/>
    <w:rsid w:val="00196324"/>
    <w:rsid w:val="00196A0F"/>
    <w:rsid w:val="00196FB5"/>
    <w:rsid w:val="00197400"/>
    <w:rsid w:val="001A0BBF"/>
    <w:rsid w:val="001A0CF9"/>
    <w:rsid w:val="001A0DFE"/>
    <w:rsid w:val="001A1018"/>
    <w:rsid w:val="001A21EC"/>
    <w:rsid w:val="001A373F"/>
    <w:rsid w:val="001A3743"/>
    <w:rsid w:val="001A4B08"/>
    <w:rsid w:val="001A65CA"/>
    <w:rsid w:val="001A7692"/>
    <w:rsid w:val="001A7922"/>
    <w:rsid w:val="001B0577"/>
    <w:rsid w:val="001B0C24"/>
    <w:rsid w:val="001B0FFA"/>
    <w:rsid w:val="001B2494"/>
    <w:rsid w:val="001B2A70"/>
    <w:rsid w:val="001B2DA5"/>
    <w:rsid w:val="001B359B"/>
    <w:rsid w:val="001B392A"/>
    <w:rsid w:val="001B3CD1"/>
    <w:rsid w:val="001B4DCD"/>
    <w:rsid w:val="001B6B23"/>
    <w:rsid w:val="001B72CC"/>
    <w:rsid w:val="001C0A22"/>
    <w:rsid w:val="001C10F4"/>
    <w:rsid w:val="001C1A0E"/>
    <w:rsid w:val="001C215A"/>
    <w:rsid w:val="001C2F41"/>
    <w:rsid w:val="001C32F8"/>
    <w:rsid w:val="001C3832"/>
    <w:rsid w:val="001C3BF7"/>
    <w:rsid w:val="001C3D87"/>
    <w:rsid w:val="001C478B"/>
    <w:rsid w:val="001C4BA1"/>
    <w:rsid w:val="001C55DA"/>
    <w:rsid w:val="001C55E1"/>
    <w:rsid w:val="001C64DF"/>
    <w:rsid w:val="001C6F75"/>
    <w:rsid w:val="001D020A"/>
    <w:rsid w:val="001D02DC"/>
    <w:rsid w:val="001D0D12"/>
    <w:rsid w:val="001D0E3B"/>
    <w:rsid w:val="001D143B"/>
    <w:rsid w:val="001D16FB"/>
    <w:rsid w:val="001D2930"/>
    <w:rsid w:val="001D2CA7"/>
    <w:rsid w:val="001D3565"/>
    <w:rsid w:val="001D3C62"/>
    <w:rsid w:val="001D3C89"/>
    <w:rsid w:val="001D3EAA"/>
    <w:rsid w:val="001D492E"/>
    <w:rsid w:val="001D4A2C"/>
    <w:rsid w:val="001D4D5E"/>
    <w:rsid w:val="001D5AFC"/>
    <w:rsid w:val="001D6721"/>
    <w:rsid w:val="001D6B04"/>
    <w:rsid w:val="001D6DC3"/>
    <w:rsid w:val="001D737E"/>
    <w:rsid w:val="001D7445"/>
    <w:rsid w:val="001E21AA"/>
    <w:rsid w:val="001E239C"/>
    <w:rsid w:val="001E2446"/>
    <w:rsid w:val="001E2F2E"/>
    <w:rsid w:val="001E2FC5"/>
    <w:rsid w:val="001E4346"/>
    <w:rsid w:val="001E49C4"/>
    <w:rsid w:val="001E561C"/>
    <w:rsid w:val="001E66F7"/>
    <w:rsid w:val="001E716E"/>
    <w:rsid w:val="001E755B"/>
    <w:rsid w:val="001E7D9F"/>
    <w:rsid w:val="001E7E3D"/>
    <w:rsid w:val="001F0C96"/>
    <w:rsid w:val="001F1A08"/>
    <w:rsid w:val="001F28FB"/>
    <w:rsid w:val="001F351B"/>
    <w:rsid w:val="001F35F4"/>
    <w:rsid w:val="001F4056"/>
    <w:rsid w:val="001F4321"/>
    <w:rsid w:val="001F480E"/>
    <w:rsid w:val="001F687C"/>
    <w:rsid w:val="001F69CB"/>
    <w:rsid w:val="001F73FA"/>
    <w:rsid w:val="001F788C"/>
    <w:rsid w:val="002003AA"/>
    <w:rsid w:val="00202DA6"/>
    <w:rsid w:val="00202EEB"/>
    <w:rsid w:val="002033F9"/>
    <w:rsid w:val="002034E7"/>
    <w:rsid w:val="00203D1F"/>
    <w:rsid w:val="00204A5E"/>
    <w:rsid w:val="00204D97"/>
    <w:rsid w:val="00205882"/>
    <w:rsid w:val="002067AC"/>
    <w:rsid w:val="0020709D"/>
    <w:rsid w:val="00210843"/>
    <w:rsid w:val="00210E23"/>
    <w:rsid w:val="002119FC"/>
    <w:rsid w:val="00211A6D"/>
    <w:rsid w:val="002128C9"/>
    <w:rsid w:val="00213058"/>
    <w:rsid w:val="0021313B"/>
    <w:rsid w:val="002148A4"/>
    <w:rsid w:val="00214B8A"/>
    <w:rsid w:val="00214C3A"/>
    <w:rsid w:val="0021629B"/>
    <w:rsid w:val="002169D4"/>
    <w:rsid w:val="00216F91"/>
    <w:rsid w:val="0021752A"/>
    <w:rsid w:val="00217AAC"/>
    <w:rsid w:val="00217C24"/>
    <w:rsid w:val="00217F33"/>
    <w:rsid w:val="00220FE5"/>
    <w:rsid w:val="0022120E"/>
    <w:rsid w:val="0022147F"/>
    <w:rsid w:val="00221C80"/>
    <w:rsid w:val="00222081"/>
    <w:rsid w:val="00222CF9"/>
    <w:rsid w:val="00223458"/>
    <w:rsid w:val="002245D4"/>
    <w:rsid w:val="002249BF"/>
    <w:rsid w:val="002253E3"/>
    <w:rsid w:val="002256A9"/>
    <w:rsid w:val="00225B54"/>
    <w:rsid w:val="00225E2D"/>
    <w:rsid w:val="00226052"/>
    <w:rsid w:val="002261A6"/>
    <w:rsid w:val="0022668C"/>
    <w:rsid w:val="0022683B"/>
    <w:rsid w:val="00226B66"/>
    <w:rsid w:val="00227AFB"/>
    <w:rsid w:val="002303BF"/>
    <w:rsid w:val="0023091F"/>
    <w:rsid w:val="002316F2"/>
    <w:rsid w:val="00231ECB"/>
    <w:rsid w:val="002328E8"/>
    <w:rsid w:val="00233104"/>
    <w:rsid w:val="0023615D"/>
    <w:rsid w:val="0023698F"/>
    <w:rsid w:val="00236F1A"/>
    <w:rsid w:val="002374BE"/>
    <w:rsid w:val="002401C2"/>
    <w:rsid w:val="00240681"/>
    <w:rsid w:val="00242062"/>
    <w:rsid w:val="00242B97"/>
    <w:rsid w:val="002430BA"/>
    <w:rsid w:val="00243C27"/>
    <w:rsid w:val="002441C2"/>
    <w:rsid w:val="00244A00"/>
    <w:rsid w:val="00245928"/>
    <w:rsid w:val="00245C77"/>
    <w:rsid w:val="002475D9"/>
    <w:rsid w:val="00247D3B"/>
    <w:rsid w:val="0025047A"/>
    <w:rsid w:val="002505D9"/>
    <w:rsid w:val="002506BA"/>
    <w:rsid w:val="002508C9"/>
    <w:rsid w:val="0025104C"/>
    <w:rsid w:val="00252985"/>
    <w:rsid w:val="00252B1A"/>
    <w:rsid w:val="0025581E"/>
    <w:rsid w:val="00255920"/>
    <w:rsid w:val="0025693F"/>
    <w:rsid w:val="00256C44"/>
    <w:rsid w:val="00260AA0"/>
    <w:rsid w:val="00260D13"/>
    <w:rsid w:val="00261B95"/>
    <w:rsid w:val="0026303C"/>
    <w:rsid w:val="00263757"/>
    <w:rsid w:val="002643E4"/>
    <w:rsid w:val="00264F7C"/>
    <w:rsid w:val="00264F81"/>
    <w:rsid w:val="002651CE"/>
    <w:rsid w:val="00265F00"/>
    <w:rsid w:val="00266410"/>
    <w:rsid w:val="00267038"/>
    <w:rsid w:val="00267E1C"/>
    <w:rsid w:val="00267E3A"/>
    <w:rsid w:val="00267F11"/>
    <w:rsid w:val="002706E0"/>
    <w:rsid w:val="00270A78"/>
    <w:rsid w:val="0027272C"/>
    <w:rsid w:val="00273D4D"/>
    <w:rsid w:val="002741BC"/>
    <w:rsid w:val="00274566"/>
    <w:rsid w:val="00274582"/>
    <w:rsid w:val="00274F78"/>
    <w:rsid w:val="002756C2"/>
    <w:rsid w:val="00276218"/>
    <w:rsid w:val="00276DB1"/>
    <w:rsid w:val="00276F5B"/>
    <w:rsid w:val="00277A4A"/>
    <w:rsid w:val="00277EE4"/>
    <w:rsid w:val="002808EB"/>
    <w:rsid w:val="00282222"/>
    <w:rsid w:val="002823E0"/>
    <w:rsid w:val="002832BD"/>
    <w:rsid w:val="00283663"/>
    <w:rsid w:val="0028398D"/>
    <w:rsid w:val="00284B57"/>
    <w:rsid w:val="00285478"/>
    <w:rsid w:val="00285D5E"/>
    <w:rsid w:val="00285F83"/>
    <w:rsid w:val="00286195"/>
    <w:rsid w:val="0028626B"/>
    <w:rsid w:val="0028683F"/>
    <w:rsid w:val="00286B28"/>
    <w:rsid w:val="00286B79"/>
    <w:rsid w:val="00286FBF"/>
    <w:rsid w:val="00286FC8"/>
    <w:rsid w:val="0028738F"/>
    <w:rsid w:val="00287B2A"/>
    <w:rsid w:val="002901CC"/>
    <w:rsid w:val="00290AC8"/>
    <w:rsid w:val="00290C8C"/>
    <w:rsid w:val="0029113F"/>
    <w:rsid w:val="00291417"/>
    <w:rsid w:val="002919C8"/>
    <w:rsid w:val="00291C1D"/>
    <w:rsid w:val="00291D8D"/>
    <w:rsid w:val="00293874"/>
    <w:rsid w:val="00293D1A"/>
    <w:rsid w:val="00294590"/>
    <w:rsid w:val="002946AF"/>
    <w:rsid w:val="00294A74"/>
    <w:rsid w:val="002953BF"/>
    <w:rsid w:val="0029551E"/>
    <w:rsid w:val="00295B93"/>
    <w:rsid w:val="002965F5"/>
    <w:rsid w:val="0029674F"/>
    <w:rsid w:val="00296959"/>
    <w:rsid w:val="00296A02"/>
    <w:rsid w:val="00296F48"/>
    <w:rsid w:val="002970D7"/>
    <w:rsid w:val="002A0070"/>
    <w:rsid w:val="002A0B43"/>
    <w:rsid w:val="002A1815"/>
    <w:rsid w:val="002A1CF8"/>
    <w:rsid w:val="002A1D32"/>
    <w:rsid w:val="002A1F99"/>
    <w:rsid w:val="002A2EF6"/>
    <w:rsid w:val="002A2F94"/>
    <w:rsid w:val="002A42CF"/>
    <w:rsid w:val="002A43B4"/>
    <w:rsid w:val="002A4C8D"/>
    <w:rsid w:val="002A5079"/>
    <w:rsid w:val="002A5989"/>
    <w:rsid w:val="002A77D4"/>
    <w:rsid w:val="002B1463"/>
    <w:rsid w:val="002B1B26"/>
    <w:rsid w:val="002B2120"/>
    <w:rsid w:val="002B2F31"/>
    <w:rsid w:val="002B35CA"/>
    <w:rsid w:val="002B39EC"/>
    <w:rsid w:val="002B3EE4"/>
    <w:rsid w:val="002B53DF"/>
    <w:rsid w:val="002B58DE"/>
    <w:rsid w:val="002B5FA8"/>
    <w:rsid w:val="002B60FA"/>
    <w:rsid w:val="002B64A7"/>
    <w:rsid w:val="002B7473"/>
    <w:rsid w:val="002C0584"/>
    <w:rsid w:val="002C0C85"/>
    <w:rsid w:val="002C0E2E"/>
    <w:rsid w:val="002C0E9C"/>
    <w:rsid w:val="002C3398"/>
    <w:rsid w:val="002C3CEB"/>
    <w:rsid w:val="002C4C96"/>
    <w:rsid w:val="002C5497"/>
    <w:rsid w:val="002C5B43"/>
    <w:rsid w:val="002C6635"/>
    <w:rsid w:val="002C7CF7"/>
    <w:rsid w:val="002D136E"/>
    <w:rsid w:val="002D1859"/>
    <w:rsid w:val="002D1BD8"/>
    <w:rsid w:val="002D1C9C"/>
    <w:rsid w:val="002D1CCB"/>
    <w:rsid w:val="002D1E37"/>
    <w:rsid w:val="002D288B"/>
    <w:rsid w:val="002D308E"/>
    <w:rsid w:val="002D3C9E"/>
    <w:rsid w:val="002D5BF8"/>
    <w:rsid w:val="002D5C4A"/>
    <w:rsid w:val="002D66F6"/>
    <w:rsid w:val="002D6AE4"/>
    <w:rsid w:val="002D6B87"/>
    <w:rsid w:val="002D79D1"/>
    <w:rsid w:val="002D7AFA"/>
    <w:rsid w:val="002E06F1"/>
    <w:rsid w:val="002E0D7F"/>
    <w:rsid w:val="002E11FC"/>
    <w:rsid w:val="002E1F30"/>
    <w:rsid w:val="002E2CC5"/>
    <w:rsid w:val="002E2D0D"/>
    <w:rsid w:val="002E31A1"/>
    <w:rsid w:val="002E3BB7"/>
    <w:rsid w:val="002E3EC7"/>
    <w:rsid w:val="002E46F9"/>
    <w:rsid w:val="002E50E9"/>
    <w:rsid w:val="002E6564"/>
    <w:rsid w:val="002E65AA"/>
    <w:rsid w:val="002E6B65"/>
    <w:rsid w:val="002E778D"/>
    <w:rsid w:val="002E7864"/>
    <w:rsid w:val="002F0428"/>
    <w:rsid w:val="002F0769"/>
    <w:rsid w:val="002F2464"/>
    <w:rsid w:val="002F31BB"/>
    <w:rsid w:val="002F3EF7"/>
    <w:rsid w:val="002F3FAE"/>
    <w:rsid w:val="002F437D"/>
    <w:rsid w:val="002F43E1"/>
    <w:rsid w:val="002F5295"/>
    <w:rsid w:val="002F5E08"/>
    <w:rsid w:val="002F64AD"/>
    <w:rsid w:val="002F6895"/>
    <w:rsid w:val="002F6F91"/>
    <w:rsid w:val="002F7260"/>
    <w:rsid w:val="002F79D4"/>
    <w:rsid w:val="002F7BFC"/>
    <w:rsid w:val="0030035C"/>
    <w:rsid w:val="003008AF"/>
    <w:rsid w:val="00302C99"/>
    <w:rsid w:val="003035C9"/>
    <w:rsid w:val="0030394C"/>
    <w:rsid w:val="00304187"/>
    <w:rsid w:val="00304480"/>
    <w:rsid w:val="003046AD"/>
    <w:rsid w:val="00304E74"/>
    <w:rsid w:val="00305322"/>
    <w:rsid w:val="00305DC3"/>
    <w:rsid w:val="003060E7"/>
    <w:rsid w:val="00306801"/>
    <w:rsid w:val="0030708C"/>
    <w:rsid w:val="003071A4"/>
    <w:rsid w:val="00307795"/>
    <w:rsid w:val="00307C07"/>
    <w:rsid w:val="003102AE"/>
    <w:rsid w:val="0031042A"/>
    <w:rsid w:val="00310794"/>
    <w:rsid w:val="003110FF"/>
    <w:rsid w:val="0031111B"/>
    <w:rsid w:val="0031199F"/>
    <w:rsid w:val="00312B3B"/>
    <w:rsid w:val="00312C8D"/>
    <w:rsid w:val="00313794"/>
    <w:rsid w:val="003145C1"/>
    <w:rsid w:val="00315261"/>
    <w:rsid w:val="0031565E"/>
    <w:rsid w:val="00315B20"/>
    <w:rsid w:val="00315FE9"/>
    <w:rsid w:val="00316E7C"/>
    <w:rsid w:val="003172B7"/>
    <w:rsid w:val="003175F5"/>
    <w:rsid w:val="0031768E"/>
    <w:rsid w:val="0031772A"/>
    <w:rsid w:val="00317A16"/>
    <w:rsid w:val="00321121"/>
    <w:rsid w:val="00321BDD"/>
    <w:rsid w:val="003227B3"/>
    <w:rsid w:val="00323BF5"/>
    <w:rsid w:val="00324C6E"/>
    <w:rsid w:val="00325FDF"/>
    <w:rsid w:val="00326171"/>
    <w:rsid w:val="00326942"/>
    <w:rsid w:val="0032717E"/>
    <w:rsid w:val="003273B3"/>
    <w:rsid w:val="003277A6"/>
    <w:rsid w:val="00330B90"/>
    <w:rsid w:val="003315BD"/>
    <w:rsid w:val="00331663"/>
    <w:rsid w:val="00331720"/>
    <w:rsid w:val="003329BA"/>
    <w:rsid w:val="00332ED8"/>
    <w:rsid w:val="00333A43"/>
    <w:rsid w:val="00333B58"/>
    <w:rsid w:val="00333BFD"/>
    <w:rsid w:val="003344E8"/>
    <w:rsid w:val="00334BE7"/>
    <w:rsid w:val="003360C0"/>
    <w:rsid w:val="00336817"/>
    <w:rsid w:val="003371E7"/>
    <w:rsid w:val="003418EF"/>
    <w:rsid w:val="003419D4"/>
    <w:rsid w:val="003419E7"/>
    <w:rsid w:val="00342CDE"/>
    <w:rsid w:val="00342FC0"/>
    <w:rsid w:val="003430DF"/>
    <w:rsid w:val="003445DC"/>
    <w:rsid w:val="00344F5D"/>
    <w:rsid w:val="003458BA"/>
    <w:rsid w:val="00345CD3"/>
    <w:rsid w:val="003465EF"/>
    <w:rsid w:val="00346607"/>
    <w:rsid w:val="0034686E"/>
    <w:rsid w:val="003469AE"/>
    <w:rsid w:val="00346BD5"/>
    <w:rsid w:val="00347539"/>
    <w:rsid w:val="003475CD"/>
    <w:rsid w:val="003502CE"/>
    <w:rsid w:val="00351916"/>
    <w:rsid w:val="00351EBA"/>
    <w:rsid w:val="0035231F"/>
    <w:rsid w:val="0035337E"/>
    <w:rsid w:val="003534DC"/>
    <w:rsid w:val="0035381C"/>
    <w:rsid w:val="003539D7"/>
    <w:rsid w:val="0035402B"/>
    <w:rsid w:val="00354487"/>
    <w:rsid w:val="003544B0"/>
    <w:rsid w:val="00354ABE"/>
    <w:rsid w:val="003551EF"/>
    <w:rsid w:val="00355D7E"/>
    <w:rsid w:val="00356568"/>
    <w:rsid w:val="003576E0"/>
    <w:rsid w:val="00357F02"/>
    <w:rsid w:val="00357FA5"/>
    <w:rsid w:val="0036008D"/>
    <w:rsid w:val="00361673"/>
    <w:rsid w:val="00362A89"/>
    <w:rsid w:val="00362EA1"/>
    <w:rsid w:val="003635CC"/>
    <w:rsid w:val="00364AF5"/>
    <w:rsid w:val="00364CD5"/>
    <w:rsid w:val="00365D5D"/>
    <w:rsid w:val="00366846"/>
    <w:rsid w:val="00366F84"/>
    <w:rsid w:val="0036705C"/>
    <w:rsid w:val="003671B8"/>
    <w:rsid w:val="00367A78"/>
    <w:rsid w:val="00367B40"/>
    <w:rsid w:val="00370C67"/>
    <w:rsid w:val="00370C6B"/>
    <w:rsid w:val="00371454"/>
    <w:rsid w:val="00371538"/>
    <w:rsid w:val="003730E3"/>
    <w:rsid w:val="00374077"/>
    <w:rsid w:val="003741D2"/>
    <w:rsid w:val="00374422"/>
    <w:rsid w:val="0037485A"/>
    <w:rsid w:val="003749C6"/>
    <w:rsid w:val="00374B9C"/>
    <w:rsid w:val="00375585"/>
    <w:rsid w:val="00375A2B"/>
    <w:rsid w:val="00375A5A"/>
    <w:rsid w:val="00375EF2"/>
    <w:rsid w:val="0037626C"/>
    <w:rsid w:val="0037676A"/>
    <w:rsid w:val="00376895"/>
    <w:rsid w:val="00377FCF"/>
    <w:rsid w:val="00381C44"/>
    <w:rsid w:val="00381C66"/>
    <w:rsid w:val="00382E45"/>
    <w:rsid w:val="0038372D"/>
    <w:rsid w:val="00383F48"/>
    <w:rsid w:val="0038400C"/>
    <w:rsid w:val="00384359"/>
    <w:rsid w:val="00384A20"/>
    <w:rsid w:val="00385129"/>
    <w:rsid w:val="00385B2C"/>
    <w:rsid w:val="00385C80"/>
    <w:rsid w:val="0038619D"/>
    <w:rsid w:val="003864DC"/>
    <w:rsid w:val="00386E83"/>
    <w:rsid w:val="0038718B"/>
    <w:rsid w:val="0038725F"/>
    <w:rsid w:val="00387386"/>
    <w:rsid w:val="003877E7"/>
    <w:rsid w:val="003907A1"/>
    <w:rsid w:val="003907B2"/>
    <w:rsid w:val="003919F6"/>
    <w:rsid w:val="00391BB1"/>
    <w:rsid w:val="00391FD2"/>
    <w:rsid w:val="003927EF"/>
    <w:rsid w:val="00393693"/>
    <w:rsid w:val="00393B9E"/>
    <w:rsid w:val="00393ED7"/>
    <w:rsid w:val="003949DA"/>
    <w:rsid w:val="00395010"/>
    <w:rsid w:val="0039528C"/>
    <w:rsid w:val="0039565F"/>
    <w:rsid w:val="00395D96"/>
    <w:rsid w:val="00395F0B"/>
    <w:rsid w:val="00397150"/>
    <w:rsid w:val="00397165"/>
    <w:rsid w:val="003973C7"/>
    <w:rsid w:val="00397A5F"/>
    <w:rsid w:val="00397D25"/>
    <w:rsid w:val="003A1132"/>
    <w:rsid w:val="003A18FA"/>
    <w:rsid w:val="003A2C05"/>
    <w:rsid w:val="003A310F"/>
    <w:rsid w:val="003A32D9"/>
    <w:rsid w:val="003A3DAC"/>
    <w:rsid w:val="003A585B"/>
    <w:rsid w:val="003A5A21"/>
    <w:rsid w:val="003A5E63"/>
    <w:rsid w:val="003A74C0"/>
    <w:rsid w:val="003B1334"/>
    <w:rsid w:val="003B1340"/>
    <w:rsid w:val="003B1ACA"/>
    <w:rsid w:val="003B1B68"/>
    <w:rsid w:val="003B1DB0"/>
    <w:rsid w:val="003B234E"/>
    <w:rsid w:val="003B29BF"/>
    <w:rsid w:val="003B2C73"/>
    <w:rsid w:val="003B2F2B"/>
    <w:rsid w:val="003B361C"/>
    <w:rsid w:val="003B41CC"/>
    <w:rsid w:val="003B4729"/>
    <w:rsid w:val="003B5061"/>
    <w:rsid w:val="003B5334"/>
    <w:rsid w:val="003B5CE2"/>
    <w:rsid w:val="003B603B"/>
    <w:rsid w:val="003B6202"/>
    <w:rsid w:val="003B6C57"/>
    <w:rsid w:val="003B7C65"/>
    <w:rsid w:val="003C0378"/>
    <w:rsid w:val="003C0AB6"/>
    <w:rsid w:val="003C1C87"/>
    <w:rsid w:val="003C201B"/>
    <w:rsid w:val="003C27F3"/>
    <w:rsid w:val="003C2AE0"/>
    <w:rsid w:val="003C3A34"/>
    <w:rsid w:val="003C40DD"/>
    <w:rsid w:val="003C4615"/>
    <w:rsid w:val="003C4D67"/>
    <w:rsid w:val="003C5FD1"/>
    <w:rsid w:val="003C6340"/>
    <w:rsid w:val="003C6873"/>
    <w:rsid w:val="003C6A12"/>
    <w:rsid w:val="003C6CC4"/>
    <w:rsid w:val="003C6F77"/>
    <w:rsid w:val="003C78BD"/>
    <w:rsid w:val="003C7A0E"/>
    <w:rsid w:val="003C7D25"/>
    <w:rsid w:val="003D02AB"/>
    <w:rsid w:val="003D077E"/>
    <w:rsid w:val="003D1A53"/>
    <w:rsid w:val="003D332B"/>
    <w:rsid w:val="003D35F9"/>
    <w:rsid w:val="003D3707"/>
    <w:rsid w:val="003D377A"/>
    <w:rsid w:val="003D41E6"/>
    <w:rsid w:val="003D4469"/>
    <w:rsid w:val="003D4B11"/>
    <w:rsid w:val="003D508A"/>
    <w:rsid w:val="003D5956"/>
    <w:rsid w:val="003D5B9C"/>
    <w:rsid w:val="003D5D49"/>
    <w:rsid w:val="003D6470"/>
    <w:rsid w:val="003D6D87"/>
    <w:rsid w:val="003D7097"/>
    <w:rsid w:val="003D726E"/>
    <w:rsid w:val="003D7B6B"/>
    <w:rsid w:val="003E0220"/>
    <w:rsid w:val="003E0CAB"/>
    <w:rsid w:val="003E0EB1"/>
    <w:rsid w:val="003E157F"/>
    <w:rsid w:val="003E2EEE"/>
    <w:rsid w:val="003E34DA"/>
    <w:rsid w:val="003E3A78"/>
    <w:rsid w:val="003E567F"/>
    <w:rsid w:val="003E641A"/>
    <w:rsid w:val="003E650F"/>
    <w:rsid w:val="003E655F"/>
    <w:rsid w:val="003E6748"/>
    <w:rsid w:val="003E7285"/>
    <w:rsid w:val="003E73E8"/>
    <w:rsid w:val="003F04C8"/>
    <w:rsid w:val="003F0597"/>
    <w:rsid w:val="003F0E46"/>
    <w:rsid w:val="003F30FB"/>
    <w:rsid w:val="003F31CA"/>
    <w:rsid w:val="003F4501"/>
    <w:rsid w:val="003F4CBB"/>
    <w:rsid w:val="003F4D81"/>
    <w:rsid w:val="003F5888"/>
    <w:rsid w:val="003F7F54"/>
    <w:rsid w:val="00401CDC"/>
    <w:rsid w:val="004026BA"/>
    <w:rsid w:val="00402A0F"/>
    <w:rsid w:val="00402B78"/>
    <w:rsid w:val="00402F55"/>
    <w:rsid w:val="00403927"/>
    <w:rsid w:val="00403B61"/>
    <w:rsid w:val="00403E2D"/>
    <w:rsid w:val="004053C4"/>
    <w:rsid w:val="004056C6"/>
    <w:rsid w:val="00407B59"/>
    <w:rsid w:val="00410201"/>
    <w:rsid w:val="00410EB7"/>
    <w:rsid w:val="00411006"/>
    <w:rsid w:val="00411B31"/>
    <w:rsid w:val="00412463"/>
    <w:rsid w:val="004127BC"/>
    <w:rsid w:val="00412B36"/>
    <w:rsid w:val="00412E35"/>
    <w:rsid w:val="004134A8"/>
    <w:rsid w:val="0041564F"/>
    <w:rsid w:val="0041570D"/>
    <w:rsid w:val="00415A9F"/>
    <w:rsid w:val="00415BBF"/>
    <w:rsid w:val="00416238"/>
    <w:rsid w:val="004164AD"/>
    <w:rsid w:val="00417906"/>
    <w:rsid w:val="00420093"/>
    <w:rsid w:val="00420258"/>
    <w:rsid w:val="00421196"/>
    <w:rsid w:val="00421284"/>
    <w:rsid w:val="00421BF8"/>
    <w:rsid w:val="00421D9F"/>
    <w:rsid w:val="004238C7"/>
    <w:rsid w:val="00423D00"/>
    <w:rsid w:val="00423E7E"/>
    <w:rsid w:val="00424197"/>
    <w:rsid w:val="00424501"/>
    <w:rsid w:val="004245FC"/>
    <w:rsid w:val="00425AB7"/>
    <w:rsid w:val="0043095F"/>
    <w:rsid w:val="00430F74"/>
    <w:rsid w:val="004316D8"/>
    <w:rsid w:val="00431BE5"/>
    <w:rsid w:val="00431C81"/>
    <w:rsid w:val="00432752"/>
    <w:rsid w:val="004329F3"/>
    <w:rsid w:val="004332CA"/>
    <w:rsid w:val="004334D3"/>
    <w:rsid w:val="00433A39"/>
    <w:rsid w:val="00434383"/>
    <w:rsid w:val="00434846"/>
    <w:rsid w:val="00434B34"/>
    <w:rsid w:val="00434E41"/>
    <w:rsid w:val="0043528C"/>
    <w:rsid w:val="004352B5"/>
    <w:rsid w:val="004377E6"/>
    <w:rsid w:val="00440433"/>
    <w:rsid w:val="00440521"/>
    <w:rsid w:val="004405FA"/>
    <w:rsid w:val="0044188C"/>
    <w:rsid w:val="00441D5E"/>
    <w:rsid w:val="0044301F"/>
    <w:rsid w:val="004437F5"/>
    <w:rsid w:val="00443BCB"/>
    <w:rsid w:val="00444A81"/>
    <w:rsid w:val="00445FC7"/>
    <w:rsid w:val="0044649B"/>
    <w:rsid w:val="00446CDD"/>
    <w:rsid w:val="00446F3F"/>
    <w:rsid w:val="00447468"/>
    <w:rsid w:val="00447AF1"/>
    <w:rsid w:val="00451931"/>
    <w:rsid w:val="00451DC4"/>
    <w:rsid w:val="00452A8B"/>
    <w:rsid w:val="00453A9B"/>
    <w:rsid w:val="00454238"/>
    <w:rsid w:val="0045428C"/>
    <w:rsid w:val="004544B4"/>
    <w:rsid w:val="0045476C"/>
    <w:rsid w:val="00454D90"/>
    <w:rsid w:val="0045554D"/>
    <w:rsid w:val="00455B03"/>
    <w:rsid w:val="00456063"/>
    <w:rsid w:val="004565C5"/>
    <w:rsid w:val="00456AD2"/>
    <w:rsid w:val="00456B16"/>
    <w:rsid w:val="0046167A"/>
    <w:rsid w:val="00462070"/>
    <w:rsid w:val="00463383"/>
    <w:rsid w:val="00463525"/>
    <w:rsid w:val="00463BBB"/>
    <w:rsid w:val="00463FF9"/>
    <w:rsid w:val="00465CDA"/>
    <w:rsid w:val="00466506"/>
    <w:rsid w:val="004701E4"/>
    <w:rsid w:val="00470B33"/>
    <w:rsid w:val="00470B6A"/>
    <w:rsid w:val="0047166C"/>
    <w:rsid w:val="00473F81"/>
    <w:rsid w:val="00474C10"/>
    <w:rsid w:val="00477004"/>
    <w:rsid w:val="00477F49"/>
    <w:rsid w:val="00480804"/>
    <w:rsid w:val="00480B53"/>
    <w:rsid w:val="004829C6"/>
    <w:rsid w:val="00482AE6"/>
    <w:rsid w:val="00482CB5"/>
    <w:rsid w:val="004840AE"/>
    <w:rsid w:val="004853F5"/>
    <w:rsid w:val="00485787"/>
    <w:rsid w:val="0048592F"/>
    <w:rsid w:val="00486218"/>
    <w:rsid w:val="00486552"/>
    <w:rsid w:val="00486CED"/>
    <w:rsid w:val="004873AE"/>
    <w:rsid w:val="00490348"/>
    <w:rsid w:val="004906D4"/>
    <w:rsid w:val="004920A6"/>
    <w:rsid w:val="00492A90"/>
    <w:rsid w:val="00494E64"/>
    <w:rsid w:val="00495281"/>
    <w:rsid w:val="00495C47"/>
    <w:rsid w:val="00496081"/>
    <w:rsid w:val="00496D6E"/>
    <w:rsid w:val="004974D5"/>
    <w:rsid w:val="004975BC"/>
    <w:rsid w:val="004976A4"/>
    <w:rsid w:val="004977F2"/>
    <w:rsid w:val="004A1918"/>
    <w:rsid w:val="004A196C"/>
    <w:rsid w:val="004A2363"/>
    <w:rsid w:val="004A2981"/>
    <w:rsid w:val="004A2D38"/>
    <w:rsid w:val="004A2D3A"/>
    <w:rsid w:val="004A36C2"/>
    <w:rsid w:val="004A386F"/>
    <w:rsid w:val="004A3F22"/>
    <w:rsid w:val="004A4C92"/>
    <w:rsid w:val="004A63DF"/>
    <w:rsid w:val="004A65E9"/>
    <w:rsid w:val="004A6CB6"/>
    <w:rsid w:val="004A7D49"/>
    <w:rsid w:val="004A7D4E"/>
    <w:rsid w:val="004B00A4"/>
    <w:rsid w:val="004B0D7F"/>
    <w:rsid w:val="004B1215"/>
    <w:rsid w:val="004B1D3B"/>
    <w:rsid w:val="004B2063"/>
    <w:rsid w:val="004B2309"/>
    <w:rsid w:val="004B2B1C"/>
    <w:rsid w:val="004B2D54"/>
    <w:rsid w:val="004B3145"/>
    <w:rsid w:val="004B45F9"/>
    <w:rsid w:val="004B485D"/>
    <w:rsid w:val="004B4DC9"/>
    <w:rsid w:val="004B4E4B"/>
    <w:rsid w:val="004B5288"/>
    <w:rsid w:val="004B57DB"/>
    <w:rsid w:val="004B5B6E"/>
    <w:rsid w:val="004B60EF"/>
    <w:rsid w:val="004B67F3"/>
    <w:rsid w:val="004B6C8C"/>
    <w:rsid w:val="004C15C8"/>
    <w:rsid w:val="004C188F"/>
    <w:rsid w:val="004C254A"/>
    <w:rsid w:val="004C4274"/>
    <w:rsid w:val="004C5268"/>
    <w:rsid w:val="004C5608"/>
    <w:rsid w:val="004C7683"/>
    <w:rsid w:val="004D17FF"/>
    <w:rsid w:val="004D1C22"/>
    <w:rsid w:val="004D1C52"/>
    <w:rsid w:val="004D24D0"/>
    <w:rsid w:val="004D2618"/>
    <w:rsid w:val="004D2D3A"/>
    <w:rsid w:val="004D2ED8"/>
    <w:rsid w:val="004D39F2"/>
    <w:rsid w:val="004D41EB"/>
    <w:rsid w:val="004D443D"/>
    <w:rsid w:val="004D4B15"/>
    <w:rsid w:val="004D4E9F"/>
    <w:rsid w:val="004D50FA"/>
    <w:rsid w:val="004D5594"/>
    <w:rsid w:val="004D5C3C"/>
    <w:rsid w:val="004D6834"/>
    <w:rsid w:val="004D6AB6"/>
    <w:rsid w:val="004E10C0"/>
    <w:rsid w:val="004E15BA"/>
    <w:rsid w:val="004E285E"/>
    <w:rsid w:val="004E298B"/>
    <w:rsid w:val="004E3CCD"/>
    <w:rsid w:val="004E417C"/>
    <w:rsid w:val="004E4655"/>
    <w:rsid w:val="004E488A"/>
    <w:rsid w:val="004E4DAA"/>
    <w:rsid w:val="004E5900"/>
    <w:rsid w:val="004E6597"/>
    <w:rsid w:val="004F09E0"/>
    <w:rsid w:val="004F0D88"/>
    <w:rsid w:val="004F140F"/>
    <w:rsid w:val="004F1492"/>
    <w:rsid w:val="004F14EE"/>
    <w:rsid w:val="004F1613"/>
    <w:rsid w:val="004F1803"/>
    <w:rsid w:val="004F1F31"/>
    <w:rsid w:val="004F2887"/>
    <w:rsid w:val="004F39ED"/>
    <w:rsid w:val="004F3E7E"/>
    <w:rsid w:val="004F4141"/>
    <w:rsid w:val="004F4975"/>
    <w:rsid w:val="004F4BC7"/>
    <w:rsid w:val="004F5D23"/>
    <w:rsid w:val="004F612B"/>
    <w:rsid w:val="004F6574"/>
    <w:rsid w:val="004F6B44"/>
    <w:rsid w:val="004F6DA9"/>
    <w:rsid w:val="004F7DA2"/>
    <w:rsid w:val="00501AE9"/>
    <w:rsid w:val="00502649"/>
    <w:rsid w:val="0050399F"/>
    <w:rsid w:val="00504AD1"/>
    <w:rsid w:val="00504FC1"/>
    <w:rsid w:val="0050527E"/>
    <w:rsid w:val="00505911"/>
    <w:rsid w:val="0050620D"/>
    <w:rsid w:val="005062A7"/>
    <w:rsid w:val="0050682F"/>
    <w:rsid w:val="00506CC6"/>
    <w:rsid w:val="00507E89"/>
    <w:rsid w:val="00510406"/>
    <w:rsid w:val="00510A56"/>
    <w:rsid w:val="00512C0D"/>
    <w:rsid w:val="00513391"/>
    <w:rsid w:val="005140B9"/>
    <w:rsid w:val="00514CB5"/>
    <w:rsid w:val="005153A0"/>
    <w:rsid w:val="005156B0"/>
    <w:rsid w:val="005166A8"/>
    <w:rsid w:val="00516B3C"/>
    <w:rsid w:val="00516B7A"/>
    <w:rsid w:val="005172B0"/>
    <w:rsid w:val="00517513"/>
    <w:rsid w:val="0052023B"/>
    <w:rsid w:val="00522D09"/>
    <w:rsid w:val="0052376C"/>
    <w:rsid w:val="005238D1"/>
    <w:rsid w:val="0052417E"/>
    <w:rsid w:val="00525096"/>
    <w:rsid w:val="00525C3F"/>
    <w:rsid w:val="00525EFA"/>
    <w:rsid w:val="00526439"/>
    <w:rsid w:val="00526604"/>
    <w:rsid w:val="005278A4"/>
    <w:rsid w:val="005278F6"/>
    <w:rsid w:val="00530A07"/>
    <w:rsid w:val="005323C3"/>
    <w:rsid w:val="0053250B"/>
    <w:rsid w:val="00532901"/>
    <w:rsid w:val="005331BF"/>
    <w:rsid w:val="00533C30"/>
    <w:rsid w:val="0053445C"/>
    <w:rsid w:val="005344B2"/>
    <w:rsid w:val="00534661"/>
    <w:rsid w:val="00535463"/>
    <w:rsid w:val="005358B1"/>
    <w:rsid w:val="00535C5A"/>
    <w:rsid w:val="005362CA"/>
    <w:rsid w:val="00536566"/>
    <w:rsid w:val="005369AC"/>
    <w:rsid w:val="0053785E"/>
    <w:rsid w:val="0053799C"/>
    <w:rsid w:val="00540834"/>
    <w:rsid w:val="00540868"/>
    <w:rsid w:val="005411F6"/>
    <w:rsid w:val="005418BE"/>
    <w:rsid w:val="005435C1"/>
    <w:rsid w:val="005444B3"/>
    <w:rsid w:val="00544924"/>
    <w:rsid w:val="00545BFE"/>
    <w:rsid w:val="00545FC3"/>
    <w:rsid w:val="00546177"/>
    <w:rsid w:val="00546309"/>
    <w:rsid w:val="00546F50"/>
    <w:rsid w:val="0054726B"/>
    <w:rsid w:val="005473D2"/>
    <w:rsid w:val="005501BB"/>
    <w:rsid w:val="0055035B"/>
    <w:rsid w:val="00550999"/>
    <w:rsid w:val="00550A4D"/>
    <w:rsid w:val="00551389"/>
    <w:rsid w:val="00551462"/>
    <w:rsid w:val="005519A9"/>
    <w:rsid w:val="00551DBE"/>
    <w:rsid w:val="00552176"/>
    <w:rsid w:val="005525C5"/>
    <w:rsid w:val="00552877"/>
    <w:rsid w:val="00552952"/>
    <w:rsid w:val="00552D76"/>
    <w:rsid w:val="00553613"/>
    <w:rsid w:val="00553FBF"/>
    <w:rsid w:val="00554240"/>
    <w:rsid w:val="0055476F"/>
    <w:rsid w:val="00555888"/>
    <w:rsid w:val="005558E5"/>
    <w:rsid w:val="00556ECE"/>
    <w:rsid w:val="00560C63"/>
    <w:rsid w:val="00561B4F"/>
    <w:rsid w:val="005627E4"/>
    <w:rsid w:val="00563096"/>
    <w:rsid w:val="0056321A"/>
    <w:rsid w:val="005633CD"/>
    <w:rsid w:val="00563D9A"/>
    <w:rsid w:val="0056505B"/>
    <w:rsid w:val="00566074"/>
    <w:rsid w:val="00566FF7"/>
    <w:rsid w:val="005677E1"/>
    <w:rsid w:val="00567B5C"/>
    <w:rsid w:val="00567C1C"/>
    <w:rsid w:val="00567CB8"/>
    <w:rsid w:val="0057040F"/>
    <w:rsid w:val="00570601"/>
    <w:rsid w:val="00571A42"/>
    <w:rsid w:val="00571DA1"/>
    <w:rsid w:val="00572437"/>
    <w:rsid w:val="005727CA"/>
    <w:rsid w:val="005736BD"/>
    <w:rsid w:val="00573710"/>
    <w:rsid w:val="00573FC4"/>
    <w:rsid w:val="00574CB0"/>
    <w:rsid w:val="00575ADD"/>
    <w:rsid w:val="00575E4D"/>
    <w:rsid w:val="0057608C"/>
    <w:rsid w:val="0057663F"/>
    <w:rsid w:val="005808F3"/>
    <w:rsid w:val="005808FF"/>
    <w:rsid w:val="00581085"/>
    <w:rsid w:val="005816F8"/>
    <w:rsid w:val="00582055"/>
    <w:rsid w:val="00583157"/>
    <w:rsid w:val="005842E6"/>
    <w:rsid w:val="00584407"/>
    <w:rsid w:val="005844B6"/>
    <w:rsid w:val="00584E0B"/>
    <w:rsid w:val="00585545"/>
    <w:rsid w:val="0058562C"/>
    <w:rsid w:val="00586C7D"/>
    <w:rsid w:val="0058711A"/>
    <w:rsid w:val="00587445"/>
    <w:rsid w:val="0058774B"/>
    <w:rsid w:val="00591670"/>
    <w:rsid w:val="00591878"/>
    <w:rsid w:val="00592218"/>
    <w:rsid w:val="0059221A"/>
    <w:rsid w:val="00593721"/>
    <w:rsid w:val="0059396C"/>
    <w:rsid w:val="00594770"/>
    <w:rsid w:val="00594EED"/>
    <w:rsid w:val="00597634"/>
    <w:rsid w:val="005A0350"/>
    <w:rsid w:val="005A1268"/>
    <w:rsid w:val="005A1C33"/>
    <w:rsid w:val="005A2EA0"/>
    <w:rsid w:val="005A319B"/>
    <w:rsid w:val="005A48E2"/>
    <w:rsid w:val="005A579D"/>
    <w:rsid w:val="005A6167"/>
    <w:rsid w:val="005A655B"/>
    <w:rsid w:val="005A69D7"/>
    <w:rsid w:val="005A6B29"/>
    <w:rsid w:val="005A714E"/>
    <w:rsid w:val="005B0C40"/>
    <w:rsid w:val="005B1ABB"/>
    <w:rsid w:val="005B2A62"/>
    <w:rsid w:val="005B43FE"/>
    <w:rsid w:val="005B579B"/>
    <w:rsid w:val="005B5BCE"/>
    <w:rsid w:val="005B6154"/>
    <w:rsid w:val="005B6175"/>
    <w:rsid w:val="005B7625"/>
    <w:rsid w:val="005B796A"/>
    <w:rsid w:val="005B79F0"/>
    <w:rsid w:val="005B7B6C"/>
    <w:rsid w:val="005C0554"/>
    <w:rsid w:val="005C075E"/>
    <w:rsid w:val="005C108D"/>
    <w:rsid w:val="005C2876"/>
    <w:rsid w:val="005C35D5"/>
    <w:rsid w:val="005C38D7"/>
    <w:rsid w:val="005C4DB9"/>
    <w:rsid w:val="005C58AB"/>
    <w:rsid w:val="005C5D97"/>
    <w:rsid w:val="005C6023"/>
    <w:rsid w:val="005C6104"/>
    <w:rsid w:val="005C64C4"/>
    <w:rsid w:val="005D0780"/>
    <w:rsid w:val="005D1E96"/>
    <w:rsid w:val="005D1E9D"/>
    <w:rsid w:val="005D22C6"/>
    <w:rsid w:val="005D2698"/>
    <w:rsid w:val="005D30DA"/>
    <w:rsid w:val="005D35BE"/>
    <w:rsid w:val="005D3C1D"/>
    <w:rsid w:val="005D3CC5"/>
    <w:rsid w:val="005D4489"/>
    <w:rsid w:val="005D47B5"/>
    <w:rsid w:val="005D4C49"/>
    <w:rsid w:val="005D5098"/>
    <w:rsid w:val="005D5365"/>
    <w:rsid w:val="005D5D74"/>
    <w:rsid w:val="005D5DFA"/>
    <w:rsid w:val="005E1681"/>
    <w:rsid w:val="005E1B86"/>
    <w:rsid w:val="005E1E20"/>
    <w:rsid w:val="005E2182"/>
    <w:rsid w:val="005E2365"/>
    <w:rsid w:val="005E4B26"/>
    <w:rsid w:val="005E554A"/>
    <w:rsid w:val="005E59E6"/>
    <w:rsid w:val="005E5FC0"/>
    <w:rsid w:val="005E6874"/>
    <w:rsid w:val="005E6CA7"/>
    <w:rsid w:val="005E7EBD"/>
    <w:rsid w:val="005E7FB2"/>
    <w:rsid w:val="005F063F"/>
    <w:rsid w:val="005F06B4"/>
    <w:rsid w:val="005F0FB5"/>
    <w:rsid w:val="005F238E"/>
    <w:rsid w:val="005F2600"/>
    <w:rsid w:val="005F2619"/>
    <w:rsid w:val="005F3275"/>
    <w:rsid w:val="005F3E4A"/>
    <w:rsid w:val="005F4551"/>
    <w:rsid w:val="005F48D7"/>
    <w:rsid w:val="005F5175"/>
    <w:rsid w:val="005F574D"/>
    <w:rsid w:val="005F5D4C"/>
    <w:rsid w:val="005F6827"/>
    <w:rsid w:val="005F6D51"/>
    <w:rsid w:val="005F7021"/>
    <w:rsid w:val="005F7529"/>
    <w:rsid w:val="005F7FCA"/>
    <w:rsid w:val="006005D7"/>
    <w:rsid w:val="00600C98"/>
    <w:rsid w:val="00600D95"/>
    <w:rsid w:val="0060181B"/>
    <w:rsid w:val="00601CF2"/>
    <w:rsid w:val="00602722"/>
    <w:rsid w:val="00602846"/>
    <w:rsid w:val="00603A52"/>
    <w:rsid w:val="0060427A"/>
    <w:rsid w:val="00605469"/>
    <w:rsid w:val="006060EB"/>
    <w:rsid w:val="00606424"/>
    <w:rsid w:val="0060687D"/>
    <w:rsid w:val="00606C85"/>
    <w:rsid w:val="00607B2C"/>
    <w:rsid w:val="00611BF7"/>
    <w:rsid w:val="00612399"/>
    <w:rsid w:val="0061330E"/>
    <w:rsid w:val="006135FD"/>
    <w:rsid w:val="00613AC8"/>
    <w:rsid w:val="00614152"/>
    <w:rsid w:val="006143BC"/>
    <w:rsid w:val="006147E7"/>
    <w:rsid w:val="00615D6B"/>
    <w:rsid w:val="006163EB"/>
    <w:rsid w:val="00617B2E"/>
    <w:rsid w:val="006201B2"/>
    <w:rsid w:val="00620AC2"/>
    <w:rsid w:val="00620B3E"/>
    <w:rsid w:val="00621994"/>
    <w:rsid w:val="00621F3B"/>
    <w:rsid w:val="0062347D"/>
    <w:rsid w:val="006239E1"/>
    <w:rsid w:val="00625082"/>
    <w:rsid w:val="006251F9"/>
    <w:rsid w:val="00625530"/>
    <w:rsid w:val="00625E75"/>
    <w:rsid w:val="00626037"/>
    <w:rsid w:val="006262EE"/>
    <w:rsid w:val="00627607"/>
    <w:rsid w:val="00627D62"/>
    <w:rsid w:val="00630522"/>
    <w:rsid w:val="0063141A"/>
    <w:rsid w:val="00632522"/>
    <w:rsid w:val="00632B1C"/>
    <w:rsid w:val="00632D0E"/>
    <w:rsid w:val="00633040"/>
    <w:rsid w:val="00633070"/>
    <w:rsid w:val="00633341"/>
    <w:rsid w:val="006333BB"/>
    <w:rsid w:val="00633928"/>
    <w:rsid w:val="00633E52"/>
    <w:rsid w:val="006349CC"/>
    <w:rsid w:val="00635103"/>
    <w:rsid w:val="00635AC8"/>
    <w:rsid w:val="006360B1"/>
    <w:rsid w:val="006360B2"/>
    <w:rsid w:val="00636474"/>
    <w:rsid w:val="0063758D"/>
    <w:rsid w:val="00637C6F"/>
    <w:rsid w:val="00637D2A"/>
    <w:rsid w:val="006402FF"/>
    <w:rsid w:val="00640CE9"/>
    <w:rsid w:val="00640D16"/>
    <w:rsid w:val="00641B8A"/>
    <w:rsid w:val="00641D48"/>
    <w:rsid w:val="00642CD1"/>
    <w:rsid w:val="006433C6"/>
    <w:rsid w:val="006435FD"/>
    <w:rsid w:val="00645181"/>
    <w:rsid w:val="00645C84"/>
    <w:rsid w:val="0064628A"/>
    <w:rsid w:val="00647003"/>
    <w:rsid w:val="00647839"/>
    <w:rsid w:val="0065089B"/>
    <w:rsid w:val="00650DE7"/>
    <w:rsid w:val="00650ED3"/>
    <w:rsid w:val="00651CA4"/>
    <w:rsid w:val="0065212F"/>
    <w:rsid w:val="006524F4"/>
    <w:rsid w:val="00652DD5"/>
    <w:rsid w:val="00652E85"/>
    <w:rsid w:val="00653464"/>
    <w:rsid w:val="006535CA"/>
    <w:rsid w:val="0065432B"/>
    <w:rsid w:val="00655391"/>
    <w:rsid w:val="00655A6F"/>
    <w:rsid w:val="00655B3F"/>
    <w:rsid w:val="00655FAA"/>
    <w:rsid w:val="006562FF"/>
    <w:rsid w:val="0065639A"/>
    <w:rsid w:val="00657B10"/>
    <w:rsid w:val="00657B3C"/>
    <w:rsid w:val="00657C52"/>
    <w:rsid w:val="00660228"/>
    <w:rsid w:val="006609AF"/>
    <w:rsid w:val="00660B36"/>
    <w:rsid w:val="00660D3B"/>
    <w:rsid w:val="006622E1"/>
    <w:rsid w:val="0066232F"/>
    <w:rsid w:val="00662895"/>
    <w:rsid w:val="00662AC7"/>
    <w:rsid w:val="00663271"/>
    <w:rsid w:val="00663987"/>
    <w:rsid w:val="0066488E"/>
    <w:rsid w:val="00664C68"/>
    <w:rsid w:val="00665142"/>
    <w:rsid w:val="00665FBF"/>
    <w:rsid w:val="006665D9"/>
    <w:rsid w:val="00666AC4"/>
    <w:rsid w:val="006674B6"/>
    <w:rsid w:val="00667C37"/>
    <w:rsid w:val="00667FB8"/>
    <w:rsid w:val="00667FE3"/>
    <w:rsid w:val="006703B2"/>
    <w:rsid w:val="006705FA"/>
    <w:rsid w:val="006707AD"/>
    <w:rsid w:val="00670877"/>
    <w:rsid w:val="006712DB"/>
    <w:rsid w:val="0067140D"/>
    <w:rsid w:val="00671601"/>
    <w:rsid w:val="00671F0E"/>
    <w:rsid w:val="00672BFD"/>
    <w:rsid w:val="00673678"/>
    <w:rsid w:val="00673723"/>
    <w:rsid w:val="006737FF"/>
    <w:rsid w:val="0067413A"/>
    <w:rsid w:val="00675B22"/>
    <w:rsid w:val="00677FAF"/>
    <w:rsid w:val="0068042B"/>
    <w:rsid w:val="00680508"/>
    <w:rsid w:val="00680F31"/>
    <w:rsid w:val="00683ABA"/>
    <w:rsid w:val="0068404E"/>
    <w:rsid w:val="0068413C"/>
    <w:rsid w:val="006843D3"/>
    <w:rsid w:val="00685D50"/>
    <w:rsid w:val="00685F4F"/>
    <w:rsid w:val="006869B3"/>
    <w:rsid w:val="00686C37"/>
    <w:rsid w:val="006870BE"/>
    <w:rsid w:val="00687174"/>
    <w:rsid w:val="00687229"/>
    <w:rsid w:val="006874CC"/>
    <w:rsid w:val="006878F7"/>
    <w:rsid w:val="0069068D"/>
    <w:rsid w:val="00690D4D"/>
    <w:rsid w:val="0069119E"/>
    <w:rsid w:val="00691858"/>
    <w:rsid w:val="0069215C"/>
    <w:rsid w:val="00692638"/>
    <w:rsid w:val="00692DD2"/>
    <w:rsid w:val="006930C0"/>
    <w:rsid w:val="006945FD"/>
    <w:rsid w:val="006947D4"/>
    <w:rsid w:val="00694908"/>
    <w:rsid w:val="006949D0"/>
    <w:rsid w:val="00695E7E"/>
    <w:rsid w:val="00696105"/>
    <w:rsid w:val="00696297"/>
    <w:rsid w:val="0069677B"/>
    <w:rsid w:val="00696CD4"/>
    <w:rsid w:val="00697811"/>
    <w:rsid w:val="00697B55"/>
    <w:rsid w:val="00697BE6"/>
    <w:rsid w:val="00697CEF"/>
    <w:rsid w:val="00697EBD"/>
    <w:rsid w:val="006A0CCC"/>
    <w:rsid w:val="006A0F98"/>
    <w:rsid w:val="006A12EF"/>
    <w:rsid w:val="006A3237"/>
    <w:rsid w:val="006A349B"/>
    <w:rsid w:val="006A4BDA"/>
    <w:rsid w:val="006A4C3F"/>
    <w:rsid w:val="006A5BB5"/>
    <w:rsid w:val="006A5D4C"/>
    <w:rsid w:val="006A5DF7"/>
    <w:rsid w:val="006A6414"/>
    <w:rsid w:val="006A788E"/>
    <w:rsid w:val="006B0371"/>
    <w:rsid w:val="006B1544"/>
    <w:rsid w:val="006B17AE"/>
    <w:rsid w:val="006B2472"/>
    <w:rsid w:val="006B25E1"/>
    <w:rsid w:val="006B2DB9"/>
    <w:rsid w:val="006B303A"/>
    <w:rsid w:val="006B3454"/>
    <w:rsid w:val="006B3A69"/>
    <w:rsid w:val="006B3D42"/>
    <w:rsid w:val="006B47B1"/>
    <w:rsid w:val="006B4D5F"/>
    <w:rsid w:val="006B4F48"/>
    <w:rsid w:val="006B5185"/>
    <w:rsid w:val="006B708D"/>
    <w:rsid w:val="006B72DB"/>
    <w:rsid w:val="006B7CD2"/>
    <w:rsid w:val="006C0CEC"/>
    <w:rsid w:val="006C177D"/>
    <w:rsid w:val="006C1A7B"/>
    <w:rsid w:val="006C2DC4"/>
    <w:rsid w:val="006C2E8A"/>
    <w:rsid w:val="006C30FB"/>
    <w:rsid w:val="006C35DE"/>
    <w:rsid w:val="006C3C12"/>
    <w:rsid w:val="006C54B3"/>
    <w:rsid w:val="006C605A"/>
    <w:rsid w:val="006C7020"/>
    <w:rsid w:val="006C71D0"/>
    <w:rsid w:val="006C72ED"/>
    <w:rsid w:val="006C7B5E"/>
    <w:rsid w:val="006D00A2"/>
    <w:rsid w:val="006D16EB"/>
    <w:rsid w:val="006D242E"/>
    <w:rsid w:val="006D2622"/>
    <w:rsid w:val="006D29C8"/>
    <w:rsid w:val="006D2D3E"/>
    <w:rsid w:val="006D322D"/>
    <w:rsid w:val="006D3799"/>
    <w:rsid w:val="006D3A9C"/>
    <w:rsid w:val="006D3DFD"/>
    <w:rsid w:val="006D3E40"/>
    <w:rsid w:val="006D532C"/>
    <w:rsid w:val="006D540B"/>
    <w:rsid w:val="006D55FB"/>
    <w:rsid w:val="006D59C7"/>
    <w:rsid w:val="006D61F5"/>
    <w:rsid w:val="006D669B"/>
    <w:rsid w:val="006D6A0E"/>
    <w:rsid w:val="006E0CD8"/>
    <w:rsid w:val="006E2161"/>
    <w:rsid w:val="006E23AA"/>
    <w:rsid w:val="006E266C"/>
    <w:rsid w:val="006E3621"/>
    <w:rsid w:val="006E37F2"/>
    <w:rsid w:val="006E4684"/>
    <w:rsid w:val="006E591E"/>
    <w:rsid w:val="006E59CE"/>
    <w:rsid w:val="006E5A1F"/>
    <w:rsid w:val="006E5F8E"/>
    <w:rsid w:val="006E6FD6"/>
    <w:rsid w:val="006E7975"/>
    <w:rsid w:val="006F0B7E"/>
    <w:rsid w:val="006F0D0B"/>
    <w:rsid w:val="006F1176"/>
    <w:rsid w:val="006F2035"/>
    <w:rsid w:val="006F30FB"/>
    <w:rsid w:val="006F38C1"/>
    <w:rsid w:val="006F3998"/>
    <w:rsid w:val="006F4A9E"/>
    <w:rsid w:val="006F4DCD"/>
    <w:rsid w:val="006F50DF"/>
    <w:rsid w:val="006F52F8"/>
    <w:rsid w:val="006F57FD"/>
    <w:rsid w:val="006F61F1"/>
    <w:rsid w:val="006F650E"/>
    <w:rsid w:val="006F65F8"/>
    <w:rsid w:val="006F75D3"/>
    <w:rsid w:val="006F7DC9"/>
    <w:rsid w:val="0070005D"/>
    <w:rsid w:val="007016A2"/>
    <w:rsid w:val="00701BC7"/>
    <w:rsid w:val="00701E19"/>
    <w:rsid w:val="00702519"/>
    <w:rsid w:val="00703BB6"/>
    <w:rsid w:val="00703F10"/>
    <w:rsid w:val="00704FD0"/>
    <w:rsid w:val="007051EF"/>
    <w:rsid w:val="00705C2C"/>
    <w:rsid w:val="00705D26"/>
    <w:rsid w:val="00705ED2"/>
    <w:rsid w:val="0070639E"/>
    <w:rsid w:val="0070784D"/>
    <w:rsid w:val="00711E4D"/>
    <w:rsid w:val="00712252"/>
    <w:rsid w:val="00713283"/>
    <w:rsid w:val="0071334B"/>
    <w:rsid w:val="007138C5"/>
    <w:rsid w:val="00713CB8"/>
    <w:rsid w:val="00716231"/>
    <w:rsid w:val="00720A09"/>
    <w:rsid w:val="0072192F"/>
    <w:rsid w:val="0072214E"/>
    <w:rsid w:val="00722227"/>
    <w:rsid w:val="00722363"/>
    <w:rsid w:val="00722C6A"/>
    <w:rsid w:val="00722C89"/>
    <w:rsid w:val="00723579"/>
    <w:rsid w:val="0072407D"/>
    <w:rsid w:val="00724483"/>
    <w:rsid w:val="00724485"/>
    <w:rsid w:val="00724757"/>
    <w:rsid w:val="0072506C"/>
    <w:rsid w:val="0072541F"/>
    <w:rsid w:val="00725430"/>
    <w:rsid w:val="007258D4"/>
    <w:rsid w:val="00726215"/>
    <w:rsid w:val="00726AFF"/>
    <w:rsid w:val="007278DF"/>
    <w:rsid w:val="00730B3A"/>
    <w:rsid w:val="00730CD9"/>
    <w:rsid w:val="00730EA4"/>
    <w:rsid w:val="00730F52"/>
    <w:rsid w:val="0073107B"/>
    <w:rsid w:val="007321AD"/>
    <w:rsid w:val="007322DE"/>
    <w:rsid w:val="00732A1E"/>
    <w:rsid w:val="007334A7"/>
    <w:rsid w:val="007338AA"/>
    <w:rsid w:val="00733911"/>
    <w:rsid w:val="00733DE1"/>
    <w:rsid w:val="00734B47"/>
    <w:rsid w:val="00734B4F"/>
    <w:rsid w:val="0073647C"/>
    <w:rsid w:val="007370AB"/>
    <w:rsid w:val="007377B0"/>
    <w:rsid w:val="00737993"/>
    <w:rsid w:val="00737DA5"/>
    <w:rsid w:val="007405A3"/>
    <w:rsid w:val="00740828"/>
    <w:rsid w:val="0074162B"/>
    <w:rsid w:val="007421AA"/>
    <w:rsid w:val="007422B0"/>
    <w:rsid w:val="00742903"/>
    <w:rsid w:val="00742B16"/>
    <w:rsid w:val="007432B3"/>
    <w:rsid w:val="00743710"/>
    <w:rsid w:val="00744452"/>
    <w:rsid w:val="00744D86"/>
    <w:rsid w:val="00744FBC"/>
    <w:rsid w:val="00745420"/>
    <w:rsid w:val="00745A88"/>
    <w:rsid w:val="00746FF9"/>
    <w:rsid w:val="007517C9"/>
    <w:rsid w:val="00752DBF"/>
    <w:rsid w:val="00752DF8"/>
    <w:rsid w:val="007530FF"/>
    <w:rsid w:val="0075509C"/>
    <w:rsid w:val="00755A0D"/>
    <w:rsid w:val="00756DCC"/>
    <w:rsid w:val="00763938"/>
    <w:rsid w:val="0076443C"/>
    <w:rsid w:val="00764B2F"/>
    <w:rsid w:val="00766988"/>
    <w:rsid w:val="00766B3F"/>
    <w:rsid w:val="00767C85"/>
    <w:rsid w:val="00770364"/>
    <w:rsid w:val="007706D8"/>
    <w:rsid w:val="007710F0"/>
    <w:rsid w:val="007719B8"/>
    <w:rsid w:val="00773C01"/>
    <w:rsid w:val="007743DD"/>
    <w:rsid w:val="007747AF"/>
    <w:rsid w:val="0077506B"/>
    <w:rsid w:val="00775694"/>
    <w:rsid w:val="007770C0"/>
    <w:rsid w:val="007779D0"/>
    <w:rsid w:val="00780294"/>
    <w:rsid w:val="00781F2A"/>
    <w:rsid w:val="007830CF"/>
    <w:rsid w:val="0078463F"/>
    <w:rsid w:val="00784B1E"/>
    <w:rsid w:val="00786216"/>
    <w:rsid w:val="0078654D"/>
    <w:rsid w:val="0078657E"/>
    <w:rsid w:val="00786FF8"/>
    <w:rsid w:val="007879B7"/>
    <w:rsid w:val="007906D9"/>
    <w:rsid w:val="00791032"/>
    <w:rsid w:val="0079391E"/>
    <w:rsid w:val="00794A0C"/>
    <w:rsid w:val="00794EBD"/>
    <w:rsid w:val="007950D1"/>
    <w:rsid w:val="007953F2"/>
    <w:rsid w:val="00795504"/>
    <w:rsid w:val="00796136"/>
    <w:rsid w:val="00796E5E"/>
    <w:rsid w:val="007A1723"/>
    <w:rsid w:val="007A1F5A"/>
    <w:rsid w:val="007A2E5B"/>
    <w:rsid w:val="007A3284"/>
    <w:rsid w:val="007A3DE4"/>
    <w:rsid w:val="007A3E32"/>
    <w:rsid w:val="007A4474"/>
    <w:rsid w:val="007A44EF"/>
    <w:rsid w:val="007A58E5"/>
    <w:rsid w:val="007A5EBE"/>
    <w:rsid w:val="007A6809"/>
    <w:rsid w:val="007B0543"/>
    <w:rsid w:val="007B1316"/>
    <w:rsid w:val="007B22CE"/>
    <w:rsid w:val="007B2570"/>
    <w:rsid w:val="007B290B"/>
    <w:rsid w:val="007B384F"/>
    <w:rsid w:val="007B62FF"/>
    <w:rsid w:val="007B683C"/>
    <w:rsid w:val="007B718F"/>
    <w:rsid w:val="007B7984"/>
    <w:rsid w:val="007C0012"/>
    <w:rsid w:val="007C0031"/>
    <w:rsid w:val="007C04D6"/>
    <w:rsid w:val="007C0C62"/>
    <w:rsid w:val="007C11ED"/>
    <w:rsid w:val="007C2587"/>
    <w:rsid w:val="007C27A3"/>
    <w:rsid w:val="007C2E57"/>
    <w:rsid w:val="007C34F8"/>
    <w:rsid w:val="007C37C6"/>
    <w:rsid w:val="007C391A"/>
    <w:rsid w:val="007C4C45"/>
    <w:rsid w:val="007C5DB1"/>
    <w:rsid w:val="007C655B"/>
    <w:rsid w:val="007C666F"/>
    <w:rsid w:val="007C6690"/>
    <w:rsid w:val="007C6710"/>
    <w:rsid w:val="007C78B8"/>
    <w:rsid w:val="007D0652"/>
    <w:rsid w:val="007D0802"/>
    <w:rsid w:val="007D1075"/>
    <w:rsid w:val="007D22BF"/>
    <w:rsid w:val="007D2EFA"/>
    <w:rsid w:val="007D3592"/>
    <w:rsid w:val="007D3594"/>
    <w:rsid w:val="007D4ABD"/>
    <w:rsid w:val="007D5865"/>
    <w:rsid w:val="007D59BD"/>
    <w:rsid w:val="007D5B97"/>
    <w:rsid w:val="007D63EF"/>
    <w:rsid w:val="007D73E0"/>
    <w:rsid w:val="007D7E9F"/>
    <w:rsid w:val="007D7F1C"/>
    <w:rsid w:val="007E02CF"/>
    <w:rsid w:val="007E0370"/>
    <w:rsid w:val="007E28B7"/>
    <w:rsid w:val="007E2EA5"/>
    <w:rsid w:val="007E3D36"/>
    <w:rsid w:val="007E405E"/>
    <w:rsid w:val="007E4120"/>
    <w:rsid w:val="007E4A58"/>
    <w:rsid w:val="007E4C02"/>
    <w:rsid w:val="007E5C89"/>
    <w:rsid w:val="007E6996"/>
    <w:rsid w:val="007E6DE2"/>
    <w:rsid w:val="007E6E5E"/>
    <w:rsid w:val="007E6F2A"/>
    <w:rsid w:val="007E7B84"/>
    <w:rsid w:val="007F02D8"/>
    <w:rsid w:val="007F0A79"/>
    <w:rsid w:val="007F0E17"/>
    <w:rsid w:val="007F1BD3"/>
    <w:rsid w:val="007F20B3"/>
    <w:rsid w:val="007F21A4"/>
    <w:rsid w:val="007F3A01"/>
    <w:rsid w:val="007F4090"/>
    <w:rsid w:val="007F451A"/>
    <w:rsid w:val="007F5668"/>
    <w:rsid w:val="007F57C2"/>
    <w:rsid w:val="007F5822"/>
    <w:rsid w:val="007F5844"/>
    <w:rsid w:val="007F6B6B"/>
    <w:rsid w:val="007F7367"/>
    <w:rsid w:val="007F773E"/>
    <w:rsid w:val="007F7E6C"/>
    <w:rsid w:val="008002E1"/>
    <w:rsid w:val="00801510"/>
    <w:rsid w:val="008017B9"/>
    <w:rsid w:val="00801A27"/>
    <w:rsid w:val="00802143"/>
    <w:rsid w:val="0080356E"/>
    <w:rsid w:val="008043A9"/>
    <w:rsid w:val="008045C4"/>
    <w:rsid w:val="0080494A"/>
    <w:rsid w:val="00804AAF"/>
    <w:rsid w:val="00804B68"/>
    <w:rsid w:val="00804C8C"/>
    <w:rsid w:val="008056FC"/>
    <w:rsid w:val="0080571E"/>
    <w:rsid w:val="00805FBC"/>
    <w:rsid w:val="008064B0"/>
    <w:rsid w:val="00806A29"/>
    <w:rsid w:val="008077CF"/>
    <w:rsid w:val="00807D22"/>
    <w:rsid w:val="00807DD8"/>
    <w:rsid w:val="00810DF5"/>
    <w:rsid w:val="00811615"/>
    <w:rsid w:val="0081287B"/>
    <w:rsid w:val="00813A7D"/>
    <w:rsid w:val="00813D2B"/>
    <w:rsid w:val="00814027"/>
    <w:rsid w:val="008148E0"/>
    <w:rsid w:val="00815298"/>
    <w:rsid w:val="00815827"/>
    <w:rsid w:val="00815A70"/>
    <w:rsid w:val="00815B44"/>
    <w:rsid w:val="00816489"/>
    <w:rsid w:val="008168E1"/>
    <w:rsid w:val="008173D3"/>
    <w:rsid w:val="008201B3"/>
    <w:rsid w:val="0082136C"/>
    <w:rsid w:val="00821897"/>
    <w:rsid w:val="00822D6E"/>
    <w:rsid w:val="00822EF2"/>
    <w:rsid w:val="00823185"/>
    <w:rsid w:val="008235C9"/>
    <w:rsid w:val="008239D6"/>
    <w:rsid w:val="008244BD"/>
    <w:rsid w:val="0082473D"/>
    <w:rsid w:val="00825498"/>
    <w:rsid w:val="00826114"/>
    <w:rsid w:val="00826186"/>
    <w:rsid w:val="00826440"/>
    <w:rsid w:val="00826F09"/>
    <w:rsid w:val="00827351"/>
    <w:rsid w:val="0082777F"/>
    <w:rsid w:val="00827AC1"/>
    <w:rsid w:val="00827B2B"/>
    <w:rsid w:val="00827B60"/>
    <w:rsid w:val="008313A7"/>
    <w:rsid w:val="008319F1"/>
    <w:rsid w:val="008321F0"/>
    <w:rsid w:val="008322DF"/>
    <w:rsid w:val="008324C0"/>
    <w:rsid w:val="00832755"/>
    <w:rsid w:val="00834A77"/>
    <w:rsid w:val="0083588C"/>
    <w:rsid w:val="008362FD"/>
    <w:rsid w:val="00836371"/>
    <w:rsid w:val="008370F0"/>
    <w:rsid w:val="0083766F"/>
    <w:rsid w:val="008378EA"/>
    <w:rsid w:val="0083793B"/>
    <w:rsid w:val="00840B66"/>
    <w:rsid w:val="008417E1"/>
    <w:rsid w:val="00841BD9"/>
    <w:rsid w:val="00841F3D"/>
    <w:rsid w:val="008422A0"/>
    <w:rsid w:val="008433B1"/>
    <w:rsid w:val="008434B0"/>
    <w:rsid w:val="00843553"/>
    <w:rsid w:val="008452AC"/>
    <w:rsid w:val="0084553A"/>
    <w:rsid w:val="00845F83"/>
    <w:rsid w:val="00846484"/>
    <w:rsid w:val="00846C3A"/>
    <w:rsid w:val="00850D01"/>
    <w:rsid w:val="00850D90"/>
    <w:rsid w:val="00850F18"/>
    <w:rsid w:val="008514B6"/>
    <w:rsid w:val="00851687"/>
    <w:rsid w:val="008516C2"/>
    <w:rsid w:val="00852468"/>
    <w:rsid w:val="00853522"/>
    <w:rsid w:val="00853D01"/>
    <w:rsid w:val="00854F1A"/>
    <w:rsid w:val="00856222"/>
    <w:rsid w:val="00856249"/>
    <w:rsid w:val="00856F20"/>
    <w:rsid w:val="00857B14"/>
    <w:rsid w:val="00860E4B"/>
    <w:rsid w:val="00861AD0"/>
    <w:rsid w:val="00861BBA"/>
    <w:rsid w:val="00862771"/>
    <w:rsid w:val="008628B0"/>
    <w:rsid w:val="00862A71"/>
    <w:rsid w:val="00862B14"/>
    <w:rsid w:val="00862F68"/>
    <w:rsid w:val="008639A2"/>
    <w:rsid w:val="00864035"/>
    <w:rsid w:val="00864718"/>
    <w:rsid w:val="00866846"/>
    <w:rsid w:val="008668E9"/>
    <w:rsid w:val="00867E3D"/>
    <w:rsid w:val="0087003F"/>
    <w:rsid w:val="008711AA"/>
    <w:rsid w:val="00871C19"/>
    <w:rsid w:val="00871D34"/>
    <w:rsid w:val="00871EA4"/>
    <w:rsid w:val="008728C5"/>
    <w:rsid w:val="008740BE"/>
    <w:rsid w:val="008741AD"/>
    <w:rsid w:val="008741FA"/>
    <w:rsid w:val="00875274"/>
    <w:rsid w:val="00875AF6"/>
    <w:rsid w:val="00875CF2"/>
    <w:rsid w:val="008768B5"/>
    <w:rsid w:val="00876983"/>
    <w:rsid w:val="00876E9F"/>
    <w:rsid w:val="00877EF6"/>
    <w:rsid w:val="00880269"/>
    <w:rsid w:val="00880680"/>
    <w:rsid w:val="00880A40"/>
    <w:rsid w:val="00881B35"/>
    <w:rsid w:val="0088241C"/>
    <w:rsid w:val="00882557"/>
    <w:rsid w:val="00882B44"/>
    <w:rsid w:val="0088328C"/>
    <w:rsid w:val="00883BFA"/>
    <w:rsid w:val="008843CA"/>
    <w:rsid w:val="008845D0"/>
    <w:rsid w:val="00885B6D"/>
    <w:rsid w:val="00886704"/>
    <w:rsid w:val="00886950"/>
    <w:rsid w:val="00886D0E"/>
    <w:rsid w:val="00887487"/>
    <w:rsid w:val="00887823"/>
    <w:rsid w:val="00890CED"/>
    <w:rsid w:val="0089134E"/>
    <w:rsid w:val="0089161C"/>
    <w:rsid w:val="00891660"/>
    <w:rsid w:val="0089199E"/>
    <w:rsid w:val="00891A9B"/>
    <w:rsid w:val="00891C87"/>
    <w:rsid w:val="008921AC"/>
    <w:rsid w:val="008923EC"/>
    <w:rsid w:val="0089253E"/>
    <w:rsid w:val="008931C4"/>
    <w:rsid w:val="008951D9"/>
    <w:rsid w:val="00895FDE"/>
    <w:rsid w:val="00896584"/>
    <w:rsid w:val="00896EFD"/>
    <w:rsid w:val="008A09B8"/>
    <w:rsid w:val="008A0A4E"/>
    <w:rsid w:val="008A1258"/>
    <w:rsid w:val="008A1831"/>
    <w:rsid w:val="008A19B5"/>
    <w:rsid w:val="008A254D"/>
    <w:rsid w:val="008A2C3F"/>
    <w:rsid w:val="008A2D39"/>
    <w:rsid w:val="008A32A8"/>
    <w:rsid w:val="008A3C75"/>
    <w:rsid w:val="008A5642"/>
    <w:rsid w:val="008A5674"/>
    <w:rsid w:val="008A62EA"/>
    <w:rsid w:val="008A6FAE"/>
    <w:rsid w:val="008A7600"/>
    <w:rsid w:val="008B0F10"/>
    <w:rsid w:val="008B1003"/>
    <w:rsid w:val="008B1A23"/>
    <w:rsid w:val="008B3BC2"/>
    <w:rsid w:val="008B3F16"/>
    <w:rsid w:val="008B56EA"/>
    <w:rsid w:val="008B5BAD"/>
    <w:rsid w:val="008B7157"/>
    <w:rsid w:val="008B7B2E"/>
    <w:rsid w:val="008C0F98"/>
    <w:rsid w:val="008C11A2"/>
    <w:rsid w:val="008C130F"/>
    <w:rsid w:val="008C15BE"/>
    <w:rsid w:val="008C217A"/>
    <w:rsid w:val="008C2945"/>
    <w:rsid w:val="008C371D"/>
    <w:rsid w:val="008C3B83"/>
    <w:rsid w:val="008C4199"/>
    <w:rsid w:val="008C4593"/>
    <w:rsid w:val="008C496B"/>
    <w:rsid w:val="008C5427"/>
    <w:rsid w:val="008C56A4"/>
    <w:rsid w:val="008C5FD3"/>
    <w:rsid w:val="008C6504"/>
    <w:rsid w:val="008C6B84"/>
    <w:rsid w:val="008C75E1"/>
    <w:rsid w:val="008C7DC7"/>
    <w:rsid w:val="008D1599"/>
    <w:rsid w:val="008D23D2"/>
    <w:rsid w:val="008D2780"/>
    <w:rsid w:val="008D2F25"/>
    <w:rsid w:val="008D41A3"/>
    <w:rsid w:val="008D4A99"/>
    <w:rsid w:val="008D4DDE"/>
    <w:rsid w:val="008D5235"/>
    <w:rsid w:val="008D74EF"/>
    <w:rsid w:val="008D75E4"/>
    <w:rsid w:val="008D79E8"/>
    <w:rsid w:val="008D7D08"/>
    <w:rsid w:val="008D7DDE"/>
    <w:rsid w:val="008D7E72"/>
    <w:rsid w:val="008E08AA"/>
    <w:rsid w:val="008E1603"/>
    <w:rsid w:val="008E2B69"/>
    <w:rsid w:val="008E31B2"/>
    <w:rsid w:val="008E3818"/>
    <w:rsid w:val="008E3F11"/>
    <w:rsid w:val="008E4A41"/>
    <w:rsid w:val="008E58A9"/>
    <w:rsid w:val="008E5C84"/>
    <w:rsid w:val="008E5DB8"/>
    <w:rsid w:val="008E6207"/>
    <w:rsid w:val="008E6D46"/>
    <w:rsid w:val="008E6D7B"/>
    <w:rsid w:val="008F0725"/>
    <w:rsid w:val="008F0B07"/>
    <w:rsid w:val="008F11C8"/>
    <w:rsid w:val="008F1486"/>
    <w:rsid w:val="008F1827"/>
    <w:rsid w:val="008F2465"/>
    <w:rsid w:val="008F24A3"/>
    <w:rsid w:val="008F286D"/>
    <w:rsid w:val="008F2D11"/>
    <w:rsid w:val="008F31D9"/>
    <w:rsid w:val="008F370B"/>
    <w:rsid w:val="008F4417"/>
    <w:rsid w:val="008F56A1"/>
    <w:rsid w:val="008F5C05"/>
    <w:rsid w:val="008F5CAF"/>
    <w:rsid w:val="008F617A"/>
    <w:rsid w:val="008F6230"/>
    <w:rsid w:val="008F69D9"/>
    <w:rsid w:val="008F76FF"/>
    <w:rsid w:val="008F7CD9"/>
    <w:rsid w:val="009003B7"/>
    <w:rsid w:val="00900C26"/>
    <w:rsid w:val="009010B8"/>
    <w:rsid w:val="00901490"/>
    <w:rsid w:val="0090151F"/>
    <w:rsid w:val="0090161C"/>
    <w:rsid w:val="0090229D"/>
    <w:rsid w:val="00903897"/>
    <w:rsid w:val="00906A63"/>
    <w:rsid w:val="009070B6"/>
    <w:rsid w:val="0091107A"/>
    <w:rsid w:val="00911248"/>
    <w:rsid w:val="009116A1"/>
    <w:rsid w:val="00911AD3"/>
    <w:rsid w:val="00915656"/>
    <w:rsid w:val="009167A4"/>
    <w:rsid w:val="00916BEE"/>
    <w:rsid w:val="00917121"/>
    <w:rsid w:val="00917145"/>
    <w:rsid w:val="0091776C"/>
    <w:rsid w:val="00917DED"/>
    <w:rsid w:val="009202E7"/>
    <w:rsid w:val="009210F0"/>
    <w:rsid w:val="009216F5"/>
    <w:rsid w:val="00921EF5"/>
    <w:rsid w:val="00922998"/>
    <w:rsid w:val="00922BD2"/>
    <w:rsid w:val="00922FEA"/>
    <w:rsid w:val="00923FD0"/>
    <w:rsid w:val="00924AD9"/>
    <w:rsid w:val="00924B1A"/>
    <w:rsid w:val="00925106"/>
    <w:rsid w:val="0092523A"/>
    <w:rsid w:val="00925CAF"/>
    <w:rsid w:val="00925FFE"/>
    <w:rsid w:val="00926034"/>
    <w:rsid w:val="009265DB"/>
    <w:rsid w:val="00927CC4"/>
    <w:rsid w:val="00927E39"/>
    <w:rsid w:val="00927F3F"/>
    <w:rsid w:val="009305E1"/>
    <w:rsid w:val="00930884"/>
    <w:rsid w:val="00930A82"/>
    <w:rsid w:val="0093155F"/>
    <w:rsid w:val="00931F3E"/>
    <w:rsid w:val="00932FC1"/>
    <w:rsid w:val="0093364D"/>
    <w:rsid w:val="00934608"/>
    <w:rsid w:val="00934C9E"/>
    <w:rsid w:val="00934E2A"/>
    <w:rsid w:val="00935331"/>
    <w:rsid w:val="009366CC"/>
    <w:rsid w:val="00936B1C"/>
    <w:rsid w:val="0093757E"/>
    <w:rsid w:val="009377F6"/>
    <w:rsid w:val="00937E21"/>
    <w:rsid w:val="00940343"/>
    <w:rsid w:val="00940428"/>
    <w:rsid w:val="0094083F"/>
    <w:rsid w:val="00941089"/>
    <w:rsid w:val="00941145"/>
    <w:rsid w:val="009412B3"/>
    <w:rsid w:val="0094183F"/>
    <w:rsid w:val="00942436"/>
    <w:rsid w:val="009429FF"/>
    <w:rsid w:val="009438E1"/>
    <w:rsid w:val="00943AA5"/>
    <w:rsid w:val="00943C2C"/>
    <w:rsid w:val="009441D2"/>
    <w:rsid w:val="0094535D"/>
    <w:rsid w:val="00946542"/>
    <w:rsid w:val="00946631"/>
    <w:rsid w:val="0094694D"/>
    <w:rsid w:val="0094744D"/>
    <w:rsid w:val="00950237"/>
    <w:rsid w:val="00950459"/>
    <w:rsid w:val="00950B4F"/>
    <w:rsid w:val="00950E10"/>
    <w:rsid w:val="00951084"/>
    <w:rsid w:val="009515A0"/>
    <w:rsid w:val="00952404"/>
    <w:rsid w:val="00952E59"/>
    <w:rsid w:val="009547C6"/>
    <w:rsid w:val="00955479"/>
    <w:rsid w:val="00956DC0"/>
    <w:rsid w:val="00957B53"/>
    <w:rsid w:val="00960131"/>
    <w:rsid w:val="009614E4"/>
    <w:rsid w:val="00962164"/>
    <w:rsid w:val="009624FA"/>
    <w:rsid w:val="0096278B"/>
    <w:rsid w:val="0096281F"/>
    <w:rsid w:val="009638B4"/>
    <w:rsid w:val="00963B45"/>
    <w:rsid w:val="00964B8B"/>
    <w:rsid w:val="0096500B"/>
    <w:rsid w:val="00965963"/>
    <w:rsid w:val="00965D35"/>
    <w:rsid w:val="00966916"/>
    <w:rsid w:val="009679D4"/>
    <w:rsid w:val="00967C99"/>
    <w:rsid w:val="0097060C"/>
    <w:rsid w:val="00971E85"/>
    <w:rsid w:val="00971F2A"/>
    <w:rsid w:val="00972C85"/>
    <w:rsid w:val="009731F7"/>
    <w:rsid w:val="00973D58"/>
    <w:rsid w:val="0097413C"/>
    <w:rsid w:val="009743A9"/>
    <w:rsid w:val="0097465F"/>
    <w:rsid w:val="00974788"/>
    <w:rsid w:val="00975107"/>
    <w:rsid w:val="009753C6"/>
    <w:rsid w:val="00975434"/>
    <w:rsid w:val="00976534"/>
    <w:rsid w:val="00976A69"/>
    <w:rsid w:val="00976E9E"/>
    <w:rsid w:val="00976FB1"/>
    <w:rsid w:val="00977B5B"/>
    <w:rsid w:val="00977EE8"/>
    <w:rsid w:val="009808C1"/>
    <w:rsid w:val="00980F23"/>
    <w:rsid w:val="00981566"/>
    <w:rsid w:val="009821B0"/>
    <w:rsid w:val="0098293A"/>
    <w:rsid w:val="0098336F"/>
    <w:rsid w:val="0098341D"/>
    <w:rsid w:val="009836A9"/>
    <w:rsid w:val="0098391B"/>
    <w:rsid w:val="00983C94"/>
    <w:rsid w:val="00983D1D"/>
    <w:rsid w:val="0098432E"/>
    <w:rsid w:val="009850AE"/>
    <w:rsid w:val="00986126"/>
    <w:rsid w:val="009868C7"/>
    <w:rsid w:val="009871DD"/>
    <w:rsid w:val="00987393"/>
    <w:rsid w:val="00987F48"/>
    <w:rsid w:val="00991383"/>
    <w:rsid w:val="00991840"/>
    <w:rsid w:val="00992059"/>
    <w:rsid w:val="00992218"/>
    <w:rsid w:val="00992C29"/>
    <w:rsid w:val="009930A4"/>
    <w:rsid w:val="009933C3"/>
    <w:rsid w:val="00993E18"/>
    <w:rsid w:val="0099442C"/>
    <w:rsid w:val="00994BC8"/>
    <w:rsid w:val="00994D94"/>
    <w:rsid w:val="00995E69"/>
    <w:rsid w:val="00996788"/>
    <w:rsid w:val="0099764E"/>
    <w:rsid w:val="0099797F"/>
    <w:rsid w:val="00997D3C"/>
    <w:rsid w:val="009A00B3"/>
    <w:rsid w:val="009A11B2"/>
    <w:rsid w:val="009A1244"/>
    <w:rsid w:val="009A1612"/>
    <w:rsid w:val="009A28D7"/>
    <w:rsid w:val="009A37CC"/>
    <w:rsid w:val="009A4325"/>
    <w:rsid w:val="009A4F45"/>
    <w:rsid w:val="009A5415"/>
    <w:rsid w:val="009A5980"/>
    <w:rsid w:val="009A6325"/>
    <w:rsid w:val="009A698E"/>
    <w:rsid w:val="009A69BB"/>
    <w:rsid w:val="009A73FA"/>
    <w:rsid w:val="009A7CDF"/>
    <w:rsid w:val="009B003B"/>
    <w:rsid w:val="009B1438"/>
    <w:rsid w:val="009B145E"/>
    <w:rsid w:val="009B28B0"/>
    <w:rsid w:val="009B35D7"/>
    <w:rsid w:val="009B37A6"/>
    <w:rsid w:val="009B3C47"/>
    <w:rsid w:val="009B45B6"/>
    <w:rsid w:val="009B555C"/>
    <w:rsid w:val="009B59FF"/>
    <w:rsid w:val="009B6E72"/>
    <w:rsid w:val="009B6FE8"/>
    <w:rsid w:val="009B7794"/>
    <w:rsid w:val="009B7AA2"/>
    <w:rsid w:val="009B7BBC"/>
    <w:rsid w:val="009B7E1B"/>
    <w:rsid w:val="009C063C"/>
    <w:rsid w:val="009C08F7"/>
    <w:rsid w:val="009C09CF"/>
    <w:rsid w:val="009C0E84"/>
    <w:rsid w:val="009C230F"/>
    <w:rsid w:val="009C23E5"/>
    <w:rsid w:val="009C29D8"/>
    <w:rsid w:val="009C3879"/>
    <w:rsid w:val="009C3D87"/>
    <w:rsid w:val="009C4B0B"/>
    <w:rsid w:val="009C4D2E"/>
    <w:rsid w:val="009C570F"/>
    <w:rsid w:val="009C67EF"/>
    <w:rsid w:val="009C717E"/>
    <w:rsid w:val="009C751B"/>
    <w:rsid w:val="009C7FC7"/>
    <w:rsid w:val="009D05A0"/>
    <w:rsid w:val="009D086F"/>
    <w:rsid w:val="009D0CA0"/>
    <w:rsid w:val="009D1702"/>
    <w:rsid w:val="009D1F8F"/>
    <w:rsid w:val="009D28E2"/>
    <w:rsid w:val="009D2D0F"/>
    <w:rsid w:val="009D3A81"/>
    <w:rsid w:val="009D4DD9"/>
    <w:rsid w:val="009D559A"/>
    <w:rsid w:val="009D580B"/>
    <w:rsid w:val="009D61A6"/>
    <w:rsid w:val="009D66B7"/>
    <w:rsid w:val="009D698C"/>
    <w:rsid w:val="009E05C0"/>
    <w:rsid w:val="009E08D8"/>
    <w:rsid w:val="009E22B8"/>
    <w:rsid w:val="009E33E6"/>
    <w:rsid w:val="009E346C"/>
    <w:rsid w:val="009E3BBC"/>
    <w:rsid w:val="009E3DCC"/>
    <w:rsid w:val="009E43DD"/>
    <w:rsid w:val="009E4727"/>
    <w:rsid w:val="009E4C1E"/>
    <w:rsid w:val="009E5AB2"/>
    <w:rsid w:val="009E5C29"/>
    <w:rsid w:val="009E5C95"/>
    <w:rsid w:val="009E656B"/>
    <w:rsid w:val="009E68F2"/>
    <w:rsid w:val="009F0275"/>
    <w:rsid w:val="009F0869"/>
    <w:rsid w:val="009F1107"/>
    <w:rsid w:val="009F18E2"/>
    <w:rsid w:val="009F1BD3"/>
    <w:rsid w:val="009F24FF"/>
    <w:rsid w:val="009F2517"/>
    <w:rsid w:val="009F2ADE"/>
    <w:rsid w:val="009F2C8F"/>
    <w:rsid w:val="009F3DB2"/>
    <w:rsid w:val="009F40C0"/>
    <w:rsid w:val="009F4E9E"/>
    <w:rsid w:val="009F5481"/>
    <w:rsid w:val="009F58B3"/>
    <w:rsid w:val="009F5F9D"/>
    <w:rsid w:val="009F5FC9"/>
    <w:rsid w:val="009F60A5"/>
    <w:rsid w:val="009F6CAE"/>
    <w:rsid w:val="009F774C"/>
    <w:rsid w:val="00A00E33"/>
    <w:rsid w:val="00A0129B"/>
    <w:rsid w:val="00A01E09"/>
    <w:rsid w:val="00A025F6"/>
    <w:rsid w:val="00A02FA1"/>
    <w:rsid w:val="00A03367"/>
    <w:rsid w:val="00A04063"/>
    <w:rsid w:val="00A04C74"/>
    <w:rsid w:val="00A05090"/>
    <w:rsid w:val="00A05515"/>
    <w:rsid w:val="00A1013A"/>
    <w:rsid w:val="00A1023A"/>
    <w:rsid w:val="00A102CB"/>
    <w:rsid w:val="00A1052F"/>
    <w:rsid w:val="00A117C7"/>
    <w:rsid w:val="00A120AB"/>
    <w:rsid w:val="00A120E6"/>
    <w:rsid w:val="00A121C9"/>
    <w:rsid w:val="00A12DC2"/>
    <w:rsid w:val="00A131BC"/>
    <w:rsid w:val="00A14211"/>
    <w:rsid w:val="00A1463C"/>
    <w:rsid w:val="00A147D5"/>
    <w:rsid w:val="00A14AC8"/>
    <w:rsid w:val="00A15934"/>
    <w:rsid w:val="00A165AE"/>
    <w:rsid w:val="00A167DA"/>
    <w:rsid w:val="00A1694A"/>
    <w:rsid w:val="00A17A1F"/>
    <w:rsid w:val="00A20836"/>
    <w:rsid w:val="00A22426"/>
    <w:rsid w:val="00A22485"/>
    <w:rsid w:val="00A2317B"/>
    <w:rsid w:val="00A24FF5"/>
    <w:rsid w:val="00A2550E"/>
    <w:rsid w:val="00A25774"/>
    <w:rsid w:val="00A262D8"/>
    <w:rsid w:val="00A26B34"/>
    <w:rsid w:val="00A270EA"/>
    <w:rsid w:val="00A27386"/>
    <w:rsid w:val="00A27934"/>
    <w:rsid w:val="00A27FE6"/>
    <w:rsid w:val="00A30549"/>
    <w:rsid w:val="00A32025"/>
    <w:rsid w:val="00A32A7A"/>
    <w:rsid w:val="00A35626"/>
    <w:rsid w:val="00A35965"/>
    <w:rsid w:val="00A35B1B"/>
    <w:rsid w:val="00A35CC3"/>
    <w:rsid w:val="00A35F14"/>
    <w:rsid w:val="00A401AE"/>
    <w:rsid w:val="00A408E6"/>
    <w:rsid w:val="00A4099D"/>
    <w:rsid w:val="00A41252"/>
    <w:rsid w:val="00A41277"/>
    <w:rsid w:val="00A41AA8"/>
    <w:rsid w:val="00A42CB0"/>
    <w:rsid w:val="00A4333E"/>
    <w:rsid w:val="00A43367"/>
    <w:rsid w:val="00A43469"/>
    <w:rsid w:val="00A437F9"/>
    <w:rsid w:val="00A443F7"/>
    <w:rsid w:val="00A45482"/>
    <w:rsid w:val="00A47300"/>
    <w:rsid w:val="00A507A3"/>
    <w:rsid w:val="00A51A1B"/>
    <w:rsid w:val="00A51A8A"/>
    <w:rsid w:val="00A51D7A"/>
    <w:rsid w:val="00A51E38"/>
    <w:rsid w:val="00A52A5E"/>
    <w:rsid w:val="00A52F10"/>
    <w:rsid w:val="00A53595"/>
    <w:rsid w:val="00A54467"/>
    <w:rsid w:val="00A5476B"/>
    <w:rsid w:val="00A5492A"/>
    <w:rsid w:val="00A558D3"/>
    <w:rsid w:val="00A564F2"/>
    <w:rsid w:val="00A569AD"/>
    <w:rsid w:val="00A57F96"/>
    <w:rsid w:val="00A60C4C"/>
    <w:rsid w:val="00A61F04"/>
    <w:rsid w:val="00A62080"/>
    <w:rsid w:val="00A629B5"/>
    <w:rsid w:val="00A633D4"/>
    <w:rsid w:val="00A64C4E"/>
    <w:rsid w:val="00A65351"/>
    <w:rsid w:val="00A65637"/>
    <w:rsid w:val="00A65711"/>
    <w:rsid w:val="00A66312"/>
    <w:rsid w:val="00A668E0"/>
    <w:rsid w:val="00A66B41"/>
    <w:rsid w:val="00A67D3C"/>
    <w:rsid w:val="00A71E50"/>
    <w:rsid w:val="00A75790"/>
    <w:rsid w:val="00A75BF7"/>
    <w:rsid w:val="00A76225"/>
    <w:rsid w:val="00A77A04"/>
    <w:rsid w:val="00A77D99"/>
    <w:rsid w:val="00A80D0C"/>
    <w:rsid w:val="00A80FDC"/>
    <w:rsid w:val="00A81118"/>
    <w:rsid w:val="00A81419"/>
    <w:rsid w:val="00A815C9"/>
    <w:rsid w:val="00A82584"/>
    <w:rsid w:val="00A82834"/>
    <w:rsid w:val="00A83AE3"/>
    <w:rsid w:val="00A83CD2"/>
    <w:rsid w:val="00A84690"/>
    <w:rsid w:val="00A84AA0"/>
    <w:rsid w:val="00A8592B"/>
    <w:rsid w:val="00A85B01"/>
    <w:rsid w:val="00A85EA1"/>
    <w:rsid w:val="00A862A0"/>
    <w:rsid w:val="00A8761F"/>
    <w:rsid w:val="00A87898"/>
    <w:rsid w:val="00A9061E"/>
    <w:rsid w:val="00A9134B"/>
    <w:rsid w:val="00A9143F"/>
    <w:rsid w:val="00A9198F"/>
    <w:rsid w:val="00A921EB"/>
    <w:rsid w:val="00A9298E"/>
    <w:rsid w:val="00A929CD"/>
    <w:rsid w:val="00A93060"/>
    <w:rsid w:val="00A94139"/>
    <w:rsid w:val="00A958C2"/>
    <w:rsid w:val="00A964DA"/>
    <w:rsid w:val="00A965D5"/>
    <w:rsid w:val="00A9676A"/>
    <w:rsid w:val="00A97382"/>
    <w:rsid w:val="00A975AF"/>
    <w:rsid w:val="00A97CD6"/>
    <w:rsid w:val="00AA022E"/>
    <w:rsid w:val="00AA0A64"/>
    <w:rsid w:val="00AA10A9"/>
    <w:rsid w:val="00AA25A7"/>
    <w:rsid w:val="00AA2FC1"/>
    <w:rsid w:val="00AA30C9"/>
    <w:rsid w:val="00AA3304"/>
    <w:rsid w:val="00AA3C5E"/>
    <w:rsid w:val="00AA5CD2"/>
    <w:rsid w:val="00AA6AD0"/>
    <w:rsid w:val="00AA6C03"/>
    <w:rsid w:val="00AA6C11"/>
    <w:rsid w:val="00AA6F93"/>
    <w:rsid w:val="00AB0548"/>
    <w:rsid w:val="00AB08C7"/>
    <w:rsid w:val="00AB0ADD"/>
    <w:rsid w:val="00AB0BC6"/>
    <w:rsid w:val="00AB12DB"/>
    <w:rsid w:val="00AB2100"/>
    <w:rsid w:val="00AB273A"/>
    <w:rsid w:val="00AB276B"/>
    <w:rsid w:val="00AB281E"/>
    <w:rsid w:val="00AB29AD"/>
    <w:rsid w:val="00AB2FAE"/>
    <w:rsid w:val="00AB439B"/>
    <w:rsid w:val="00AB5842"/>
    <w:rsid w:val="00AB6114"/>
    <w:rsid w:val="00AB6C57"/>
    <w:rsid w:val="00AB702A"/>
    <w:rsid w:val="00AB75ED"/>
    <w:rsid w:val="00AC032A"/>
    <w:rsid w:val="00AC118A"/>
    <w:rsid w:val="00AC1FF6"/>
    <w:rsid w:val="00AC23EC"/>
    <w:rsid w:val="00AC2D29"/>
    <w:rsid w:val="00AC3E58"/>
    <w:rsid w:val="00AC4B62"/>
    <w:rsid w:val="00AC4D42"/>
    <w:rsid w:val="00AC6AFC"/>
    <w:rsid w:val="00AD03B9"/>
    <w:rsid w:val="00AD0BCB"/>
    <w:rsid w:val="00AD41CC"/>
    <w:rsid w:val="00AD426C"/>
    <w:rsid w:val="00AD451E"/>
    <w:rsid w:val="00AD4563"/>
    <w:rsid w:val="00AD4992"/>
    <w:rsid w:val="00AD5770"/>
    <w:rsid w:val="00AD634A"/>
    <w:rsid w:val="00AD724C"/>
    <w:rsid w:val="00AD7504"/>
    <w:rsid w:val="00AD7877"/>
    <w:rsid w:val="00AD79FD"/>
    <w:rsid w:val="00AE18E2"/>
    <w:rsid w:val="00AE2723"/>
    <w:rsid w:val="00AE28AA"/>
    <w:rsid w:val="00AE30BA"/>
    <w:rsid w:val="00AE3631"/>
    <w:rsid w:val="00AE3AB4"/>
    <w:rsid w:val="00AE4809"/>
    <w:rsid w:val="00AE4BD3"/>
    <w:rsid w:val="00AE56DF"/>
    <w:rsid w:val="00AE5F4A"/>
    <w:rsid w:val="00AE612A"/>
    <w:rsid w:val="00AE63D4"/>
    <w:rsid w:val="00AE64EA"/>
    <w:rsid w:val="00AE64FC"/>
    <w:rsid w:val="00AE68F4"/>
    <w:rsid w:val="00AE7049"/>
    <w:rsid w:val="00AE7718"/>
    <w:rsid w:val="00AF0AB6"/>
    <w:rsid w:val="00AF146B"/>
    <w:rsid w:val="00AF14A7"/>
    <w:rsid w:val="00AF2843"/>
    <w:rsid w:val="00AF41BC"/>
    <w:rsid w:val="00AF478C"/>
    <w:rsid w:val="00AF5454"/>
    <w:rsid w:val="00AF5D14"/>
    <w:rsid w:val="00AF77E6"/>
    <w:rsid w:val="00B00C24"/>
    <w:rsid w:val="00B01138"/>
    <w:rsid w:val="00B01AFC"/>
    <w:rsid w:val="00B01FBB"/>
    <w:rsid w:val="00B027F0"/>
    <w:rsid w:val="00B02EC8"/>
    <w:rsid w:val="00B05D67"/>
    <w:rsid w:val="00B05ECC"/>
    <w:rsid w:val="00B05F64"/>
    <w:rsid w:val="00B0658C"/>
    <w:rsid w:val="00B06741"/>
    <w:rsid w:val="00B069A4"/>
    <w:rsid w:val="00B06CAB"/>
    <w:rsid w:val="00B07616"/>
    <w:rsid w:val="00B07B8E"/>
    <w:rsid w:val="00B10B47"/>
    <w:rsid w:val="00B11E36"/>
    <w:rsid w:val="00B123E3"/>
    <w:rsid w:val="00B1298F"/>
    <w:rsid w:val="00B12DCB"/>
    <w:rsid w:val="00B13A6A"/>
    <w:rsid w:val="00B14982"/>
    <w:rsid w:val="00B155C3"/>
    <w:rsid w:val="00B15E97"/>
    <w:rsid w:val="00B1637F"/>
    <w:rsid w:val="00B16B19"/>
    <w:rsid w:val="00B17B95"/>
    <w:rsid w:val="00B200DB"/>
    <w:rsid w:val="00B20845"/>
    <w:rsid w:val="00B20DAA"/>
    <w:rsid w:val="00B220B2"/>
    <w:rsid w:val="00B23109"/>
    <w:rsid w:val="00B23487"/>
    <w:rsid w:val="00B237A3"/>
    <w:rsid w:val="00B24CD4"/>
    <w:rsid w:val="00B24D81"/>
    <w:rsid w:val="00B251A3"/>
    <w:rsid w:val="00B253FC"/>
    <w:rsid w:val="00B26A6D"/>
    <w:rsid w:val="00B270A9"/>
    <w:rsid w:val="00B271F7"/>
    <w:rsid w:val="00B30A4F"/>
    <w:rsid w:val="00B30CBD"/>
    <w:rsid w:val="00B310F1"/>
    <w:rsid w:val="00B3120D"/>
    <w:rsid w:val="00B31237"/>
    <w:rsid w:val="00B3330D"/>
    <w:rsid w:val="00B33C48"/>
    <w:rsid w:val="00B34969"/>
    <w:rsid w:val="00B364B1"/>
    <w:rsid w:val="00B36E72"/>
    <w:rsid w:val="00B3798A"/>
    <w:rsid w:val="00B37AFE"/>
    <w:rsid w:val="00B40A9C"/>
    <w:rsid w:val="00B41FA9"/>
    <w:rsid w:val="00B424F9"/>
    <w:rsid w:val="00B42B00"/>
    <w:rsid w:val="00B42E44"/>
    <w:rsid w:val="00B43780"/>
    <w:rsid w:val="00B44059"/>
    <w:rsid w:val="00B445F7"/>
    <w:rsid w:val="00B4645F"/>
    <w:rsid w:val="00B467ED"/>
    <w:rsid w:val="00B47002"/>
    <w:rsid w:val="00B53852"/>
    <w:rsid w:val="00B55501"/>
    <w:rsid w:val="00B5564F"/>
    <w:rsid w:val="00B55B32"/>
    <w:rsid w:val="00B565CF"/>
    <w:rsid w:val="00B5698E"/>
    <w:rsid w:val="00B576E7"/>
    <w:rsid w:val="00B57EDB"/>
    <w:rsid w:val="00B6002F"/>
    <w:rsid w:val="00B60B75"/>
    <w:rsid w:val="00B60E1E"/>
    <w:rsid w:val="00B6127A"/>
    <w:rsid w:val="00B6274E"/>
    <w:rsid w:val="00B63002"/>
    <w:rsid w:val="00B6322B"/>
    <w:rsid w:val="00B63682"/>
    <w:rsid w:val="00B63816"/>
    <w:rsid w:val="00B63F90"/>
    <w:rsid w:val="00B64AB6"/>
    <w:rsid w:val="00B65516"/>
    <w:rsid w:val="00B65E5F"/>
    <w:rsid w:val="00B65E60"/>
    <w:rsid w:val="00B70603"/>
    <w:rsid w:val="00B72E3E"/>
    <w:rsid w:val="00B73F68"/>
    <w:rsid w:val="00B743F0"/>
    <w:rsid w:val="00B75671"/>
    <w:rsid w:val="00B756B3"/>
    <w:rsid w:val="00B7645B"/>
    <w:rsid w:val="00B7796D"/>
    <w:rsid w:val="00B80E67"/>
    <w:rsid w:val="00B80EBB"/>
    <w:rsid w:val="00B8126D"/>
    <w:rsid w:val="00B8202B"/>
    <w:rsid w:val="00B820DC"/>
    <w:rsid w:val="00B83100"/>
    <w:rsid w:val="00B8375E"/>
    <w:rsid w:val="00B838B7"/>
    <w:rsid w:val="00B83EC3"/>
    <w:rsid w:val="00B83FF0"/>
    <w:rsid w:val="00B844F7"/>
    <w:rsid w:val="00B84643"/>
    <w:rsid w:val="00B85DF4"/>
    <w:rsid w:val="00B86154"/>
    <w:rsid w:val="00B869F3"/>
    <w:rsid w:val="00B86D7A"/>
    <w:rsid w:val="00B873F9"/>
    <w:rsid w:val="00B87508"/>
    <w:rsid w:val="00B87BFE"/>
    <w:rsid w:val="00B916E8"/>
    <w:rsid w:val="00B91BDD"/>
    <w:rsid w:val="00B9254B"/>
    <w:rsid w:val="00B927DE"/>
    <w:rsid w:val="00B92CC2"/>
    <w:rsid w:val="00B93979"/>
    <w:rsid w:val="00B9472C"/>
    <w:rsid w:val="00B950D6"/>
    <w:rsid w:val="00B95324"/>
    <w:rsid w:val="00B95333"/>
    <w:rsid w:val="00B96F8D"/>
    <w:rsid w:val="00B97078"/>
    <w:rsid w:val="00B9761D"/>
    <w:rsid w:val="00B97B20"/>
    <w:rsid w:val="00BA0410"/>
    <w:rsid w:val="00BA04E3"/>
    <w:rsid w:val="00BA08A4"/>
    <w:rsid w:val="00BA0CF7"/>
    <w:rsid w:val="00BA117E"/>
    <w:rsid w:val="00BA31F1"/>
    <w:rsid w:val="00BA49C7"/>
    <w:rsid w:val="00BA4B57"/>
    <w:rsid w:val="00BA6C43"/>
    <w:rsid w:val="00BB0EE7"/>
    <w:rsid w:val="00BB0F3F"/>
    <w:rsid w:val="00BB146A"/>
    <w:rsid w:val="00BB18FD"/>
    <w:rsid w:val="00BB4F4F"/>
    <w:rsid w:val="00BB4FC5"/>
    <w:rsid w:val="00BB5DEC"/>
    <w:rsid w:val="00BB64DC"/>
    <w:rsid w:val="00BB6645"/>
    <w:rsid w:val="00BB70E9"/>
    <w:rsid w:val="00BB71E5"/>
    <w:rsid w:val="00BB72AD"/>
    <w:rsid w:val="00BB7B5A"/>
    <w:rsid w:val="00BB7FE2"/>
    <w:rsid w:val="00BC033F"/>
    <w:rsid w:val="00BC07DA"/>
    <w:rsid w:val="00BC2B24"/>
    <w:rsid w:val="00BC2B45"/>
    <w:rsid w:val="00BC2D25"/>
    <w:rsid w:val="00BC4240"/>
    <w:rsid w:val="00BC510A"/>
    <w:rsid w:val="00BC538F"/>
    <w:rsid w:val="00BC54D9"/>
    <w:rsid w:val="00BC55CE"/>
    <w:rsid w:val="00BC57DA"/>
    <w:rsid w:val="00BC5CB3"/>
    <w:rsid w:val="00BC6116"/>
    <w:rsid w:val="00BC678F"/>
    <w:rsid w:val="00BD020A"/>
    <w:rsid w:val="00BD0763"/>
    <w:rsid w:val="00BD0ABC"/>
    <w:rsid w:val="00BD0C86"/>
    <w:rsid w:val="00BD0E15"/>
    <w:rsid w:val="00BD171E"/>
    <w:rsid w:val="00BD1F8E"/>
    <w:rsid w:val="00BD277D"/>
    <w:rsid w:val="00BD28B5"/>
    <w:rsid w:val="00BD30CE"/>
    <w:rsid w:val="00BD3853"/>
    <w:rsid w:val="00BD4391"/>
    <w:rsid w:val="00BD43A1"/>
    <w:rsid w:val="00BD4904"/>
    <w:rsid w:val="00BD6D9F"/>
    <w:rsid w:val="00BD7D45"/>
    <w:rsid w:val="00BE0638"/>
    <w:rsid w:val="00BE208F"/>
    <w:rsid w:val="00BE20EC"/>
    <w:rsid w:val="00BE2521"/>
    <w:rsid w:val="00BE2A0A"/>
    <w:rsid w:val="00BE34A4"/>
    <w:rsid w:val="00BE46BB"/>
    <w:rsid w:val="00BE4B51"/>
    <w:rsid w:val="00BE53A8"/>
    <w:rsid w:val="00BE5599"/>
    <w:rsid w:val="00BE5DE6"/>
    <w:rsid w:val="00BE60F8"/>
    <w:rsid w:val="00BE6D12"/>
    <w:rsid w:val="00BE7640"/>
    <w:rsid w:val="00BE7748"/>
    <w:rsid w:val="00BE7755"/>
    <w:rsid w:val="00BE7811"/>
    <w:rsid w:val="00BE7C70"/>
    <w:rsid w:val="00BF0417"/>
    <w:rsid w:val="00BF0CAE"/>
    <w:rsid w:val="00BF1A39"/>
    <w:rsid w:val="00BF1D1E"/>
    <w:rsid w:val="00BF1EAF"/>
    <w:rsid w:val="00BF2041"/>
    <w:rsid w:val="00BF3434"/>
    <w:rsid w:val="00BF4ACE"/>
    <w:rsid w:val="00BF4F0C"/>
    <w:rsid w:val="00BF5093"/>
    <w:rsid w:val="00BF533C"/>
    <w:rsid w:val="00BF6118"/>
    <w:rsid w:val="00BF6674"/>
    <w:rsid w:val="00BF67E4"/>
    <w:rsid w:val="00BF7312"/>
    <w:rsid w:val="00BF7348"/>
    <w:rsid w:val="00C0233F"/>
    <w:rsid w:val="00C02491"/>
    <w:rsid w:val="00C025E6"/>
    <w:rsid w:val="00C0328C"/>
    <w:rsid w:val="00C0394B"/>
    <w:rsid w:val="00C04B38"/>
    <w:rsid w:val="00C070FA"/>
    <w:rsid w:val="00C07665"/>
    <w:rsid w:val="00C105D7"/>
    <w:rsid w:val="00C10CD2"/>
    <w:rsid w:val="00C11BE2"/>
    <w:rsid w:val="00C12916"/>
    <w:rsid w:val="00C13560"/>
    <w:rsid w:val="00C141BC"/>
    <w:rsid w:val="00C14786"/>
    <w:rsid w:val="00C15036"/>
    <w:rsid w:val="00C1624F"/>
    <w:rsid w:val="00C17807"/>
    <w:rsid w:val="00C17FDE"/>
    <w:rsid w:val="00C213F6"/>
    <w:rsid w:val="00C215C5"/>
    <w:rsid w:val="00C2185F"/>
    <w:rsid w:val="00C23C93"/>
    <w:rsid w:val="00C23EFF"/>
    <w:rsid w:val="00C249EB"/>
    <w:rsid w:val="00C255EF"/>
    <w:rsid w:val="00C26253"/>
    <w:rsid w:val="00C266A5"/>
    <w:rsid w:val="00C26B60"/>
    <w:rsid w:val="00C26D69"/>
    <w:rsid w:val="00C30705"/>
    <w:rsid w:val="00C307BB"/>
    <w:rsid w:val="00C30D94"/>
    <w:rsid w:val="00C30F27"/>
    <w:rsid w:val="00C3233D"/>
    <w:rsid w:val="00C3379E"/>
    <w:rsid w:val="00C3397D"/>
    <w:rsid w:val="00C340D6"/>
    <w:rsid w:val="00C342F6"/>
    <w:rsid w:val="00C34BB7"/>
    <w:rsid w:val="00C34CB8"/>
    <w:rsid w:val="00C34E27"/>
    <w:rsid w:val="00C34FC4"/>
    <w:rsid w:val="00C35081"/>
    <w:rsid w:val="00C35F0E"/>
    <w:rsid w:val="00C35FAA"/>
    <w:rsid w:val="00C36667"/>
    <w:rsid w:val="00C373C3"/>
    <w:rsid w:val="00C378AC"/>
    <w:rsid w:val="00C379FD"/>
    <w:rsid w:val="00C40562"/>
    <w:rsid w:val="00C40EB8"/>
    <w:rsid w:val="00C411F4"/>
    <w:rsid w:val="00C41319"/>
    <w:rsid w:val="00C41738"/>
    <w:rsid w:val="00C41816"/>
    <w:rsid w:val="00C41BBA"/>
    <w:rsid w:val="00C41F96"/>
    <w:rsid w:val="00C4221E"/>
    <w:rsid w:val="00C4287F"/>
    <w:rsid w:val="00C43F4C"/>
    <w:rsid w:val="00C44AA4"/>
    <w:rsid w:val="00C44B51"/>
    <w:rsid w:val="00C45155"/>
    <w:rsid w:val="00C4783D"/>
    <w:rsid w:val="00C47C77"/>
    <w:rsid w:val="00C50668"/>
    <w:rsid w:val="00C515AE"/>
    <w:rsid w:val="00C51A57"/>
    <w:rsid w:val="00C5311B"/>
    <w:rsid w:val="00C53B99"/>
    <w:rsid w:val="00C53D2A"/>
    <w:rsid w:val="00C5493F"/>
    <w:rsid w:val="00C5519A"/>
    <w:rsid w:val="00C60407"/>
    <w:rsid w:val="00C609C3"/>
    <w:rsid w:val="00C60D17"/>
    <w:rsid w:val="00C615A1"/>
    <w:rsid w:val="00C615DB"/>
    <w:rsid w:val="00C61B75"/>
    <w:rsid w:val="00C61D75"/>
    <w:rsid w:val="00C626BF"/>
    <w:rsid w:val="00C64F5B"/>
    <w:rsid w:val="00C6528A"/>
    <w:rsid w:val="00C65565"/>
    <w:rsid w:val="00C655E5"/>
    <w:rsid w:val="00C66417"/>
    <w:rsid w:val="00C70AB4"/>
    <w:rsid w:val="00C71207"/>
    <w:rsid w:val="00C71F9D"/>
    <w:rsid w:val="00C72153"/>
    <w:rsid w:val="00C734B2"/>
    <w:rsid w:val="00C738CD"/>
    <w:rsid w:val="00C7392A"/>
    <w:rsid w:val="00C7406D"/>
    <w:rsid w:val="00C74C6E"/>
    <w:rsid w:val="00C75A0F"/>
    <w:rsid w:val="00C75DA7"/>
    <w:rsid w:val="00C760A4"/>
    <w:rsid w:val="00C768F8"/>
    <w:rsid w:val="00C76B26"/>
    <w:rsid w:val="00C76E82"/>
    <w:rsid w:val="00C80DB1"/>
    <w:rsid w:val="00C81C52"/>
    <w:rsid w:val="00C81E73"/>
    <w:rsid w:val="00C82790"/>
    <w:rsid w:val="00C8336F"/>
    <w:rsid w:val="00C838F5"/>
    <w:rsid w:val="00C84188"/>
    <w:rsid w:val="00C8462E"/>
    <w:rsid w:val="00C8676F"/>
    <w:rsid w:val="00C86FAA"/>
    <w:rsid w:val="00C8717B"/>
    <w:rsid w:val="00C873E0"/>
    <w:rsid w:val="00C87733"/>
    <w:rsid w:val="00C8773F"/>
    <w:rsid w:val="00C900D2"/>
    <w:rsid w:val="00C901C8"/>
    <w:rsid w:val="00C90F97"/>
    <w:rsid w:val="00C91710"/>
    <w:rsid w:val="00C91761"/>
    <w:rsid w:val="00C91E17"/>
    <w:rsid w:val="00C92700"/>
    <w:rsid w:val="00C9384C"/>
    <w:rsid w:val="00C939E2"/>
    <w:rsid w:val="00C93D8E"/>
    <w:rsid w:val="00C94103"/>
    <w:rsid w:val="00C95628"/>
    <w:rsid w:val="00C95A1A"/>
    <w:rsid w:val="00C95B92"/>
    <w:rsid w:val="00C95C13"/>
    <w:rsid w:val="00C95F1F"/>
    <w:rsid w:val="00C9634F"/>
    <w:rsid w:val="00C97B21"/>
    <w:rsid w:val="00CA072A"/>
    <w:rsid w:val="00CA0EBF"/>
    <w:rsid w:val="00CA216B"/>
    <w:rsid w:val="00CA21EE"/>
    <w:rsid w:val="00CA26C0"/>
    <w:rsid w:val="00CA2A04"/>
    <w:rsid w:val="00CA2A60"/>
    <w:rsid w:val="00CA2E76"/>
    <w:rsid w:val="00CA305F"/>
    <w:rsid w:val="00CA318E"/>
    <w:rsid w:val="00CA4284"/>
    <w:rsid w:val="00CA4679"/>
    <w:rsid w:val="00CA4CE7"/>
    <w:rsid w:val="00CA5970"/>
    <w:rsid w:val="00CA620B"/>
    <w:rsid w:val="00CA6502"/>
    <w:rsid w:val="00CA66D0"/>
    <w:rsid w:val="00CA6DF0"/>
    <w:rsid w:val="00CA79E8"/>
    <w:rsid w:val="00CB02E4"/>
    <w:rsid w:val="00CB04C5"/>
    <w:rsid w:val="00CB094D"/>
    <w:rsid w:val="00CB0B79"/>
    <w:rsid w:val="00CB14B5"/>
    <w:rsid w:val="00CB16B1"/>
    <w:rsid w:val="00CB196E"/>
    <w:rsid w:val="00CB2629"/>
    <w:rsid w:val="00CB265B"/>
    <w:rsid w:val="00CB2717"/>
    <w:rsid w:val="00CB2AC3"/>
    <w:rsid w:val="00CB2D26"/>
    <w:rsid w:val="00CB3C0F"/>
    <w:rsid w:val="00CB3E57"/>
    <w:rsid w:val="00CB4EC2"/>
    <w:rsid w:val="00CB5028"/>
    <w:rsid w:val="00CB576B"/>
    <w:rsid w:val="00CB6E17"/>
    <w:rsid w:val="00CC06B9"/>
    <w:rsid w:val="00CC4423"/>
    <w:rsid w:val="00CC4489"/>
    <w:rsid w:val="00CC4C31"/>
    <w:rsid w:val="00CC55A8"/>
    <w:rsid w:val="00CC57DB"/>
    <w:rsid w:val="00CC5FB0"/>
    <w:rsid w:val="00CC6E3A"/>
    <w:rsid w:val="00CC6FAD"/>
    <w:rsid w:val="00CC7789"/>
    <w:rsid w:val="00CD0C5F"/>
    <w:rsid w:val="00CD12B4"/>
    <w:rsid w:val="00CD19E9"/>
    <w:rsid w:val="00CD1AFD"/>
    <w:rsid w:val="00CD1FB6"/>
    <w:rsid w:val="00CD2513"/>
    <w:rsid w:val="00CD3474"/>
    <w:rsid w:val="00CD3851"/>
    <w:rsid w:val="00CD402E"/>
    <w:rsid w:val="00CD41D3"/>
    <w:rsid w:val="00CD4873"/>
    <w:rsid w:val="00CD6351"/>
    <w:rsid w:val="00CD6529"/>
    <w:rsid w:val="00CD6925"/>
    <w:rsid w:val="00CD78D8"/>
    <w:rsid w:val="00CE0871"/>
    <w:rsid w:val="00CE1917"/>
    <w:rsid w:val="00CE1A7A"/>
    <w:rsid w:val="00CE2BC3"/>
    <w:rsid w:val="00CE3289"/>
    <w:rsid w:val="00CE35B1"/>
    <w:rsid w:val="00CE3DC9"/>
    <w:rsid w:val="00CE3F5C"/>
    <w:rsid w:val="00CE45E8"/>
    <w:rsid w:val="00CE58C5"/>
    <w:rsid w:val="00CE59C0"/>
    <w:rsid w:val="00CE6C6B"/>
    <w:rsid w:val="00CE7D41"/>
    <w:rsid w:val="00CF000E"/>
    <w:rsid w:val="00CF01AF"/>
    <w:rsid w:val="00CF0E39"/>
    <w:rsid w:val="00CF1695"/>
    <w:rsid w:val="00CF192C"/>
    <w:rsid w:val="00CF2D69"/>
    <w:rsid w:val="00CF2E85"/>
    <w:rsid w:val="00CF32E4"/>
    <w:rsid w:val="00CF335C"/>
    <w:rsid w:val="00CF33FC"/>
    <w:rsid w:val="00CF365F"/>
    <w:rsid w:val="00CF3E79"/>
    <w:rsid w:val="00CF448D"/>
    <w:rsid w:val="00CF4AF1"/>
    <w:rsid w:val="00CF541B"/>
    <w:rsid w:val="00CF566F"/>
    <w:rsid w:val="00CF5F8E"/>
    <w:rsid w:val="00CF5FBB"/>
    <w:rsid w:val="00CF65C9"/>
    <w:rsid w:val="00CF68C6"/>
    <w:rsid w:val="00CF73CC"/>
    <w:rsid w:val="00CF73E3"/>
    <w:rsid w:val="00CF7D05"/>
    <w:rsid w:val="00CF7EDB"/>
    <w:rsid w:val="00D005CF"/>
    <w:rsid w:val="00D0082C"/>
    <w:rsid w:val="00D01581"/>
    <w:rsid w:val="00D01A75"/>
    <w:rsid w:val="00D02426"/>
    <w:rsid w:val="00D025D0"/>
    <w:rsid w:val="00D026BE"/>
    <w:rsid w:val="00D029BF"/>
    <w:rsid w:val="00D035A0"/>
    <w:rsid w:val="00D03759"/>
    <w:rsid w:val="00D04549"/>
    <w:rsid w:val="00D04698"/>
    <w:rsid w:val="00D05A6B"/>
    <w:rsid w:val="00D06311"/>
    <w:rsid w:val="00D06E5B"/>
    <w:rsid w:val="00D11114"/>
    <w:rsid w:val="00D11220"/>
    <w:rsid w:val="00D11428"/>
    <w:rsid w:val="00D1153F"/>
    <w:rsid w:val="00D120E9"/>
    <w:rsid w:val="00D13343"/>
    <w:rsid w:val="00D1347F"/>
    <w:rsid w:val="00D135B3"/>
    <w:rsid w:val="00D13748"/>
    <w:rsid w:val="00D1399D"/>
    <w:rsid w:val="00D13A27"/>
    <w:rsid w:val="00D13FE6"/>
    <w:rsid w:val="00D1445A"/>
    <w:rsid w:val="00D1492B"/>
    <w:rsid w:val="00D14AA1"/>
    <w:rsid w:val="00D15A63"/>
    <w:rsid w:val="00D1634F"/>
    <w:rsid w:val="00D16488"/>
    <w:rsid w:val="00D17BA2"/>
    <w:rsid w:val="00D17C5B"/>
    <w:rsid w:val="00D20887"/>
    <w:rsid w:val="00D22EF5"/>
    <w:rsid w:val="00D23245"/>
    <w:rsid w:val="00D232A4"/>
    <w:rsid w:val="00D238C1"/>
    <w:rsid w:val="00D24784"/>
    <w:rsid w:val="00D2637B"/>
    <w:rsid w:val="00D26B8D"/>
    <w:rsid w:val="00D26BEF"/>
    <w:rsid w:val="00D2729E"/>
    <w:rsid w:val="00D27767"/>
    <w:rsid w:val="00D27C1E"/>
    <w:rsid w:val="00D27D58"/>
    <w:rsid w:val="00D30E40"/>
    <w:rsid w:val="00D30F96"/>
    <w:rsid w:val="00D3102C"/>
    <w:rsid w:val="00D31133"/>
    <w:rsid w:val="00D31C43"/>
    <w:rsid w:val="00D31C4E"/>
    <w:rsid w:val="00D31E99"/>
    <w:rsid w:val="00D32668"/>
    <w:rsid w:val="00D3290D"/>
    <w:rsid w:val="00D32918"/>
    <w:rsid w:val="00D32B57"/>
    <w:rsid w:val="00D34216"/>
    <w:rsid w:val="00D3441D"/>
    <w:rsid w:val="00D34A4C"/>
    <w:rsid w:val="00D34AAC"/>
    <w:rsid w:val="00D350E1"/>
    <w:rsid w:val="00D355D1"/>
    <w:rsid w:val="00D35F40"/>
    <w:rsid w:val="00D3731B"/>
    <w:rsid w:val="00D375F8"/>
    <w:rsid w:val="00D40047"/>
    <w:rsid w:val="00D40FC6"/>
    <w:rsid w:val="00D41959"/>
    <w:rsid w:val="00D423D6"/>
    <w:rsid w:val="00D429D1"/>
    <w:rsid w:val="00D42AE3"/>
    <w:rsid w:val="00D42EB3"/>
    <w:rsid w:val="00D436F5"/>
    <w:rsid w:val="00D43A86"/>
    <w:rsid w:val="00D44C36"/>
    <w:rsid w:val="00D45734"/>
    <w:rsid w:val="00D4607D"/>
    <w:rsid w:val="00D472E8"/>
    <w:rsid w:val="00D4736B"/>
    <w:rsid w:val="00D47994"/>
    <w:rsid w:val="00D507F0"/>
    <w:rsid w:val="00D51465"/>
    <w:rsid w:val="00D51C88"/>
    <w:rsid w:val="00D51D96"/>
    <w:rsid w:val="00D51FB7"/>
    <w:rsid w:val="00D52740"/>
    <w:rsid w:val="00D52F82"/>
    <w:rsid w:val="00D53183"/>
    <w:rsid w:val="00D53799"/>
    <w:rsid w:val="00D542F8"/>
    <w:rsid w:val="00D54FF7"/>
    <w:rsid w:val="00D552FF"/>
    <w:rsid w:val="00D553B8"/>
    <w:rsid w:val="00D56283"/>
    <w:rsid w:val="00D56849"/>
    <w:rsid w:val="00D568C4"/>
    <w:rsid w:val="00D57072"/>
    <w:rsid w:val="00D5723C"/>
    <w:rsid w:val="00D57E0A"/>
    <w:rsid w:val="00D60583"/>
    <w:rsid w:val="00D60CE3"/>
    <w:rsid w:val="00D61182"/>
    <w:rsid w:val="00D627AC"/>
    <w:rsid w:val="00D62A80"/>
    <w:rsid w:val="00D63DC5"/>
    <w:rsid w:val="00D6514B"/>
    <w:rsid w:val="00D65396"/>
    <w:rsid w:val="00D662F3"/>
    <w:rsid w:val="00D669C1"/>
    <w:rsid w:val="00D6707D"/>
    <w:rsid w:val="00D70FB9"/>
    <w:rsid w:val="00D714FF"/>
    <w:rsid w:val="00D723DA"/>
    <w:rsid w:val="00D7298B"/>
    <w:rsid w:val="00D74238"/>
    <w:rsid w:val="00D74CB6"/>
    <w:rsid w:val="00D751BB"/>
    <w:rsid w:val="00D7540D"/>
    <w:rsid w:val="00D75C89"/>
    <w:rsid w:val="00D76622"/>
    <w:rsid w:val="00D7771E"/>
    <w:rsid w:val="00D77831"/>
    <w:rsid w:val="00D77F20"/>
    <w:rsid w:val="00D8013F"/>
    <w:rsid w:val="00D8032C"/>
    <w:rsid w:val="00D805C3"/>
    <w:rsid w:val="00D80A62"/>
    <w:rsid w:val="00D816BE"/>
    <w:rsid w:val="00D81862"/>
    <w:rsid w:val="00D822BB"/>
    <w:rsid w:val="00D838AE"/>
    <w:rsid w:val="00D84379"/>
    <w:rsid w:val="00D847AB"/>
    <w:rsid w:val="00D8502F"/>
    <w:rsid w:val="00D85D86"/>
    <w:rsid w:val="00D86906"/>
    <w:rsid w:val="00D876F2"/>
    <w:rsid w:val="00D90033"/>
    <w:rsid w:val="00D90832"/>
    <w:rsid w:val="00D90916"/>
    <w:rsid w:val="00D90D81"/>
    <w:rsid w:val="00D913FD"/>
    <w:rsid w:val="00D92726"/>
    <w:rsid w:val="00D927AF"/>
    <w:rsid w:val="00D93035"/>
    <w:rsid w:val="00D94252"/>
    <w:rsid w:val="00D945D5"/>
    <w:rsid w:val="00D9642A"/>
    <w:rsid w:val="00D96DFA"/>
    <w:rsid w:val="00DA02F0"/>
    <w:rsid w:val="00DA07A6"/>
    <w:rsid w:val="00DA0865"/>
    <w:rsid w:val="00DA0A17"/>
    <w:rsid w:val="00DA0D93"/>
    <w:rsid w:val="00DA2051"/>
    <w:rsid w:val="00DA2B2B"/>
    <w:rsid w:val="00DA2F72"/>
    <w:rsid w:val="00DA3015"/>
    <w:rsid w:val="00DA3057"/>
    <w:rsid w:val="00DA3386"/>
    <w:rsid w:val="00DA3961"/>
    <w:rsid w:val="00DA4058"/>
    <w:rsid w:val="00DA4A79"/>
    <w:rsid w:val="00DA5400"/>
    <w:rsid w:val="00DA5883"/>
    <w:rsid w:val="00DA5D81"/>
    <w:rsid w:val="00DA5F13"/>
    <w:rsid w:val="00DA6BCE"/>
    <w:rsid w:val="00DA7928"/>
    <w:rsid w:val="00DA7F14"/>
    <w:rsid w:val="00DB015B"/>
    <w:rsid w:val="00DB034A"/>
    <w:rsid w:val="00DB123E"/>
    <w:rsid w:val="00DB1A78"/>
    <w:rsid w:val="00DB1AC2"/>
    <w:rsid w:val="00DB1E95"/>
    <w:rsid w:val="00DB2B61"/>
    <w:rsid w:val="00DB3560"/>
    <w:rsid w:val="00DB3752"/>
    <w:rsid w:val="00DB51A2"/>
    <w:rsid w:val="00DB5F4A"/>
    <w:rsid w:val="00DB6337"/>
    <w:rsid w:val="00DB6597"/>
    <w:rsid w:val="00DB6722"/>
    <w:rsid w:val="00DB683E"/>
    <w:rsid w:val="00DB6D28"/>
    <w:rsid w:val="00DB7688"/>
    <w:rsid w:val="00DB7A56"/>
    <w:rsid w:val="00DB7E1F"/>
    <w:rsid w:val="00DC04F9"/>
    <w:rsid w:val="00DC07A2"/>
    <w:rsid w:val="00DC0828"/>
    <w:rsid w:val="00DC1C65"/>
    <w:rsid w:val="00DC31F9"/>
    <w:rsid w:val="00DC3A2A"/>
    <w:rsid w:val="00DC3C4E"/>
    <w:rsid w:val="00DC3DFF"/>
    <w:rsid w:val="00DC41A0"/>
    <w:rsid w:val="00DC6625"/>
    <w:rsid w:val="00DC6669"/>
    <w:rsid w:val="00DC6DBF"/>
    <w:rsid w:val="00DD088E"/>
    <w:rsid w:val="00DD12B4"/>
    <w:rsid w:val="00DD13F3"/>
    <w:rsid w:val="00DD201A"/>
    <w:rsid w:val="00DD24F9"/>
    <w:rsid w:val="00DD2512"/>
    <w:rsid w:val="00DD2552"/>
    <w:rsid w:val="00DD3008"/>
    <w:rsid w:val="00DD4082"/>
    <w:rsid w:val="00DD4140"/>
    <w:rsid w:val="00DD4BE4"/>
    <w:rsid w:val="00DD56C1"/>
    <w:rsid w:val="00DD5D13"/>
    <w:rsid w:val="00DD61D6"/>
    <w:rsid w:val="00DD68FA"/>
    <w:rsid w:val="00DD6D8F"/>
    <w:rsid w:val="00DD76F6"/>
    <w:rsid w:val="00DD7889"/>
    <w:rsid w:val="00DD78BC"/>
    <w:rsid w:val="00DD7A8F"/>
    <w:rsid w:val="00DE0CEB"/>
    <w:rsid w:val="00DE0EFA"/>
    <w:rsid w:val="00DE1264"/>
    <w:rsid w:val="00DE31FD"/>
    <w:rsid w:val="00DE34FE"/>
    <w:rsid w:val="00DE36D5"/>
    <w:rsid w:val="00DE3B0D"/>
    <w:rsid w:val="00DE3F69"/>
    <w:rsid w:val="00DE4C9F"/>
    <w:rsid w:val="00DE5070"/>
    <w:rsid w:val="00DE516F"/>
    <w:rsid w:val="00DE5559"/>
    <w:rsid w:val="00DE59D7"/>
    <w:rsid w:val="00DE6B91"/>
    <w:rsid w:val="00DE79F1"/>
    <w:rsid w:val="00DE7C79"/>
    <w:rsid w:val="00DE7CCF"/>
    <w:rsid w:val="00DE7E0A"/>
    <w:rsid w:val="00DF130B"/>
    <w:rsid w:val="00DF3E49"/>
    <w:rsid w:val="00DF4009"/>
    <w:rsid w:val="00DF66E2"/>
    <w:rsid w:val="00DF74C7"/>
    <w:rsid w:val="00E0086A"/>
    <w:rsid w:val="00E0099F"/>
    <w:rsid w:val="00E00B78"/>
    <w:rsid w:val="00E025B8"/>
    <w:rsid w:val="00E03211"/>
    <w:rsid w:val="00E03835"/>
    <w:rsid w:val="00E03BE3"/>
    <w:rsid w:val="00E047B4"/>
    <w:rsid w:val="00E05FA5"/>
    <w:rsid w:val="00E062F1"/>
    <w:rsid w:val="00E07C8D"/>
    <w:rsid w:val="00E11561"/>
    <w:rsid w:val="00E12702"/>
    <w:rsid w:val="00E13955"/>
    <w:rsid w:val="00E144A7"/>
    <w:rsid w:val="00E15ADA"/>
    <w:rsid w:val="00E16CBD"/>
    <w:rsid w:val="00E177FB"/>
    <w:rsid w:val="00E179FC"/>
    <w:rsid w:val="00E17C54"/>
    <w:rsid w:val="00E20C48"/>
    <w:rsid w:val="00E20F1B"/>
    <w:rsid w:val="00E20FB8"/>
    <w:rsid w:val="00E21447"/>
    <w:rsid w:val="00E21552"/>
    <w:rsid w:val="00E22268"/>
    <w:rsid w:val="00E22B97"/>
    <w:rsid w:val="00E22BBC"/>
    <w:rsid w:val="00E23C76"/>
    <w:rsid w:val="00E241DD"/>
    <w:rsid w:val="00E24561"/>
    <w:rsid w:val="00E247A9"/>
    <w:rsid w:val="00E253A3"/>
    <w:rsid w:val="00E25A2F"/>
    <w:rsid w:val="00E26329"/>
    <w:rsid w:val="00E26E12"/>
    <w:rsid w:val="00E30B36"/>
    <w:rsid w:val="00E30E5B"/>
    <w:rsid w:val="00E31FFA"/>
    <w:rsid w:val="00E323B2"/>
    <w:rsid w:val="00E3259F"/>
    <w:rsid w:val="00E33157"/>
    <w:rsid w:val="00E34BA2"/>
    <w:rsid w:val="00E37057"/>
    <w:rsid w:val="00E37D94"/>
    <w:rsid w:val="00E40891"/>
    <w:rsid w:val="00E40AF5"/>
    <w:rsid w:val="00E428D9"/>
    <w:rsid w:val="00E43403"/>
    <w:rsid w:val="00E438BA"/>
    <w:rsid w:val="00E44C09"/>
    <w:rsid w:val="00E44CFD"/>
    <w:rsid w:val="00E45453"/>
    <w:rsid w:val="00E45770"/>
    <w:rsid w:val="00E45942"/>
    <w:rsid w:val="00E46CDB"/>
    <w:rsid w:val="00E4740E"/>
    <w:rsid w:val="00E4787F"/>
    <w:rsid w:val="00E506D9"/>
    <w:rsid w:val="00E51ACA"/>
    <w:rsid w:val="00E51B33"/>
    <w:rsid w:val="00E5244A"/>
    <w:rsid w:val="00E52D2B"/>
    <w:rsid w:val="00E53418"/>
    <w:rsid w:val="00E539AC"/>
    <w:rsid w:val="00E53AC8"/>
    <w:rsid w:val="00E542F7"/>
    <w:rsid w:val="00E54608"/>
    <w:rsid w:val="00E55DD3"/>
    <w:rsid w:val="00E56E0D"/>
    <w:rsid w:val="00E57022"/>
    <w:rsid w:val="00E608AE"/>
    <w:rsid w:val="00E6099E"/>
    <w:rsid w:val="00E611AC"/>
    <w:rsid w:val="00E6248F"/>
    <w:rsid w:val="00E631DE"/>
    <w:rsid w:val="00E6326F"/>
    <w:rsid w:val="00E63C7F"/>
    <w:rsid w:val="00E64177"/>
    <w:rsid w:val="00E64FFF"/>
    <w:rsid w:val="00E65017"/>
    <w:rsid w:val="00E652B4"/>
    <w:rsid w:val="00E65626"/>
    <w:rsid w:val="00E6603C"/>
    <w:rsid w:val="00E66294"/>
    <w:rsid w:val="00E66A6D"/>
    <w:rsid w:val="00E66B35"/>
    <w:rsid w:val="00E67B61"/>
    <w:rsid w:val="00E67E22"/>
    <w:rsid w:val="00E7049E"/>
    <w:rsid w:val="00E70C26"/>
    <w:rsid w:val="00E70C80"/>
    <w:rsid w:val="00E719AC"/>
    <w:rsid w:val="00E723BC"/>
    <w:rsid w:val="00E72AA4"/>
    <w:rsid w:val="00E72F9B"/>
    <w:rsid w:val="00E7406E"/>
    <w:rsid w:val="00E74100"/>
    <w:rsid w:val="00E74513"/>
    <w:rsid w:val="00E75316"/>
    <w:rsid w:val="00E75B4C"/>
    <w:rsid w:val="00E75BF4"/>
    <w:rsid w:val="00E75F62"/>
    <w:rsid w:val="00E760FA"/>
    <w:rsid w:val="00E76A03"/>
    <w:rsid w:val="00E772F5"/>
    <w:rsid w:val="00E80553"/>
    <w:rsid w:val="00E80BC6"/>
    <w:rsid w:val="00E81504"/>
    <w:rsid w:val="00E81F8F"/>
    <w:rsid w:val="00E82181"/>
    <w:rsid w:val="00E82EF4"/>
    <w:rsid w:val="00E833B6"/>
    <w:rsid w:val="00E8420E"/>
    <w:rsid w:val="00E847B9"/>
    <w:rsid w:val="00E86CA9"/>
    <w:rsid w:val="00E86E3D"/>
    <w:rsid w:val="00E87A3C"/>
    <w:rsid w:val="00E9042A"/>
    <w:rsid w:val="00E90D67"/>
    <w:rsid w:val="00E91109"/>
    <w:rsid w:val="00E91538"/>
    <w:rsid w:val="00E91597"/>
    <w:rsid w:val="00E91898"/>
    <w:rsid w:val="00E92AF6"/>
    <w:rsid w:val="00E94D96"/>
    <w:rsid w:val="00E96443"/>
    <w:rsid w:val="00E9665B"/>
    <w:rsid w:val="00E97BB9"/>
    <w:rsid w:val="00EA1023"/>
    <w:rsid w:val="00EA1603"/>
    <w:rsid w:val="00EA1B4E"/>
    <w:rsid w:val="00EA212D"/>
    <w:rsid w:val="00EA42A8"/>
    <w:rsid w:val="00EA4C98"/>
    <w:rsid w:val="00EA5380"/>
    <w:rsid w:val="00EA7905"/>
    <w:rsid w:val="00EA7C6B"/>
    <w:rsid w:val="00EA7EC7"/>
    <w:rsid w:val="00EB0F18"/>
    <w:rsid w:val="00EB1281"/>
    <w:rsid w:val="00EB221A"/>
    <w:rsid w:val="00EB28BB"/>
    <w:rsid w:val="00EB2C2F"/>
    <w:rsid w:val="00EB3096"/>
    <w:rsid w:val="00EB353B"/>
    <w:rsid w:val="00EB5804"/>
    <w:rsid w:val="00EB7002"/>
    <w:rsid w:val="00EB7A85"/>
    <w:rsid w:val="00EB7F4D"/>
    <w:rsid w:val="00EC10C6"/>
    <w:rsid w:val="00EC14B1"/>
    <w:rsid w:val="00EC26AE"/>
    <w:rsid w:val="00EC2981"/>
    <w:rsid w:val="00EC2C31"/>
    <w:rsid w:val="00EC3DE3"/>
    <w:rsid w:val="00EC400D"/>
    <w:rsid w:val="00EC4F47"/>
    <w:rsid w:val="00EC5DFF"/>
    <w:rsid w:val="00EC6011"/>
    <w:rsid w:val="00EC6874"/>
    <w:rsid w:val="00EC7580"/>
    <w:rsid w:val="00EC789F"/>
    <w:rsid w:val="00EC7D1D"/>
    <w:rsid w:val="00EC7F62"/>
    <w:rsid w:val="00ED14E1"/>
    <w:rsid w:val="00ED1920"/>
    <w:rsid w:val="00ED34F0"/>
    <w:rsid w:val="00ED41A8"/>
    <w:rsid w:val="00ED4481"/>
    <w:rsid w:val="00EE009D"/>
    <w:rsid w:val="00EE038D"/>
    <w:rsid w:val="00EE0A86"/>
    <w:rsid w:val="00EE0C89"/>
    <w:rsid w:val="00EE102B"/>
    <w:rsid w:val="00EE1E04"/>
    <w:rsid w:val="00EE2619"/>
    <w:rsid w:val="00EE3075"/>
    <w:rsid w:val="00EE3B20"/>
    <w:rsid w:val="00EE3E80"/>
    <w:rsid w:val="00EE441E"/>
    <w:rsid w:val="00EE44B8"/>
    <w:rsid w:val="00EE47C6"/>
    <w:rsid w:val="00EE5F61"/>
    <w:rsid w:val="00EE6782"/>
    <w:rsid w:val="00EE7EBF"/>
    <w:rsid w:val="00EF0D10"/>
    <w:rsid w:val="00EF134A"/>
    <w:rsid w:val="00EF1E6A"/>
    <w:rsid w:val="00EF209D"/>
    <w:rsid w:val="00EF2B66"/>
    <w:rsid w:val="00EF2E50"/>
    <w:rsid w:val="00EF38CE"/>
    <w:rsid w:val="00EF3AA4"/>
    <w:rsid w:val="00EF4194"/>
    <w:rsid w:val="00EF48B2"/>
    <w:rsid w:val="00EF48C9"/>
    <w:rsid w:val="00EF4D07"/>
    <w:rsid w:val="00EF52F7"/>
    <w:rsid w:val="00EF55FD"/>
    <w:rsid w:val="00EF644A"/>
    <w:rsid w:val="00EF67A2"/>
    <w:rsid w:val="00EF6BF8"/>
    <w:rsid w:val="00EF6FC7"/>
    <w:rsid w:val="00EF7D1B"/>
    <w:rsid w:val="00EF7D2F"/>
    <w:rsid w:val="00F0038B"/>
    <w:rsid w:val="00F003F7"/>
    <w:rsid w:val="00F0135E"/>
    <w:rsid w:val="00F019A8"/>
    <w:rsid w:val="00F01AF0"/>
    <w:rsid w:val="00F01BEF"/>
    <w:rsid w:val="00F01CE9"/>
    <w:rsid w:val="00F01E25"/>
    <w:rsid w:val="00F02446"/>
    <w:rsid w:val="00F03044"/>
    <w:rsid w:val="00F033A4"/>
    <w:rsid w:val="00F03665"/>
    <w:rsid w:val="00F03D52"/>
    <w:rsid w:val="00F03F77"/>
    <w:rsid w:val="00F051A3"/>
    <w:rsid w:val="00F0540E"/>
    <w:rsid w:val="00F055B7"/>
    <w:rsid w:val="00F05BF8"/>
    <w:rsid w:val="00F06043"/>
    <w:rsid w:val="00F06C6B"/>
    <w:rsid w:val="00F06D68"/>
    <w:rsid w:val="00F10F74"/>
    <w:rsid w:val="00F1103D"/>
    <w:rsid w:val="00F11954"/>
    <w:rsid w:val="00F12FE0"/>
    <w:rsid w:val="00F13F1A"/>
    <w:rsid w:val="00F14710"/>
    <w:rsid w:val="00F15151"/>
    <w:rsid w:val="00F17D6D"/>
    <w:rsid w:val="00F20C92"/>
    <w:rsid w:val="00F211D0"/>
    <w:rsid w:val="00F21A97"/>
    <w:rsid w:val="00F226F3"/>
    <w:rsid w:val="00F22B23"/>
    <w:rsid w:val="00F2497D"/>
    <w:rsid w:val="00F255DE"/>
    <w:rsid w:val="00F25C73"/>
    <w:rsid w:val="00F266EB"/>
    <w:rsid w:val="00F274AC"/>
    <w:rsid w:val="00F27925"/>
    <w:rsid w:val="00F27AB5"/>
    <w:rsid w:val="00F33859"/>
    <w:rsid w:val="00F34300"/>
    <w:rsid w:val="00F3526F"/>
    <w:rsid w:val="00F35E84"/>
    <w:rsid w:val="00F3704C"/>
    <w:rsid w:val="00F37598"/>
    <w:rsid w:val="00F37EB1"/>
    <w:rsid w:val="00F37F84"/>
    <w:rsid w:val="00F406F2"/>
    <w:rsid w:val="00F418CF"/>
    <w:rsid w:val="00F41997"/>
    <w:rsid w:val="00F42804"/>
    <w:rsid w:val="00F42ECA"/>
    <w:rsid w:val="00F4386C"/>
    <w:rsid w:val="00F44251"/>
    <w:rsid w:val="00F451D5"/>
    <w:rsid w:val="00F46A8A"/>
    <w:rsid w:val="00F46F11"/>
    <w:rsid w:val="00F47F95"/>
    <w:rsid w:val="00F50654"/>
    <w:rsid w:val="00F51672"/>
    <w:rsid w:val="00F51DA9"/>
    <w:rsid w:val="00F531D2"/>
    <w:rsid w:val="00F54A89"/>
    <w:rsid w:val="00F55A1D"/>
    <w:rsid w:val="00F56E26"/>
    <w:rsid w:val="00F60AD0"/>
    <w:rsid w:val="00F6108A"/>
    <w:rsid w:val="00F6117A"/>
    <w:rsid w:val="00F6194C"/>
    <w:rsid w:val="00F6207C"/>
    <w:rsid w:val="00F6390B"/>
    <w:rsid w:val="00F63CEF"/>
    <w:rsid w:val="00F63D06"/>
    <w:rsid w:val="00F653D3"/>
    <w:rsid w:val="00F65C28"/>
    <w:rsid w:val="00F664A3"/>
    <w:rsid w:val="00F67027"/>
    <w:rsid w:val="00F67582"/>
    <w:rsid w:val="00F67BE4"/>
    <w:rsid w:val="00F67E8A"/>
    <w:rsid w:val="00F70F17"/>
    <w:rsid w:val="00F71B31"/>
    <w:rsid w:val="00F7207D"/>
    <w:rsid w:val="00F726F5"/>
    <w:rsid w:val="00F7272D"/>
    <w:rsid w:val="00F7307E"/>
    <w:rsid w:val="00F732EF"/>
    <w:rsid w:val="00F746AE"/>
    <w:rsid w:val="00F74A1C"/>
    <w:rsid w:val="00F76B5B"/>
    <w:rsid w:val="00F76F10"/>
    <w:rsid w:val="00F772CA"/>
    <w:rsid w:val="00F776AF"/>
    <w:rsid w:val="00F801FE"/>
    <w:rsid w:val="00F80C05"/>
    <w:rsid w:val="00F81232"/>
    <w:rsid w:val="00F8214A"/>
    <w:rsid w:val="00F8219E"/>
    <w:rsid w:val="00F821AD"/>
    <w:rsid w:val="00F8242F"/>
    <w:rsid w:val="00F83FC5"/>
    <w:rsid w:val="00F842B3"/>
    <w:rsid w:val="00F8498D"/>
    <w:rsid w:val="00F84FFB"/>
    <w:rsid w:val="00F8503D"/>
    <w:rsid w:val="00F8583C"/>
    <w:rsid w:val="00F85859"/>
    <w:rsid w:val="00F86AE3"/>
    <w:rsid w:val="00F905F8"/>
    <w:rsid w:val="00F91590"/>
    <w:rsid w:val="00F91680"/>
    <w:rsid w:val="00F922C3"/>
    <w:rsid w:val="00F92579"/>
    <w:rsid w:val="00F92BEC"/>
    <w:rsid w:val="00F932D6"/>
    <w:rsid w:val="00F93420"/>
    <w:rsid w:val="00F94B00"/>
    <w:rsid w:val="00F958BC"/>
    <w:rsid w:val="00F9596C"/>
    <w:rsid w:val="00F95E43"/>
    <w:rsid w:val="00F96117"/>
    <w:rsid w:val="00F9705D"/>
    <w:rsid w:val="00F971F3"/>
    <w:rsid w:val="00F97897"/>
    <w:rsid w:val="00F9799E"/>
    <w:rsid w:val="00FA02EB"/>
    <w:rsid w:val="00FA05C6"/>
    <w:rsid w:val="00FA07F3"/>
    <w:rsid w:val="00FA0ABE"/>
    <w:rsid w:val="00FA0D1C"/>
    <w:rsid w:val="00FA1208"/>
    <w:rsid w:val="00FA1D5F"/>
    <w:rsid w:val="00FA2950"/>
    <w:rsid w:val="00FA34A4"/>
    <w:rsid w:val="00FA3C2E"/>
    <w:rsid w:val="00FA43FB"/>
    <w:rsid w:val="00FA47CC"/>
    <w:rsid w:val="00FA5681"/>
    <w:rsid w:val="00FA5B92"/>
    <w:rsid w:val="00FA65F1"/>
    <w:rsid w:val="00FA698D"/>
    <w:rsid w:val="00FA7015"/>
    <w:rsid w:val="00FA7D39"/>
    <w:rsid w:val="00FB02F1"/>
    <w:rsid w:val="00FB0532"/>
    <w:rsid w:val="00FB0AC1"/>
    <w:rsid w:val="00FB0AD1"/>
    <w:rsid w:val="00FB213D"/>
    <w:rsid w:val="00FB3007"/>
    <w:rsid w:val="00FB3CF8"/>
    <w:rsid w:val="00FB4D0F"/>
    <w:rsid w:val="00FB5800"/>
    <w:rsid w:val="00FB5DCB"/>
    <w:rsid w:val="00FB5EEA"/>
    <w:rsid w:val="00FC2196"/>
    <w:rsid w:val="00FC22B7"/>
    <w:rsid w:val="00FC2C95"/>
    <w:rsid w:val="00FC364B"/>
    <w:rsid w:val="00FC7EB8"/>
    <w:rsid w:val="00FD1047"/>
    <w:rsid w:val="00FD14E8"/>
    <w:rsid w:val="00FD20C3"/>
    <w:rsid w:val="00FD2F6D"/>
    <w:rsid w:val="00FD3541"/>
    <w:rsid w:val="00FD3830"/>
    <w:rsid w:val="00FD3B4A"/>
    <w:rsid w:val="00FD4168"/>
    <w:rsid w:val="00FD63F6"/>
    <w:rsid w:val="00FD6405"/>
    <w:rsid w:val="00FD7498"/>
    <w:rsid w:val="00FD7D7B"/>
    <w:rsid w:val="00FE0767"/>
    <w:rsid w:val="00FE2C48"/>
    <w:rsid w:val="00FE3692"/>
    <w:rsid w:val="00FE418B"/>
    <w:rsid w:val="00FE41DF"/>
    <w:rsid w:val="00FE4416"/>
    <w:rsid w:val="00FE58C5"/>
    <w:rsid w:val="00FE5D7D"/>
    <w:rsid w:val="00FE63D6"/>
    <w:rsid w:val="00FE6601"/>
    <w:rsid w:val="00FE6A3D"/>
    <w:rsid w:val="00FE7817"/>
    <w:rsid w:val="00FF0269"/>
    <w:rsid w:val="00FF026F"/>
    <w:rsid w:val="00FF0491"/>
    <w:rsid w:val="00FF04F5"/>
    <w:rsid w:val="00FF12EC"/>
    <w:rsid w:val="00FF1AC7"/>
    <w:rsid w:val="00FF2046"/>
    <w:rsid w:val="00FF3D78"/>
    <w:rsid w:val="00FF4152"/>
    <w:rsid w:val="00FF48FF"/>
    <w:rsid w:val="00FF4B59"/>
    <w:rsid w:val="00FF55EA"/>
    <w:rsid w:val="00FF5FD8"/>
    <w:rsid w:val="00FF6027"/>
    <w:rsid w:val="00FF6C73"/>
    <w:rsid w:val="00FF6E06"/>
    <w:rsid w:val="00FF7924"/>
    <w:rsid w:val="00FF7CAA"/>
    <w:rsid w:val="00FF7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C83F3"/>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62E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ld10linenumber">
    <w:name w:val="Bold 10 line number"/>
    <w:basedOn w:val="Normal"/>
    <w:rsid w:val="002A0B43"/>
    <w:pPr>
      <w:autoSpaceDE w:val="0"/>
      <w:autoSpaceDN w:val="0"/>
      <w:adjustRightInd w:val="0"/>
    </w:pPr>
    <w:rPr>
      <w:b/>
      <w:sz w:val="20"/>
    </w:rPr>
  </w:style>
  <w:style w:type="paragraph" w:customStyle="1" w:styleId="patentparanumber">
    <w:name w:val="patentparanumber"/>
    <w:basedOn w:val="Normal"/>
    <w:autoRedefine/>
    <w:qFormat/>
    <w:rsid w:val="00D90832"/>
    <w:pPr>
      <w:numPr>
        <w:numId w:val="48"/>
      </w:numPr>
      <w:autoSpaceDE w:val="0"/>
      <w:autoSpaceDN w:val="0"/>
      <w:adjustRightInd w:val="0"/>
    </w:pPr>
  </w:style>
  <w:style w:type="character" w:styleId="LineNumber">
    <w:name w:val="line number"/>
    <w:basedOn w:val="DefaultParagraphFont"/>
    <w:rsid w:val="002A0B43"/>
    <w:rPr>
      <w:rFonts w:ascii="Times New Roman" w:hAnsi="Times New Roman"/>
      <w:sz w:val="24"/>
    </w:rPr>
  </w:style>
  <w:style w:type="character" w:customStyle="1" w:styleId="LineNumber10BT">
    <w:name w:val="Line Number 10 BT"/>
    <w:basedOn w:val="DefaultParagraphFont"/>
    <w:rsid w:val="002A0B43"/>
    <w:rPr>
      <w:rFonts w:ascii="Times New Roman" w:hAnsi="Times New Roman"/>
      <w:b/>
      <w:sz w:val="20"/>
    </w:rPr>
  </w:style>
  <w:style w:type="character" w:customStyle="1" w:styleId="Style1">
    <w:name w:val="Style1"/>
    <w:basedOn w:val="DefaultParagraphFont"/>
    <w:rsid w:val="002A0B43"/>
    <w:rPr>
      <w:rFonts w:ascii="Times New Roman" w:hAnsi="Times New Roman"/>
      <w:b/>
      <w:sz w:val="20"/>
    </w:rPr>
  </w:style>
  <w:style w:type="paragraph" w:customStyle="1" w:styleId="paranumber100">
    <w:name w:val="paranumber100+"/>
    <w:basedOn w:val="Normal"/>
    <w:qFormat/>
    <w:rsid w:val="00B01FBB"/>
    <w:pPr>
      <w:numPr>
        <w:numId w:val="47"/>
      </w:numPr>
      <w:autoSpaceDE w:val="0"/>
      <w:autoSpaceDN w:val="0"/>
      <w:adjustRightInd w:val="0"/>
      <w:spacing w:line="240" w:lineRule="auto"/>
    </w:pPr>
    <w:rPr>
      <w:szCs w:val="20"/>
    </w:rPr>
  </w:style>
  <w:style w:type="paragraph" w:customStyle="1" w:styleId="paranumber1000">
    <w:name w:val="paranumber 1000+"/>
    <w:basedOn w:val="Normal"/>
    <w:qFormat/>
    <w:rsid w:val="008A62EA"/>
    <w:pPr>
      <w:numPr>
        <w:numId w:val="45"/>
      </w:numPr>
    </w:pPr>
  </w:style>
  <w:style w:type="paragraph" w:customStyle="1" w:styleId="0001patentparanumber">
    <w:name w:val="[0001] patentparanumber"/>
    <w:basedOn w:val="patentparanumber"/>
    <w:rsid w:val="00FB4D0F"/>
    <w:pPr>
      <w:widowControl w:val="0"/>
      <w:numPr>
        <w:numId w:val="0"/>
      </w:numPr>
    </w:pPr>
    <w:rPr>
      <w:rFonts w:eastAsia="Courier New" w:cs="Courier New"/>
      <w:color w:val="000000"/>
    </w:rPr>
  </w:style>
  <w:style w:type="paragraph" w:customStyle="1" w:styleId="patentpara1-99">
    <w:name w:val="patentpara 1-99"/>
    <w:basedOn w:val="patentparanumber"/>
    <w:link w:val="patentpara1-99Char"/>
    <w:rsid w:val="00BF0417"/>
    <w:pPr>
      <w:numPr>
        <w:numId w:val="0"/>
      </w:numPr>
      <w:autoSpaceDE/>
      <w:autoSpaceDN/>
      <w:adjustRightInd/>
    </w:pPr>
  </w:style>
  <w:style w:type="character" w:customStyle="1" w:styleId="patentpara1-99Char">
    <w:name w:val="patentpara 1-99 Char"/>
    <w:basedOn w:val="DefaultParagraphFont"/>
    <w:link w:val="patentpara1-99"/>
    <w:rsid w:val="00BF0417"/>
    <w:rPr>
      <w:sz w:val="24"/>
      <w:szCs w:val="24"/>
    </w:rPr>
  </w:style>
  <w:style w:type="paragraph" w:customStyle="1" w:styleId="1-99patentpara">
    <w:name w:val="1-99patentpara"/>
    <w:basedOn w:val="patentparanumber"/>
    <w:link w:val="1-99patentparaChar"/>
    <w:rsid w:val="00763938"/>
    <w:pPr>
      <w:numPr>
        <w:numId w:val="0"/>
      </w:numPr>
    </w:pPr>
  </w:style>
  <w:style w:type="character" w:customStyle="1" w:styleId="1-99patentparaChar">
    <w:name w:val="1-99patentpara Char"/>
    <w:basedOn w:val="DefaultParagraphFont"/>
    <w:link w:val="1-99patentpara"/>
    <w:rsid w:val="00763938"/>
    <w:rPr>
      <w:sz w:val="24"/>
      <w:szCs w:val="24"/>
    </w:rPr>
  </w:style>
  <w:style w:type="paragraph" w:customStyle="1" w:styleId="Styleparanumber100Linespacing15lines">
    <w:name w:val="Style paranumber100+ + Line spacing:  1.5 lines"/>
    <w:basedOn w:val="paranumber100"/>
    <w:rsid w:val="00B01FBB"/>
    <w:pPr>
      <w:numPr>
        <w:numId w:val="0"/>
      </w:numPr>
    </w:pPr>
  </w:style>
  <w:style w:type="paragraph" w:customStyle="1" w:styleId="Style2">
    <w:name w:val="Style2"/>
    <w:basedOn w:val="Normal"/>
    <w:link w:val="Style2Char"/>
    <w:qFormat/>
    <w:rsid w:val="00D90832"/>
    <w:pPr>
      <w:tabs>
        <w:tab w:val="num" w:pos="1440"/>
      </w:tabs>
      <w:autoSpaceDE w:val="0"/>
      <w:autoSpaceDN w:val="0"/>
      <w:adjustRightInd w:val="0"/>
    </w:pPr>
  </w:style>
  <w:style w:type="character" w:customStyle="1" w:styleId="Style2Char">
    <w:name w:val="Style2 Char"/>
    <w:basedOn w:val="DefaultParagraphFont"/>
    <w:link w:val="Style2"/>
    <w:rsid w:val="00D90832"/>
  </w:style>
  <w:style w:type="table" w:styleId="TableGrid">
    <w:name w:val="Table Grid"/>
    <w:basedOn w:val="TableNormal"/>
    <w:rsid w:val="00D57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F4B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accesspermit.dotx</Template>
  <TotalTime>0</TotalTime>
  <Pages>1</Pages>
  <Words>604</Words>
  <Characters>3446</Characters>
  <Application>Microsoft Office Word</Application>
  <DocSecurity>0</DocSecurity>
  <PresentationFormat/>
  <Lines>28</Lines>
  <Paragraphs>8</Paragraphs>
  <ScaleCrop>false</ScaleCrop>
  <HeadingPairs>
    <vt:vector size="2" baseType="variant">
      <vt:variant>
        <vt:lpstr>Title</vt:lpstr>
      </vt:variant>
      <vt:variant>
        <vt:i4>1</vt:i4>
      </vt:variant>
    </vt:vector>
  </HeadingPairs>
  <TitlesOfParts>
    <vt:vector size="1" baseType="lpstr">
      <vt:lpstr>? (Normal).dotm  </vt:lpstr>
    </vt:vector>
  </TitlesOfParts>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accesspermit.docx</dc:title>
  <dc:subject/>
  <dc:creator>Melissa Vinge</dc:creator>
  <cp:keywords/>
  <dc:description/>
  <cp:lastModifiedBy>Jacob Burns</cp:lastModifiedBy>
  <cp:revision>2</cp:revision>
  <cp:lastPrinted>2021-01-11T18:55:00Z</cp:lastPrinted>
  <dcterms:created xsi:type="dcterms:W3CDTF">2024-06-03T23:50:00Z</dcterms:created>
  <dcterms:modified xsi:type="dcterms:W3CDTF">2024-06-03T23:50:00Z</dcterms:modified>
</cp:coreProperties>
</file>