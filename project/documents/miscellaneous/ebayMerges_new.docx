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F0E65" w14:textId="77777777" w:rsidR="00E769C3" w:rsidRDefault="00E823DA" w:rsidP="00F9145F">
      <w:pPr>
        <w:spacing w:after="0" w:line="240" w:lineRule="auto"/>
      </w:pPr>
      <w:r w:rsidRPr="00E823DA">
        <w:t>&lt;font face="Arial" size="3"&gt;</w:t>
      </w:r>
    </w:p>
    <w:p w14:paraId="7367FED2" w14:textId="77777777" w:rsidR="00E823DA" w:rsidRDefault="00E823DA" w:rsidP="00F9145F">
      <w:pPr>
        <w:spacing w:after="0" w:line="240" w:lineRule="auto"/>
      </w:pPr>
    </w:p>
    <w:p w14:paraId="77A7BF16" w14:textId="77777777" w:rsidR="00E823DA" w:rsidRDefault="00E823DA" w:rsidP="00F9145F">
      <w:pPr>
        <w:spacing w:after="0" w:line="240" w:lineRule="auto"/>
      </w:pPr>
      <w:r w:rsidRPr="00E823DA">
        <w:t>&lt;/font&gt;</w:t>
      </w:r>
    </w:p>
    <w:p w14:paraId="795AB87C" w14:textId="77777777" w:rsidR="00E823DA" w:rsidRDefault="00E823DA" w:rsidP="00F9145F">
      <w:pPr>
        <w:spacing w:after="0" w:line="240" w:lineRule="auto"/>
      </w:pPr>
    </w:p>
    <w:p w14:paraId="286452E0" w14:textId="77777777" w:rsidR="00E823DA" w:rsidRDefault="00E823DA" w:rsidP="00F9145F">
      <w:pPr>
        <w:spacing w:after="0" w:line="240" w:lineRule="auto"/>
      </w:pPr>
    </w:p>
    <w:p w14:paraId="2BCC2F85" w14:textId="77777777" w:rsidR="00F9145F" w:rsidRPr="00E07335" w:rsidRDefault="003F39F0" w:rsidP="003F39F0">
      <w:pPr>
        <w:rPr>
          <w:b/>
          <w:u w:val="single"/>
        </w:rPr>
      </w:pPr>
      <w:r w:rsidRPr="00AA2090">
        <w:t xml:space="preserve">558 - </w:t>
      </w:r>
      <w:r w:rsidR="00F9145F" w:rsidRPr="008D55D6">
        <w:rPr>
          <w:b/>
          <w:highlight w:val="yellow"/>
          <w:u w:val="single"/>
        </w:rPr>
        <w:t>Disclosure/Proposed Claim(s)</w:t>
      </w:r>
    </w:p>
    <w:p w14:paraId="5347DA7B" w14:textId="77777777" w:rsidR="00F9145F" w:rsidRPr="00E07335" w:rsidRDefault="00F9145F" w:rsidP="00F9145F">
      <w:r w:rsidRPr="00E07335">
        <w:rPr>
          <w:b/>
          <w:u w:val="single"/>
        </w:rPr>
        <w:t>Subject:</w:t>
      </w:r>
      <w:r>
        <w:rPr>
          <w:b/>
        </w:rPr>
        <w:t xml:space="preserve">  </w:t>
      </w:r>
      <w:r>
        <w:rPr>
          <w:sz w:val="24"/>
        </w:rPr>
        <w:t>@clientRefNo@ (@matterNo@</w:t>
      </w:r>
      <w:r w:rsidRPr="001A1DCD">
        <w:rPr>
          <w:sz w:val="24"/>
        </w:rPr>
        <w:t>)</w:t>
      </w:r>
      <w:r w:rsidRPr="00E07335">
        <w:t xml:space="preserve"> –</w:t>
      </w:r>
      <w:r>
        <w:t xml:space="preserve"> Disclosure/Proposed Claim(s)</w:t>
      </w:r>
      <w:r w:rsidRPr="00E07335">
        <w:t>–</w:t>
      </w:r>
      <w:r>
        <w:t>Response Due</w:t>
      </w:r>
      <w:r w:rsidRPr="00E07335">
        <w:t xml:space="preserve">: </w:t>
      </w:r>
      <w:r>
        <w:rPr>
          <w:sz w:val="24"/>
        </w:rPr>
        <w:t>@dueDate@</w:t>
      </w:r>
    </w:p>
    <w:p w14:paraId="0695805F" w14:textId="77777777" w:rsidR="00F9145F" w:rsidRPr="00E07335" w:rsidRDefault="00F9145F" w:rsidP="00F9145F">
      <w:pPr>
        <w:rPr>
          <w:b/>
          <w:u w:val="single"/>
        </w:rPr>
      </w:pPr>
      <w:r w:rsidRPr="00E07335">
        <w:rPr>
          <w:b/>
          <w:u w:val="single"/>
        </w:rPr>
        <w:t>Body:</w:t>
      </w:r>
    </w:p>
    <w:p w14:paraId="306A6E44" w14:textId="77777777" w:rsidR="00F9145F" w:rsidRDefault="00F9145F" w:rsidP="00F9145F">
      <w:r>
        <w:t>Dear @recipient@,&lt;br&gt;</w:t>
      </w:r>
    </w:p>
    <w:p w14:paraId="7E14F18E" w14:textId="77777777" w:rsidR="00F9145F" w:rsidRPr="00E07335" w:rsidRDefault="00F9145F" w:rsidP="00F9145F">
      <w:r>
        <w:t>&lt;p&gt;</w:t>
      </w:r>
      <w:r w:rsidRPr="00E07335">
        <w:t xml:space="preserve">A </w:t>
      </w:r>
      <w:r>
        <w:t xml:space="preserve">Disclosure/Proposed Claim(s) </w:t>
      </w:r>
      <w:r w:rsidRPr="00E07335">
        <w:t>for the above matter</w:t>
      </w:r>
      <w:r>
        <w:t xml:space="preserve"> </w:t>
      </w:r>
      <w:r w:rsidRPr="00E07335">
        <w:t>is attached.</w:t>
      </w:r>
      <w:r>
        <w:t>&lt;/p&gt;</w:t>
      </w:r>
    </w:p>
    <w:p w14:paraId="0483C009" w14:textId="77777777" w:rsidR="00F9145F" w:rsidRPr="00E07335" w:rsidRDefault="00F9145F" w:rsidP="00F9145F">
      <w:r>
        <w:t>&lt;p&gt;</w:t>
      </w:r>
      <w:r w:rsidRPr="00E07335">
        <w:t>Please provide any instructions o</w:t>
      </w:r>
      <w:r>
        <w:t>r</w:t>
      </w:r>
      <w:r w:rsidRPr="00E07335">
        <w:t xml:space="preserve"> comments you may have regarding this matter to the working attorney, </w:t>
      </w:r>
      <w:r w:rsidR="000B64AB">
        <w:t>@WAname@</w:t>
      </w:r>
      <w:r w:rsidRPr="00E07335">
        <w:t>.</w:t>
      </w:r>
      <w:r>
        <w:t>&lt;/p&gt;</w:t>
      </w:r>
    </w:p>
    <w:p w14:paraId="4D6ADF07" w14:textId="77777777" w:rsidR="00F9145F" w:rsidRPr="00E07335" w:rsidRDefault="00F9145F" w:rsidP="00F9145F">
      <w:r>
        <w:t>&lt;p&gt;</w:t>
      </w:r>
      <w:r w:rsidRPr="00E07335">
        <w:t xml:space="preserve">This was added to the spreadsheet on </w:t>
      </w:r>
      <w:r>
        <w:t>@</w:t>
      </w:r>
      <w:r w:rsidRPr="007633CE">
        <w:t>currentDate</w:t>
      </w:r>
      <w:r>
        <w:t>@</w:t>
      </w:r>
      <w:r w:rsidRPr="00E07335">
        <w:t>.</w:t>
      </w:r>
      <w:r>
        <w:t>&lt;/p&gt;</w:t>
      </w:r>
    </w:p>
    <w:p w14:paraId="17FAED81" w14:textId="77777777" w:rsidR="00F9145F" w:rsidRPr="00E07335" w:rsidRDefault="00F9145F" w:rsidP="00F9145F">
      <w:r>
        <w:t>&lt;br&gt;&lt;br&gt;</w:t>
      </w:r>
    </w:p>
    <w:p w14:paraId="10763F2A" w14:textId="77777777" w:rsidR="00F9145F" w:rsidRPr="00E07335" w:rsidRDefault="00F9145F" w:rsidP="00F9145F">
      <w:r w:rsidRPr="00E07335">
        <w:t>Thank you,</w:t>
      </w:r>
      <w:r w:rsidR="005E09EC">
        <w:t>&lt;br&gt;</w:t>
      </w:r>
    </w:p>
    <w:p w14:paraId="2361E4CF" w14:textId="77777777" w:rsidR="00F9145F" w:rsidRDefault="00F9145F" w:rsidP="00F9145F">
      <w:r>
        <w:t>@userName@</w:t>
      </w:r>
    </w:p>
    <w:p w14:paraId="7D9395AA" w14:textId="77777777" w:rsidR="000B64AB" w:rsidRDefault="000B64AB" w:rsidP="00F9145F"/>
    <w:p w14:paraId="21E18B01" w14:textId="77777777" w:rsidR="000B64AB" w:rsidRPr="00E07335" w:rsidRDefault="00AA2090" w:rsidP="00AA2090">
      <w:pPr>
        <w:rPr>
          <w:b/>
          <w:u w:val="single"/>
        </w:rPr>
      </w:pPr>
      <w:r w:rsidRPr="00AA2090">
        <w:t>5</w:t>
      </w:r>
      <w:r w:rsidR="000D19D4">
        <w:t>5</w:t>
      </w:r>
      <w:r w:rsidRPr="00AA2090">
        <w:t xml:space="preserve">81 - </w:t>
      </w:r>
      <w:r w:rsidR="000B64AB" w:rsidRPr="008D55D6">
        <w:rPr>
          <w:b/>
          <w:highlight w:val="yellow"/>
          <w:u w:val="single"/>
        </w:rPr>
        <w:t>Disc/PA Sear</w:t>
      </w:r>
      <w:r w:rsidR="000B64AB">
        <w:rPr>
          <w:b/>
          <w:highlight w:val="yellow"/>
          <w:u w:val="single"/>
        </w:rPr>
        <w:t xml:space="preserve">ch </w:t>
      </w:r>
      <w:r w:rsidR="000B64AB" w:rsidRPr="008D55D6">
        <w:rPr>
          <w:b/>
          <w:highlight w:val="yellow"/>
          <w:u w:val="single"/>
        </w:rPr>
        <w:t>Analysis</w:t>
      </w:r>
    </w:p>
    <w:p w14:paraId="649E5CBC" w14:textId="77777777" w:rsidR="000B64AB" w:rsidRPr="00E07335" w:rsidRDefault="000B64AB" w:rsidP="000B64AB">
      <w:r w:rsidRPr="00E07335">
        <w:rPr>
          <w:b/>
          <w:u w:val="single"/>
        </w:rPr>
        <w:t>Subject:</w:t>
      </w:r>
      <w:r>
        <w:rPr>
          <w:b/>
        </w:rPr>
        <w:t xml:space="preserve">  </w:t>
      </w:r>
      <w:r>
        <w:rPr>
          <w:sz w:val="24"/>
        </w:rPr>
        <w:t>@clientRefNo@ (@matterNo@</w:t>
      </w:r>
      <w:r w:rsidRPr="001A1DCD">
        <w:rPr>
          <w:sz w:val="24"/>
        </w:rPr>
        <w:t>)</w:t>
      </w:r>
      <w:r w:rsidRPr="00E07335">
        <w:t xml:space="preserve"> –</w:t>
      </w:r>
      <w:r>
        <w:t xml:space="preserve"> Disc/PA Search Analysis</w:t>
      </w:r>
      <w:r w:rsidRPr="00E07335">
        <w:t xml:space="preserve"> – </w:t>
      </w:r>
      <w:r>
        <w:t>Response Due</w:t>
      </w:r>
      <w:r w:rsidRPr="00E07335">
        <w:t xml:space="preserve">: </w:t>
      </w:r>
      <w:r>
        <w:rPr>
          <w:sz w:val="24"/>
        </w:rPr>
        <w:t>@dueDate@</w:t>
      </w:r>
    </w:p>
    <w:p w14:paraId="2A587B0E" w14:textId="77777777" w:rsidR="000B64AB" w:rsidRPr="00E07335" w:rsidRDefault="000B64AB" w:rsidP="000B64AB">
      <w:pPr>
        <w:rPr>
          <w:b/>
          <w:u w:val="single"/>
        </w:rPr>
      </w:pPr>
      <w:r w:rsidRPr="00E07335">
        <w:rPr>
          <w:b/>
          <w:u w:val="single"/>
        </w:rPr>
        <w:t>Body:</w:t>
      </w:r>
    </w:p>
    <w:p w14:paraId="1F758B00" w14:textId="77777777" w:rsidR="000B64AB" w:rsidRDefault="000B64AB" w:rsidP="000B64AB">
      <w:r>
        <w:t>Dear @recipient@,&lt;br&gt;</w:t>
      </w:r>
    </w:p>
    <w:p w14:paraId="7B623A57" w14:textId="77777777" w:rsidR="000B64AB" w:rsidRPr="00E07335" w:rsidRDefault="000B64AB" w:rsidP="000B64AB">
      <w:r>
        <w:t>&lt;p&gt;</w:t>
      </w:r>
      <w:r w:rsidRPr="00E07335">
        <w:t xml:space="preserve">A </w:t>
      </w:r>
      <w:r>
        <w:t>Disc/PA Search Analysis</w:t>
      </w:r>
      <w:r w:rsidRPr="00E07335">
        <w:t xml:space="preserve"> for the above</w:t>
      </w:r>
      <w:r>
        <w:t xml:space="preserve"> </w:t>
      </w:r>
      <w:r w:rsidRPr="00E07335">
        <w:t>matter is attached.</w:t>
      </w:r>
      <w:r>
        <w:t>&lt;/p&gt;</w:t>
      </w:r>
    </w:p>
    <w:p w14:paraId="0265166B" w14:textId="77777777" w:rsidR="000B64AB" w:rsidRPr="00E07335" w:rsidRDefault="000B64AB" w:rsidP="000B64AB">
      <w:r>
        <w:t>&lt;p&gt;</w:t>
      </w:r>
      <w:r w:rsidRPr="00E07335">
        <w:t>Please provide any instructions o</w:t>
      </w:r>
      <w:r>
        <w:t>r</w:t>
      </w:r>
      <w:r w:rsidRPr="00E07335">
        <w:t xml:space="preserve"> comments you may have regarding this matter to the working attorney, </w:t>
      </w:r>
      <w:r>
        <w:t>@WAname@</w:t>
      </w:r>
      <w:r w:rsidRPr="00E07335">
        <w:t>.</w:t>
      </w:r>
      <w:r>
        <w:t>&lt;/p&gt;</w:t>
      </w:r>
    </w:p>
    <w:p w14:paraId="7B19AF41" w14:textId="77777777" w:rsidR="000B64AB" w:rsidRPr="00E07335" w:rsidRDefault="000B64AB" w:rsidP="000B64AB">
      <w:r>
        <w:t>&lt;p&gt;</w:t>
      </w:r>
      <w:r w:rsidRPr="00E07335">
        <w:t>This was added to the spreadsheet on</w:t>
      </w:r>
      <w:r>
        <w:t xml:space="preserve"> @</w:t>
      </w:r>
      <w:r w:rsidRPr="007633CE">
        <w:t>currentDate</w:t>
      </w:r>
      <w:r>
        <w:t>@</w:t>
      </w:r>
      <w:r w:rsidRPr="00E07335">
        <w:t>.</w:t>
      </w:r>
      <w:r>
        <w:t>&lt;/p&gt;</w:t>
      </w:r>
    </w:p>
    <w:p w14:paraId="23654D26" w14:textId="77777777" w:rsidR="00B26F4D" w:rsidRDefault="00B26F4D" w:rsidP="00B26F4D">
      <w:r>
        <w:t>&lt;br&gt;&lt;br&gt;</w:t>
      </w:r>
    </w:p>
    <w:p w14:paraId="004D7104" w14:textId="77777777" w:rsidR="00B26F4D" w:rsidRDefault="00B26F4D" w:rsidP="00B26F4D">
      <w:r>
        <w:t>Thank you,&lt;br&gt;</w:t>
      </w:r>
    </w:p>
    <w:p w14:paraId="35F5617F" w14:textId="77777777" w:rsidR="00B26F4D" w:rsidRDefault="00B26F4D" w:rsidP="00B26F4D">
      <w:r>
        <w:t>@userName@</w:t>
      </w:r>
    </w:p>
    <w:p w14:paraId="21AA2413" w14:textId="77777777" w:rsidR="009F3F67" w:rsidRDefault="009F3F67">
      <w:r>
        <w:br w:type="page"/>
      </w:r>
    </w:p>
    <w:p w14:paraId="1736B416" w14:textId="77777777" w:rsidR="006858F2" w:rsidRDefault="006858F2" w:rsidP="006858F2">
      <w:pPr>
        <w:spacing w:after="0" w:line="240" w:lineRule="auto"/>
      </w:pPr>
      <w:r w:rsidRPr="00E823DA">
        <w:lastRenderedPageBreak/>
        <w:t>&lt;font face="Arial" size="3"&gt;</w:t>
      </w:r>
    </w:p>
    <w:p w14:paraId="28A778E6" w14:textId="77777777" w:rsidR="006858F2" w:rsidRDefault="006858F2" w:rsidP="006858F2">
      <w:pPr>
        <w:spacing w:after="0" w:line="240" w:lineRule="auto"/>
      </w:pPr>
    </w:p>
    <w:p w14:paraId="3BD5DF47" w14:textId="77777777" w:rsidR="006858F2" w:rsidRDefault="006858F2" w:rsidP="006858F2">
      <w:pPr>
        <w:spacing w:after="0" w:line="240" w:lineRule="auto"/>
      </w:pPr>
      <w:r w:rsidRPr="00E823DA">
        <w:t>&lt;/font&gt;</w:t>
      </w:r>
    </w:p>
    <w:p w14:paraId="16E38AD3" w14:textId="77777777" w:rsidR="00CF1A59" w:rsidRDefault="00CF1A59" w:rsidP="00B26F4D"/>
    <w:p w14:paraId="325186F0" w14:textId="77777777" w:rsidR="00CF1A59" w:rsidRPr="00E07335" w:rsidRDefault="00AA2090" w:rsidP="00AA2090">
      <w:pPr>
        <w:rPr>
          <w:b/>
          <w:u w:val="single"/>
        </w:rPr>
      </w:pPr>
      <w:r w:rsidRPr="00AA2090">
        <w:t>5</w:t>
      </w:r>
      <w:r w:rsidR="000D19D4">
        <w:t>5</w:t>
      </w:r>
      <w:r w:rsidRPr="00AA2090">
        <w:t>82 -</w:t>
      </w:r>
      <w:r w:rsidRPr="00AA2090">
        <w:rPr>
          <w:b/>
          <w:u w:val="single"/>
        </w:rPr>
        <w:t xml:space="preserve"> </w:t>
      </w:r>
      <w:r w:rsidR="00CF1A59" w:rsidRPr="00016F58">
        <w:rPr>
          <w:b/>
          <w:highlight w:val="yellow"/>
          <w:u w:val="single"/>
        </w:rPr>
        <w:t>NEW Application Draft</w:t>
      </w:r>
    </w:p>
    <w:p w14:paraId="7CB26732" w14:textId="77777777" w:rsidR="00CF1A59" w:rsidRPr="00E07335" w:rsidRDefault="00FF019D" w:rsidP="00CF1A59">
      <w:r w:rsidRPr="00E07335">
        <w:rPr>
          <w:b/>
          <w:u w:val="single"/>
        </w:rPr>
        <w:t>Subject:</w:t>
      </w:r>
      <w:r>
        <w:rPr>
          <w:b/>
        </w:rPr>
        <w:t xml:space="preserve">  </w:t>
      </w:r>
      <w:r>
        <w:rPr>
          <w:sz w:val="24"/>
        </w:rPr>
        <w:t>@clientRefNo@ (@matterNo@</w:t>
      </w:r>
      <w:r w:rsidRPr="001A1DCD">
        <w:rPr>
          <w:sz w:val="24"/>
        </w:rPr>
        <w:t>)</w:t>
      </w:r>
      <w:r w:rsidRPr="00E07335">
        <w:t xml:space="preserve"> –</w:t>
      </w:r>
      <w:r>
        <w:t xml:space="preserve"> </w:t>
      </w:r>
      <w:r w:rsidR="00CF1A59">
        <w:t>NEW Application Draft</w:t>
      </w:r>
      <w:r w:rsidR="00CF1A59" w:rsidRPr="00E07335">
        <w:t xml:space="preserve">– </w:t>
      </w:r>
      <w:r w:rsidR="00CF1A59">
        <w:t>Response Due</w:t>
      </w:r>
      <w:r w:rsidR="00CF1A59" w:rsidRPr="00E07335">
        <w:t xml:space="preserve">: </w:t>
      </w:r>
      <w:r>
        <w:rPr>
          <w:sz w:val="24"/>
        </w:rPr>
        <w:t>@dueDate@</w:t>
      </w:r>
    </w:p>
    <w:p w14:paraId="632DEA57" w14:textId="77777777" w:rsidR="00CF1A59" w:rsidRPr="00E07335" w:rsidRDefault="00CF1A59" w:rsidP="00CF1A59">
      <w:pPr>
        <w:rPr>
          <w:b/>
          <w:u w:val="single"/>
        </w:rPr>
      </w:pPr>
      <w:r w:rsidRPr="00E07335">
        <w:rPr>
          <w:b/>
          <w:u w:val="single"/>
        </w:rPr>
        <w:t>Body:</w:t>
      </w:r>
    </w:p>
    <w:p w14:paraId="7383EB23" w14:textId="77777777" w:rsidR="00FF019D" w:rsidRDefault="00FF019D" w:rsidP="00FF019D">
      <w:r>
        <w:t>Dear @recipient@,&lt;br&gt;</w:t>
      </w:r>
    </w:p>
    <w:p w14:paraId="26E08E42" w14:textId="77777777" w:rsidR="00CF1A59" w:rsidRPr="00E07335" w:rsidRDefault="00FF019D" w:rsidP="00CF1A59">
      <w:r>
        <w:t>&lt;p&gt;</w:t>
      </w:r>
      <w:r w:rsidR="00CF1A59" w:rsidRPr="00E07335">
        <w:t xml:space="preserve">A </w:t>
      </w:r>
      <w:r w:rsidR="00CF1A59">
        <w:t>NEW Application</w:t>
      </w:r>
      <w:r w:rsidR="00CF1A59" w:rsidRPr="00E07335">
        <w:t xml:space="preserve"> </w:t>
      </w:r>
      <w:r w:rsidR="00CF1A59">
        <w:t>D</w:t>
      </w:r>
      <w:r w:rsidR="00CF1A59" w:rsidRPr="00E07335">
        <w:t xml:space="preserve">raft for the </w:t>
      </w:r>
      <w:r w:rsidR="00CF1A59">
        <w:t xml:space="preserve">matter mentioned above </w:t>
      </w:r>
      <w:r w:rsidR="00CF1A59" w:rsidRPr="00E07335">
        <w:t>is attached.</w:t>
      </w:r>
      <w:r w:rsidRPr="00FF019D">
        <w:t xml:space="preserve"> </w:t>
      </w:r>
      <w:r>
        <w:t>&lt;/p&gt;</w:t>
      </w:r>
    </w:p>
    <w:p w14:paraId="0FBE4D3A" w14:textId="77777777" w:rsidR="00CF1A59" w:rsidRPr="00E07335" w:rsidRDefault="00FF019D" w:rsidP="00CF1A59">
      <w:r>
        <w:t>&lt;p&gt;</w:t>
      </w:r>
      <w:r w:rsidR="00CF1A59" w:rsidRPr="00E07335">
        <w:t>Please provide any instructions o</w:t>
      </w:r>
      <w:r w:rsidR="00CF1A59">
        <w:t>r</w:t>
      </w:r>
      <w:r w:rsidR="00CF1A59" w:rsidRPr="00E07335">
        <w:t xml:space="preserve"> comments you may have regarding this matter to the working attorney,</w:t>
      </w:r>
      <w:r w:rsidRPr="00FF019D">
        <w:t xml:space="preserve"> </w:t>
      </w:r>
      <w:r>
        <w:t>@WAname@</w:t>
      </w:r>
      <w:r w:rsidR="00CF1A59" w:rsidRPr="00E07335">
        <w:t>.</w:t>
      </w:r>
      <w:r w:rsidRPr="00FF019D">
        <w:t xml:space="preserve"> </w:t>
      </w:r>
      <w:r>
        <w:t>&lt;/p&gt;</w:t>
      </w:r>
    </w:p>
    <w:p w14:paraId="12A555FB" w14:textId="77777777" w:rsidR="00CF1A59" w:rsidRPr="00E07335" w:rsidRDefault="00FF019D" w:rsidP="00CF1A59">
      <w:r>
        <w:t>&lt;p&gt;</w:t>
      </w:r>
      <w:r w:rsidR="00CF1A59" w:rsidRPr="00E07335">
        <w:t xml:space="preserve">This was added to the spreadsheet on </w:t>
      </w:r>
      <w:r>
        <w:t>@</w:t>
      </w:r>
      <w:r w:rsidRPr="007633CE">
        <w:t>currentDate</w:t>
      </w:r>
      <w:r>
        <w:t>@.&lt;/p&gt;</w:t>
      </w:r>
    </w:p>
    <w:p w14:paraId="6BE04297" w14:textId="77777777" w:rsidR="00FF019D" w:rsidRDefault="00FF019D" w:rsidP="00FF019D">
      <w:r>
        <w:t>&lt;br&gt;&lt;br&gt;</w:t>
      </w:r>
    </w:p>
    <w:p w14:paraId="156794D7" w14:textId="77777777" w:rsidR="00FF019D" w:rsidRDefault="00FF019D" w:rsidP="00FF019D">
      <w:r>
        <w:t>Thank you,&lt;br&gt;</w:t>
      </w:r>
    </w:p>
    <w:p w14:paraId="41C5CADB" w14:textId="77777777" w:rsidR="00FF019D" w:rsidRDefault="00FF019D" w:rsidP="00FF019D">
      <w:r>
        <w:t>@userName@</w:t>
      </w:r>
    </w:p>
    <w:p w14:paraId="5C0409BA" w14:textId="77777777" w:rsidR="00CF1A59" w:rsidRDefault="00CF1A59" w:rsidP="00B26F4D"/>
    <w:p w14:paraId="21F5FA11" w14:textId="77777777" w:rsidR="00BC795B" w:rsidRPr="00E07335" w:rsidRDefault="00AA2090" w:rsidP="00AA2090">
      <w:pPr>
        <w:rPr>
          <w:b/>
          <w:u w:val="single"/>
        </w:rPr>
      </w:pPr>
      <w:r w:rsidRPr="00AA2090">
        <w:t>5</w:t>
      </w:r>
      <w:r w:rsidR="000D19D4">
        <w:t>5</w:t>
      </w:r>
      <w:r w:rsidRPr="00AA2090">
        <w:t xml:space="preserve">83 - </w:t>
      </w:r>
      <w:r w:rsidR="00BC795B" w:rsidRPr="00016F58">
        <w:rPr>
          <w:b/>
          <w:highlight w:val="yellow"/>
          <w:u w:val="single"/>
        </w:rPr>
        <w:t>Pre-interview – Strategy/agenda</w:t>
      </w:r>
    </w:p>
    <w:p w14:paraId="74871B50" w14:textId="77777777" w:rsidR="00BC795B" w:rsidRPr="00E07335" w:rsidRDefault="00BC795B" w:rsidP="00BC795B">
      <w:r w:rsidRPr="00E07335">
        <w:rPr>
          <w:b/>
          <w:u w:val="single"/>
        </w:rPr>
        <w:t>Subject:</w:t>
      </w:r>
      <w:r>
        <w:rPr>
          <w:b/>
        </w:rPr>
        <w:t xml:space="preserve">  </w:t>
      </w:r>
      <w:r>
        <w:rPr>
          <w:sz w:val="24"/>
        </w:rPr>
        <w:t>@clientRefNo@ (@matterNo@</w:t>
      </w:r>
      <w:r w:rsidRPr="001A1DCD">
        <w:rPr>
          <w:sz w:val="24"/>
        </w:rPr>
        <w:t>)</w:t>
      </w:r>
      <w:r w:rsidRPr="00E07335">
        <w:t xml:space="preserve"> –</w:t>
      </w:r>
      <w:r>
        <w:t>Pre-interview – Strategy/agenda</w:t>
      </w:r>
      <w:r w:rsidRPr="00E07335">
        <w:t xml:space="preserve"> – </w:t>
      </w:r>
      <w:r>
        <w:t>Response Due</w:t>
      </w:r>
      <w:r w:rsidRPr="00E07335">
        <w:t xml:space="preserve">: </w:t>
      </w:r>
      <w:r>
        <w:rPr>
          <w:sz w:val="24"/>
        </w:rPr>
        <w:t>@dueDate@</w:t>
      </w:r>
    </w:p>
    <w:p w14:paraId="7E2FD4A7" w14:textId="77777777" w:rsidR="00BC795B" w:rsidRPr="00E07335" w:rsidRDefault="00BC795B" w:rsidP="00BC795B">
      <w:pPr>
        <w:rPr>
          <w:b/>
          <w:u w:val="single"/>
        </w:rPr>
      </w:pPr>
      <w:r w:rsidRPr="00E07335">
        <w:rPr>
          <w:b/>
          <w:u w:val="single"/>
        </w:rPr>
        <w:t>Body:</w:t>
      </w:r>
    </w:p>
    <w:p w14:paraId="0BFE0FF8" w14:textId="77777777" w:rsidR="00BC795B" w:rsidRDefault="00BC795B" w:rsidP="00BC795B">
      <w:r>
        <w:t>Dear @recipient@,&lt;br&gt;</w:t>
      </w:r>
    </w:p>
    <w:p w14:paraId="2CB755F7" w14:textId="77777777" w:rsidR="00BC795B" w:rsidRPr="00E07335" w:rsidRDefault="00BC795B" w:rsidP="00BC795B">
      <w:r>
        <w:t>&lt;p&gt;</w:t>
      </w:r>
      <w:r w:rsidRPr="00E07335">
        <w:t xml:space="preserve">A </w:t>
      </w:r>
      <w:r>
        <w:t xml:space="preserve">Pre-interview – Strategy/agenda </w:t>
      </w:r>
      <w:r w:rsidRPr="00E07335">
        <w:t xml:space="preserve">for the </w:t>
      </w:r>
      <w:r>
        <w:t>matter mentioned above</w:t>
      </w:r>
      <w:r w:rsidRPr="00E07335">
        <w:t xml:space="preserve"> is attached.</w:t>
      </w:r>
      <w:r w:rsidR="005C328F" w:rsidRPr="005C328F">
        <w:t xml:space="preserve"> </w:t>
      </w:r>
      <w:r w:rsidR="005C328F">
        <w:t>&lt;/p&gt;</w:t>
      </w:r>
    </w:p>
    <w:p w14:paraId="1069B967" w14:textId="77777777" w:rsidR="00BC795B" w:rsidRPr="00E07335" w:rsidRDefault="00BC795B" w:rsidP="00BC795B">
      <w:r>
        <w:t>&lt;p&gt;</w:t>
      </w:r>
      <w:r w:rsidRPr="00E07335">
        <w:t>Please provide any instructions o</w:t>
      </w:r>
      <w:r>
        <w:t>r</w:t>
      </w:r>
      <w:r w:rsidRPr="00E07335">
        <w:t xml:space="preserve"> comments you may have regarding this matter to the working attorney, </w:t>
      </w:r>
      <w:r w:rsidR="005C328F">
        <w:t>@WAname@</w:t>
      </w:r>
      <w:r w:rsidRPr="00E07335">
        <w:t>.</w:t>
      </w:r>
      <w:r w:rsidR="005C328F" w:rsidRPr="005C328F">
        <w:t xml:space="preserve"> </w:t>
      </w:r>
      <w:r w:rsidR="005C328F">
        <w:t>&lt;/p&gt;</w:t>
      </w:r>
    </w:p>
    <w:p w14:paraId="42FA61A2" w14:textId="77777777" w:rsidR="00BC795B" w:rsidRPr="00E07335" w:rsidRDefault="00BC795B" w:rsidP="00BC795B">
      <w:r>
        <w:t>&lt;p&gt;</w:t>
      </w:r>
      <w:r w:rsidRPr="00E07335">
        <w:t xml:space="preserve">This was added to the spreadsheet on </w:t>
      </w:r>
      <w:r w:rsidR="00A11AA3">
        <w:t>@</w:t>
      </w:r>
      <w:r w:rsidR="00A11AA3" w:rsidRPr="007633CE">
        <w:t>currentDate</w:t>
      </w:r>
      <w:r w:rsidR="00A11AA3">
        <w:t>@</w:t>
      </w:r>
      <w:r w:rsidRPr="00E07335">
        <w:t>.</w:t>
      </w:r>
      <w:r w:rsidR="005C328F" w:rsidRPr="005C328F">
        <w:t xml:space="preserve"> </w:t>
      </w:r>
      <w:r w:rsidR="005C328F">
        <w:t>&lt;/p&gt;</w:t>
      </w:r>
    </w:p>
    <w:p w14:paraId="1A806D0E" w14:textId="77777777" w:rsidR="005C328F" w:rsidRDefault="005C328F" w:rsidP="005C328F">
      <w:r>
        <w:t>&lt;br&gt;&lt;br&gt;</w:t>
      </w:r>
    </w:p>
    <w:p w14:paraId="4BE46676" w14:textId="77777777" w:rsidR="005C328F" w:rsidRDefault="005C328F" w:rsidP="005C328F">
      <w:r>
        <w:t>Thank you,&lt;br&gt;</w:t>
      </w:r>
    </w:p>
    <w:p w14:paraId="143B956F" w14:textId="77777777" w:rsidR="005C328F" w:rsidRDefault="005C328F" w:rsidP="005C328F">
      <w:r>
        <w:t>@userName@</w:t>
      </w:r>
    </w:p>
    <w:p w14:paraId="4CE091A0" w14:textId="77777777" w:rsidR="009F3F67" w:rsidRDefault="009F3F67">
      <w:r>
        <w:br w:type="page"/>
      </w:r>
    </w:p>
    <w:p w14:paraId="5E3F79D8" w14:textId="77777777" w:rsidR="006858F2" w:rsidRDefault="006858F2" w:rsidP="006858F2">
      <w:pPr>
        <w:spacing w:after="0" w:line="240" w:lineRule="auto"/>
      </w:pPr>
      <w:r w:rsidRPr="00E823DA">
        <w:lastRenderedPageBreak/>
        <w:t>&lt;font face="Arial" size="3"&gt;</w:t>
      </w:r>
    </w:p>
    <w:p w14:paraId="443241B0" w14:textId="77777777" w:rsidR="006858F2" w:rsidRDefault="006858F2" w:rsidP="006858F2">
      <w:pPr>
        <w:spacing w:after="0" w:line="240" w:lineRule="auto"/>
      </w:pPr>
    </w:p>
    <w:p w14:paraId="570EDE31" w14:textId="77777777" w:rsidR="006858F2" w:rsidRDefault="006858F2" w:rsidP="006858F2">
      <w:pPr>
        <w:spacing w:after="0" w:line="240" w:lineRule="auto"/>
      </w:pPr>
      <w:r w:rsidRPr="00E823DA">
        <w:t>&lt;/font&gt;</w:t>
      </w:r>
    </w:p>
    <w:p w14:paraId="706EF529" w14:textId="77777777" w:rsidR="000B64AB" w:rsidRDefault="000B64AB" w:rsidP="00F9145F"/>
    <w:p w14:paraId="6BC00D4B" w14:textId="77777777" w:rsidR="001D2CA5" w:rsidRPr="00E07335" w:rsidRDefault="000D19D4" w:rsidP="00361B63">
      <w:pPr>
        <w:rPr>
          <w:b/>
          <w:u w:val="single"/>
        </w:rPr>
      </w:pPr>
      <w:r w:rsidRPr="000342C2">
        <w:t>5584 -</w:t>
      </w:r>
      <w:r w:rsidRPr="000342C2">
        <w:rPr>
          <w:b/>
          <w:u w:val="single"/>
        </w:rPr>
        <w:t xml:space="preserve"> </w:t>
      </w:r>
      <w:r w:rsidR="001D2CA5" w:rsidRPr="00E2166B">
        <w:rPr>
          <w:b/>
          <w:highlight w:val="yellow"/>
          <w:u w:val="single"/>
        </w:rPr>
        <w:t>First Action Response Strategy</w:t>
      </w:r>
      <w:r w:rsidR="001D2CA5" w:rsidRPr="00E07335">
        <w:rPr>
          <w:b/>
          <w:u w:val="single"/>
        </w:rPr>
        <w:t xml:space="preserve"> </w:t>
      </w:r>
    </w:p>
    <w:p w14:paraId="41CAE990" w14:textId="77777777" w:rsidR="001D2CA5" w:rsidRPr="00E07335" w:rsidRDefault="00A11AA3" w:rsidP="001D2CA5">
      <w:r w:rsidRPr="00E07335">
        <w:rPr>
          <w:b/>
          <w:u w:val="single"/>
        </w:rPr>
        <w:t>Subject:</w:t>
      </w:r>
      <w:r>
        <w:rPr>
          <w:b/>
        </w:rPr>
        <w:t xml:space="preserve">  </w:t>
      </w:r>
      <w:r>
        <w:rPr>
          <w:sz w:val="24"/>
        </w:rPr>
        <w:t>@clientRefNo@ (@matterNo@</w:t>
      </w:r>
      <w:r w:rsidRPr="001A1DCD">
        <w:rPr>
          <w:sz w:val="24"/>
        </w:rPr>
        <w:t>)</w:t>
      </w:r>
      <w:r w:rsidRPr="00E07335">
        <w:t xml:space="preserve"> </w:t>
      </w:r>
      <w:r w:rsidR="001D2CA5" w:rsidRPr="00E07335">
        <w:t>–</w:t>
      </w:r>
      <w:r w:rsidR="001D2CA5">
        <w:t>First Action Response Strategy</w:t>
      </w:r>
      <w:r w:rsidR="001D2CA5" w:rsidRPr="00E07335">
        <w:t xml:space="preserve"> – </w:t>
      </w:r>
      <w:r w:rsidR="001D2CA5">
        <w:t>Response Due</w:t>
      </w:r>
      <w:r w:rsidR="001D2CA5" w:rsidRPr="00E07335">
        <w:t xml:space="preserve">: </w:t>
      </w:r>
      <w:r>
        <w:rPr>
          <w:sz w:val="24"/>
        </w:rPr>
        <w:t>@dueDate@</w:t>
      </w:r>
    </w:p>
    <w:p w14:paraId="206F01C5" w14:textId="77777777" w:rsidR="001D2CA5" w:rsidRPr="00E07335" w:rsidRDefault="001D2CA5" w:rsidP="001D2CA5">
      <w:pPr>
        <w:rPr>
          <w:b/>
          <w:u w:val="single"/>
        </w:rPr>
      </w:pPr>
      <w:r w:rsidRPr="00E07335">
        <w:rPr>
          <w:b/>
          <w:u w:val="single"/>
        </w:rPr>
        <w:t>Body:</w:t>
      </w:r>
    </w:p>
    <w:p w14:paraId="5DA3AED8" w14:textId="77777777" w:rsidR="00A11AA3" w:rsidRDefault="00A11AA3" w:rsidP="00A11AA3">
      <w:r>
        <w:t>Dear @recipient@,&lt;br&gt;</w:t>
      </w:r>
    </w:p>
    <w:p w14:paraId="6B776ADC" w14:textId="77777777" w:rsidR="001D2CA5" w:rsidRPr="00E07335" w:rsidRDefault="00A11AA3" w:rsidP="001D2CA5">
      <w:r>
        <w:t>&lt;p&gt;</w:t>
      </w:r>
      <w:r w:rsidR="001D2CA5" w:rsidRPr="00E07335">
        <w:t xml:space="preserve">A </w:t>
      </w:r>
      <w:r w:rsidR="001D2CA5">
        <w:t xml:space="preserve">First Action Response Strategy </w:t>
      </w:r>
      <w:r w:rsidR="001D2CA5" w:rsidRPr="00E07335">
        <w:t xml:space="preserve">for the </w:t>
      </w:r>
      <w:r w:rsidR="001D2CA5">
        <w:t>matter mentioned above</w:t>
      </w:r>
      <w:r w:rsidR="001D2CA5" w:rsidRPr="00E07335">
        <w:t xml:space="preserve"> is attached.</w:t>
      </w:r>
      <w:r w:rsidRPr="00A11AA3">
        <w:t xml:space="preserve"> </w:t>
      </w:r>
      <w:r>
        <w:t>&lt;/p&gt;</w:t>
      </w:r>
    </w:p>
    <w:p w14:paraId="5F4B6452" w14:textId="77777777" w:rsidR="001D2CA5" w:rsidRPr="00E07335" w:rsidRDefault="00A11AA3" w:rsidP="001D2CA5">
      <w:r>
        <w:t>&lt;p&gt;</w:t>
      </w:r>
      <w:r w:rsidR="001D2CA5" w:rsidRPr="00E07335">
        <w:t xml:space="preserve">Please provide any instructions </w:t>
      </w:r>
      <w:r w:rsidR="001D2CA5">
        <w:t>or</w:t>
      </w:r>
      <w:r w:rsidR="001D2CA5" w:rsidRPr="00E07335">
        <w:t xml:space="preserve"> comments you may have regarding this matter to the working attorney,</w:t>
      </w:r>
      <w:r w:rsidRPr="00A11AA3">
        <w:t xml:space="preserve"> </w:t>
      </w:r>
      <w:r>
        <w:t>@WAname@</w:t>
      </w:r>
      <w:r w:rsidR="001D2CA5" w:rsidRPr="00E07335">
        <w:t>.</w:t>
      </w:r>
      <w:r w:rsidRPr="00A11AA3">
        <w:t xml:space="preserve"> </w:t>
      </w:r>
      <w:r>
        <w:t>&lt;/p&gt;</w:t>
      </w:r>
    </w:p>
    <w:p w14:paraId="6A5474EE" w14:textId="77777777" w:rsidR="001D2CA5" w:rsidRPr="00E07335" w:rsidRDefault="00A11AA3" w:rsidP="001D2CA5">
      <w:r>
        <w:t>&lt;p&gt;</w:t>
      </w:r>
      <w:r w:rsidR="001D2CA5" w:rsidRPr="00E07335">
        <w:t xml:space="preserve">This was added to the spreadsheet on </w:t>
      </w:r>
      <w:r>
        <w:t>@</w:t>
      </w:r>
      <w:r w:rsidRPr="007633CE">
        <w:t>currentDate</w:t>
      </w:r>
      <w:r>
        <w:t>@</w:t>
      </w:r>
      <w:r w:rsidR="001D2CA5" w:rsidRPr="00E07335">
        <w:t>.</w:t>
      </w:r>
      <w:r w:rsidRPr="00A11AA3">
        <w:t xml:space="preserve"> </w:t>
      </w:r>
      <w:r>
        <w:t>&lt;/p&gt;</w:t>
      </w:r>
    </w:p>
    <w:p w14:paraId="4516B1D1" w14:textId="77777777" w:rsidR="00A11AA3" w:rsidRDefault="00A11AA3" w:rsidP="00A11AA3">
      <w:r>
        <w:t>&lt;br&gt;&lt;br&gt;</w:t>
      </w:r>
    </w:p>
    <w:p w14:paraId="12B07339" w14:textId="77777777" w:rsidR="00A11AA3" w:rsidRDefault="00A11AA3" w:rsidP="00A11AA3">
      <w:r>
        <w:t>Thank you,&lt;br&gt;</w:t>
      </w:r>
    </w:p>
    <w:p w14:paraId="16411273" w14:textId="77777777" w:rsidR="001D2CA5" w:rsidRDefault="00A11AA3" w:rsidP="00A11AA3">
      <w:r>
        <w:t>@userName@</w:t>
      </w:r>
    </w:p>
    <w:p w14:paraId="596D76DB" w14:textId="77777777" w:rsidR="009F3F67" w:rsidRDefault="009F3F67" w:rsidP="00A11AA3"/>
    <w:p w14:paraId="5775886C" w14:textId="77777777" w:rsidR="009F3F67" w:rsidRDefault="009F3F67" w:rsidP="00A11AA3"/>
    <w:p w14:paraId="52FF8168" w14:textId="77777777" w:rsidR="009F3F67" w:rsidRPr="00E07335" w:rsidRDefault="00B1334E" w:rsidP="00B1334E">
      <w:pPr>
        <w:rPr>
          <w:b/>
          <w:u w:val="single"/>
        </w:rPr>
      </w:pPr>
      <w:r w:rsidRPr="00B1334E">
        <w:t>5585 -</w:t>
      </w:r>
      <w:r w:rsidRPr="00B1334E">
        <w:rPr>
          <w:b/>
          <w:u w:val="single"/>
        </w:rPr>
        <w:t xml:space="preserve"> </w:t>
      </w:r>
      <w:r w:rsidR="009F3F67" w:rsidRPr="00E2166B">
        <w:rPr>
          <w:b/>
          <w:highlight w:val="yellow"/>
          <w:u w:val="single"/>
        </w:rPr>
        <w:t>First Action Interview Response</w:t>
      </w:r>
    </w:p>
    <w:p w14:paraId="2F145B62" w14:textId="77777777" w:rsidR="009F3F67" w:rsidRPr="00E07335" w:rsidRDefault="009F3F67" w:rsidP="009F3F67">
      <w:r w:rsidRPr="00E07335">
        <w:rPr>
          <w:b/>
          <w:u w:val="single"/>
        </w:rPr>
        <w:t>Subject:</w:t>
      </w:r>
      <w:r>
        <w:rPr>
          <w:b/>
        </w:rPr>
        <w:t xml:space="preserve">  </w:t>
      </w:r>
      <w:r>
        <w:rPr>
          <w:sz w:val="24"/>
        </w:rPr>
        <w:t>@clientRefNo@ (@matterNo@</w:t>
      </w:r>
      <w:r w:rsidRPr="001A1DCD">
        <w:rPr>
          <w:sz w:val="24"/>
        </w:rPr>
        <w:t>)</w:t>
      </w:r>
      <w:r w:rsidRPr="00E07335">
        <w:t xml:space="preserve"> – First Action Interview Response – Due: </w:t>
      </w:r>
      <w:r>
        <w:rPr>
          <w:sz w:val="24"/>
        </w:rPr>
        <w:t>@dueDate@</w:t>
      </w:r>
    </w:p>
    <w:p w14:paraId="3B0287F5" w14:textId="77777777" w:rsidR="009F3F67" w:rsidRPr="00E07335" w:rsidRDefault="009F3F67" w:rsidP="009F3F67">
      <w:pPr>
        <w:rPr>
          <w:b/>
          <w:u w:val="single"/>
        </w:rPr>
      </w:pPr>
      <w:r w:rsidRPr="00E07335">
        <w:rPr>
          <w:b/>
          <w:u w:val="single"/>
        </w:rPr>
        <w:t>Body:</w:t>
      </w:r>
    </w:p>
    <w:p w14:paraId="6B26952C" w14:textId="77777777" w:rsidR="009F3F67" w:rsidRDefault="009F3F67" w:rsidP="009F3F67">
      <w:r>
        <w:t>Dear @recipient@,&lt;br&gt;</w:t>
      </w:r>
    </w:p>
    <w:p w14:paraId="4235AAA7" w14:textId="77777777" w:rsidR="009F3F67" w:rsidRPr="00E07335" w:rsidRDefault="009F3F67" w:rsidP="009F3F67">
      <w:r>
        <w:t>&lt;p&gt;</w:t>
      </w:r>
      <w:r w:rsidRPr="00E07335">
        <w:t xml:space="preserve">A First Action Interview Response draft for the </w:t>
      </w:r>
      <w:r>
        <w:t>matter mentioned above</w:t>
      </w:r>
      <w:r w:rsidRPr="00E07335">
        <w:t xml:space="preserve"> is attached.</w:t>
      </w:r>
      <w:r w:rsidRPr="009F3F67">
        <w:t xml:space="preserve"> </w:t>
      </w:r>
      <w:r>
        <w:t>&lt;/p&gt;</w:t>
      </w:r>
    </w:p>
    <w:p w14:paraId="1FE09147" w14:textId="77777777" w:rsidR="009F3F67" w:rsidRPr="00E07335" w:rsidRDefault="009F3F67" w:rsidP="009F3F67">
      <w:r>
        <w:t>&lt;p&gt;</w:t>
      </w:r>
      <w:r w:rsidRPr="00E07335">
        <w:t>Please provide any instructions o</w:t>
      </w:r>
      <w:r>
        <w:t xml:space="preserve">r </w:t>
      </w:r>
      <w:r w:rsidRPr="00E07335">
        <w:t xml:space="preserve">comments you may have regarding this matter to the working attorney, </w:t>
      </w:r>
      <w:r>
        <w:t>@WAname@</w:t>
      </w:r>
      <w:r w:rsidRPr="00E07335">
        <w:t>.</w:t>
      </w:r>
      <w:r w:rsidRPr="009F3F67">
        <w:t xml:space="preserve"> </w:t>
      </w:r>
      <w:r>
        <w:t>&lt;/p&gt;</w:t>
      </w:r>
    </w:p>
    <w:p w14:paraId="053204A6" w14:textId="77777777" w:rsidR="009F3F67" w:rsidRPr="00E07335" w:rsidRDefault="009F3F67" w:rsidP="009F3F67">
      <w:r>
        <w:t>&lt;p&gt;</w:t>
      </w:r>
      <w:r w:rsidRPr="00E07335">
        <w:t>This was added to the spreadsheet on</w:t>
      </w:r>
      <w:r>
        <w:t xml:space="preserve"> @</w:t>
      </w:r>
      <w:r w:rsidRPr="007633CE">
        <w:t>currentDate</w:t>
      </w:r>
      <w:r>
        <w:t>@</w:t>
      </w:r>
      <w:r w:rsidRPr="00E07335">
        <w:t>.</w:t>
      </w:r>
      <w:r w:rsidRPr="009F3F67">
        <w:t xml:space="preserve"> </w:t>
      </w:r>
      <w:r>
        <w:t>&lt;/p&gt;</w:t>
      </w:r>
    </w:p>
    <w:p w14:paraId="6AE8FC17" w14:textId="77777777" w:rsidR="009F3F67" w:rsidRDefault="009F3F67" w:rsidP="009F3F67">
      <w:r>
        <w:t>&lt;br&gt;&lt;br&gt;</w:t>
      </w:r>
    </w:p>
    <w:p w14:paraId="071BE982" w14:textId="77777777" w:rsidR="009F3F67" w:rsidRDefault="009F3F67" w:rsidP="009F3F67">
      <w:r>
        <w:t>Thank you,&lt;br&gt;</w:t>
      </w:r>
    </w:p>
    <w:p w14:paraId="54D9CA1C" w14:textId="77777777" w:rsidR="009F3F67" w:rsidRDefault="009F3F67" w:rsidP="009F3F67">
      <w:r>
        <w:t>@userName@</w:t>
      </w:r>
    </w:p>
    <w:p w14:paraId="422B829E" w14:textId="77777777" w:rsidR="009F3F67" w:rsidRDefault="009F3F67" w:rsidP="00A11AA3"/>
    <w:p w14:paraId="1A3EB733" w14:textId="77777777" w:rsidR="00B33744" w:rsidRDefault="00B33744">
      <w:r>
        <w:br w:type="page"/>
      </w:r>
    </w:p>
    <w:p w14:paraId="7306E429" w14:textId="77777777" w:rsidR="006858F2" w:rsidRDefault="006858F2" w:rsidP="006858F2">
      <w:pPr>
        <w:spacing w:after="0" w:line="240" w:lineRule="auto"/>
      </w:pPr>
      <w:r w:rsidRPr="00E823DA">
        <w:lastRenderedPageBreak/>
        <w:t>&lt;font face="Arial" size="3"&gt;</w:t>
      </w:r>
    </w:p>
    <w:p w14:paraId="6A6BE16B" w14:textId="77777777" w:rsidR="006858F2" w:rsidRDefault="006858F2" w:rsidP="006858F2">
      <w:pPr>
        <w:spacing w:after="0" w:line="240" w:lineRule="auto"/>
      </w:pPr>
    </w:p>
    <w:p w14:paraId="47B3AEB2" w14:textId="77777777" w:rsidR="006858F2" w:rsidRDefault="006858F2" w:rsidP="006858F2">
      <w:pPr>
        <w:spacing w:after="0" w:line="240" w:lineRule="auto"/>
      </w:pPr>
      <w:r w:rsidRPr="00E823DA">
        <w:t>&lt;/font&gt;</w:t>
      </w:r>
    </w:p>
    <w:p w14:paraId="5341C0EC" w14:textId="77777777" w:rsidR="006858F2" w:rsidRDefault="006858F2" w:rsidP="006858F2">
      <w:pPr>
        <w:rPr>
          <w:b/>
          <w:highlight w:val="yellow"/>
          <w:u w:val="single"/>
        </w:rPr>
      </w:pPr>
    </w:p>
    <w:p w14:paraId="1C930AE8" w14:textId="77777777" w:rsidR="00B33744" w:rsidRPr="00E07335" w:rsidRDefault="00600CB2" w:rsidP="00600CB2">
      <w:pPr>
        <w:rPr>
          <w:b/>
          <w:u w:val="single"/>
        </w:rPr>
      </w:pPr>
      <w:r w:rsidRPr="00600CB2">
        <w:t>5586 -</w:t>
      </w:r>
      <w:r w:rsidRPr="00600CB2">
        <w:rPr>
          <w:b/>
          <w:u w:val="single"/>
        </w:rPr>
        <w:t xml:space="preserve"> </w:t>
      </w:r>
      <w:r w:rsidR="00B33744" w:rsidRPr="00006BA6">
        <w:rPr>
          <w:b/>
          <w:highlight w:val="yellow"/>
          <w:u w:val="single"/>
        </w:rPr>
        <w:t>U.S. Restriction</w:t>
      </w:r>
    </w:p>
    <w:p w14:paraId="501632B5" w14:textId="77777777" w:rsidR="00B33744" w:rsidRPr="00E07335" w:rsidRDefault="00B33744" w:rsidP="00B33744">
      <w:r w:rsidRPr="00E07335">
        <w:rPr>
          <w:b/>
          <w:u w:val="single"/>
        </w:rPr>
        <w:t>Subject:</w:t>
      </w:r>
      <w:r>
        <w:rPr>
          <w:b/>
        </w:rPr>
        <w:t xml:space="preserve">  </w:t>
      </w:r>
      <w:r>
        <w:rPr>
          <w:sz w:val="24"/>
        </w:rPr>
        <w:t>@clientRefNo@ (@matterNo@</w:t>
      </w:r>
      <w:r w:rsidRPr="001A1DCD">
        <w:rPr>
          <w:sz w:val="24"/>
        </w:rPr>
        <w:t>)</w:t>
      </w:r>
      <w:r w:rsidRPr="00E07335">
        <w:t xml:space="preserve"> – First Action Interview Response – Due: </w:t>
      </w:r>
      <w:r>
        <w:rPr>
          <w:sz w:val="24"/>
        </w:rPr>
        <w:t>@dueDate@</w:t>
      </w:r>
    </w:p>
    <w:p w14:paraId="7EA42E14" w14:textId="77777777" w:rsidR="00B33744" w:rsidRPr="00E07335" w:rsidRDefault="00B33744" w:rsidP="00B33744">
      <w:pPr>
        <w:rPr>
          <w:b/>
          <w:u w:val="single"/>
        </w:rPr>
      </w:pPr>
      <w:r w:rsidRPr="00E07335">
        <w:rPr>
          <w:b/>
          <w:u w:val="single"/>
        </w:rPr>
        <w:t>Body:</w:t>
      </w:r>
    </w:p>
    <w:p w14:paraId="7B88BDC8" w14:textId="77777777" w:rsidR="00B33744" w:rsidRDefault="00B33744" w:rsidP="00B33744">
      <w:r>
        <w:t>Dear @recipient@,&lt;br&gt;</w:t>
      </w:r>
    </w:p>
    <w:p w14:paraId="47E5A00F" w14:textId="77777777" w:rsidR="00B33744" w:rsidRPr="00E07335" w:rsidRDefault="005328D3" w:rsidP="00B33744">
      <w:r>
        <w:t>&lt;p&gt;</w:t>
      </w:r>
      <w:r w:rsidR="00B33744" w:rsidRPr="00E07335">
        <w:t xml:space="preserve">A </w:t>
      </w:r>
      <w:r w:rsidR="00B33744">
        <w:t>Restriction draft response</w:t>
      </w:r>
      <w:r w:rsidR="00B33744" w:rsidRPr="00E07335">
        <w:t xml:space="preserve"> for t</w:t>
      </w:r>
      <w:r w:rsidR="00B33744">
        <w:t xml:space="preserve">he </w:t>
      </w:r>
      <w:r w:rsidR="00B33744" w:rsidRPr="00E07335">
        <w:t>matter</w:t>
      </w:r>
      <w:r w:rsidR="00B33744">
        <w:t xml:space="preserve"> mentioned above </w:t>
      </w:r>
      <w:r w:rsidR="00B33744" w:rsidRPr="00E07335">
        <w:t>is attached.</w:t>
      </w:r>
      <w:r w:rsidRPr="005328D3">
        <w:t xml:space="preserve"> </w:t>
      </w:r>
      <w:r>
        <w:t>&lt;/p&gt;</w:t>
      </w:r>
    </w:p>
    <w:p w14:paraId="4F3A49C6" w14:textId="77777777" w:rsidR="00B33744" w:rsidRPr="00E07335" w:rsidRDefault="005328D3" w:rsidP="00B33744">
      <w:r>
        <w:t>&lt;p&gt;</w:t>
      </w:r>
      <w:r w:rsidR="00B33744" w:rsidRPr="00E07335">
        <w:t>Please provide any instructions o</w:t>
      </w:r>
      <w:r w:rsidR="00B33744">
        <w:t>r</w:t>
      </w:r>
      <w:r w:rsidR="00B33744" w:rsidRPr="00E07335">
        <w:t xml:space="preserve"> comments you may have regarding this matter to the working attorney, </w:t>
      </w:r>
      <w:r>
        <w:t>@WAname@</w:t>
      </w:r>
      <w:r w:rsidR="00B33744" w:rsidRPr="00E07335">
        <w:t>.</w:t>
      </w:r>
      <w:r w:rsidRPr="005328D3">
        <w:t xml:space="preserve"> </w:t>
      </w:r>
      <w:r>
        <w:t>&lt;/p&gt;</w:t>
      </w:r>
    </w:p>
    <w:p w14:paraId="0A2D011B" w14:textId="77777777" w:rsidR="005328D3" w:rsidRPr="00E07335" w:rsidRDefault="005328D3" w:rsidP="005328D3">
      <w:r>
        <w:t>&lt;p&gt;</w:t>
      </w:r>
      <w:r w:rsidRPr="00E07335">
        <w:t>This was added to the spreadsheet on</w:t>
      </w:r>
      <w:r>
        <w:t xml:space="preserve"> @</w:t>
      </w:r>
      <w:r w:rsidRPr="007633CE">
        <w:t>currentDate</w:t>
      </w:r>
      <w:r>
        <w:t>@</w:t>
      </w:r>
      <w:r w:rsidRPr="00E07335">
        <w:t>.</w:t>
      </w:r>
      <w:r w:rsidRPr="009F3F67">
        <w:t xml:space="preserve"> </w:t>
      </w:r>
      <w:r>
        <w:t>&lt;/p&gt;</w:t>
      </w:r>
    </w:p>
    <w:p w14:paraId="7B9029EB" w14:textId="77777777" w:rsidR="005328D3" w:rsidRDefault="005328D3" w:rsidP="005328D3">
      <w:r>
        <w:t>&lt;br&gt;&lt;br&gt;</w:t>
      </w:r>
    </w:p>
    <w:p w14:paraId="64A516A7" w14:textId="77777777" w:rsidR="005328D3" w:rsidRDefault="005328D3" w:rsidP="005328D3">
      <w:r>
        <w:t>Thank you,&lt;br&gt;</w:t>
      </w:r>
    </w:p>
    <w:p w14:paraId="2C62EF4B" w14:textId="77777777" w:rsidR="005328D3" w:rsidRDefault="005328D3" w:rsidP="005328D3">
      <w:r>
        <w:t>@userName@</w:t>
      </w:r>
    </w:p>
    <w:p w14:paraId="6A82D5ED" w14:textId="77777777" w:rsidR="00B33744" w:rsidRDefault="00B33744" w:rsidP="00B33744"/>
    <w:p w14:paraId="3855E274" w14:textId="77777777" w:rsidR="00B33744" w:rsidRPr="00E07335" w:rsidRDefault="00B33744" w:rsidP="00B33744"/>
    <w:p w14:paraId="51DD518F" w14:textId="77777777" w:rsidR="00B33744" w:rsidRPr="00E07335" w:rsidRDefault="00600CB2" w:rsidP="00600CB2">
      <w:pPr>
        <w:rPr>
          <w:b/>
          <w:u w:val="single"/>
        </w:rPr>
      </w:pPr>
      <w:r w:rsidRPr="00600CB2">
        <w:t>5587 -</w:t>
      </w:r>
      <w:r w:rsidRPr="00600CB2">
        <w:rPr>
          <w:b/>
          <w:u w:val="single"/>
        </w:rPr>
        <w:t xml:space="preserve"> </w:t>
      </w:r>
      <w:r w:rsidR="00B33744" w:rsidRPr="00006BA6">
        <w:rPr>
          <w:b/>
          <w:highlight w:val="yellow"/>
          <w:u w:val="single"/>
        </w:rPr>
        <w:t>Interview Request</w:t>
      </w:r>
    </w:p>
    <w:p w14:paraId="328EB77D" w14:textId="77777777" w:rsidR="00B33744" w:rsidRPr="00E07335" w:rsidRDefault="00E0202E" w:rsidP="00B33744">
      <w:r w:rsidRPr="00E07335">
        <w:rPr>
          <w:b/>
          <w:u w:val="single"/>
        </w:rPr>
        <w:t>Subject:</w:t>
      </w:r>
      <w:r>
        <w:rPr>
          <w:b/>
        </w:rPr>
        <w:t xml:space="preserve">  </w:t>
      </w:r>
      <w:r>
        <w:rPr>
          <w:sz w:val="24"/>
        </w:rPr>
        <w:t>@clientRefNo@ (@matterNo@</w:t>
      </w:r>
      <w:r w:rsidRPr="001A1DCD">
        <w:rPr>
          <w:sz w:val="24"/>
        </w:rPr>
        <w:t>)</w:t>
      </w:r>
      <w:r w:rsidRPr="00E07335">
        <w:t xml:space="preserve"> </w:t>
      </w:r>
      <w:r w:rsidR="00B33744" w:rsidRPr="00E07335">
        <w:t>–</w:t>
      </w:r>
      <w:r w:rsidR="00B33744">
        <w:t xml:space="preserve"> Interview Request</w:t>
      </w:r>
      <w:r w:rsidR="00B33744" w:rsidRPr="00E07335">
        <w:t xml:space="preserve"> – </w:t>
      </w:r>
      <w:r w:rsidR="00B33744">
        <w:t>Response Due</w:t>
      </w:r>
      <w:r w:rsidR="00B33744" w:rsidRPr="00E07335">
        <w:t xml:space="preserve">: </w:t>
      </w:r>
      <w:r>
        <w:rPr>
          <w:sz w:val="24"/>
        </w:rPr>
        <w:t>@dueDate@</w:t>
      </w:r>
    </w:p>
    <w:p w14:paraId="2821F667" w14:textId="77777777" w:rsidR="00B33744" w:rsidRPr="00E07335" w:rsidRDefault="00B33744" w:rsidP="00B33744">
      <w:pPr>
        <w:rPr>
          <w:b/>
          <w:u w:val="single"/>
        </w:rPr>
      </w:pPr>
      <w:r w:rsidRPr="00E07335">
        <w:rPr>
          <w:b/>
          <w:u w:val="single"/>
        </w:rPr>
        <w:t>Body:</w:t>
      </w:r>
    </w:p>
    <w:p w14:paraId="39F6858A" w14:textId="77777777" w:rsidR="00E0202E" w:rsidRDefault="00E0202E" w:rsidP="00E0202E">
      <w:r>
        <w:t>Dear @recipient@,&lt;br&gt;</w:t>
      </w:r>
    </w:p>
    <w:p w14:paraId="416DDAD8" w14:textId="77777777" w:rsidR="00B33744" w:rsidRPr="00E07335" w:rsidRDefault="00E0202E" w:rsidP="00B33744">
      <w:r>
        <w:t>&lt;p&gt;</w:t>
      </w:r>
      <w:r w:rsidR="00B33744" w:rsidRPr="00E07335">
        <w:t>A</w:t>
      </w:r>
      <w:r w:rsidR="00B33744">
        <w:t>n</w:t>
      </w:r>
      <w:r w:rsidR="00B33744" w:rsidRPr="00E07335">
        <w:t xml:space="preserve"> </w:t>
      </w:r>
      <w:r w:rsidR="00B33744">
        <w:t>Interview Request</w:t>
      </w:r>
      <w:r w:rsidR="00B33744" w:rsidRPr="00E07335">
        <w:t xml:space="preserve"> for the matter</w:t>
      </w:r>
      <w:r w:rsidR="00B33744">
        <w:t xml:space="preserve"> mentioned above</w:t>
      </w:r>
      <w:r w:rsidR="00B33744" w:rsidRPr="00E07335">
        <w:t xml:space="preserve"> is attached.</w:t>
      </w:r>
      <w:r w:rsidRPr="00E0202E">
        <w:t xml:space="preserve"> </w:t>
      </w:r>
      <w:r>
        <w:t>&lt;/p&gt;</w:t>
      </w:r>
    </w:p>
    <w:p w14:paraId="2E7176E6" w14:textId="77777777" w:rsidR="00B33744" w:rsidRPr="00E07335" w:rsidRDefault="00E0202E" w:rsidP="00B33744">
      <w:r>
        <w:t>&lt;p&gt;</w:t>
      </w:r>
      <w:r w:rsidR="00B33744" w:rsidRPr="00E07335">
        <w:t>Please provide any instructions o</w:t>
      </w:r>
      <w:r w:rsidR="00B33744">
        <w:t xml:space="preserve">r </w:t>
      </w:r>
      <w:r w:rsidR="00B33744" w:rsidRPr="00E07335">
        <w:t xml:space="preserve">comments you may have regarding this matter to the working attorney, </w:t>
      </w:r>
      <w:r>
        <w:t>@WAname@</w:t>
      </w:r>
      <w:r w:rsidR="00B33744" w:rsidRPr="00E07335">
        <w:t>.</w:t>
      </w:r>
      <w:r w:rsidRPr="00E0202E">
        <w:t xml:space="preserve"> </w:t>
      </w:r>
      <w:r>
        <w:t>&lt;/p&gt;</w:t>
      </w:r>
    </w:p>
    <w:p w14:paraId="51EB14A5" w14:textId="77777777" w:rsidR="00E0202E" w:rsidRPr="00E07335" w:rsidRDefault="00E0202E" w:rsidP="00E0202E">
      <w:r>
        <w:t>&lt;p&gt;</w:t>
      </w:r>
      <w:r w:rsidRPr="00E07335">
        <w:t>This was added to the spreadsheet on</w:t>
      </w:r>
      <w:r>
        <w:t xml:space="preserve"> @</w:t>
      </w:r>
      <w:r w:rsidRPr="007633CE">
        <w:t>currentDate</w:t>
      </w:r>
      <w:r>
        <w:t>@</w:t>
      </w:r>
      <w:r w:rsidRPr="00E07335">
        <w:t>.</w:t>
      </w:r>
      <w:r w:rsidRPr="009F3F67">
        <w:t xml:space="preserve"> </w:t>
      </w:r>
      <w:r>
        <w:t>&lt;/p&gt;</w:t>
      </w:r>
    </w:p>
    <w:p w14:paraId="4283D588" w14:textId="77777777" w:rsidR="00E0202E" w:rsidRDefault="00E0202E" w:rsidP="00E0202E">
      <w:r>
        <w:t>&lt;br&gt;&lt;br&gt;</w:t>
      </w:r>
    </w:p>
    <w:p w14:paraId="56A3A935" w14:textId="77777777" w:rsidR="00E0202E" w:rsidRDefault="00E0202E" w:rsidP="00E0202E">
      <w:r>
        <w:t>Thank you,&lt;br&gt;</w:t>
      </w:r>
    </w:p>
    <w:p w14:paraId="5F9F382F" w14:textId="77777777" w:rsidR="00E0202E" w:rsidRDefault="00E0202E" w:rsidP="00E0202E">
      <w:r>
        <w:t>@userName@</w:t>
      </w:r>
    </w:p>
    <w:p w14:paraId="7A3B4C6C" w14:textId="77777777" w:rsidR="00B33744" w:rsidRDefault="00B33744" w:rsidP="00A11AA3"/>
    <w:p w14:paraId="4FEFB3E9" w14:textId="77777777" w:rsidR="00F62DE5" w:rsidRDefault="00F62DE5">
      <w:r>
        <w:br w:type="page"/>
      </w:r>
    </w:p>
    <w:p w14:paraId="39D5C20B" w14:textId="77777777" w:rsidR="006858F2" w:rsidRDefault="006858F2" w:rsidP="006858F2">
      <w:pPr>
        <w:spacing w:after="0" w:line="240" w:lineRule="auto"/>
      </w:pPr>
      <w:r w:rsidRPr="00E823DA">
        <w:lastRenderedPageBreak/>
        <w:t>&lt;font face="Arial" size="3"&gt;</w:t>
      </w:r>
    </w:p>
    <w:p w14:paraId="5881F603" w14:textId="77777777" w:rsidR="006858F2" w:rsidRDefault="006858F2" w:rsidP="006858F2">
      <w:pPr>
        <w:spacing w:after="0" w:line="240" w:lineRule="auto"/>
      </w:pPr>
    </w:p>
    <w:p w14:paraId="0CC7BF03" w14:textId="77777777" w:rsidR="006858F2" w:rsidRDefault="006858F2" w:rsidP="006858F2">
      <w:pPr>
        <w:spacing w:after="0" w:line="240" w:lineRule="auto"/>
      </w:pPr>
      <w:r w:rsidRPr="00E823DA">
        <w:t>&lt;/font&gt;</w:t>
      </w:r>
    </w:p>
    <w:p w14:paraId="65F79B79" w14:textId="77777777" w:rsidR="006858F2" w:rsidRDefault="006858F2" w:rsidP="006858F2">
      <w:pPr>
        <w:rPr>
          <w:b/>
          <w:highlight w:val="yellow"/>
          <w:u w:val="single"/>
        </w:rPr>
      </w:pPr>
    </w:p>
    <w:p w14:paraId="67145270" w14:textId="77777777" w:rsidR="00F62DE5" w:rsidRPr="00E07335" w:rsidRDefault="00045EFF" w:rsidP="00045EFF">
      <w:pPr>
        <w:rPr>
          <w:b/>
          <w:u w:val="single"/>
        </w:rPr>
      </w:pPr>
      <w:r w:rsidRPr="00045EFF">
        <w:t>5588 -</w:t>
      </w:r>
      <w:r w:rsidRPr="00045EFF">
        <w:rPr>
          <w:b/>
          <w:u w:val="single"/>
        </w:rPr>
        <w:t xml:space="preserve"> </w:t>
      </w:r>
      <w:r w:rsidR="00F62DE5" w:rsidRPr="007C7ACD">
        <w:rPr>
          <w:b/>
          <w:highlight w:val="yellow"/>
          <w:u w:val="single"/>
        </w:rPr>
        <w:t>U.S. Non- Final Office Action Strategy</w:t>
      </w:r>
    </w:p>
    <w:p w14:paraId="11AB7898" w14:textId="77777777" w:rsidR="00F62DE5" w:rsidRPr="00E07335" w:rsidRDefault="00F62DE5" w:rsidP="00F62DE5">
      <w:r w:rsidRPr="00E07335">
        <w:rPr>
          <w:b/>
          <w:u w:val="single"/>
        </w:rPr>
        <w:t>Subject:</w:t>
      </w:r>
      <w:r>
        <w:rPr>
          <w:b/>
        </w:rPr>
        <w:t xml:space="preserve">  </w:t>
      </w:r>
      <w:r>
        <w:rPr>
          <w:sz w:val="24"/>
        </w:rPr>
        <w:t>@clientRefNo@ (@matterNo@</w:t>
      </w:r>
      <w:r w:rsidRPr="001A1DCD">
        <w:rPr>
          <w:sz w:val="24"/>
        </w:rPr>
        <w:t>)</w:t>
      </w:r>
      <w:r w:rsidRPr="00E07335">
        <w:t xml:space="preserve"> –</w:t>
      </w:r>
      <w:r>
        <w:t xml:space="preserve"> Non-Final Office Action Strategy</w:t>
      </w:r>
      <w:r w:rsidRPr="00E07335">
        <w:t xml:space="preserve"> –</w:t>
      </w:r>
      <w:r>
        <w:t>Response Due</w:t>
      </w:r>
      <w:r w:rsidRPr="00E07335">
        <w:t xml:space="preserve">: </w:t>
      </w:r>
      <w:r>
        <w:rPr>
          <w:sz w:val="24"/>
        </w:rPr>
        <w:t>@dueDate@</w:t>
      </w:r>
    </w:p>
    <w:p w14:paraId="7A3E13E4" w14:textId="77777777" w:rsidR="00F62DE5" w:rsidRPr="00E07335" w:rsidRDefault="00F62DE5" w:rsidP="00F62DE5">
      <w:pPr>
        <w:rPr>
          <w:b/>
          <w:u w:val="single"/>
        </w:rPr>
      </w:pPr>
      <w:r w:rsidRPr="00E07335">
        <w:rPr>
          <w:b/>
          <w:u w:val="single"/>
        </w:rPr>
        <w:t>Body:</w:t>
      </w:r>
    </w:p>
    <w:p w14:paraId="3A8E0644" w14:textId="77777777" w:rsidR="00F62DE5" w:rsidRDefault="00F62DE5" w:rsidP="00F62DE5">
      <w:r>
        <w:t>Dear @recipient@,&lt;br&gt;</w:t>
      </w:r>
    </w:p>
    <w:p w14:paraId="75934307" w14:textId="77777777" w:rsidR="00F62DE5" w:rsidRPr="00E07335" w:rsidRDefault="00F62DE5" w:rsidP="00F62DE5">
      <w:r>
        <w:t>&lt;p&gt;</w:t>
      </w:r>
      <w:r w:rsidRPr="00E07335">
        <w:t xml:space="preserve">A </w:t>
      </w:r>
      <w:r>
        <w:t>Non- Final Office Action Strategy</w:t>
      </w:r>
      <w:r w:rsidRPr="00E07335">
        <w:t xml:space="preserve"> for the matter </w:t>
      </w:r>
      <w:r>
        <w:t xml:space="preserve">mentioned above </w:t>
      </w:r>
      <w:r w:rsidRPr="00E07335">
        <w:t>is attached.</w:t>
      </w:r>
      <w:r w:rsidRPr="00F62DE5">
        <w:t xml:space="preserve"> </w:t>
      </w:r>
      <w:r>
        <w:t>&lt;/p&gt;</w:t>
      </w:r>
    </w:p>
    <w:p w14:paraId="2D7F6C10" w14:textId="77777777" w:rsidR="00F62DE5" w:rsidRPr="00E07335" w:rsidRDefault="00F62DE5" w:rsidP="00F62DE5">
      <w:r>
        <w:t>&lt;p&gt;</w:t>
      </w:r>
      <w:r w:rsidRPr="00E07335">
        <w:t>Please provide any instructions o</w:t>
      </w:r>
      <w:r>
        <w:t xml:space="preserve">r </w:t>
      </w:r>
      <w:r w:rsidRPr="00E07335">
        <w:t xml:space="preserve">comments you may have regarding this matter to the working attorney, </w:t>
      </w:r>
      <w:r>
        <w:t>@WAname@</w:t>
      </w:r>
      <w:r w:rsidRPr="00E07335">
        <w:t>.</w:t>
      </w:r>
      <w:r w:rsidRPr="00F62DE5">
        <w:t xml:space="preserve"> </w:t>
      </w:r>
      <w:r>
        <w:t>&lt;/p&gt;</w:t>
      </w:r>
    </w:p>
    <w:p w14:paraId="0C6179DB" w14:textId="77777777" w:rsidR="00F62DE5" w:rsidRPr="00E07335" w:rsidRDefault="00F62DE5" w:rsidP="00F62DE5">
      <w:r>
        <w:t>&lt;p&gt;</w:t>
      </w:r>
      <w:r w:rsidRPr="00E07335">
        <w:t>This was added to the spreadsheet on</w:t>
      </w:r>
      <w:r>
        <w:t xml:space="preserve"> @</w:t>
      </w:r>
      <w:r w:rsidRPr="007633CE">
        <w:t>currentDate</w:t>
      </w:r>
      <w:r>
        <w:t>@</w:t>
      </w:r>
      <w:r w:rsidRPr="00E07335">
        <w:t>.</w:t>
      </w:r>
      <w:r w:rsidRPr="009F3F67">
        <w:t xml:space="preserve"> </w:t>
      </w:r>
      <w:r>
        <w:t>&lt;/p&gt;</w:t>
      </w:r>
    </w:p>
    <w:p w14:paraId="128C8A72" w14:textId="77777777" w:rsidR="00F62DE5" w:rsidRDefault="00F62DE5" w:rsidP="00F62DE5">
      <w:r>
        <w:t>&lt;br&gt;&lt;br&gt;</w:t>
      </w:r>
    </w:p>
    <w:p w14:paraId="34A8009F" w14:textId="77777777" w:rsidR="00F62DE5" w:rsidRDefault="00F62DE5" w:rsidP="00F62DE5">
      <w:r>
        <w:t>Thank you,&lt;br&gt;</w:t>
      </w:r>
    </w:p>
    <w:p w14:paraId="2C2C98FF" w14:textId="77777777" w:rsidR="00F62DE5" w:rsidRDefault="00F62DE5" w:rsidP="00F62DE5">
      <w:r>
        <w:t>@userName@</w:t>
      </w:r>
    </w:p>
    <w:p w14:paraId="45F6422F" w14:textId="77777777" w:rsidR="00F62DE5" w:rsidRPr="00E07335" w:rsidRDefault="00F62DE5" w:rsidP="00F62DE5">
      <w:pPr>
        <w:rPr>
          <w:b/>
          <w:u w:val="single"/>
        </w:rPr>
      </w:pPr>
    </w:p>
    <w:p w14:paraId="1355CCDC" w14:textId="77777777" w:rsidR="00F62DE5" w:rsidRPr="00E07335" w:rsidRDefault="00045EFF" w:rsidP="00045EFF">
      <w:pPr>
        <w:rPr>
          <w:b/>
          <w:u w:val="single"/>
        </w:rPr>
      </w:pPr>
      <w:r w:rsidRPr="004C6186">
        <w:t>5589 -</w:t>
      </w:r>
      <w:r w:rsidRPr="004C6186">
        <w:rPr>
          <w:b/>
          <w:u w:val="single"/>
        </w:rPr>
        <w:t xml:space="preserve"> </w:t>
      </w:r>
      <w:r w:rsidR="00F62DE5" w:rsidRPr="007C7ACD">
        <w:rPr>
          <w:b/>
          <w:highlight w:val="yellow"/>
          <w:u w:val="single"/>
        </w:rPr>
        <w:t>Non-Final Office Action Response</w:t>
      </w:r>
    </w:p>
    <w:p w14:paraId="5DA0C7D8" w14:textId="77777777" w:rsidR="00F62DE5" w:rsidRPr="00E07335" w:rsidRDefault="005803BF" w:rsidP="00F62DE5">
      <w:r w:rsidRPr="00E07335">
        <w:rPr>
          <w:b/>
          <w:u w:val="single"/>
        </w:rPr>
        <w:t>Subject:</w:t>
      </w:r>
      <w:r>
        <w:rPr>
          <w:b/>
        </w:rPr>
        <w:t xml:space="preserve">  </w:t>
      </w:r>
      <w:r>
        <w:rPr>
          <w:sz w:val="24"/>
        </w:rPr>
        <w:t>@clientRefNo@ (@matterNo@</w:t>
      </w:r>
      <w:r w:rsidRPr="001A1DCD">
        <w:rPr>
          <w:sz w:val="24"/>
        </w:rPr>
        <w:t>)</w:t>
      </w:r>
      <w:r w:rsidRPr="00E07335">
        <w:t xml:space="preserve"> </w:t>
      </w:r>
      <w:r w:rsidR="00F62DE5" w:rsidRPr="00E07335">
        <w:t xml:space="preserve">– Non-Final Office Action Response – Due: </w:t>
      </w:r>
      <w:r>
        <w:rPr>
          <w:sz w:val="24"/>
        </w:rPr>
        <w:t>@dueDate@</w:t>
      </w:r>
    </w:p>
    <w:p w14:paraId="7C1FA4F2" w14:textId="77777777" w:rsidR="00F62DE5" w:rsidRPr="00E07335" w:rsidRDefault="00F62DE5" w:rsidP="00F62DE5">
      <w:pPr>
        <w:rPr>
          <w:b/>
          <w:u w:val="single"/>
        </w:rPr>
      </w:pPr>
      <w:r w:rsidRPr="00E07335">
        <w:rPr>
          <w:b/>
          <w:u w:val="single"/>
        </w:rPr>
        <w:t>Body:</w:t>
      </w:r>
    </w:p>
    <w:p w14:paraId="6507E54D" w14:textId="77777777" w:rsidR="005803BF" w:rsidRDefault="005803BF" w:rsidP="005803BF">
      <w:r>
        <w:t>Dear @recipient@,&lt;br&gt;</w:t>
      </w:r>
    </w:p>
    <w:p w14:paraId="7AF4B1E1" w14:textId="77777777" w:rsidR="00F62DE5" w:rsidRPr="00E07335" w:rsidRDefault="005803BF" w:rsidP="00F62DE5">
      <w:r>
        <w:t>&lt;p&gt;</w:t>
      </w:r>
      <w:r w:rsidR="00F62DE5" w:rsidRPr="00E07335">
        <w:t xml:space="preserve">A Non-Final Office Action Response draft for the </w:t>
      </w:r>
      <w:r w:rsidR="00F62DE5">
        <w:t>matter mentioned above</w:t>
      </w:r>
      <w:r w:rsidR="00F62DE5" w:rsidRPr="00E07335">
        <w:t xml:space="preserve"> is attached.</w:t>
      </w:r>
      <w:r w:rsidRPr="005803BF">
        <w:t xml:space="preserve"> </w:t>
      </w:r>
      <w:r>
        <w:t>&lt;/p&gt;</w:t>
      </w:r>
    </w:p>
    <w:p w14:paraId="18590F0F" w14:textId="77777777" w:rsidR="00F62DE5" w:rsidRPr="00E07335" w:rsidRDefault="005803BF" w:rsidP="00F62DE5">
      <w:r>
        <w:t>&lt;p&gt;</w:t>
      </w:r>
      <w:r w:rsidR="00F62DE5" w:rsidRPr="00E07335">
        <w:t>Please provide any instructions o</w:t>
      </w:r>
      <w:r w:rsidR="00F62DE5">
        <w:t>r</w:t>
      </w:r>
      <w:r w:rsidR="00F62DE5" w:rsidRPr="00E07335">
        <w:t xml:space="preserve"> comments you may have regarding this matter to the working attorney, </w:t>
      </w:r>
      <w:r w:rsidR="00F0637B">
        <w:t>@WAname@</w:t>
      </w:r>
      <w:r w:rsidR="00F62DE5" w:rsidRPr="00E07335">
        <w:t>.</w:t>
      </w:r>
      <w:r w:rsidRPr="005803BF">
        <w:t xml:space="preserve"> </w:t>
      </w:r>
      <w:r>
        <w:t>&lt;/p&gt;</w:t>
      </w:r>
    </w:p>
    <w:p w14:paraId="2BA371EA" w14:textId="77777777" w:rsidR="005803BF" w:rsidRPr="00E07335" w:rsidRDefault="005803BF" w:rsidP="005803BF">
      <w:r>
        <w:t>&lt;p&gt;</w:t>
      </w:r>
      <w:r w:rsidRPr="00E07335">
        <w:t>This was added to the spreadsheet on</w:t>
      </w:r>
      <w:r>
        <w:t xml:space="preserve"> @</w:t>
      </w:r>
      <w:r w:rsidRPr="007633CE">
        <w:t>currentDate</w:t>
      </w:r>
      <w:r>
        <w:t>@</w:t>
      </w:r>
      <w:r w:rsidRPr="00E07335">
        <w:t>.</w:t>
      </w:r>
      <w:r w:rsidRPr="009F3F67">
        <w:t xml:space="preserve"> </w:t>
      </w:r>
      <w:r>
        <w:t>&lt;/p&gt;</w:t>
      </w:r>
    </w:p>
    <w:p w14:paraId="3855F214" w14:textId="77777777" w:rsidR="005803BF" w:rsidRDefault="005803BF" w:rsidP="005803BF">
      <w:r>
        <w:t>&lt;br&gt;&lt;br&gt;</w:t>
      </w:r>
    </w:p>
    <w:p w14:paraId="5434BB76" w14:textId="77777777" w:rsidR="005803BF" w:rsidRDefault="005803BF" w:rsidP="005803BF">
      <w:r>
        <w:t>Thank you,&lt;br&gt;</w:t>
      </w:r>
    </w:p>
    <w:p w14:paraId="060881AD" w14:textId="77777777" w:rsidR="005803BF" w:rsidRDefault="005803BF" w:rsidP="005803BF">
      <w:r>
        <w:t>@userName@</w:t>
      </w:r>
    </w:p>
    <w:p w14:paraId="0F637B3B" w14:textId="77777777" w:rsidR="00F62DE5" w:rsidRDefault="00F62DE5" w:rsidP="00A11AA3"/>
    <w:p w14:paraId="767B2E71" w14:textId="77777777" w:rsidR="004656D9" w:rsidRDefault="004656D9">
      <w:r>
        <w:br w:type="page"/>
      </w:r>
    </w:p>
    <w:p w14:paraId="6EB1A51A" w14:textId="77777777" w:rsidR="006858F2" w:rsidRDefault="006858F2" w:rsidP="006858F2">
      <w:pPr>
        <w:spacing w:after="0" w:line="240" w:lineRule="auto"/>
      </w:pPr>
      <w:r w:rsidRPr="00E823DA">
        <w:lastRenderedPageBreak/>
        <w:t>&lt;font face="Arial" size="3"&gt;</w:t>
      </w:r>
    </w:p>
    <w:p w14:paraId="3017C09F" w14:textId="77777777" w:rsidR="006858F2" w:rsidRDefault="006858F2" w:rsidP="006858F2">
      <w:pPr>
        <w:spacing w:after="0" w:line="240" w:lineRule="auto"/>
      </w:pPr>
    </w:p>
    <w:p w14:paraId="1A455613" w14:textId="77777777" w:rsidR="006858F2" w:rsidRDefault="006858F2" w:rsidP="006858F2">
      <w:pPr>
        <w:spacing w:after="0" w:line="240" w:lineRule="auto"/>
      </w:pPr>
      <w:r w:rsidRPr="00E823DA">
        <w:t>&lt;/font&gt;</w:t>
      </w:r>
    </w:p>
    <w:p w14:paraId="7103E739" w14:textId="77777777" w:rsidR="004656D9" w:rsidRDefault="004656D9" w:rsidP="006858F2">
      <w:pPr>
        <w:rPr>
          <w:b/>
          <w:u w:val="single"/>
        </w:rPr>
      </w:pPr>
    </w:p>
    <w:p w14:paraId="3DCA6B1F" w14:textId="77777777" w:rsidR="004656D9" w:rsidRPr="00E07335" w:rsidRDefault="00053B4C" w:rsidP="00053B4C">
      <w:pPr>
        <w:rPr>
          <w:b/>
          <w:u w:val="single"/>
        </w:rPr>
      </w:pPr>
      <w:r w:rsidRPr="00F55AF3">
        <w:t>5590 -</w:t>
      </w:r>
      <w:r w:rsidRPr="00053B4C">
        <w:rPr>
          <w:b/>
          <w:u w:val="single"/>
        </w:rPr>
        <w:t xml:space="preserve"> </w:t>
      </w:r>
      <w:r w:rsidR="004656D9" w:rsidRPr="007C7ACD">
        <w:rPr>
          <w:b/>
          <w:highlight w:val="yellow"/>
          <w:u w:val="single"/>
        </w:rPr>
        <w:t>U.S. Final Office Action Strategy</w:t>
      </w:r>
    </w:p>
    <w:p w14:paraId="197C5004" w14:textId="77777777" w:rsidR="004656D9" w:rsidRPr="00E07335" w:rsidRDefault="00222C6B" w:rsidP="004656D9">
      <w:r w:rsidRPr="00E07335">
        <w:rPr>
          <w:b/>
          <w:u w:val="single"/>
        </w:rPr>
        <w:t>Subject:</w:t>
      </w:r>
      <w:r>
        <w:rPr>
          <w:b/>
        </w:rPr>
        <w:t xml:space="preserve">  </w:t>
      </w:r>
      <w:r>
        <w:rPr>
          <w:sz w:val="24"/>
        </w:rPr>
        <w:t>@clientRefNo@ (@matterNo@</w:t>
      </w:r>
      <w:r w:rsidRPr="001A1DCD">
        <w:rPr>
          <w:sz w:val="24"/>
        </w:rPr>
        <w:t>)</w:t>
      </w:r>
      <w:r w:rsidRPr="00E07335">
        <w:t xml:space="preserve"> </w:t>
      </w:r>
      <w:r w:rsidR="004656D9" w:rsidRPr="00E07335">
        <w:t xml:space="preserve">– </w:t>
      </w:r>
      <w:r w:rsidR="004656D9">
        <w:t>Final Office Action Strategy</w:t>
      </w:r>
      <w:r w:rsidR="004656D9" w:rsidRPr="00E07335">
        <w:t xml:space="preserve"> – </w:t>
      </w:r>
      <w:r w:rsidR="004656D9">
        <w:t xml:space="preserve">Response </w:t>
      </w:r>
      <w:r w:rsidR="004656D9" w:rsidRPr="00E07335">
        <w:t xml:space="preserve">Due: </w:t>
      </w:r>
      <w:r>
        <w:rPr>
          <w:sz w:val="24"/>
        </w:rPr>
        <w:t>@dueDate@</w:t>
      </w:r>
    </w:p>
    <w:p w14:paraId="5116756E" w14:textId="77777777" w:rsidR="004656D9" w:rsidRPr="00E07335" w:rsidRDefault="004656D9" w:rsidP="004656D9">
      <w:pPr>
        <w:rPr>
          <w:b/>
          <w:u w:val="single"/>
        </w:rPr>
      </w:pPr>
      <w:r w:rsidRPr="00E07335">
        <w:rPr>
          <w:b/>
          <w:u w:val="single"/>
        </w:rPr>
        <w:t>Body:</w:t>
      </w:r>
    </w:p>
    <w:p w14:paraId="65A3DDD7" w14:textId="77777777" w:rsidR="00222C6B" w:rsidRDefault="00222C6B" w:rsidP="00222C6B">
      <w:r>
        <w:t>Dear @recipient@,&lt;br&gt;</w:t>
      </w:r>
    </w:p>
    <w:p w14:paraId="5A827BFD" w14:textId="77777777" w:rsidR="004656D9" w:rsidRPr="00E07335" w:rsidRDefault="00222C6B" w:rsidP="004656D9">
      <w:r>
        <w:t>&lt;p&gt;</w:t>
      </w:r>
      <w:r w:rsidR="004656D9" w:rsidRPr="00E07335">
        <w:t xml:space="preserve">A </w:t>
      </w:r>
      <w:r w:rsidR="004656D9">
        <w:t>Final Office Action Strategy</w:t>
      </w:r>
      <w:r w:rsidR="004656D9" w:rsidRPr="00E07335">
        <w:t xml:space="preserve"> for the </w:t>
      </w:r>
      <w:r w:rsidR="004656D9">
        <w:t>matter mentioned above</w:t>
      </w:r>
      <w:r w:rsidR="004656D9" w:rsidRPr="00E07335">
        <w:t xml:space="preserve"> is attached.</w:t>
      </w:r>
      <w:r w:rsidRPr="00222C6B">
        <w:t xml:space="preserve"> </w:t>
      </w:r>
      <w:r>
        <w:t>&lt;/p&gt;</w:t>
      </w:r>
    </w:p>
    <w:p w14:paraId="5ADB6E8D" w14:textId="77777777" w:rsidR="004656D9" w:rsidRPr="00E07335" w:rsidRDefault="00222C6B" w:rsidP="004656D9">
      <w:r>
        <w:t>&lt;p&gt;</w:t>
      </w:r>
      <w:r w:rsidR="004656D9" w:rsidRPr="00E07335">
        <w:t>Please provide any instructions o</w:t>
      </w:r>
      <w:r w:rsidR="004656D9">
        <w:t>r</w:t>
      </w:r>
      <w:r w:rsidR="004656D9" w:rsidRPr="00E07335">
        <w:t xml:space="preserve"> comments you may have regarding this matter to the working attorney, </w:t>
      </w:r>
      <w:r>
        <w:t>@WAname@</w:t>
      </w:r>
      <w:r w:rsidRPr="00E07335">
        <w:t>.</w:t>
      </w:r>
      <w:r w:rsidRPr="005803BF">
        <w:t xml:space="preserve"> </w:t>
      </w:r>
      <w:r>
        <w:t>&lt;/p&gt;</w:t>
      </w:r>
    </w:p>
    <w:p w14:paraId="2F2D08AA" w14:textId="77777777" w:rsidR="00222C6B" w:rsidRPr="00E07335" w:rsidRDefault="00222C6B" w:rsidP="00222C6B">
      <w:r>
        <w:t>&lt;p&gt;</w:t>
      </w:r>
      <w:r w:rsidRPr="00E07335">
        <w:t>This was added to the spreadsheet on</w:t>
      </w:r>
      <w:r>
        <w:t xml:space="preserve"> @</w:t>
      </w:r>
      <w:r w:rsidRPr="007633CE">
        <w:t>currentDate</w:t>
      </w:r>
      <w:r>
        <w:t>@</w:t>
      </w:r>
      <w:r w:rsidRPr="00E07335">
        <w:t>.</w:t>
      </w:r>
      <w:r w:rsidRPr="009F3F67">
        <w:t xml:space="preserve"> </w:t>
      </w:r>
      <w:r>
        <w:t>&lt;/p&gt;</w:t>
      </w:r>
    </w:p>
    <w:p w14:paraId="6DB23BBF" w14:textId="77777777" w:rsidR="00222C6B" w:rsidRDefault="00222C6B" w:rsidP="00222C6B">
      <w:r>
        <w:t>&lt;br&gt;&lt;br&gt;</w:t>
      </w:r>
    </w:p>
    <w:p w14:paraId="69AAEDFE" w14:textId="77777777" w:rsidR="00222C6B" w:rsidRDefault="00222C6B" w:rsidP="00222C6B">
      <w:r>
        <w:t>Thank you,&lt;br&gt;</w:t>
      </w:r>
    </w:p>
    <w:p w14:paraId="5D7920C8" w14:textId="77777777" w:rsidR="00222C6B" w:rsidRDefault="00222C6B" w:rsidP="00222C6B">
      <w:r>
        <w:t>@userName@</w:t>
      </w:r>
    </w:p>
    <w:p w14:paraId="0AEB8DFF" w14:textId="77777777" w:rsidR="00222C6B" w:rsidRDefault="00222C6B" w:rsidP="00222C6B"/>
    <w:p w14:paraId="09B33459" w14:textId="77777777" w:rsidR="00222C6B" w:rsidRDefault="00222C6B" w:rsidP="00222C6B"/>
    <w:p w14:paraId="3AEC0376" w14:textId="77777777" w:rsidR="004656D9" w:rsidRPr="00E07335" w:rsidRDefault="00F55AF3" w:rsidP="00F55AF3">
      <w:pPr>
        <w:rPr>
          <w:b/>
          <w:u w:val="single"/>
        </w:rPr>
      </w:pPr>
      <w:r w:rsidRPr="00945510">
        <w:t>5591 -</w:t>
      </w:r>
      <w:r w:rsidRPr="00945510">
        <w:rPr>
          <w:b/>
          <w:u w:val="single"/>
        </w:rPr>
        <w:t xml:space="preserve"> </w:t>
      </w:r>
      <w:r w:rsidR="004656D9" w:rsidRPr="00E10562">
        <w:rPr>
          <w:b/>
          <w:highlight w:val="yellow"/>
          <w:u w:val="single"/>
        </w:rPr>
        <w:t>U.S. Final Office Action Response</w:t>
      </w:r>
      <w:r w:rsidR="004656D9" w:rsidRPr="00E07335">
        <w:rPr>
          <w:b/>
          <w:u w:val="single"/>
        </w:rPr>
        <w:t xml:space="preserve"> </w:t>
      </w:r>
    </w:p>
    <w:p w14:paraId="0B4DAA80" w14:textId="77777777" w:rsidR="004656D9" w:rsidRPr="00E07335" w:rsidRDefault="00FE785E" w:rsidP="004656D9">
      <w:r w:rsidRPr="00E07335">
        <w:rPr>
          <w:b/>
          <w:u w:val="single"/>
        </w:rPr>
        <w:t>Subject:</w:t>
      </w:r>
      <w:r>
        <w:rPr>
          <w:b/>
        </w:rPr>
        <w:t xml:space="preserve">  </w:t>
      </w:r>
      <w:r>
        <w:rPr>
          <w:sz w:val="24"/>
        </w:rPr>
        <w:t>@clientRefNo@ (@matterNo@</w:t>
      </w:r>
      <w:r w:rsidRPr="001A1DCD">
        <w:rPr>
          <w:sz w:val="24"/>
        </w:rPr>
        <w:t>)</w:t>
      </w:r>
      <w:r w:rsidRPr="00E07335">
        <w:t xml:space="preserve"> </w:t>
      </w:r>
      <w:r w:rsidR="004656D9" w:rsidRPr="00E07335">
        <w:t>–</w:t>
      </w:r>
      <w:r w:rsidR="004656D9">
        <w:t>Final Office Action Response</w:t>
      </w:r>
      <w:r w:rsidR="004656D9" w:rsidRPr="00E07335">
        <w:t xml:space="preserve"> – </w:t>
      </w:r>
      <w:r w:rsidR="004656D9">
        <w:t>Due</w:t>
      </w:r>
      <w:r w:rsidR="004656D9" w:rsidRPr="00E07335">
        <w:t xml:space="preserve">: </w:t>
      </w:r>
      <w:r>
        <w:rPr>
          <w:sz w:val="24"/>
        </w:rPr>
        <w:t>@dueDate@</w:t>
      </w:r>
    </w:p>
    <w:p w14:paraId="3D92A1CE" w14:textId="77777777" w:rsidR="004656D9" w:rsidRPr="00E07335" w:rsidRDefault="004656D9" w:rsidP="004656D9">
      <w:pPr>
        <w:rPr>
          <w:b/>
          <w:u w:val="single"/>
        </w:rPr>
      </w:pPr>
      <w:r w:rsidRPr="00E07335">
        <w:rPr>
          <w:b/>
          <w:u w:val="single"/>
        </w:rPr>
        <w:t>Body:</w:t>
      </w:r>
    </w:p>
    <w:p w14:paraId="3D56233E" w14:textId="77777777" w:rsidR="00FE785E" w:rsidRDefault="00FE785E" w:rsidP="00FE785E">
      <w:r>
        <w:t>Dear @recipient@,&lt;br&gt;</w:t>
      </w:r>
    </w:p>
    <w:p w14:paraId="2C92DF56" w14:textId="77777777" w:rsidR="004656D9" w:rsidRPr="00E07335" w:rsidRDefault="00FE785E" w:rsidP="004656D9">
      <w:r>
        <w:t>&lt;p&gt;</w:t>
      </w:r>
      <w:r w:rsidR="004656D9" w:rsidRPr="00E07335">
        <w:t xml:space="preserve">A </w:t>
      </w:r>
      <w:r w:rsidR="004656D9">
        <w:t>Final Office Action Response draft for the matter mentioned above</w:t>
      </w:r>
      <w:r w:rsidR="004656D9" w:rsidRPr="00E07335">
        <w:t xml:space="preserve"> is attached.</w:t>
      </w:r>
      <w:r w:rsidRPr="00FE785E">
        <w:t xml:space="preserve"> </w:t>
      </w:r>
      <w:r>
        <w:t>&lt;/p&gt;</w:t>
      </w:r>
    </w:p>
    <w:p w14:paraId="198EA99B" w14:textId="77777777" w:rsidR="004656D9" w:rsidRPr="00E07335" w:rsidRDefault="00FE785E" w:rsidP="004656D9">
      <w:r>
        <w:t>&lt;p&gt;</w:t>
      </w:r>
      <w:r w:rsidR="004656D9" w:rsidRPr="00E07335">
        <w:t>Please provide any instructions o</w:t>
      </w:r>
      <w:r w:rsidR="004656D9">
        <w:t>r</w:t>
      </w:r>
      <w:r w:rsidR="004656D9" w:rsidRPr="00E07335">
        <w:t xml:space="preserve"> comments you may have regarding this matter to the working attorney, </w:t>
      </w:r>
      <w:r>
        <w:t>@WAname@</w:t>
      </w:r>
      <w:r w:rsidR="004656D9" w:rsidRPr="00E07335">
        <w:t>.</w:t>
      </w:r>
      <w:r w:rsidRPr="00FE785E">
        <w:t xml:space="preserve"> </w:t>
      </w:r>
      <w:r>
        <w:t>&lt;/p&gt;</w:t>
      </w:r>
    </w:p>
    <w:p w14:paraId="110D5E1A" w14:textId="77777777" w:rsidR="00FE785E" w:rsidRPr="00E07335" w:rsidRDefault="00FE785E" w:rsidP="00FE785E">
      <w:r>
        <w:t>&lt;p&gt;</w:t>
      </w:r>
      <w:r w:rsidRPr="00E07335">
        <w:t>This was added to the spreadsheet on</w:t>
      </w:r>
      <w:r>
        <w:t xml:space="preserve"> @</w:t>
      </w:r>
      <w:r w:rsidRPr="007633CE">
        <w:t>currentDate</w:t>
      </w:r>
      <w:r>
        <w:t>@</w:t>
      </w:r>
      <w:r w:rsidRPr="00E07335">
        <w:t>.</w:t>
      </w:r>
      <w:r w:rsidRPr="009F3F67">
        <w:t xml:space="preserve"> </w:t>
      </w:r>
      <w:r>
        <w:t>&lt;/p&gt;</w:t>
      </w:r>
    </w:p>
    <w:p w14:paraId="48DFC72A" w14:textId="77777777" w:rsidR="00FE785E" w:rsidRDefault="00FE785E" w:rsidP="00FE785E">
      <w:r>
        <w:t>&lt;br&gt;&lt;br&gt;</w:t>
      </w:r>
    </w:p>
    <w:p w14:paraId="4BE8672E" w14:textId="77777777" w:rsidR="00FE785E" w:rsidRDefault="00FE785E" w:rsidP="00FE785E">
      <w:r>
        <w:t>Thank you,&lt;br&gt;</w:t>
      </w:r>
    </w:p>
    <w:p w14:paraId="2DCB3025" w14:textId="77777777" w:rsidR="00FE785E" w:rsidRDefault="00FE785E" w:rsidP="00FE785E">
      <w:r>
        <w:t>@userName@</w:t>
      </w:r>
    </w:p>
    <w:p w14:paraId="6702CC83" w14:textId="77777777" w:rsidR="000440E5" w:rsidRDefault="00F9145F" w:rsidP="00F9145F">
      <w:r w:rsidRPr="00E07335">
        <w:t xml:space="preserve"> </w:t>
      </w:r>
    </w:p>
    <w:p w14:paraId="716CABF5" w14:textId="77777777" w:rsidR="000440E5" w:rsidRDefault="000440E5">
      <w:r>
        <w:br w:type="page"/>
      </w:r>
    </w:p>
    <w:p w14:paraId="710DC532" w14:textId="77777777" w:rsidR="006858F2" w:rsidRDefault="006858F2" w:rsidP="006858F2">
      <w:pPr>
        <w:spacing w:after="0" w:line="240" w:lineRule="auto"/>
      </w:pPr>
      <w:r w:rsidRPr="00E823DA">
        <w:lastRenderedPageBreak/>
        <w:t>&lt;font face="Arial" size="3"&gt;</w:t>
      </w:r>
    </w:p>
    <w:p w14:paraId="3852FE49" w14:textId="77777777" w:rsidR="006858F2" w:rsidRDefault="006858F2" w:rsidP="006858F2">
      <w:pPr>
        <w:spacing w:after="0" w:line="240" w:lineRule="auto"/>
      </w:pPr>
    </w:p>
    <w:p w14:paraId="62F1F861" w14:textId="77777777" w:rsidR="006858F2" w:rsidRDefault="006858F2" w:rsidP="006858F2">
      <w:pPr>
        <w:spacing w:after="0" w:line="240" w:lineRule="auto"/>
      </w:pPr>
      <w:r w:rsidRPr="00E823DA">
        <w:t>&lt;/font&gt;</w:t>
      </w:r>
    </w:p>
    <w:p w14:paraId="77D2947A" w14:textId="77777777" w:rsidR="006858F2" w:rsidRDefault="006858F2" w:rsidP="006858F2">
      <w:pPr>
        <w:rPr>
          <w:b/>
          <w:highlight w:val="yellow"/>
          <w:u w:val="single"/>
        </w:rPr>
      </w:pPr>
    </w:p>
    <w:p w14:paraId="6496F418" w14:textId="77777777" w:rsidR="000440E5" w:rsidRPr="00E07335" w:rsidRDefault="00945510" w:rsidP="00945510">
      <w:pPr>
        <w:rPr>
          <w:b/>
          <w:u w:val="single"/>
        </w:rPr>
      </w:pPr>
      <w:r w:rsidRPr="00945510">
        <w:t>5592 -</w:t>
      </w:r>
      <w:r w:rsidRPr="00945510">
        <w:rPr>
          <w:b/>
          <w:u w:val="single"/>
        </w:rPr>
        <w:t xml:space="preserve"> </w:t>
      </w:r>
      <w:r w:rsidR="000440E5" w:rsidRPr="00E10562">
        <w:rPr>
          <w:b/>
          <w:highlight w:val="yellow"/>
          <w:u w:val="single"/>
        </w:rPr>
        <w:t>U.S. Advisory Action Recommendation</w:t>
      </w:r>
      <w:r w:rsidR="000440E5" w:rsidRPr="00E07335">
        <w:rPr>
          <w:b/>
          <w:u w:val="single"/>
        </w:rPr>
        <w:t xml:space="preserve"> </w:t>
      </w:r>
    </w:p>
    <w:p w14:paraId="0E1F2C97" w14:textId="77777777" w:rsidR="000440E5" w:rsidRPr="00E07335" w:rsidRDefault="00394F7F" w:rsidP="000440E5">
      <w:r w:rsidRPr="00E07335">
        <w:rPr>
          <w:b/>
          <w:u w:val="single"/>
        </w:rPr>
        <w:t>Subject:</w:t>
      </w:r>
      <w:r>
        <w:rPr>
          <w:b/>
        </w:rPr>
        <w:t xml:space="preserve">  </w:t>
      </w:r>
      <w:r>
        <w:rPr>
          <w:sz w:val="24"/>
        </w:rPr>
        <w:t>@clientRefNo@ (@matterNo@</w:t>
      </w:r>
      <w:r w:rsidRPr="001A1DCD">
        <w:rPr>
          <w:sz w:val="24"/>
        </w:rPr>
        <w:t>)</w:t>
      </w:r>
      <w:r w:rsidRPr="00E07335">
        <w:t xml:space="preserve"> </w:t>
      </w:r>
      <w:r w:rsidR="000440E5" w:rsidRPr="00E07335">
        <w:t>–</w:t>
      </w:r>
      <w:r w:rsidR="000440E5">
        <w:t>Advisory Action Recommendation</w:t>
      </w:r>
      <w:r w:rsidR="000440E5" w:rsidRPr="00E07335">
        <w:t xml:space="preserve"> – </w:t>
      </w:r>
      <w:r w:rsidR="000440E5">
        <w:t>Response Due</w:t>
      </w:r>
      <w:r w:rsidR="000440E5" w:rsidRPr="00E07335">
        <w:t xml:space="preserve">: </w:t>
      </w:r>
      <w:r w:rsidR="001123CC">
        <w:rPr>
          <w:sz w:val="24"/>
        </w:rPr>
        <w:t>@dueDate@</w:t>
      </w:r>
    </w:p>
    <w:p w14:paraId="5CFE5799" w14:textId="77777777" w:rsidR="000440E5" w:rsidRPr="00E07335" w:rsidRDefault="000440E5" w:rsidP="000440E5">
      <w:pPr>
        <w:rPr>
          <w:b/>
          <w:u w:val="single"/>
        </w:rPr>
      </w:pPr>
      <w:r w:rsidRPr="00E07335">
        <w:rPr>
          <w:b/>
          <w:u w:val="single"/>
        </w:rPr>
        <w:t>Body:</w:t>
      </w:r>
    </w:p>
    <w:p w14:paraId="24737202" w14:textId="77777777" w:rsidR="001123CC" w:rsidRDefault="001123CC" w:rsidP="001123CC">
      <w:r>
        <w:t>Dear @recipient@,&lt;br&gt;</w:t>
      </w:r>
    </w:p>
    <w:p w14:paraId="7BE98001" w14:textId="77777777" w:rsidR="000440E5" w:rsidRPr="00E07335" w:rsidRDefault="001123CC" w:rsidP="000440E5">
      <w:r>
        <w:t>&lt;p&gt;</w:t>
      </w:r>
      <w:r w:rsidR="000440E5" w:rsidRPr="00E07335">
        <w:t>A</w:t>
      </w:r>
      <w:r w:rsidR="000440E5">
        <w:t>n</w:t>
      </w:r>
      <w:r w:rsidR="000440E5" w:rsidRPr="00E07335">
        <w:t xml:space="preserve"> </w:t>
      </w:r>
      <w:r w:rsidR="000440E5">
        <w:t xml:space="preserve">Advisory Action Recommendation </w:t>
      </w:r>
      <w:r w:rsidR="000440E5" w:rsidRPr="00E07335">
        <w:t>for the</w:t>
      </w:r>
      <w:r w:rsidR="000440E5">
        <w:t xml:space="preserve"> matter mentioned above</w:t>
      </w:r>
      <w:r w:rsidR="000440E5" w:rsidRPr="00E07335">
        <w:t xml:space="preserve"> is attached.</w:t>
      </w:r>
      <w:r w:rsidRPr="001123CC">
        <w:t xml:space="preserve"> </w:t>
      </w:r>
      <w:r>
        <w:t>&lt;/p&gt;</w:t>
      </w:r>
    </w:p>
    <w:p w14:paraId="47E098EE" w14:textId="77777777" w:rsidR="000440E5" w:rsidRPr="00E07335" w:rsidRDefault="001123CC" w:rsidP="000440E5">
      <w:r>
        <w:t>&lt;p&gt;</w:t>
      </w:r>
      <w:r w:rsidR="000440E5" w:rsidRPr="00E07335">
        <w:t>Please provide any instructions o</w:t>
      </w:r>
      <w:r w:rsidR="000440E5">
        <w:t>r</w:t>
      </w:r>
      <w:r w:rsidR="000440E5" w:rsidRPr="00E07335">
        <w:t xml:space="preserve"> comments you may have regarding this matter to the working attorney, </w:t>
      </w:r>
      <w:r>
        <w:t>@WAname@</w:t>
      </w:r>
      <w:r w:rsidR="000440E5" w:rsidRPr="00E07335">
        <w:t>.</w:t>
      </w:r>
      <w:r w:rsidRPr="001123CC">
        <w:t xml:space="preserve"> </w:t>
      </w:r>
      <w:r>
        <w:t>&lt;/p&gt;</w:t>
      </w:r>
    </w:p>
    <w:p w14:paraId="0E57B1F7" w14:textId="77777777" w:rsidR="001123CC" w:rsidRPr="00E07335" w:rsidRDefault="001123CC" w:rsidP="001123CC">
      <w:r>
        <w:t>&lt;p&gt;</w:t>
      </w:r>
      <w:r w:rsidRPr="00E07335">
        <w:t>This was added to the spreadsheet on</w:t>
      </w:r>
      <w:r>
        <w:t xml:space="preserve"> @</w:t>
      </w:r>
      <w:r w:rsidRPr="007633CE">
        <w:t>currentDate</w:t>
      </w:r>
      <w:r>
        <w:t>@</w:t>
      </w:r>
      <w:r w:rsidRPr="00E07335">
        <w:t>.</w:t>
      </w:r>
      <w:r w:rsidRPr="009F3F67">
        <w:t xml:space="preserve"> </w:t>
      </w:r>
      <w:r>
        <w:t>&lt;/p&gt;</w:t>
      </w:r>
    </w:p>
    <w:p w14:paraId="5552F97E" w14:textId="77777777" w:rsidR="001123CC" w:rsidRDefault="001123CC" w:rsidP="001123CC">
      <w:r>
        <w:t>&lt;br&gt;&lt;br&gt;</w:t>
      </w:r>
    </w:p>
    <w:p w14:paraId="6B3A296B" w14:textId="77777777" w:rsidR="001123CC" w:rsidRDefault="001123CC" w:rsidP="001123CC">
      <w:r>
        <w:t>Thank you,&lt;br&gt;</w:t>
      </w:r>
    </w:p>
    <w:p w14:paraId="3153D520" w14:textId="77777777" w:rsidR="001123CC" w:rsidRDefault="001123CC" w:rsidP="001123CC">
      <w:r>
        <w:t>@userName@</w:t>
      </w:r>
    </w:p>
    <w:p w14:paraId="7823EBC9" w14:textId="77777777" w:rsidR="001123CC" w:rsidRDefault="001123CC" w:rsidP="001123CC"/>
    <w:p w14:paraId="151982F2" w14:textId="77777777" w:rsidR="001123CC" w:rsidRDefault="001123CC" w:rsidP="001123CC"/>
    <w:p w14:paraId="0EC13A62" w14:textId="77777777" w:rsidR="000440E5" w:rsidRPr="00E07335" w:rsidRDefault="00945510" w:rsidP="00945510">
      <w:pPr>
        <w:rPr>
          <w:b/>
          <w:u w:val="single"/>
        </w:rPr>
      </w:pPr>
      <w:r w:rsidRPr="00945510">
        <w:t>5593 -</w:t>
      </w:r>
      <w:r w:rsidRPr="00945510">
        <w:rPr>
          <w:b/>
          <w:u w:val="single"/>
        </w:rPr>
        <w:t xml:space="preserve"> </w:t>
      </w:r>
      <w:r w:rsidR="000440E5" w:rsidRPr="00667867">
        <w:rPr>
          <w:b/>
          <w:highlight w:val="yellow"/>
          <w:u w:val="single"/>
        </w:rPr>
        <w:t>U.S. Advisory Action Response</w:t>
      </w:r>
      <w:r w:rsidR="000440E5" w:rsidRPr="00E07335">
        <w:rPr>
          <w:b/>
          <w:u w:val="single"/>
        </w:rPr>
        <w:t xml:space="preserve"> </w:t>
      </w:r>
    </w:p>
    <w:p w14:paraId="25E98B7C" w14:textId="77777777" w:rsidR="000440E5" w:rsidRPr="00E07335" w:rsidRDefault="001123CC" w:rsidP="000440E5">
      <w:r w:rsidRPr="00E07335">
        <w:rPr>
          <w:b/>
          <w:u w:val="single"/>
        </w:rPr>
        <w:t>Subject:</w:t>
      </w:r>
      <w:r>
        <w:rPr>
          <w:b/>
        </w:rPr>
        <w:t xml:space="preserve">  </w:t>
      </w:r>
      <w:r>
        <w:rPr>
          <w:sz w:val="24"/>
        </w:rPr>
        <w:t>@clientRefNo@ (@matterNo@</w:t>
      </w:r>
      <w:r w:rsidRPr="001A1DCD">
        <w:rPr>
          <w:sz w:val="24"/>
        </w:rPr>
        <w:t>)</w:t>
      </w:r>
      <w:r w:rsidRPr="00E07335">
        <w:t xml:space="preserve"> </w:t>
      </w:r>
      <w:r w:rsidR="000440E5" w:rsidRPr="00E07335">
        <w:t>–</w:t>
      </w:r>
      <w:r w:rsidR="000440E5">
        <w:t>Advisory Action Response</w:t>
      </w:r>
      <w:r w:rsidR="000440E5" w:rsidRPr="00E07335">
        <w:t xml:space="preserve"> – </w:t>
      </w:r>
      <w:r w:rsidR="000440E5">
        <w:t>Due</w:t>
      </w:r>
      <w:r w:rsidR="000440E5" w:rsidRPr="00E07335">
        <w:t xml:space="preserve">: </w:t>
      </w:r>
      <w:r>
        <w:rPr>
          <w:sz w:val="24"/>
        </w:rPr>
        <w:t>@dueDate@</w:t>
      </w:r>
    </w:p>
    <w:p w14:paraId="0B98CB46" w14:textId="77777777" w:rsidR="000440E5" w:rsidRPr="00E07335" w:rsidRDefault="000440E5" w:rsidP="000440E5">
      <w:pPr>
        <w:rPr>
          <w:b/>
          <w:u w:val="single"/>
        </w:rPr>
      </w:pPr>
      <w:r w:rsidRPr="00E07335">
        <w:rPr>
          <w:b/>
          <w:u w:val="single"/>
        </w:rPr>
        <w:t>Body:</w:t>
      </w:r>
    </w:p>
    <w:p w14:paraId="7FBAEAE2" w14:textId="77777777" w:rsidR="001123CC" w:rsidRDefault="001123CC" w:rsidP="001123CC">
      <w:r>
        <w:t>Dear @recipient@,&lt;br&gt;</w:t>
      </w:r>
    </w:p>
    <w:p w14:paraId="40D1D19E" w14:textId="77777777" w:rsidR="000440E5" w:rsidRPr="00E07335" w:rsidRDefault="001123CC" w:rsidP="000440E5">
      <w:r>
        <w:t>&lt;p&gt;</w:t>
      </w:r>
      <w:r w:rsidR="000440E5" w:rsidRPr="00E07335">
        <w:t>A</w:t>
      </w:r>
      <w:r w:rsidR="000440E5">
        <w:t>n Advisory Action Response</w:t>
      </w:r>
      <w:r w:rsidR="000440E5" w:rsidRPr="00E07335">
        <w:t xml:space="preserve"> </w:t>
      </w:r>
      <w:r w:rsidR="000440E5">
        <w:t xml:space="preserve">draft </w:t>
      </w:r>
      <w:r w:rsidR="000440E5" w:rsidRPr="00E07335">
        <w:t xml:space="preserve">for the </w:t>
      </w:r>
      <w:r w:rsidR="000440E5">
        <w:t xml:space="preserve">matter mentioned above </w:t>
      </w:r>
      <w:r w:rsidR="000440E5" w:rsidRPr="00E07335">
        <w:t>is attached.</w:t>
      </w:r>
      <w:r w:rsidRPr="001123CC">
        <w:t xml:space="preserve"> </w:t>
      </w:r>
      <w:r>
        <w:t>&lt;/p&gt;</w:t>
      </w:r>
    </w:p>
    <w:p w14:paraId="4C637B6E" w14:textId="77777777" w:rsidR="000440E5" w:rsidRPr="00E07335" w:rsidRDefault="001123CC" w:rsidP="000440E5">
      <w:r>
        <w:t>&lt;p&gt;</w:t>
      </w:r>
      <w:r w:rsidR="000440E5" w:rsidRPr="00E07335">
        <w:t>Please provide any instructions o</w:t>
      </w:r>
      <w:r w:rsidR="000440E5">
        <w:t>r</w:t>
      </w:r>
      <w:r w:rsidR="000440E5" w:rsidRPr="00E07335">
        <w:t xml:space="preserve"> comments you may have regarding this matter to the working attorney, </w:t>
      </w:r>
      <w:r>
        <w:t>@WAname@</w:t>
      </w:r>
      <w:r w:rsidR="000440E5" w:rsidRPr="00E07335">
        <w:t>.</w:t>
      </w:r>
      <w:r w:rsidRPr="001123CC">
        <w:t xml:space="preserve"> </w:t>
      </w:r>
      <w:r>
        <w:t>&lt;/p&gt;</w:t>
      </w:r>
    </w:p>
    <w:p w14:paraId="1F830D6B" w14:textId="77777777" w:rsidR="001123CC" w:rsidRPr="00E07335" w:rsidRDefault="001123CC" w:rsidP="001123CC">
      <w:r>
        <w:t>&lt;p&gt;</w:t>
      </w:r>
      <w:r w:rsidRPr="00E07335">
        <w:t>This was added to the spreadsheet on</w:t>
      </w:r>
      <w:r>
        <w:t xml:space="preserve"> @</w:t>
      </w:r>
      <w:r w:rsidRPr="007633CE">
        <w:t>currentDate</w:t>
      </w:r>
      <w:r>
        <w:t>@</w:t>
      </w:r>
      <w:r w:rsidRPr="00E07335">
        <w:t>.</w:t>
      </w:r>
      <w:r w:rsidRPr="009F3F67">
        <w:t xml:space="preserve"> </w:t>
      </w:r>
      <w:r>
        <w:t>&lt;/p&gt;</w:t>
      </w:r>
    </w:p>
    <w:p w14:paraId="01A68F47" w14:textId="77777777" w:rsidR="001123CC" w:rsidRDefault="001123CC" w:rsidP="001123CC">
      <w:r>
        <w:t>&lt;br&gt;&lt;br&gt;</w:t>
      </w:r>
    </w:p>
    <w:p w14:paraId="6DD33C41" w14:textId="77777777" w:rsidR="001123CC" w:rsidRDefault="001123CC" w:rsidP="001123CC">
      <w:r>
        <w:t>Thank you,&lt;br&gt;</w:t>
      </w:r>
    </w:p>
    <w:p w14:paraId="5BBB82EC" w14:textId="77777777" w:rsidR="001123CC" w:rsidRDefault="001123CC" w:rsidP="001123CC">
      <w:r>
        <w:t>@userName@</w:t>
      </w:r>
    </w:p>
    <w:p w14:paraId="439A801C" w14:textId="77777777" w:rsidR="00F9145F" w:rsidRDefault="00F9145F" w:rsidP="00F9145F"/>
    <w:p w14:paraId="19318CFD" w14:textId="77777777" w:rsidR="001123CC" w:rsidRDefault="001123CC">
      <w:r>
        <w:br w:type="page"/>
      </w:r>
    </w:p>
    <w:p w14:paraId="1CFA7F15" w14:textId="77777777" w:rsidR="001123CC" w:rsidRDefault="001123CC" w:rsidP="00F9145F"/>
    <w:p w14:paraId="50EA12CF" w14:textId="77777777" w:rsidR="006858F2" w:rsidRDefault="006858F2" w:rsidP="006858F2">
      <w:pPr>
        <w:spacing w:after="0" w:line="240" w:lineRule="auto"/>
      </w:pPr>
      <w:r w:rsidRPr="00E823DA">
        <w:t>&lt;font face="Arial" size="3"&gt;</w:t>
      </w:r>
    </w:p>
    <w:p w14:paraId="3EE0624C" w14:textId="77777777" w:rsidR="006858F2" w:rsidRDefault="006858F2" w:rsidP="006858F2">
      <w:pPr>
        <w:spacing w:after="0" w:line="240" w:lineRule="auto"/>
      </w:pPr>
    </w:p>
    <w:p w14:paraId="4127C1F2" w14:textId="77777777" w:rsidR="006858F2" w:rsidRDefault="006858F2" w:rsidP="006858F2">
      <w:pPr>
        <w:spacing w:after="0" w:line="240" w:lineRule="auto"/>
      </w:pPr>
      <w:r w:rsidRPr="00E823DA">
        <w:t>&lt;/font&gt;</w:t>
      </w:r>
    </w:p>
    <w:p w14:paraId="2D482D91" w14:textId="77777777" w:rsidR="001123CC" w:rsidRDefault="001123CC" w:rsidP="00F9145F"/>
    <w:p w14:paraId="4508E68C" w14:textId="77777777" w:rsidR="003566FE" w:rsidRPr="00E07335" w:rsidRDefault="00B92311" w:rsidP="00B92311">
      <w:pPr>
        <w:rPr>
          <w:b/>
          <w:u w:val="single"/>
        </w:rPr>
      </w:pPr>
      <w:r w:rsidRPr="00B92311">
        <w:t>5594 -</w:t>
      </w:r>
      <w:r w:rsidRPr="00B92311">
        <w:rPr>
          <w:b/>
          <w:u w:val="single"/>
        </w:rPr>
        <w:t xml:space="preserve"> </w:t>
      </w:r>
      <w:r w:rsidR="003566FE" w:rsidRPr="00667867">
        <w:rPr>
          <w:b/>
          <w:highlight w:val="yellow"/>
          <w:u w:val="single"/>
        </w:rPr>
        <w:t>Appeal/Pre-Appeal Brief</w:t>
      </w:r>
    </w:p>
    <w:p w14:paraId="01815EA8" w14:textId="77777777" w:rsidR="003566FE" w:rsidRPr="00E07335" w:rsidRDefault="00E535CB" w:rsidP="003566FE">
      <w:r w:rsidRPr="00E07335">
        <w:rPr>
          <w:b/>
          <w:u w:val="single"/>
        </w:rPr>
        <w:t>Subject:</w:t>
      </w:r>
      <w:r>
        <w:rPr>
          <w:b/>
        </w:rPr>
        <w:t xml:space="preserve">  </w:t>
      </w:r>
      <w:r>
        <w:rPr>
          <w:sz w:val="24"/>
        </w:rPr>
        <w:t>@clientRefNo@ (@matterNo@</w:t>
      </w:r>
      <w:r w:rsidRPr="001A1DCD">
        <w:rPr>
          <w:sz w:val="24"/>
        </w:rPr>
        <w:t>)</w:t>
      </w:r>
      <w:r w:rsidRPr="00E07335">
        <w:t xml:space="preserve"> </w:t>
      </w:r>
      <w:r w:rsidR="003566FE" w:rsidRPr="00E07335">
        <w:t>–</w:t>
      </w:r>
      <w:r w:rsidR="003566FE">
        <w:t>Appeal/Pre-Appeal Brief</w:t>
      </w:r>
      <w:r w:rsidR="003566FE" w:rsidRPr="00E07335">
        <w:t xml:space="preserve"> – </w:t>
      </w:r>
      <w:r w:rsidR="003566FE">
        <w:t>Response Due</w:t>
      </w:r>
      <w:r w:rsidR="003566FE" w:rsidRPr="00E07335">
        <w:t xml:space="preserve">: </w:t>
      </w:r>
      <w:r w:rsidR="00D654AB">
        <w:rPr>
          <w:sz w:val="24"/>
        </w:rPr>
        <w:t>@dueDate@</w:t>
      </w:r>
    </w:p>
    <w:p w14:paraId="5B1905AE" w14:textId="77777777" w:rsidR="003566FE" w:rsidRPr="00E07335" w:rsidRDefault="003566FE" w:rsidP="003566FE">
      <w:pPr>
        <w:rPr>
          <w:b/>
          <w:u w:val="single"/>
        </w:rPr>
      </w:pPr>
      <w:r w:rsidRPr="00E07335">
        <w:rPr>
          <w:b/>
          <w:u w:val="single"/>
        </w:rPr>
        <w:t>Body:</w:t>
      </w:r>
    </w:p>
    <w:p w14:paraId="69FBDC52" w14:textId="77777777" w:rsidR="00D654AB" w:rsidRDefault="00D654AB" w:rsidP="00D654AB">
      <w:r>
        <w:t>Dear @recipient@,&lt;br&gt;</w:t>
      </w:r>
    </w:p>
    <w:p w14:paraId="7E40219B" w14:textId="77777777" w:rsidR="003566FE" w:rsidRPr="00E07335" w:rsidRDefault="00D654AB" w:rsidP="003566FE">
      <w:r>
        <w:t>&lt;p&gt;</w:t>
      </w:r>
      <w:r w:rsidR="003566FE" w:rsidRPr="00E07335">
        <w:t>A</w:t>
      </w:r>
      <w:r w:rsidR="003566FE">
        <w:t xml:space="preserve">n Appeal/Pre-Appeal Brief draft for the matter mentioned above </w:t>
      </w:r>
      <w:r w:rsidR="003566FE" w:rsidRPr="00E07335">
        <w:t>is attached.</w:t>
      </w:r>
      <w:r w:rsidR="00B834F7" w:rsidRPr="00B834F7">
        <w:t xml:space="preserve"> </w:t>
      </w:r>
      <w:r w:rsidR="00B834F7">
        <w:t>&lt;/p&gt;</w:t>
      </w:r>
    </w:p>
    <w:p w14:paraId="7D56461E" w14:textId="77777777" w:rsidR="003566FE" w:rsidRPr="00E07335" w:rsidRDefault="00D654AB" w:rsidP="003566FE">
      <w:r>
        <w:t>&lt;p&gt;</w:t>
      </w:r>
      <w:r w:rsidR="003566FE" w:rsidRPr="00E07335">
        <w:t>Please provide any instructions o</w:t>
      </w:r>
      <w:r w:rsidR="003566FE">
        <w:t xml:space="preserve">r </w:t>
      </w:r>
      <w:r w:rsidR="003566FE" w:rsidRPr="00E07335">
        <w:t xml:space="preserve">comments you may have regarding this matter to the working attorney, </w:t>
      </w:r>
      <w:r w:rsidR="00E535CB">
        <w:t>@WAname@</w:t>
      </w:r>
      <w:r w:rsidR="003566FE" w:rsidRPr="00E07335">
        <w:t>.</w:t>
      </w:r>
      <w:r w:rsidR="00B834F7">
        <w:t>&lt;/p&gt;</w:t>
      </w:r>
    </w:p>
    <w:p w14:paraId="71CCF531" w14:textId="77777777" w:rsidR="00D654AB" w:rsidRPr="00E07335" w:rsidRDefault="00D654AB" w:rsidP="00D654AB">
      <w:r>
        <w:t>&lt;p&gt;</w:t>
      </w:r>
      <w:r w:rsidRPr="00E07335">
        <w:t>This was added to the spreadsheet on</w:t>
      </w:r>
      <w:r>
        <w:t xml:space="preserve"> @</w:t>
      </w:r>
      <w:r w:rsidRPr="007633CE">
        <w:t>currentDate</w:t>
      </w:r>
      <w:r>
        <w:t>@</w:t>
      </w:r>
      <w:r w:rsidRPr="00E07335">
        <w:t>.</w:t>
      </w:r>
      <w:r w:rsidRPr="009F3F67">
        <w:t xml:space="preserve"> </w:t>
      </w:r>
      <w:r>
        <w:t>&lt;/p&gt;</w:t>
      </w:r>
    </w:p>
    <w:p w14:paraId="5EE74239" w14:textId="77777777" w:rsidR="00D654AB" w:rsidRDefault="00D654AB" w:rsidP="00D654AB">
      <w:r>
        <w:t>&lt;br&gt;&lt;br&gt;</w:t>
      </w:r>
    </w:p>
    <w:p w14:paraId="68E4746C" w14:textId="77777777" w:rsidR="00D654AB" w:rsidRDefault="00D654AB" w:rsidP="00D654AB">
      <w:r>
        <w:t>Thank you,&lt;br&gt;</w:t>
      </w:r>
    </w:p>
    <w:p w14:paraId="1F534CC5" w14:textId="77777777" w:rsidR="00E535CB" w:rsidRDefault="00D654AB" w:rsidP="00D654AB">
      <w:r>
        <w:t>@userName@</w:t>
      </w:r>
    </w:p>
    <w:p w14:paraId="59B4ECDE" w14:textId="77777777" w:rsidR="00D654AB" w:rsidRDefault="00D654AB" w:rsidP="00D654AB"/>
    <w:p w14:paraId="0CEFEF8C" w14:textId="77777777" w:rsidR="00E535CB" w:rsidRDefault="00E535CB" w:rsidP="003566FE"/>
    <w:p w14:paraId="6BC57ABD" w14:textId="77777777" w:rsidR="003566FE" w:rsidRPr="00667867" w:rsidRDefault="005B0EC7" w:rsidP="005B0EC7">
      <w:pPr>
        <w:rPr>
          <w:b/>
          <w:u w:val="single"/>
        </w:rPr>
      </w:pPr>
      <w:r w:rsidRPr="005B0EC7">
        <w:t>5595 -</w:t>
      </w:r>
      <w:r w:rsidRPr="005B0EC7">
        <w:rPr>
          <w:b/>
          <w:u w:val="single"/>
        </w:rPr>
        <w:t xml:space="preserve"> </w:t>
      </w:r>
      <w:r w:rsidR="003566FE" w:rsidRPr="00667867">
        <w:rPr>
          <w:b/>
          <w:highlight w:val="yellow"/>
          <w:u w:val="single"/>
        </w:rPr>
        <w:t>U.S. Post Appeal Strategy</w:t>
      </w:r>
      <w:r w:rsidR="003566FE" w:rsidRPr="00667867">
        <w:rPr>
          <w:b/>
          <w:u w:val="single"/>
        </w:rPr>
        <w:t xml:space="preserve"> </w:t>
      </w:r>
    </w:p>
    <w:p w14:paraId="12029D4C" w14:textId="77777777" w:rsidR="003566FE" w:rsidRPr="00E07335" w:rsidRDefault="00E535CB" w:rsidP="003566FE">
      <w:r w:rsidRPr="00E07335">
        <w:rPr>
          <w:b/>
          <w:u w:val="single"/>
        </w:rPr>
        <w:t>Subject:</w:t>
      </w:r>
      <w:r>
        <w:rPr>
          <w:b/>
        </w:rPr>
        <w:t xml:space="preserve">  </w:t>
      </w:r>
      <w:r>
        <w:rPr>
          <w:sz w:val="24"/>
        </w:rPr>
        <w:t>@clientRefNo@ (@matterNo@</w:t>
      </w:r>
      <w:r w:rsidRPr="001A1DCD">
        <w:rPr>
          <w:sz w:val="24"/>
        </w:rPr>
        <w:t>)</w:t>
      </w:r>
      <w:r w:rsidRPr="00E07335">
        <w:t xml:space="preserve"> </w:t>
      </w:r>
      <w:r w:rsidR="003566FE" w:rsidRPr="00E07335">
        <w:t>–</w:t>
      </w:r>
      <w:r w:rsidR="003566FE">
        <w:t>Post Appeal Strategy</w:t>
      </w:r>
      <w:r w:rsidR="003566FE" w:rsidRPr="00E07335">
        <w:t xml:space="preserve"> – </w:t>
      </w:r>
      <w:r w:rsidR="003566FE">
        <w:t>Response Due</w:t>
      </w:r>
      <w:r w:rsidR="003566FE" w:rsidRPr="00E07335">
        <w:t xml:space="preserve">: </w:t>
      </w:r>
      <w:r w:rsidR="00D654AB">
        <w:rPr>
          <w:sz w:val="24"/>
        </w:rPr>
        <w:t>@dueDate@</w:t>
      </w:r>
    </w:p>
    <w:p w14:paraId="0959312C" w14:textId="77777777" w:rsidR="003566FE" w:rsidRPr="00E07335" w:rsidRDefault="003566FE" w:rsidP="003566FE">
      <w:pPr>
        <w:rPr>
          <w:b/>
          <w:u w:val="single"/>
        </w:rPr>
      </w:pPr>
      <w:r w:rsidRPr="00E07335">
        <w:rPr>
          <w:b/>
          <w:u w:val="single"/>
        </w:rPr>
        <w:t>Body:</w:t>
      </w:r>
    </w:p>
    <w:p w14:paraId="3DC0202E" w14:textId="77777777" w:rsidR="00D654AB" w:rsidRDefault="00D654AB" w:rsidP="00D654AB">
      <w:r>
        <w:t>Dear @recipient@,&lt;br&gt;</w:t>
      </w:r>
    </w:p>
    <w:p w14:paraId="0E9F4B39" w14:textId="77777777" w:rsidR="003566FE" w:rsidRPr="00E07335" w:rsidRDefault="00D654AB" w:rsidP="003566FE">
      <w:r>
        <w:t>&lt;p&gt;</w:t>
      </w:r>
      <w:r w:rsidR="003566FE" w:rsidRPr="00E07335">
        <w:t xml:space="preserve">A </w:t>
      </w:r>
      <w:r w:rsidR="003566FE">
        <w:t>Post Appeal Strategy for the matter mentioned above</w:t>
      </w:r>
      <w:r w:rsidR="003566FE" w:rsidRPr="00E07335">
        <w:t xml:space="preserve"> is attached.</w:t>
      </w:r>
      <w:r w:rsidR="00B834F7" w:rsidRPr="00B834F7">
        <w:t xml:space="preserve"> </w:t>
      </w:r>
      <w:r w:rsidR="00B834F7">
        <w:t>&lt;/p&gt;</w:t>
      </w:r>
    </w:p>
    <w:p w14:paraId="10157A44" w14:textId="77777777" w:rsidR="003566FE" w:rsidRPr="00E07335" w:rsidRDefault="00D654AB" w:rsidP="003566FE">
      <w:r>
        <w:t>&lt;p&gt;</w:t>
      </w:r>
      <w:r w:rsidR="003566FE" w:rsidRPr="00E07335">
        <w:t>Please provide any instructions o</w:t>
      </w:r>
      <w:r w:rsidR="003566FE">
        <w:t>r</w:t>
      </w:r>
      <w:r w:rsidR="003566FE" w:rsidRPr="00E07335">
        <w:t xml:space="preserve"> comments you may have regarding this matter to the working attorney, </w:t>
      </w:r>
      <w:r w:rsidR="00E535CB">
        <w:t>@WAname@</w:t>
      </w:r>
      <w:r w:rsidR="003566FE" w:rsidRPr="00E07335">
        <w:t>.</w:t>
      </w:r>
      <w:r w:rsidR="00B834F7">
        <w:t>&lt;/p&gt;</w:t>
      </w:r>
    </w:p>
    <w:p w14:paraId="23002ACB" w14:textId="77777777" w:rsidR="00D654AB" w:rsidRPr="00E07335" w:rsidRDefault="00D654AB" w:rsidP="00D654AB">
      <w:r>
        <w:t>&lt;p&gt;</w:t>
      </w:r>
      <w:r w:rsidRPr="00E07335">
        <w:t>This was added to the spreadsheet on</w:t>
      </w:r>
      <w:r>
        <w:t xml:space="preserve"> @</w:t>
      </w:r>
      <w:r w:rsidRPr="007633CE">
        <w:t>currentDate</w:t>
      </w:r>
      <w:r>
        <w:t>@</w:t>
      </w:r>
      <w:r w:rsidRPr="00E07335">
        <w:t>.</w:t>
      </w:r>
      <w:r w:rsidRPr="009F3F67">
        <w:t xml:space="preserve"> </w:t>
      </w:r>
      <w:r>
        <w:t>&lt;/p&gt;</w:t>
      </w:r>
    </w:p>
    <w:p w14:paraId="5876680A" w14:textId="77777777" w:rsidR="00D654AB" w:rsidRDefault="00D654AB" w:rsidP="00D654AB">
      <w:r>
        <w:t>&lt;br&gt;&lt;br&gt;</w:t>
      </w:r>
    </w:p>
    <w:p w14:paraId="51822D9C" w14:textId="77777777" w:rsidR="00D654AB" w:rsidRDefault="00D654AB" w:rsidP="00D654AB">
      <w:r>
        <w:t>Thank you,&lt;br&gt;</w:t>
      </w:r>
    </w:p>
    <w:p w14:paraId="0A1C9BAF" w14:textId="77777777" w:rsidR="003566FE" w:rsidRDefault="00D654AB" w:rsidP="00D654AB">
      <w:r>
        <w:t>@userName@</w:t>
      </w:r>
    </w:p>
    <w:p w14:paraId="068D2C2B" w14:textId="77777777" w:rsidR="00D654AB" w:rsidRDefault="00D654AB" w:rsidP="00D654AB"/>
    <w:p w14:paraId="70E42BCF" w14:textId="77777777" w:rsidR="00B834F7" w:rsidRDefault="00B834F7">
      <w:r>
        <w:br w:type="page"/>
      </w:r>
    </w:p>
    <w:p w14:paraId="7C719B42" w14:textId="77777777" w:rsidR="006858F2" w:rsidRDefault="006858F2" w:rsidP="006858F2">
      <w:pPr>
        <w:spacing w:after="0" w:line="240" w:lineRule="auto"/>
      </w:pPr>
      <w:r w:rsidRPr="00E823DA">
        <w:lastRenderedPageBreak/>
        <w:t>&lt;font face="Arial" size="3"&gt;</w:t>
      </w:r>
    </w:p>
    <w:p w14:paraId="2D5E24F2" w14:textId="77777777" w:rsidR="006858F2" w:rsidRDefault="006858F2" w:rsidP="006858F2">
      <w:pPr>
        <w:spacing w:after="0" w:line="240" w:lineRule="auto"/>
      </w:pPr>
    </w:p>
    <w:p w14:paraId="0FBC1608" w14:textId="77777777" w:rsidR="006858F2" w:rsidRDefault="006858F2" w:rsidP="006858F2">
      <w:pPr>
        <w:spacing w:after="0" w:line="240" w:lineRule="auto"/>
      </w:pPr>
      <w:r w:rsidRPr="00E823DA">
        <w:t>&lt;/font&gt;</w:t>
      </w:r>
    </w:p>
    <w:p w14:paraId="3DA5FAA3" w14:textId="77777777" w:rsidR="00D654AB" w:rsidRDefault="00D654AB" w:rsidP="00D654AB"/>
    <w:p w14:paraId="238D0EDE" w14:textId="77777777" w:rsidR="003566FE" w:rsidRPr="00E07335" w:rsidRDefault="005B0EC7" w:rsidP="005B0EC7">
      <w:pPr>
        <w:rPr>
          <w:b/>
          <w:u w:val="single"/>
        </w:rPr>
      </w:pPr>
      <w:r w:rsidRPr="005B0EC7">
        <w:t>5596 -</w:t>
      </w:r>
      <w:r w:rsidRPr="005B0EC7">
        <w:rPr>
          <w:b/>
          <w:u w:val="single"/>
        </w:rPr>
        <w:t xml:space="preserve"> </w:t>
      </w:r>
      <w:r w:rsidR="003566FE" w:rsidRPr="0023029E">
        <w:rPr>
          <w:b/>
          <w:highlight w:val="yellow"/>
          <w:u w:val="single"/>
        </w:rPr>
        <w:t>Reply Brief</w:t>
      </w:r>
      <w:r w:rsidR="003566FE" w:rsidRPr="00E07335">
        <w:rPr>
          <w:b/>
          <w:u w:val="single"/>
        </w:rPr>
        <w:t xml:space="preserve"> </w:t>
      </w:r>
    </w:p>
    <w:p w14:paraId="75801158" w14:textId="77777777" w:rsidR="003566FE" w:rsidRPr="00E07335" w:rsidRDefault="00E535CB" w:rsidP="003566FE">
      <w:r w:rsidRPr="00E07335">
        <w:rPr>
          <w:b/>
          <w:u w:val="single"/>
        </w:rPr>
        <w:t>Subject:</w:t>
      </w:r>
      <w:r>
        <w:rPr>
          <w:b/>
        </w:rPr>
        <w:t xml:space="preserve">  </w:t>
      </w:r>
      <w:r>
        <w:rPr>
          <w:sz w:val="24"/>
        </w:rPr>
        <w:t>@clientRefNo@ (@matterNo@</w:t>
      </w:r>
      <w:r w:rsidRPr="001A1DCD">
        <w:rPr>
          <w:sz w:val="24"/>
        </w:rPr>
        <w:t>)</w:t>
      </w:r>
      <w:r w:rsidRPr="00E07335">
        <w:t xml:space="preserve"> </w:t>
      </w:r>
      <w:r w:rsidR="003566FE" w:rsidRPr="00E07335">
        <w:t>–</w:t>
      </w:r>
      <w:r w:rsidR="003566FE">
        <w:t>Reply Brief</w:t>
      </w:r>
      <w:r w:rsidR="003566FE" w:rsidRPr="00E07335">
        <w:t xml:space="preserve"> – </w:t>
      </w:r>
      <w:r w:rsidR="003566FE">
        <w:t>Response Due</w:t>
      </w:r>
      <w:r w:rsidR="003566FE" w:rsidRPr="00E07335">
        <w:t xml:space="preserve">: </w:t>
      </w:r>
      <w:r w:rsidR="00D654AB">
        <w:rPr>
          <w:sz w:val="24"/>
        </w:rPr>
        <w:t>@dueDate@</w:t>
      </w:r>
    </w:p>
    <w:p w14:paraId="4D264DBC" w14:textId="77777777" w:rsidR="003566FE" w:rsidRPr="00E07335" w:rsidRDefault="003566FE" w:rsidP="003566FE">
      <w:pPr>
        <w:rPr>
          <w:b/>
          <w:u w:val="single"/>
        </w:rPr>
      </w:pPr>
      <w:r w:rsidRPr="00E07335">
        <w:rPr>
          <w:b/>
          <w:u w:val="single"/>
        </w:rPr>
        <w:t>Body:</w:t>
      </w:r>
    </w:p>
    <w:p w14:paraId="51810D5F" w14:textId="77777777" w:rsidR="00D654AB" w:rsidRDefault="00D654AB" w:rsidP="00D654AB">
      <w:r>
        <w:t>Dear @recipient@,&lt;br&gt;</w:t>
      </w:r>
    </w:p>
    <w:p w14:paraId="5EEADAD0" w14:textId="77777777" w:rsidR="003566FE" w:rsidRPr="00E07335" w:rsidRDefault="00D654AB" w:rsidP="003566FE">
      <w:r>
        <w:t>&lt;p&gt;</w:t>
      </w:r>
      <w:r w:rsidR="003566FE" w:rsidRPr="00E07335">
        <w:t xml:space="preserve">A </w:t>
      </w:r>
      <w:r w:rsidR="003566FE">
        <w:t>Reply Brief draft for the matter mentioned above</w:t>
      </w:r>
      <w:r w:rsidR="003566FE" w:rsidRPr="00E07335">
        <w:t xml:space="preserve"> is attached.</w:t>
      </w:r>
      <w:r w:rsidR="00B834F7" w:rsidRPr="00B834F7">
        <w:t xml:space="preserve"> </w:t>
      </w:r>
      <w:r w:rsidR="00B834F7">
        <w:t>&lt;/p&gt;</w:t>
      </w:r>
    </w:p>
    <w:p w14:paraId="72D94D94" w14:textId="77777777" w:rsidR="003566FE" w:rsidRPr="00E07335" w:rsidRDefault="00D654AB" w:rsidP="003566FE">
      <w:r>
        <w:t>&lt;p&gt;</w:t>
      </w:r>
      <w:r w:rsidR="003566FE" w:rsidRPr="00E07335">
        <w:t>Please provide any instructions o</w:t>
      </w:r>
      <w:r w:rsidR="003566FE">
        <w:t>r</w:t>
      </w:r>
      <w:r w:rsidR="003566FE" w:rsidRPr="00E07335">
        <w:t xml:space="preserve"> comments you may have regarding this matter to the working attorney, </w:t>
      </w:r>
      <w:r w:rsidR="00E535CB">
        <w:t>@WAname@</w:t>
      </w:r>
      <w:r w:rsidR="003566FE" w:rsidRPr="00E07335">
        <w:t>.</w:t>
      </w:r>
      <w:r w:rsidR="00B834F7">
        <w:t>&lt;/p&gt;</w:t>
      </w:r>
    </w:p>
    <w:p w14:paraId="158215D0" w14:textId="77777777" w:rsidR="00D654AB" w:rsidRPr="00E07335" w:rsidRDefault="00D654AB" w:rsidP="00D654AB">
      <w:r>
        <w:t>&lt;p&gt;</w:t>
      </w:r>
      <w:r w:rsidRPr="00E07335">
        <w:t>This was added to the spreadsheet on</w:t>
      </w:r>
      <w:r>
        <w:t xml:space="preserve"> @</w:t>
      </w:r>
      <w:r w:rsidRPr="007633CE">
        <w:t>currentDate</w:t>
      </w:r>
      <w:r>
        <w:t>@</w:t>
      </w:r>
      <w:r w:rsidRPr="00E07335">
        <w:t>.</w:t>
      </w:r>
      <w:r w:rsidRPr="009F3F67">
        <w:t xml:space="preserve"> </w:t>
      </w:r>
      <w:r>
        <w:t>&lt;/p&gt;</w:t>
      </w:r>
    </w:p>
    <w:p w14:paraId="3A8B8788" w14:textId="77777777" w:rsidR="00D654AB" w:rsidRDefault="00D654AB" w:rsidP="00D654AB">
      <w:r>
        <w:t>&lt;br&gt;&lt;br&gt;</w:t>
      </w:r>
    </w:p>
    <w:p w14:paraId="15DB4460" w14:textId="77777777" w:rsidR="00D654AB" w:rsidRDefault="00D654AB" w:rsidP="00D654AB">
      <w:r>
        <w:t>Thank you,&lt;br&gt;</w:t>
      </w:r>
    </w:p>
    <w:p w14:paraId="17DAD3CB" w14:textId="77777777" w:rsidR="00D654AB" w:rsidRDefault="00D654AB" w:rsidP="00D654AB">
      <w:r>
        <w:t>@userName@</w:t>
      </w:r>
    </w:p>
    <w:p w14:paraId="40FBE013" w14:textId="77777777" w:rsidR="00D654AB" w:rsidRDefault="00D654AB" w:rsidP="00D654AB"/>
    <w:p w14:paraId="19CFFDC4" w14:textId="77777777" w:rsidR="00D654AB" w:rsidRPr="0023029E" w:rsidRDefault="00D654AB" w:rsidP="00D654AB"/>
    <w:p w14:paraId="5B46F8E8" w14:textId="77777777" w:rsidR="003566FE" w:rsidRPr="00E07335" w:rsidRDefault="005B0EC7" w:rsidP="005B0EC7">
      <w:pPr>
        <w:rPr>
          <w:b/>
          <w:u w:val="single"/>
        </w:rPr>
      </w:pPr>
      <w:r w:rsidRPr="005B0EC7">
        <w:t>5597 -</w:t>
      </w:r>
      <w:r w:rsidRPr="005B0EC7">
        <w:rPr>
          <w:b/>
          <w:u w:val="single"/>
        </w:rPr>
        <w:t xml:space="preserve"> </w:t>
      </w:r>
      <w:r w:rsidR="003566FE" w:rsidRPr="0023029E">
        <w:rPr>
          <w:b/>
          <w:highlight w:val="yellow"/>
          <w:u w:val="single"/>
        </w:rPr>
        <w:t>CON, CON/DIV, CONTINUATION</w:t>
      </w:r>
    </w:p>
    <w:p w14:paraId="4CC7B8AB" w14:textId="77777777" w:rsidR="003566FE" w:rsidRPr="00E07335" w:rsidRDefault="00E535CB" w:rsidP="003566FE">
      <w:r w:rsidRPr="00E07335">
        <w:rPr>
          <w:b/>
          <w:u w:val="single"/>
        </w:rPr>
        <w:t>Subject:</w:t>
      </w:r>
      <w:r>
        <w:rPr>
          <w:b/>
        </w:rPr>
        <w:t xml:space="preserve">  </w:t>
      </w:r>
      <w:r>
        <w:rPr>
          <w:sz w:val="24"/>
        </w:rPr>
        <w:t>@clientRefNo@ (@matterNo@</w:t>
      </w:r>
      <w:r w:rsidRPr="001A1DCD">
        <w:rPr>
          <w:sz w:val="24"/>
        </w:rPr>
        <w:t>)</w:t>
      </w:r>
      <w:r w:rsidRPr="00E07335">
        <w:t xml:space="preserve"> </w:t>
      </w:r>
      <w:r w:rsidR="003566FE" w:rsidRPr="00E07335">
        <w:t xml:space="preserve">–Continuation Proposal – </w:t>
      </w:r>
      <w:r w:rsidR="003566FE">
        <w:t>Issue Fee Due</w:t>
      </w:r>
      <w:r w:rsidR="003566FE" w:rsidRPr="00E07335">
        <w:t xml:space="preserve">: </w:t>
      </w:r>
      <w:r w:rsidR="00D654AB">
        <w:rPr>
          <w:sz w:val="24"/>
        </w:rPr>
        <w:t>@dueDate@</w:t>
      </w:r>
    </w:p>
    <w:p w14:paraId="2504508A" w14:textId="77777777" w:rsidR="003566FE" w:rsidRPr="00E07335" w:rsidRDefault="003566FE" w:rsidP="003566FE">
      <w:pPr>
        <w:rPr>
          <w:b/>
          <w:u w:val="single"/>
        </w:rPr>
      </w:pPr>
      <w:r w:rsidRPr="00E07335">
        <w:rPr>
          <w:b/>
          <w:u w:val="single"/>
        </w:rPr>
        <w:t>Body:</w:t>
      </w:r>
    </w:p>
    <w:p w14:paraId="31927E7F" w14:textId="77777777" w:rsidR="00D654AB" w:rsidRDefault="00D654AB" w:rsidP="00D654AB">
      <w:r>
        <w:t>Dear @recipient@,&lt;br&gt;</w:t>
      </w:r>
    </w:p>
    <w:p w14:paraId="5C0BA919" w14:textId="77777777" w:rsidR="003566FE" w:rsidRPr="00E07335" w:rsidRDefault="00D654AB" w:rsidP="003566FE">
      <w:r>
        <w:t>&lt;p&gt;</w:t>
      </w:r>
      <w:r w:rsidR="003566FE" w:rsidRPr="00E07335">
        <w:t xml:space="preserve">A Continuation Proposal draft for the </w:t>
      </w:r>
      <w:r w:rsidR="003566FE">
        <w:t>matter mentioned above</w:t>
      </w:r>
      <w:r w:rsidR="003566FE" w:rsidRPr="00E07335">
        <w:t xml:space="preserve"> is attached.</w:t>
      </w:r>
      <w:r w:rsidR="00B834F7" w:rsidRPr="00B834F7">
        <w:t xml:space="preserve"> </w:t>
      </w:r>
      <w:r w:rsidR="00B834F7">
        <w:t>&lt;/p&gt;</w:t>
      </w:r>
    </w:p>
    <w:p w14:paraId="4663118D" w14:textId="77777777" w:rsidR="003566FE" w:rsidRPr="00E07335" w:rsidRDefault="00D654AB" w:rsidP="003566FE">
      <w:r>
        <w:t>&lt;p&gt;</w:t>
      </w:r>
      <w:r w:rsidR="003566FE" w:rsidRPr="00E07335">
        <w:t>Please provide any instructions o</w:t>
      </w:r>
      <w:r w:rsidR="003566FE">
        <w:t>r</w:t>
      </w:r>
      <w:r w:rsidR="003566FE" w:rsidRPr="00E07335">
        <w:t xml:space="preserve"> comments you may have regarding this matter to the working attorney, </w:t>
      </w:r>
      <w:r w:rsidR="00E535CB">
        <w:t>@WAname@</w:t>
      </w:r>
      <w:r w:rsidR="003566FE" w:rsidRPr="00E07335">
        <w:t>.</w:t>
      </w:r>
      <w:r w:rsidR="00B834F7">
        <w:t>&lt;/p&gt;</w:t>
      </w:r>
    </w:p>
    <w:p w14:paraId="61A53685" w14:textId="77777777" w:rsidR="00D654AB" w:rsidRPr="00E07335" w:rsidRDefault="00D654AB" w:rsidP="00D654AB">
      <w:r>
        <w:t>&lt;p&gt;</w:t>
      </w:r>
      <w:r w:rsidRPr="00E07335">
        <w:t>This was added to the spreadsheet on</w:t>
      </w:r>
      <w:r>
        <w:t xml:space="preserve"> @</w:t>
      </w:r>
      <w:r w:rsidRPr="007633CE">
        <w:t>currentDate</w:t>
      </w:r>
      <w:r>
        <w:t>@</w:t>
      </w:r>
      <w:r w:rsidRPr="00E07335">
        <w:t>.</w:t>
      </w:r>
      <w:r w:rsidRPr="009F3F67">
        <w:t xml:space="preserve"> </w:t>
      </w:r>
      <w:r>
        <w:t>&lt;/p&gt;</w:t>
      </w:r>
    </w:p>
    <w:p w14:paraId="1A298687" w14:textId="77777777" w:rsidR="00D654AB" w:rsidRDefault="00D654AB" w:rsidP="00D654AB">
      <w:r>
        <w:t>&lt;br&gt;&lt;br&gt;</w:t>
      </w:r>
    </w:p>
    <w:p w14:paraId="461AA656" w14:textId="77777777" w:rsidR="00D654AB" w:rsidRDefault="00D654AB" w:rsidP="00D654AB">
      <w:r>
        <w:t>Thank you,&lt;br&gt;</w:t>
      </w:r>
    </w:p>
    <w:p w14:paraId="076BFB0D" w14:textId="77777777" w:rsidR="003566FE" w:rsidRDefault="00D654AB" w:rsidP="00D654AB">
      <w:r>
        <w:t>@userName@</w:t>
      </w:r>
    </w:p>
    <w:p w14:paraId="548AD1FA" w14:textId="77777777" w:rsidR="00D654AB" w:rsidRDefault="00D654AB" w:rsidP="00D654AB"/>
    <w:p w14:paraId="6CA63CC2" w14:textId="77777777" w:rsidR="00B834F7" w:rsidRDefault="00B834F7">
      <w:r>
        <w:br w:type="page"/>
      </w:r>
    </w:p>
    <w:p w14:paraId="4075CF9E" w14:textId="77777777" w:rsidR="006858F2" w:rsidRDefault="006858F2" w:rsidP="006858F2">
      <w:pPr>
        <w:spacing w:after="0" w:line="240" w:lineRule="auto"/>
      </w:pPr>
      <w:r w:rsidRPr="00E823DA">
        <w:lastRenderedPageBreak/>
        <w:t>&lt;font face="Arial" size="3"&gt;</w:t>
      </w:r>
    </w:p>
    <w:p w14:paraId="02AAC508" w14:textId="77777777" w:rsidR="006858F2" w:rsidRDefault="006858F2" w:rsidP="006858F2">
      <w:pPr>
        <w:spacing w:after="0" w:line="240" w:lineRule="auto"/>
      </w:pPr>
    </w:p>
    <w:p w14:paraId="6C557535" w14:textId="77777777" w:rsidR="006858F2" w:rsidRDefault="006858F2" w:rsidP="006858F2">
      <w:pPr>
        <w:spacing w:after="0" w:line="240" w:lineRule="auto"/>
      </w:pPr>
      <w:r w:rsidRPr="00E823DA">
        <w:t>&lt;/font&gt;</w:t>
      </w:r>
    </w:p>
    <w:p w14:paraId="257E6007" w14:textId="77777777" w:rsidR="00B834F7" w:rsidRDefault="00B834F7" w:rsidP="00D654AB"/>
    <w:p w14:paraId="7C36BAFD" w14:textId="77777777" w:rsidR="00D654AB" w:rsidRDefault="00D654AB" w:rsidP="00D654AB"/>
    <w:p w14:paraId="5AB082EE" w14:textId="77777777" w:rsidR="003566FE" w:rsidRPr="0023029E" w:rsidRDefault="005B0EC7" w:rsidP="005B0EC7">
      <w:pPr>
        <w:rPr>
          <w:b/>
          <w:u w:val="single"/>
        </w:rPr>
      </w:pPr>
      <w:r w:rsidRPr="005B0EC7">
        <w:t>5598 -</w:t>
      </w:r>
      <w:r w:rsidRPr="005B0EC7">
        <w:rPr>
          <w:b/>
          <w:u w:val="single"/>
        </w:rPr>
        <w:t xml:space="preserve"> </w:t>
      </w:r>
      <w:r w:rsidR="003566FE" w:rsidRPr="0023029E">
        <w:rPr>
          <w:b/>
          <w:highlight w:val="yellow"/>
          <w:u w:val="single"/>
        </w:rPr>
        <w:t>FOREIGN Response</w:t>
      </w:r>
    </w:p>
    <w:p w14:paraId="409BCA97" w14:textId="77777777" w:rsidR="003566FE" w:rsidRPr="00E07335" w:rsidRDefault="00E535CB" w:rsidP="003566FE">
      <w:r w:rsidRPr="00E07335">
        <w:rPr>
          <w:b/>
          <w:u w:val="single"/>
        </w:rPr>
        <w:t>Subject:</w:t>
      </w:r>
      <w:r>
        <w:rPr>
          <w:b/>
        </w:rPr>
        <w:t xml:space="preserve">  </w:t>
      </w:r>
      <w:r>
        <w:rPr>
          <w:sz w:val="24"/>
        </w:rPr>
        <w:t>@clientRefNo@ (@matterNo@</w:t>
      </w:r>
      <w:r w:rsidRPr="001A1DCD">
        <w:rPr>
          <w:sz w:val="24"/>
        </w:rPr>
        <w:t>)</w:t>
      </w:r>
      <w:r w:rsidRPr="00E07335">
        <w:t xml:space="preserve"> </w:t>
      </w:r>
      <w:r w:rsidR="003566FE" w:rsidRPr="00E07335">
        <w:t>–</w:t>
      </w:r>
      <w:r w:rsidR="003566FE">
        <w:t>FOREIGN Response</w:t>
      </w:r>
      <w:r w:rsidR="003566FE" w:rsidRPr="00E07335">
        <w:t xml:space="preserve"> – </w:t>
      </w:r>
      <w:r w:rsidR="003566FE">
        <w:t>Due</w:t>
      </w:r>
      <w:r w:rsidR="003566FE" w:rsidRPr="00E07335">
        <w:t xml:space="preserve">: </w:t>
      </w:r>
      <w:r w:rsidR="00D654AB">
        <w:rPr>
          <w:sz w:val="24"/>
        </w:rPr>
        <w:t>@dueDate@</w:t>
      </w:r>
    </w:p>
    <w:p w14:paraId="33B7CC70" w14:textId="77777777" w:rsidR="003566FE" w:rsidRPr="00E07335" w:rsidRDefault="003566FE" w:rsidP="003566FE">
      <w:pPr>
        <w:rPr>
          <w:b/>
          <w:u w:val="single"/>
        </w:rPr>
      </w:pPr>
      <w:r w:rsidRPr="00E07335">
        <w:rPr>
          <w:b/>
          <w:u w:val="single"/>
        </w:rPr>
        <w:t>Body:</w:t>
      </w:r>
    </w:p>
    <w:p w14:paraId="2D2AA667" w14:textId="77777777" w:rsidR="00D654AB" w:rsidRDefault="00D654AB" w:rsidP="00D654AB">
      <w:r>
        <w:t>Dear @recipient@,&lt;br&gt;</w:t>
      </w:r>
    </w:p>
    <w:p w14:paraId="583E7C5B" w14:textId="77777777" w:rsidR="003566FE" w:rsidRPr="00E07335" w:rsidRDefault="00D654AB" w:rsidP="003566FE">
      <w:r>
        <w:t>&lt;p&gt;</w:t>
      </w:r>
      <w:r w:rsidR="003566FE" w:rsidRPr="00E07335">
        <w:t xml:space="preserve">A </w:t>
      </w:r>
      <w:r w:rsidR="003566FE">
        <w:t xml:space="preserve">FOREIGN Response draft for the matter mentioned above </w:t>
      </w:r>
      <w:r w:rsidR="003566FE" w:rsidRPr="00E07335">
        <w:t>is attached.</w:t>
      </w:r>
      <w:r w:rsidR="00B834F7" w:rsidRPr="00B834F7">
        <w:t xml:space="preserve"> </w:t>
      </w:r>
      <w:r w:rsidR="00B834F7">
        <w:t>&lt;/p&gt;</w:t>
      </w:r>
    </w:p>
    <w:p w14:paraId="70359F13" w14:textId="77777777" w:rsidR="003566FE" w:rsidRPr="00E07335" w:rsidRDefault="00D654AB" w:rsidP="003566FE">
      <w:r>
        <w:t>&lt;p&gt;</w:t>
      </w:r>
      <w:r w:rsidR="003566FE" w:rsidRPr="00E07335">
        <w:t>Please provide any instructions o</w:t>
      </w:r>
      <w:r w:rsidR="003566FE">
        <w:t>r</w:t>
      </w:r>
      <w:r w:rsidR="003566FE" w:rsidRPr="00E07335">
        <w:t xml:space="preserve"> comments you may have regarding this matter to the working attorney, </w:t>
      </w:r>
      <w:r w:rsidR="00E535CB">
        <w:t>@WAname@</w:t>
      </w:r>
      <w:r w:rsidR="003566FE" w:rsidRPr="00E07335">
        <w:t>.</w:t>
      </w:r>
      <w:r w:rsidR="00B834F7">
        <w:t>&lt;/p&gt;</w:t>
      </w:r>
    </w:p>
    <w:p w14:paraId="54248AF2" w14:textId="77777777" w:rsidR="00D654AB" w:rsidRPr="00E07335" w:rsidRDefault="00D654AB" w:rsidP="00D654AB">
      <w:r>
        <w:t>&lt;p&gt;</w:t>
      </w:r>
      <w:r w:rsidRPr="00E07335">
        <w:t>This was added to the spreadsheet on</w:t>
      </w:r>
      <w:r>
        <w:t xml:space="preserve"> @</w:t>
      </w:r>
      <w:r w:rsidRPr="007633CE">
        <w:t>currentDate</w:t>
      </w:r>
      <w:r>
        <w:t>@</w:t>
      </w:r>
      <w:r w:rsidRPr="00E07335">
        <w:t>.</w:t>
      </w:r>
      <w:r w:rsidRPr="009F3F67">
        <w:t xml:space="preserve"> </w:t>
      </w:r>
      <w:r>
        <w:t>&lt;/p&gt;</w:t>
      </w:r>
    </w:p>
    <w:p w14:paraId="18F34740" w14:textId="77777777" w:rsidR="00D654AB" w:rsidRDefault="00D654AB" w:rsidP="00D654AB">
      <w:r>
        <w:t>&lt;br&gt;&lt;br&gt;</w:t>
      </w:r>
    </w:p>
    <w:p w14:paraId="480113DA" w14:textId="77777777" w:rsidR="00D654AB" w:rsidRDefault="00D654AB" w:rsidP="00D654AB">
      <w:r>
        <w:t>Thank you,&lt;br&gt;</w:t>
      </w:r>
    </w:p>
    <w:p w14:paraId="6C637579" w14:textId="77777777" w:rsidR="003566FE" w:rsidRDefault="00D654AB" w:rsidP="00D654AB">
      <w:r>
        <w:t>@userName@</w:t>
      </w:r>
    </w:p>
    <w:p w14:paraId="3E9E96A6" w14:textId="77777777" w:rsidR="00D654AB" w:rsidRDefault="00D654AB" w:rsidP="00D654AB"/>
    <w:p w14:paraId="65062329" w14:textId="77777777" w:rsidR="00D654AB" w:rsidRPr="0023029E" w:rsidRDefault="00D654AB" w:rsidP="00D654AB"/>
    <w:p w14:paraId="377FD953" w14:textId="77777777" w:rsidR="003566FE" w:rsidRDefault="005B0EC7" w:rsidP="005B0EC7">
      <w:pPr>
        <w:rPr>
          <w:b/>
          <w:u w:val="single"/>
        </w:rPr>
      </w:pPr>
      <w:r w:rsidRPr="005B0EC7">
        <w:t>5599 -</w:t>
      </w:r>
      <w:r w:rsidRPr="005B0EC7">
        <w:rPr>
          <w:b/>
          <w:u w:val="single"/>
        </w:rPr>
        <w:t xml:space="preserve"> </w:t>
      </w:r>
      <w:r w:rsidR="003566FE" w:rsidRPr="000B62F1">
        <w:rPr>
          <w:b/>
          <w:highlight w:val="yellow"/>
          <w:u w:val="single"/>
        </w:rPr>
        <w:t>FOREIGN CON/DIV Proposal</w:t>
      </w:r>
      <w:r w:rsidR="003566FE">
        <w:rPr>
          <w:b/>
          <w:u w:val="single"/>
        </w:rPr>
        <w:t xml:space="preserve"> </w:t>
      </w:r>
    </w:p>
    <w:p w14:paraId="3EC1218A" w14:textId="77777777" w:rsidR="003566FE" w:rsidRPr="00FD2EB1" w:rsidRDefault="00E535CB" w:rsidP="003566FE">
      <w:r w:rsidRPr="00E07335">
        <w:rPr>
          <w:b/>
          <w:u w:val="single"/>
        </w:rPr>
        <w:t>Subject:</w:t>
      </w:r>
      <w:r>
        <w:rPr>
          <w:b/>
        </w:rPr>
        <w:t xml:space="preserve">  </w:t>
      </w:r>
      <w:r>
        <w:rPr>
          <w:sz w:val="24"/>
        </w:rPr>
        <w:t>@clientRefNo@ (@matterNo@</w:t>
      </w:r>
      <w:r w:rsidRPr="001A1DCD">
        <w:rPr>
          <w:sz w:val="24"/>
        </w:rPr>
        <w:t>)</w:t>
      </w:r>
      <w:r w:rsidRPr="00E07335">
        <w:t xml:space="preserve"> </w:t>
      </w:r>
      <w:r w:rsidR="003566FE">
        <w:t xml:space="preserve">–FOREIGN Continuation Proposal – Response Due: </w:t>
      </w:r>
      <w:r w:rsidR="00D654AB">
        <w:rPr>
          <w:sz w:val="24"/>
        </w:rPr>
        <w:t>@dueDate@</w:t>
      </w:r>
    </w:p>
    <w:p w14:paraId="1230838D" w14:textId="77777777" w:rsidR="003566FE" w:rsidRPr="005A20F6" w:rsidRDefault="003566FE" w:rsidP="003566FE">
      <w:pPr>
        <w:rPr>
          <w:b/>
          <w:u w:val="single"/>
        </w:rPr>
      </w:pPr>
      <w:r w:rsidRPr="005A20F6">
        <w:rPr>
          <w:b/>
          <w:u w:val="single"/>
        </w:rPr>
        <w:t>Body:</w:t>
      </w:r>
    </w:p>
    <w:p w14:paraId="6A337895" w14:textId="77777777" w:rsidR="00D654AB" w:rsidRDefault="00D654AB" w:rsidP="00D654AB">
      <w:r>
        <w:t>Dear @recipient@,&lt;br&gt;</w:t>
      </w:r>
    </w:p>
    <w:p w14:paraId="53A5ED74" w14:textId="77777777" w:rsidR="003566FE" w:rsidRDefault="00D654AB" w:rsidP="003566FE">
      <w:r>
        <w:t>&lt;p&gt;</w:t>
      </w:r>
      <w:r w:rsidR="003566FE">
        <w:t>A FOREIGN Continuation Proposal draft for the matter mentioned above is attached.</w:t>
      </w:r>
      <w:r w:rsidR="00B834F7" w:rsidRPr="00B834F7">
        <w:t xml:space="preserve"> </w:t>
      </w:r>
      <w:r w:rsidR="00B834F7">
        <w:t>&lt;/p&gt;</w:t>
      </w:r>
    </w:p>
    <w:p w14:paraId="1F93689D" w14:textId="77777777" w:rsidR="003566FE" w:rsidRDefault="00D654AB" w:rsidP="003566FE">
      <w:r>
        <w:t>&lt;p&gt;</w:t>
      </w:r>
      <w:r w:rsidR="003566FE">
        <w:t xml:space="preserve">Please provide any instructions or comments you may have regarding this matter to the working attorney, </w:t>
      </w:r>
      <w:r w:rsidR="00E535CB">
        <w:t>@WAname@</w:t>
      </w:r>
      <w:r w:rsidR="003566FE">
        <w:t>.</w:t>
      </w:r>
      <w:r w:rsidR="00B834F7">
        <w:t>&lt;/p&gt;</w:t>
      </w:r>
    </w:p>
    <w:p w14:paraId="752110F8" w14:textId="77777777" w:rsidR="00D654AB" w:rsidRPr="00E07335" w:rsidRDefault="00D654AB" w:rsidP="00D654AB">
      <w:r>
        <w:t>&lt;p&gt;</w:t>
      </w:r>
      <w:r w:rsidRPr="00E07335">
        <w:t>This was added to the spreadsheet on</w:t>
      </w:r>
      <w:r>
        <w:t xml:space="preserve"> @</w:t>
      </w:r>
      <w:r w:rsidRPr="007633CE">
        <w:t>currentDate</w:t>
      </w:r>
      <w:r>
        <w:t>@</w:t>
      </w:r>
      <w:r w:rsidRPr="00E07335">
        <w:t>.</w:t>
      </w:r>
      <w:r w:rsidRPr="009F3F67">
        <w:t xml:space="preserve"> </w:t>
      </w:r>
      <w:r>
        <w:t>&lt;/p&gt;</w:t>
      </w:r>
    </w:p>
    <w:p w14:paraId="1094F44E" w14:textId="77777777" w:rsidR="00D654AB" w:rsidRDefault="00D654AB" w:rsidP="00D654AB">
      <w:r>
        <w:t>&lt;br&gt;&lt;br&gt;</w:t>
      </w:r>
    </w:p>
    <w:p w14:paraId="3D6D11B4" w14:textId="77777777" w:rsidR="00D654AB" w:rsidRDefault="00D654AB" w:rsidP="00D654AB">
      <w:r>
        <w:t>Thank you,&lt;br&gt;</w:t>
      </w:r>
    </w:p>
    <w:p w14:paraId="1C4CF72A" w14:textId="77777777" w:rsidR="003566FE" w:rsidRDefault="00D654AB" w:rsidP="00D654AB">
      <w:r>
        <w:t>@userName@</w:t>
      </w:r>
    </w:p>
    <w:p w14:paraId="4FB2D8C1" w14:textId="77777777" w:rsidR="00B834F7" w:rsidRDefault="00B834F7">
      <w:r>
        <w:br w:type="page"/>
      </w:r>
    </w:p>
    <w:p w14:paraId="1B323D6E" w14:textId="77777777" w:rsidR="006858F2" w:rsidRDefault="006858F2" w:rsidP="006858F2">
      <w:pPr>
        <w:spacing w:after="0" w:line="240" w:lineRule="auto"/>
      </w:pPr>
      <w:r w:rsidRPr="00E823DA">
        <w:lastRenderedPageBreak/>
        <w:t>&lt;font face="Arial" size="3"&gt;</w:t>
      </w:r>
    </w:p>
    <w:p w14:paraId="716B6C37" w14:textId="77777777" w:rsidR="006858F2" w:rsidRDefault="006858F2" w:rsidP="006858F2">
      <w:pPr>
        <w:spacing w:after="0" w:line="240" w:lineRule="auto"/>
      </w:pPr>
    </w:p>
    <w:p w14:paraId="41237038" w14:textId="77777777" w:rsidR="006858F2" w:rsidRDefault="006858F2" w:rsidP="006858F2">
      <w:pPr>
        <w:spacing w:after="0" w:line="240" w:lineRule="auto"/>
      </w:pPr>
      <w:r w:rsidRPr="00E823DA">
        <w:t>&lt;/font&gt;</w:t>
      </w:r>
    </w:p>
    <w:p w14:paraId="0794E01A" w14:textId="77777777" w:rsidR="00D654AB" w:rsidRDefault="00D654AB" w:rsidP="00D654AB"/>
    <w:p w14:paraId="7565EB0E" w14:textId="77777777" w:rsidR="003566FE" w:rsidRPr="000B62F1" w:rsidRDefault="002D3CD3" w:rsidP="002D3CD3">
      <w:pPr>
        <w:rPr>
          <w:b/>
          <w:u w:val="single"/>
        </w:rPr>
      </w:pPr>
      <w:r w:rsidRPr="002D3CD3">
        <w:t>5600 -</w:t>
      </w:r>
      <w:r w:rsidRPr="002D3CD3">
        <w:rPr>
          <w:b/>
          <w:u w:val="single"/>
        </w:rPr>
        <w:t xml:space="preserve"> </w:t>
      </w:r>
      <w:r w:rsidR="003566FE" w:rsidRPr="000B62F1">
        <w:rPr>
          <w:b/>
          <w:highlight w:val="yellow"/>
          <w:u w:val="single"/>
        </w:rPr>
        <w:t>MISC Request</w:t>
      </w:r>
    </w:p>
    <w:p w14:paraId="61F77F54" w14:textId="77777777" w:rsidR="003566FE" w:rsidRPr="00FD2EB1" w:rsidRDefault="00E535CB" w:rsidP="003566FE">
      <w:r w:rsidRPr="00E07335">
        <w:rPr>
          <w:b/>
          <w:u w:val="single"/>
        </w:rPr>
        <w:t>Subject:</w:t>
      </w:r>
      <w:r>
        <w:rPr>
          <w:b/>
        </w:rPr>
        <w:t xml:space="preserve">  </w:t>
      </w:r>
      <w:r>
        <w:rPr>
          <w:sz w:val="24"/>
        </w:rPr>
        <w:t>@clientRefNo@ (@matterNo@</w:t>
      </w:r>
      <w:r w:rsidRPr="001A1DCD">
        <w:rPr>
          <w:sz w:val="24"/>
        </w:rPr>
        <w:t>)</w:t>
      </w:r>
      <w:r w:rsidRPr="00E07335">
        <w:t xml:space="preserve"> </w:t>
      </w:r>
      <w:r w:rsidR="003566FE">
        <w:t xml:space="preserve">–MISC Request - Response Due: </w:t>
      </w:r>
      <w:r w:rsidR="00D654AB">
        <w:rPr>
          <w:sz w:val="24"/>
        </w:rPr>
        <w:t>@dueDate@</w:t>
      </w:r>
    </w:p>
    <w:p w14:paraId="6EDCB478" w14:textId="77777777" w:rsidR="003566FE" w:rsidRPr="005A20F6" w:rsidRDefault="003566FE" w:rsidP="003566FE">
      <w:pPr>
        <w:rPr>
          <w:b/>
          <w:u w:val="single"/>
        </w:rPr>
      </w:pPr>
      <w:r w:rsidRPr="005A20F6">
        <w:rPr>
          <w:b/>
          <w:u w:val="single"/>
        </w:rPr>
        <w:t>Body:</w:t>
      </w:r>
    </w:p>
    <w:p w14:paraId="24046292" w14:textId="77777777" w:rsidR="00D654AB" w:rsidRDefault="00D654AB" w:rsidP="00D654AB">
      <w:r>
        <w:t>Dear @recipient@,&lt;br&gt;</w:t>
      </w:r>
    </w:p>
    <w:p w14:paraId="574641FF" w14:textId="77777777" w:rsidR="003566FE" w:rsidRDefault="00D654AB" w:rsidP="003566FE">
      <w:r>
        <w:t>&lt;p&gt;</w:t>
      </w:r>
      <w:r w:rsidR="003566FE">
        <w:t>A MISC Request for the matter mentioned above is attached.</w:t>
      </w:r>
      <w:r w:rsidRPr="00D654AB">
        <w:t xml:space="preserve"> </w:t>
      </w:r>
      <w:r>
        <w:t>&lt;/p&gt;</w:t>
      </w:r>
    </w:p>
    <w:p w14:paraId="3D5EAE00" w14:textId="77777777" w:rsidR="003566FE" w:rsidRDefault="00D654AB" w:rsidP="003566FE">
      <w:r>
        <w:t>&lt;p&gt;</w:t>
      </w:r>
      <w:r w:rsidR="003566FE">
        <w:t xml:space="preserve">Please provide any instructions or comments you may have regarding this matter to the working attorney, </w:t>
      </w:r>
      <w:r w:rsidR="00E535CB">
        <w:t>@WAname@</w:t>
      </w:r>
      <w:r w:rsidR="003566FE">
        <w:t>.</w:t>
      </w:r>
      <w:r>
        <w:t>&lt;/p&gt;</w:t>
      </w:r>
    </w:p>
    <w:p w14:paraId="74461216" w14:textId="77777777" w:rsidR="00D654AB" w:rsidRPr="00E07335" w:rsidRDefault="00D654AB" w:rsidP="00D654AB">
      <w:r>
        <w:t>&lt;p&gt;</w:t>
      </w:r>
      <w:r w:rsidRPr="00E07335">
        <w:t>This was added to the spreadsheet on</w:t>
      </w:r>
      <w:r>
        <w:t xml:space="preserve"> @</w:t>
      </w:r>
      <w:r w:rsidRPr="007633CE">
        <w:t>currentDate</w:t>
      </w:r>
      <w:r>
        <w:t>@</w:t>
      </w:r>
      <w:r w:rsidRPr="00E07335">
        <w:t>.</w:t>
      </w:r>
      <w:r w:rsidRPr="009F3F67">
        <w:t xml:space="preserve"> </w:t>
      </w:r>
      <w:r>
        <w:t>&lt;/p&gt;</w:t>
      </w:r>
    </w:p>
    <w:p w14:paraId="3F30B8E6" w14:textId="77777777" w:rsidR="00D654AB" w:rsidRDefault="00D654AB" w:rsidP="00D654AB">
      <w:r>
        <w:t>&lt;br&gt;&lt;br&gt;</w:t>
      </w:r>
    </w:p>
    <w:p w14:paraId="4B322067" w14:textId="77777777" w:rsidR="00D654AB" w:rsidRDefault="00D654AB" w:rsidP="00D654AB">
      <w:r>
        <w:t>Thank you,&lt;br&gt;</w:t>
      </w:r>
    </w:p>
    <w:p w14:paraId="5D11E8E2" w14:textId="77777777" w:rsidR="00D654AB" w:rsidRDefault="00D654AB" w:rsidP="00D654AB">
      <w:r>
        <w:t>@userName@</w:t>
      </w:r>
    </w:p>
    <w:p w14:paraId="131FFB4C" w14:textId="77777777" w:rsidR="00D654AB" w:rsidRDefault="00D654AB" w:rsidP="003566FE"/>
    <w:p w14:paraId="4CF85A3E" w14:textId="77777777" w:rsidR="00B834F7" w:rsidRPr="000B62F1" w:rsidRDefault="00B834F7" w:rsidP="003566FE"/>
    <w:p w14:paraId="6EAAC8DF" w14:textId="77777777" w:rsidR="003566FE" w:rsidRDefault="002D3CD3" w:rsidP="002D3CD3">
      <w:pPr>
        <w:rPr>
          <w:b/>
          <w:u w:val="single"/>
        </w:rPr>
      </w:pPr>
      <w:r w:rsidRPr="002D3CD3">
        <w:t>5601 -</w:t>
      </w:r>
      <w:r w:rsidRPr="002D3CD3">
        <w:rPr>
          <w:b/>
          <w:u w:val="single"/>
        </w:rPr>
        <w:t xml:space="preserve"> </w:t>
      </w:r>
      <w:r w:rsidR="003566FE" w:rsidRPr="000B62F1">
        <w:rPr>
          <w:b/>
          <w:highlight w:val="yellow"/>
          <w:u w:val="single"/>
        </w:rPr>
        <w:t>Claim Chart</w:t>
      </w:r>
      <w:r w:rsidR="003566FE">
        <w:rPr>
          <w:b/>
          <w:u w:val="single"/>
        </w:rPr>
        <w:t xml:space="preserve"> </w:t>
      </w:r>
    </w:p>
    <w:p w14:paraId="28E916BD" w14:textId="77777777" w:rsidR="003566FE" w:rsidRPr="00FD2EB1" w:rsidRDefault="00E535CB" w:rsidP="003566FE">
      <w:r w:rsidRPr="00E07335">
        <w:rPr>
          <w:b/>
          <w:u w:val="single"/>
        </w:rPr>
        <w:t>Subject:</w:t>
      </w:r>
      <w:r>
        <w:rPr>
          <w:b/>
        </w:rPr>
        <w:t xml:space="preserve">  </w:t>
      </w:r>
      <w:r>
        <w:rPr>
          <w:sz w:val="24"/>
        </w:rPr>
        <w:t>@clientRefNo@ (@matterNo@</w:t>
      </w:r>
      <w:r w:rsidRPr="001A1DCD">
        <w:rPr>
          <w:sz w:val="24"/>
        </w:rPr>
        <w:t>)</w:t>
      </w:r>
      <w:r w:rsidRPr="00E07335">
        <w:t xml:space="preserve"> </w:t>
      </w:r>
      <w:r w:rsidR="003566FE">
        <w:t xml:space="preserve">–Claim Chart – Response Due: </w:t>
      </w:r>
      <w:r w:rsidR="00D654AB">
        <w:rPr>
          <w:sz w:val="24"/>
        </w:rPr>
        <w:t>@dueDate@</w:t>
      </w:r>
    </w:p>
    <w:p w14:paraId="111A10BA" w14:textId="77777777" w:rsidR="003566FE" w:rsidRPr="005A20F6" w:rsidRDefault="003566FE" w:rsidP="003566FE">
      <w:pPr>
        <w:rPr>
          <w:b/>
          <w:u w:val="single"/>
        </w:rPr>
      </w:pPr>
      <w:r w:rsidRPr="005A20F6">
        <w:rPr>
          <w:b/>
          <w:u w:val="single"/>
        </w:rPr>
        <w:t>Body:</w:t>
      </w:r>
    </w:p>
    <w:p w14:paraId="30006EA9" w14:textId="77777777" w:rsidR="00D654AB" w:rsidRDefault="00D654AB" w:rsidP="00D654AB">
      <w:r>
        <w:t>Dear @recipient@,&lt;br&gt;</w:t>
      </w:r>
    </w:p>
    <w:p w14:paraId="1BA220FD" w14:textId="77777777" w:rsidR="003566FE" w:rsidRDefault="00D654AB" w:rsidP="003566FE">
      <w:r>
        <w:t>&lt;p&gt;</w:t>
      </w:r>
      <w:r w:rsidR="003566FE">
        <w:t>A Claim Chart for the matter mentioned above is attached.</w:t>
      </w:r>
      <w:r w:rsidRPr="00D654AB">
        <w:t xml:space="preserve"> </w:t>
      </w:r>
      <w:r>
        <w:t>&lt;/p&gt;</w:t>
      </w:r>
    </w:p>
    <w:p w14:paraId="35D84A59" w14:textId="77777777" w:rsidR="003566FE" w:rsidRDefault="00D654AB" w:rsidP="003566FE">
      <w:r>
        <w:t>&lt;p&gt;</w:t>
      </w:r>
      <w:r w:rsidR="003566FE">
        <w:t xml:space="preserve">Please provide any instructions or comments you may have regarding this matter to the working attorney, </w:t>
      </w:r>
      <w:r w:rsidR="00E535CB">
        <w:t>@</w:t>
      </w:r>
      <w:r w:rsidR="00E535CB" w:rsidRPr="000559BD">
        <w:t>WAname@</w:t>
      </w:r>
      <w:r w:rsidR="003566FE">
        <w:t>.</w:t>
      </w:r>
      <w:r>
        <w:t>&lt;/p&gt;</w:t>
      </w:r>
    </w:p>
    <w:p w14:paraId="45A91A43" w14:textId="77777777" w:rsidR="00D654AB" w:rsidRPr="00E07335" w:rsidRDefault="00D654AB" w:rsidP="00D654AB">
      <w:r>
        <w:t>&lt;p&gt;</w:t>
      </w:r>
      <w:r w:rsidRPr="00E07335">
        <w:t>This was added to the spreadsheet on</w:t>
      </w:r>
      <w:r>
        <w:t xml:space="preserve"> @</w:t>
      </w:r>
      <w:r w:rsidRPr="007633CE">
        <w:t>currentDate</w:t>
      </w:r>
      <w:r>
        <w:t>@</w:t>
      </w:r>
      <w:r w:rsidRPr="00E07335">
        <w:t>.</w:t>
      </w:r>
      <w:r w:rsidRPr="009F3F67">
        <w:t xml:space="preserve"> </w:t>
      </w:r>
      <w:r>
        <w:t>&lt;/p&gt;</w:t>
      </w:r>
    </w:p>
    <w:p w14:paraId="036165B1" w14:textId="77777777" w:rsidR="00D654AB" w:rsidRDefault="00D654AB" w:rsidP="00D654AB">
      <w:r>
        <w:t>&lt;br&gt;&lt;br&gt;</w:t>
      </w:r>
    </w:p>
    <w:p w14:paraId="4A86F99D" w14:textId="77777777" w:rsidR="00D654AB" w:rsidRDefault="00D654AB" w:rsidP="00D654AB">
      <w:r>
        <w:t>Thank you,&lt;br&gt;</w:t>
      </w:r>
    </w:p>
    <w:p w14:paraId="3722CC5C" w14:textId="77777777" w:rsidR="003566FE" w:rsidRDefault="00D654AB" w:rsidP="00D654AB">
      <w:r>
        <w:t>@userName@</w:t>
      </w:r>
    </w:p>
    <w:p w14:paraId="4D06B479" w14:textId="77777777" w:rsidR="003F1F3F" w:rsidRDefault="003F1F3F" w:rsidP="00D654AB"/>
    <w:p w14:paraId="154651A3" w14:textId="77777777" w:rsidR="0082644F" w:rsidRDefault="0082644F" w:rsidP="00D654AB"/>
    <w:p w14:paraId="45B69F39" w14:textId="77777777" w:rsidR="0082644F" w:rsidRDefault="0082644F" w:rsidP="00D654AB"/>
    <w:p w14:paraId="0A0732B7" w14:textId="77777777" w:rsidR="003F1F3F" w:rsidRPr="0082644F" w:rsidRDefault="007B05CA" w:rsidP="00D654AB">
      <w:pPr>
        <w:rPr>
          <w:b/>
          <w:u w:val="single"/>
        </w:rPr>
      </w:pPr>
      <w:r>
        <w:lastRenderedPageBreak/>
        <w:t xml:space="preserve">5602 - </w:t>
      </w:r>
      <w:r w:rsidR="0082644F" w:rsidRPr="0082644F">
        <w:rPr>
          <w:b/>
          <w:u w:val="single"/>
        </w:rPr>
        <w:t>Application for Inventor Review</w:t>
      </w:r>
    </w:p>
    <w:p w14:paraId="51314443" w14:textId="77777777" w:rsidR="0082644F" w:rsidRPr="00FD2EB1" w:rsidRDefault="0082644F" w:rsidP="0082644F">
      <w:r w:rsidRPr="00E07335">
        <w:rPr>
          <w:b/>
          <w:u w:val="single"/>
        </w:rPr>
        <w:t>Subject:</w:t>
      </w:r>
      <w:r>
        <w:rPr>
          <w:b/>
        </w:rPr>
        <w:t xml:space="preserve">  </w:t>
      </w:r>
      <w:r w:rsidRPr="00CE68DD">
        <w:t>@clientRefNo@ (@matterNo@) – Application Ready for Review</w:t>
      </w:r>
    </w:p>
    <w:p w14:paraId="6A149781" w14:textId="77777777" w:rsidR="0082644F" w:rsidRPr="005A20F6" w:rsidRDefault="0082644F" w:rsidP="0082644F">
      <w:pPr>
        <w:rPr>
          <w:b/>
          <w:u w:val="single"/>
        </w:rPr>
      </w:pPr>
      <w:r w:rsidRPr="005A20F6">
        <w:rPr>
          <w:b/>
          <w:u w:val="single"/>
        </w:rPr>
        <w:t>Body:</w:t>
      </w:r>
    </w:p>
    <w:p w14:paraId="33050F8C" w14:textId="77777777" w:rsidR="000559BD" w:rsidRPr="00CE68DD" w:rsidRDefault="000559BD" w:rsidP="001D2341">
      <w:r w:rsidRPr="00CE68DD">
        <w:t>Dear Inventors,&lt;br&gt;</w:t>
      </w:r>
    </w:p>
    <w:p w14:paraId="643245F9" w14:textId="77777777" w:rsidR="000559BD" w:rsidRPr="00CE68DD" w:rsidRDefault="000559BD" w:rsidP="001D2341">
      <w:r w:rsidRPr="00CE68DD">
        <w:t>&lt;p&gt;Enclosed is the draft of the patent application for the matter identified above. Please review the application and provide us with your comments as soon as possible. If you do have any changes or edits, please make changes directly to each of the documents (tracked changes has been enabled). &lt;/p&gt;</w:t>
      </w:r>
    </w:p>
    <w:p w14:paraId="77B352AC" w14:textId="77777777" w:rsidR="000559BD" w:rsidRPr="00CE68DD" w:rsidRDefault="000559BD" w:rsidP="001D2341">
      <w:r w:rsidRPr="00CE68DD">
        <w:t xml:space="preserve">&lt;p&gt;It would be appreciated if you could provide your comments/approval as soon as possible, but no later than @dueDate@.&lt;/p&gt; </w:t>
      </w:r>
    </w:p>
    <w:p w14:paraId="35777BEF" w14:textId="77777777" w:rsidR="000559BD" w:rsidRPr="00CE68DD" w:rsidRDefault="000559BD" w:rsidP="001D2341">
      <w:r w:rsidRPr="00CE68DD">
        <w:rPr>
          <w:bCs/>
        </w:rPr>
        <w:t>&lt;p&gt;&lt;b&gt;</w:t>
      </w:r>
      <w:r w:rsidRPr="00CE68DD">
        <w:rPr>
          <w:b/>
          <w:bCs/>
        </w:rPr>
        <w:t>Inventorship:</w:t>
      </w:r>
      <w:r w:rsidRPr="00CE68DD">
        <w:rPr>
          <w:bCs/>
        </w:rPr>
        <w:t xml:space="preserve">&lt;/b&gt; </w:t>
      </w:r>
      <w:r w:rsidRPr="00CE68DD">
        <w:t>If any other persons have contributed inventively, please provide their full contact details to so that they can be added to the application. Please note that it is imperative that all true inventors be named in the patent application.&lt;/p&gt;</w:t>
      </w:r>
    </w:p>
    <w:p w14:paraId="43DA4595" w14:textId="77777777" w:rsidR="000559BD" w:rsidRPr="00CE68DD" w:rsidRDefault="000559BD" w:rsidP="001D2341">
      <w:r w:rsidRPr="00CE68DD">
        <w:rPr>
          <w:bCs/>
        </w:rPr>
        <w:t>&lt;p&gt;&lt;b&gt;</w:t>
      </w:r>
      <w:r w:rsidRPr="00CE68DD">
        <w:rPr>
          <w:b/>
          <w:bCs/>
        </w:rPr>
        <w:t>Enablement:</w:t>
      </w:r>
      <w:r w:rsidRPr="00CE68DD">
        <w:rPr>
          <w:bCs/>
        </w:rPr>
        <w:t>&lt;/b&gt;</w:t>
      </w:r>
      <w:r w:rsidRPr="00CE68DD">
        <w:rPr>
          <w:b/>
          <w:bCs/>
        </w:rPr>
        <w:t xml:space="preserve"> </w:t>
      </w:r>
      <w:r w:rsidRPr="00CE68DD">
        <w:t>The application must describe the invention in sufficient detail to enable someone skilled in the art to make and use the invention. Please let us know if any changes may be necessary to satisfy these requirements.</w:t>
      </w:r>
      <w:r w:rsidR="00692C86" w:rsidRPr="00CE68DD">
        <w:t>&lt;/p&gt;</w:t>
      </w:r>
      <w:r w:rsidRPr="00CE68DD">
        <w:t xml:space="preserve"> </w:t>
      </w:r>
    </w:p>
    <w:p w14:paraId="27AC4317" w14:textId="77777777" w:rsidR="000559BD" w:rsidRPr="00CE68DD" w:rsidRDefault="00692C86" w:rsidP="001D2341">
      <w:r w:rsidRPr="00CE68DD">
        <w:rPr>
          <w:bCs/>
        </w:rPr>
        <w:t>&lt;p&gt;&lt;b&gt;</w:t>
      </w:r>
      <w:r w:rsidR="000559BD" w:rsidRPr="00CE68DD">
        <w:rPr>
          <w:b/>
          <w:bCs/>
        </w:rPr>
        <w:t>Duty of Disclosure:</w:t>
      </w:r>
      <w:r w:rsidR="000559BD" w:rsidRPr="00CE68DD">
        <w:t xml:space="preserve"> </w:t>
      </w:r>
      <w:r w:rsidRPr="00CE68DD">
        <w:t>&lt;/b&gt;</w:t>
      </w:r>
      <w:r w:rsidR="000559BD" w:rsidRPr="00CE68DD">
        <w:t>We would also like to bring to your attention at this time your duty to disclose all "prior art" that may be material to patentability of the claimed invention. This duty extends to the inventor(s) as well as to anyone else associated with the preparation of the application. "Prior art" includes any printed material that is relevant to the invention and that was published prior to the filing date, including U.S. and foreign patents or printed publications, papers, communications, meeting abstracts, indexed theses, thesis abstracts, and abstracts of awarded grant applications, including materials generated by the inventors. You may discharge this duty by informing us of any such material. It is better to be over-inclusive than under-inclusive in determining the relevance of a document. Please call us if you have any questions concerning possible prior art.</w:t>
      </w:r>
      <w:r w:rsidRPr="00CE68DD">
        <w:t>&lt;/p&gt;</w:t>
      </w:r>
      <w:r w:rsidR="000559BD" w:rsidRPr="00CE68DD">
        <w:t xml:space="preserve"> </w:t>
      </w:r>
    </w:p>
    <w:p w14:paraId="16969AA8" w14:textId="77777777" w:rsidR="000559BD" w:rsidRPr="00CE68DD" w:rsidRDefault="00692C86" w:rsidP="001D2341">
      <w:r w:rsidRPr="00CE68DD">
        <w:t>&lt;p&gt;</w:t>
      </w:r>
      <w:r w:rsidR="000559BD" w:rsidRPr="00CE68DD">
        <w:t>We look forward to receiving your comments on the draft application. Please do not hesitate to contact @WAname@if you have any questions.</w:t>
      </w:r>
      <w:r w:rsidRPr="00CE68DD">
        <w:t>&lt;/p&gt;</w:t>
      </w:r>
      <w:r w:rsidR="000559BD" w:rsidRPr="00CE68DD">
        <w:t xml:space="preserve"> </w:t>
      </w:r>
    </w:p>
    <w:p w14:paraId="2AB7D595" w14:textId="77777777" w:rsidR="00692C86" w:rsidRPr="00CE68DD" w:rsidRDefault="00692C86" w:rsidP="001D2341">
      <w:r w:rsidRPr="00CE68DD">
        <w:t>&lt;br&gt;&lt;br&gt;</w:t>
      </w:r>
    </w:p>
    <w:p w14:paraId="69897198" w14:textId="77777777" w:rsidR="00692C86" w:rsidRPr="00CE68DD" w:rsidRDefault="00692C86" w:rsidP="001D2341">
      <w:r w:rsidRPr="00CE68DD">
        <w:t>Thank you,&lt;br&gt;</w:t>
      </w:r>
    </w:p>
    <w:p w14:paraId="58D7C476" w14:textId="77777777" w:rsidR="00F9145F" w:rsidRPr="00CE68DD" w:rsidRDefault="00692C86" w:rsidP="001D2341">
      <w:r w:rsidRPr="00CE68DD">
        <w:t>@userName@</w:t>
      </w:r>
    </w:p>
    <w:sectPr w:rsidR="00F9145F" w:rsidRPr="00CE6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45F"/>
    <w:rsid w:val="000342C2"/>
    <w:rsid w:val="000440E5"/>
    <w:rsid w:val="00045EFF"/>
    <w:rsid w:val="00047361"/>
    <w:rsid w:val="00053B4C"/>
    <w:rsid w:val="000559BD"/>
    <w:rsid w:val="000B64AB"/>
    <w:rsid w:val="000C480E"/>
    <w:rsid w:val="000D19D4"/>
    <w:rsid w:val="001123CC"/>
    <w:rsid w:val="00195BF6"/>
    <w:rsid w:val="001D2341"/>
    <w:rsid w:val="001D2CA5"/>
    <w:rsid w:val="00222C6B"/>
    <w:rsid w:val="002C72D2"/>
    <w:rsid w:val="002D3CD3"/>
    <w:rsid w:val="003245A6"/>
    <w:rsid w:val="003566FE"/>
    <w:rsid w:val="00361B63"/>
    <w:rsid w:val="00365837"/>
    <w:rsid w:val="00394F7F"/>
    <w:rsid w:val="003F1F3F"/>
    <w:rsid w:val="003F39F0"/>
    <w:rsid w:val="00406976"/>
    <w:rsid w:val="004656D9"/>
    <w:rsid w:val="004C6186"/>
    <w:rsid w:val="004F66CD"/>
    <w:rsid w:val="005328D3"/>
    <w:rsid w:val="00544974"/>
    <w:rsid w:val="005803BF"/>
    <w:rsid w:val="00590DB3"/>
    <w:rsid w:val="005B0EC7"/>
    <w:rsid w:val="005C328F"/>
    <w:rsid w:val="005E09EC"/>
    <w:rsid w:val="00600CB2"/>
    <w:rsid w:val="006858F2"/>
    <w:rsid w:val="00692C86"/>
    <w:rsid w:val="00713DCB"/>
    <w:rsid w:val="007B05CA"/>
    <w:rsid w:val="0082644F"/>
    <w:rsid w:val="00945510"/>
    <w:rsid w:val="009514E7"/>
    <w:rsid w:val="00980AD4"/>
    <w:rsid w:val="009F3F67"/>
    <w:rsid w:val="00A11AA3"/>
    <w:rsid w:val="00AA2090"/>
    <w:rsid w:val="00B1334E"/>
    <w:rsid w:val="00B26F4D"/>
    <w:rsid w:val="00B33744"/>
    <w:rsid w:val="00B834F7"/>
    <w:rsid w:val="00B83F75"/>
    <w:rsid w:val="00B92311"/>
    <w:rsid w:val="00BC795B"/>
    <w:rsid w:val="00CE68DD"/>
    <w:rsid w:val="00CF1A59"/>
    <w:rsid w:val="00D64915"/>
    <w:rsid w:val="00D654AB"/>
    <w:rsid w:val="00E0202E"/>
    <w:rsid w:val="00E535CB"/>
    <w:rsid w:val="00E74EDC"/>
    <w:rsid w:val="00E769C3"/>
    <w:rsid w:val="00E823DA"/>
    <w:rsid w:val="00F0637B"/>
    <w:rsid w:val="00F55AF3"/>
    <w:rsid w:val="00F62DE5"/>
    <w:rsid w:val="00F9145F"/>
    <w:rsid w:val="00FE785E"/>
    <w:rsid w:val="00FF0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BF6F6"/>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4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59BD"/>
    <w:pPr>
      <w:spacing w:before="100" w:beforeAutospacing="1" w:after="100" w:afterAutospacing="1"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ebayMerges_new.dotx</Template>
  <TotalTime>0</TotalTime>
  <Pages>12</Pages>
  <Words>1853</Words>
  <Characters>10566</Characters>
  <Application>Microsoft Office Word</Application>
  <DocSecurity>0</DocSecurity>
  <PresentationFormat/>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2</cp:revision>
  <dcterms:created xsi:type="dcterms:W3CDTF">2024-06-03T23:50:00Z</dcterms:created>
  <dcterms:modified xsi:type="dcterms:W3CDTF">2024-06-03T23:50:00Z</dcterms:modified>
</cp:coreProperties>
</file>