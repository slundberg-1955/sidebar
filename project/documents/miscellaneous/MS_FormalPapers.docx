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52BB3" w14:textId="77777777" w:rsidR="000E742C" w:rsidRDefault="000E742C" w:rsidP="000E742C">
      <w:pPr>
        <w:pStyle w:val="NormalWeb"/>
        <w:spacing w:before="200" w:beforeAutospacing="0" w:after="0" w:afterAutospacing="0" w:line="216" w:lineRule="auto"/>
        <w:jc w:val="center"/>
      </w:pPr>
      <w:r w:rsidRPr="000E742C">
        <w:rPr>
          <w:rFonts w:asciiTheme="minorHAnsi" w:eastAsiaTheme="minorEastAsia" w:hAnsi="Calibri" w:cstheme="minorBidi"/>
          <w:b/>
          <w:bCs/>
          <w:color w:val="FF0000"/>
          <w:kern w:val="24"/>
          <w:sz w:val="28"/>
          <w:szCs w:val="28"/>
        </w:rPr>
        <w:t>&lt;b&gt;&lt;center&gt;&lt;font color=red&gt;PRIVILEGED AND CONFIDENTIAL – ATTORNEY CLIENT COMMUNICATION&lt;/center&gt;&lt;/font&gt;&lt;/b&gt;</w:t>
      </w:r>
    </w:p>
    <w:p w14:paraId="41FA438D" w14:textId="77777777" w:rsidR="000E742C" w:rsidRDefault="000E742C" w:rsidP="000E742C">
      <w:pPr>
        <w:pStyle w:val="NormalWeb"/>
        <w:spacing w:before="0" w:beforeAutospacing="0" w:after="0" w:afterAutospacing="0" w:line="216" w:lineRule="auto"/>
      </w:pPr>
      <w:r>
        <w:rPr>
          <w:rFonts w:ascii="Calibri body" w:eastAsiaTheme="minorEastAsia" w:hAnsi="Calibri body" w:cstheme="minorBidi"/>
          <w:color w:val="000000" w:themeColor="text1"/>
          <w:kern w:val="24"/>
          <w:sz w:val="28"/>
          <w:szCs w:val="28"/>
        </w:rPr>
        <w:t xml:space="preserve">TO: </w:t>
      </w:r>
      <w:r>
        <w:rPr>
          <w:rFonts w:ascii="Calibri body" w:eastAsiaTheme="minorEastAsia" w:hAnsi="Calibri body" w:cstheme="minorBidi"/>
          <w:b/>
          <w:bCs/>
          <w:color w:val="000000" w:themeColor="text1"/>
          <w:kern w:val="24"/>
          <w:sz w:val="28"/>
          <w:szCs w:val="28"/>
        </w:rPr>
        <w:t>&lt;b&gt;@inventorList@</w:t>
      </w:r>
    </w:p>
    <w:p w14:paraId="38FE43AD" w14:textId="77777777" w:rsidR="000E742C" w:rsidRDefault="000E742C" w:rsidP="000E742C">
      <w:pPr>
        <w:pStyle w:val="NormalWeb"/>
        <w:spacing w:before="0" w:beforeAutospacing="0" w:after="0" w:afterAutospacing="0" w:line="216" w:lineRule="auto"/>
        <w:rPr>
          <w:rFonts w:ascii="Calibri body" w:eastAsiaTheme="minorEastAsia" w:hAnsi="Calibri body" w:cstheme="minorBidi"/>
          <w:b/>
          <w:bCs/>
          <w:color w:val="000000" w:themeColor="text1"/>
          <w:kern w:val="24"/>
          <w:sz w:val="28"/>
          <w:szCs w:val="28"/>
        </w:rPr>
      </w:pPr>
      <w:r>
        <w:rPr>
          <w:rFonts w:ascii="Calibri body" w:eastAsiaTheme="minorEastAsia" w:hAnsi="Calibri body" w:cstheme="minorBidi"/>
          <w:color w:val="000000" w:themeColor="text1"/>
          <w:kern w:val="24"/>
          <w:sz w:val="28"/>
          <w:szCs w:val="28"/>
        </w:rPr>
        <w:t xml:space="preserve">CC: </w:t>
      </w:r>
      <w:r w:rsidRPr="000E742C">
        <w:rPr>
          <w:rFonts w:ascii="Calibri body" w:eastAsiaTheme="minorEastAsia" w:hAnsi="Calibri body" w:cstheme="minorBidi"/>
          <w:b/>
          <w:bCs/>
          <w:color w:val="000000" w:themeColor="text1"/>
          <w:kern w:val="24"/>
          <w:sz w:val="28"/>
          <w:szCs w:val="28"/>
        </w:rPr>
        <w:t>&lt;b&gt;@inventorListShort@ ; @msAttorney@/@msParal</w:t>
      </w:r>
      <w:r>
        <w:rPr>
          <w:rFonts w:ascii="Calibri body" w:eastAsiaTheme="minorEastAsia" w:hAnsi="Calibri body" w:cstheme="minorBidi"/>
          <w:b/>
          <w:bCs/>
          <w:color w:val="000000" w:themeColor="text1"/>
          <w:kern w:val="24"/>
          <w:sz w:val="28"/>
          <w:szCs w:val="28"/>
        </w:rPr>
        <w:t>egal@</w:t>
      </w:r>
      <w:r w:rsidRPr="000E742C">
        <w:rPr>
          <w:rFonts w:ascii="Calibri body" w:eastAsiaTheme="minorEastAsia" w:hAnsi="Calibri body" w:cstheme="minorBidi"/>
          <w:b/>
          <w:bCs/>
          <w:color w:val="000000" w:themeColor="text1"/>
          <w:kern w:val="24"/>
          <w:sz w:val="28"/>
          <w:szCs w:val="28"/>
        </w:rPr>
        <w:t>&lt;/b&gt;&lt;br&gt;&lt;/b&gt;&lt;br&gt;</w:t>
      </w:r>
    </w:p>
    <w:p w14:paraId="0D771A51" w14:textId="77777777" w:rsidR="000E742C" w:rsidRDefault="000E742C" w:rsidP="000E742C">
      <w:pPr>
        <w:pStyle w:val="NormalWeb"/>
        <w:spacing w:before="0" w:beforeAutospacing="0" w:after="0" w:afterAutospacing="0" w:line="216" w:lineRule="auto"/>
      </w:pPr>
      <w:r>
        <w:rPr>
          <w:rFonts w:ascii="Calibri body" w:eastAsiaTheme="minorEastAsia" w:hAnsi="Calibri body" w:cstheme="minorBidi"/>
          <w:color w:val="000000" w:themeColor="text1"/>
          <w:kern w:val="24"/>
          <w:sz w:val="28"/>
          <w:szCs w:val="28"/>
        </w:rPr>
        <w:t>FROM: &lt;b&gt;</w:t>
      </w:r>
      <w:r>
        <w:rPr>
          <w:rFonts w:ascii="Calibri body" w:eastAsiaTheme="minorEastAsia" w:hAnsi="Calibri body" w:cstheme="minorBidi"/>
          <w:b/>
          <w:bCs/>
          <w:color w:val="000000" w:themeColor="text1"/>
          <w:kern w:val="24"/>
          <w:sz w:val="28"/>
          <w:szCs w:val="28"/>
        </w:rPr>
        <w:t>@paralegal@</w:t>
      </w:r>
      <w:r w:rsidRPr="000E742C">
        <w:rPr>
          <w:rFonts w:ascii="Calibri body" w:eastAsiaTheme="minorEastAsia" w:hAnsi="Calibri body" w:cstheme="minorBidi"/>
          <w:b/>
          <w:bCs/>
          <w:color w:val="000000" w:themeColor="text1"/>
          <w:kern w:val="24"/>
          <w:sz w:val="28"/>
          <w:szCs w:val="28"/>
        </w:rPr>
        <w:t>, Schwegman Lundberg &amp; Woessner, P.A.&lt;/b&gt;&lt;br&gt;&lt;br&gt;</w:t>
      </w:r>
    </w:p>
    <w:p w14:paraId="2D39606E" w14:textId="77777777" w:rsidR="000E742C" w:rsidRDefault="000E742C" w:rsidP="000E742C">
      <w:pPr>
        <w:pStyle w:val="NormalWeb"/>
        <w:spacing w:before="200" w:beforeAutospacing="0" w:after="0" w:afterAutospacing="0" w:line="216" w:lineRule="auto"/>
      </w:pPr>
      <w:r>
        <w:rPr>
          <w:rFonts w:ascii="Calibri body" w:eastAsiaTheme="minorEastAsia" w:hAnsi="Calibri body" w:cstheme="minorBidi"/>
          <w:color w:val="000000" w:themeColor="text1"/>
          <w:kern w:val="24"/>
          <w:sz w:val="28"/>
          <w:szCs w:val="28"/>
        </w:rPr>
        <w:t xml:space="preserve">SUBJECT:  We need 5 minutes of your time to complete your patent application – </w:t>
      </w:r>
      <w:r w:rsidRPr="000E742C">
        <w:rPr>
          <w:rFonts w:ascii="Calibri body" w:eastAsiaTheme="minorEastAsia" w:hAnsi="Calibri body" w:cstheme="minorBidi"/>
          <w:color w:val="000000" w:themeColor="text1"/>
          <w:kern w:val="24"/>
          <w:sz w:val="28"/>
          <w:szCs w:val="28"/>
        </w:rPr>
        <w:t>&lt;b&gt;</w:t>
      </w:r>
      <w:r>
        <w:rPr>
          <w:rFonts w:ascii="Calibri body" w:eastAsiaTheme="minorEastAsia" w:hAnsi="Calibri body" w:cstheme="minorBidi"/>
          <w:color w:val="000000" w:themeColor="text1"/>
          <w:kern w:val="24"/>
          <w:sz w:val="28"/>
          <w:szCs w:val="28"/>
        </w:rPr>
        <w:t>MS#</w:t>
      </w:r>
      <w:r w:rsidRPr="000E742C">
        <w:rPr>
          <w:rFonts w:ascii="Calibri body" w:eastAsiaTheme="minorEastAsia" w:hAnsi="Calibri body" w:cstheme="minorBidi"/>
          <w:color w:val="000000" w:themeColor="text1"/>
          <w:kern w:val="24"/>
          <w:sz w:val="28"/>
          <w:szCs w:val="28"/>
        </w:rPr>
        <w:t>@clientRef@&lt;/b&gt;&lt;br&gt;&lt;br&gt;</w:t>
      </w:r>
    </w:p>
    <w:p w14:paraId="0D352EFC" w14:textId="77777777" w:rsidR="000E742C" w:rsidRDefault="000E742C" w:rsidP="000E742C">
      <w:pPr>
        <w:pStyle w:val="NormalWeb"/>
        <w:spacing w:before="200" w:beforeAutospacing="0" w:after="0" w:afterAutospacing="0" w:line="216" w:lineRule="auto"/>
      </w:pPr>
      <w:r>
        <w:rPr>
          <w:rFonts w:ascii="Calibri body" w:eastAsiaTheme="minorEastAsia" w:hAnsi="Calibri body" w:cstheme="minorBidi"/>
          <w:color w:val="000000" w:themeColor="text1"/>
          <w:kern w:val="24"/>
          <w:sz w:val="28"/>
          <w:szCs w:val="28"/>
        </w:rPr>
        <w:t>Dear Inventors,</w:t>
      </w:r>
      <w:r w:rsidRPr="000E742C">
        <w:rPr>
          <w:rFonts w:ascii="Calibri body" w:eastAsiaTheme="minorEastAsia" w:hAnsi="Calibri body" w:cstheme="minorBidi"/>
          <w:color w:val="000000" w:themeColor="text1"/>
          <w:kern w:val="24"/>
          <w:sz w:val="28"/>
          <w:szCs w:val="28"/>
        </w:rPr>
        <w:t>&lt;br&gt;</w:t>
      </w:r>
    </w:p>
    <w:p w14:paraId="4C5836EA" w14:textId="77777777" w:rsidR="000E742C" w:rsidRDefault="000E742C" w:rsidP="000E742C">
      <w:pPr>
        <w:pStyle w:val="NormalWeb"/>
        <w:spacing w:before="200" w:beforeAutospacing="0" w:after="0" w:afterAutospacing="0" w:line="216" w:lineRule="auto"/>
      </w:pPr>
      <w:r w:rsidRPr="000E742C">
        <w:rPr>
          <w:rFonts w:ascii="Calibri body" w:eastAsiaTheme="minorEastAsia" w:hAnsi="Calibri body" w:cstheme="minorBidi"/>
          <w:color w:val="000000" w:themeColor="text1"/>
          <w:kern w:val="24"/>
          <w:sz w:val="28"/>
          <w:szCs w:val="28"/>
        </w:rPr>
        <w:t>&lt;p&gt;</w:t>
      </w:r>
      <w:r>
        <w:rPr>
          <w:rFonts w:ascii="Calibri body" w:eastAsiaTheme="minorEastAsia" w:hAnsi="Calibri body" w:cstheme="minorBidi"/>
          <w:color w:val="000000" w:themeColor="text1"/>
          <w:kern w:val="24"/>
          <w:sz w:val="28"/>
          <w:szCs w:val="28"/>
        </w:rPr>
        <w:t>We are almost done! We just need you to print, sign, scan, and email back the attached formal documents as soon as possible, so that we can file the patent application. We will also begin processing your patent award after receiving the documents.</w:t>
      </w:r>
      <w:r w:rsidRPr="000E742C">
        <w:rPr>
          <w:rFonts w:ascii="Calibri body" w:eastAsiaTheme="minorEastAsia" w:hAnsi="Calibri body" w:cstheme="minorBidi"/>
          <w:color w:val="000000" w:themeColor="text1"/>
          <w:kern w:val="24"/>
          <w:sz w:val="28"/>
          <w:szCs w:val="28"/>
        </w:rPr>
        <w:t>&lt;/p&gt;</w:t>
      </w:r>
    </w:p>
    <w:p w14:paraId="6F3F7FC7" w14:textId="77777777" w:rsidR="000E742C" w:rsidRDefault="000E742C" w:rsidP="000E742C">
      <w:pPr>
        <w:pStyle w:val="NormalWeb"/>
        <w:spacing w:before="200" w:beforeAutospacing="0" w:after="0" w:afterAutospacing="0" w:line="216" w:lineRule="auto"/>
        <w:rPr>
          <w:rFonts w:ascii="Calibri body" w:eastAsiaTheme="minorEastAsia" w:hAnsi="Calibri body" w:cstheme="minorBidi"/>
          <w:color w:val="000000" w:themeColor="text1"/>
          <w:kern w:val="24"/>
          <w:sz w:val="28"/>
          <w:szCs w:val="28"/>
        </w:rPr>
      </w:pPr>
      <w:r w:rsidRPr="000E742C">
        <w:rPr>
          <w:rFonts w:ascii="Calibri body" w:eastAsiaTheme="minorEastAsia" w:hAnsi="Calibri body" w:cstheme="minorBidi"/>
          <w:color w:val="000000" w:themeColor="text1"/>
          <w:kern w:val="24"/>
          <w:sz w:val="28"/>
          <w:szCs w:val="28"/>
        </w:rPr>
        <w:t>&lt;p&gt;</w:t>
      </w:r>
      <w:r>
        <w:rPr>
          <w:rFonts w:ascii="Calibri body" w:eastAsiaTheme="minorEastAsia" w:hAnsi="Calibri body" w:cstheme="minorBidi"/>
          <w:color w:val="000000" w:themeColor="text1"/>
          <w:kern w:val="24"/>
          <w:sz w:val="28"/>
          <w:szCs w:val="28"/>
        </w:rPr>
        <w:t xml:space="preserve"> Please sign the documents exactly as your name is printed, as some countries will take issue with even a minor difference, such as a middle initial, etc.</w:t>
      </w:r>
      <w:r w:rsidRPr="000E742C">
        <w:rPr>
          <w:rFonts w:ascii="Calibri body" w:eastAsiaTheme="minorEastAsia" w:hAnsi="Calibri body" w:cstheme="minorBidi"/>
          <w:color w:val="000000" w:themeColor="text1"/>
          <w:kern w:val="24"/>
          <w:sz w:val="28"/>
          <w:szCs w:val="28"/>
        </w:rPr>
        <w:t>&lt;/p&gt;</w:t>
      </w:r>
    </w:p>
    <w:p w14:paraId="7215EE26" w14:textId="77777777" w:rsidR="00833DF4" w:rsidRDefault="00833DF4" w:rsidP="00833DF4">
      <w:pPr>
        <w:pStyle w:val="NormalWeb"/>
        <w:spacing w:before="200" w:beforeAutospacing="0" w:after="0" w:afterAutospacing="0" w:line="216" w:lineRule="auto"/>
        <w:rPr>
          <w:rFonts w:ascii="Calibri body" w:eastAsiaTheme="minorEastAsia" w:hAnsi="Calibri body" w:cstheme="minorBidi"/>
          <w:color w:val="000000" w:themeColor="text1"/>
          <w:kern w:val="24"/>
          <w:sz w:val="28"/>
          <w:szCs w:val="28"/>
        </w:rPr>
      </w:pPr>
      <w:r w:rsidRPr="000E742C">
        <w:rPr>
          <w:rFonts w:ascii="Calibri body" w:eastAsiaTheme="minorEastAsia" w:hAnsi="Calibri body" w:cstheme="minorBidi"/>
          <w:color w:val="000000" w:themeColor="text1"/>
          <w:kern w:val="24"/>
          <w:sz w:val="28"/>
          <w:szCs w:val="28"/>
        </w:rPr>
        <w:t>&lt;p&gt;</w:t>
      </w:r>
      <w:r>
        <w:rPr>
          <w:rFonts w:ascii="Calibri body" w:eastAsiaTheme="minorEastAsia" w:hAnsi="Calibri body" w:cstheme="minorBidi"/>
          <w:color w:val="000000" w:themeColor="text1"/>
          <w:kern w:val="24"/>
          <w:sz w:val="28"/>
          <w:szCs w:val="28"/>
          <w:u w:val="single"/>
        </w:rPr>
        <w:t>&lt;u&gt;NOTE&lt;/u&gt;</w:t>
      </w:r>
      <w:r>
        <w:rPr>
          <w:rFonts w:ascii="Calibri body" w:eastAsiaTheme="minorEastAsia" w:hAnsi="Calibri body" w:cstheme="minorBidi"/>
          <w:color w:val="000000" w:themeColor="text1"/>
          <w:kern w:val="24"/>
          <w:sz w:val="28"/>
          <w:szCs w:val="28"/>
        </w:rPr>
        <w:t xml:space="preserve">: </w:t>
      </w:r>
    </w:p>
    <w:p w14:paraId="4E5E278F" w14:textId="77777777" w:rsidR="00833DF4" w:rsidRPr="000E742C" w:rsidRDefault="00833DF4" w:rsidP="00833DF4">
      <w:pPr>
        <w:pStyle w:val="NormalWeb"/>
        <w:spacing w:before="200" w:beforeAutospacing="0" w:after="0" w:afterAutospacing="0" w:line="216" w:lineRule="auto"/>
        <w:rPr>
          <w:i/>
        </w:rPr>
      </w:pPr>
      <w:r w:rsidRPr="000E742C">
        <w:rPr>
          <w:rFonts w:ascii="Calibri body" w:eastAsiaTheme="minorEastAsia" w:hAnsi="Calibri body" w:cstheme="minorBidi"/>
          <w:i/>
          <w:color w:val="000000" w:themeColor="text1"/>
          <w:kern w:val="24"/>
          <w:sz w:val="28"/>
          <w:szCs w:val="28"/>
        </w:rPr>
        <w:t>The Assignment assigns the rights to the ideas in the application to Microsoft. The Declaration states that you are an inventor of what’</w:t>
      </w:r>
      <w:r>
        <w:rPr>
          <w:rFonts w:ascii="Calibri body" w:eastAsiaTheme="minorEastAsia" w:hAnsi="Calibri body" w:cstheme="minorBidi"/>
          <w:i/>
          <w:color w:val="000000" w:themeColor="text1"/>
          <w:kern w:val="24"/>
          <w:sz w:val="28"/>
          <w:szCs w:val="28"/>
        </w:rPr>
        <w:t>s described in the application.</w:t>
      </w:r>
      <w:r w:rsidRPr="000E742C">
        <w:rPr>
          <w:rFonts w:ascii="Calibri body" w:eastAsiaTheme="minorEastAsia" w:hAnsi="Calibri body" w:cstheme="minorBidi"/>
          <w:i/>
          <w:color w:val="000000" w:themeColor="text1"/>
          <w:kern w:val="24"/>
          <w:sz w:val="28"/>
          <w:szCs w:val="28"/>
        </w:rPr>
        <w:t>&lt;/p&gt;</w:t>
      </w:r>
    </w:p>
    <w:p w14:paraId="0D206741" w14:textId="77777777" w:rsidR="00833DF4" w:rsidRDefault="00833DF4" w:rsidP="00833DF4">
      <w:pPr>
        <w:pStyle w:val="NormalWeb"/>
        <w:spacing w:before="200" w:beforeAutospacing="0" w:after="0" w:afterAutospacing="0" w:line="216" w:lineRule="auto"/>
      </w:pPr>
      <w:r w:rsidRPr="000E742C">
        <w:rPr>
          <w:rFonts w:ascii="Calibri body" w:eastAsiaTheme="minorEastAsia" w:hAnsi="Calibri body" w:cstheme="minorBidi"/>
          <w:i/>
          <w:color w:val="000000" w:themeColor="text1"/>
          <w:kern w:val="24"/>
          <w:sz w:val="28"/>
          <w:szCs w:val="28"/>
        </w:rPr>
        <w:t>&lt;p&gt;By signing the Declaration, you are declaring that (i) you have reviewed and understand the contents of the specification, including the claims, (ii) you acknowledge the duty to disclose all information which is material to patentability as defined in 37 CFR 1.56, (iii) all statements made therein of your own knowledge are true, and (iv) that all statements made therein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thereon.&lt;/p&gt;</w:t>
      </w:r>
    </w:p>
    <w:p w14:paraId="2F25D4F9" w14:textId="77777777" w:rsidR="00833DF4" w:rsidRDefault="00833DF4" w:rsidP="000E742C">
      <w:pPr>
        <w:pStyle w:val="NormalWeb"/>
        <w:spacing w:before="200" w:beforeAutospacing="0" w:after="0" w:afterAutospacing="0" w:line="216" w:lineRule="auto"/>
      </w:pPr>
    </w:p>
    <w:p w14:paraId="59681C50" w14:textId="77777777" w:rsidR="000E742C" w:rsidRDefault="000E742C" w:rsidP="000E742C">
      <w:pPr>
        <w:pStyle w:val="NormalWeb"/>
        <w:spacing w:before="200" w:beforeAutospacing="0" w:after="0" w:afterAutospacing="0" w:line="216" w:lineRule="auto"/>
      </w:pPr>
      <w:r w:rsidRPr="000E742C">
        <w:rPr>
          <w:rFonts w:ascii="Calibri body" w:eastAsiaTheme="minorEastAsia" w:hAnsi="Calibri body" w:cstheme="minorBidi"/>
          <w:color w:val="000000" w:themeColor="text1"/>
          <w:kern w:val="24"/>
          <w:sz w:val="28"/>
          <w:szCs w:val="28"/>
        </w:rPr>
        <w:t>&lt;p&gt;</w:t>
      </w:r>
      <w:r>
        <w:rPr>
          <w:rFonts w:ascii="Calibri body" w:eastAsiaTheme="minorEastAsia" w:hAnsi="Calibri body" w:cstheme="minorBidi"/>
          <w:color w:val="000000" w:themeColor="text1"/>
          <w:kern w:val="24"/>
          <w:sz w:val="28"/>
          <w:szCs w:val="28"/>
        </w:rPr>
        <w:t>Please feel free to contact me if you have any questions.</w:t>
      </w:r>
      <w:r w:rsidRPr="000E742C">
        <w:rPr>
          <w:rFonts w:ascii="Calibri body" w:eastAsiaTheme="minorEastAsia" w:hAnsi="Calibri body" w:cstheme="minorBidi"/>
          <w:color w:val="000000" w:themeColor="text1"/>
          <w:kern w:val="24"/>
          <w:sz w:val="28"/>
          <w:szCs w:val="28"/>
        </w:rPr>
        <w:t>&lt;/p&gt;</w:t>
      </w:r>
    </w:p>
    <w:p w14:paraId="0A130A53" w14:textId="77777777" w:rsidR="000E742C" w:rsidRDefault="000E742C" w:rsidP="000E742C">
      <w:pPr>
        <w:pStyle w:val="NormalWeb"/>
        <w:spacing w:before="200" w:beforeAutospacing="0" w:after="0" w:afterAutospacing="0" w:line="216" w:lineRule="auto"/>
      </w:pPr>
      <w:r>
        <w:rPr>
          <w:rFonts w:ascii="Calibri body" w:eastAsiaTheme="minorEastAsia" w:hAnsi="Calibri body" w:cstheme="minorBidi"/>
          <w:color w:val="000000" w:themeColor="text1"/>
          <w:kern w:val="24"/>
          <w:sz w:val="28"/>
          <w:szCs w:val="28"/>
        </w:rPr>
        <w:t>Regards,&lt;br&gt;&lt;br&gt;</w:t>
      </w:r>
    </w:p>
    <w:p w14:paraId="177FBCCA" w14:textId="77777777" w:rsidR="000E742C" w:rsidRDefault="000E742C" w:rsidP="000E742C">
      <w:pPr>
        <w:pStyle w:val="NormalWeb"/>
        <w:spacing w:before="200" w:beforeAutospacing="0" w:after="0" w:afterAutospacing="0" w:line="216" w:lineRule="auto"/>
        <w:rPr>
          <w:rFonts w:ascii="Calibri body" w:eastAsiaTheme="minorEastAsia" w:hAnsi="Calibri body" w:cstheme="minorBidi"/>
          <w:b/>
          <w:bCs/>
          <w:color w:val="000000" w:themeColor="text1"/>
          <w:kern w:val="24"/>
          <w:sz w:val="28"/>
          <w:szCs w:val="28"/>
        </w:rPr>
      </w:pPr>
      <w:r>
        <w:rPr>
          <w:rFonts w:ascii="Calibri body" w:eastAsiaTheme="minorEastAsia" w:hAnsi="Calibri body" w:cstheme="minorBidi"/>
          <w:b/>
          <w:bCs/>
          <w:color w:val="000000" w:themeColor="text1"/>
          <w:kern w:val="24"/>
          <w:sz w:val="28"/>
          <w:szCs w:val="28"/>
        </w:rPr>
        <w:t>@paralegal@</w:t>
      </w:r>
    </w:p>
    <w:p w14:paraId="1A7A526C" w14:textId="77777777" w:rsidR="00E77212" w:rsidRPr="00833DF4" w:rsidRDefault="00833DF4" w:rsidP="00833DF4">
      <w:pPr>
        <w:pStyle w:val="NormalWeb"/>
        <w:spacing w:before="200" w:beforeAutospacing="0" w:after="0" w:afterAutospacing="0" w:line="216" w:lineRule="auto"/>
        <w:rPr>
          <w:rFonts w:ascii="Calibri body" w:eastAsiaTheme="minorEastAsia" w:hAnsi="Calibri body" w:cstheme="minorBidi"/>
          <w:b/>
          <w:bCs/>
          <w:color w:val="000000" w:themeColor="text1"/>
          <w:kern w:val="24"/>
          <w:sz w:val="28"/>
          <w:szCs w:val="28"/>
        </w:rPr>
      </w:pPr>
      <w:r>
        <w:rPr>
          <w:rFonts w:ascii="Calibri body" w:eastAsiaTheme="minorEastAsia" w:hAnsi="Calibri body" w:cstheme="minorBidi"/>
          <w:b/>
          <w:bCs/>
          <w:color w:val="000000" w:themeColor="text1"/>
          <w:kern w:val="24"/>
          <w:sz w:val="28"/>
          <w:szCs w:val="28"/>
        </w:rPr>
        <w:t>@paralegalTitle@</w:t>
      </w:r>
    </w:p>
    <w:sectPr w:rsidR="00E77212" w:rsidRPr="0083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bod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2C"/>
    <w:rsid w:val="000E742C"/>
    <w:rsid w:val="003F6468"/>
    <w:rsid w:val="00833DF4"/>
    <w:rsid w:val="009F0B90"/>
    <w:rsid w:val="00A97FB5"/>
    <w:rsid w:val="00E7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E7D2"/>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74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7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MS_FormalPapers.dotx</Template>
  <TotalTime>0</TotalTime>
  <Pages>1</Pages>
  <Words>281</Words>
  <Characters>1604</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Fredrikson</dc:creator>
  <cp:keywords/>
  <dc:description/>
  <cp:lastModifiedBy>Jacob Burns</cp:lastModifiedBy>
  <cp:revision>2</cp:revision>
  <dcterms:created xsi:type="dcterms:W3CDTF">2024-06-03T23:51:00Z</dcterms:created>
  <dcterms:modified xsi:type="dcterms:W3CDTF">2024-06-03T23:51:00Z</dcterms:modified>
</cp:coreProperties>
</file>