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3234"/>
        <w:gridCol w:w="1950"/>
        <w:gridCol w:w="3811"/>
      </w:tblGrid>
      <w:tr w:rsidR="00CB4551" w:rsidRPr="006B4CCF" w14:paraId="0D176E27" w14:textId="77777777" w:rsidTr="00DB30DE">
        <w:trPr>
          <w:trHeight w:val="701"/>
        </w:trPr>
        <w:tc>
          <w:tcPr>
            <w:tcW w:w="11510" w:type="dxa"/>
            <w:gridSpan w:val="4"/>
            <w:shd w:val="clear" w:color="auto" w:fill="D9D9D9" w:themeFill="background1" w:themeFillShade="D9"/>
            <w:vAlign w:val="center"/>
          </w:tcPr>
          <w:p w14:paraId="2B80F3D8" w14:textId="77777777" w:rsidR="00CB4551" w:rsidRPr="00DB30DE" w:rsidRDefault="00CB4551" w:rsidP="00DB30DE">
            <w:pPr>
              <w:widowControl/>
              <w:jc w:val="center"/>
              <w:rPr>
                <w:rFonts w:asciiTheme="minorHAnsi" w:hAnsiTheme="minorHAnsi"/>
                <w:b/>
                <w:bCs/>
                <w:u w:val="single"/>
              </w:rPr>
            </w:pPr>
            <w:r w:rsidRPr="006B4CCF">
              <w:rPr>
                <w:rFonts w:asciiTheme="minorHAnsi" w:hAnsiTheme="minorHAnsi"/>
                <w:b/>
                <w:bCs/>
                <w:u w:val="single"/>
              </w:rPr>
              <w:t xml:space="preserve">PCT </w:t>
            </w:r>
            <w:r w:rsidR="00FF4975">
              <w:rPr>
                <w:rFonts w:asciiTheme="minorHAnsi" w:hAnsiTheme="minorHAnsi"/>
                <w:b/>
                <w:bCs/>
                <w:u w:val="single"/>
              </w:rPr>
              <w:t xml:space="preserve">FOREIGN </w:t>
            </w:r>
            <w:r w:rsidRPr="006B4CCF">
              <w:rPr>
                <w:rFonts w:asciiTheme="minorHAnsi" w:hAnsiTheme="minorHAnsi"/>
                <w:b/>
                <w:bCs/>
                <w:u w:val="single"/>
              </w:rPr>
              <w:t xml:space="preserve">FILING </w:t>
            </w:r>
            <w:r w:rsidR="00FF4975">
              <w:rPr>
                <w:rFonts w:asciiTheme="minorHAnsi" w:hAnsiTheme="minorHAnsi"/>
                <w:b/>
                <w:bCs/>
                <w:u w:val="single"/>
              </w:rPr>
              <w:t xml:space="preserve">ORDER </w:t>
            </w:r>
            <w:r w:rsidRPr="006B4CCF">
              <w:rPr>
                <w:rFonts w:asciiTheme="minorHAnsi" w:hAnsiTheme="minorHAnsi"/>
                <w:b/>
                <w:bCs/>
                <w:u w:val="single"/>
              </w:rPr>
              <w:t xml:space="preserve">FORM </w:t>
            </w:r>
          </w:p>
        </w:tc>
      </w:tr>
      <w:tr w:rsidR="00F9273C" w:rsidRPr="006B4CCF" w14:paraId="10D2FB92" w14:textId="77777777" w:rsidTr="00094AE1">
        <w:trPr>
          <w:trHeight w:val="440"/>
        </w:trPr>
        <w:tc>
          <w:tcPr>
            <w:tcW w:w="2515" w:type="dxa"/>
            <w:shd w:val="clear" w:color="auto" w:fill="D9D9D9" w:themeFill="background1" w:themeFillShade="D9"/>
            <w:vAlign w:val="center"/>
          </w:tcPr>
          <w:p w14:paraId="56E988FC" w14:textId="77777777" w:rsidR="00F9273C" w:rsidRPr="006B4CCF" w:rsidRDefault="00F9273C" w:rsidP="00F2729F">
            <w:pPr>
              <w:widowControl/>
              <w:jc w:val="center"/>
              <w:rPr>
                <w:rFonts w:asciiTheme="minorHAnsi" w:hAnsiTheme="minorHAnsi"/>
                <w:b/>
                <w:bCs/>
                <w:u w:val="single"/>
              </w:rPr>
            </w:pPr>
            <w:r w:rsidRPr="006B4CCF">
              <w:rPr>
                <w:rFonts w:asciiTheme="minorHAnsi" w:hAnsiTheme="minorHAnsi"/>
                <w:b/>
                <w:bCs/>
                <w:sz w:val="20"/>
                <w:szCs w:val="20"/>
              </w:rPr>
              <w:t>SLW No.:</w:t>
            </w:r>
          </w:p>
        </w:tc>
        <w:tc>
          <w:tcPr>
            <w:tcW w:w="3234" w:type="dxa"/>
            <w:shd w:val="clear" w:color="auto" w:fill="auto"/>
            <w:vAlign w:val="center"/>
          </w:tcPr>
          <w:p w14:paraId="58391BF0" w14:textId="77777777" w:rsidR="00F9273C" w:rsidRPr="006B4CCF" w:rsidRDefault="00CD57CB" w:rsidP="00F2729F">
            <w:pPr>
              <w:widowControl/>
              <w:jc w:val="center"/>
              <w:rPr>
                <w:rFonts w:asciiTheme="minorHAnsi" w:hAnsiTheme="minorHAnsi"/>
                <w:b/>
                <w:bCs/>
                <w:u w:val="single"/>
              </w:rPr>
            </w:pPr>
            <w:r w:rsidRPr="006B4CCF">
              <w:rPr>
                <w:rFonts w:asciiTheme="minorHAnsi" w:hAnsiTheme="minorHAnsi"/>
                <w:b/>
                <w:bCs/>
                <w:sz w:val="20"/>
                <w:szCs w:val="20"/>
              </w:rPr>
              <w:t>&lt;&lt;matterNo&gt;&gt;</w:t>
            </w:r>
          </w:p>
        </w:tc>
        <w:tc>
          <w:tcPr>
            <w:tcW w:w="1950" w:type="dxa"/>
            <w:shd w:val="clear" w:color="auto" w:fill="D9D9D9" w:themeFill="background1" w:themeFillShade="D9"/>
            <w:vAlign w:val="center"/>
          </w:tcPr>
          <w:p w14:paraId="21F1B1B6" w14:textId="77777777" w:rsidR="00F9273C" w:rsidRPr="006B4CCF" w:rsidRDefault="00F9273C" w:rsidP="00F2729F">
            <w:pPr>
              <w:widowControl/>
              <w:jc w:val="center"/>
              <w:rPr>
                <w:rFonts w:asciiTheme="minorHAnsi" w:hAnsiTheme="minorHAnsi"/>
                <w:b/>
                <w:bCs/>
                <w:u w:val="single"/>
              </w:rPr>
            </w:pPr>
            <w:r w:rsidRPr="006B4CCF">
              <w:rPr>
                <w:rFonts w:asciiTheme="minorHAnsi" w:hAnsiTheme="minorHAnsi"/>
                <w:b/>
                <w:bCs/>
                <w:sz w:val="20"/>
                <w:szCs w:val="20"/>
              </w:rPr>
              <w:t>Working Attorney:</w:t>
            </w:r>
          </w:p>
        </w:tc>
        <w:tc>
          <w:tcPr>
            <w:tcW w:w="3811" w:type="dxa"/>
            <w:shd w:val="clear" w:color="auto" w:fill="auto"/>
            <w:vAlign w:val="center"/>
          </w:tcPr>
          <w:p w14:paraId="503B5FB1" w14:textId="77777777" w:rsidR="00F9273C" w:rsidRPr="006B4CCF" w:rsidRDefault="00CD57CB" w:rsidP="00F2729F">
            <w:pPr>
              <w:widowControl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4CCF">
              <w:rPr>
                <w:rFonts w:asciiTheme="minorHAnsi" w:hAnsiTheme="minorHAnsi"/>
                <w:b/>
                <w:bCs/>
                <w:sz w:val="20"/>
                <w:szCs w:val="20"/>
              </w:rPr>
              <w:t>&lt;&lt;WAName&gt;&gt;</w:t>
            </w:r>
          </w:p>
        </w:tc>
      </w:tr>
      <w:tr w:rsidR="00457D95" w:rsidRPr="006B4CCF" w14:paraId="0817E0D6" w14:textId="77777777" w:rsidTr="00094AE1">
        <w:trPr>
          <w:trHeight w:val="440"/>
        </w:trPr>
        <w:tc>
          <w:tcPr>
            <w:tcW w:w="2515" w:type="dxa"/>
            <w:shd w:val="clear" w:color="auto" w:fill="D9D9D9" w:themeFill="background1" w:themeFillShade="D9"/>
            <w:vAlign w:val="center"/>
          </w:tcPr>
          <w:p w14:paraId="0909C398" w14:textId="77777777" w:rsidR="00457D95" w:rsidRPr="006B4CCF" w:rsidRDefault="00457D95" w:rsidP="00457D95">
            <w:pPr>
              <w:widowControl/>
              <w:jc w:val="center"/>
              <w:rPr>
                <w:rFonts w:asciiTheme="minorHAnsi" w:hAnsiTheme="minorHAnsi"/>
                <w:b/>
                <w:bCs/>
                <w:u w:val="single"/>
              </w:rPr>
            </w:pPr>
            <w:r w:rsidRPr="006B4CCF">
              <w:rPr>
                <w:rFonts w:asciiTheme="minorHAnsi" w:hAnsiTheme="minorHAnsi"/>
                <w:b/>
                <w:bCs/>
                <w:sz w:val="20"/>
                <w:szCs w:val="20"/>
              </w:rPr>
              <w:t>Bar Date:</w:t>
            </w:r>
          </w:p>
        </w:tc>
        <w:tc>
          <w:tcPr>
            <w:tcW w:w="3234" w:type="dxa"/>
            <w:shd w:val="clear" w:color="auto" w:fill="auto"/>
            <w:vAlign w:val="center"/>
          </w:tcPr>
          <w:p w14:paraId="56A1507F" w14:textId="77777777" w:rsidR="00457D95" w:rsidRPr="006B4CCF" w:rsidRDefault="00CD57CB" w:rsidP="00457D95">
            <w:pPr>
              <w:widowControl/>
              <w:jc w:val="center"/>
              <w:rPr>
                <w:rFonts w:asciiTheme="minorHAnsi" w:hAnsiTheme="minorHAnsi"/>
                <w:b/>
                <w:bCs/>
                <w:u w:val="single"/>
              </w:rPr>
            </w:pPr>
            <w:r w:rsidRPr="006B4CCF">
              <w:rPr>
                <w:rFonts w:asciiTheme="minorHAnsi" w:hAnsiTheme="minorHAnsi"/>
                <w:b/>
                <w:bCs/>
                <w:sz w:val="20"/>
                <w:szCs w:val="20"/>
              </w:rPr>
              <w:t>&lt;&lt;ffDueDate&gt;&gt;</w:t>
            </w:r>
          </w:p>
        </w:tc>
        <w:tc>
          <w:tcPr>
            <w:tcW w:w="1950" w:type="dxa"/>
            <w:shd w:val="clear" w:color="auto" w:fill="D9D9D9" w:themeFill="background1" w:themeFillShade="D9"/>
            <w:vAlign w:val="center"/>
          </w:tcPr>
          <w:p w14:paraId="0599ED69" w14:textId="77777777" w:rsidR="00457D95" w:rsidRPr="006B4CCF" w:rsidRDefault="00457D95" w:rsidP="00457D95">
            <w:pPr>
              <w:widowControl/>
              <w:jc w:val="center"/>
              <w:rPr>
                <w:rFonts w:asciiTheme="minorHAnsi" w:hAnsiTheme="minorHAnsi"/>
                <w:b/>
                <w:bCs/>
                <w:u w:val="single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Customer No.: </w:t>
            </w:r>
          </w:p>
        </w:tc>
        <w:tc>
          <w:tcPr>
            <w:tcW w:w="3811" w:type="dxa"/>
            <w:shd w:val="clear" w:color="auto" w:fill="auto"/>
            <w:vAlign w:val="center"/>
          </w:tcPr>
          <w:p w14:paraId="7D357D61" w14:textId="77777777" w:rsidR="00457D95" w:rsidRPr="006B4CCF" w:rsidRDefault="00CD57CB" w:rsidP="00457D95">
            <w:pPr>
              <w:widowControl/>
              <w:jc w:val="center"/>
              <w:rPr>
                <w:rFonts w:asciiTheme="minorHAnsi" w:hAnsiTheme="minorHAnsi"/>
                <w:b/>
                <w:bCs/>
                <w:u w:val="single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&lt;&lt;custNoCorresp&gt;&gt;</w:t>
            </w:r>
          </w:p>
        </w:tc>
      </w:tr>
      <w:tr w:rsidR="00363746" w:rsidRPr="006B4CCF" w14:paraId="4C22A028" w14:textId="77777777" w:rsidTr="00094AE1">
        <w:trPr>
          <w:trHeight w:val="440"/>
        </w:trPr>
        <w:tc>
          <w:tcPr>
            <w:tcW w:w="2515" w:type="dxa"/>
            <w:shd w:val="clear" w:color="auto" w:fill="D9D9D9" w:themeFill="background1" w:themeFillShade="D9"/>
            <w:vAlign w:val="center"/>
          </w:tcPr>
          <w:p w14:paraId="1719291E" w14:textId="77777777" w:rsidR="00363746" w:rsidRPr="00363746" w:rsidRDefault="00363746" w:rsidP="00363746">
            <w:pPr>
              <w:widowControl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Title (7 words or </w:t>
            </w:r>
            <w:r w:rsidR="00094AE1">
              <w:rPr>
                <w:rFonts w:asciiTheme="minorHAnsi" w:hAnsiTheme="minorHAnsi"/>
                <w:b/>
                <w:sz w:val="22"/>
                <w:szCs w:val="22"/>
              </w:rPr>
              <w:t>fewer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):</w:t>
            </w:r>
          </w:p>
        </w:tc>
        <w:tc>
          <w:tcPr>
            <w:tcW w:w="8995" w:type="dxa"/>
            <w:gridSpan w:val="3"/>
            <w:shd w:val="clear" w:color="auto" w:fill="auto"/>
            <w:vAlign w:val="center"/>
          </w:tcPr>
          <w:p w14:paraId="3B4B204B" w14:textId="77777777" w:rsidR="00363746" w:rsidRPr="006B4CCF" w:rsidRDefault="00CD57CB" w:rsidP="00CD57CB">
            <w:pPr>
              <w:widowControl/>
              <w:rPr>
                <w:rFonts w:asciiTheme="minorHAnsi" w:hAnsiTheme="minorHAnsi"/>
                <w:b/>
                <w:bCs/>
                <w:u w:val="single"/>
              </w:rPr>
            </w:pPr>
            <w:r w:rsidRPr="009734FA">
              <w:rPr>
                <w:rFonts w:asciiTheme="minorHAnsi" w:hAnsiTheme="minorHAnsi"/>
                <w:b/>
                <w:sz w:val="22"/>
                <w:szCs w:val="22"/>
              </w:rPr>
              <w:t>&lt;&lt;title&gt;&gt;</w:t>
            </w:r>
          </w:p>
        </w:tc>
      </w:tr>
    </w:tbl>
    <w:p w14:paraId="6767003C" w14:textId="77777777" w:rsidR="005E175F" w:rsidRPr="006326D7" w:rsidRDefault="005E175F" w:rsidP="000A12C1">
      <w:pPr>
        <w:widowControl/>
        <w:ind w:left="-270"/>
        <w:rPr>
          <w:rFonts w:asciiTheme="minorHAnsi" w:hAnsiTheme="minorHAnsi"/>
          <w:i/>
          <w:sz w:val="18"/>
          <w:szCs w:val="18"/>
        </w:rPr>
      </w:pPr>
    </w:p>
    <w:p w14:paraId="7580F89A" w14:textId="77777777" w:rsidR="00A73F5A" w:rsidRDefault="006E3ECA" w:rsidP="00D22492">
      <w:pPr>
        <w:widowControl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NON-INVENTOR APPLICANT</w:t>
      </w:r>
    </w:p>
    <w:p w14:paraId="6FCE20FB" w14:textId="77777777" w:rsidR="004E4EBB" w:rsidRPr="00F80149" w:rsidRDefault="004E4EBB" w:rsidP="00C17195">
      <w:pPr>
        <w:widowControl/>
        <w:spacing w:line="120" w:lineRule="auto"/>
        <w:jc w:val="center"/>
        <w:rPr>
          <w:rFonts w:asciiTheme="minorHAnsi" w:hAnsiTheme="minorHAnsi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5"/>
        <w:gridCol w:w="3870"/>
        <w:gridCol w:w="3329"/>
        <w:gridCol w:w="1796"/>
      </w:tblGrid>
      <w:tr w:rsidR="00D232C0" w:rsidRPr="006326D7" w14:paraId="1C6B540A" w14:textId="27168528" w:rsidTr="00D232C0">
        <w:trPr>
          <w:trHeight w:val="208"/>
        </w:trPr>
        <w:tc>
          <w:tcPr>
            <w:tcW w:w="1093" w:type="pct"/>
            <w:shd w:val="clear" w:color="auto" w:fill="D9D9D9" w:themeFill="background1" w:themeFillShade="D9"/>
            <w:vAlign w:val="center"/>
          </w:tcPr>
          <w:p w14:paraId="51D432E5" w14:textId="77777777" w:rsidR="00D232C0" w:rsidRPr="006326D7" w:rsidRDefault="00D232C0" w:rsidP="00483F03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Name</w:t>
            </w:r>
          </w:p>
        </w:tc>
        <w:tc>
          <w:tcPr>
            <w:tcW w:w="1681" w:type="pct"/>
            <w:shd w:val="clear" w:color="auto" w:fill="D9D9D9" w:themeFill="background1" w:themeFillShade="D9"/>
          </w:tcPr>
          <w:p w14:paraId="54B162D1" w14:textId="77777777" w:rsidR="00D232C0" w:rsidRPr="00A81797" w:rsidRDefault="00D232C0" w:rsidP="00483F03">
            <w:pPr>
              <w:rPr>
                <w:rFonts w:asciiTheme="minorHAnsi" w:hAnsiTheme="minorHAnsi"/>
                <w:b/>
                <w:sz w:val="20"/>
                <w:szCs w:val="20"/>
                <w:highlight w:val="yellow"/>
              </w:rPr>
            </w:pPr>
            <w:r w:rsidRPr="008E150A">
              <w:rPr>
                <w:rFonts w:asciiTheme="minorHAnsi" w:hAnsiTheme="minorHAnsi"/>
                <w:b/>
                <w:sz w:val="20"/>
                <w:szCs w:val="20"/>
              </w:rPr>
              <w:t>Address</w:t>
            </w:r>
          </w:p>
        </w:tc>
        <w:tc>
          <w:tcPr>
            <w:tcW w:w="1446" w:type="pct"/>
            <w:shd w:val="clear" w:color="auto" w:fill="D9D9D9" w:themeFill="background1" w:themeFillShade="D9"/>
            <w:vAlign w:val="center"/>
          </w:tcPr>
          <w:p w14:paraId="3428CDC8" w14:textId="77777777" w:rsidR="00D232C0" w:rsidRPr="0072092E" w:rsidRDefault="00D232C0" w:rsidP="00483F03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2092E">
              <w:rPr>
                <w:rFonts w:asciiTheme="minorHAnsi" w:hAnsiTheme="minorHAnsi"/>
                <w:b/>
                <w:sz w:val="20"/>
                <w:szCs w:val="20"/>
              </w:rPr>
              <w:t>Country of Incorporation</w:t>
            </w:r>
          </w:p>
        </w:tc>
        <w:tc>
          <w:tcPr>
            <w:tcW w:w="780" w:type="pct"/>
            <w:shd w:val="clear" w:color="auto" w:fill="D9D9D9" w:themeFill="background1" w:themeFillShade="D9"/>
          </w:tcPr>
          <w:p w14:paraId="25FF1464" w14:textId="1E7B566A" w:rsidR="00D232C0" w:rsidRPr="0072092E" w:rsidRDefault="00771F99" w:rsidP="00483F03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Matter </w:t>
            </w:r>
            <w:r w:rsidR="00D232C0">
              <w:rPr>
                <w:rFonts w:asciiTheme="minorHAnsi" w:hAnsiTheme="minorHAnsi"/>
                <w:b/>
                <w:sz w:val="20"/>
                <w:szCs w:val="20"/>
              </w:rPr>
              <w:t>Entity Size</w:t>
            </w:r>
          </w:p>
        </w:tc>
      </w:tr>
      <w:tr w:rsidR="00D232C0" w:rsidRPr="006326D7" w14:paraId="0A4CF273" w14:textId="45BE1765" w:rsidTr="00D232C0">
        <w:trPr>
          <w:trHeight w:val="253"/>
        </w:trPr>
        <w:tc>
          <w:tcPr>
            <w:tcW w:w="1093" w:type="pct"/>
            <w:shd w:val="clear" w:color="auto" w:fill="FFFFFF" w:themeFill="background1"/>
            <w:vAlign w:val="center"/>
          </w:tcPr>
          <w:p w14:paraId="5C83CA10" w14:textId="77777777" w:rsidR="00D232C0" w:rsidRPr="008E150A" w:rsidRDefault="00D232C0" w:rsidP="00483F03">
            <w:pPr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8E150A">
              <w:rPr>
                <w:rFonts w:asciiTheme="minorHAnsi" w:hAnsiTheme="minorHAnsi"/>
                <w:sz w:val="20"/>
                <w:szCs w:val="20"/>
              </w:rPr>
              <w:t>&lt;&lt;assignee&gt;</w:t>
            </w:r>
            <w:r>
              <w:rPr>
                <w:rFonts w:asciiTheme="minorHAnsi" w:hAnsiTheme="minorHAnsi"/>
                <w:sz w:val="20"/>
                <w:szCs w:val="20"/>
              </w:rPr>
              <w:t>&gt;</w:t>
            </w:r>
          </w:p>
        </w:tc>
        <w:tc>
          <w:tcPr>
            <w:tcW w:w="1681" w:type="pct"/>
          </w:tcPr>
          <w:p w14:paraId="46EBBE20" w14:textId="77777777" w:rsidR="00D232C0" w:rsidRPr="008E150A" w:rsidRDefault="00D232C0" w:rsidP="00483F03">
            <w:pPr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8E150A">
              <w:rPr>
                <w:rFonts w:asciiTheme="minorHAnsi" w:hAnsiTheme="minorHAnsi"/>
                <w:sz w:val="20"/>
                <w:szCs w:val="20"/>
              </w:rPr>
              <w:t>&lt;&lt;assigneeAddress&gt;&gt;</w:t>
            </w:r>
          </w:p>
        </w:tc>
        <w:tc>
          <w:tcPr>
            <w:tcW w:w="1446" w:type="pct"/>
            <w:vAlign w:val="center"/>
          </w:tcPr>
          <w:p w14:paraId="5CE9A432" w14:textId="77777777" w:rsidR="00D232C0" w:rsidRPr="006326D7" w:rsidRDefault="00D232C0" w:rsidP="00483F03">
            <w:pPr>
              <w:widowControl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&lt;&lt;assigneeCountry&gt;&gt;</w:t>
            </w:r>
          </w:p>
        </w:tc>
        <w:tc>
          <w:tcPr>
            <w:tcW w:w="780" w:type="pct"/>
          </w:tcPr>
          <w:p w14:paraId="28945A14" w14:textId="1C061563" w:rsidR="00D232C0" w:rsidRDefault="001858F5" w:rsidP="00483F03">
            <w:pPr>
              <w:widowControl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&lt;&lt;entitysize&gt;&gt;</w:t>
            </w:r>
          </w:p>
        </w:tc>
      </w:tr>
    </w:tbl>
    <w:p w14:paraId="44FDE8EA" w14:textId="77777777" w:rsidR="00A73F5A" w:rsidRPr="00C6106B" w:rsidRDefault="00DB30DE" w:rsidP="00D22492">
      <w:pPr>
        <w:widowControl/>
        <w:spacing w:after="12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br/>
      </w:r>
      <w:r w:rsidR="002D4A15" w:rsidRPr="006326D7">
        <w:rPr>
          <w:rFonts w:asciiTheme="minorHAnsi" w:hAnsiTheme="minorHAnsi"/>
          <w:b/>
          <w:sz w:val="22"/>
          <w:szCs w:val="22"/>
        </w:rPr>
        <w:t>INVENTOR(S)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08"/>
        <w:gridCol w:w="2247"/>
        <w:gridCol w:w="2158"/>
        <w:gridCol w:w="1442"/>
        <w:gridCol w:w="2160"/>
      </w:tblGrid>
      <w:tr w:rsidR="0016379B" w:rsidRPr="006B4CCF" w14:paraId="2A1A3BD1" w14:textId="77777777" w:rsidTr="00A74A52">
        <w:tc>
          <w:tcPr>
            <w:tcW w:w="3508" w:type="dxa"/>
            <w:shd w:val="clear" w:color="auto" w:fill="D9D9D9" w:themeFill="background1" w:themeFillShade="D9"/>
            <w:vAlign w:val="center"/>
          </w:tcPr>
          <w:p w14:paraId="5BDD2941" w14:textId="77777777" w:rsidR="0016379B" w:rsidRPr="006B4CCF" w:rsidRDefault="0016379B" w:rsidP="0016379B">
            <w:pPr>
              <w:widowControl/>
              <w:rPr>
                <w:rFonts w:asciiTheme="minorHAnsi" w:hAnsiTheme="minorHAnsi"/>
                <w:b/>
                <w:sz w:val="20"/>
                <w:szCs w:val="20"/>
              </w:rPr>
            </w:pPr>
            <w:r w:rsidRPr="006B4CCF">
              <w:rPr>
                <w:rFonts w:asciiTheme="minorHAnsi" w:hAnsiTheme="minorHAnsi"/>
                <w:b/>
                <w:sz w:val="20"/>
                <w:szCs w:val="20"/>
              </w:rPr>
              <w:t>Name</w:t>
            </w:r>
          </w:p>
        </w:tc>
        <w:tc>
          <w:tcPr>
            <w:tcW w:w="2247" w:type="dxa"/>
            <w:shd w:val="clear" w:color="auto" w:fill="D9D9D9" w:themeFill="background1" w:themeFillShade="D9"/>
          </w:tcPr>
          <w:p w14:paraId="4E84910F" w14:textId="77777777" w:rsidR="0016379B" w:rsidRPr="006B4CCF" w:rsidRDefault="0016379B" w:rsidP="0016379B">
            <w:pPr>
              <w:widowControl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Home Address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EBDBC3F" w14:textId="77777777" w:rsidR="0016379B" w:rsidRPr="005C016B" w:rsidRDefault="0016379B" w:rsidP="0016379B">
            <w:pPr>
              <w:widowControl/>
              <w:rPr>
                <w:rFonts w:asciiTheme="minorHAnsi" w:hAnsiTheme="minorHAnsi"/>
                <w:b/>
                <w:sz w:val="20"/>
                <w:szCs w:val="20"/>
                <w:highlight w:val="yellow"/>
              </w:rPr>
            </w:pPr>
            <w:r w:rsidRPr="005F0084">
              <w:rPr>
                <w:rFonts w:asciiTheme="minorHAnsi" w:hAnsiTheme="minorHAnsi"/>
                <w:b/>
                <w:sz w:val="20"/>
                <w:szCs w:val="20"/>
              </w:rPr>
              <w:t>Country of Nationality</w:t>
            </w:r>
          </w:p>
        </w:tc>
        <w:tc>
          <w:tcPr>
            <w:tcW w:w="1442" w:type="dxa"/>
            <w:shd w:val="clear" w:color="auto" w:fill="D9D9D9" w:themeFill="background1" w:themeFillShade="D9"/>
            <w:vAlign w:val="center"/>
          </w:tcPr>
          <w:p w14:paraId="5FEBA7E2" w14:textId="77777777" w:rsidR="0016379B" w:rsidRPr="006B4CCF" w:rsidRDefault="0016379B" w:rsidP="0016379B">
            <w:pPr>
              <w:widowControl/>
              <w:rPr>
                <w:rFonts w:asciiTheme="minorHAnsi" w:hAnsiTheme="minorHAnsi"/>
                <w:b/>
                <w:sz w:val="20"/>
                <w:szCs w:val="20"/>
              </w:rPr>
            </w:pPr>
            <w:r w:rsidRPr="006B4CCF">
              <w:rPr>
                <w:rFonts w:asciiTheme="minorHAnsi" w:hAnsiTheme="minorHAnsi"/>
                <w:b/>
                <w:sz w:val="20"/>
                <w:szCs w:val="20"/>
              </w:rPr>
              <w:t>Is Applicant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 AND </w:t>
            </w:r>
            <w:r w:rsidRPr="006B4CCF">
              <w:rPr>
                <w:rFonts w:asciiTheme="minorHAnsi" w:hAnsiTheme="minorHAnsi"/>
                <w:b/>
                <w:sz w:val="20"/>
                <w:szCs w:val="20"/>
              </w:rPr>
              <w:t>Inventor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6E9471A0" w14:textId="77777777" w:rsidR="0016379B" w:rsidRDefault="0016379B" w:rsidP="0016379B">
            <w:pPr>
              <w:widowControl/>
              <w:rPr>
                <w:rFonts w:asciiTheme="minorHAnsi" w:hAnsiTheme="minorHAnsi"/>
                <w:b/>
                <w:sz w:val="20"/>
                <w:szCs w:val="20"/>
              </w:rPr>
            </w:pPr>
            <w:r w:rsidRPr="006B4CCF">
              <w:rPr>
                <w:rFonts w:asciiTheme="minorHAnsi" w:hAnsiTheme="minorHAnsi"/>
                <w:b/>
                <w:sz w:val="20"/>
                <w:szCs w:val="20"/>
              </w:rPr>
              <w:t>Is Inventor ONLY</w:t>
            </w:r>
          </w:p>
          <w:p w14:paraId="4FD7EFE0" w14:textId="77777777" w:rsidR="0016379B" w:rsidRPr="006B4CCF" w:rsidRDefault="0016379B" w:rsidP="0016379B">
            <w:pPr>
              <w:widowControl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NO new matter</w:t>
            </w:r>
            <w:r w:rsidR="00D9245A">
              <w:rPr>
                <w:rFonts w:asciiTheme="minorHAnsi" w:hAnsiTheme="minorHAnsi"/>
                <w:b/>
                <w:sz w:val="20"/>
                <w:szCs w:val="20"/>
              </w:rPr>
              <w:t xml:space="preserve"> since assignment signed. </w:t>
            </w:r>
          </w:p>
        </w:tc>
      </w:tr>
      <w:tr w:rsidR="00CD57CB" w:rsidRPr="006326D7" w14:paraId="6FD4A360" w14:textId="77777777" w:rsidTr="00A74A52">
        <w:tc>
          <w:tcPr>
            <w:tcW w:w="3508" w:type="dxa"/>
            <w:shd w:val="clear" w:color="auto" w:fill="FFFFFF" w:themeFill="background1"/>
            <w:vAlign w:val="center"/>
          </w:tcPr>
          <w:p w14:paraId="4B7599CA" w14:textId="77777777" w:rsidR="00CD57CB" w:rsidRPr="006326D7" w:rsidRDefault="00CD57CB" w:rsidP="00CD57CB">
            <w:pPr>
              <w:widowControl/>
              <w:rPr>
                <w:rFonts w:asciiTheme="minorHAnsi" w:hAnsiTheme="minorHAnsi"/>
                <w:b/>
                <w:sz w:val="20"/>
                <w:szCs w:val="20"/>
              </w:rPr>
            </w:pPr>
            <w:r w:rsidRPr="006326D7">
              <w:rPr>
                <w:rFonts w:asciiTheme="minorHAnsi" w:hAnsiTheme="minorHAnsi"/>
                <w:sz w:val="20"/>
                <w:szCs w:val="20"/>
              </w:rPr>
              <w:t>&lt;&lt;inventorName&gt;&gt;</w:t>
            </w:r>
          </w:p>
        </w:tc>
        <w:tc>
          <w:tcPr>
            <w:tcW w:w="2247" w:type="dxa"/>
          </w:tcPr>
          <w:p w14:paraId="7999C48E" w14:textId="77777777" w:rsidR="00CD57CB" w:rsidRDefault="00CD57CB" w:rsidP="00CD57CB">
            <w:pPr>
              <w:widowControl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&lt;&lt;inventorAddress&gt;&gt;</w:t>
            </w:r>
          </w:p>
          <w:p w14:paraId="1B166430" w14:textId="77777777" w:rsidR="00CD57CB" w:rsidRPr="00F05991" w:rsidRDefault="00CD57CB" w:rsidP="00CD57CB">
            <w:pPr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F05991">
              <w:rPr>
                <w:rFonts w:asciiTheme="minorHAnsi" w:hAnsiTheme="minorHAnsi"/>
                <w:sz w:val="20"/>
                <w:szCs w:val="20"/>
              </w:rPr>
              <w:t>&lt;&lt;inventorCountry&gt;&gt;</w:t>
            </w:r>
          </w:p>
        </w:tc>
        <w:tc>
          <w:tcPr>
            <w:tcW w:w="2158" w:type="dxa"/>
          </w:tcPr>
          <w:p w14:paraId="450E4ECB" w14:textId="77777777" w:rsidR="00CD57CB" w:rsidRPr="005C016B" w:rsidRDefault="00CD57CB" w:rsidP="00CD57CB">
            <w:pPr>
              <w:widowControl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F05991">
              <w:rPr>
                <w:rFonts w:asciiTheme="minorHAnsi" w:hAnsiTheme="minorHAnsi"/>
                <w:sz w:val="20"/>
                <w:szCs w:val="20"/>
              </w:rPr>
              <w:t>&lt;&lt;inventorCitizen&gt;&gt;</w:t>
            </w:r>
          </w:p>
        </w:tc>
        <w:tc>
          <w:tcPr>
            <w:tcW w:w="1442" w:type="dxa"/>
            <w:vAlign w:val="center"/>
          </w:tcPr>
          <w:sdt>
            <w:sdtPr>
              <w:rPr>
                <w:rFonts w:asciiTheme="minorHAnsi" w:hAnsiTheme="minorHAnsi"/>
              </w:rPr>
              <w:id w:val="9764099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0F194EA" w14:textId="77777777" w:rsidR="00CD57CB" w:rsidRPr="006326D7" w:rsidRDefault="00CD57CB" w:rsidP="00CD57CB">
                <w:pPr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160" w:type="dxa"/>
            <w:vAlign w:val="center"/>
          </w:tcPr>
          <w:sdt>
            <w:sdtPr>
              <w:rPr>
                <w:rFonts w:asciiTheme="minorHAnsi" w:hAnsiTheme="minorHAnsi"/>
              </w:rPr>
              <w:id w:val="-75073979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EEAC6AC" w14:textId="77777777" w:rsidR="00CD57CB" w:rsidRPr="006326D7" w:rsidRDefault="00CD57CB" w:rsidP="00CD57CB">
                <w:pPr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 w:rsidRPr="006326D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4B8C937C" w14:textId="77777777" w:rsidR="002418B8" w:rsidRDefault="002418B8" w:rsidP="002418B8">
      <w:pPr>
        <w:widowControl/>
        <w:rPr>
          <w:rFonts w:asciiTheme="minorHAnsi" w:hAnsiTheme="minorHAnsi"/>
          <w:b/>
          <w:sz w:val="22"/>
          <w:szCs w:val="22"/>
        </w:rPr>
      </w:pPr>
    </w:p>
    <w:p w14:paraId="6B02CE64" w14:textId="77777777" w:rsidR="00054EA4" w:rsidRDefault="0060291A" w:rsidP="00054EA4">
      <w:pPr>
        <w:widowControl/>
        <w:rPr>
          <w:rFonts w:asciiTheme="minorHAnsi" w:hAnsiTheme="minorHAnsi"/>
          <w:b/>
          <w:color w:val="C00000"/>
          <w:szCs w:val="26"/>
          <w:u w:val="single"/>
        </w:rPr>
      </w:pPr>
      <w:r w:rsidRPr="00054EA4">
        <w:rPr>
          <w:rFonts w:asciiTheme="minorHAnsi" w:hAnsiTheme="minorHAnsi"/>
          <w:b/>
          <w:color w:val="C00000"/>
          <w:sz w:val="22"/>
          <w:szCs w:val="22"/>
        </w:rPr>
        <w:tab/>
      </w:r>
      <w:r w:rsidR="00054EA4" w:rsidRPr="00054EA4">
        <w:rPr>
          <w:rFonts w:asciiTheme="minorHAnsi" w:hAnsiTheme="minorHAnsi"/>
          <w:b/>
          <w:color w:val="C00000"/>
          <w:szCs w:val="26"/>
          <w:u w:val="single"/>
        </w:rPr>
        <w:t xml:space="preserve">If there are inventors from outside of the U.S., please be sure to review for possible FFL requirements. </w:t>
      </w:r>
    </w:p>
    <w:p w14:paraId="65B4C411" w14:textId="77777777" w:rsidR="00054EA4" w:rsidRPr="00054EA4" w:rsidRDefault="00054EA4" w:rsidP="00054EA4">
      <w:pPr>
        <w:widowControl/>
        <w:rPr>
          <w:rFonts w:asciiTheme="minorHAnsi" w:hAnsiTheme="minorHAnsi"/>
          <w:b/>
          <w:color w:val="C00000"/>
          <w:szCs w:val="26"/>
          <w:u w:val="single"/>
        </w:rPr>
      </w:pPr>
    </w:p>
    <w:p w14:paraId="62D2B630" w14:textId="77777777" w:rsidR="00876DBF" w:rsidRPr="0060291A" w:rsidRDefault="00AB524C" w:rsidP="00054EA4">
      <w:pPr>
        <w:widowControl/>
        <w:ind w:firstLine="720"/>
        <w:rPr>
          <w:rFonts w:asciiTheme="minorHAnsi" w:hAnsiTheme="minorHAnsi"/>
          <w:b/>
          <w:color w:val="C00000"/>
          <w:sz w:val="22"/>
          <w:szCs w:val="22"/>
          <w:u w:val="single"/>
        </w:rPr>
      </w:pPr>
      <w:r w:rsidRPr="0060291A">
        <w:rPr>
          <w:rFonts w:asciiTheme="minorHAnsi" w:hAnsiTheme="minorHAnsi"/>
          <w:b/>
          <w:color w:val="C00000"/>
          <w:sz w:val="22"/>
          <w:szCs w:val="22"/>
          <w:u w:val="single"/>
        </w:rPr>
        <w:t>At least one Applicant</w:t>
      </w:r>
      <w:r w:rsidR="00876DBF" w:rsidRPr="0060291A">
        <w:rPr>
          <w:rFonts w:asciiTheme="minorHAnsi" w:hAnsiTheme="minorHAnsi"/>
          <w:b/>
          <w:color w:val="C00000"/>
          <w:sz w:val="22"/>
          <w:szCs w:val="22"/>
          <w:u w:val="single"/>
        </w:rPr>
        <w:t xml:space="preserve"> </w:t>
      </w:r>
      <w:r w:rsidR="00675719" w:rsidRPr="0060291A">
        <w:rPr>
          <w:rFonts w:asciiTheme="minorHAnsi" w:hAnsiTheme="minorHAnsi"/>
          <w:b/>
          <w:color w:val="C00000"/>
          <w:sz w:val="22"/>
          <w:szCs w:val="22"/>
          <w:u w:val="single"/>
        </w:rPr>
        <w:t>must</w:t>
      </w:r>
      <w:r w:rsidRPr="0060291A">
        <w:rPr>
          <w:rFonts w:asciiTheme="minorHAnsi" w:hAnsiTheme="minorHAnsi"/>
          <w:b/>
          <w:color w:val="C00000"/>
          <w:sz w:val="22"/>
          <w:szCs w:val="22"/>
          <w:u w:val="single"/>
        </w:rPr>
        <w:t xml:space="preserve"> be a U.S. national or U.S. resident to file competently with the US Receiving Office.</w:t>
      </w:r>
      <w:r w:rsidR="00874BF9" w:rsidRPr="0060291A">
        <w:rPr>
          <w:rFonts w:asciiTheme="minorHAnsi" w:hAnsiTheme="minorHAnsi"/>
          <w:b/>
          <w:color w:val="C00000"/>
          <w:sz w:val="22"/>
          <w:szCs w:val="22"/>
          <w:u w:val="single"/>
        </w:rPr>
        <w:t xml:space="preserve"> </w:t>
      </w:r>
    </w:p>
    <w:p w14:paraId="48A42C80" w14:textId="77777777" w:rsidR="008D4DC3" w:rsidRPr="00054EA4" w:rsidRDefault="00874BF9" w:rsidP="00054EA4">
      <w:pPr>
        <w:widowControl/>
        <w:ind w:firstLine="720"/>
        <w:rPr>
          <w:rFonts w:asciiTheme="minorHAnsi" w:hAnsiTheme="minorHAnsi"/>
          <w:b/>
          <w:color w:val="C00000"/>
          <w:sz w:val="22"/>
          <w:szCs w:val="22"/>
          <w:u w:val="single"/>
        </w:rPr>
      </w:pPr>
      <w:r w:rsidRPr="00183D00">
        <w:rPr>
          <w:rFonts w:asciiTheme="minorHAnsi" w:hAnsiTheme="minorHAnsi"/>
          <w:b/>
          <w:color w:val="C00000"/>
          <w:sz w:val="22"/>
          <w:szCs w:val="22"/>
          <w:u w:val="single"/>
        </w:rPr>
        <w:t xml:space="preserve">If filing with another Receiving Office, a foreign filing license may be required from the USPTO. </w:t>
      </w:r>
      <w:r w:rsidR="00BE5B2D">
        <w:rPr>
          <w:rFonts w:asciiTheme="minorHAnsi" w:hAnsiTheme="minorHAnsi"/>
          <w:b/>
          <w:color w:val="C00000"/>
          <w:sz w:val="22"/>
          <w:szCs w:val="22"/>
          <w:u w:val="single"/>
        </w:rPr>
        <w:t xml:space="preserve"> </w:t>
      </w:r>
      <w:r w:rsidR="0060291A" w:rsidRPr="006240F2">
        <w:rPr>
          <w:rFonts w:asciiTheme="minorHAnsi" w:hAnsiTheme="minorHAnsi"/>
          <w:b/>
          <w:color w:val="C00000"/>
          <w:szCs w:val="26"/>
        </w:rPr>
        <w:t xml:space="preserve"> </w:t>
      </w:r>
      <w:r w:rsidR="00054EA4">
        <w:rPr>
          <w:rFonts w:asciiTheme="minorHAnsi" w:hAnsiTheme="minorHAnsi"/>
          <w:b/>
          <w:color w:val="C00000"/>
          <w:szCs w:val="26"/>
        </w:rPr>
        <w:t xml:space="preserve">     </w:t>
      </w:r>
    </w:p>
    <w:p w14:paraId="5D4BF4E7" w14:textId="77777777" w:rsidR="00C6106B" w:rsidRDefault="00C6106B" w:rsidP="00A8184B">
      <w:pPr>
        <w:widowControl/>
        <w:rPr>
          <w:rFonts w:asciiTheme="minorHAnsi" w:hAnsiTheme="minorHAnsi"/>
          <w:b/>
          <w:sz w:val="22"/>
          <w:szCs w:val="22"/>
        </w:rPr>
      </w:pPr>
    </w:p>
    <w:p w14:paraId="45FF29EB" w14:textId="77777777" w:rsidR="00622D18" w:rsidRPr="00C6106B" w:rsidRDefault="00F12F86" w:rsidP="00C6106B">
      <w:pPr>
        <w:widowControl/>
        <w:spacing w:after="120"/>
        <w:rPr>
          <w:rFonts w:asciiTheme="minorHAnsi" w:hAnsiTheme="minorHAnsi"/>
          <w:b/>
          <w:sz w:val="22"/>
          <w:szCs w:val="22"/>
        </w:rPr>
      </w:pPr>
      <w:r w:rsidRPr="00C6106B">
        <w:rPr>
          <w:rFonts w:asciiTheme="minorHAnsi" w:hAnsiTheme="minorHAnsi"/>
          <w:b/>
          <w:sz w:val="22"/>
          <w:szCs w:val="22"/>
        </w:rPr>
        <w:t>Priority Claims:</w:t>
      </w:r>
    </w:p>
    <w:tbl>
      <w:tblPr>
        <w:tblStyle w:val="TableGrid"/>
        <w:tblW w:w="11520" w:type="dxa"/>
        <w:tblLook w:val="04A0" w:firstRow="1" w:lastRow="0" w:firstColumn="1" w:lastColumn="0" w:noHBand="0" w:noVBand="1"/>
      </w:tblPr>
      <w:tblGrid>
        <w:gridCol w:w="1885"/>
        <w:gridCol w:w="2365"/>
        <w:gridCol w:w="1932"/>
        <w:gridCol w:w="3713"/>
        <w:gridCol w:w="1625"/>
      </w:tblGrid>
      <w:tr w:rsidR="003F33C4" w:rsidRPr="00343156" w14:paraId="2F00FCCA" w14:textId="77777777" w:rsidTr="00A74A52">
        <w:tc>
          <w:tcPr>
            <w:tcW w:w="1885" w:type="dxa"/>
            <w:shd w:val="clear" w:color="auto" w:fill="D9D9D9" w:themeFill="background1" w:themeFillShade="D9"/>
          </w:tcPr>
          <w:p w14:paraId="68F7FAB4" w14:textId="77777777" w:rsidR="003F33C4" w:rsidRPr="00343156" w:rsidRDefault="003F33C4" w:rsidP="003F33C4">
            <w:pPr>
              <w:widowControl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343156">
              <w:rPr>
                <w:rFonts w:asciiTheme="minorHAnsi" w:hAnsiTheme="minorHAnsi"/>
                <w:b/>
                <w:sz w:val="20"/>
                <w:szCs w:val="20"/>
              </w:rPr>
              <w:t>Filing Date</w:t>
            </w:r>
          </w:p>
        </w:tc>
        <w:tc>
          <w:tcPr>
            <w:tcW w:w="2365" w:type="dxa"/>
            <w:shd w:val="clear" w:color="auto" w:fill="D9D9D9" w:themeFill="background1" w:themeFillShade="D9"/>
          </w:tcPr>
          <w:p w14:paraId="0C59BF88" w14:textId="77777777" w:rsidR="003F33C4" w:rsidRPr="00343156" w:rsidRDefault="003F33C4" w:rsidP="003F33C4">
            <w:pPr>
              <w:widowControl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343156">
              <w:rPr>
                <w:rFonts w:asciiTheme="minorHAnsi" w:hAnsiTheme="minorHAnsi"/>
                <w:b/>
                <w:sz w:val="20"/>
                <w:szCs w:val="20"/>
              </w:rPr>
              <w:t>Application #</w:t>
            </w:r>
          </w:p>
        </w:tc>
        <w:tc>
          <w:tcPr>
            <w:tcW w:w="1932" w:type="dxa"/>
            <w:shd w:val="clear" w:color="auto" w:fill="D9D9D9" w:themeFill="background1" w:themeFillShade="D9"/>
          </w:tcPr>
          <w:p w14:paraId="6A158CB6" w14:textId="77777777" w:rsidR="003F33C4" w:rsidRPr="00343156" w:rsidRDefault="003F33C4" w:rsidP="003F33C4">
            <w:pPr>
              <w:widowControl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343156">
              <w:rPr>
                <w:rFonts w:asciiTheme="minorHAnsi" w:hAnsiTheme="minorHAnsi"/>
                <w:b/>
                <w:sz w:val="20"/>
                <w:szCs w:val="20"/>
              </w:rPr>
              <w:t>Country</w:t>
            </w:r>
          </w:p>
        </w:tc>
        <w:tc>
          <w:tcPr>
            <w:tcW w:w="3713" w:type="dxa"/>
            <w:shd w:val="clear" w:color="auto" w:fill="D9D9D9" w:themeFill="background1" w:themeFillShade="D9"/>
          </w:tcPr>
          <w:p w14:paraId="57C406D2" w14:textId="77777777" w:rsidR="003F33C4" w:rsidRDefault="003F33C4" w:rsidP="003F33C4">
            <w:pPr>
              <w:widowControl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Priority Type if US-Utility</w:t>
            </w:r>
          </w:p>
          <w:p w14:paraId="164684ED" w14:textId="77777777" w:rsidR="003F33C4" w:rsidRPr="00343156" w:rsidRDefault="003F33C4" w:rsidP="003F33C4">
            <w:pPr>
              <w:widowControl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(CON or CIP)</w:t>
            </w:r>
          </w:p>
        </w:tc>
        <w:tc>
          <w:tcPr>
            <w:tcW w:w="1625" w:type="dxa"/>
            <w:shd w:val="clear" w:color="auto" w:fill="D9D9D9" w:themeFill="background1" w:themeFillShade="D9"/>
          </w:tcPr>
          <w:p w14:paraId="2A663B63" w14:textId="77777777" w:rsidR="003F33C4" w:rsidRPr="00343156" w:rsidRDefault="007300AA" w:rsidP="003F33C4">
            <w:pPr>
              <w:widowControl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Use earlier PTO </w:t>
            </w:r>
            <w:r w:rsidR="003F33C4">
              <w:rPr>
                <w:rFonts w:asciiTheme="minorHAnsi" w:hAnsiTheme="minorHAnsi"/>
                <w:b/>
                <w:sz w:val="20"/>
                <w:szCs w:val="20"/>
              </w:rPr>
              <w:t>search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>?</w:t>
            </w:r>
          </w:p>
        </w:tc>
      </w:tr>
      <w:tr w:rsidR="004517AA" w14:paraId="11A21C8A" w14:textId="77777777" w:rsidTr="00A74A52">
        <w:tc>
          <w:tcPr>
            <w:tcW w:w="1885" w:type="dxa"/>
          </w:tcPr>
          <w:p w14:paraId="53EE9139" w14:textId="77777777" w:rsidR="004517AA" w:rsidRPr="00CD57CB" w:rsidRDefault="00CD57CB" w:rsidP="00427432">
            <w:pPr>
              <w:widowControl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D57CB">
              <w:rPr>
                <w:rFonts w:asciiTheme="minorHAnsi" w:hAnsiTheme="minorHAnsi" w:cstheme="minorHAnsi"/>
                <w:sz w:val="22"/>
                <w:szCs w:val="22"/>
              </w:rPr>
              <w:t>&lt;&lt;priorAppDate&gt;&gt;</w:t>
            </w:r>
          </w:p>
        </w:tc>
        <w:tc>
          <w:tcPr>
            <w:tcW w:w="2365" w:type="dxa"/>
          </w:tcPr>
          <w:p w14:paraId="02460842" w14:textId="77777777" w:rsidR="004517AA" w:rsidRPr="00CD57CB" w:rsidRDefault="00CD57CB" w:rsidP="00427432">
            <w:pPr>
              <w:widowControl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D57CB">
              <w:rPr>
                <w:rFonts w:asciiTheme="minorHAnsi" w:hAnsiTheme="minorHAnsi" w:cstheme="minorHAnsi"/>
                <w:sz w:val="22"/>
                <w:szCs w:val="22"/>
              </w:rPr>
              <w:t>&lt;&lt;priorAppNo&gt;&gt;</w:t>
            </w:r>
          </w:p>
        </w:tc>
        <w:tc>
          <w:tcPr>
            <w:tcW w:w="1932" w:type="dxa"/>
          </w:tcPr>
          <w:p w14:paraId="53B78991" w14:textId="77777777" w:rsidR="004517AA" w:rsidRPr="00CD57CB" w:rsidRDefault="00CD57CB" w:rsidP="00427432">
            <w:pPr>
              <w:widowControl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D57CB">
              <w:rPr>
                <w:rFonts w:asciiTheme="minorHAnsi" w:hAnsiTheme="minorHAnsi" w:cstheme="minorHAnsi"/>
                <w:sz w:val="22"/>
                <w:szCs w:val="22"/>
              </w:rPr>
              <w:t>&lt;&lt;priorAppCntry&gt;&gt;</w:t>
            </w:r>
          </w:p>
        </w:tc>
        <w:tc>
          <w:tcPr>
            <w:tcW w:w="3713" w:type="dxa"/>
          </w:tcPr>
          <w:p w14:paraId="4325655B" w14:textId="77777777" w:rsidR="004517AA" w:rsidRPr="00CD57CB" w:rsidRDefault="00CD57CB" w:rsidP="00427432">
            <w:pPr>
              <w:widowControl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D57CB">
              <w:rPr>
                <w:rFonts w:asciiTheme="minorHAnsi" w:hAnsiTheme="minorHAnsi" w:cstheme="minorHAnsi"/>
                <w:sz w:val="22"/>
                <w:szCs w:val="22"/>
              </w:rPr>
              <w:t>&lt;&lt;priorAppType&gt;&gt;</w:t>
            </w:r>
          </w:p>
        </w:tc>
        <w:tc>
          <w:tcPr>
            <w:tcW w:w="1625" w:type="dxa"/>
          </w:tcPr>
          <w:sdt>
            <w:sdtPr>
              <w:rPr>
                <w:rFonts w:asciiTheme="minorHAnsi" w:hAnsiTheme="minorHAnsi"/>
              </w:rPr>
              <w:id w:val="9815782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CAE3133" w14:textId="77777777" w:rsidR="004517AA" w:rsidRPr="00DB5862" w:rsidRDefault="004517AA" w:rsidP="00427432">
                <w:pPr>
                  <w:widowControl/>
                  <w:jc w:val="center"/>
                  <w:rPr>
                    <w:rFonts w:asciiTheme="minorHAnsi" w:hAnsiTheme="minorHAnsi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</w:tbl>
    <w:p w14:paraId="132D97A7" w14:textId="77777777" w:rsidR="00F12F86" w:rsidRDefault="00F12F86" w:rsidP="00F12F86">
      <w:pPr>
        <w:widowControl/>
        <w:rPr>
          <w:rFonts w:asciiTheme="minorHAnsi" w:hAnsiTheme="minorHAnsi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"/>
        <w:gridCol w:w="4468"/>
        <w:gridCol w:w="825"/>
        <w:gridCol w:w="900"/>
        <w:gridCol w:w="4405"/>
      </w:tblGrid>
      <w:tr w:rsidR="00572680" w:rsidRPr="003A7E42" w14:paraId="39CA04F6" w14:textId="77777777" w:rsidTr="00771619">
        <w:trPr>
          <w:gridAfter w:val="1"/>
          <w:wAfter w:w="4405" w:type="dxa"/>
          <w:trHeight w:val="620"/>
        </w:trPr>
        <w:tc>
          <w:tcPr>
            <w:tcW w:w="5380" w:type="dxa"/>
            <w:gridSpan w:val="2"/>
            <w:shd w:val="clear" w:color="auto" w:fill="EDEDED" w:themeFill="accent3" w:themeFillTint="33"/>
          </w:tcPr>
          <w:p w14:paraId="571F9A03" w14:textId="77777777" w:rsidR="00572680" w:rsidRPr="003A7E42" w:rsidRDefault="00572680" w:rsidP="00771619">
            <w:pPr>
              <w:widowControl/>
              <w:rPr>
                <w:rFonts w:asciiTheme="minorHAnsi" w:hAnsiTheme="minorHAnsi"/>
                <w:b/>
                <w:sz w:val="20"/>
                <w:szCs w:val="20"/>
              </w:rPr>
            </w:pPr>
            <w:r w:rsidRPr="003A7E42">
              <w:rPr>
                <w:rFonts w:asciiTheme="minorHAnsi" w:hAnsiTheme="minorHAnsi"/>
                <w:b/>
                <w:sz w:val="20"/>
                <w:szCs w:val="20"/>
              </w:rPr>
              <w:t>Does this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 PCT</w:t>
            </w:r>
            <w:r w:rsidRPr="003A7E42">
              <w:rPr>
                <w:rFonts w:asciiTheme="minorHAnsi" w:hAnsiTheme="minorHAnsi"/>
                <w:b/>
                <w:sz w:val="20"/>
                <w:szCs w:val="20"/>
              </w:rPr>
              <w:t xml:space="preserve"> application 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need to avoid </w:t>
            </w:r>
            <w:r w:rsidRPr="003A7E42">
              <w:rPr>
                <w:rFonts w:asciiTheme="minorHAnsi" w:hAnsiTheme="minorHAnsi"/>
                <w:b/>
                <w:sz w:val="20"/>
                <w:szCs w:val="20"/>
              </w:rPr>
              <w:t>claim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>ing</w:t>
            </w:r>
            <w:r w:rsidRPr="003A7E42">
              <w:rPr>
                <w:rFonts w:asciiTheme="minorHAnsi" w:hAnsiTheme="minorHAnsi"/>
                <w:b/>
                <w:sz w:val="20"/>
                <w:szCs w:val="20"/>
              </w:rPr>
              <w:t xml:space="preserve"> priority to 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>any earlier filed applications</w:t>
            </w:r>
            <w:r w:rsidRPr="003A7E42">
              <w:rPr>
                <w:rFonts w:asciiTheme="minorHAnsi" w:hAnsiTheme="minorHAnsi"/>
                <w:b/>
                <w:sz w:val="20"/>
                <w:szCs w:val="20"/>
              </w:rPr>
              <w:t>?</w:t>
            </w:r>
          </w:p>
        </w:tc>
        <w:tc>
          <w:tcPr>
            <w:tcW w:w="825" w:type="dxa"/>
          </w:tcPr>
          <w:p w14:paraId="726455B4" w14:textId="77777777" w:rsidR="00572680" w:rsidRPr="003A7E42" w:rsidRDefault="00572680" w:rsidP="00771619">
            <w:pPr>
              <w:widowControl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A7E42">
              <w:rPr>
                <w:rFonts w:asciiTheme="minorHAnsi" w:hAnsiTheme="minorHAnsi"/>
                <w:sz w:val="20"/>
                <w:szCs w:val="20"/>
              </w:rPr>
              <w:t>YES</w:t>
            </w:r>
          </w:p>
          <w:sdt>
            <w:sdtPr>
              <w:rPr>
                <w:rFonts w:asciiTheme="minorHAnsi" w:hAnsiTheme="minorHAnsi"/>
                <w:sz w:val="20"/>
                <w:szCs w:val="20"/>
              </w:rPr>
              <w:id w:val="10639201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E38DAD2" w14:textId="77777777" w:rsidR="00572680" w:rsidRPr="003A7E42" w:rsidRDefault="00572680" w:rsidP="00771619">
                <w:pPr>
                  <w:widowControl/>
                  <w:jc w:val="center"/>
                  <w:rPr>
                    <w:rFonts w:asciiTheme="minorHAnsi" w:hAnsiTheme="minorHAnsi"/>
                    <w:sz w:val="20"/>
                    <w:szCs w:val="20"/>
                  </w:rPr>
                </w:pPr>
                <w:r w:rsidRPr="003A7E4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900" w:type="dxa"/>
          </w:tcPr>
          <w:p w14:paraId="362F6AA7" w14:textId="77777777" w:rsidR="00572680" w:rsidRPr="003A7E42" w:rsidRDefault="00572680" w:rsidP="00771619">
            <w:pPr>
              <w:widowControl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A7E42">
              <w:rPr>
                <w:rFonts w:asciiTheme="minorHAnsi" w:hAnsiTheme="minorHAnsi"/>
                <w:sz w:val="20"/>
                <w:szCs w:val="20"/>
              </w:rPr>
              <w:t>NO</w:t>
            </w:r>
          </w:p>
          <w:sdt>
            <w:sdtPr>
              <w:rPr>
                <w:rFonts w:asciiTheme="minorHAnsi" w:hAnsiTheme="minorHAnsi"/>
                <w:sz w:val="20"/>
                <w:szCs w:val="20"/>
              </w:rPr>
              <w:id w:val="-10780539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41B63A1" w14:textId="77777777" w:rsidR="00572680" w:rsidRPr="003A7E42" w:rsidRDefault="00572680" w:rsidP="00771619">
                <w:pPr>
                  <w:widowControl/>
                  <w:jc w:val="center"/>
                  <w:rPr>
                    <w:rFonts w:asciiTheme="minorHAnsi" w:hAnsiTheme="minorHAnsi"/>
                    <w:sz w:val="20"/>
                    <w:szCs w:val="20"/>
                  </w:rPr>
                </w:pPr>
                <w:r w:rsidRPr="003A7E4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</w:tr>
      <w:tr w:rsidR="00572680" w:rsidRPr="00E47194" w14:paraId="474B490A" w14:textId="77777777" w:rsidTr="00771619">
        <w:trPr>
          <w:gridBefore w:val="1"/>
          <w:wBefore w:w="912" w:type="dxa"/>
          <w:trHeight w:val="620"/>
        </w:trPr>
        <w:tc>
          <w:tcPr>
            <w:tcW w:w="4468" w:type="dxa"/>
            <w:shd w:val="clear" w:color="auto" w:fill="EDEDED" w:themeFill="accent3" w:themeFillTint="33"/>
            <w:vAlign w:val="center"/>
          </w:tcPr>
          <w:p w14:paraId="162D134F" w14:textId="77777777" w:rsidR="00572680" w:rsidRPr="003A7E42" w:rsidRDefault="00572680" w:rsidP="00771619">
            <w:pPr>
              <w:widowControl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If YES, were *all* of those earlier filed applications abandoned, with *no* rights remaining, before any actual priority applications were filed</w:t>
            </w:r>
            <w:r w:rsidRPr="003A7E42">
              <w:rPr>
                <w:rFonts w:asciiTheme="minorHAnsi" w:hAnsiTheme="minorHAnsi"/>
                <w:b/>
                <w:sz w:val="20"/>
                <w:szCs w:val="20"/>
              </w:rPr>
              <w:t>?</w:t>
            </w:r>
          </w:p>
        </w:tc>
        <w:tc>
          <w:tcPr>
            <w:tcW w:w="825" w:type="dxa"/>
            <w:vAlign w:val="center"/>
          </w:tcPr>
          <w:p w14:paraId="5A4A6B2E" w14:textId="77777777" w:rsidR="00572680" w:rsidRPr="003A7E42" w:rsidRDefault="00572680" w:rsidP="00771619">
            <w:pPr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3A7E42">
              <w:rPr>
                <w:rFonts w:asciiTheme="minorHAnsi" w:hAnsiTheme="minorHAnsi"/>
                <w:sz w:val="20"/>
                <w:szCs w:val="20"/>
              </w:rPr>
              <w:t>YES</w:t>
            </w:r>
          </w:p>
          <w:sdt>
            <w:sdtPr>
              <w:rPr>
                <w:rFonts w:asciiTheme="minorHAnsi" w:hAnsiTheme="minorHAnsi"/>
              </w:rPr>
              <w:id w:val="-5418975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3FEA75D" w14:textId="77777777" w:rsidR="00572680" w:rsidRPr="003A7E42" w:rsidRDefault="00572680" w:rsidP="00771619">
                <w:pPr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 w:rsidRPr="003A7E4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900" w:type="dxa"/>
            <w:vAlign w:val="center"/>
          </w:tcPr>
          <w:p w14:paraId="0B678AF5" w14:textId="77777777" w:rsidR="00572680" w:rsidRPr="003A7E42" w:rsidRDefault="00572680" w:rsidP="00771619">
            <w:pPr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3A7E42">
              <w:rPr>
                <w:rFonts w:asciiTheme="minorHAnsi" w:hAnsiTheme="minorHAnsi"/>
                <w:sz w:val="20"/>
                <w:szCs w:val="20"/>
              </w:rPr>
              <w:t>NO</w:t>
            </w:r>
          </w:p>
          <w:sdt>
            <w:sdtPr>
              <w:rPr>
                <w:rFonts w:asciiTheme="minorHAnsi" w:hAnsiTheme="minorHAnsi"/>
              </w:rPr>
              <w:id w:val="-8264382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E4A8956" w14:textId="77777777" w:rsidR="00572680" w:rsidRPr="003A7E42" w:rsidRDefault="00572680" w:rsidP="00771619">
                <w:pPr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 w:rsidRPr="003A7E4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4405" w:type="dxa"/>
          </w:tcPr>
          <w:p w14:paraId="2C8361CA" w14:textId="77777777" w:rsidR="00572680" w:rsidRPr="003A7E42" w:rsidRDefault="00572680" w:rsidP="00771619">
            <w:pPr>
              <w:widowControl/>
              <w:autoSpaceDE/>
              <w:autoSpaceDN/>
              <w:adjustRightInd/>
            </w:pPr>
            <w:r w:rsidRPr="003A7E42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If NO, </w:t>
            </w: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the subject matter in those earlier filed applications is *not* eligible to receive the priority date of this PCT application</w:t>
            </w:r>
            <w:r w:rsidRPr="003A7E42">
              <w:rPr>
                <w:rFonts w:ascii="Times New Roman" w:hAnsi="Times New Roman"/>
                <w:b/>
                <w:i/>
                <w:sz w:val="20"/>
                <w:szCs w:val="20"/>
              </w:rPr>
              <w:t>.</w:t>
            </w:r>
          </w:p>
        </w:tc>
      </w:tr>
    </w:tbl>
    <w:p w14:paraId="2E3DE97D" w14:textId="77777777" w:rsidR="00DE74B6" w:rsidRDefault="00DE74B6" w:rsidP="00F12F86">
      <w:pPr>
        <w:widowControl/>
        <w:rPr>
          <w:rFonts w:asciiTheme="minorHAnsi" w:hAnsiTheme="minorHAnsi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2699"/>
        <w:gridCol w:w="2878"/>
        <w:gridCol w:w="2878"/>
      </w:tblGrid>
      <w:tr w:rsidR="00F12F86" w:rsidRPr="00343156" w14:paraId="1DFD1225" w14:textId="77777777" w:rsidTr="00794993">
        <w:tc>
          <w:tcPr>
            <w:tcW w:w="3055" w:type="dxa"/>
            <w:shd w:val="clear" w:color="auto" w:fill="D9D9D9" w:themeFill="background1" w:themeFillShade="D9"/>
          </w:tcPr>
          <w:p w14:paraId="1833269F" w14:textId="77777777" w:rsidR="00F12F86" w:rsidRPr="005F0084" w:rsidRDefault="00F12F86" w:rsidP="00343156">
            <w:pPr>
              <w:widowControl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5F0084">
              <w:rPr>
                <w:rFonts w:asciiTheme="minorHAnsi" w:hAnsiTheme="minorHAnsi"/>
                <w:b/>
                <w:sz w:val="20"/>
                <w:szCs w:val="20"/>
              </w:rPr>
              <w:t>PCT Searching Authority</w:t>
            </w:r>
          </w:p>
        </w:tc>
        <w:tc>
          <w:tcPr>
            <w:tcW w:w="2699" w:type="dxa"/>
            <w:shd w:val="clear" w:color="auto" w:fill="D9D9D9" w:themeFill="background1" w:themeFillShade="D9"/>
          </w:tcPr>
          <w:p w14:paraId="7D5D5CCD" w14:textId="77777777" w:rsidR="00F12F86" w:rsidRPr="005F0084" w:rsidRDefault="00F12F86" w:rsidP="00343156">
            <w:pPr>
              <w:widowControl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5F0084">
              <w:rPr>
                <w:rFonts w:asciiTheme="minorHAnsi" w:hAnsiTheme="minorHAnsi"/>
                <w:b/>
                <w:sz w:val="20"/>
                <w:szCs w:val="20"/>
              </w:rPr>
              <w:t>Drawing to accompany Abstract</w:t>
            </w:r>
            <w:r w:rsidR="006E3ECA" w:rsidRPr="005F0084">
              <w:rPr>
                <w:rFonts w:asciiTheme="minorHAnsi" w:hAnsiTheme="minorHAnsi"/>
                <w:b/>
                <w:sz w:val="20"/>
                <w:szCs w:val="20"/>
              </w:rPr>
              <w:t xml:space="preserve"> for publication</w:t>
            </w:r>
          </w:p>
        </w:tc>
        <w:tc>
          <w:tcPr>
            <w:tcW w:w="2878" w:type="dxa"/>
            <w:shd w:val="clear" w:color="auto" w:fill="D9D9D9" w:themeFill="background1" w:themeFillShade="D9"/>
          </w:tcPr>
          <w:p w14:paraId="01BE29C6" w14:textId="77777777" w:rsidR="00F12F86" w:rsidRPr="00343156" w:rsidRDefault="006E3ECA" w:rsidP="00343156">
            <w:pPr>
              <w:widowControl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343156">
              <w:rPr>
                <w:rFonts w:asciiTheme="minorHAnsi" w:hAnsiTheme="minorHAnsi"/>
                <w:b/>
                <w:sz w:val="20"/>
                <w:szCs w:val="20"/>
              </w:rPr>
              <w:t xml:space="preserve">Check only if </w:t>
            </w:r>
            <w:r w:rsidR="00F12F86" w:rsidRPr="00343156">
              <w:rPr>
                <w:rFonts w:asciiTheme="minorHAnsi" w:hAnsiTheme="minorHAnsi"/>
                <w:b/>
                <w:sz w:val="20"/>
                <w:szCs w:val="20"/>
              </w:rPr>
              <w:t xml:space="preserve">Sequence Listing </w:t>
            </w:r>
            <w:r w:rsidR="00DB5862" w:rsidRPr="00343156">
              <w:rPr>
                <w:rFonts w:asciiTheme="minorHAnsi" w:hAnsiTheme="minorHAnsi"/>
                <w:b/>
                <w:sz w:val="20"/>
                <w:szCs w:val="20"/>
              </w:rPr>
              <w:t>is included</w:t>
            </w:r>
          </w:p>
        </w:tc>
        <w:tc>
          <w:tcPr>
            <w:tcW w:w="2878" w:type="dxa"/>
            <w:shd w:val="clear" w:color="auto" w:fill="D9D9D9" w:themeFill="background1" w:themeFillShade="D9"/>
          </w:tcPr>
          <w:p w14:paraId="775549CC" w14:textId="77777777" w:rsidR="00F12F86" w:rsidRPr="00343156" w:rsidRDefault="006E3ECA" w:rsidP="00343156">
            <w:pPr>
              <w:widowControl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343156">
              <w:rPr>
                <w:rFonts w:asciiTheme="minorHAnsi" w:hAnsiTheme="minorHAnsi"/>
                <w:b/>
                <w:sz w:val="20"/>
                <w:szCs w:val="20"/>
              </w:rPr>
              <w:t>Check only if Form PCT/IB/382 (available for licensing) is included</w:t>
            </w:r>
          </w:p>
        </w:tc>
      </w:tr>
      <w:tr w:rsidR="006E3ECA" w14:paraId="1C1F3F0C" w14:textId="77777777" w:rsidTr="00794993">
        <w:tc>
          <w:tcPr>
            <w:tcW w:w="3055" w:type="dxa"/>
          </w:tcPr>
          <w:p w14:paraId="10ADE9BD" w14:textId="77777777" w:rsidR="006E3ECA" w:rsidRPr="005F0084" w:rsidRDefault="006E3ECA" w:rsidP="006E3ECA">
            <w:pPr>
              <w:widowControl/>
              <w:rPr>
                <w:rFonts w:asciiTheme="minorHAnsi" w:hAnsiTheme="minorHAnsi"/>
                <w:b/>
                <w:sz w:val="22"/>
                <w:szCs w:val="22"/>
              </w:rPr>
            </w:pPr>
            <w:r w:rsidRPr="005F0084">
              <w:rPr>
                <w:rFonts w:asciiTheme="minorHAnsi" w:hAnsiTheme="minorHAnsi"/>
                <w:b/>
                <w:sz w:val="22"/>
                <w:szCs w:val="22"/>
              </w:rPr>
              <w:t xml:space="preserve">ISA: </w:t>
            </w:r>
            <w:r w:rsidR="00CD57CB">
              <w:rPr>
                <w:rFonts w:asciiTheme="minorHAnsi" w:hAnsiTheme="minorHAnsi"/>
                <w:b/>
                <w:sz w:val="22"/>
                <w:szCs w:val="22"/>
              </w:rPr>
              <w:t>&lt;&lt;SRCHAUTH&gt;&gt;</w:t>
            </w:r>
          </w:p>
        </w:tc>
        <w:tc>
          <w:tcPr>
            <w:tcW w:w="2699" w:type="dxa"/>
          </w:tcPr>
          <w:p w14:paraId="7AECB865" w14:textId="77777777" w:rsidR="006E3ECA" w:rsidRPr="005F0084" w:rsidRDefault="006E3ECA" w:rsidP="006E3ECA">
            <w:pPr>
              <w:widowControl/>
              <w:rPr>
                <w:rFonts w:asciiTheme="minorHAnsi" w:hAnsiTheme="minorHAnsi"/>
                <w:b/>
                <w:sz w:val="22"/>
                <w:szCs w:val="22"/>
              </w:rPr>
            </w:pPr>
            <w:r w:rsidRPr="005F0084">
              <w:rPr>
                <w:rFonts w:asciiTheme="minorHAnsi" w:hAnsiTheme="minorHAnsi"/>
                <w:b/>
                <w:sz w:val="22"/>
                <w:szCs w:val="22"/>
              </w:rPr>
              <w:t xml:space="preserve">Fig: </w:t>
            </w:r>
          </w:p>
        </w:tc>
        <w:tc>
          <w:tcPr>
            <w:tcW w:w="2878" w:type="dxa"/>
          </w:tcPr>
          <w:sdt>
            <w:sdtPr>
              <w:rPr>
                <w:rFonts w:asciiTheme="minorHAnsi" w:hAnsiTheme="minorHAnsi"/>
              </w:rPr>
              <w:id w:val="-6987006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66AF87E" w14:textId="77777777" w:rsidR="006E3ECA" w:rsidRPr="00DB5862" w:rsidRDefault="00343156" w:rsidP="00343156">
                <w:pPr>
                  <w:widowControl/>
                  <w:jc w:val="center"/>
                  <w:rPr>
                    <w:rFonts w:asciiTheme="minorHAnsi" w:hAnsiTheme="minorHAnsi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878" w:type="dxa"/>
          </w:tcPr>
          <w:sdt>
            <w:sdtPr>
              <w:rPr>
                <w:rFonts w:asciiTheme="minorHAnsi" w:hAnsiTheme="minorHAnsi"/>
              </w:rPr>
              <w:id w:val="6086382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0CBF914" w14:textId="77777777" w:rsidR="006E3ECA" w:rsidRPr="00DB5862" w:rsidRDefault="006E3ECA" w:rsidP="00343156">
                <w:pPr>
                  <w:widowControl/>
                  <w:jc w:val="center"/>
                  <w:rPr>
                    <w:rFonts w:asciiTheme="minorHAnsi" w:hAnsiTheme="minorHAnsi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</w:tbl>
    <w:p w14:paraId="75C26D79" w14:textId="77777777" w:rsidR="00887709" w:rsidRDefault="00887709">
      <w:pPr>
        <w:widowControl/>
        <w:autoSpaceDE/>
        <w:autoSpaceDN/>
        <w:adjustRightInd/>
        <w:rPr>
          <w:rFonts w:asciiTheme="minorHAnsi" w:hAnsiTheme="minorHAnsi"/>
          <w:b/>
          <w:sz w:val="22"/>
          <w:szCs w:val="22"/>
        </w:rPr>
      </w:pPr>
    </w:p>
    <w:p w14:paraId="3EEEAB0D" w14:textId="77777777" w:rsidR="004E4EBB" w:rsidRPr="00887709" w:rsidRDefault="00A73F5A" w:rsidP="00887709">
      <w:pPr>
        <w:widowControl/>
        <w:autoSpaceDE/>
        <w:autoSpaceDN/>
        <w:adjustRightInd/>
        <w:spacing w:after="120"/>
        <w:jc w:val="center"/>
        <w:rPr>
          <w:rFonts w:asciiTheme="minorHAnsi" w:hAnsiTheme="minorHAnsi"/>
          <w:b/>
          <w:sz w:val="22"/>
          <w:szCs w:val="22"/>
        </w:rPr>
      </w:pPr>
      <w:r w:rsidRPr="006326D7">
        <w:rPr>
          <w:rFonts w:asciiTheme="minorHAnsi" w:hAnsiTheme="minorHAnsi"/>
          <w:b/>
          <w:sz w:val="22"/>
          <w:szCs w:val="22"/>
        </w:rPr>
        <w:t>ADDITIONAL SUBJECT MATTER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4950"/>
        <w:gridCol w:w="2790"/>
        <w:gridCol w:w="2629"/>
      </w:tblGrid>
      <w:tr w:rsidR="004E4EBB" w:rsidRPr="00DF647E" w14:paraId="4A9CF44D" w14:textId="77777777" w:rsidTr="004202BB">
        <w:trPr>
          <w:trHeight w:val="620"/>
        </w:trPr>
        <w:tc>
          <w:tcPr>
            <w:tcW w:w="6025" w:type="dxa"/>
            <w:gridSpan w:val="2"/>
            <w:shd w:val="clear" w:color="auto" w:fill="EDEDED" w:themeFill="accent3" w:themeFillTint="33"/>
          </w:tcPr>
          <w:p w14:paraId="6524E15F" w14:textId="77777777" w:rsidR="001E0591" w:rsidRPr="005F0084" w:rsidRDefault="00B43C40" w:rsidP="00196FDF">
            <w:pPr>
              <w:widowControl/>
              <w:rPr>
                <w:rFonts w:asciiTheme="minorHAnsi" w:hAnsiTheme="minorHAnsi"/>
                <w:b/>
                <w:sz w:val="20"/>
                <w:szCs w:val="20"/>
              </w:rPr>
            </w:pPr>
            <w:r w:rsidRPr="005F0084">
              <w:rPr>
                <w:rFonts w:asciiTheme="minorHAnsi" w:hAnsiTheme="minorHAnsi"/>
                <w:b/>
                <w:sz w:val="20"/>
                <w:szCs w:val="20"/>
              </w:rPr>
              <w:t>PCT application contain</w:t>
            </w:r>
            <w:r w:rsidR="001E0591" w:rsidRPr="005F0084">
              <w:rPr>
                <w:rFonts w:asciiTheme="minorHAnsi" w:hAnsiTheme="minorHAnsi"/>
                <w:b/>
                <w:sz w:val="20"/>
                <w:szCs w:val="20"/>
              </w:rPr>
              <w:t>s</w:t>
            </w:r>
            <w:r w:rsidR="009A4A02">
              <w:rPr>
                <w:rFonts w:asciiTheme="minorHAnsi" w:hAnsiTheme="minorHAnsi"/>
                <w:b/>
                <w:sz w:val="20"/>
                <w:szCs w:val="20"/>
              </w:rPr>
              <w:t xml:space="preserve"> NEW MATTER</w:t>
            </w:r>
            <w:r w:rsidR="004E4EBB" w:rsidRPr="005F0084">
              <w:rPr>
                <w:rFonts w:asciiTheme="minorHAnsi" w:hAnsiTheme="minorHAnsi"/>
                <w:b/>
                <w:sz w:val="20"/>
                <w:szCs w:val="20"/>
              </w:rPr>
              <w:t xml:space="preserve"> </w:t>
            </w:r>
            <w:r w:rsidR="00024EB1" w:rsidRPr="005F0084">
              <w:rPr>
                <w:rFonts w:asciiTheme="minorHAnsi" w:hAnsiTheme="minorHAnsi"/>
                <w:b/>
                <w:sz w:val="20"/>
                <w:szCs w:val="20"/>
              </w:rPr>
              <w:t>“</w:t>
            </w:r>
            <w:r w:rsidR="004E4EBB" w:rsidRPr="005F0084">
              <w:rPr>
                <w:rFonts w:asciiTheme="minorHAnsi" w:hAnsiTheme="minorHAnsi"/>
                <w:b/>
                <w:sz w:val="20"/>
                <w:szCs w:val="20"/>
              </w:rPr>
              <w:t>additional subject matter</w:t>
            </w:r>
            <w:r w:rsidR="00FA0B06">
              <w:rPr>
                <w:rFonts w:asciiTheme="minorHAnsi" w:hAnsiTheme="minorHAnsi"/>
                <w:b/>
                <w:sz w:val="20"/>
                <w:szCs w:val="20"/>
              </w:rPr>
              <w:t>.</w:t>
            </w:r>
            <w:r w:rsidR="00024EB1" w:rsidRPr="005F0084">
              <w:rPr>
                <w:rFonts w:asciiTheme="minorHAnsi" w:hAnsiTheme="minorHAnsi"/>
                <w:b/>
                <w:sz w:val="20"/>
                <w:szCs w:val="20"/>
              </w:rPr>
              <w:t>”</w:t>
            </w:r>
            <w:r w:rsidR="00196FDF" w:rsidRPr="005F0084">
              <w:rPr>
                <w:rFonts w:asciiTheme="minorHAnsi" w:hAnsiTheme="minorHAnsi"/>
                <w:b/>
                <w:sz w:val="20"/>
                <w:szCs w:val="20"/>
              </w:rPr>
              <w:t xml:space="preserve">  </w:t>
            </w:r>
          </w:p>
          <w:p w14:paraId="52E6D692" w14:textId="77777777" w:rsidR="004E4EBB" w:rsidRPr="005F0084" w:rsidRDefault="004E4EBB" w:rsidP="00196FDF">
            <w:pPr>
              <w:widowControl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790" w:type="dxa"/>
          </w:tcPr>
          <w:p w14:paraId="7CC28FCE" w14:textId="77777777" w:rsidR="004E4EBB" w:rsidRPr="005F0084" w:rsidRDefault="004E4EBB" w:rsidP="000F2BF8">
            <w:pPr>
              <w:widowControl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F0084">
              <w:rPr>
                <w:rFonts w:asciiTheme="minorHAnsi" w:hAnsiTheme="minorHAnsi"/>
                <w:sz w:val="20"/>
                <w:szCs w:val="20"/>
              </w:rPr>
              <w:t>YES</w:t>
            </w:r>
          </w:p>
          <w:sdt>
            <w:sdtPr>
              <w:rPr>
                <w:rFonts w:asciiTheme="minorHAnsi" w:hAnsiTheme="minorHAnsi"/>
                <w:sz w:val="20"/>
                <w:szCs w:val="20"/>
              </w:rPr>
              <w:id w:val="18299358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F13B9D6" w14:textId="77777777" w:rsidR="000F2BF8" w:rsidRPr="005F0084" w:rsidRDefault="000F2BF8" w:rsidP="000F2BF8">
                <w:pPr>
                  <w:widowControl/>
                  <w:jc w:val="center"/>
                  <w:rPr>
                    <w:rFonts w:asciiTheme="minorHAnsi" w:hAnsiTheme="minorHAnsi"/>
                    <w:sz w:val="20"/>
                    <w:szCs w:val="20"/>
                  </w:rPr>
                </w:pPr>
                <w:r w:rsidRPr="005F008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2629" w:type="dxa"/>
          </w:tcPr>
          <w:p w14:paraId="42CD2514" w14:textId="77777777" w:rsidR="004E4EBB" w:rsidRPr="005F0084" w:rsidRDefault="004E4EBB" w:rsidP="000F2BF8">
            <w:pPr>
              <w:widowControl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F0084">
              <w:rPr>
                <w:rFonts w:asciiTheme="minorHAnsi" w:hAnsiTheme="minorHAnsi"/>
                <w:sz w:val="20"/>
                <w:szCs w:val="20"/>
              </w:rPr>
              <w:t>NO</w:t>
            </w:r>
          </w:p>
          <w:sdt>
            <w:sdtPr>
              <w:rPr>
                <w:rFonts w:asciiTheme="minorHAnsi" w:hAnsiTheme="minorHAnsi"/>
                <w:sz w:val="20"/>
                <w:szCs w:val="20"/>
              </w:rPr>
              <w:id w:val="-12890461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3143E0A" w14:textId="77777777" w:rsidR="000F2BF8" w:rsidRPr="005F0084" w:rsidRDefault="00DB26B6" w:rsidP="000F2BF8">
                <w:pPr>
                  <w:widowControl/>
                  <w:jc w:val="center"/>
                  <w:rPr>
                    <w:rFonts w:asciiTheme="minorHAnsi" w:hAnsiTheme="minorHAnsi"/>
                    <w:sz w:val="20"/>
                    <w:szCs w:val="20"/>
                  </w:rPr>
                </w:pPr>
                <w:r w:rsidRPr="005F008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</w:tr>
      <w:tr w:rsidR="00C10D47" w:rsidRPr="00DF647E" w14:paraId="578DD26F" w14:textId="77777777" w:rsidTr="004202BB">
        <w:trPr>
          <w:gridBefore w:val="1"/>
          <w:wBefore w:w="1075" w:type="dxa"/>
          <w:trHeight w:val="620"/>
        </w:trPr>
        <w:tc>
          <w:tcPr>
            <w:tcW w:w="4950" w:type="dxa"/>
            <w:shd w:val="clear" w:color="auto" w:fill="EDEDED" w:themeFill="accent3" w:themeFillTint="33"/>
            <w:vAlign w:val="center"/>
          </w:tcPr>
          <w:p w14:paraId="025512AE" w14:textId="77777777" w:rsidR="00C10D47" w:rsidRPr="005F0084" w:rsidRDefault="00C10D47" w:rsidP="00C10D47">
            <w:pPr>
              <w:widowControl/>
              <w:rPr>
                <w:rFonts w:asciiTheme="minorHAnsi" w:hAnsiTheme="minorHAnsi"/>
                <w:b/>
                <w:sz w:val="20"/>
                <w:szCs w:val="20"/>
              </w:rPr>
            </w:pPr>
            <w:r w:rsidRPr="005F0084">
              <w:rPr>
                <w:rFonts w:asciiTheme="minorHAnsi" w:hAnsiTheme="minorHAnsi"/>
                <w:b/>
                <w:sz w:val="20"/>
                <w:szCs w:val="20"/>
              </w:rPr>
              <w:t xml:space="preserve">Does the “additional subject matter” </w:t>
            </w:r>
            <w:r w:rsidR="00351862" w:rsidRPr="005F0084">
              <w:rPr>
                <w:rFonts w:asciiTheme="minorHAnsi" w:hAnsiTheme="minorHAnsi"/>
                <w:b/>
                <w:sz w:val="20"/>
                <w:szCs w:val="20"/>
              </w:rPr>
              <w:t>require a foreign filing license</w:t>
            </w:r>
            <w:r w:rsidRPr="005F0084">
              <w:rPr>
                <w:rFonts w:asciiTheme="minorHAnsi" w:hAnsiTheme="minorHAnsi"/>
                <w:b/>
                <w:sz w:val="20"/>
                <w:szCs w:val="20"/>
              </w:rPr>
              <w:t>?</w:t>
            </w:r>
          </w:p>
        </w:tc>
        <w:tc>
          <w:tcPr>
            <w:tcW w:w="2790" w:type="dxa"/>
            <w:vAlign w:val="center"/>
          </w:tcPr>
          <w:p w14:paraId="14BA557C" w14:textId="77777777" w:rsidR="00C10D47" w:rsidRPr="005F0084" w:rsidRDefault="00C10D47" w:rsidP="00C10D47">
            <w:pPr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5F0084">
              <w:rPr>
                <w:rFonts w:asciiTheme="minorHAnsi" w:hAnsiTheme="minorHAnsi"/>
                <w:sz w:val="20"/>
                <w:szCs w:val="20"/>
              </w:rPr>
              <w:t>YES</w:t>
            </w:r>
          </w:p>
          <w:sdt>
            <w:sdtPr>
              <w:rPr>
                <w:rFonts w:asciiTheme="minorHAnsi" w:hAnsiTheme="minorHAnsi"/>
              </w:rPr>
              <w:id w:val="-92603994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B6E3956" w14:textId="77777777" w:rsidR="00C10D47" w:rsidRPr="005F0084" w:rsidRDefault="00C10D47" w:rsidP="00C10D47">
                <w:pPr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 w:rsidRPr="005F0084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2629" w:type="dxa"/>
            <w:vAlign w:val="center"/>
          </w:tcPr>
          <w:p w14:paraId="5E9A6711" w14:textId="77777777" w:rsidR="00C10D47" w:rsidRPr="005F0084" w:rsidRDefault="00C10D47" w:rsidP="00C10D47">
            <w:pPr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5F0084">
              <w:rPr>
                <w:rFonts w:asciiTheme="minorHAnsi" w:hAnsiTheme="minorHAnsi"/>
                <w:sz w:val="20"/>
                <w:szCs w:val="20"/>
              </w:rPr>
              <w:t>NO</w:t>
            </w:r>
          </w:p>
          <w:sdt>
            <w:sdtPr>
              <w:rPr>
                <w:rFonts w:asciiTheme="minorHAnsi" w:hAnsiTheme="minorHAnsi"/>
              </w:rPr>
              <w:id w:val="-11522198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470D44F" w14:textId="77777777" w:rsidR="00C10D47" w:rsidRPr="005F0084" w:rsidRDefault="00C10D47" w:rsidP="00C10D47">
                <w:pPr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 w:rsidRPr="005F0084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C10D47" w:rsidRPr="00DF647E" w14:paraId="62A9B13D" w14:textId="77777777" w:rsidTr="004202BB">
        <w:trPr>
          <w:gridBefore w:val="1"/>
          <w:wBefore w:w="1075" w:type="dxa"/>
          <w:trHeight w:val="620"/>
        </w:trPr>
        <w:tc>
          <w:tcPr>
            <w:tcW w:w="4950" w:type="dxa"/>
            <w:shd w:val="clear" w:color="auto" w:fill="EDEDED" w:themeFill="accent3" w:themeFillTint="33"/>
            <w:vAlign w:val="center"/>
          </w:tcPr>
          <w:p w14:paraId="76CED033" w14:textId="77777777" w:rsidR="00C10D47" w:rsidRPr="005F0084" w:rsidRDefault="00CB7071" w:rsidP="00C10D47">
            <w:pPr>
              <w:widowControl/>
              <w:rPr>
                <w:rFonts w:asciiTheme="minorHAnsi" w:hAnsiTheme="minorHAnsi"/>
                <w:b/>
                <w:sz w:val="20"/>
                <w:szCs w:val="20"/>
              </w:rPr>
            </w:pPr>
            <w:r w:rsidRPr="005F0084">
              <w:rPr>
                <w:rFonts w:asciiTheme="minorHAnsi" w:hAnsiTheme="minorHAnsi"/>
                <w:b/>
                <w:sz w:val="20"/>
                <w:szCs w:val="20"/>
              </w:rPr>
              <w:t xml:space="preserve">Does the “additional subject matter” necessitate docketing a new 12-month foreign filing deadline </w:t>
            </w:r>
            <w:r w:rsidR="004202BB">
              <w:rPr>
                <w:rFonts w:asciiTheme="minorHAnsi" w:hAnsiTheme="minorHAnsi"/>
                <w:b/>
                <w:sz w:val="20"/>
                <w:szCs w:val="20"/>
              </w:rPr>
              <w:br/>
            </w:r>
            <w:r w:rsidRPr="005F0084">
              <w:rPr>
                <w:rFonts w:asciiTheme="minorHAnsi" w:hAnsiTheme="minorHAnsi"/>
                <w:b/>
                <w:sz w:val="20"/>
                <w:szCs w:val="20"/>
              </w:rPr>
              <w:t>(</w:t>
            </w:r>
            <w:hyperlink r:id="rId11" w:history="1">
              <w:r w:rsidRPr="005F0084">
                <w:rPr>
                  <w:rStyle w:val="Hyperlink"/>
                  <w:rFonts w:asciiTheme="minorHAnsi" w:hAnsiTheme="minorHAnsi"/>
                  <w:b/>
                  <w:sz w:val="20"/>
                  <w:szCs w:val="20"/>
                </w:rPr>
                <w:t>Non-PCT countries only</w:t>
              </w:r>
            </w:hyperlink>
            <w:r w:rsidRPr="005F0084">
              <w:rPr>
                <w:rFonts w:asciiTheme="minorHAnsi" w:hAnsiTheme="minorHAnsi"/>
                <w:b/>
                <w:sz w:val="20"/>
                <w:szCs w:val="20"/>
              </w:rPr>
              <w:t>) in FIP?</w:t>
            </w:r>
          </w:p>
        </w:tc>
        <w:tc>
          <w:tcPr>
            <w:tcW w:w="2790" w:type="dxa"/>
            <w:vAlign w:val="center"/>
          </w:tcPr>
          <w:p w14:paraId="77163999" w14:textId="77777777" w:rsidR="00C10D47" w:rsidRPr="005F0084" w:rsidRDefault="00C10D47" w:rsidP="00C10D47">
            <w:pPr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5F0084">
              <w:rPr>
                <w:rFonts w:asciiTheme="minorHAnsi" w:hAnsiTheme="minorHAnsi"/>
                <w:sz w:val="20"/>
                <w:szCs w:val="20"/>
              </w:rPr>
              <w:t>YES</w:t>
            </w:r>
          </w:p>
          <w:sdt>
            <w:sdtPr>
              <w:rPr>
                <w:rFonts w:asciiTheme="minorHAnsi" w:hAnsiTheme="minorHAnsi"/>
              </w:rPr>
              <w:id w:val="-2093420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AAC9333" w14:textId="77777777" w:rsidR="00C10D47" w:rsidRPr="005F0084" w:rsidRDefault="00C10D47" w:rsidP="00C10D47">
                <w:pPr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 w:rsidRPr="005F0084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2629" w:type="dxa"/>
            <w:vAlign w:val="center"/>
          </w:tcPr>
          <w:p w14:paraId="3997E5AB" w14:textId="77777777" w:rsidR="00C10D47" w:rsidRPr="005F0084" w:rsidRDefault="00C10D47" w:rsidP="00C10D47">
            <w:pPr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5F0084">
              <w:rPr>
                <w:rFonts w:asciiTheme="minorHAnsi" w:hAnsiTheme="minorHAnsi"/>
                <w:sz w:val="20"/>
                <w:szCs w:val="20"/>
              </w:rPr>
              <w:t>NO</w:t>
            </w:r>
          </w:p>
          <w:sdt>
            <w:sdtPr>
              <w:rPr>
                <w:rFonts w:asciiTheme="minorHAnsi" w:hAnsiTheme="minorHAnsi"/>
              </w:rPr>
              <w:id w:val="-9919435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352984E" w14:textId="77777777" w:rsidR="00C10D47" w:rsidRPr="005F0084" w:rsidRDefault="00C10D47" w:rsidP="00C10D47">
                <w:pPr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 w:rsidRPr="005F0084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C10D47" w:rsidRPr="00E47194" w14:paraId="513AEBBB" w14:textId="77777777" w:rsidTr="004202BB">
        <w:trPr>
          <w:gridBefore w:val="1"/>
          <w:wBefore w:w="1075" w:type="dxa"/>
          <w:trHeight w:val="620"/>
        </w:trPr>
        <w:tc>
          <w:tcPr>
            <w:tcW w:w="4950" w:type="dxa"/>
            <w:shd w:val="clear" w:color="auto" w:fill="EDEDED" w:themeFill="accent3" w:themeFillTint="33"/>
            <w:vAlign w:val="center"/>
          </w:tcPr>
          <w:p w14:paraId="23016740" w14:textId="77777777" w:rsidR="00C10D47" w:rsidRPr="005F0084" w:rsidRDefault="00C10D47" w:rsidP="00C10D47">
            <w:pPr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5F0084">
              <w:rPr>
                <w:rStyle w:val="Strong"/>
                <w:rFonts w:asciiTheme="minorHAnsi" w:hAnsiTheme="minorHAnsi"/>
                <w:sz w:val="20"/>
                <w:szCs w:val="20"/>
              </w:rPr>
              <w:t>Is the “additional subject matter” likely to require secrecy order inspection by U.S. Government Agencies?</w:t>
            </w:r>
          </w:p>
        </w:tc>
        <w:tc>
          <w:tcPr>
            <w:tcW w:w="2790" w:type="dxa"/>
            <w:vAlign w:val="center"/>
          </w:tcPr>
          <w:p w14:paraId="07E2BFEB" w14:textId="77777777" w:rsidR="00C10D47" w:rsidRPr="005F0084" w:rsidRDefault="00C10D47" w:rsidP="00C10D47">
            <w:pPr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5F0084">
              <w:rPr>
                <w:rFonts w:asciiTheme="minorHAnsi" w:hAnsiTheme="minorHAnsi"/>
                <w:sz w:val="20"/>
                <w:szCs w:val="20"/>
              </w:rPr>
              <w:t>YES</w:t>
            </w:r>
          </w:p>
          <w:sdt>
            <w:sdtPr>
              <w:rPr>
                <w:rFonts w:asciiTheme="minorHAnsi" w:hAnsiTheme="minorHAnsi"/>
              </w:rPr>
              <w:id w:val="-18389913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0E960A8" w14:textId="77777777" w:rsidR="00C10D47" w:rsidRPr="005F0084" w:rsidRDefault="00C10D47" w:rsidP="00C10D47">
                <w:pPr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 w:rsidRPr="005F0084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2629" w:type="dxa"/>
            <w:vAlign w:val="center"/>
          </w:tcPr>
          <w:p w14:paraId="342DCF0B" w14:textId="77777777" w:rsidR="00C10D47" w:rsidRPr="005F0084" w:rsidRDefault="00C10D47" w:rsidP="00C10D47">
            <w:pPr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5F0084">
              <w:rPr>
                <w:rFonts w:asciiTheme="minorHAnsi" w:hAnsiTheme="minorHAnsi"/>
                <w:sz w:val="20"/>
                <w:szCs w:val="20"/>
              </w:rPr>
              <w:t>NO</w:t>
            </w:r>
          </w:p>
          <w:sdt>
            <w:sdtPr>
              <w:rPr>
                <w:rFonts w:asciiTheme="minorHAnsi" w:hAnsiTheme="minorHAnsi"/>
              </w:rPr>
              <w:id w:val="-196071852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C6CB3CF" w14:textId="77777777" w:rsidR="00C10D47" w:rsidRPr="005F0084" w:rsidRDefault="00C10D47" w:rsidP="00C10D47">
                <w:pPr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 w:rsidRPr="005F0084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5C725579" w14:textId="77777777" w:rsidR="004E4EBB" w:rsidRPr="006326D7" w:rsidRDefault="004E4EBB" w:rsidP="004E4EBB">
      <w:pPr>
        <w:widowControl/>
        <w:rPr>
          <w:rFonts w:asciiTheme="minorHAnsi" w:hAnsiTheme="minorHAnsi"/>
          <w:b/>
          <w:sz w:val="20"/>
          <w:szCs w:val="20"/>
        </w:rPr>
      </w:pPr>
    </w:p>
    <w:p w14:paraId="2945FC6B" w14:textId="77777777" w:rsidR="00B43C40" w:rsidRPr="006326D7" w:rsidRDefault="00C10D47" w:rsidP="00351862">
      <w:pPr>
        <w:keepNext/>
        <w:keepLines/>
        <w:widowControl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FILING </w:t>
      </w:r>
      <w:r w:rsidR="00E47194">
        <w:rPr>
          <w:rFonts w:asciiTheme="minorHAnsi" w:hAnsiTheme="minorHAnsi"/>
          <w:b/>
          <w:sz w:val="22"/>
          <w:szCs w:val="22"/>
        </w:rPr>
        <w:t>CONSIDERATIONS</w:t>
      </w:r>
      <w:r>
        <w:rPr>
          <w:rFonts w:asciiTheme="minorHAnsi" w:hAnsiTheme="minorHAnsi"/>
          <w:b/>
          <w:sz w:val="22"/>
          <w:szCs w:val="22"/>
        </w:rPr>
        <w:t xml:space="preserve"> FOR WORKING ATTORNEY/PARALEGALS</w:t>
      </w:r>
    </w:p>
    <w:p w14:paraId="7CF15934" w14:textId="77777777" w:rsidR="00E47194" w:rsidRPr="0072092E" w:rsidRDefault="00E47194" w:rsidP="00351862">
      <w:pPr>
        <w:keepNext/>
        <w:keepLines/>
        <w:widowControl/>
        <w:jc w:val="center"/>
        <w:rPr>
          <w:rFonts w:asciiTheme="minorHAnsi" w:hAnsiTheme="minorHAnsi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55"/>
        <w:gridCol w:w="720"/>
        <w:gridCol w:w="630"/>
        <w:gridCol w:w="7105"/>
      </w:tblGrid>
      <w:tr w:rsidR="00243948" w:rsidRPr="006326D7" w14:paraId="2C023C34" w14:textId="77777777" w:rsidTr="00E916ED">
        <w:trPr>
          <w:trHeight w:val="647"/>
        </w:trPr>
        <w:tc>
          <w:tcPr>
            <w:tcW w:w="3055" w:type="dxa"/>
            <w:shd w:val="clear" w:color="auto" w:fill="D9D9D9" w:themeFill="background1" w:themeFillShade="D9"/>
            <w:vAlign w:val="center"/>
          </w:tcPr>
          <w:p w14:paraId="51F812E8" w14:textId="77777777" w:rsidR="00243948" w:rsidRPr="006326D7" w:rsidRDefault="00243948" w:rsidP="00243948">
            <w:pPr>
              <w:keepNext/>
              <w:keepLines/>
              <w:widowControl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Was the invention made in the U.S.?</w:t>
            </w:r>
          </w:p>
        </w:tc>
        <w:tc>
          <w:tcPr>
            <w:tcW w:w="720" w:type="dxa"/>
            <w:vAlign w:val="center"/>
          </w:tcPr>
          <w:p w14:paraId="34FA213A" w14:textId="77777777" w:rsidR="00243948" w:rsidRPr="006326D7" w:rsidRDefault="00243948" w:rsidP="00243948">
            <w:pPr>
              <w:keepNext/>
              <w:keepLines/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6326D7">
              <w:rPr>
                <w:rFonts w:asciiTheme="minorHAnsi" w:hAnsiTheme="minorHAnsi"/>
                <w:sz w:val="20"/>
                <w:szCs w:val="20"/>
              </w:rPr>
              <w:t>YES</w:t>
            </w:r>
          </w:p>
          <w:sdt>
            <w:sdtPr>
              <w:rPr>
                <w:rFonts w:asciiTheme="minorHAnsi" w:hAnsiTheme="minorHAnsi"/>
              </w:rPr>
              <w:id w:val="166759757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AD98AD4" w14:textId="77777777" w:rsidR="00243948" w:rsidRPr="006326D7" w:rsidRDefault="00422B6D" w:rsidP="00243948">
                <w:pPr>
                  <w:keepNext/>
                  <w:keepLines/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30" w:type="dxa"/>
            <w:vAlign w:val="center"/>
          </w:tcPr>
          <w:p w14:paraId="06AFE247" w14:textId="77777777" w:rsidR="00243948" w:rsidRPr="006326D7" w:rsidRDefault="00243948" w:rsidP="00243948">
            <w:pPr>
              <w:keepNext/>
              <w:keepLines/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6326D7">
              <w:rPr>
                <w:rFonts w:asciiTheme="minorHAnsi" w:hAnsiTheme="minorHAnsi"/>
                <w:sz w:val="20"/>
                <w:szCs w:val="20"/>
              </w:rPr>
              <w:t>NO</w:t>
            </w:r>
          </w:p>
          <w:sdt>
            <w:sdtPr>
              <w:rPr>
                <w:rFonts w:asciiTheme="minorHAnsi" w:hAnsiTheme="minorHAnsi"/>
              </w:rPr>
              <w:id w:val="3337359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48869A1" w14:textId="77777777" w:rsidR="00243948" w:rsidRPr="006326D7" w:rsidRDefault="00243948" w:rsidP="00243948">
                <w:pPr>
                  <w:keepNext/>
                  <w:keepLines/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 w:rsidRPr="006326D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02EF" w14:textId="77777777" w:rsidR="00243948" w:rsidRPr="00D47330" w:rsidRDefault="00E916ED" w:rsidP="00243948">
            <w:pPr>
              <w:keepNext/>
              <w:keepLines/>
              <w:widowControl/>
              <w:rPr>
                <w:rFonts w:asciiTheme="minorHAnsi" w:hAnsiTheme="minorHAnsi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If NO, this PCT may need to be filed by a Foreign Associate. </w:t>
            </w:r>
            <w:r w:rsidRPr="00D47330">
              <w:rPr>
                <w:rFonts w:asciiTheme="minorHAnsi" w:hAnsiTheme="minorHAnsi"/>
                <w:b/>
                <w:i/>
                <w:sz w:val="20"/>
                <w:szCs w:val="20"/>
              </w:rPr>
              <w:t>See SLW’s First to File table (</w:t>
            </w:r>
            <w:r>
              <w:rPr>
                <w:rFonts w:asciiTheme="minorHAnsi" w:hAnsiTheme="minorHAnsi"/>
                <w:b/>
                <w:i/>
                <w:sz w:val="20"/>
                <w:szCs w:val="20"/>
              </w:rPr>
              <w:t>1803703</w:t>
            </w:r>
            <w:r w:rsidRPr="00D47330">
              <w:rPr>
                <w:rFonts w:asciiTheme="minorHAnsi" w:hAnsiTheme="minorHAnsi"/>
                <w:b/>
                <w:i/>
                <w:sz w:val="20"/>
                <w:szCs w:val="20"/>
              </w:rPr>
              <w:t xml:space="preserve">.DOC) for more information on </w:t>
            </w:r>
            <w:r w:rsidR="00711033">
              <w:rPr>
                <w:rFonts w:asciiTheme="minorHAnsi" w:hAnsiTheme="minorHAnsi"/>
                <w:b/>
                <w:i/>
                <w:sz w:val="20"/>
                <w:szCs w:val="20"/>
              </w:rPr>
              <w:t xml:space="preserve">filing requirements for </w:t>
            </w:r>
            <w:r w:rsidRPr="00D47330">
              <w:rPr>
                <w:rFonts w:asciiTheme="minorHAnsi" w:hAnsiTheme="minorHAnsi"/>
                <w:b/>
                <w:i/>
                <w:sz w:val="20"/>
                <w:szCs w:val="20"/>
              </w:rPr>
              <w:t>specific countries.</w:t>
            </w:r>
          </w:p>
        </w:tc>
      </w:tr>
      <w:tr w:rsidR="00874BF9" w:rsidRPr="006326D7" w14:paraId="770F4A72" w14:textId="77777777" w:rsidTr="00E33E4A">
        <w:trPr>
          <w:trHeight w:val="1088"/>
        </w:trPr>
        <w:tc>
          <w:tcPr>
            <w:tcW w:w="3055" w:type="dxa"/>
            <w:shd w:val="clear" w:color="auto" w:fill="D9D9D9" w:themeFill="background1" w:themeFillShade="D9"/>
            <w:vAlign w:val="center"/>
          </w:tcPr>
          <w:p w14:paraId="6CCC6543" w14:textId="77777777" w:rsidR="00F81FD4" w:rsidRPr="006326D7" w:rsidRDefault="00874BF9" w:rsidP="00351862">
            <w:pPr>
              <w:keepNext/>
              <w:keepLines/>
              <w:widowControl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If YES, above, if filing the PCT with a non-U.S. receiving office, has a US foreign filing license been obtained for U.S. national/resident inventors?</w:t>
            </w:r>
          </w:p>
        </w:tc>
        <w:tc>
          <w:tcPr>
            <w:tcW w:w="720" w:type="dxa"/>
            <w:vAlign w:val="center"/>
          </w:tcPr>
          <w:p w14:paraId="7855BB64" w14:textId="77777777" w:rsidR="00874BF9" w:rsidRPr="006326D7" w:rsidRDefault="00874BF9" w:rsidP="00874BF9">
            <w:pPr>
              <w:keepNext/>
              <w:keepLines/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6326D7">
              <w:rPr>
                <w:rFonts w:asciiTheme="minorHAnsi" w:hAnsiTheme="minorHAnsi"/>
                <w:sz w:val="20"/>
                <w:szCs w:val="20"/>
              </w:rPr>
              <w:t>YES</w:t>
            </w:r>
          </w:p>
          <w:sdt>
            <w:sdtPr>
              <w:rPr>
                <w:rFonts w:asciiTheme="minorHAnsi" w:hAnsiTheme="minorHAnsi"/>
              </w:rPr>
              <w:id w:val="133488109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C02D581" w14:textId="77777777" w:rsidR="00874BF9" w:rsidRPr="006326D7" w:rsidRDefault="00874BF9" w:rsidP="00874BF9">
                <w:pPr>
                  <w:keepNext/>
                  <w:keepLines/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30" w:type="dxa"/>
            <w:vAlign w:val="center"/>
          </w:tcPr>
          <w:p w14:paraId="63C5782C" w14:textId="77777777" w:rsidR="00874BF9" w:rsidRPr="006326D7" w:rsidRDefault="00874BF9" w:rsidP="00874BF9">
            <w:pPr>
              <w:keepNext/>
              <w:keepLines/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6326D7">
              <w:rPr>
                <w:rFonts w:asciiTheme="minorHAnsi" w:hAnsiTheme="minorHAnsi"/>
                <w:sz w:val="20"/>
                <w:szCs w:val="20"/>
              </w:rPr>
              <w:t>NO</w:t>
            </w:r>
          </w:p>
          <w:sdt>
            <w:sdtPr>
              <w:rPr>
                <w:rFonts w:asciiTheme="minorHAnsi" w:hAnsiTheme="minorHAnsi"/>
              </w:rPr>
              <w:id w:val="63653377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9A026AC" w14:textId="77777777" w:rsidR="00874BF9" w:rsidRPr="006326D7" w:rsidRDefault="00422B6D" w:rsidP="00874BF9">
                <w:pPr>
                  <w:keepNext/>
                  <w:keepLines/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6388" w14:textId="77777777" w:rsidR="00874BF9" w:rsidRPr="00C84936" w:rsidRDefault="00C84936" w:rsidP="00351862">
            <w:pPr>
              <w:keepNext/>
              <w:keepLines/>
              <w:widowControl/>
              <w:rPr>
                <w:rFonts w:asciiTheme="minorHAnsi" w:hAnsiTheme="minorHAnsi"/>
                <w:b/>
                <w:i/>
                <w:iCs/>
                <w:sz w:val="20"/>
                <w:szCs w:val="20"/>
              </w:rPr>
            </w:pPr>
            <w:r w:rsidRPr="00C84936">
              <w:rPr>
                <w:rFonts w:asciiTheme="minorHAnsi" w:hAnsiTheme="minorHAnsi"/>
                <w:b/>
                <w:i/>
                <w:iCs/>
                <w:sz w:val="20"/>
                <w:szCs w:val="20"/>
              </w:rPr>
              <w:t>If Not Applicable, select NO.</w:t>
            </w:r>
          </w:p>
        </w:tc>
      </w:tr>
      <w:tr w:rsidR="00D47330" w:rsidRPr="006326D7" w14:paraId="66CE18D7" w14:textId="77777777" w:rsidTr="00E33E4A">
        <w:trPr>
          <w:trHeight w:val="1088"/>
        </w:trPr>
        <w:tc>
          <w:tcPr>
            <w:tcW w:w="3055" w:type="dxa"/>
            <w:shd w:val="clear" w:color="auto" w:fill="D9D9D9" w:themeFill="background1" w:themeFillShade="D9"/>
            <w:vAlign w:val="center"/>
          </w:tcPr>
          <w:p w14:paraId="20A7E2F0" w14:textId="77777777" w:rsidR="00D47330" w:rsidRPr="006326D7" w:rsidRDefault="00D47330" w:rsidP="00351862">
            <w:pPr>
              <w:keepNext/>
              <w:keepLines/>
              <w:widowControl/>
              <w:rPr>
                <w:rFonts w:asciiTheme="minorHAnsi" w:hAnsiTheme="minorHAnsi"/>
                <w:b/>
                <w:sz w:val="20"/>
                <w:szCs w:val="20"/>
              </w:rPr>
            </w:pPr>
            <w:r w:rsidRPr="006326D7">
              <w:rPr>
                <w:rFonts w:asciiTheme="minorHAnsi" w:hAnsiTheme="minorHAnsi"/>
                <w:b/>
                <w:sz w:val="20"/>
                <w:szCs w:val="20"/>
              </w:rPr>
              <w:t>Has a</w:t>
            </w:r>
            <w:r w:rsidR="00874BF9">
              <w:rPr>
                <w:rFonts w:asciiTheme="minorHAnsi" w:hAnsiTheme="minorHAnsi"/>
                <w:b/>
                <w:sz w:val="20"/>
                <w:szCs w:val="20"/>
              </w:rPr>
              <w:t>n OUS</w:t>
            </w:r>
            <w:r w:rsidRPr="006326D7">
              <w:rPr>
                <w:rFonts w:asciiTheme="minorHAnsi" w:hAnsiTheme="minorHAnsi"/>
                <w:b/>
                <w:sz w:val="20"/>
                <w:szCs w:val="20"/>
              </w:rPr>
              <w:t xml:space="preserve"> </w:t>
            </w:r>
            <w:r w:rsidR="00F54A0E">
              <w:rPr>
                <w:rFonts w:asciiTheme="minorHAnsi" w:hAnsiTheme="minorHAnsi"/>
                <w:b/>
                <w:sz w:val="20"/>
                <w:szCs w:val="20"/>
              </w:rPr>
              <w:t>foreign f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>iling license been obtai</w:t>
            </w:r>
            <w:r w:rsidR="00772147">
              <w:rPr>
                <w:rFonts w:asciiTheme="minorHAnsi" w:hAnsiTheme="minorHAnsi"/>
                <w:b/>
                <w:sz w:val="20"/>
                <w:szCs w:val="20"/>
              </w:rPr>
              <w:t>ned for non-U.S. national/res</w:t>
            </w:r>
            <w:r w:rsidR="005E423A">
              <w:rPr>
                <w:rFonts w:asciiTheme="minorHAnsi" w:hAnsiTheme="minorHAnsi"/>
                <w:b/>
                <w:sz w:val="20"/>
                <w:szCs w:val="20"/>
              </w:rPr>
              <w:t>i</w:t>
            </w:r>
            <w:r w:rsidR="00772147">
              <w:rPr>
                <w:rFonts w:asciiTheme="minorHAnsi" w:hAnsiTheme="minorHAnsi"/>
                <w:b/>
                <w:sz w:val="20"/>
                <w:szCs w:val="20"/>
              </w:rPr>
              <w:t>dent inventors</w:t>
            </w:r>
            <w:r w:rsidRPr="006326D7">
              <w:rPr>
                <w:rFonts w:asciiTheme="minorHAnsi" w:hAnsiTheme="minorHAnsi"/>
                <w:b/>
                <w:sz w:val="20"/>
                <w:szCs w:val="20"/>
              </w:rPr>
              <w:t>?</w:t>
            </w:r>
          </w:p>
        </w:tc>
        <w:tc>
          <w:tcPr>
            <w:tcW w:w="720" w:type="dxa"/>
            <w:vAlign w:val="center"/>
          </w:tcPr>
          <w:p w14:paraId="63B9DDD6" w14:textId="77777777" w:rsidR="00D47330" w:rsidRPr="006326D7" w:rsidRDefault="00D47330" w:rsidP="00351862">
            <w:pPr>
              <w:keepNext/>
              <w:keepLines/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6326D7">
              <w:rPr>
                <w:rFonts w:asciiTheme="minorHAnsi" w:hAnsiTheme="minorHAnsi"/>
                <w:sz w:val="20"/>
                <w:szCs w:val="20"/>
              </w:rPr>
              <w:t>YES</w:t>
            </w:r>
          </w:p>
          <w:sdt>
            <w:sdtPr>
              <w:rPr>
                <w:rFonts w:asciiTheme="minorHAnsi" w:hAnsiTheme="minorHAnsi"/>
              </w:rPr>
              <w:id w:val="8493003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C8053F9" w14:textId="77777777" w:rsidR="00D47330" w:rsidRPr="006326D7" w:rsidRDefault="00D47330" w:rsidP="00351862">
                <w:pPr>
                  <w:keepNext/>
                  <w:keepLines/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30" w:type="dxa"/>
            <w:vAlign w:val="center"/>
          </w:tcPr>
          <w:p w14:paraId="1222739E" w14:textId="77777777" w:rsidR="00D47330" w:rsidRPr="006326D7" w:rsidRDefault="00D47330" w:rsidP="00351862">
            <w:pPr>
              <w:keepNext/>
              <w:keepLines/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6326D7">
              <w:rPr>
                <w:rFonts w:asciiTheme="minorHAnsi" w:hAnsiTheme="minorHAnsi"/>
                <w:sz w:val="20"/>
                <w:szCs w:val="20"/>
              </w:rPr>
              <w:t>NO</w:t>
            </w:r>
          </w:p>
          <w:sdt>
            <w:sdtPr>
              <w:rPr>
                <w:rFonts w:asciiTheme="minorHAnsi" w:hAnsiTheme="minorHAnsi"/>
              </w:rPr>
              <w:id w:val="8178436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EBA2720" w14:textId="77777777" w:rsidR="00D47330" w:rsidRPr="006326D7" w:rsidRDefault="00422B6D" w:rsidP="00351862">
                <w:pPr>
                  <w:keepNext/>
                  <w:keepLines/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CF57" w14:textId="77777777" w:rsidR="00D47330" w:rsidRPr="006326D7" w:rsidRDefault="00D47330" w:rsidP="00351862">
            <w:pPr>
              <w:keepNext/>
              <w:keepLines/>
              <w:widowControl/>
              <w:rPr>
                <w:rFonts w:asciiTheme="minorHAnsi" w:hAnsiTheme="minorHAnsi"/>
                <w:b/>
                <w:i/>
                <w:sz w:val="20"/>
                <w:szCs w:val="20"/>
              </w:rPr>
            </w:pPr>
            <w:r w:rsidRPr="00D47330">
              <w:rPr>
                <w:rFonts w:asciiTheme="minorHAnsi" w:hAnsiTheme="minorHAnsi"/>
                <w:b/>
                <w:i/>
                <w:sz w:val="20"/>
                <w:szCs w:val="20"/>
              </w:rPr>
              <w:t>See SLW’s First to File table (</w:t>
            </w:r>
            <w:r w:rsidR="00243948">
              <w:rPr>
                <w:rFonts w:asciiTheme="minorHAnsi" w:hAnsiTheme="minorHAnsi"/>
                <w:b/>
                <w:i/>
                <w:sz w:val="20"/>
                <w:szCs w:val="20"/>
              </w:rPr>
              <w:t>1803703</w:t>
            </w:r>
            <w:r w:rsidRPr="00D47330">
              <w:rPr>
                <w:rFonts w:asciiTheme="minorHAnsi" w:hAnsiTheme="minorHAnsi"/>
                <w:b/>
                <w:i/>
                <w:sz w:val="20"/>
                <w:szCs w:val="20"/>
              </w:rPr>
              <w:t>.DOC) for more information on specific countries and foreign filing licenses.</w:t>
            </w:r>
          </w:p>
        </w:tc>
      </w:tr>
      <w:tr w:rsidR="00E47194" w:rsidRPr="006326D7" w14:paraId="1FD5CBA7" w14:textId="77777777" w:rsidTr="00E33E4A">
        <w:trPr>
          <w:trHeight w:val="710"/>
        </w:trPr>
        <w:tc>
          <w:tcPr>
            <w:tcW w:w="3055" w:type="dxa"/>
            <w:shd w:val="clear" w:color="auto" w:fill="D9D9D9" w:themeFill="background1" w:themeFillShade="D9"/>
            <w:vAlign w:val="center"/>
          </w:tcPr>
          <w:p w14:paraId="0B9BE0F3" w14:textId="77777777" w:rsidR="00E47194" w:rsidRPr="006326D7" w:rsidRDefault="00E47194" w:rsidP="00351862">
            <w:pPr>
              <w:keepNext/>
              <w:keepLines/>
              <w:widowControl/>
              <w:rPr>
                <w:rFonts w:asciiTheme="minorHAnsi" w:hAnsiTheme="minorHAnsi"/>
                <w:b/>
                <w:sz w:val="20"/>
                <w:szCs w:val="20"/>
              </w:rPr>
            </w:pPr>
            <w:r w:rsidRPr="006326D7">
              <w:rPr>
                <w:rFonts w:asciiTheme="minorHAnsi" w:hAnsiTheme="minorHAnsi"/>
                <w:b/>
                <w:sz w:val="20"/>
                <w:szCs w:val="20"/>
              </w:rPr>
              <w:t xml:space="preserve">Has a 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related </w:t>
            </w:r>
            <w:r w:rsidRPr="006326D7">
              <w:rPr>
                <w:rFonts w:asciiTheme="minorHAnsi" w:hAnsiTheme="minorHAnsi"/>
                <w:b/>
                <w:sz w:val="20"/>
                <w:szCs w:val="20"/>
              </w:rPr>
              <w:t>U.S. application been filed in which a Request for Non-Publication was made?</w:t>
            </w:r>
          </w:p>
        </w:tc>
        <w:tc>
          <w:tcPr>
            <w:tcW w:w="720" w:type="dxa"/>
            <w:vAlign w:val="center"/>
          </w:tcPr>
          <w:p w14:paraId="761192E1" w14:textId="77777777" w:rsidR="00E47194" w:rsidRPr="006326D7" w:rsidRDefault="00E47194" w:rsidP="00351862">
            <w:pPr>
              <w:keepNext/>
              <w:keepLines/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6326D7">
              <w:rPr>
                <w:rFonts w:asciiTheme="minorHAnsi" w:hAnsiTheme="minorHAnsi"/>
                <w:sz w:val="20"/>
                <w:szCs w:val="20"/>
              </w:rPr>
              <w:t>YES</w:t>
            </w:r>
          </w:p>
          <w:sdt>
            <w:sdtPr>
              <w:rPr>
                <w:rFonts w:asciiTheme="minorHAnsi" w:hAnsiTheme="minorHAnsi"/>
              </w:rPr>
              <w:id w:val="-1909189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B3CC251" w14:textId="77777777" w:rsidR="00E47194" w:rsidRPr="006326D7" w:rsidRDefault="00C10D47" w:rsidP="00351862">
                <w:pPr>
                  <w:keepNext/>
                  <w:keepLines/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30" w:type="dxa"/>
            <w:vAlign w:val="center"/>
          </w:tcPr>
          <w:p w14:paraId="04F76B94" w14:textId="77777777" w:rsidR="00E47194" w:rsidRPr="006326D7" w:rsidRDefault="00E47194" w:rsidP="00351862">
            <w:pPr>
              <w:keepNext/>
              <w:keepLines/>
              <w:widowControl/>
              <w:rPr>
                <w:rFonts w:asciiTheme="minorHAnsi" w:hAnsiTheme="minorHAnsi"/>
                <w:sz w:val="20"/>
                <w:szCs w:val="20"/>
              </w:rPr>
            </w:pPr>
            <w:r w:rsidRPr="006326D7">
              <w:rPr>
                <w:rFonts w:asciiTheme="minorHAnsi" w:hAnsiTheme="minorHAnsi"/>
                <w:sz w:val="20"/>
                <w:szCs w:val="20"/>
              </w:rPr>
              <w:t>NO</w:t>
            </w:r>
          </w:p>
          <w:sdt>
            <w:sdtPr>
              <w:rPr>
                <w:rFonts w:asciiTheme="minorHAnsi" w:hAnsiTheme="minorHAnsi"/>
              </w:rPr>
              <w:id w:val="-121805431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2E6D18D" w14:textId="77777777" w:rsidR="00E47194" w:rsidRPr="006326D7" w:rsidRDefault="00422B6D" w:rsidP="00351862">
                <w:pPr>
                  <w:keepNext/>
                  <w:keepLines/>
                  <w:widowControl/>
                  <w:rPr>
                    <w:rFonts w:asciiTheme="minorHAnsi" w:hAnsi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1DE53" w14:textId="77777777" w:rsidR="00B43C40" w:rsidRDefault="00E47194" w:rsidP="00351862">
            <w:pPr>
              <w:keepNext/>
              <w:keepLines/>
              <w:widowControl/>
              <w:rPr>
                <w:rFonts w:asciiTheme="minorHAnsi" w:hAnsiTheme="minorHAnsi"/>
                <w:b/>
                <w:i/>
                <w:sz w:val="20"/>
                <w:szCs w:val="20"/>
              </w:rPr>
            </w:pPr>
            <w:r w:rsidRPr="006326D7">
              <w:rPr>
                <w:rFonts w:asciiTheme="minorHAnsi" w:hAnsiTheme="minorHAnsi"/>
                <w:b/>
                <w:i/>
                <w:sz w:val="20"/>
                <w:szCs w:val="20"/>
              </w:rPr>
              <w:t xml:space="preserve">NOTE: If YES, a Notification of Foreign Filing/Request to Rescind </w:t>
            </w:r>
            <w:r w:rsidRPr="006326D7">
              <w:rPr>
                <w:rFonts w:asciiTheme="minorHAnsi" w:hAnsiTheme="minorHAnsi"/>
                <w:b/>
                <w:i/>
                <w:sz w:val="20"/>
                <w:szCs w:val="20"/>
                <w:u w:val="single"/>
              </w:rPr>
              <w:t>must</w:t>
            </w:r>
            <w:r w:rsidRPr="006326D7">
              <w:rPr>
                <w:rFonts w:asciiTheme="minorHAnsi" w:hAnsiTheme="minorHAnsi"/>
                <w:b/>
                <w:i/>
                <w:sz w:val="20"/>
                <w:szCs w:val="20"/>
              </w:rPr>
              <w:t xml:space="preserve"> be filed by 45 days from the filing date of the PCT Application.  </w:t>
            </w:r>
          </w:p>
          <w:p w14:paraId="3EBAD04C" w14:textId="77777777" w:rsidR="00E47194" w:rsidRPr="006326D7" w:rsidRDefault="00E47194" w:rsidP="00351862">
            <w:pPr>
              <w:keepNext/>
              <w:keepLines/>
              <w:widowControl/>
              <w:rPr>
                <w:rFonts w:asciiTheme="minorHAnsi" w:hAnsiTheme="minorHAnsi"/>
                <w:b/>
                <w:i/>
                <w:sz w:val="20"/>
                <w:szCs w:val="20"/>
              </w:rPr>
            </w:pPr>
            <w:r w:rsidRPr="006326D7">
              <w:rPr>
                <w:rFonts w:asciiTheme="minorHAnsi" w:hAnsiTheme="minorHAnsi"/>
                <w:b/>
                <w:i/>
                <w:sz w:val="20"/>
                <w:szCs w:val="20"/>
              </w:rPr>
              <w:t xml:space="preserve">THE U.S. WORKING ATTORNEY </w:t>
            </w:r>
            <w:r w:rsidR="00B43C40">
              <w:rPr>
                <w:rFonts w:asciiTheme="minorHAnsi" w:hAnsiTheme="minorHAnsi"/>
                <w:b/>
                <w:i/>
                <w:sz w:val="20"/>
                <w:szCs w:val="20"/>
              </w:rPr>
              <w:t>/ U.S. PARALEGAL IS RESPONSIBLE FOR RESCINDING</w:t>
            </w:r>
          </w:p>
        </w:tc>
      </w:tr>
    </w:tbl>
    <w:p w14:paraId="67F2898D" w14:textId="77777777" w:rsidR="00E47194" w:rsidRPr="006326D7" w:rsidRDefault="00E47194" w:rsidP="00E47194">
      <w:pPr>
        <w:widowControl/>
        <w:rPr>
          <w:rFonts w:asciiTheme="minorHAnsi" w:hAnsiTheme="minorHAnsi"/>
          <w:b/>
          <w:sz w:val="20"/>
          <w:szCs w:val="20"/>
        </w:rPr>
      </w:pPr>
    </w:p>
    <w:p w14:paraId="5E93D5CA" w14:textId="77777777" w:rsidR="00C10D47" w:rsidRPr="009734FA" w:rsidRDefault="009734FA" w:rsidP="00026268">
      <w:pPr>
        <w:widowControl/>
        <w:tabs>
          <w:tab w:val="left" w:pos="720"/>
          <w:tab w:val="left" w:pos="5040"/>
        </w:tabs>
        <w:spacing w:line="360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0"/>
          <w:szCs w:val="20"/>
        </w:rPr>
        <w:tab/>
      </w:r>
      <w:r w:rsidR="00C10D47" w:rsidRPr="009734FA">
        <w:rPr>
          <w:rFonts w:asciiTheme="minorHAnsi" w:hAnsiTheme="minorHAnsi"/>
          <w:sz w:val="22"/>
          <w:szCs w:val="22"/>
        </w:rPr>
        <w:t xml:space="preserve">PLEASE </w:t>
      </w:r>
      <w:r w:rsidRPr="009734FA">
        <w:rPr>
          <w:rFonts w:asciiTheme="minorHAnsi" w:hAnsiTheme="minorHAnsi"/>
          <w:sz w:val="22"/>
          <w:szCs w:val="22"/>
        </w:rPr>
        <w:t xml:space="preserve">PREPARE A PCT APPLICATION IN ACCORDANCE WITH THE ABOVE DETAILS AND </w:t>
      </w:r>
      <w:r w:rsidR="00422B6D">
        <w:rPr>
          <w:rFonts w:asciiTheme="minorHAnsi" w:hAnsiTheme="minorHAnsi"/>
          <w:sz w:val="22"/>
          <w:szCs w:val="22"/>
        </w:rPr>
        <w:t xml:space="preserve">SEND </w:t>
      </w:r>
      <w:r w:rsidRPr="009734FA">
        <w:rPr>
          <w:rFonts w:asciiTheme="minorHAnsi" w:hAnsiTheme="minorHAnsi"/>
          <w:sz w:val="22"/>
          <w:szCs w:val="22"/>
        </w:rPr>
        <w:t>TO A PCT SIGNING ATTORNEY FOR FILING</w:t>
      </w:r>
      <w:r w:rsidR="00422B6D">
        <w:rPr>
          <w:rFonts w:asciiTheme="minorHAnsi" w:hAnsiTheme="minorHAnsi"/>
          <w:sz w:val="22"/>
          <w:szCs w:val="22"/>
        </w:rPr>
        <w:t xml:space="preserve"> WITH A COPY TO THE WORKING ATTORNEY</w:t>
      </w:r>
      <w:r w:rsidR="00687FA8">
        <w:rPr>
          <w:rFonts w:asciiTheme="minorHAnsi" w:hAnsiTheme="minorHAnsi"/>
          <w:sz w:val="22"/>
          <w:szCs w:val="22"/>
        </w:rPr>
        <w:t>.</w:t>
      </w:r>
    </w:p>
    <w:p w14:paraId="687D91FA" w14:textId="77777777" w:rsidR="009734FA" w:rsidRDefault="009734FA" w:rsidP="00026268">
      <w:pPr>
        <w:widowControl/>
        <w:tabs>
          <w:tab w:val="left" w:pos="720"/>
          <w:tab w:val="left" w:pos="5040"/>
        </w:tabs>
        <w:spacing w:line="360" w:lineRule="auto"/>
        <w:rPr>
          <w:rFonts w:asciiTheme="minorHAnsi" w:hAnsiTheme="minorHAnsi"/>
          <w:sz w:val="20"/>
          <w:szCs w:val="20"/>
        </w:rPr>
      </w:pPr>
    </w:p>
    <w:p w14:paraId="34561DBB" w14:textId="77777777" w:rsidR="009734FA" w:rsidRPr="006326D7" w:rsidRDefault="009734FA" w:rsidP="00026268">
      <w:pPr>
        <w:widowControl/>
        <w:tabs>
          <w:tab w:val="left" w:pos="720"/>
          <w:tab w:val="left" w:pos="5040"/>
        </w:tabs>
        <w:spacing w:line="360" w:lineRule="auto"/>
        <w:rPr>
          <w:rFonts w:asciiTheme="minorHAnsi" w:hAnsiTheme="minorHAnsi"/>
          <w:sz w:val="20"/>
          <w:szCs w:val="20"/>
        </w:rPr>
      </w:pPr>
    </w:p>
    <w:p w14:paraId="66BF56B6" w14:textId="77777777" w:rsidR="000A12C1" w:rsidRPr="0072092E" w:rsidRDefault="002E3137" w:rsidP="009734FA">
      <w:pPr>
        <w:widowControl/>
        <w:tabs>
          <w:tab w:val="left" w:pos="720"/>
          <w:tab w:val="left" w:pos="5760"/>
        </w:tabs>
        <w:spacing w:line="360" w:lineRule="auto"/>
        <w:rPr>
          <w:rFonts w:asciiTheme="minorHAnsi" w:hAnsiTheme="minorHAnsi"/>
          <w:sz w:val="22"/>
          <w:szCs w:val="22"/>
        </w:rPr>
      </w:pPr>
      <w:r w:rsidRPr="0072092E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E84EB0" wp14:editId="6A1F7699">
                <wp:simplePos x="0" y="0"/>
                <wp:positionH relativeFrom="column">
                  <wp:posOffset>4432935</wp:posOffset>
                </wp:positionH>
                <wp:positionV relativeFrom="paragraph">
                  <wp:posOffset>182245</wp:posOffset>
                </wp:positionV>
                <wp:extent cx="1863090" cy="2540"/>
                <wp:effectExtent l="0" t="0" r="0" b="0"/>
                <wp:wrapNone/>
                <wp:docPr id="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63090" cy="2540"/>
                        </a:xfrm>
                        <a:custGeom>
                          <a:avLst/>
                          <a:gdLst>
                            <a:gd name="T0" fmla="*/ 0 w 2934"/>
                            <a:gd name="T1" fmla="*/ 4 h 4"/>
                            <a:gd name="T2" fmla="*/ 2934 w 2934"/>
                            <a:gd name="T3" fmla="*/ 0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934" h="4">
                              <a:moveTo>
                                <a:pt x="0" y="4"/>
                              </a:moveTo>
                              <a:lnTo>
                                <a:pt x="2934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44D91CF" id="Freeform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349.05pt,14.55pt,495.75pt,14.35pt" coordsize="2934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" filled="f">
                <v:path arrowok="t" o:connecttype="custom" o:connectlocs="0,2540;1863090,0" o:connectangles="0,0"/>
              </v:polyline>
            </w:pict>
          </mc:Fallback>
        </mc:AlternateContent>
      </w:r>
      <w:r w:rsidRPr="0072092E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15C26B" wp14:editId="61D05FDB">
                <wp:simplePos x="0" y="0"/>
                <wp:positionH relativeFrom="column">
                  <wp:posOffset>384810</wp:posOffset>
                </wp:positionH>
                <wp:positionV relativeFrom="paragraph">
                  <wp:posOffset>177800</wp:posOffset>
                </wp:positionV>
                <wp:extent cx="1613535" cy="0"/>
                <wp:effectExtent l="0" t="0" r="0" b="0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3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77D459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.3pt,14pt" to="157.3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"/>
            </w:pict>
          </mc:Fallback>
        </mc:AlternateContent>
      </w:r>
      <w:r w:rsidR="00DA0E3E" w:rsidRPr="0072092E">
        <w:rPr>
          <w:rFonts w:asciiTheme="minorHAnsi" w:hAnsiTheme="minorHAnsi"/>
          <w:sz w:val="22"/>
          <w:szCs w:val="22"/>
        </w:rPr>
        <w:t>Date:</w:t>
      </w:r>
      <w:r w:rsidR="00DA0E3E" w:rsidRPr="0072092E">
        <w:rPr>
          <w:rFonts w:asciiTheme="minorHAnsi" w:hAnsiTheme="minorHAnsi"/>
          <w:sz w:val="22"/>
          <w:szCs w:val="22"/>
        </w:rPr>
        <w:tab/>
      </w:r>
      <w:r w:rsidR="00DF647E">
        <w:rPr>
          <w:rFonts w:asciiTheme="minorHAnsi" w:hAnsiTheme="minorHAnsi"/>
          <w:sz w:val="22"/>
          <w:szCs w:val="22"/>
        </w:rPr>
        <w:t xml:space="preserve">      </w:t>
      </w:r>
      <w:r w:rsidRPr="0072092E">
        <w:rPr>
          <w:rFonts w:asciiTheme="minorHAnsi" w:hAnsiTheme="minorHAnsi"/>
          <w:sz w:val="22"/>
          <w:szCs w:val="22"/>
        </w:rPr>
        <w:tab/>
      </w:r>
      <w:r w:rsidR="006C1B13" w:rsidRPr="0072092E">
        <w:rPr>
          <w:rFonts w:asciiTheme="minorHAnsi" w:hAnsiTheme="minorHAnsi"/>
          <w:sz w:val="22"/>
          <w:szCs w:val="22"/>
        </w:rPr>
        <w:t>Signatur</w:t>
      </w:r>
      <w:r w:rsidR="00DA0E3E" w:rsidRPr="0072092E">
        <w:rPr>
          <w:rFonts w:asciiTheme="minorHAnsi" w:hAnsiTheme="minorHAnsi"/>
          <w:sz w:val="22"/>
          <w:szCs w:val="22"/>
        </w:rPr>
        <w:t xml:space="preserve">e: </w:t>
      </w:r>
    </w:p>
    <w:p w14:paraId="556E84C5" w14:textId="77777777" w:rsidR="00EF4A1B" w:rsidRPr="0072092E" w:rsidRDefault="00CD57CB" w:rsidP="009734FA">
      <w:pPr>
        <w:widowControl/>
        <w:spacing w:line="204" w:lineRule="auto"/>
        <w:ind w:firstLine="70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&lt;&lt;WAName&gt;&gt;</w:t>
      </w:r>
    </w:p>
    <w:sectPr w:rsidR="00EF4A1B" w:rsidRPr="0072092E" w:rsidSect="00C17195">
      <w:headerReference w:type="even" r:id="rId12"/>
      <w:headerReference w:type="default" r:id="rId13"/>
      <w:pgSz w:w="12240" w:h="15840"/>
      <w:pgMar w:top="990" w:right="360" w:bottom="316" w:left="360" w:header="720" w:footer="31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26B92" w14:textId="77777777" w:rsidR="00A55FF6" w:rsidRDefault="00A55FF6">
      <w:r>
        <w:separator/>
      </w:r>
    </w:p>
  </w:endnote>
  <w:endnote w:type="continuationSeparator" w:id="0">
    <w:p w14:paraId="7E36511A" w14:textId="77777777" w:rsidR="00A55FF6" w:rsidRDefault="00A55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A3E5C" w14:textId="77777777" w:rsidR="00A55FF6" w:rsidRDefault="00A55FF6">
      <w:r>
        <w:separator/>
      </w:r>
    </w:p>
  </w:footnote>
  <w:footnote w:type="continuationSeparator" w:id="0">
    <w:p w14:paraId="043463AD" w14:textId="77777777" w:rsidR="00A55FF6" w:rsidRDefault="00A55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93597" w14:textId="77777777" w:rsidR="0075534D" w:rsidRDefault="0075534D" w:rsidP="00026268">
    <w:pPr>
      <w:tabs>
        <w:tab w:val="center" w:pos="576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</w:tabs>
      <w:ind w:left="1080" w:right="1080"/>
      <w:rPr>
        <w:rFonts w:ascii="Shruti" w:cs="Shruti"/>
        <w:sz w:val="20"/>
        <w:szCs w:val="20"/>
      </w:rPr>
    </w:pPr>
    <w:r>
      <w:rPr>
        <w:rFonts w:ascii="Shruti" w:cs="Shruti"/>
        <w:b/>
        <w:bCs/>
        <w:sz w:val="20"/>
        <w:szCs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A9CDF" w14:textId="24703607" w:rsidR="005E4F06" w:rsidRPr="000A12C1" w:rsidRDefault="008D10F0" w:rsidP="000A12C1">
    <w:pPr>
      <w:widowControl/>
      <w:spacing w:line="360" w:lineRule="auto"/>
      <w:rPr>
        <w:rFonts w:ascii="Times New Roman" w:hAnsi="Times New Roman"/>
        <w:sz w:val="16"/>
        <w:szCs w:val="16"/>
      </w:rPr>
    </w:pPr>
    <w:r w:rsidRPr="000A12C1">
      <w:rPr>
        <w:rFonts w:ascii="Times New Roman" w:hAnsi="Times New Roman"/>
        <w:sz w:val="16"/>
        <w:szCs w:val="16"/>
      </w:rPr>
      <w:t xml:space="preserve">Revised </w:t>
    </w:r>
    <w:r w:rsidR="00CD57CB">
      <w:rPr>
        <w:rFonts w:ascii="Times New Roman" w:hAnsi="Times New Roman"/>
        <w:sz w:val="16"/>
        <w:szCs w:val="16"/>
      </w:rPr>
      <w:t>0</w:t>
    </w:r>
    <w:r w:rsidR="00D232C0">
      <w:rPr>
        <w:rFonts w:ascii="Times New Roman" w:hAnsi="Times New Roman"/>
        <w:sz w:val="16"/>
        <w:szCs w:val="16"/>
      </w:rPr>
      <w:t>5</w:t>
    </w:r>
    <w:r w:rsidR="00CD57CB">
      <w:rPr>
        <w:rFonts w:ascii="Times New Roman" w:hAnsi="Times New Roman"/>
        <w:sz w:val="16"/>
        <w:szCs w:val="16"/>
      </w:rPr>
      <w:t>/</w:t>
    </w:r>
    <w:r w:rsidR="00D232C0">
      <w:rPr>
        <w:rFonts w:ascii="Times New Roman" w:hAnsi="Times New Roman"/>
        <w:sz w:val="16"/>
        <w:szCs w:val="16"/>
      </w:rPr>
      <w:t>18</w:t>
    </w:r>
    <w:r w:rsidR="00CD57CB">
      <w:rPr>
        <w:rFonts w:ascii="Times New Roman" w:hAnsi="Times New Roman"/>
        <w:sz w:val="16"/>
        <w:szCs w:val="16"/>
      </w:rPr>
      <w:t>/2022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11B63"/>
    <w:multiLevelType w:val="hybridMultilevel"/>
    <w:tmpl w:val="97504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B08C4"/>
    <w:multiLevelType w:val="hybridMultilevel"/>
    <w:tmpl w:val="5A8E737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515433">
    <w:abstractNumId w:val="0"/>
  </w:num>
  <w:num w:numId="2" w16cid:durableId="384179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F6"/>
    <w:rsid w:val="00004574"/>
    <w:rsid w:val="00020CE0"/>
    <w:rsid w:val="00024EB1"/>
    <w:rsid w:val="00026268"/>
    <w:rsid w:val="00035CE3"/>
    <w:rsid w:val="00051C94"/>
    <w:rsid w:val="00054EA4"/>
    <w:rsid w:val="00055618"/>
    <w:rsid w:val="00062535"/>
    <w:rsid w:val="0008763F"/>
    <w:rsid w:val="00094AE1"/>
    <w:rsid w:val="000A12C1"/>
    <w:rsid w:val="000C0182"/>
    <w:rsid w:val="000C1689"/>
    <w:rsid w:val="000C5228"/>
    <w:rsid w:val="000D1C52"/>
    <w:rsid w:val="000D2066"/>
    <w:rsid w:val="000F212D"/>
    <w:rsid w:val="000F2BF8"/>
    <w:rsid w:val="000F5730"/>
    <w:rsid w:val="001031DB"/>
    <w:rsid w:val="00111874"/>
    <w:rsid w:val="00125A75"/>
    <w:rsid w:val="00130E38"/>
    <w:rsid w:val="001402C3"/>
    <w:rsid w:val="00146E7F"/>
    <w:rsid w:val="0014796A"/>
    <w:rsid w:val="0016379B"/>
    <w:rsid w:val="0017360E"/>
    <w:rsid w:val="00175B88"/>
    <w:rsid w:val="00183D00"/>
    <w:rsid w:val="001858F5"/>
    <w:rsid w:val="00196FDF"/>
    <w:rsid w:val="0019722C"/>
    <w:rsid w:val="001A4BDC"/>
    <w:rsid w:val="001E0591"/>
    <w:rsid w:val="001E116D"/>
    <w:rsid w:val="00220B8A"/>
    <w:rsid w:val="00231564"/>
    <w:rsid w:val="00231B74"/>
    <w:rsid w:val="0023365C"/>
    <w:rsid w:val="00235857"/>
    <w:rsid w:val="00237A98"/>
    <w:rsid w:val="002418B8"/>
    <w:rsid w:val="00243948"/>
    <w:rsid w:val="00252771"/>
    <w:rsid w:val="002562AB"/>
    <w:rsid w:val="002654AD"/>
    <w:rsid w:val="002672C1"/>
    <w:rsid w:val="002919E6"/>
    <w:rsid w:val="002D4A15"/>
    <w:rsid w:val="002D4AD1"/>
    <w:rsid w:val="002E3137"/>
    <w:rsid w:val="002F7A3E"/>
    <w:rsid w:val="0030709C"/>
    <w:rsid w:val="00321E82"/>
    <w:rsid w:val="003341D3"/>
    <w:rsid w:val="00343156"/>
    <w:rsid w:val="00351862"/>
    <w:rsid w:val="00363746"/>
    <w:rsid w:val="003910BD"/>
    <w:rsid w:val="003A7070"/>
    <w:rsid w:val="003F0D3E"/>
    <w:rsid w:val="003F33C4"/>
    <w:rsid w:val="004068E4"/>
    <w:rsid w:val="004132B5"/>
    <w:rsid w:val="004202BB"/>
    <w:rsid w:val="00422B6D"/>
    <w:rsid w:val="004420F0"/>
    <w:rsid w:val="0044688C"/>
    <w:rsid w:val="004517AA"/>
    <w:rsid w:val="00455814"/>
    <w:rsid w:val="00457D95"/>
    <w:rsid w:val="004A026E"/>
    <w:rsid w:val="004C0F7C"/>
    <w:rsid w:val="004C1471"/>
    <w:rsid w:val="004E0265"/>
    <w:rsid w:val="004E4EBB"/>
    <w:rsid w:val="004F1107"/>
    <w:rsid w:val="005147E1"/>
    <w:rsid w:val="0052022D"/>
    <w:rsid w:val="00523ECF"/>
    <w:rsid w:val="00537492"/>
    <w:rsid w:val="0054771A"/>
    <w:rsid w:val="005509D8"/>
    <w:rsid w:val="00572680"/>
    <w:rsid w:val="005C016B"/>
    <w:rsid w:val="005C4D09"/>
    <w:rsid w:val="005E175F"/>
    <w:rsid w:val="005E423A"/>
    <w:rsid w:val="005E4F06"/>
    <w:rsid w:val="005F0084"/>
    <w:rsid w:val="005F4B69"/>
    <w:rsid w:val="0060291A"/>
    <w:rsid w:val="00617AF9"/>
    <w:rsid w:val="00622D18"/>
    <w:rsid w:val="006240F2"/>
    <w:rsid w:val="006254FA"/>
    <w:rsid w:val="006326D7"/>
    <w:rsid w:val="0063365B"/>
    <w:rsid w:val="00653061"/>
    <w:rsid w:val="00660EF7"/>
    <w:rsid w:val="00675719"/>
    <w:rsid w:val="00687FA8"/>
    <w:rsid w:val="00695861"/>
    <w:rsid w:val="006B4CCF"/>
    <w:rsid w:val="006C179E"/>
    <w:rsid w:val="006C1B13"/>
    <w:rsid w:val="006D5004"/>
    <w:rsid w:val="006E3ECA"/>
    <w:rsid w:val="006F541C"/>
    <w:rsid w:val="007010ED"/>
    <w:rsid w:val="00711033"/>
    <w:rsid w:val="0072092E"/>
    <w:rsid w:val="007300AA"/>
    <w:rsid w:val="0075534D"/>
    <w:rsid w:val="0076125B"/>
    <w:rsid w:val="00764EEF"/>
    <w:rsid w:val="00771F99"/>
    <w:rsid w:val="00772147"/>
    <w:rsid w:val="007942BC"/>
    <w:rsid w:val="00794993"/>
    <w:rsid w:val="007A578D"/>
    <w:rsid w:val="007C7035"/>
    <w:rsid w:val="008041B9"/>
    <w:rsid w:val="008058B2"/>
    <w:rsid w:val="00816977"/>
    <w:rsid w:val="00833718"/>
    <w:rsid w:val="00836012"/>
    <w:rsid w:val="00846DB8"/>
    <w:rsid w:val="00871AE1"/>
    <w:rsid w:val="008741B9"/>
    <w:rsid w:val="00874BF9"/>
    <w:rsid w:val="00875ED7"/>
    <w:rsid w:val="00876DBF"/>
    <w:rsid w:val="00880EE9"/>
    <w:rsid w:val="00887709"/>
    <w:rsid w:val="008C32FE"/>
    <w:rsid w:val="008C58AC"/>
    <w:rsid w:val="008D10F0"/>
    <w:rsid w:val="008D4DC3"/>
    <w:rsid w:val="008E150A"/>
    <w:rsid w:val="008F542A"/>
    <w:rsid w:val="00900E35"/>
    <w:rsid w:val="009057F6"/>
    <w:rsid w:val="00906AFC"/>
    <w:rsid w:val="009313AD"/>
    <w:rsid w:val="00937C03"/>
    <w:rsid w:val="0095098C"/>
    <w:rsid w:val="00952B00"/>
    <w:rsid w:val="009734FA"/>
    <w:rsid w:val="00995E63"/>
    <w:rsid w:val="009A4A02"/>
    <w:rsid w:val="009A4F31"/>
    <w:rsid w:val="009C40E2"/>
    <w:rsid w:val="009C63CF"/>
    <w:rsid w:val="009F1777"/>
    <w:rsid w:val="00A0751E"/>
    <w:rsid w:val="00A078DC"/>
    <w:rsid w:val="00A3589C"/>
    <w:rsid w:val="00A55521"/>
    <w:rsid w:val="00A55FF6"/>
    <w:rsid w:val="00A633F5"/>
    <w:rsid w:val="00A63814"/>
    <w:rsid w:val="00A64400"/>
    <w:rsid w:val="00A737D8"/>
    <w:rsid w:val="00A73F5A"/>
    <w:rsid w:val="00A74A52"/>
    <w:rsid w:val="00A7542E"/>
    <w:rsid w:val="00A8184B"/>
    <w:rsid w:val="00AB524C"/>
    <w:rsid w:val="00AB7601"/>
    <w:rsid w:val="00AC0764"/>
    <w:rsid w:val="00AC20B6"/>
    <w:rsid w:val="00AE7736"/>
    <w:rsid w:val="00B000A2"/>
    <w:rsid w:val="00B1534A"/>
    <w:rsid w:val="00B1708A"/>
    <w:rsid w:val="00B43C40"/>
    <w:rsid w:val="00B509A0"/>
    <w:rsid w:val="00B51FFE"/>
    <w:rsid w:val="00B619F8"/>
    <w:rsid w:val="00B629B0"/>
    <w:rsid w:val="00B7310E"/>
    <w:rsid w:val="00B937E2"/>
    <w:rsid w:val="00BA3F72"/>
    <w:rsid w:val="00BB1B17"/>
    <w:rsid w:val="00BB2E05"/>
    <w:rsid w:val="00BB4DBC"/>
    <w:rsid w:val="00BC7DA7"/>
    <w:rsid w:val="00BE3282"/>
    <w:rsid w:val="00BE5B2D"/>
    <w:rsid w:val="00BF7668"/>
    <w:rsid w:val="00C02E16"/>
    <w:rsid w:val="00C10D47"/>
    <w:rsid w:val="00C17195"/>
    <w:rsid w:val="00C344F0"/>
    <w:rsid w:val="00C36F37"/>
    <w:rsid w:val="00C6106B"/>
    <w:rsid w:val="00C61DB0"/>
    <w:rsid w:val="00C84936"/>
    <w:rsid w:val="00C87D5B"/>
    <w:rsid w:val="00C933CD"/>
    <w:rsid w:val="00CB1FBE"/>
    <w:rsid w:val="00CB4551"/>
    <w:rsid w:val="00CB7071"/>
    <w:rsid w:val="00CC52A1"/>
    <w:rsid w:val="00CD4319"/>
    <w:rsid w:val="00CD49BF"/>
    <w:rsid w:val="00CD4CA7"/>
    <w:rsid w:val="00CD4CBA"/>
    <w:rsid w:val="00CD57CB"/>
    <w:rsid w:val="00D00E59"/>
    <w:rsid w:val="00D15107"/>
    <w:rsid w:val="00D22492"/>
    <w:rsid w:val="00D232C0"/>
    <w:rsid w:val="00D318D1"/>
    <w:rsid w:val="00D4437F"/>
    <w:rsid w:val="00D4572E"/>
    <w:rsid w:val="00D47330"/>
    <w:rsid w:val="00D7497D"/>
    <w:rsid w:val="00D91D25"/>
    <w:rsid w:val="00D9245A"/>
    <w:rsid w:val="00DA0E3E"/>
    <w:rsid w:val="00DB26B6"/>
    <w:rsid w:val="00DB30DE"/>
    <w:rsid w:val="00DB5862"/>
    <w:rsid w:val="00DD6F9E"/>
    <w:rsid w:val="00DE02CB"/>
    <w:rsid w:val="00DE74B6"/>
    <w:rsid w:val="00DF647E"/>
    <w:rsid w:val="00E00747"/>
    <w:rsid w:val="00E01E86"/>
    <w:rsid w:val="00E33E4A"/>
    <w:rsid w:val="00E37EE4"/>
    <w:rsid w:val="00E47194"/>
    <w:rsid w:val="00E50344"/>
    <w:rsid w:val="00E651CC"/>
    <w:rsid w:val="00E659C2"/>
    <w:rsid w:val="00E818CE"/>
    <w:rsid w:val="00E916ED"/>
    <w:rsid w:val="00EB07CE"/>
    <w:rsid w:val="00EB520B"/>
    <w:rsid w:val="00EC6C38"/>
    <w:rsid w:val="00ED0267"/>
    <w:rsid w:val="00EF1C13"/>
    <w:rsid w:val="00EF4A1B"/>
    <w:rsid w:val="00EF661D"/>
    <w:rsid w:val="00F02F1F"/>
    <w:rsid w:val="00F05991"/>
    <w:rsid w:val="00F12F86"/>
    <w:rsid w:val="00F22B03"/>
    <w:rsid w:val="00F2729F"/>
    <w:rsid w:val="00F51E7D"/>
    <w:rsid w:val="00F54A0E"/>
    <w:rsid w:val="00F57020"/>
    <w:rsid w:val="00F64E07"/>
    <w:rsid w:val="00F6500B"/>
    <w:rsid w:val="00F76CA8"/>
    <w:rsid w:val="00F80149"/>
    <w:rsid w:val="00F81FD4"/>
    <w:rsid w:val="00F9273C"/>
    <w:rsid w:val="00F97A47"/>
    <w:rsid w:val="00FA0B06"/>
    <w:rsid w:val="00FA3DD9"/>
    <w:rsid w:val="00FE35DF"/>
    <w:rsid w:val="00FE7F1C"/>
    <w:rsid w:val="00FF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3D6B555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Footer">
    <w:name w:val="footer"/>
    <w:basedOn w:val="Normal"/>
    <w:rsid w:val="00CC52A1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CC52A1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11874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22B03"/>
    <w:rPr>
      <w:sz w:val="16"/>
      <w:szCs w:val="16"/>
    </w:rPr>
  </w:style>
  <w:style w:type="paragraph" w:styleId="CommentText">
    <w:name w:val="annotation text"/>
    <w:basedOn w:val="Normal"/>
    <w:semiHidden/>
    <w:rsid w:val="00F22B0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22B03"/>
    <w:rPr>
      <w:b/>
      <w:bCs/>
    </w:rPr>
  </w:style>
  <w:style w:type="character" w:styleId="Strong">
    <w:name w:val="Strong"/>
    <w:qFormat/>
    <w:rsid w:val="0023365C"/>
    <w:rPr>
      <w:b/>
      <w:bCs/>
    </w:rPr>
  </w:style>
  <w:style w:type="character" w:styleId="Hyperlink">
    <w:name w:val="Hyperlink"/>
    <w:rsid w:val="005C4D09"/>
    <w:rPr>
      <w:color w:val="0000FF"/>
      <w:u w:val="single"/>
    </w:rPr>
  </w:style>
  <w:style w:type="table" w:styleId="TableGrid">
    <w:name w:val="Table Grid"/>
    <w:basedOn w:val="TableNormal"/>
    <w:rsid w:val="00CB1FB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4A15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00E35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rsid w:val="00523EC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6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wipo.int/pct/en/paris_non_pct.htm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6F3CBA691C524C9A6D51DD405ADCE0" ma:contentTypeVersion="10" ma:contentTypeDescription="Create a new document." ma:contentTypeScope="" ma:versionID="bdfbcc5ba45dbc5cf9fc86ac282a3d80">
  <xsd:schema xmlns:xsd="http://www.w3.org/2001/XMLSchema" xmlns:xs="http://www.w3.org/2001/XMLSchema" xmlns:p="http://schemas.microsoft.com/office/2006/metadata/properties" xmlns:ns3="3aff5f31-b8e0-4803-93ef-277662fe3ba9" targetNamespace="http://schemas.microsoft.com/office/2006/metadata/properties" ma:root="true" ma:fieldsID="9790fd5f049a404fa4d6b3d1b1282030" ns3:_="">
    <xsd:import namespace="3aff5f31-b8e0-4803-93ef-277662fe3ba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ff5f31-b8e0-4803-93ef-277662fe3b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3220B1-7A9F-48AD-A66A-62A11AE892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A5B599-1EBB-46C6-8CB9-D344C0E90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ff5f31-b8e0-4803-93ef-277662fe3b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C67B29-E6F8-44BF-A420-125A1D0277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811FC5-048A-481E-8697-38EA01B69B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PCT_FF_orderform.dotx</Template>
  <TotalTime>0</TotalTime>
  <Pages>2</Pages>
  <Words>513</Words>
  <Characters>2928</Characters>
  <Application>Microsoft Office Word</Application>
  <DocSecurity>0</DocSecurity>
  <PresentationFormat>15|.DOCX</PresentationFormat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Tagged Foreign Filing Order Form (952673).DOC</vt:lpstr>
    </vt:vector>
  </TitlesOfParts>
  <Company>SLWK</Company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Tagged Foreign Filing Order Form (952673).DOC</dc:title>
  <dc:subject/>
  <dc:creator>Jill Young</dc:creator>
  <cp:keywords/>
  <cp:lastModifiedBy>Jacob Burns</cp:lastModifiedBy>
  <cp:revision>2</cp:revision>
  <cp:lastPrinted>2009-01-27T15:26:00Z</cp:lastPrinted>
  <dcterms:created xsi:type="dcterms:W3CDTF">2024-06-03T23:51:00Z</dcterms:created>
  <dcterms:modified xsi:type="dcterms:W3CDTF">2024-06-03T23:51:00Z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0x0101004F6F3CBA691C524C9A6D51DD405ADCE0</vt:lpwstr>
  </property>
</Properties>
</file>