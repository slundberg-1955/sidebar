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F18CC" w14:textId="77777777" w:rsidR="00B714BB" w:rsidRDefault="00B714BB" w:rsidP="00B714BB">
      <w:pPr>
        <w:spacing w:after="0" w:line="240" w:lineRule="auto"/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4"/>
        <w:gridCol w:w="6136"/>
      </w:tblGrid>
      <w:tr w:rsidR="00B714BB" w:rsidRPr="00E842B4" w14:paraId="2D6B4F96" w14:textId="77777777" w:rsidTr="003F460C">
        <w:tc>
          <w:tcPr>
            <w:tcW w:w="3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F705E6" w14:textId="77777777" w:rsidR="00B714BB" w:rsidRPr="00E842B4" w:rsidRDefault="00B714BB" w:rsidP="003F460C">
            <w:pPr>
              <w:pStyle w:val="NormalWeb"/>
              <w:rPr>
                <w:rFonts w:asciiTheme="minorHAnsi" w:hAnsiTheme="minorHAnsi"/>
              </w:rPr>
            </w:pPr>
            <w:r w:rsidRPr="00E842B4">
              <w:rPr>
                <w:rFonts w:asciiTheme="minorHAnsi" w:hAnsiTheme="minorHAnsi"/>
              </w:rPr>
              <w:t>Elekta ref no.:</w:t>
            </w:r>
          </w:p>
        </w:tc>
        <w:tc>
          <w:tcPr>
            <w:tcW w:w="62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A46CF" w14:textId="54C30692" w:rsidR="00B714BB" w:rsidRPr="00E842B4" w:rsidRDefault="00B714BB" w:rsidP="003F460C">
            <w:r w:rsidRPr="00E842B4">
              <w:rPr>
                <w:bCs/>
                <w:noProof/>
              </w:rPr>
              <w:t>&lt;&lt;RefNo&gt;&gt;</w:t>
            </w:r>
          </w:p>
        </w:tc>
      </w:tr>
      <w:tr w:rsidR="00B714BB" w:rsidRPr="00E842B4" w14:paraId="74D633B0" w14:textId="77777777" w:rsidTr="003F460C">
        <w:tc>
          <w:tcPr>
            <w:tcW w:w="3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905E9" w14:textId="77777777" w:rsidR="00B714BB" w:rsidRPr="00E842B4" w:rsidRDefault="00B714BB" w:rsidP="003F460C">
            <w:pPr>
              <w:pStyle w:val="NormalWeb"/>
              <w:rPr>
                <w:rFonts w:asciiTheme="minorHAnsi" w:hAnsiTheme="minorHAnsi"/>
              </w:rPr>
            </w:pPr>
            <w:r w:rsidRPr="00E842B4">
              <w:rPr>
                <w:rFonts w:asciiTheme="minorHAnsi" w:hAnsiTheme="minorHAnsi"/>
              </w:rPr>
              <w:t>Agents ref no.:</w:t>
            </w:r>
          </w:p>
        </w:tc>
        <w:tc>
          <w:tcPr>
            <w:tcW w:w="6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47C03" w14:textId="77777777" w:rsidR="00B714BB" w:rsidRPr="00E842B4" w:rsidRDefault="00B714BB" w:rsidP="003F460C">
            <w:r w:rsidRPr="00E842B4">
              <w:rPr>
                <w:noProof/>
              </w:rPr>
              <w:t>&lt;&lt;matterNo&gt;&gt;</w:t>
            </w:r>
          </w:p>
        </w:tc>
      </w:tr>
      <w:tr w:rsidR="00B714BB" w:rsidRPr="00E842B4" w14:paraId="20DC1359" w14:textId="77777777" w:rsidTr="003F460C">
        <w:trPr>
          <w:trHeight w:val="313"/>
        </w:trPr>
        <w:tc>
          <w:tcPr>
            <w:tcW w:w="3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9D468" w14:textId="77777777" w:rsidR="00B714BB" w:rsidRPr="00E842B4" w:rsidRDefault="00B714BB" w:rsidP="003F460C">
            <w:pPr>
              <w:pStyle w:val="NormalWeb"/>
              <w:rPr>
                <w:rFonts w:asciiTheme="minorHAnsi" w:hAnsiTheme="minorHAnsi"/>
              </w:rPr>
            </w:pPr>
            <w:r w:rsidRPr="00E842B4">
              <w:rPr>
                <w:rFonts w:asciiTheme="minorHAnsi" w:hAnsiTheme="minorHAnsi"/>
              </w:rPr>
              <w:t>Agent:</w:t>
            </w:r>
          </w:p>
        </w:tc>
        <w:tc>
          <w:tcPr>
            <w:tcW w:w="6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68228" w14:textId="77777777" w:rsidR="00B714BB" w:rsidRPr="00E842B4" w:rsidRDefault="00B714BB" w:rsidP="003F460C">
            <w:r>
              <w:t>&lt;&lt;firmName&gt;&gt;</w:t>
            </w:r>
          </w:p>
        </w:tc>
      </w:tr>
      <w:tr w:rsidR="00B714BB" w:rsidRPr="00E842B4" w14:paraId="2C00E218" w14:textId="77777777" w:rsidTr="003F460C">
        <w:tc>
          <w:tcPr>
            <w:tcW w:w="3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EF681" w14:textId="77777777" w:rsidR="00B714BB" w:rsidRPr="00E842B4" w:rsidRDefault="00B714BB" w:rsidP="003F460C">
            <w:pPr>
              <w:pStyle w:val="NormalWeb"/>
              <w:rPr>
                <w:rFonts w:asciiTheme="minorHAnsi" w:hAnsiTheme="minorHAnsi"/>
              </w:rPr>
            </w:pPr>
            <w:r w:rsidRPr="00E842B4">
              <w:rPr>
                <w:rFonts w:asciiTheme="minorHAnsi" w:hAnsiTheme="minorHAnsi"/>
              </w:rPr>
              <w:t>Application number:</w:t>
            </w:r>
          </w:p>
        </w:tc>
        <w:tc>
          <w:tcPr>
            <w:tcW w:w="6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A37D0B" w14:textId="77777777" w:rsidR="00B714BB" w:rsidRPr="00E842B4" w:rsidRDefault="00B714BB" w:rsidP="003F460C">
            <w:r w:rsidRPr="00E842B4">
              <w:rPr>
                <w:noProof/>
              </w:rPr>
              <w:t>&lt;&lt;serialNo&gt;&gt;</w:t>
            </w:r>
          </w:p>
        </w:tc>
      </w:tr>
      <w:tr w:rsidR="00B714BB" w:rsidRPr="00E842B4" w14:paraId="2FA6C588" w14:textId="77777777" w:rsidTr="003F460C">
        <w:tc>
          <w:tcPr>
            <w:tcW w:w="3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E770E" w14:textId="77777777" w:rsidR="00B714BB" w:rsidRPr="00E842B4" w:rsidRDefault="00B714BB" w:rsidP="003F460C">
            <w:pPr>
              <w:pStyle w:val="NormalWeb"/>
              <w:rPr>
                <w:rFonts w:asciiTheme="minorHAnsi" w:hAnsiTheme="minorHAnsi"/>
              </w:rPr>
            </w:pPr>
            <w:r w:rsidRPr="00E842B4">
              <w:rPr>
                <w:rFonts w:asciiTheme="minorHAnsi" w:hAnsiTheme="minorHAnsi"/>
              </w:rPr>
              <w:t xml:space="preserve">Applicant: </w:t>
            </w:r>
          </w:p>
        </w:tc>
        <w:tc>
          <w:tcPr>
            <w:tcW w:w="6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5A20BD" w14:textId="4BC8BFAE" w:rsidR="00B714BB" w:rsidRPr="00E842B4" w:rsidRDefault="00B714BB" w:rsidP="003F460C">
            <w:r>
              <w:t>&lt;&lt;applicant</w:t>
            </w:r>
            <w:r w:rsidR="00854942">
              <w:t>Name</w:t>
            </w:r>
            <w:r>
              <w:t>&gt;&gt;</w:t>
            </w:r>
          </w:p>
        </w:tc>
      </w:tr>
      <w:tr w:rsidR="00B714BB" w:rsidRPr="00E842B4" w14:paraId="6EFA173E" w14:textId="77777777" w:rsidTr="003F460C">
        <w:tc>
          <w:tcPr>
            <w:tcW w:w="3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F4C833" w14:textId="77777777" w:rsidR="00B714BB" w:rsidRPr="00E842B4" w:rsidRDefault="00B714BB" w:rsidP="003F460C">
            <w:pPr>
              <w:pStyle w:val="NormalWeb"/>
              <w:rPr>
                <w:rFonts w:asciiTheme="minorHAnsi" w:hAnsiTheme="minorHAnsi"/>
              </w:rPr>
            </w:pPr>
            <w:r w:rsidRPr="00E842B4">
              <w:rPr>
                <w:rFonts w:asciiTheme="minorHAnsi" w:hAnsiTheme="minorHAnsi"/>
              </w:rPr>
              <w:t>Jurisdiction:</w:t>
            </w:r>
          </w:p>
        </w:tc>
        <w:tc>
          <w:tcPr>
            <w:tcW w:w="6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1258A" w14:textId="77777777" w:rsidR="00B714BB" w:rsidRPr="00797A8C" w:rsidRDefault="00797A8C" w:rsidP="003F460C">
            <w:r w:rsidRPr="00797A8C">
              <w:t>&lt;&lt;matterCountryName&gt;&gt;</w:t>
            </w:r>
          </w:p>
        </w:tc>
      </w:tr>
      <w:tr w:rsidR="00B714BB" w:rsidRPr="00E842B4" w14:paraId="6140F21F" w14:textId="77777777" w:rsidTr="003F460C">
        <w:trPr>
          <w:trHeight w:val="422"/>
        </w:trPr>
        <w:tc>
          <w:tcPr>
            <w:tcW w:w="3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5A85E3" w14:textId="77777777" w:rsidR="00B714BB" w:rsidRPr="00E842B4" w:rsidRDefault="00B714BB" w:rsidP="003F460C">
            <w:pPr>
              <w:pStyle w:val="NormalWeb"/>
              <w:rPr>
                <w:rFonts w:asciiTheme="minorHAnsi" w:hAnsiTheme="minorHAnsi"/>
              </w:rPr>
            </w:pPr>
            <w:r w:rsidRPr="00E842B4">
              <w:rPr>
                <w:rFonts w:asciiTheme="minorHAnsi" w:hAnsiTheme="minorHAnsi"/>
              </w:rPr>
              <w:t xml:space="preserve">What type of application: </w:t>
            </w:r>
          </w:p>
        </w:tc>
        <w:tc>
          <w:tcPr>
            <w:tcW w:w="6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EF95B" w14:textId="78745C59" w:rsidR="00B714BB" w:rsidRPr="00E842B4" w:rsidRDefault="004A21BE" w:rsidP="003F460C">
            <w:r>
              <w:t>&lt;&lt;matterType&gt;&gt;</w:t>
            </w:r>
          </w:p>
        </w:tc>
      </w:tr>
      <w:tr w:rsidR="00B714BB" w:rsidRPr="00E842B4" w14:paraId="2BE495B4" w14:textId="77777777" w:rsidTr="003F460C">
        <w:trPr>
          <w:trHeight w:val="322"/>
        </w:trPr>
        <w:tc>
          <w:tcPr>
            <w:tcW w:w="3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9575D7" w14:textId="77777777" w:rsidR="00B714BB" w:rsidRPr="00E842B4" w:rsidRDefault="00B714BB" w:rsidP="003F460C">
            <w:pPr>
              <w:pStyle w:val="NormalWeb"/>
              <w:rPr>
                <w:rFonts w:asciiTheme="minorHAnsi" w:hAnsiTheme="minorHAnsi"/>
              </w:rPr>
            </w:pPr>
            <w:r w:rsidRPr="00E842B4">
              <w:rPr>
                <w:rFonts w:asciiTheme="minorHAnsi" w:hAnsiTheme="minorHAnsi"/>
              </w:rPr>
              <w:t>Keywords:</w:t>
            </w:r>
          </w:p>
        </w:tc>
        <w:tc>
          <w:tcPr>
            <w:tcW w:w="6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68621" w14:textId="77777777" w:rsidR="00B714BB" w:rsidRPr="00E842B4" w:rsidRDefault="00B714BB" w:rsidP="003F460C"/>
        </w:tc>
      </w:tr>
      <w:tr w:rsidR="00B714BB" w:rsidRPr="00E842B4" w14:paraId="5571C83E" w14:textId="77777777" w:rsidTr="003F460C">
        <w:trPr>
          <w:trHeight w:val="340"/>
        </w:trPr>
        <w:tc>
          <w:tcPr>
            <w:tcW w:w="3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4FDB93" w14:textId="77777777" w:rsidR="00B714BB" w:rsidRPr="00E842B4" w:rsidRDefault="00B714BB" w:rsidP="003F460C">
            <w:pPr>
              <w:pStyle w:val="NormalWeb"/>
              <w:rPr>
                <w:rFonts w:asciiTheme="minorHAnsi" w:hAnsiTheme="minorHAnsi"/>
              </w:rPr>
            </w:pPr>
            <w:r w:rsidRPr="00E842B4">
              <w:rPr>
                <w:rFonts w:asciiTheme="minorHAnsi" w:hAnsiTheme="minorHAnsi"/>
              </w:rPr>
              <w:t>Image:</w:t>
            </w:r>
          </w:p>
        </w:tc>
        <w:tc>
          <w:tcPr>
            <w:tcW w:w="6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A797A7" w14:textId="77777777" w:rsidR="00B714BB" w:rsidRPr="00E842B4" w:rsidRDefault="00B714BB" w:rsidP="003F460C"/>
        </w:tc>
      </w:tr>
      <w:tr w:rsidR="00B714BB" w:rsidRPr="00E842B4" w14:paraId="30B6B79C" w14:textId="77777777" w:rsidTr="003F460C">
        <w:tc>
          <w:tcPr>
            <w:tcW w:w="3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BE5EB" w14:textId="77777777" w:rsidR="00B714BB" w:rsidRPr="00E842B4" w:rsidRDefault="00B714BB" w:rsidP="003F460C">
            <w:pPr>
              <w:pStyle w:val="NormalWeb"/>
              <w:rPr>
                <w:rFonts w:asciiTheme="minorHAnsi" w:hAnsiTheme="minorHAnsi"/>
              </w:rPr>
            </w:pPr>
            <w:r w:rsidRPr="00E842B4">
              <w:rPr>
                <w:rFonts w:asciiTheme="minorHAnsi" w:hAnsiTheme="minorHAnsi"/>
              </w:rPr>
              <w:t>Title:</w:t>
            </w:r>
          </w:p>
        </w:tc>
        <w:tc>
          <w:tcPr>
            <w:tcW w:w="6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0115C" w14:textId="77777777" w:rsidR="00B714BB" w:rsidRPr="00E842B4" w:rsidRDefault="00B714BB" w:rsidP="003F460C">
            <w:r w:rsidRPr="00E842B4">
              <w:rPr>
                <w:noProof/>
              </w:rPr>
              <w:t>&lt;&lt;title&gt;&gt;</w:t>
            </w:r>
          </w:p>
        </w:tc>
      </w:tr>
      <w:tr w:rsidR="00B714BB" w:rsidRPr="00E842B4" w14:paraId="2A999233" w14:textId="77777777" w:rsidTr="003F460C">
        <w:tc>
          <w:tcPr>
            <w:tcW w:w="3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AEB68F" w14:textId="77777777" w:rsidR="00B714BB" w:rsidRPr="00E842B4" w:rsidRDefault="00B714BB" w:rsidP="003F460C">
            <w:pPr>
              <w:pStyle w:val="NormalWeb"/>
              <w:rPr>
                <w:rFonts w:asciiTheme="minorHAnsi" w:hAnsiTheme="minorHAnsi"/>
              </w:rPr>
            </w:pPr>
            <w:r w:rsidRPr="00E842B4">
              <w:rPr>
                <w:rFonts w:asciiTheme="minorHAnsi" w:hAnsiTheme="minorHAnsi"/>
              </w:rPr>
              <w:t xml:space="preserve">Inventors: </w:t>
            </w:r>
          </w:p>
        </w:tc>
        <w:tc>
          <w:tcPr>
            <w:tcW w:w="6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E7274" w14:textId="2EA65D69" w:rsidR="00B714BB" w:rsidRPr="00E842B4" w:rsidRDefault="00B714BB" w:rsidP="003F460C">
            <w:r w:rsidRPr="00E842B4">
              <w:t>&lt;&lt;inventor</w:t>
            </w:r>
            <w:r w:rsidR="000A08B7">
              <w:t>L</w:t>
            </w:r>
            <w:r w:rsidRPr="00E842B4">
              <w:t>ist&gt;&gt;</w:t>
            </w:r>
          </w:p>
        </w:tc>
      </w:tr>
      <w:tr w:rsidR="00B714BB" w:rsidRPr="00E842B4" w14:paraId="6007DBF8" w14:textId="77777777" w:rsidTr="003F460C">
        <w:tc>
          <w:tcPr>
            <w:tcW w:w="3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A81FF" w14:textId="77777777" w:rsidR="00B714BB" w:rsidRPr="00E842B4" w:rsidRDefault="00B714BB" w:rsidP="003F460C">
            <w:pPr>
              <w:pStyle w:val="NormalWeb"/>
              <w:rPr>
                <w:rFonts w:asciiTheme="minorHAnsi" w:hAnsiTheme="minorHAnsi"/>
              </w:rPr>
            </w:pPr>
            <w:r w:rsidRPr="00E842B4">
              <w:rPr>
                <w:rFonts w:asciiTheme="minorHAnsi" w:hAnsiTheme="minorHAnsi"/>
              </w:rPr>
              <w:t>Filing date:</w:t>
            </w:r>
          </w:p>
        </w:tc>
        <w:tc>
          <w:tcPr>
            <w:tcW w:w="6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9FAD0" w14:textId="77777777" w:rsidR="00B714BB" w:rsidRPr="00E842B4" w:rsidRDefault="00B714BB" w:rsidP="003F460C">
            <w:r w:rsidRPr="00E842B4">
              <w:t>&lt;&lt;filedDate&gt;&gt;</w:t>
            </w:r>
          </w:p>
        </w:tc>
      </w:tr>
      <w:tr w:rsidR="00B714BB" w:rsidRPr="00E842B4" w14:paraId="7DB104FA" w14:textId="77777777" w:rsidTr="003F460C">
        <w:tc>
          <w:tcPr>
            <w:tcW w:w="3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8EB434" w14:textId="77777777" w:rsidR="00B714BB" w:rsidRPr="00E842B4" w:rsidRDefault="00B714BB" w:rsidP="003F460C">
            <w:pPr>
              <w:pStyle w:val="NormalWeb"/>
              <w:rPr>
                <w:rFonts w:asciiTheme="minorHAnsi" w:hAnsiTheme="minorHAnsi"/>
              </w:rPr>
            </w:pPr>
            <w:r w:rsidRPr="00E842B4">
              <w:rPr>
                <w:rFonts w:asciiTheme="minorHAnsi" w:hAnsiTheme="minorHAnsi"/>
              </w:rPr>
              <w:t>Priority date:</w:t>
            </w:r>
          </w:p>
        </w:tc>
        <w:tc>
          <w:tcPr>
            <w:tcW w:w="6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3F314" w14:textId="77777777" w:rsidR="00B714BB" w:rsidRPr="00E842B4" w:rsidRDefault="00B714BB" w:rsidP="003F460C">
            <w:r>
              <w:t>&lt;&lt;priorityDate&gt;&gt;</w:t>
            </w:r>
          </w:p>
        </w:tc>
      </w:tr>
      <w:tr w:rsidR="00B714BB" w:rsidRPr="00E842B4" w14:paraId="3C0F8ABA" w14:textId="77777777" w:rsidTr="003F460C">
        <w:tc>
          <w:tcPr>
            <w:tcW w:w="3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8EC4D" w14:textId="77777777" w:rsidR="00B714BB" w:rsidRPr="00E842B4" w:rsidRDefault="00B714BB" w:rsidP="003F460C">
            <w:pPr>
              <w:pStyle w:val="NormalWeb"/>
              <w:rPr>
                <w:rFonts w:asciiTheme="minorHAnsi" w:hAnsiTheme="minorHAnsi"/>
              </w:rPr>
            </w:pPr>
            <w:r w:rsidRPr="00E842B4">
              <w:rPr>
                <w:rFonts w:asciiTheme="minorHAnsi" w:hAnsiTheme="minorHAnsi"/>
              </w:rPr>
              <w:t>Next renewal date:</w:t>
            </w:r>
          </w:p>
        </w:tc>
        <w:tc>
          <w:tcPr>
            <w:tcW w:w="6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DF4A7" w14:textId="226E8390" w:rsidR="00B714BB" w:rsidRPr="00E842B4" w:rsidRDefault="004A21BE" w:rsidP="003F460C">
            <w:r>
              <w:t>&lt;&lt;renewDate&gt;&gt;</w:t>
            </w:r>
          </w:p>
        </w:tc>
      </w:tr>
    </w:tbl>
    <w:p w14:paraId="3B49D62A" w14:textId="77777777" w:rsidR="00B714BB" w:rsidRDefault="00B714BB" w:rsidP="00B714BB">
      <w:pPr>
        <w:spacing w:after="0" w:line="240" w:lineRule="auto"/>
      </w:pPr>
    </w:p>
    <w:p w14:paraId="1AA9E5DF" w14:textId="4E68552F" w:rsidR="00E769C3" w:rsidRDefault="00E769C3"/>
    <w:p w14:paraId="1398DC52" w14:textId="04B9EC21" w:rsidR="004A21BE" w:rsidRDefault="004A21BE"/>
    <w:p w14:paraId="076A29B7" w14:textId="77777777" w:rsidR="004A21BE" w:rsidRPr="004A21BE" w:rsidRDefault="004A21BE" w:rsidP="004A21BE"/>
    <w:p w14:paraId="6BA46608" w14:textId="0ECF172B" w:rsidR="004A21BE" w:rsidRDefault="004A21BE" w:rsidP="004A21BE"/>
    <w:p w14:paraId="39B87D40" w14:textId="75A9D5AA" w:rsidR="004A21BE" w:rsidRPr="004A21BE" w:rsidRDefault="004A21BE" w:rsidP="004A21BE">
      <w:pPr>
        <w:tabs>
          <w:tab w:val="left" w:pos="5235"/>
        </w:tabs>
      </w:pPr>
      <w:r>
        <w:tab/>
      </w:r>
    </w:p>
    <w:sectPr w:rsidR="004A21BE" w:rsidRPr="004A2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4BB"/>
    <w:rsid w:val="00045A77"/>
    <w:rsid w:val="000A08B7"/>
    <w:rsid w:val="002579DB"/>
    <w:rsid w:val="00261143"/>
    <w:rsid w:val="00406976"/>
    <w:rsid w:val="004254C3"/>
    <w:rsid w:val="00465848"/>
    <w:rsid w:val="004A21BE"/>
    <w:rsid w:val="004F06CD"/>
    <w:rsid w:val="00797A8C"/>
    <w:rsid w:val="00854942"/>
    <w:rsid w:val="009441B3"/>
    <w:rsid w:val="00A66BE7"/>
    <w:rsid w:val="00B70BBD"/>
    <w:rsid w:val="00B714BB"/>
    <w:rsid w:val="00BA3425"/>
    <w:rsid w:val="00E769C3"/>
    <w:rsid w:val="00F84D22"/>
    <w:rsid w:val="00FE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457A9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4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14B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2579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79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79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79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79D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9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9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Elekta_ApplnReporting.dotx</Template>
  <TotalTime>0</TotalTime>
  <Pages>1</Pages>
  <Words>58</Words>
  <Characters>337</Characters>
  <Application>Microsoft Office Word</Application>
  <DocSecurity>0</DocSecurity>
  <PresentationFormat/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Bates</dc:creator>
  <cp:keywords/>
  <dc:description/>
  <cp:lastModifiedBy>Jacob Burns</cp:lastModifiedBy>
  <cp:revision>2</cp:revision>
  <dcterms:created xsi:type="dcterms:W3CDTF">2024-06-03T23:50:00Z</dcterms:created>
  <dcterms:modified xsi:type="dcterms:W3CDTF">2024-06-03T23:50:00Z</dcterms:modified>
</cp:coreProperties>
</file>