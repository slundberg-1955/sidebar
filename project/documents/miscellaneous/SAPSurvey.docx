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E537" w14:textId="77777777" w:rsidR="00A079C8" w:rsidRDefault="00A079C8" w:rsidP="00A079C8">
      <w:pPr>
        <w:spacing w:after="0" w:line="240" w:lineRule="auto"/>
      </w:pPr>
      <w:r>
        <w:t>&lt;font face="Arial" size="3"&gt;</w:t>
      </w:r>
    </w:p>
    <w:p w14:paraId="41493FD5" w14:textId="77777777" w:rsidR="00A079C8" w:rsidRDefault="00A079C8" w:rsidP="00A079C8">
      <w:pPr>
        <w:spacing w:after="0" w:line="240" w:lineRule="auto"/>
      </w:pPr>
    </w:p>
    <w:p w14:paraId="3222987C" w14:textId="77777777" w:rsidR="00A079C8" w:rsidRDefault="00A079C8" w:rsidP="00A079C8">
      <w:pPr>
        <w:spacing w:after="0" w:line="240" w:lineRule="auto"/>
      </w:pPr>
      <w:r>
        <w:t>&lt;b&gt;SCHWEGMAN LUNDBERG &amp; WOESSNER, P.A.&lt;/b&gt;&lt;br&gt;&lt;br&gt;</w:t>
      </w:r>
    </w:p>
    <w:p w14:paraId="7440992C" w14:textId="77777777" w:rsidR="00A079C8" w:rsidRDefault="00A079C8" w:rsidP="00A079C8">
      <w:pPr>
        <w:spacing w:after="0" w:line="240" w:lineRule="auto"/>
      </w:pPr>
    </w:p>
    <w:p w14:paraId="6D411BCD" w14:textId="77777777" w:rsidR="00A079C8" w:rsidRDefault="00A079C8" w:rsidP="00A079C8">
      <w:pPr>
        <w:spacing w:after="0" w:line="240" w:lineRule="auto"/>
      </w:pPr>
      <w:r>
        <w:t>@WAName@ @WAPhone@&amp;nbsp;&amp;nbsp;@WAEmail@&lt;br&gt;</w:t>
      </w:r>
    </w:p>
    <w:p w14:paraId="75D47A2F" w14:textId="77777777" w:rsidR="00A079C8" w:rsidRDefault="00A079C8" w:rsidP="00A079C8">
      <w:pPr>
        <w:spacing w:after="0" w:line="240" w:lineRule="auto"/>
      </w:pPr>
      <w:r>
        <w:t>@paraName@ @paraPhone@&amp;nbsp;&amp;nbsp;@paraEmail@&lt;br&gt;&lt;br&gt;&lt;br&gt;</w:t>
      </w:r>
    </w:p>
    <w:p w14:paraId="736060DF" w14:textId="77777777" w:rsidR="00A079C8" w:rsidRDefault="00A079C8" w:rsidP="00A079C8">
      <w:pPr>
        <w:spacing w:after="0" w:line="240" w:lineRule="auto"/>
      </w:pPr>
    </w:p>
    <w:p w14:paraId="53713855" w14:textId="77777777" w:rsidR="00A079C8" w:rsidRDefault="00A079C8" w:rsidP="00A079C8">
      <w:pPr>
        <w:spacing w:after="0" w:line="240" w:lineRule="auto"/>
      </w:pPr>
      <w:r>
        <w:t>&lt;b&gt;Title: &lt;/b&gt;@title@&lt;br&gt;</w:t>
      </w:r>
    </w:p>
    <w:p w14:paraId="398AEF51" w14:textId="77777777" w:rsidR="00A079C8" w:rsidRDefault="00A079C8" w:rsidP="00A079C8">
      <w:pPr>
        <w:spacing w:after="0" w:line="240" w:lineRule="auto"/>
      </w:pPr>
      <w:r>
        <w:t>&lt;b&gt;SAP Ref.: &lt;/b&gt;@clientRefNo@&lt;br&gt;</w:t>
      </w:r>
    </w:p>
    <w:p w14:paraId="220BD97C" w14:textId="77777777" w:rsidR="00A079C8" w:rsidRDefault="00A079C8" w:rsidP="00A079C8">
      <w:pPr>
        <w:spacing w:after="0" w:line="240" w:lineRule="auto"/>
      </w:pPr>
      <w:r>
        <w:t>&lt;b&gt;SAP Attorney:  &lt;/b&gt;@SAPName@&lt;br&gt;</w:t>
      </w:r>
    </w:p>
    <w:p w14:paraId="3BA32278" w14:textId="77777777" w:rsidR="00A079C8" w:rsidRDefault="00A079C8" w:rsidP="00A079C8">
      <w:pPr>
        <w:spacing w:after="0" w:line="240" w:lineRule="auto"/>
      </w:pPr>
      <w:r>
        <w:t>&lt;b&gt;SLW Ref.:  &lt;/b&gt;@matterNo@&lt;br&gt;</w:t>
      </w:r>
    </w:p>
    <w:p w14:paraId="7C6E26D0" w14:textId="77777777" w:rsidR="00A079C8" w:rsidRDefault="00A079C8" w:rsidP="00A079C8">
      <w:pPr>
        <w:spacing w:after="0" w:line="240" w:lineRule="auto"/>
      </w:pPr>
      <w:r>
        <w:t>&lt;b&gt;SLW Working Attorney: &lt;/b&gt;@WAName@ &lt;br&gt;</w:t>
      </w:r>
    </w:p>
    <w:p w14:paraId="28D3F5DF" w14:textId="77777777" w:rsidR="00A079C8" w:rsidRDefault="00A079C8" w:rsidP="00A079C8">
      <w:pPr>
        <w:spacing w:after="0" w:line="240" w:lineRule="auto"/>
      </w:pPr>
    </w:p>
    <w:p w14:paraId="668C2CAC" w14:textId="77777777" w:rsidR="00A079C8" w:rsidRDefault="00A079C8" w:rsidP="00A079C8">
      <w:pPr>
        <w:spacing w:after="0" w:line="240" w:lineRule="auto"/>
      </w:pPr>
      <w:r>
        <w:t>&lt;br&gt;&lt;br&gt;</w:t>
      </w:r>
    </w:p>
    <w:p w14:paraId="2A9AB953" w14:textId="77777777" w:rsidR="00A079C8" w:rsidRDefault="00A079C8" w:rsidP="00A079C8">
      <w:pPr>
        <w:spacing w:after="0" w:line="240" w:lineRule="auto"/>
      </w:pPr>
    </w:p>
    <w:p w14:paraId="0CC45BC7" w14:textId="77777777" w:rsidR="00A079C8" w:rsidRDefault="00A079C8" w:rsidP="00A079C8">
      <w:pPr>
        <w:spacing w:after="0" w:line="240" w:lineRule="auto"/>
      </w:pPr>
      <w:r>
        <w:t>&lt;b&gt;Inventors:&lt;/b&gt;&lt;br&gt;</w:t>
      </w:r>
    </w:p>
    <w:p w14:paraId="6401A4BA" w14:textId="77777777" w:rsidR="00A079C8" w:rsidRDefault="00A079C8" w:rsidP="00A079C8">
      <w:pPr>
        <w:spacing w:after="0" w:line="240" w:lineRule="auto"/>
      </w:pPr>
      <w:r>
        <w:t>@inventorNames@&lt;br&gt;&lt;br&gt;</w:t>
      </w:r>
    </w:p>
    <w:p w14:paraId="1F4CC6A4" w14:textId="3D3882C2" w:rsidR="00A079C8" w:rsidRDefault="00A079C8" w:rsidP="00A079C8">
      <w:pPr>
        <w:spacing w:after="0" w:line="240" w:lineRule="auto"/>
      </w:pPr>
      <w:r>
        <w:t>&lt;p&gt;We are pleased to report that this application has now been filed at the USPTO. Thank you for your time and effort assisting @WAName@ to prepare and file this application.&lt;/p&gt;</w:t>
      </w:r>
    </w:p>
    <w:p w14:paraId="5F6D3820" w14:textId="77777777" w:rsidR="00A079C8" w:rsidRDefault="00A079C8" w:rsidP="00A079C8">
      <w:pPr>
        <w:spacing w:after="0" w:line="240" w:lineRule="auto"/>
      </w:pPr>
      <w:r>
        <w:t xml:space="preserve"> </w:t>
      </w:r>
    </w:p>
    <w:p w14:paraId="015D7F00" w14:textId="3A572BCF" w:rsidR="00A079C8" w:rsidRDefault="00A079C8" w:rsidP="00A079C8">
      <w:pPr>
        <w:spacing w:after="0" w:line="240" w:lineRule="auto"/>
      </w:pPr>
      <w:r>
        <w:t>&lt;p&gt;In order to ensure that we meet SAP's high-quality expectations, and to ensure that our attorneys working on applications are a good fit with inventors, we would greatly appreciate it if you could complete the brief survey below. In so doing, please provide your assessment on a scale of 1-5 (5 being most favorable) next to the aspects below.&lt;/p&gt;</w:t>
      </w:r>
    </w:p>
    <w:p w14:paraId="7ADDE60F" w14:textId="77777777" w:rsidR="00A079C8" w:rsidRDefault="00A079C8" w:rsidP="00A079C8">
      <w:pPr>
        <w:spacing w:after="0" w:line="240" w:lineRule="auto"/>
      </w:pPr>
    </w:p>
    <w:p w14:paraId="2DCFBD18" w14:textId="77777777" w:rsidR="00A079C8" w:rsidRDefault="00A079C8" w:rsidP="00A079C8">
      <w:pPr>
        <w:spacing w:after="0" w:line="240" w:lineRule="auto"/>
      </w:pPr>
    </w:p>
    <w:p w14:paraId="15961976" w14:textId="77777777" w:rsidR="00A079C8" w:rsidRDefault="00A079C8" w:rsidP="00A079C8">
      <w:pPr>
        <w:spacing w:after="0" w:line="240" w:lineRule="auto"/>
      </w:pPr>
      <w:r>
        <w:t xml:space="preserve"> &lt;ol&gt;</w:t>
      </w:r>
    </w:p>
    <w:p w14:paraId="3A5B923E" w14:textId="77777777" w:rsidR="00A079C8" w:rsidRDefault="00A079C8" w:rsidP="00A079C8">
      <w:pPr>
        <w:spacing w:after="0" w:line="240" w:lineRule="auto"/>
      </w:pPr>
      <w:r>
        <w:t>&lt;li&gt;How easy was the Schwegman attorney to work with: ______&lt;/li&gt;</w:t>
      </w:r>
    </w:p>
    <w:p w14:paraId="66062E36" w14:textId="77777777" w:rsidR="00A079C8" w:rsidRDefault="00A079C8" w:rsidP="00A079C8">
      <w:pPr>
        <w:spacing w:after="0" w:line="240" w:lineRule="auto"/>
      </w:pPr>
      <w:r>
        <w:t xml:space="preserve">&lt;li&gt;Attorney Responsiveness: ______&lt;/li&gt;    </w:t>
      </w:r>
    </w:p>
    <w:p w14:paraId="1627B7B8" w14:textId="77777777" w:rsidR="00A079C8" w:rsidRDefault="00A079C8" w:rsidP="00A079C8">
      <w:pPr>
        <w:spacing w:after="0" w:line="240" w:lineRule="auto"/>
      </w:pPr>
      <w:r>
        <w:t>&lt;li&gt;Professionalism: ______&lt;/li&gt;</w:t>
      </w:r>
    </w:p>
    <w:p w14:paraId="0CBFC91E" w14:textId="77777777" w:rsidR="00A079C8" w:rsidRDefault="00A079C8" w:rsidP="00A079C8">
      <w:pPr>
        <w:spacing w:after="0" w:line="240" w:lineRule="auto"/>
      </w:pPr>
      <w:r>
        <w:t>&lt;li&gt;Technical competence: ______&lt;/li&gt;</w:t>
      </w:r>
    </w:p>
    <w:p w14:paraId="34932B03" w14:textId="77777777" w:rsidR="00A079C8" w:rsidRDefault="00A079C8" w:rsidP="00A079C8">
      <w:pPr>
        <w:spacing w:after="0" w:line="240" w:lineRule="auto"/>
      </w:pPr>
      <w:r>
        <w:t>&lt;li&gt;Your satisfaction with the work product ultimately submitted as a patent application: ______&lt;/li&gt;</w:t>
      </w:r>
    </w:p>
    <w:p w14:paraId="0CE5E4E4" w14:textId="77777777" w:rsidR="00A079C8" w:rsidRDefault="00A079C8" w:rsidP="00A079C8">
      <w:pPr>
        <w:spacing w:after="0" w:line="240" w:lineRule="auto"/>
      </w:pPr>
      <w:r>
        <w:t>&lt;li&gt;Your preference to work with the attorney again:______ &lt;/li&gt;</w:t>
      </w:r>
    </w:p>
    <w:p w14:paraId="6A8AA74A" w14:textId="77777777" w:rsidR="00A079C8" w:rsidRDefault="00A079C8" w:rsidP="00A079C8">
      <w:pPr>
        <w:spacing w:after="0" w:line="240" w:lineRule="auto"/>
      </w:pPr>
      <w:r>
        <w:t>&lt;li&gt;Are there any additional comments or suggestions that you would like to share with us? ______&lt;/li&gt;</w:t>
      </w:r>
    </w:p>
    <w:p w14:paraId="64409F04" w14:textId="77777777" w:rsidR="00A079C8" w:rsidRDefault="00A079C8" w:rsidP="00A079C8">
      <w:pPr>
        <w:spacing w:after="0" w:line="240" w:lineRule="auto"/>
      </w:pPr>
    </w:p>
    <w:p w14:paraId="1E215431" w14:textId="77777777" w:rsidR="00A079C8" w:rsidRDefault="00A079C8" w:rsidP="00A079C8">
      <w:pPr>
        <w:spacing w:after="0" w:line="240" w:lineRule="auto"/>
      </w:pPr>
      <w:r>
        <w:tab/>
        <w:t>&lt;p&gt;Additional Comments:&lt;/p&gt;</w:t>
      </w:r>
    </w:p>
    <w:p w14:paraId="7FA79950" w14:textId="77777777" w:rsidR="00A079C8" w:rsidRDefault="00A079C8" w:rsidP="00A079C8">
      <w:pPr>
        <w:spacing w:after="0" w:line="240" w:lineRule="auto"/>
      </w:pPr>
    </w:p>
    <w:p w14:paraId="5BB19722" w14:textId="77777777" w:rsidR="00A079C8" w:rsidRDefault="00A079C8" w:rsidP="00A079C8">
      <w:pPr>
        <w:spacing w:after="0" w:line="240" w:lineRule="auto"/>
      </w:pPr>
      <w:r>
        <w:t>&lt;/ol&gt;</w:t>
      </w:r>
    </w:p>
    <w:p w14:paraId="46FFE3F8" w14:textId="77777777" w:rsidR="00A079C8" w:rsidRDefault="00A079C8" w:rsidP="00A079C8">
      <w:pPr>
        <w:spacing w:after="0" w:line="240" w:lineRule="auto"/>
      </w:pPr>
      <w:r>
        <w:t>&lt;br&gt;&lt;br&gt;&lt;br&gt;</w:t>
      </w:r>
    </w:p>
    <w:p w14:paraId="61D97B28" w14:textId="77777777" w:rsidR="00A079C8" w:rsidRDefault="00A079C8" w:rsidP="00A079C8">
      <w:pPr>
        <w:spacing w:after="0" w:line="240" w:lineRule="auto"/>
      </w:pPr>
      <w:r>
        <w:t xml:space="preserve"> </w:t>
      </w:r>
    </w:p>
    <w:p w14:paraId="6F56941B" w14:textId="77777777" w:rsidR="00A079C8" w:rsidRDefault="00A079C8" w:rsidP="00A079C8">
      <w:pPr>
        <w:spacing w:after="0" w:line="240" w:lineRule="auto"/>
      </w:pPr>
    </w:p>
    <w:p w14:paraId="677CC332" w14:textId="77777777" w:rsidR="00A079C8" w:rsidRDefault="00A079C8" w:rsidP="00A079C8">
      <w:pPr>
        <w:spacing w:after="0" w:line="240" w:lineRule="auto"/>
      </w:pPr>
      <w:r>
        <w:t>Thank you in advance for attending to this survey.&lt;br&gt;&lt;br&gt;</w:t>
      </w:r>
    </w:p>
    <w:p w14:paraId="38594AE1" w14:textId="77777777" w:rsidR="00A079C8" w:rsidRDefault="00A079C8" w:rsidP="00A079C8">
      <w:pPr>
        <w:spacing w:after="0" w:line="240" w:lineRule="auto"/>
      </w:pPr>
    </w:p>
    <w:p w14:paraId="549A5AED" w14:textId="77777777" w:rsidR="00A079C8" w:rsidRDefault="00A079C8" w:rsidP="00A079C8">
      <w:pPr>
        <w:spacing w:after="0" w:line="240" w:lineRule="auto"/>
      </w:pPr>
      <w:r>
        <w:t>Regards,</w:t>
      </w:r>
    </w:p>
    <w:p w14:paraId="409F10FC" w14:textId="77777777" w:rsidR="00A079C8" w:rsidRDefault="00A079C8" w:rsidP="00A079C8">
      <w:pPr>
        <w:spacing w:after="0" w:line="240" w:lineRule="auto"/>
      </w:pPr>
      <w:r>
        <w:t xml:space="preserve"> </w:t>
      </w:r>
    </w:p>
    <w:p w14:paraId="47B741F2" w14:textId="315B7A0D" w:rsidR="00864D2E" w:rsidRDefault="00A079C8" w:rsidP="00A079C8">
      <w:pPr>
        <w:spacing w:after="0" w:line="240" w:lineRule="auto"/>
      </w:pPr>
      <w:r>
        <w:t>&lt;/font&gt;</w:t>
      </w:r>
    </w:p>
    <w:sectPr w:rsidR="0086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C8"/>
    <w:rsid w:val="00864D2E"/>
    <w:rsid w:val="00A079C8"/>
    <w:rsid w:val="00E1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4BA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SAPSurvey.dotx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