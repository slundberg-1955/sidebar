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8EB5F" w14:textId="222FC3C0" w:rsidR="00F65025" w:rsidRDefault="00F65025" w:rsidP="008E43D4">
      <w:pPr>
        <w:spacing w:after="0" w:line="240" w:lineRule="auto"/>
      </w:pPr>
      <w:r>
        <w:t>Nike – Report PCT Application</w:t>
      </w:r>
    </w:p>
    <w:p w14:paraId="210A8251" w14:textId="77777777" w:rsidR="00F65025" w:rsidRDefault="00F65025" w:rsidP="008E43D4">
      <w:pPr>
        <w:spacing w:after="0" w:line="240" w:lineRule="auto"/>
      </w:pPr>
    </w:p>
    <w:p w14:paraId="2B3618FF" w14:textId="77777777" w:rsidR="00F65025" w:rsidRDefault="00F65025" w:rsidP="008E43D4">
      <w:pPr>
        <w:spacing w:after="0" w:line="240" w:lineRule="auto"/>
      </w:pPr>
      <w:r>
        <w:t>Subject line:  **FILING SUMMARY** (&lt;&lt;THIS.RefNo&gt;&gt;) &lt;&lt;description&gt;&gt; [Refile Key]</w:t>
      </w:r>
    </w:p>
    <w:p w14:paraId="5569B19F" w14:textId="77777777" w:rsidR="00F65025" w:rsidRDefault="00F65025" w:rsidP="008E43D4">
      <w:pPr>
        <w:spacing w:after="0" w:line="240" w:lineRule="auto"/>
      </w:pPr>
    </w:p>
    <w:p w14:paraId="52D00970" w14:textId="77777777" w:rsidR="00F65025" w:rsidRDefault="00F65025" w:rsidP="008E43D4">
      <w:pPr>
        <w:spacing w:after="0" w:line="240" w:lineRule="auto"/>
      </w:pPr>
    </w:p>
    <w:p w14:paraId="1206DE04" w14:textId="77777777" w:rsidR="00F65025" w:rsidRDefault="00F65025" w:rsidP="008E43D4">
      <w:pPr>
        <w:spacing w:after="0" w:line="240" w:lineRule="auto"/>
      </w:pPr>
      <w:r>
        <w:t xml:space="preserve">SCHWEGMAN LUNDBERG &amp; WOESSNER, P.A. </w:t>
      </w:r>
    </w:p>
    <w:p w14:paraId="2C7FE824" w14:textId="77777777" w:rsidR="00F65025" w:rsidRDefault="00F65025" w:rsidP="008E43D4">
      <w:pPr>
        <w:spacing w:after="0" w:line="240" w:lineRule="auto"/>
      </w:pPr>
      <w:r>
        <w:t>&lt;&lt;THIS.WAName&gt;&gt; &lt;&lt;THIS.WAPhone&gt;&gt; - Direct Dial</w:t>
      </w:r>
    </w:p>
    <w:p w14:paraId="41F978C2" w14:textId="77777777" w:rsidR="00F65025" w:rsidRDefault="00F65025" w:rsidP="008E43D4">
      <w:pPr>
        <w:spacing w:after="0" w:line="240" w:lineRule="auto"/>
      </w:pPr>
      <w:r>
        <w:t>&lt;&lt;THIS.WAEmail&gt;&gt;</w:t>
      </w:r>
      <w:r>
        <w:tab/>
      </w:r>
    </w:p>
    <w:p w14:paraId="1A9A6F7D" w14:textId="77777777" w:rsidR="00F65025" w:rsidRDefault="00F65025" w:rsidP="008E43D4">
      <w:pPr>
        <w:spacing w:after="0" w:line="240" w:lineRule="auto"/>
      </w:pPr>
      <w:r>
        <w:t>&lt;&lt;THIS.paraName&gt;&gt; &lt;&lt;THIS.paraPhone&gt;&gt; - Direct Dial</w:t>
      </w:r>
    </w:p>
    <w:p w14:paraId="31B3CD0D" w14:textId="77777777" w:rsidR="00F65025" w:rsidRDefault="00F65025" w:rsidP="008E43D4">
      <w:pPr>
        <w:spacing w:after="0" w:line="240" w:lineRule="auto"/>
      </w:pPr>
      <w:r>
        <w:t>&lt;&lt;THIS.paraEmail&gt;&gt;</w:t>
      </w:r>
    </w:p>
    <w:p w14:paraId="587500D0" w14:textId="77777777" w:rsidR="00F65025" w:rsidRDefault="00F65025" w:rsidP="008E43D4">
      <w:pPr>
        <w:spacing w:after="0" w:line="240" w:lineRule="auto"/>
      </w:pPr>
    </w:p>
    <w:p w14:paraId="1BAD0B40" w14:textId="77777777" w:rsidR="00F65025" w:rsidRDefault="00F65025" w:rsidP="008E43D4">
      <w:pPr>
        <w:spacing w:after="0" w:line="240" w:lineRule="auto"/>
      </w:pPr>
      <w:r>
        <w:t>Application Title:  &lt;&lt;THIS.title&gt;&gt;</w:t>
      </w:r>
    </w:p>
    <w:p w14:paraId="58954800" w14:textId="77777777" w:rsidR="00F65025" w:rsidRDefault="00F65025" w:rsidP="008E43D4">
      <w:pPr>
        <w:spacing w:after="0" w:line="240" w:lineRule="auto"/>
      </w:pPr>
      <w:r>
        <w:t>NIKE Nickname:  &lt;&lt;description&gt;&gt;</w:t>
      </w:r>
    </w:p>
    <w:p w14:paraId="71F81937" w14:textId="77777777" w:rsidR="00F65025" w:rsidRDefault="00F65025" w:rsidP="008E43D4">
      <w:pPr>
        <w:spacing w:after="0" w:line="240" w:lineRule="auto"/>
      </w:pPr>
      <w:r>
        <w:t>U.S. Application No.  &lt;&lt;THIS.serialNo&gt;&gt;</w:t>
      </w:r>
    </w:p>
    <w:p w14:paraId="55EC3E6D" w14:textId="77777777" w:rsidR="00F65025" w:rsidRDefault="00F65025" w:rsidP="008E43D4">
      <w:pPr>
        <w:spacing w:after="0" w:line="240" w:lineRule="auto"/>
      </w:pPr>
      <w:r>
        <w:t>Filed Date:  &lt;&lt;THIS.filedDate&gt;&gt;</w:t>
      </w:r>
    </w:p>
    <w:p w14:paraId="6323C7B8" w14:textId="77777777" w:rsidR="00F65025" w:rsidRDefault="00F65025" w:rsidP="008E43D4">
      <w:pPr>
        <w:spacing w:after="0" w:line="240" w:lineRule="auto"/>
      </w:pPr>
      <w:r>
        <w:t>Inventors:  &lt;&lt;inventorlist&gt;&gt;</w:t>
      </w:r>
    </w:p>
    <w:p w14:paraId="6EB1BBCD" w14:textId="77777777" w:rsidR="00F65025" w:rsidRDefault="00F65025" w:rsidP="008E43D4">
      <w:pPr>
        <w:spacing w:after="0" w:line="240" w:lineRule="auto"/>
      </w:pPr>
      <w:r>
        <w:t>NIKE Ref. No.  &lt;&lt;THIS.RefNo&gt;&gt;</w:t>
      </w:r>
    </w:p>
    <w:p w14:paraId="337E9F22" w14:textId="77777777" w:rsidR="00F65025" w:rsidRDefault="00F65025" w:rsidP="008E43D4">
      <w:pPr>
        <w:spacing w:after="0" w:line="240" w:lineRule="auto"/>
      </w:pPr>
      <w:r>
        <w:t>Law Firm Ref. No.  &lt;&lt;THIS.matterNo&gt;&gt;</w:t>
      </w:r>
    </w:p>
    <w:p w14:paraId="1BABB857" w14:textId="77777777" w:rsidR="00F65025" w:rsidRDefault="00F65025" w:rsidP="008E43D4">
      <w:pPr>
        <w:spacing w:after="0" w:line="240" w:lineRule="auto"/>
      </w:pPr>
      <w:r>
        <w:t>Application Type:  &lt;&lt;appType&gt;&gt;</w:t>
      </w:r>
    </w:p>
    <w:p w14:paraId="17A7F23F" w14:textId="7A388340" w:rsidR="00CC629C" w:rsidRDefault="00CC629C" w:rsidP="008E43D4">
      <w:pPr>
        <w:spacing w:after="0" w:line="240" w:lineRule="auto"/>
      </w:pPr>
    </w:p>
    <w:p w14:paraId="5C212F1E" w14:textId="79E150C7" w:rsidR="00F65025" w:rsidRDefault="00F65025" w:rsidP="008E43D4">
      <w:pPr>
        <w:spacing w:after="0" w:line="240" w:lineRule="auto"/>
      </w:pPr>
      <w:r>
        <w:t>The following represents new activity on the above</w:t>
      </w:r>
      <w:r w:rsidR="00187CB1">
        <w:t>-</w:t>
      </w:r>
      <w:r>
        <w:t>mentioned matter.</w:t>
      </w:r>
    </w:p>
    <w:p w14:paraId="00196DD7" w14:textId="77777777" w:rsidR="00F65025" w:rsidRDefault="00F65025" w:rsidP="008E43D4">
      <w:pPr>
        <w:spacing w:after="0" w:line="240" w:lineRule="auto"/>
      </w:pPr>
    </w:p>
    <w:p w14:paraId="6A977FB5" w14:textId="77777777" w:rsidR="00F65025" w:rsidRDefault="00F65025" w:rsidP="008E43D4">
      <w:pPr>
        <w:spacing w:after="0" w:line="240" w:lineRule="auto"/>
      </w:pPr>
      <w:r>
        <w:t>INFORMATION BEING REPORTED:  The above-identified application was filed with the &lt;&lt;crcvOffice&gt;&gt; Receiving Office by the convention deadline.  A copy of the application as filed is attached for your records.  The &lt;&lt;cpatentOffice&gt;&gt; was designated as the International Searching Authority.  A copy of the Official Filing Receipt will be forwarded to you in due course.</w:t>
      </w:r>
    </w:p>
    <w:p w14:paraId="510B4235" w14:textId="77777777" w:rsidR="00F65025" w:rsidRDefault="00F65025" w:rsidP="008E43D4">
      <w:pPr>
        <w:spacing w:after="0" w:line="240" w:lineRule="auto"/>
      </w:pPr>
    </w:p>
    <w:p w14:paraId="65102010" w14:textId="2BCE4FCC" w:rsidR="00F65025" w:rsidRDefault="00F65025" w:rsidP="008E43D4">
      <w:pPr>
        <w:spacing w:after="0" w:line="240" w:lineRule="auto"/>
      </w:pPr>
      <w:r>
        <w:t>&lt;&lt;cpriorApps&gt;&gt;</w:t>
      </w:r>
    </w:p>
    <w:p w14:paraId="24D80DCB" w14:textId="77777777" w:rsidR="008E43D4" w:rsidRDefault="008E43D4" w:rsidP="008E43D4">
      <w:pPr>
        <w:spacing w:after="0" w:line="240" w:lineRule="auto"/>
      </w:pPr>
    </w:p>
    <w:p w14:paraId="3382F81E" w14:textId="77777777" w:rsidR="008E43D4" w:rsidRDefault="008E43D4" w:rsidP="008E43D4">
      <w:pPr>
        <w:pStyle w:val="NormalWeb"/>
        <w:spacing w:before="0" w:beforeAutospacing="0" w:after="0" w:afterAutospacing="0"/>
      </w:pPr>
      <w:r>
        <w:t xml:space="preserve">The application designated all PCT contracting states. </w:t>
      </w:r>
      <w:r>
        <w:br/>
        <w:t xml:space="preserve">A listing of all the PCT contracting states can be found at: </w:t>
      </w:r>
      <w:hyperlink r:id="rId4" w:history="1">
        <w:r>
          <w:rPr>
            <w:rStyle w:val="Hyperlink"/>
          </w:rPr>
          <w:t>http://www.wipo.int/treaties/en/documents/pdf/pct.pdf</w:t>
        </w:r>
      </w:hyperlink>
      <w:r>
        <w:t xml:space="preserve">. </w:t>
      </w:r>
    </w:p>
    <w:p w14:paraId="03AE87B5" w14:textId="77777777" w:rsidR="008E43D4" w:rsidRDefault="008E43D4" w:rsidP="008E43D4">
      <w:pPr>
        <w:spacing w:after="0" w:line="240" w:lineRule="auto"/>
      </w:pPr>
    </w:p>
    <w:p w14:paraId="03DD294F" w14:textId="038A9761" w:rsidR="00344C69" w:rsidRPr="009E0F6A" w:rsidRDefault="00DA7CC1" w:rsidP="00344C69">
      <w:pPr>
        <w:spacing w:after="0" w:line="240" w:lineRule="auto"/>
        <w:rPr>
          <w:color w:val="FF0000"/>
        </w:rPr>
      </w:pPr>
      <w:r>
        <w:t xml:space="preserve">ADDITIONAL NOTES:  </w:t>
      </w:r>
      <w:r w:rsidR="00A71B12">
        <w:rPr>
          <w:color w:val="FF0000"/>
        </w:rPr>
        <w:t>**CMG ADD TEXT**</w:t>
      </w:r>
    </w:p>
    <w:p w14:paraId="0D2CC46E" w14:textId="77777777" w:rsidR="00DA7CC1" w:rsidRDefault="00DA7CC1" w:rsidP="00DA7CC1">
      <w:pPr>
        <w:spacing w:after="0" w:line="240" w:lineRule="auto"/>
      </w:pPr>
    </w:p>
    <w:p w14:paraId="09787247" w14:textId="77777777" w:rsidR="00DA7CC1" w:rsidRDefault="00DA7CC1" w:rsidP="00DA7CC1">
      <w:pPr>
        <w:spacing w:after="0" w:line="240" w:lineRule="auto"/>
      </w:pPr>
      <w:r w:rsidRPr="00BB37C2">
        <w:t>If you have any questions or comments, please contact &lt;&lt;THIS.WAName&gt;&gt; at &lt;&lt;THIS.WAPhone&gt;&gt;.</w:t>
      </w:r>
    </w:p>
    <w:p w14:paraId="6CC4B7C0" w14:textId="77777777" w:rsidR="00DA7CC1" w:rsidRDefault="00DA7CC1" w:rsidP="00DA7CC1">
      <w:pPr>
        <w:spacing w:after="0" w:line="240" w:lineRule="auto"/>
      </w:pPr>
    </w:p>
    <w:p w14:paraId="51CA3629" w14:textId="77777777" w:rsidR="00DA7CC1" w:rsidRDefault="00DA7CC1" w:rsidP="00DA7CC1">
      <w:pPr>
        <w:pStyle w:val="NormalWeb"/>
        <w:spacing w:before="0" w:beforeAutospacing="0" w:after="0" w:afterAutospacing="0"/>
      </w:pPr>
      <w:r>
        <w:t xml:space="preserve">Reported By: </w:t>
      </w:r>
    </w:p>
    <w:p w14:paraId="558CB502" w14:textId="77777777" w:rsidR="00DA7CC1" w:rsidRDefault="00DA7CC1" w:rsidP="00DA7CC1">
      <w:pPr>
        <w:spacing w:after="0" w:line="240" w:lineRule="auto"/>
      </w:pPr>
    </w:p>
    <w:p w14:paraId="12090012" w14:textId="77777777" w:rsidR="00DA7CC1" w:rsidRDefault="00DA7CC1" w:rsidP="00DA7CC1">
      <w:pPr>
        <w:spacing w:after="0" w:line="240" w:lineRule="auto"/>
      </w:pPr>
      <w:r>
        <w:t>&lt;&lt;This.cmgName&gt;&gt;</w:t>
      </w:r>
    </w:p>
    <w:p w14:paraId="07E8ACF9" w14:textId="77777777" w:rsidR="00DA7CC1" w:rsidRDefault="00DA7CC1" w:rsidP="00DA7CC1">
      <w:pPr>
        <w:spacing w:after="0" w:line="240" w:lineRule="auto"/>
      </w:pPr>
    </w:p>
    <w:p w14:paraId="04407BBE" w14:textId="77777777" w:rsidR="00DA7CC1" w:rsidRDefault="00DA7CC1" w:rsidP="00DA7CC1">
      <w:pPr>
        <w:spacing w:after="0" w:line="240" w:lineRule="auto"/>
      </w:pPr>
      <w:r>
        <w:t>Attachments</w:t>
      </w:r>
    </w:p>
    <w:p w14:paraId="1BF54F85" w14:textId="2CF85C83" w:rsidR="008E43D4" w:rsidRDefault="008E43D4" w:rsidP="008E43D4">
      <w:pPr>
        <w:spacing w:after="0" w:line="240" w:lineRule="auto"/>
      </w:pPr>
    </w:p>
    <w:p w14:paraId="4F01D419" w14:textId="77777777" w:rsidR="008E43D4" w:rsidRDefault="008E43D4" w:rsidP="008E43D4">
      <w:pPr>
        <w:spacing w:after="0" w:line="240" w:lineRule="auto"/>
      </w:pPr>
    </w:p>
    <w:sectPr w:rsidR="008E4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25"/>
    <w:rsid w:val="00051D82"/>
    <w:rsid w:val="000E1359"/>
    <w:rsid w:val="00187CB1"/>
    <w:rsid w:val="00344C69"/>
    <w:rsid w:val="004554BB"/>
    <w:rsid w:val="005748CD"/>
    <w:rsid w:val="008E43D4"/>
    <w:rsid w:val="00A71B12"/>
    <w:rsid w:val="00CC629C"/>
    <w:rsid w:val="00DA7CC1"/>
    <w:rsid w:val="00F6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699E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0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43D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E43D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7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wipo.int/treaties/en/documents/pdf/pc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NikePCTApln.dotx</Template>
  <TotalTime>0</TotalTime>
  <Pages>1</Pages>
  <Words>212</Words>
  <Characters>1213</Characters>
  <Application>Microsoft Office Word</Application>
  <DocSecurity>0</DocSecurity>
  <PresentationFormat/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NikePCTApln.docx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NikePCTApln.docx</dc:title>
  <dc:subject/>
  <dc:creator>Emily Bates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