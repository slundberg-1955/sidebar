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00" w:type="dxa"/>
        <w:tblInd w:w="-365" w:type="dxa"/>
        <w:tblLook w:val="04A0" w:firstRow="1" w:lastRow="0" w:firstColumn="1" w:lastColumn="0" w:noHBand="0" w:noVBand="1"/>
      </w:tblPr>
      <w:tblGrid>
        <w:gridCol w:w="1072"/>
        <w:gridCol w:w="8828"/>
      </w:tblGrid>
      <w:tr w:rsidR="005D6743" w:rsidRPr="00226CA3" w14:paraId="585F0360" w14:textId="77777777" w:rsidTr="00840263">
        <w:trPr>
          <w:trHeight w:val="458"/>
        </w:trPr>
        <w:tc>
          <w:tcPr>
            <w:tcW w:w="1072" w:type="dxa"/>
          </w:tcPr>
          <w:p w14:paraId="5E20D64B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28" w:type="dxa"/>
          </w:tcPr>
          <w:p w14:paraId="2CC9E4E5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6743" w:rsidRPr="00226CA3" w14:paraId="1A28A285" w14:textId="77777777" w:rsidTr="00840263">
        <w:trPr>
          <w:trHeight w:val="458"/>
        </w:trPr>
        <w:tc>
          <w:tcPr>
            <w:tcW w:w="1072" w:type="dxa"/>
          </w:tcPr>
          <w:p w14:paraId="50116014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 w:rsidRPr="00226CA3">
              <w:rPr>
                <w:rFonts w:ascii="Arial" w:hAnsi="Arial" w:cs="Arial"/>
                <w:sz w:val="20"/>
                <w:szCs w:val="20"/>
              </w:rPr>
              <w:t>Docket</w:t>
            </w:r>
          </w:p>
        </w:tc>
        <w:tc>
          <w:tcPr>
            <w:tcW w:w="8828" w:type="dxa"/>
          </w:tcPr>
          <w:p w14:paraId="459FAFD0" w14:textId="77777777" w:rsidR="005D6743" w:rsidRPr="005D674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&lt;&lt;RefNo&gt;&gt;</w:t>
            </w:r>
          </w:p>
        </w:tc>
      </w:tr>
      <w:tr w:rsidR="005D6743" w:rsidRPr="00226CA3" w14:paraId="3E2BF8FC" w14:textId="77777777" w:rsidTr="00840263">
        <w:trPr>
          <w:trHeight w:val="458"/>
        </w:trPr>
        <w:tc>
          <w:tcPr>
            <w:tcW w:w="1072" w:type="dxa"/>
          </w:tcPr>
          <w:p w14:paraId="23EF87A2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 w:rsidRPr="00226CA3">
              <w:rPr>
                <w:rFonts w:ascii="Arial" w:hAnsi="Arial" w:cs="Arial"/>
                <w:sz w:val="20"/>
                <w:szCs w:val="20"/>
              </w:rPr>
              <w:t>Country</w:t>
            </w:r>
          </w:p>
        </w:tc>
        <w:tc>
          <w:tcPr>
            <w:tcW w:w="8828" w:type="dxa"/>
          </w:tcPr>
          <w:p w14:paraId="373317FC" w14:textId="77777777" w:rsidR="005D6743" w:rsidRPr="00272AC8" w:rsidRDefault="00272AC8" w:rsidP="00A35E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&lt;&lt;country</w:t>
            </w:r>
            <w:r w:rsidR="00D8644F">
              <w:rPr>
                <w:rFonts w:ascii="Arial" w:hAnsi="Arial" w:cs="Arial"/>
                <w:sz w:val="20"/>
                <w:szCs w:val="20"/>
              </w:rPr>
              <w:t>name&gt;&gt;</w:t>
            </w:r>
          </w:p>
        </w:tc>
      </w:tr>
      <w:tr w:rsidR="005D6743" w:rsidRPr="00226CA3" w14:paraId="5F11EF27" w14:textId="77777777" w:rsidTr="00840263">
        <w:trPr>
          <w:trHeight w:val="458"/>
        </w:trPr>
        <w:tc>
          <w:tcPr>
            <w:tcW w:w="1072" w:type="dxa"/>
          </w:tcPr>
          <w:p w14:paraId="37FBBE9A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 w:rsidRPr="00226CA3"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8828" w:type="dxa"/>
          </w:tcPr>
          <w:p w14:paraId="4FCBF8BB" w14:textId="77777777" w:rsidR="005D6743" w:rsidRPr="002D77B5" w:rsidRDefault="002D77B5" w:rsidP="00A35E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&lt;&lt;matterType&gt;&gt;</w:t>
            </w:r>
          </w:p>
        </w:tc>
      </w:tr>
      <w:tr w:rsidR="005D6743" w:rsidRPr="00226CA3" w14:paraId="4003BB26" w14:textId="77777777" w:rsidTr="00840263">
        <w:trPr>
          <w:trHeight w:val="458"/>
        </w:trPr>
        <w:tc>
          <w:tcPr>
            <w:tcW w:w="1072" w:type="dxa"/>
          </w:tcPr>
          <w:p w14:paraId="4E10A779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 w:rsidRPr="00226CA3">
              <w:rPr>
                <w:rFonts w:ascii="Arial" w:hAnsi="Arial" w:cs="Arial"/>
                <w:sz w:val="20"/>
                <w:szCs w:val="20"/>
              </w:rPr>
              <w:t>Title</w:t>
            </w:r>
          </w:p>
        </w:tc>
        <w:tc>
          <w:tcPr>
            <w:tcW w:w="8828" w:type="dxa"/>
          </w:tcPr>
          <w:p w14:paraId="6FF5B3E8" w14:textId="77777777" w:rsidR="005D6743" w:rsidRPr="005D674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&lt;&lt;title&gt;&gt;</w:t>
            </w:r>
          </w:p>
        </w:tc>
      </w:tr>
      <w:tr w:rsidR="005D6743" w:rsidRPr="00226CA3" w14:paraId="33B732B6" w14:textId="77777777" w:rsidTr="00840263">
        <w:trPr>
          <w:trHeight w:val="458"/>
        </w:trPr>
        <w:tc>
          <w:tcPr>
            <w:tcW w:w="1072" w:type="dxa"/>
          </w:tcPr>
          <w:p w14:paraId="6A2F81FC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 w:rsidRPr="00226CA3">
              <w:rPr>
                <w:rFonts w:ascii="Arial" w:hAnsi="Arial" w:cs="Arial"/>
                <w:sz w:val="20"/>
                <w:szCs w:val="20"/>
              </w:rPr>
              <w:t>Project</w:t>
            </w:r>
          </w:p>
        </w:tc>
        <w:tc>
          <w:tcPr>
            <w:tcW w:w="8828" w:type="dxa"/>
          </w:tcPr>
          <w:p w14:paraId="3B9A90F1" w14:textId="77777777" w:rsidR="005D6743" w:rsidRPr="001B1F8B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6743" w:rsidRPr="00226CA3" w14:paraId="01AD4898" w14:textId="77777777" w:rsidTr="00840263">
        <w:trPr>
          <w:trHeight w:val="458"/>
        </w:trPr>
        <w:tc>
          <w:tcPr>
            <w:tcW w:w="1072" w:type="dxa"/>
          </w:tcPr>
          <w:p w14:paraId="16213CB2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 w:rsidRPr="00226CA3">
              <w:rPr>
                <w:rFonts w:ascii="Arial" w:hAnsi="Arial" w:cs="Arial"/>
                <w:sz w:val="20"/>
                <w:szCs w:val="20"/>
              </w:rPr>
              <w:t>Studio</w:t>
            </w:r>
          </w:p>
        </w:tc>
        <w:tc>
          <w:tcPr>
            <w:tcW w:w="8828" w:type="dxa"/>
          </w:tcPr>
          <w:p w14:paraId="14224492" w14:textId="77777777" w:rsidR="005D6743" w:rsidRPr="001B1F8B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6743" w:rsidRPr="00226CA3" w14:paraId="374F2D76" w14:textId="77777777" w:rsidTr="00840263">
        <w:trPr>
          <w:trHeight w:val="458"/>
        </w:trPr>
        <w:tc>
          <w:tcPr>
            <w:tcW w:w="1072" w:type="dxa"/>
          </w:tcPr>
          <w:p w14:paraId="6FC6A17E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 w:rsidRPr="00226CA3">
              <w:rPr>
                <w:rFonts w:ascii="Arial" w:hAnsi="Arial" w:cs="Arial"/>
                <w:sz w:val="20"/>
                <w:szCs w:val="20"/>
              </w:rPr>
              <w:t>App No.</w:t>
            </w:r>
          </w:p>
        </w:tc>
        <w:tc>
          <w:tcPr>
            <w:tcW w:w="8828" w:type="dxa"/>
          </w:tcPr>
          <w:p w14:paraId="322E5A69" w14:textId="77777777" w:rsidR="005D6743" w:rsidRPr="005D674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&lt;&lt;serialNo&gt;&gt;</w:t>
            </w:r>
          </w:p>
        </w:tc>
      </w:tr>
      <w:tr w:rsidR="005D6743" w:rsidRPr="00226CA3" w14:paraId="70239BD1" w14:textId="77777777" w:rsidTr="00840263">
        <w:trPr>
          <w:trHeight w:val="458"/>
        </w:trPr>
        <w:tc>
          <w:tcPr>
            <w:tcW w:w="1072" w:type="dxa"/>
          </w:tcPr>
          <w:p w14:paraId="738FCDFF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 w:rsidRPr="00226CA3">
              <w:rPr>
                <w:rFonts w:ascii="Arial" w:hAnsi="Arial" w:cs="Arial"/>
                <w:sz w:val="20"/>
                <w:szCs w:val="20"/>
              </w:rPr>
              <w:t>File Date</w:t>
            </w:r>
          </w:p>
        </w:tc>
        <w:tc>
          <w:tcPr>
            <w:tcW w:w="8828" w:type="dxa"/>
          </w:tcPr>
          <w:p w14:paraId="6EDEB070" w14:textId="77777777" w:rsidR="005D6743" w:rsidRPr="00D8644F" w:rsidRDefault="00D8644F" w:rsidP="00A35E32">
            <w:pPr>
              <w:rPr>
                <w:rFonts w:ascii="Arial" w:hAnsi="Arial" w:cs="Arial"/>
                <w:sz w:val="20"/>
                <w:szCs w:val="20"/>
              </w:rPr>
            </w:pPr>
            <w:r w:rsidRPr="00D8644F">
              <w:rPr>
                <w:rFonts w:ascii="Arial" w:hAnsi="Arial" w:cs="Arial"/>
                <w:sz w:val="20"/>
                <w:szCs w:val="20"/>
              </w:rPr>
              <w:t>&lt;&lt;filedDate&gt;&gt;</w:t>
            </w:r>
          </w:p>
        </w:tc>
      </w:tr>
      <w:tr w:rsidR="005D6743" w:rsidRPr="00226CA3" w14:paraId="71DDB323" w14:textId="77777777" w:rsidTr="00840263">
        <w:trPr>
          <w:trHeight w:val="458"/>
        </w:trPr>
        <w:tc>
          <w:tcPr>
            <w:tcW w:w="1072" w:type="dxa"/>
          </w:tcPr>
          <w:p w14:paraId="211D86C1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 w:rsidRPr="00226CA3">
              <w:rPr>
                <w:rFonts w:ascii="Arial" w:hAnsi="Arial" w:cs="Arial"/>
                <w:sz w:val="20"/>
                <w:szCs w:val="20"/>
              </w:rPr>
              <w:t>Inventors</w:t>
            </w:r>
          </w:p>
        </w:tc>
        <w:tc>
          <w:tcPr>
            <w:tcW w:w="8828" w:type="dxa"/>
          </w:tcPr>
          <w:p w14:paraId="04C76E43" w14:textId="77777777" w:rsidR="005D6743" w:rsidRPr="00D8644F" w:rsidRDefault="00D8644F" w:rsidP="00A35E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&lt;&lt;inventorList&gt;&gt;</w:t>
            </w:r>
          </w:p>
        </w:tc>
      </w:tr>
      <w:tr w:rsidR="005D6743" w:rsidRPr="0052390A" w14:paraId="7C0A3EB6" w14:textId="77777777" w:rsidTr="00840263">
        <w:trPr>
          <w:trHeight w:val="1375"/>
        </w:trPr>
        <w:tc>
          <w:tcPr>
            <w:tcW w:w="1072" w:type="dxa"/>
          </w:tcPr>
          <w:p w14:paraId="612E4BC3" w14:textId="77777777" w:rsidR="005D6743" w:rsidRPr="00226CA3" w:rsidRDefault="005D6743" w:rsidP="00A35E32">
            <w:pPr>
              <w:rPr>
                <w:rFonts w:ascii="Arial" w:hAnsi="Arial" w:cs="Arial"/>
                <w:sz w:val="20"/>
                <w:szCs w:val="20"/>
              </w:rPr>
            </w:pPr>
            <w:r w:rsidRPr="00226CA3">
              <w:rPr>
                <w:rFonts w:ascii="Arial" w:hAnsi="Arial" w:cs="Arial"/>
                <w:sz w:val="20"/>
                <w:szCs w:val="20"/>
              </w:rPr>
              <w:t>Summary</w:t>
            </w:r>
          </w:p>
        </w:tc>
        <w:tc>
          <w:tcPr>
            <w:tcW w:w="8828" w:type="dxa"/>
          </w:tcPr>
          <w:p w14:paraId="481D5008" w14:textId="77777777" w:rsidR="006860A2" w:rsidRDefault="006860A2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279414BB" w14:textId="77777777" w:rsidR="006860A2" w:rsidRDefault="006860A2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EC0AE5" w14:textId="77777777" w:rsidR="00B00575" w:rsidRDefault="00B00575" w:rsidP="00111092">
            <w:pPr>
              <w:ind w:right="-104"/>
              <w:rPr>
                <w:rFonts w:ascii="Arial" w:hAnsi="Arial" w:cs="Arial"/>
                <w:sz w:val="20"/>
                <w:szCs w:val="20"/>
              </w:rPr>
            </w:pPr>
          </w:p>
          <w:p w14:paraId="586ADF89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170E7DCA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FC5AE4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6937B29E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CC56C7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229E209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D179FD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41CF87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C3481A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B21A63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AB1512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C54037E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16DC33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E0A9227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0695C54D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BEDA5D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CBEEE3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9850C9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5FEC17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8F0E341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4B1798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D4FA09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89009D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2E95C9B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D926A6B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0968FB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0D446B" w14:textId="77777777" w:rsidR="00B00575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06918B" w14:textId="77777777" w:rsidR="00B00575" w:rsidRPr="001B1F8B" w:rsidRDefault="00B00575" w:rsidP="00A35E3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14B551" w14:textId="77777777" w:rsidR="006860A2" w:rsidRDefault="006860A2"/>
    <w:p w14:paraId="257CBF2A" w14:textId="77777777" w:rsidR="006860A2" w:rsidRDefault="006860A2">
      <w:r>
        <w:br w:type="page"/>
      </w:r>
    </w:p>
    <w:tbl>
      <w:tblPr>
        <w:tblStyle w:val="TableGrid"/>
        <w:tblW w:w="9990" w:type="dxa"/>
        <w:tblInd w:w="-365" w:type="dxa"/>
        <w:tblLook w:val="04A0" w:firstRow="1" w:lastRow="0" w:firstColumn="1" w:lastColumn="0" w:noHBand="0" w:noVBand="1"/>
      </w:tblPr>
      <w:tblGrid>
        <w:gridCol w:w="9990"/>
      </w:tblGrid>
      <w:tr w:rsidR="00541428" w14:paraId="51471AF4" w14:textId="77777777" w:rsidTr="00840263">
        <w:trPr>
          <w:trHeight w:val="557"/>
        </w:trPr>
        <w:tc>
          <w:tcPr>
            <w:tcW w:w="9990" w:type="dxa"/>
          </w:tcPr>
          <w:p w14:paraId="3DBE86D3" w14:textId="77777777" w:rsidR="00541428" w:rsidRPr="00854A65" w:rsidRDefault="00541428" w:rsidP="00F8593B">
            <w:pPr>
              <w:tabs>
                <w:tab w:val="left" w:pos="253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4A65">
              <w:rPr>
                <w:rFonts w:ascii="Arial" w:hAnsi="Arial" w:cs="Arial"/>
                <w:b/>
                <w:sz w:val="20"/>
                <w:szCs w:val="20"/>
              </w:rPr>
              <w:lastRenderedPageBreak/>
              <w:t>ARISTOCRAT INTERNAL COMMENTS</w:t>
            </w:r>
          </w:p>
        </w:tc>
      </w:tr>
      <w:tr w:rsidR="00541428" w14:paraId="5523BC09" w14:textId="77777777" w:rsidTr="00840263">
        <w:tc>
          <w:tcPr>
            <w:tcW w:w="9990" w:type="dxa"/>
          </w:tcPr>
          <w:p w14:paraId="2FE1D55D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5C318A5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8952CD6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DE5DEBC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69EE00F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80692C4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F3931A9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032ECAD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CAE58E1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79473C7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52A4A13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26877E5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CCC607C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79E5C25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141F540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A6A4AD4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AC571CB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3AB5D3A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02443CD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A49DF1E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F018552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8648BB4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44506E67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CA8428D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E0E12F5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CFA24E2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365D0CF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40885D1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66027CFD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881DC7E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8F4746F" w14:textId="77777777" w:rsidR="00541428" w:rsidRDefault="00541428" w:rsidP="00F8593B">
            <w:pPr>
              <w:tabs>
                <w:tab w:val="left" w:pos="2530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F18CE5" w14:textId="77777777" w:rsidR="005D6743" w:rsidRDefault="005D6743"/>
    <w:sectPr w:rsidR="005D674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F48B6" w14:textId="77777777" w:rsidR="006860A2" w:rsidRDefault="006860A2" w:rsidP="006860A2">
      <w:pPr>
        <w:spacing w:after="0" w:line="240" w:lineRule="auto"/>
      </w:pPr>
      <w:r>
        <w:separator/>
      </w:r>
    </w:p>
  </w:endnote>
  <w:endnote w:type="continuationSeparator" w:id="0">
    <w:p w14:paraId="7F3D888D" w14:textId="77777777" w:rsidR="006860A2" w:rsidRDefault="006860A2" w:rsidP="00686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1428A" w14:textId="77777777" w:rsidR="00541428" w:rsidRDefault="00541428">
    <w:pPr>
      <w:pStyle w:val="Footer"/>
    </w:pPr>
    <w:r>
      <w:t>Invention Summary Sheet</w:t>
    </w:r>
    <w:r>
      <w:tab/>
    </w:r>
    <w:r>
      <w:tab/>
    </w:r>
    <w:sdt>
      <w:sdtPr>
        <w:id w:val="-826126711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BC266B3" w14:textId="77777777" w:rsidR="00541428" w:rsidRDefault="005414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70F0D" w14:textId="77777777" w:rsidR="006860A2" w:rsidRDefault="006860A2" w:rsidP="006860A2">
      <w:pPr>
        <w:spacing w:after="0" w:line="240" w:lineRule="auto"/>
      </w:pPr>
      <w:r>
        <w:separator/>
      </w:r>
    </w:p>
  </w:footnote>
  <w:footnote w:type="continuationSeparator" w:id="0">
    <w:p w14:paraId="27203C75" w14:textId="77777777" w:rsidR="006860A2" w:rsidRDefault="006860A2" w:rsidP="00686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0FCE6" w14:textId="77777777" w:rsidR="006860A2" w:rsidRDefault="006860A2" w:rsidP="006860A2">
    <w:pPr>
      <w:pStyle w:val="Header"/>
      <w:jc w:val="center"/>
      <w:rPr>
        <w:rFonts w:ascii="Times New Roman" w:hAnsi="Times New Roman" w:cs="Times New Roman"/>
        <w:b/>
        <w:i/>
        <w:color w:val="FF0000"/>
        <w:sz w:val="28"/>
        <w:szCs w:val="28"/>
      </w:rPr>
    </w:pPr>
    <w:r w:rsidRPr="00174C35">
      <w:rPr>
        <w:rFonts w:ascii="Times New Roman" w:hAnsi="Times New Roman" w:cs="Times New Roman"/>
        <w:b/>
        <w:i/>
        <w:color w:val="FF0000"/>
        <w:sz w:val="28"/>
        <w:szCs w:val="28"/>
      </w:rPr>
      <w:t>ARISTOCRAT 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43"/>
    <w:rsid w:val="00111092"/>
    <w:rsid w:val="001B1F8B"/>
    <w:rsid w:val="00272AC8"/>
    <w:rsid w:val="002D77B5"/>
    <w:rsid w:val="003C272E"/>
    <w:rsid w:val="00406976"/>
    <w:rsid w:val="0044544B"/>
    <w:rsid w:val="004B5F55"/>
    <w:rsid w:val="00541428"/>
    <w:rsid w:val="005D6743"/>
    <w:rsid w:val="006860A2"/>
    <w:rsid w:val="007251BE"/>
    <w:rsid w:val="0072549A"/>
    <w:rsid w:val="00840263"/>
    <w:rsid w:val="009A6571"/>
    <w:rsid w:val="00B00575"/>
    <w:rsid w:val="00D52FAB"/>
    <w:rsid w:val="00D8644F"/>
    <w:rsid w:val="00DE74FD"/>
    <w:rsid w:val="00E6078A"/>
    <w:rsid w:val="00E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5FAB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6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6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0A2"/>
  </w:style>
  <w:style w:type="paragraph" w:styleId="Footer">
    <w:name w:val="footer"/>
    <w:basedOn w:val="Normal"/>
    <w:link w:val="FooterChar"/>
    <w:uiPriority w:val="99"/>
    <w:unhideWhenUsed/>
    <w:rsid w:val="00686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0A2"/>
  </w:style>
  <w:style w:type="paragraph" w:styleId="BalloonText">
    <w:name w:val="Balloon Text"/>
    <w:basedOn w:val="Normal"/>
    <w:link w:val="BalloonTextChar"/>
    <w:uiPriority w:val="99"/>
    <w:semiHidden/>
    <w:unhideWhenUsed/>
    <w:rsid w:val="006860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0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AristocratInvSummary.dotx</Template>
  <TotalTime>0</TotalTime>
  <Pages>2</Pages>
  <Words>42</Words>
  <Characters>242</Characters>
  <Application>Microsoft Office Word</Application>
  <DocSecurity>0</DocSecurity>
  <PresentationFormat/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Aristocrat Invention Summary Sheet (2011886).DOCX</vt:lpstr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Aristocrat Invention Summary Sheet (2011886).DOCX</dc:title>
  <dc:subject/>
  <dc:creator>Emily Bates</dc:creator>
  <cp:keywords/>
  <dc:description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