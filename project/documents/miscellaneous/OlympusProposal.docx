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396"/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60"/>
        <w:gridCol w:w="2691"/>
        <w:gridCol w:w="3258"/>
        <w:gridCol w:w="3111"/>
      </w:tblGrid>
      <w:tr w:rsidR="003D1B4F" w:rsidRPr="00925356" w14:paraId="2D6312AE" w14:textId="77777777" w:rsidTr="00B32314">
        <w:trPr>
          <w:trHeight w:val="620"/>
        </w:trPr>
        <w:tc>
          <w:tcPr>
            <w:tcW w:w="2460" w:type="dxa"/>
            <w:shd w:val="clear" w:color="000000" w:fill="4F81BD"/>
            <w:noWrap/>
            <w:vAlign w:val="center"/>
            <w:hideMark/>
          </w:tcPr>
          <w:p w14:paraId="58CE49EE" w14:textId="77777777" w:rsidR="003D1B4F" w:rsidRPr="00925356" w:rsidRDefault="003D1B4F" w:rsidP="003D1B4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</w:pPr>
            <w:r w:rsidRPr="00925356"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  <w:t xml:space="preserve">Purpose of Proposal:  </w:t>
            </w:r>
          </w:p>
        </w:tc>
        <w:tc>
          <w:tcPr>
            <w:tcW w:w="9060" w:type="dxa"/>
            <w:gridSpan w:val="3"/>
            <w:shd w:val="clear" w:color="000000" w:fill="4F81BD"/>
            <w:noWrap/>
            <w:vAlign w:val="center"/>
            <w:hideMark/>
          </w:tcPr>
          <w:p w14:paraId="7CF71164" w14:textId="77777777" w:rsidR="003D1B4F" w:rsidRPr="00FF5742" w:rsidRDefault="001F126C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</w:rPr>
            </w:pPr>
            <w:r w:rsidRPr="00FF5742"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</w:rPr>
              <w:t>Divisional Recommendation</w:t>
            </w:r>
          </w:p>
        </w:tc>
      </w:tr>
      <w:tr w:rsidR="003D1B4F" w:rsidRPr="00925356" w14:paraId="70F327BE" w14:textId="77777777" w:rsidTr="001674C7">
        <w:trPr>
          <w:trHeight w:hRule="exact" w:val="43"/>
        </w:trPr>
        <w:tc>
          <w:tcPr>
            <w:tcW w:w="11520" w:type="dxa"/>
            <w:gridSpan w:val="4"/>
            <w:shd w:val="clear" w:color="000000" w:fill="808080"/>
            <w:noWrap/>
            <w:vAlign w:val="bottom"/>
            <w:hideMark/>
          </w:tcPr>
          <w:p w14:paraId="4CD05FAC" w14:textId="77777777" w:rsidR="003D1B4F" w:rsidRPr="00925356" w:rsidRDefault="003D1B4F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3D1B4F" w:rsidRPr="00925356" w14:paraId="69F6F7AA" w14:textId="77777777" w:rsidTr="001674C7">
        <w:trPr>
          <w:trHeight w:val="845"/>
        </w:trPr>
        <w:tc>
          <w:tcPr>
            <w:tcW w:w="11520" w:type="dxa"/>
            <w:gridSpan w:val="4"/>
            <w:shd w:val="clear" w:color="000000" w:fill="4F81BD"/>
            <w:vAlign w:val="center"/>
            <w:hideMark/>
          </w:tcPr>
          <w:p w14:paraId="3B489132" w14:textId="77777777" w:rsidR="003D1B4F" w:rsidRPr="006E125E" w:rsidRDefault="00840E58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</w:rPr>
              <w:t>&lt;&lt;title&gt;&gt;</w:t>
            </w:r>
          </w:p>
        </w:tc>
      </w:tr>
      <w:tr w:rsidR="003D1B4F" w:rsidRPr="00925356" w14:paraId="7B42971E" w14:textId="77777777" w:rsidTr="001674C7">
        <w:trPr>
          <w:trHeight w:hRule="exact" w:val="43"/>
        </w:trPr>
        <w:tc>
          <w:tcPr>
            <w:tcW w:w="11520" w:type="dxa"/>
            <w:gridSpan w:val="4"/>
            <w:shd w:val="clear" w:color="000000" w:fill="808080"/>
            <w:noWrap/>
            <w:vAlign w:val="bottom"/>
            <w:hideMark/>
          </w:tcPr>
          <w:p w14:paraId="4288200E" w14:textId="77777777" w:rsidR="003D1B4F" w:rsidRPr="00925356" w:rsidRDefault="003D1B4F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9E5564" w:rsidRPr="00925356" w14:paraId="44F14995" w14:textId="77777777" w:rsidTr="001674C7">
        <w:trPr>
          <w:trHeight w:val="300"/>
        </w:trPr>
        <w:tc>
          <w:tcPr>
            <w:tcW w:w="2460" w:type="dxa"/>
            <w:shd w:val="clear" w:color="000000" w:fill="4F81BD"/>
            <w:noWrap/>
            <w:vAlign w:val="center"/>
            <w:hideMark/>
          </w:tcPr>
          <w:p w14:paraId="44AC5887" w14:textId="77777777" w:rsidR="003D1B4F" w:rsidRPr="00925356" w:rsidRDefault="00902EDF" w:rsidP="00902ED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02EDF">
              <w:rPr>
                <w:rFonts w:ascii="Calibri" w:eastAsia="Times New Roman" w:hAnsi="Calibri" w:cs="Times New Roman"/>
                <w:color w:val="FFFFFF"/>
              </w:rPr>
              <w:t>Client File No.:</w:t>
            </w:r>
          </w:p>
        </w:tc>
        <w:tc>
          <w:tcPr>
            <w:tcW w:w="2691" w:type="dxa"/>
            <w:shd w:val="clear" w:color="000000" w:fill="4F81BD"/>
            <w:noWrap/>
            <w:vAlign w:val="center"/>
            <w:hideMark/>
          </w:tcPr>
          <w:p w14:paraId="22CD0BFC" w14:textId="77777777" w:rsidR="003D1B4F" w:rsidRPr="00925356" w:rsidRDefault="009508F3" w:rsidP="00687FE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&lt;&lt;RefNo&gt;&gt;</w:t>
            </w:r>
          </w:p>
        </w:tc>
        <w:tc>
          <w:tcPr>
            <w:tcW w:w="3258" w:type="dxa"/>
            <w:shd w:val="clear" w:color="000000" w:fill="4F81BD"/>
            <w:noWrap/>
            <w:vAlign w:val="center"/>
            <w:hideMark/>
          </w:tcPr>
          <w:p w14:paraId="2F518D54" w14:textId="77777777" w:rsidR="003D1B4F" w:rsidRPr="00925356" w:rsidRDefault="00902EDF" w:rsidP="00687FE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SLW File No.</w:t>
            </w:r>
            <w:r w:rsidR="003D1B4F" w:rsidRPr="00925356">
              <w:rPr>
                <w:rFonts w:ascii="Calibri" w:eastAsia="Times New Roman" w:hAnsi="Calibri" w:cs="Times New Roman"/>
                <w:color w:val="FFFFFF"/>
              </w:rPr>
              <w:t>:</w:t>
            </w:r>
          </w:p>
        </w:tc>
        <w:tc>
          <w:tcPr>
            <w:tcW w:w="3111" w:type="dxa"/>
            <w:shd w:val="clear" w:color="000000" w:fill="4F81BD"/>
            <w:noWrap/>
            <w:vAlign w:val="bottom"/>
            <w:hideMark/>
          </w:tcPr>
          <w:p w14:paraId="66A78DA1" w14:textId="77777777" w:rsidR="003D1B4F" w:rsidRPr="00925356" w:rsidRDefault="009508F3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&lt;&lt;matterNo&gt;&gt;</w:t>
            </w:r>
          </w:p>
        </w:tc>
      </w:tr>
      <w:tr w:rsidR="001F126C" w:rsidRPr="00925356" w14:paraId="1A059E9D" w14:textId="77777777" w:rsidTr="000C052E">
        <w:trPr>
          <w:trHeight w:val="300"/>
        </w:trPr>
        <w:tc>
          <w:tcPr>
            <w:tcW w:w="2460" w:type="dxa"/>
            <w:shd w:val="clear" w:color="000000" w:fill="4F81BD"/>
            <w:noWrap/>
            <w:vAlign w:val="center"/>
            <w:hideMark/>
          </w:tcPr>
          <w:p w14:paraId="77A0A8C6" w14:textId="77777777" w:rsidR="001F126C" w:rsidRPr="00925356" w:rsidRDefault="001F126C" w:rsidP="00902ED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Application No.</w:t>
            </w:r>
            <w:r>
              <w:rPr>
                <w:rFonts w:ascii="Calibri" w:eastAsia="Times New Roman" w:hAnsi="Calibri" w:cs="Times New Roman"/>
                <w:color w:val="FFFFFF"/>
              </w:rPr>
              <w:t>:</w:t>
            </w:r>
          </w:p>
        </w:tc>
        <w:tc>
          <w:tcPr>
            <w:tcW w:w="2691" w:type="dxa"/>
            <w:shd w:val="clear" w:color="000000" w:fill="4F81BD"/>
            <w:noWrap/>
            <w:vAlign w:val="center"/>
            <w:hideMark/>
          </w:tcPr>
          <w:p w14:paraId="6977B75A" w14:textId="77777777" w:rsidR="001F126C" w:rsidRPr="00925356" w:rsidRDefault="001F126C" w:rsidP="00902ED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&lt;&lt;serialNo&gt;&gt;</w:t>
            </w:r>
          </w:p>
        </w:tc>
        <w:tc>
          <w:tcPr>
            <w:tcW w:w="6369" w:type="dxa"/>
            <w:gridSpan w:val="2"/>
            <w:shd w:val="clear" w:color="000000" w:fill="4F81BD"/>
            <w:noWrap/>
            <w:vAlign w:val="center"/>
            <w:hideMark/>
          </w:tcPr>
          <w:p w14:paraId="30C1E89D" w14:textId="77777777" w:rsidR="001F126C" w:rsidRPr="00925356" w:rsidRDefault="001F126C" w:rsidP="006E125E">
            <w:pPr>
              <w:spacing w:after="0" w:line="240" w:lineRule="auto"/>
              <w:rPr>
                <w:rFonts w:ascii="Calibri" w:eastAsia="Times New Roman" w:hAnsi="Calibri" w:cs="Times New Roman"/>
                <w:color w:val="FFFFFF"/>
              </w:rPr>
            </w:pPr>
          </w:p>
        </w:tc>
      </w:tr>
      <w:tr w:rsidR="00902EDF" w:rsidRPr="00925356" w14:paraId="31019C33" w14:textId="77777777" w:rsidTr="00B023CB">
        <w:trPr>
          <w:trHeight w:val="300"/>
        </w:trPr>
        <w:tc>
          <w:tcPr>
            <w:tcW w:w="2460" w:type="dxa"/>
            <w:shd w:val="clear" w:color="000000" w:fill="4F81BD"/>
            <w:noWrap/>
            <w:vAlign w:val="center"/>
            <w:hideMark/>
          </w:tcPr>
          <w:p w14:paraId="64A29CC3" w14:textId="77777777" w:rsidR="00902EDF" w:rsidRPr="00925356" w:rsidRDefault="00902EDF" w:rsidP="00687FE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Attorney</w:t>
            </w:r>
            <w:r>
              <w:rPr>
                <w:rFonts w:ascii="Calibri" w:eastAsia="Times New Roman" w:hAnsi="Calibri" w:cs="Times New Roman"/>
                <w:color w:val="FFFFFF"/>
              </w:rPr>
              <w:t>/Agent</w:t>
            </w:r>
            <w:r w:rsidRPr="00925356">
              <w:rPr>
                <w:rFonts w:ascii="Calibri" w:eastAsia="Times New Roman" w:hAnsi="Calibri" w:cs="Times New Roman"/>
                <w:color w:val="FFFFFF"/>
              </w:rPr>
              <w:t xml:space="preserve"> Name:</w:t>
            </w:r>
          </w:p>
        </w:tc>
        <w:tc>
          <w:tcPr>
            <w:tcW w:w="9060" w:type="dxa"/>
            <w:gridSpan w:val="3"/>
            <w:shd w:val="clear" w:color="000000" w:fill="4F81BD"/>
            <w:noWrap/>
            <w:vAlign w:val="center"/>
            <w:hideMark/>
          </w:tcPr>
          <w:p w14:paraId="4D64D9BA" w14:textId="77777777" w:rsidR="00902EDF" w:rsidRPr="00925356" w:rsidRDefault="009508F3" w:rsidP="00B149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>
              <w:rPr>
                <w:rFonts w:ascii="Calibri" w:eastAsia="Times New Roman" w:hAnsi="Calibri" w:cs="Times New Roman"/>
                <w:color w:val="FFFFFF"/>
              </w:rPr>
              <w:t>&lt;&lt;WAName&gt;&gt;</w:t>
            </w:r>
          </w:p>
        </w:tc>
      </w:tr>
      <w:tr w:rsidR="003D1B4F" w:rsidRPr="00925356" w14:paraId="0623FE33" w14:textId="77777777" w:rsidTr="001674C7">
        <w:trPr>
          <w:trHeight w:hRule="exact" w:val="43"/>
        </w:trPr>
        <w:tc>
          <w:tcPr>
            <w:tcW w:w="11520" w:type="dxa"/>
            <w:gridSpan w:val="4"/>
            <w:shd w:val="clear" w:color="000000" w:fill="808080"/>
            <w:noWrap/>
            <w:vAlign w:val="bottom"/>
            <w:hideMark/>
          </w:tcPr>
          <w:p w14:paraId="25D20C06" w14:textId="77777777" w:rsidR="003D1B4F" w:rsidRPr="00925356" w:rsidRDefault="003D1B4F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3D1B4F" w:rsidRPr="00925356" w14:paraId="52C78CDF" w14:textId="77777777" w:rsidTr="001674C7">
        <w:trPr>
          <w:trHeight w:hRule="exact" w:val="43"/>
        </w:trPr>
        <w:tc>
          <w:tcPr>
            <w:tcW w:w="11520" w:type="dxa"/>
            <w:gridSpan w:val="4"/>
            <w:shd w:val="clear" w:color="000000" w:fill="808080"/>
            <w:noWrap/>
            <w:vAlign w:val="bottom"/>
            <w:hideMark/>
          </w:tcPr>
          <w:p w14:paraId="58265CEB" w14:textId="77777777" w:rsidR="003D1B4F" w:rsidRPr="00925356" w:rsidRDefault="003D1B4F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3D1B4F" w:rsidRPr="00925356" w14:paraId="3AB45809" w14:textId="77777777" w:rsidTr="00902EDF">
        <w:trPr>
          <w:trHeight w:val="552"/>
        </w:trPr>
        <w:tc>
          <w:tcPr>
            <w:tcW w:w="2460" w:type="dxa"/>
            <w:shd w:val="clear" w:color="000000" w:fill="E1DDC4"/>
            <w:vAlign w:val="center"/>
            <w:hideMark/>
          </w:tcPr>
          <w:p w14:paraId="4C741742" w14:textId="77777777" w:rsidR="003D1B4F" w:rsidRPr="00925356" w:rsidRDefault="00902EDF" w:rsidP="003D1B4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Division</w:t>
            </w:r>
            <w:r w:rsidR="00E35463">
              <w:rPr>
                <w:rFonts w:ascii="Calibri" w:eastAsia="Times New Roman" w:hAnsi="Calibri" w:cs="Times New Roman"/>
                <w:color w:val="000000"/>
              </w:rPr>
              <w:t>:</w:t>
            </w:r>
          </w:p>
        </w:tc>
        <w:tc>
          <w:tcPr>
            <w:tcW w:w="9060" w:type="dxa"/>
            <w:gridSpan w:val="3"/>
            <w:shd w:val="clear" w:color="000000" w:fill="FFFFFF"/>
            <w:vAlign w:val="center"/>
            <w:hideMark/>
          </w:tcPr>
          <w:p w14:paraId="1CAD2D6C" w14:textId="77777777" w:rsidR="003D1B4F" w:rsidRPr="00925356" w:rsidRDefault="00E35463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C00000"/>
              </w:rPr>
            </w:pPr>
            <w:r w:rsidRPr="00913EC1">
              <w:rPr>
                <w:color w:val="C00000"/>
              </w:rPr>
              <w:t>[Attorney Input Needed]</w:t>
            </w:r>
          </w:p>
        </w:tc>
      </w:tr>
      <w:tr w:rsidR="003D1B4F" w:rsidRPr="00925356" w14:paraId="680902CC" w14:textId="77777777" w:rsidTr="001674C7">
        <w:trPr>
          <w:trHeight w:val="585"/>
        </w:trPr>
        <w:tc>
          <w:tcPr>
            <w:tcW w:w="2460" w:type="dxa"/>
            <w:shd w:val="clear" w:color="000000" w:fill="E1DDC4"/>
            <w:vAlign w:val="center"/>
            <w:hideMark/>
          </w:tcPr>
          <w:p w14:paraId="33A215E8" w14:textId="77777777" w:rsidR="003D1B4F" w:rsidRPr="00925356" w:rsidRDefault="00E35463" w:rsidP="00902ED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Technology </w:t>
            </w:r>
            <w:r w:rsidR="00902EDF">
              <w:rPr>
                <w:rFonts w:ascii="Calibri" w:eastAsia="Times New Roman" w:hAnsi="Calibri" w:cs="Times New Roman"/>
                <w:color w:val="000000"/>
              </w:rPr>
              <w:t>Summary</w:t>
            </w:r>
            <w:r>
              <w:rPr>
                <w:rFonts w:ascii="Calibri" w:eastAsia="Times New Roman" w:hAnsi="Calibri" w:cs="Times New Roman"/>
                <w:color w:val="000000"/>
              </w:rPr>
              <w:t>:</w:t>
            </w:r>
          </w:p>
        </w:tc>
        <w:tc>
          <w:tcPr>
            <w:tcW w:w="9060" w:type="dxa"/>
            <w:gridSpan w:val="3"/>
            <w:shd w:val="clear" w:color="000000" w:fill="FFFFFF"/>
            <w:vAlign w:val="center"/>
            <w:hideMark/>
          </w:tcPr>
          <w:p w14:paraId="6C2F2771" w14:textId="77777777" w:rsidR="003D1B4F" w:rsidRPr="00925356" w:rsidRDefault="00E35463" w:rsidP="003D1B4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913EC1">
              <w:rPr>
                <w:color w:val="C00000"/>
              </w:rPr>
              <w:t>[Attorney Input Needed]</w:t>
            </w:r>
          </w:p>
        </w:tc>
      </w:tr>
      <w:tr w:rsidR="007A76E8" w:rsidRPr="00925356" w14:paraId="560E826E" w14:textId="77777777" w:rsidTr="001674C7">
        <w:trPr>
          <w:trHeight w:hRule="exact" w:val="43"/>
        </w:trPr>
        <w:tc>
          <w:tcPr>
            <w:tcW w:w="2460" w:type="dxa"/>
            <w:shd w:val="clear" w:color="000000" w:fill="808080"/>
            <w:noWrap/>
            <w:vAlign w:val="bottom"/>
          </w:tcPr>
          <w:p w14:paraId="25E432AD" w14:textId="77777777" w:rsidR="007A76E8" w:rsidRPr="00925356" w:rsidRDefault="007A76E8" w:rsidP="007A76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</w:p>
        </w:tc>
        <w:tc>
          <w:tcPr>
            <w:tcW w:w="2691" w:type="dxa"/>
            <w:shd w:val="clear" w:color="000000" w:fill="808080"/>
            <w:noWrap/>
            <w:vAlign w:val="bottom"/>
            <w:hideMark/>
          </w:tcPr>
          <w:p w14:paraId="3E78E034" w14:textId="77777777" w:rsidR="007A76E8" w:rsidRPr="00925356" w:rsidRDefault="007A76E8" w:rsidP="007A76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  <w:tc>
          <w:tcPr>
            <w:tcW w:w="3258" w:type="dxa"/>
            <w:shd w:val="clear" w:color="000000" w:fill="808080"/>
            <w:noWrap/>
            <w:vAlign w:val="bottom"/>
            <w:hideMark/>
          </w:tcPr>
          <w:p w14:paraId="3E3DFE10" w14:textId="77777777" w:rsidR="007A76E8" w:rsidRPr="00925356" w:rsidRDefault="007A76E8" w:rsidP="007A76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  <w:tc>
          <w:tcPr>
            <w:tcW w:w="3111" w:type="dxa"/>
            <w:shd w:val="clear" w:color="000000" w:fill="808080"/>
            <w:noWrap/>
            <w:vAlign w:val="bottom"/>
            <w:hideMark/>
          </w:tcPr>
          <w:p w14:paraId="6B48771D" w14:textId="77777777" w:rsidR="007A76E8" w:rsidRPr="00925356" w:rsidRDefault="007A76E8" w:rsidP="007A76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7A76E8" w:rsidRPr="00925356" w14:paraId="0ECC6775" w14:textId="77777777" w:rsidTr="001674C7">
        <w:trPr>
          <w:trHeight w:val="360"/>
        </w:trPr>
        <w:tc>
          <w:tcPr>
            <w:tcW w:w="2460" w:type="dxa"/>
            <w:shd w:val="clear" w:color="000000" w:fill="E1DDC4"/>
            <w:vAlign w:val="center"/>
            <w:hideMark/>
          </w:tcPr>
          <w:p w14:paraId="05AE8936" w14:textId="77777777" w:rsidR="007A76E8" w:rsidRPr="00925356" w:rsidRDefault="007A76E8" w:rsidP="007A76E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25356">
              <w:rPr>
                <w:rFonts w:ascii="Calibri" w:eastAsia="Times New Roman" w:hAnsi="Calibri" w:cs="Times New Roman"/>
                <w:color w:val="000000"/>
              </w:rPr>
              <w:t>Inventor(s):</w:t>
            </w:r>
          </w:p>
        </w:tc>
        <w:tc>
          <w:tcPr>
            <w:tcW w:w="9060" w:type="dxa"/>
            <w:gridSpan w:val="3"/>
            <w:shd w:val="clear" w:color="auto" w:fill="auto"/>
            <w:vAlign w:val="center"/>
            <w:hideMark/>
          </w:tcPr>
          <w:p w14:paraId="13D28887" w14:textId="77777777" w:rsidR="007A76E8" w:rsidRPr="00925356" w:rsidRDefault="009508F3" w:rsidP="001F3FF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C00000"/>
              </w:rPr>
            </w:pPr>
            <w:r>
              <w:rPr>
                <w:rFonts w:ascii="Calibri" w:eastAsia="Times New Roman" w:hAnsi="Calibri" w:cs="Times New Roman"/>
              </w:rPr>
              <w:t>&lt;&lt;inventorList&gt;&gt;</w:t>
            </w:r>
          </w:p>
        </w:tc>
      </w:tr>
      <w:tr w:rsidR="007A76E8" w:rsidRPr="00925356" w14:paraId="50892797" w14:textId="77777777" w:rsidTr="001674C7">
        <w:trPr>
          <w:trHeight w:hRule="exact" w:val="43"/>
        </w:trPr>
        <w:tc>
          <w:tcPr>
            <w:tcW w:w="11520" w:type="dxa"/>
            <w:gridSpan w:val="4"/>
            <w:shd w:val="clear" w:color="000000" w:fill="808080"/>
            <w:noWrap/>
            <w:vAlign w:val="bottom"/>
            <w:hideMark/>
          </w:tcPr>
          <w:p w14:paraId="52A9A0C3" w14:textId="77777777" w:rsidR="007A76E8" w:rsidRPr="00925356" w:rsidRDefault="007A76E8" w:rsidP="007A76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</w:rPr>
            </w:pPr>
            <w:r w:rsidRPr="00925356">
              <w:rPr>
                <w:rFonts w:ascii="Calibri" w:eastAsia="Times New Roman" w:hAnsi="Calibri" w:cs="Times New Roman"/>
                <w:color w:val="FFFFFF"/>
              </w:rPr>
              <w:t> </w:t>
            </w:r>
          </w:p>
        </w:tc>
      </w:tr>
      <w:tr w:rsidR="007A76E8" w:rsidRPr="00925356" w14:paraId="7EF108C4" w14:textId="77777777" w:rsidTr="00F22711">
        <w:trPr>
          <w:trHeight w:val="2910"/>
        </w:trPr>
        <w:tc>
          <w:tcPr>
            <w:tcW w:w="2460" w:type="dxa"/>
            <w:shd w:val="clear" w:color="000000" w:fill="DDD9C4"/>
            <w:noWrap/>
            <w:vAlign w:val="center"/>
            <w:hideMark/>
          </w:tcPr>
          <w:p w14:paraId="38C0A206" w14:textId="77777777" w:rsidR="007A76E8" w:rsidRPr="00925356" w:rsidRDefault="007A76E8" w:rsidP="007A76E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925356">
              <w:rPr>
                <w:rFonts w:ascii="Calibri" w:eastAsia="Times New Roman" w:hAnsi="Calibri" w:cs="Times New Roman"/>
                <w:color w:val="000000"/>
              </w:rPr>
              <w:t>Family:</w:t>
            </w:r>
          </w:p>
        </w:tc>
        <w:tc>
          <w:tcPr>
            <w:tcW w:w="9060" w:type="dxa"/>
            <w:gridSpan w:val="3"/>
            <w:shd w:val="clear" w:color="auto" w:fill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07"/>
              <w:gridCol w:w="2207"/>
              <w:gridCol w:w="2207"/>
              <w:gridCol w:w="2208"/>
            </w:tblGrid>
            <w:tr w:rsidR="00902EDF" w14:paraId="56CD4461" w14:textId="77777777" w:rsidTr="00F13BF5">
              <w:tc>
                <w:tcPr>
                  <w:tcW w:w="2207" w:type="dxa"/>
                  <w:shd w:val="clear" w:color="auto" w:fill="D9D9D9" w:themeFill="background1" w:themeFillShade="D9"/>
                </w:tcPr>
                <w:p w14:paraId="511495AC" w14:textId="77777777" w:rsidR="00902EDF" w:rsidRPr="00A01916" w:rsidRDefault="00902EDF" w:rsidP="00D05365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  <w:r w:rsidRPr="00A01916">
                    <w:rPr>
                      <w:rFonts w:ascii="Calibri" w:eastAsia="Times New Roman" w:hAnsi="Calibri" w:cs="Times New Roman"/>
                      <w:b/>
                    </w:rPr>
                    <w:t>SLW File No.</w:t>
                  </w:r>
                </w:p>
              </w:tc>
              <w:tc>
                <w:tcPr>
                  <w:tcW w:w="2207" w:type="dxa"/>
                  <w:shd w:val="clear" w:color="auto" w:fill="D9D9D9" w:themeFill="background1" w:themeFillShade="D9"/>
                </w:tcPr>
                <w:p w14:paraId="1DBECAFE" w14:textId="77777777" w:rsidR="00902EDF" w:rsidRPr="00A01916" w:rsidRDefault="00902EDF" w:rsidP="00D05365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  <w:r w:rsidRPr="00A01916">
                    <w:rPr>
                      <w:rFonts w:ascii="Calibri" w:eastAsia="Times New Roman" w:hAnsi="Calibri" w:cs="Times New Roman"/>
                      <w:b/>
                    </w:rPr>
                    <w:t>Client File No.</w:t>
                  </w:r>
                </w:p>
              </w:tc>
              <w:tc>
                <w:tcPr>
                  <w:tcW w:w="2207" w:type="dxa"/>
                  <w:shd w:val="clear" w:color="auto" w:fill="D9D9D9" w:themeFill="background1" w:themeFillShade="D9"/>
                </w:tcPr>
                <w:p w14:paraId="3B7E2E24" w14:textId="77777777" w:rsidR="00902EDF" w:rsidRPr="00A01916" w:rsidRDefault="00902EDF" w:rsidP="00D05365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  <w:r w:rsidRPr="00A01916">
                    <w:rPr>
                      <w:rFonts w:ascii="Calibri" w:eastAsia="Times New Roman" w:hAnsi="Calibri" w:cs="Times New Roman"/>
                      <w:b/>
                    </w:rPr>
                    <w:t>Application No.</w:t>
                  </w:r>
                </w:p>
              </w:tc>
              <w:tc>
                <w:tcPr>
                  <w:tcW w:w="2208" w:type="dxa"/>
                  <w:shd w:val="clear" w:color="auto" w:fill="D9D9D9" w:themeFill="background1" w:themeFillShade="D9"/>
                </w:tcPr>
                <w:p w14:paraId="72BCF9EF" w14:textId="77777777" w:rsidR="00902EDF" w:rsidRPr="00A01916" w:rsidRDefault="00902EDF" w:rsidP="00D05365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  <w:r w:rsidRPr="00A01916">
                    <w:rPr>
                      <w:rFonts w:ascii="Calibri" w:eastAsia="Times New Roman" w:hAnsi="Calibri" w:cs="Times New Roman"/>
                      <w:b/>
                    </w:rPr>
                    <w:t>Status</w:t>
                  </w:r>
                </w:p>
              </w:tc>
            </w:tr>
            <w:tr w:rsidR="001F3FFF" w14:paraId="266EE4C9" w14:textId="77777777" w:rsidTr="001F3FFF">
              <w:tc>
                <w:tcPr>
                  <w:tcW w:w="2207" w:type="dxa"/>
                  <w:shd w:val="clear" w:color="auto" w:fill="auto"/>
                </w:tcPr>
                <w:p w14:paraId="1BC50F23" w14:textId="77777777" w:rsidR="001F3FFF" w:rsidRPr="00A01916" w:rsidRDefault="001F3FFF" w:rsidP="00D05365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</w:p>
              </w:tc>
              <w:tc>
                <w:tcPr>
                  <w:tcW w:w="2207" w:type="dxa"/>
                  <w:shd w:val="clear" w:color="auto" w:fill="auto"/>
                </w:tcPr>
                <w:p w14:paraId="71E279A5" w14:textId="77777777" w:rsidR="001F3FFF" w:rsidRPr="00A01916" w:rsidRDefault="001F3FFF" w:rsidP="00D05365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</w:p>
              </w:tc>
              <w:tc>
                <w:tcPr>
                  <w:tcW w:w="2207" w:type="dxa"/>
                  <w:shd w:val="clear" w:color="auto" w:fill="auto"/>
                </w:tcPr>
                <w:p w14:paraId="1861972B" w14:textId="77777777" w:rsidR="001F3FFF" w:rsidRPr="00A01916" w:rsidRDefault="001F3FFF" w:rsidP="00D05365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</w:p>
              </w:tc>
              <w:tc>
                <w:tcPr>
                  <w:tcW w:w="2208" w:type="dxa"/>
                  <w:shd w:val="clear" w:color="auto" w:fill="auto"/>
                </w:tcPr>
                <w:p w14:paraId="72F11992" w14:textId="77777777" w:rsidR="001F3FFF" w:rsidRPr="00A01916" w:rsidRDefault="001F3FFF" w:rsidP="00D05365">
                  <w:pPr>
                    <w:framePr w:hSpace="180" w:wrap="around" w:vAnchor="page" w:hAnchor="margin" w:xAlign="center" w:y="1396"/>
                    <w:jc w:val="center"/>
                    <w:rPr>
                      <w:rFonts w:ascii="Calibri" w:eastAsia="Times New Roman" w:hAnsi="Calibri" w:cs="Times New Roman"/>
                      <w:b/>
                    </w:rPr>
                  </w:pPr>
                </w:p>
              </w:tc>
            </w:tr>
          </w:tbl>
          <w:p w14:paraId="074BB87B" w14:textId="77777777" w:rsidR="007A76E8" w:rsidRPr="00925356" w:rsidRDefault="007A76E8" w:rsidP="007A76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C00000"/>
              </w:rPr>
            </w:pPr>
          </w:p>
        </w:tc>
      </w:tr>
    </w:tbl>
    <w:p w14:paraId="7FEA4F58" w14:textId="77777777" w:rsidR="003E614C" w:rsidRDefault="003E614C"/>
    <w:p w14:paraId="5AF2E4D1" w14:textId="77777777" w:rsidR="00B32314" w:rsidRDefault="00B32314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33411DE3" w14:textId="77777777" w:rsidR="009E5564" w:rsidRPr="0099553A" w:rsidRDefault="0099553A" w:rsidP="00CE1E65">
      <w:pPr>
        <w:ind w:left="1080" w:hanging="1080"/>
        <w:rPr>
          <w:b/>
          <w:color w:val="FF0000"/>
        </w:rPr>
      </w:pPr>
      <w:r w:rsidRPr="00F27E00">
        <w:rPr>
          <w:b/>
          <w:u w:val="single"/>
        </w:rPr>
        <w:lastRenderedPageBreak/>
        <w:t>Summary Of Subject Matter:</w:t>
      </w:r>
      <w:r w:rsidRPr="00F27E00">
        <w:rPr>
          <w:b/>
          <w:color w:val="FF0000"/>
        </w:rPr>
        <w:t xml:space="preserve"> </w:t>
      </w:r>
      <w:r w:rsidRPr="002312DF">
        <w:rPr>
          <w:color w:val="C00000"/>
        </w:rPr>
        <w:t xml:space="preserve"> </w:t>
      </w:r>
      <w:r w:rsidR="009E5564" w:rsidRPr="002312DF">
        <w:rPr>
          <w:color w:val="C00000"/>
        </w:rPr>
        <w:t>[Attorney Input Needed]</w:t>
      </w:r>
    </w:p>
    <w:p w14:paraId="64245FE2" w14:textId="77777777" w:rsidR="00FF5742" w:rsidRDefault="00FF5742" w:rsidP="00CE1E65">
      <w:pPr>
        <w:ind w:left="1080" w:hanging="1080"/>
        <w:rPr>
          <w:b/>
          <w:u w:val="single"/>
        </w:rPr>
      </w:pPr>
    </w:p>
    <w:p w14:paraId="627F59CF" w14:textId="77777777" w:rsidR="009E5564" w:rsidRDefault="00FF5742" w:rsidP="00CE1E65">
      <w:pPr>
        <w:ind w:left="1080" w:hanging="1080"/>
        <w:rPr>
          <w:b/>
          <w:u w:val="single"/>
        </w:rPr>
      </w:pPr>
      <w:r w:rsidRPr="00F27E00">
        <w:rPr>
          <w:b/>
          <w:u w:val="single"/>
        </w:rPr>
        <w:t>Exemplary Figure(s) Covered By Claims:</w:t>
      </w:r>
      <w:r w:rsidRPr="00F27E00">
        <w:rPr>
          <w:b/>
        </w:rPr>
        <w:t xml:space="preserve"> </w:t>
      </w:r>
      <w:r>
        <w:rPr>
          <w:b/>
          <w:u w:val="single"/>
        </w:rPr>
        <w:t xml:space="preserve"> </w:t>
      </w:r>
      <w:r>
        <w:rPr>
          <w:color w:val="C00000"/>
        </w:rPr>
        <w:t>[Attorney Input Needed]</w:t>
      </w:r>
    </w:p>
    <w:p w14:paraId="4AA54BF1" w14:textId="77777777" w:rsidR="00FF5742" w:rsidRDefault="00FF5742" w:rsidP="00CE1E65">
      <w:pPr>
        <w:ind w:left="1080" w:hanging="1080"/>
        <w:rPr>
          <w:b/>
          <w:u w:val="single"/>
        </w:rPr>
      </w:pPr>
    </w:p>
    <w:p w14:paraId="425F2C0D" w14:textId="19D26CBD" w:rsidR="003D1B4F" w:rsidRDefault="003D1B4F" w:rsidP="00CE1E65">
      <w:pPr>
        <w:ind w:left="1080" w:hanging="1080"/>
        <w:rPr>
          <w:b/>
        </w:rPr>
      </w:pPr>
      <w:r w:rsidRPr="003D1B4F">
        <w:rPr>
          <w:b/>
          <w:u w:val="single"/>
        </w:rPr>
        <w:t>Claims</w:t>
      </w:r>
      <w:r w:rsidRPr="003D1B4F">
        <w:rPr>
          <w:b/>
        </w:rPr>
        <w:t>:</w:t>
      </w:r>
      <w:r w:rsidR="00157726">
        <w:rPr>
          <w:b/>
        </w:rPr>
        <w:t xml:space="preserve"> </w:t>
      </w:r>
      <w:r w:rsidR="00157726" w:rsidRPr="002312DF">
        <w:rPr>
          <w:color w:val="C00000"/>
        </w:rPr>
        <w:t>[</w:t>
      </w:r>
      <w:r w:rsidR="00157726">
        <w:rPr>
          <w:color w:val="C00000"/>
        </w:rPr>
        <w:t>CMG Adds</w:t>
      </w:r>
      <w:r w:rsidR="00157726" w:rsidRPr="002312DF">
        <w:rPr>
          <w:color w:val="C00000"/>
        </w:rPr>
        <w:t>]</w:t>
      </w:r>
    </w:p>
    <w:p w14:paraId="5829BDD9" w14:textId="77777777" w:rsidR="001F126C" w:rsidRDefault="001F126C" w:rsidP="00CE1E65">
      <w:pPr>
        <w:ind w:left="1080" w:hanging="1080"/>
      </w:pPr>
    </w:p>
    <w:p w14:paraId="5465007A" w14:textId="77777777" w:rsidR="003D1B4F" w:rsidRDefault="003D1B4F" w:rsidP="00CE1E65">
      <w:pPr>
        <w:ind w:left="1080" w:hanging="1080"/>
        <w:rPr>
          <w:b/>
          <w:color w:val="C00000"/>
        </w:rPr>
      </w:pPr>
      <w:r>
        <w:rPr>
          <w:b/>
          <w:u w:val="single"/>
        </w:rPr>
        <w:t>Attorney</w:t>
      </w:r>
      <w:r w:rsidR="00902EDF">
        <w:rPr>
          <w:b/>
          <w:u w:val="single"/>
        </w:rPr>
        <w:t>/Agent</w:t>
      </w:r>
      <w:r>
        <w:rPr>
          <w:b/>
          <w:u w:val="single"/>
        </w:rPr>
        <w:t xml:space="preserve"> </w:t>
      </w:r>
      <w:r w:rsidR="001F126C">
        <w:rPr>
          <w:b/>
          <w:u w:val="single"/>
        </w:rPr>
        <w:t>Recommendation</w:t>
      </w:r>
      <w:r w:rsidRPr="003D1B4F">
        <w:rPr>
          <w:b/>
        </w:rPr>
        <w:t>:</w:t>
      </w:r>
      <w:r>
        <w:rPr>
          <w:b/>
        </w:rPr>
        <w:t xml:space="preserve">  </w:t>
      </w:r>
      <w:r w:rsidRPr="002312DF">
        <w:rPr>
          <w:b/>
          <w:color w:val="C00000"/>
        </w:rPr>
        <w:t>[Attorney Input Needed]</w:t>
      </w:r>
    </w:p>
    <w:p w14:paraId="41D02F92" w14:textId="77777777" w:rsidR="00B9000D" w:rsidRPr="003D1B4F" w:rsidRDefault="00B9000D" w:rsidP="003D1B4F">
      <w:pPr>
        <w:ind w:hanging="1080"/>
        <w:rPr>
          <w:b/>
          <w:u w:val="single"/>
        </w:rPr>
      </w:pPr>
    </w:p>
    <w:sectPr w:rsidR="00B9000D" w:rsidRPr="003D1B4F" w:rsidSect="005610C5">
      <w:headerReference w:type="default" r:id="rId7"/>
      <w:footerReference w:type="default" r:id="rId8"/>
      <w:pgSz w:w="12240" w:h="15840"/>
      <w:pgMar w:top="1440" w:right="1440" w:bottom="1440" w:left="144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07936" w14:textId="77777777" w:rsidR="00055FA7" w:rsidRDefault="00055FA7" w:rsidP="003E614C">
      <w:pPr>
        <w:spacing w:after="0" w:line="240" w:lineRule="auto"/>
      </w:pPr>
      <w:r>
        <w:separator/>
      </w:r>
    </w:p>
  </w:endnote>
  <w:endnote w:type="continuationSeparator" w:id="0">
    <w:p w14:paraId="1C066AE1" w14:textId="77777777" w:rsidR="00055FA7" w:rsidRDefault="00055FA7" w:rsidP="003E6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1ED26" w14:textId="77777777" w:rsidR="003E614C" w:rsidRDefault="003E614C">
    <w:pPr>
      <w:pStyle w:val="Footer"/>
    </w:pPr>
  </w:p>
  <w:p w14:paraId="18F3ACBD" w14:textId="77777777" w:rsidR="003E614C" w:rsidRDefault="003E61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DD96A" w14:textId="77777777" w:rsidR="00055FA7" w:rsidRDefault="00055FA7" w:rsidP="003E614C">
      <w:pPr>
        <w:spacing w:after="0" w:line="240" w:lineRule="auto"/>
      </w:pPr>
      <w:r>
        <w:separator/>
      </w:r>
    </w:p>
  </w:footnote>
  <w:footnote w:type="continuationSeparator" w:id="0">
    <w:p w14:paraId="1C1502B3" w14:textId="77777777" w:rsidR="00055FA7" w:rsidRDefault="00055FA7" w:rsidP="003E6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B1CF9" w14:textId="0B4EA1E3" w:rsidR="003E614C" w:rsidRDefault="00055FA7" w:rsidP="003E614C">
    <w:pPr>
      <w:pStyle w:val="Header"/>
    </w:pPr>
    <w:r>
      <w:rPr>
        <w:noProof/>
      </w:rPr>
      <w:drawing>
        <wp:inline distT="0" distB="0" distL="0" distR="0" wp14:anchorId="3A9952B6" wp14:editId="2706D6ED">
          <wp:extent cx="3524250" cy="5905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584C10">
      <w:rPr>
        <w:noProof/>
        <w:lang w:val="en-IN" w:eastAsia="en-IN"/>
      </w:rPr>
      <w:t xml:space="preserve">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A7"/>
    <w:rsid w:val="00022337"/>
    <w:rsid w:val="00043A66"/>
    <w:rsid w:val="00055FA7"/>
    <w:rsid w:val="00080A34"/>
    <w:rsid w:val="00086160"/>
    <w:rsid w:val="000D4D0C"/>
    <w:rsid w:val="00132F2B"/>
    <w:rsid w:val="001359EB"/>
    <w:rsid w:val="00157726"/>
    <w:rsid w:val="001674C7"/>
    <w:rsid w:val="00170F58"/>
    <w:rsid w:val="001E663B"/>
    <w:rsid w:val="001F126C"/>
    <w:rsid w:val="001F3FFF"/>
    <w:rsid w:val="002312DF"/>
    <w:rsid w:val="00297B5C"/>
    <w:rsid w:val="003D1B4F"/>
    <w:rsid w:val="003E614C"/>
    <w:rsid w:val="004335BC"/>
    <w:rsid w:val="00494E5F"/>
    <w:rsid w:val="004A1389"/>
    <w:rsid w:val="004D4193"/>
    <w:rsid w:val="005610C5"/>
    <w:rsid w:val="005614BD"/>
    <w:rsid w:val="0056365B"/>
    <w:rsid w:val="00584C10"/>
    <w:rsid w:val="006142E1"/>
    <w:rsid w:val="006206A4"/>
    <w:rsid w:val="006275F3"/>
    <w:rsid w:val="006365BB"/>
    <w:rsid w:val="00687FEB"/>
    <w:rsid w:val="006E125E"/>
    <w:rsid w:val="00752B6D"/>
    <w:rsid w:val="007A76E8"/>
    <w:rsid w:val="007E71F5"/>
    <w:rsid w:val="00811C59"/>
    <w:rsid w:val="00840E58"/>
    <w:rsid w:val="008E7731"/>
    <w:rsid w:val="00902EDF"/>
    <w:rsid w:val="0092224D"/>
    <w:rsid w:val="00925356"/>
    <w:rsid w:val="009508F3"/>
    <w:rsid w:val="00965028"/>
    <w:rsid w:val="00974AD0"/>
    <w:rsid w:val="0099553A"/>
    <w:rsid w:val="009E1D07"/>
    <w:rsid w:val="009E5564"/>
    <w:rsid w:val="009F16AB"/>
    <w:rsid w:val="00A13506"/>
    <w:rsid w:val="00A52285"/>
    <w:rsid w:val="00A60A5A"/>
    <w:rsid w:val="00B101A0"/>
    <w:rsid w:val="00B1495A"/>
    <w:rsid w:val="00B32314"/>
    <w:rsid w:val="00B9000D"/>
    <w:rsid w:val="00BC4BC6"/>
    <w:rsid w:val="00BD4E97"/>
    <w:rsid w:val="00CB2E78"/>
    <w:rsid w:val="00CB7DD6"/>
    <w:rsid w:val="00CE1E65"/>
    <w:rsid w:val="00CE34C6"/>
    <w:rsid w:val="00D05365"/>
    <w:rsid w:val="00D165F5"/>
    <w:rsid w:val="00D22AE4"/>
    <w:rsid w:val="00D34798"/>
    <w:rsid w:val="00D529C6"/>
    <w:rsid w:val="00D76BF1"/>
    <w:rsid w:val="00D84A90"/>
    <w:rsid w:val="00DE4511"/>
    <w:rsid w:val="00E01A48"/>
    <w:rsid w:val="00E1053B"/>
    <w:rsid w:val="00E35463"/>
    <w:rsid w:val="00E837D4"/>
    <w:rsid w:val="00E933D6"/>
    <w:rsid w:val="00F13BF5"/>
    <w:rsid w:val="00F22711"/>
    <w:rsid w:val="00F46807"/>
    <w:rsid w:val="00F53E22"/>
    <w:rsid w:val="00FF57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E75F8C0"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14C"/>
  </w:style>
  <w:style w:type="paragraph" w:styleId="Footer">
    <w:name w:val="footer"/>
    <w:basedOn w:val="Normal"/>
    <w:link w:val="FooterChar"/>
    <w:uiPriority w:val="99"/>
    <w:unhideWhenUsed/>
    <w:rsid w:val="003E6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14C"/>
  </w:style>
  <w:style w:type="paragraph" w:styleId="BalloonText">
    <w:name w:val="Balloon Text"/>
    <w:basedOn w:val="Normal"/>
    <w:link w:val="BalloonTextChar"/>
    <w:uiPriority w:val="99"/>
    <w:semiHidden/>
    <w:unhideWhenUsed/>
    <w:rsid w:val="003E6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14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25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E55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5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5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5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5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24:Sources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o="urn:schemas-microsoft-com:office:office" xmlns:v="urn:schemas-microsoft-com:vml" xmlns:ns15="urn:schemas-microsoft-com:office:exce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 SelectedStyle="\APA.XSL" StyleName="APA"/>
</file>

<file path=customXml/itemProps1.xml><?xml version="1.0" encoding="utf-8"?>
<ds:datastoreItem xmlns:ds="http://schemas.openxmlformats.org/officeDocument/2006/customXml" ds:itemID="{BE815802-710E-4516-BE51-2F6F3010D164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office"/>
    <ds:schemaRef ds:uri="urn:schemas-microsoft-com:vml"/>
    <ds:schemaRef ds:uri="urn:schemas-microsoft-com:office:excel"/>
    <ds:schemaRef ds:uri="urn:schemas-microsoft-com:office:word"/>
    <ds:schemaRef ds:uri="urn:schemas-microsoft-com:office:powerpoint"/>
    <ds:schemaRef ds:uri="http://opendope.org/xpaths"/>
    <ds:schemaRef ds:uri="http://opendope.org/conditions"/>
    <ds:schemaRef ds:uri="http://opendope.org/question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OlympusProposal.dotx</Template>
  <TotalTime>0</TotalTime>
  <Pages>2</Pages>
  <Words>86</Words>
  <Characters>495</Characters>
  <Application>Microsoft Office Word</Application>
  <DocSecurity>0</DocSecurity>
  <PresentationFormat>15|.DOCX</PresentationFormat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Olympusforeignproposal.docx</vt:lpstr>
    </vt:vector>
  </TitlesOfParts>
  <Company>SLW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Olympusforeignproposal.docx</dc:title>
  <dc:creator>Emily Bates</dc:creator>
  <cp:lastModifiedBy>Jacob Burns</cp:lastModifiedBy>
  <cp:revision>2</cp:revision>
  <dcterms:created xsi:type="dcterms:W3CDTF">2024-06-03T23:51:00Z</dcterms:created>
  <dcterms:modified xsi:type="dcterms:W3CDTF">2024-06-03T23:51:00Z</dcterms:modified>
</cp:coreProperties>
</file>