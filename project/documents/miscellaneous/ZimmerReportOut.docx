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A64D9" w14:textId="77777777" w:rsidR="005270AA" w:rsidRDefault="005270AA" w:rsidP="005270AA"/>
    <w:p w14:paraId="4896AB5E" w14:textId="77777777" w:rsidR="00520959" w:rsidRDefault="00520959" w:rsidP="005270AA"/>
    <w:p w14:paraId="6ACBA2C9" w14:textId="3AB5CADF" w:rsidR="005270AA" w:rsidRDefault="005270AA" w:rsidP="005270AA">
      <w:r>
        <w:t>TITLE: &lt;&lt;</w:t>
      </w:r>
      <w:r w:rsidR="00607B78">
        <w:t>This.</w:t>
      </w:r>
      <w:r>
        <w:t>title&gt;&gt;</w:t>
      </w:r>
    </w:p>
    <w:p w14:paraId="2130DD93" w14:textId="5FAC76F3" w:rsidR="005270AA" w:rsidRDefault="005270AA" w:rsidP="005270AA">
      <w:r>
        <w:t>ZB FILE: &lt;&lt;</w:t>
      </w:r>
      <w:r w:rsidR="00607B78">
        <w:t>This.</w:t>
      </w:r>
      <w:r>
        <w:t>clientRef</w:t>
      </w:r>
      <w:r w:rsidR="00607B78">
        <w:t>No</w:t>
      </w:r>
      <w:r>
        <w:t>&gt;&gt;</w:t>
      </w:r>
    </w:p>
    <w:p w14:paraId="6AB1213F" w14:textId="765C3332" w:rsidR="005270AA" w:rsidRDefault="00607B78" w:rsidP="005270AA">
      <w:r>
        <w:t>SLW FILE: &lt;&lt;THIS.m</w:t>
      </w:r>
      <w:r w:rsidR="005270AA">
        <w:t>atterNo&gt;&gt;</w:t>
      </w:r>
    </w:p>
    <w:p w14:paraId="28556DB7" w14:textId="77777777" w:rsidR="005270AA" w:rsidRDefault="005270AA" w:rsidP="005270AA"/>
    <w:p w14:paraId="705EDAAC" w14:textId="77777777" w:rsidR="005270AA" w:rsidRDefault="005270AA" w:rsidP="00607B78">
      <w:pPr>
        <w:spacing w:line="240" w:lineRule="auto"/>
      </w:pPr>
      <w:r>
        <w:t>Dear &lt;&lt;recipient&gt;&gt;,</w:t>
      </w:r>
    </w:p>
    <w:p w14:paraId="1E51C90A" w14:textId="77777777" w:rsidR="005270AA" w:rsidRDefault="005270AA" w:rsidP="00607B78">
      <w:pPr>
        <w:spacing w:after="0" w:line="240" w:lineRule="auto"/>
      </w:pPr>
      <w:r>
        <w:t>Attached please find a proposed draft response to the outstanding Final Office Action in the above</w:t>
      </w:r>
    </w:p>
    <w:p w14:paraId="429A3BA2" w14:textId="77777777" w:rsidR="005270AA" w:rsidRDefault="005270AA" w:rsidP="00607B78">
      <w:pPr>
        <w:spacing w:after="0" w:line="240" w:lineRule="auto"/>
      </w:pPr>
      <w:r>
        <w:t>matter, along with copies of the Office Action and the cited prior art. The 3-month deadline for filing</w:t>
      </w:r>
    </w:p>
    <w:p w14:paraId="31EE8CC5" w14:textId="4A250D15" w:rsidR="005270AA" w:rsidRDefault="005270AA" w:rsidP="00607B78">
      <w:pPr>
        <w:spacing w:after="0" w:line="240" w:lineRule="auto"/>
      </w:pPr>
      <w:r>
        <w:t>the response is</w:t>
      </w:r>
      <w:r w:rsidR="00607B78">
        <w:t xml:space="preserve"> </w:t>
      </w:r>
      <w:r>
        <w:t>&lt;&lt;dueDate&gt;&gt;. Please let us know if you have any comments, questions, or</w:t>
      </w:r>
    </w:p>
    <w:p w14:paraId="279B3005" w14:textId="77777777" w:rsidR="005270AA" w:rsidRDefault="005270AA" w:rsidP="00607B78">
      <w:pPr>
        <w:spacing w:after="0" w:line="240" w:lineRule="auto"/>
      </w:pPr>
      <w:r>
        <w:t>concerns regarding the draft response.</w:t>
      </w:r>
    </w:p>
    <w:p w14:paraId="76FE255D" w14:textId="77777777" w:rsidR="00607B78" w:rsidRDefault="00607B78" w:rsidP="00607B78">
      <w:pPr>
        <w:spacing w:after="0" w:line="240" w:lineRule="auto"/>
      </w:pPr>
    </w:p>
    <w:p w14:paraId="078DEA1D" w14:textId="77777777" w:rsidR="005270AA" w:rsidRDefault="005270AA" w:rsidP="00607B78">
      <w:pPr>
        <w:spacing w:after="0" w:line="240" w:lineRule="auto"/>
      </w:pPr>
      <w:r>
        <w:t>Because this is the first Final Office Action received in this matter, I will plan to file an RCE along</w:t>
      </w:r>
    </w:p>
    <w:p w14:paraId="6A5B1A26" w14:textId="77777777" w:rsidR="005270AA" w:rsidRDefault="005270AA" w:rsidP="00607B78">
      <w:pPr>
        <w:spacing w:after="0" w:line="240" w:lineRule="auto"/>
      </w:pPr>
      <w:r>
        <w:t>with the response per our standing instructions.</w:t>
      </w:r>
    </w:p>
    <w:p w14:paraId="0EEC5B39" w14:textId="77777777" w:rsidR="00607B78" w:rsidRDefault="00607B78" w:rsidP="00607B78">
      <w:pPr>
        <w:spacing w:after="0" w:line="240" w:lineRule="auto"/>
      </w:pPr>
    </w:p>
    <w:p w14:paraId="5C76C684" w14:textId="77777777" w:rsidR="005270AA" w:rsidRDefault="005270AA" w:rsidP="00607B78">
      <w:pPr>
        <w:spacing w:line="240" w:lineRule="auto"/>
      </w:pPr>
      <w:r>
        <w:t>If we do not hear from you we will file the response no more than 3 days prior to the deadline.</w:t>
      </w:r>
    </w:p>
    <w:p w14:paraId="53AA9A82" w14:textId="77777777" w:rsidR="005270AA" w:rsidRDefault="005270AA" w:rsidP="00607B78">
      <w:pPr>
        <w:spacing w:line="240" w:lineRule="auto"/>
      </w:pPr>
      <w:r>
        <w:t>Regards,</w:t>
      </w:r>
    </w:p>
    <w:p w14:paraId="52F63DEC" w14:textId="0A73CBA7" w:rsidR="005270AA" w:rsidRDefault="00607B78" w:rsidP="00607B78">
      <w:pPr>
        <w:spacing w:line="240" w:lineRule="auto"/>
      </w:pPr>
      <w:r>
        <w:t>&lt;&lt;THIS.WA</w:t>
      </w:r>
      <w:r w:rsidR="00063561">
        <w:t>Name</w:t>
      </w:r>
      <w:r w:rsidR="005270AA">
        <w:t>&gt;&gt;</w:t>
      </w:r>
    </w:p>
    <w:sectPr w:rsidR="005270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0AA"/>
    <w:rsid w:val="00063561"/>
    <w:rsid w:val="00520959"/>
    <w:rsid w:val="005270AA"/>
    <w:rsid w:val="00607B78"/>
    <w:rsid w:val="00693501"/>
    <w:rsid w:val="009C6111"/>
    <w:rsid w:val="00B9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334D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5270A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70A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70A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70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70A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70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70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ZimmerReportOut.dotx</Template>
  <TotalTime>0</TotalTime>
  <Pages>1</Pages>
  <Words>105</Words>
  <Characters>604</Characters>
  <Application>Microsoft Office Word</Application>
  <DocSecurity>0</DocSecurity>
  <PresentationFormat/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Lynnea Fredrikson</dc:creator>
  <cp:keywords/>
  <dc:description/>
  <cp:lastModifiedBy>Jacob Burns</cp:lastModifiedBy>
  <cp:revision>2</cp:revision>
  <dcterms:created xsi:type="dcterms:W3CDTF">2024-06-03T23:52:00Z</dcterms:created>
  <dcterms:modified xsi:type="dcterms:W3CDTF">2024-06-03T23:52:00Z</dcterms:modified>
</cp:coreProperties>
</file>