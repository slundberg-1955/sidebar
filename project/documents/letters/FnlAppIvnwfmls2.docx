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218D" w14:textId="77777777" w:rsidR="005A2AF1" w:rsidRDefault="008B12C4" w:rsidP="008B12C4">
      <w:pPr>
        <w:tabs>
          <w:tab w:val="right" w:pos="9360"/>
        </w:tabs>
        <w:rPr>
          <w:b/>
          <w:bCs/>
          <w:szCs w:val="20"/>
        </w:rPr>
      </w:pPr>
      <w:r w:rsidRPr="003251AB">
        <w:rPr>
          <w:b/>
          <w:bCs/>
          <w:szCs w:val="20"/>
        </w:rPr>
        <w:t>&lt;&lt;</w:t>
      </w:r>
      <w:proofErr w:type="spellStart"/>
      <w:r w:rsidRPr="003251AB">
        <w:rPr>
          <w:b/>
          <w:bCs/>
          <w:szCs w:val="20"/>
        </w:rPr>
        <w:t>WAName</w:t>
      </w:r>
      <w:proofErr w:type="spellEnd"/>
      <w:r w:rsidRPr="003251AB">
        <w:rPr>
          <w:b/>
          <w:bCs/>
          <w:szCs w:val="20"/>
        </w:rPr>
        <w:t>&gt;&gt; &lt;&lt;</w:t>
      </w:r>
      <w:proofErr w:type="spellStart"/>
      <w:r w:rsidRPr="003251AB">
        <w:rPr>
          <w:b/>
          <w:bCs/>
          <w:szCs w:val="20"/>
        </w:rPr>
        <w:t>WAPhone</w:t>
      </w:r>
      <w:proofErr w:type="spellEnd"/>
      <w:r w:rsidRPr="003251AB">
        <w:rPr>
          <w:b/>
          <w:bCs/>
          <w:szCs w:val="20"/>
        </w:rPr>
        <w:t>&gt;&gt;</w:t>
      </w:r>
    </w:p>
    <w:p w14:paraId="70EB1B80" w14:textId="77777777" w:rsidR="005A2AF1" w:rsidRDefault="005A2AF1" w:rsidP="008B12C4">
      <w:pPr>
        <w:tabs>
          <w:tab w:val="right" w:pos="9360"/>
        </w:tabs>
        <w:rPr>
          <w:b/>
          <w:bCs/>
          <w:szCs w:val="20"/>
        </w:rPr>
      </w:pPr>
      <w:r w:rsidRPr="003251AB">
        <w:rPr>
          <w:b/>
          <w:bCs/>
          <w:szCs w:val="20"/>
        </w:rPr>
        <w:t>&lt;&lt;</w:t>
      </w:r>
      <w:proofErr w:type="spellStart"/>
      <w:r w:rsidRPr="003251AB">
        <w:rPr>
          <w:b/>
          <w:bCs/>
          <w:szCs w:val="20"/>
        </w:rPr>
        <w:t>WAEmail</w:t>
      </w:r>
      <w:proofErr w:type="spellEnd"/>
      <w:r w:rsidRPr="003251AB">
        <w:rPr>
          <w:b/>
          <w:bCs/>
          <w:szCs w:val="20"/>
        </w:rPr>
        <w:t>&gt;&gt;</w:t>
      </w:r>
      <w:r w:rsidR="008B12C4" w:rsidRPr="003251AB">
        <w:rPr>
          <w:b/>
          <w:bCs/>
          <w:szCs w:val="20"/>
        </w:rPr>
        <w:tab/>
      </w:r>
    </w:p>
    <w:p w14:paraId="068AF251" w14:textId="77777777" w:rsidR="005A2AF1" w:rsidRDefault="005A2AF1" w:rsidP="008B12C4">
      <w:pPr>
        <w:tabs>
          <w:tab w:val="right" w:pos="9360"/>
        </w:tabs>
        <w:rPr>
          <w:b/>
          <w:bCs/>
          <w:szCs w:val="20"/>
        </w:rPr>
      </w:pPr>
    </w:p>
    <w:p w14:paraId="1B7EC7CC" w14:textId="77777777" w:rsidR="005A2AF1" w:rsidRDefault="008B12C4" w:rsidP="008B12C4">
      <w:pPr>
        <w:tabs>
          <w:tab w:val="right" w:pos="9360"/>
        </w:tabs>
        <w:rPr>
          <w:b/>
          <w:bCs/>
          <w:szCs w:val="20"/>
        </w:rPr>
      </w:pPr>
      <w:r w:rsidRPr="003251AB">
        <w:rPr>
          <w:b/>
          <w:bCs/>
          <w:szCs w:val="20"/>
        </w:rPr>
        <w:t>&lt;&lt;</w:t>
      </w:r>
      <w:proofErr w:type="spellStart"/>
      <w:r w:rsidRPr="003251AB">
        <w:rPr>
          <w:b/>
          <w:bCs/>
          <w:szCs w:val="20"/>
        </w:rPr>
        <w:t>paraName</w:t>
      </w:r>
      <w:proofErr w:type="spellEnd"/>
      <w:r w:rsidRPr="003251AB">
        <w:rPr>
          <w:b/>
          <w:bCs/>
          <w:szCs w:val="20"/>
        </w:rPr>
        <w:t>&gt;&gt; &lt;&lt;</w:t>
      </w:r>
      <w:proofErr w:type="spellStart"/>
      <w:r w:rsidRPr="003251AB">
        <w:rPr>
          <w:b/>
          <w:bCs/>
          <w:szCs w:val="20"/>
        </w:rPr>
        <w:t>paraPhone</w:t>
      </w:r>
      <w:proofErr w:type="spellEnd"/>
      <w:r w:rsidRPr="003251AB">
        <w:rPr>
          <w:b/>
          <w:bCs/>
          <w:szCs w:val="20"/>
        </w:rPr>
        <w:t>&gt;&gt;</w:t>
      </w:r>
      <w:r w:rsidRPr="003251AB">
        <w:rPr>
          <w:b/>
          <w:bCs/>
          <w:szCs w:val="20"/>
        </w:rPr>
        <w:tab/>
      </w:r>
    </w:p>
    <w:p w14:paraId="69C3A3B1" w14:textId="77777777" w:rsidR="008B12C4" w:rsidRPr="003251AB" w:rsidRDefault="008B12C4" w:rsidP="008B12C4">
      <w:pPr>
        <w:tabs>
          <w:tab w:val="right" w:pos="9360"/>
        </w:tabs>
        <w:rPr>
          <w:szCs w:val="20"/>
        </w:rPr>
      </w:pPr>
      <w:r w:rsidRPr="003251AB">
        <w:rPr>
          <w:b/>
          <w:bCs/>
          <w:szCs w:val="20"/>
        </w:rPr>
        <w:t>&lt;&lt;</w:t>
      </w:r>
      <w:proofErr w:type="spellStart"/>
      <w:r w:rsidRPr="003251AB">
        <w:rPr>
          <w:b/>
          <w:bCs/>
          <w:szCs w:val="20"/>
        </w:rPr>
        <w:t>paraEmail</w:t>
      </w:r>
      <w:proofErr w:type="spellEnd"/>
      <w:r w:rsidRPr="003251AB">
        <w:rPr>
          <w:b/>
          <w:bCs/>
          <w:szCs w:val="20"/>
        </w:rPr>
        <w:t>&gt;&gt;</w:t>
      </w:r>
    </w:p>
    <w:p w14:paraId="116B9B30" w14:textId="77777777" w:rsidR="008B12C4" w:rsidRPr="003251AB" w:rsidRDefault="008B12C4" w:rsidP="008B12C4">
      <w:pPr>
        <w:rPr>
          <w:b/>
          <w:bCs/>
          <w:sz w:val="24"/>
        </w:rPr>
      </w:pPr>
    </w:p>
    <w:p w14:paraId="682D4AC4" w14:textId="77777777" w:rsidR="008B12C4" w:rsidRPr="00A27FB3" w:rsidRDefault="008B12C4" w:rsidP="008B12C4">
      <w:pPr>
        <w:rPr>
          <w:sz w:val="24"/>
        </w:rPr>
      </w:pPr>
      <w:r w:rsidRPr="00A27FB3">
        <w:rPr>
          <w:sz w:val="24"/>
        </w:rPr>
        <w:t>&lt;&lt;</w:t>
      </w:r>
      <w:proofErr w:type="spellStart"/>
      <w:r w:rsidRPr="00A27FB3">
        <w:rPr>
          <w:sz w:val="24"/>
        </w:rPr>
        <w:t>currentDate</w:t>
      </w:r>
      <w:proofErr w:type="spellEnd"/>
      <w:r w:rsidRPr="00A27FB3">
        <w:rPr>
          <w:sz w:val="24"/>
        </w:rPr>
        <w:t>&gt;&gt;</w:t>
      </w:r>
    </w:p>
    <w:p w14:paraId="2C9A223D" w14:textId="77777777" w:rsidR="008B12C4" w:rsidRPr="00A27FB3" w:rsidRDefault="008B12C4" w:rsidP="008B12C4">
      <w:pPr>
        <w:rPr>
          <w:sz w:val="24"/>
        </w:rPr>
      </w:pPr>
    </w:p>
    <w:p w14:paraId="30203A41" w14:textId="77777777" w:rsidR="008B12C4" w:rsidRPr="00A27FB3" w:rsidRDefault="008B12C4" w:rsidP="008B12C4">
      <w:pPr>
        <w:tabs>
          <w:tab w:val="left" w:pos="-1440"/>
        </w:tabs>
        <w:rPr>
          <w:sz w:val="24"/>
        </w:rPr>
      </w:pPr>
      <w:r w:rsidRPr="00A27FB3">
        <w:rPr>
          <w:sz w:val="24"/>
        </w:rPr>
        <w:t>&lt;&lt;recipient&gt;&gt;</w:t>
      </w:r>
    </w:p>
    <w:p w14:paraId="5F679D03" w14:textId="77777777" w:rsidR="008B12C4" w:rsidRPr="00A27FB3" w:rsidRDefault="008B12C4" w:rsidP="008B12C4">
      <w:pPr>
        <w:tabs>
          <w:tab w:val="left" w:pos="-1440"/>
        </w:tabs>
        <w:rPr>
          <w:sz w:val="24"/>
        </w:rPr>
      </w:pPr>
      <w:r w:rsidRPr="00A27FB3">
        <w:rPr>
          <w:sz w:val="24"/>
        </w:rPr>
        <w:t>&lt;&lt;</w:t>
      </w:r>
      <w:proofErr w:type="spellStart"/>
      <w:r w:rsidRPr="00A27FB3">
        <w:rPr>
          <w:sz w:val="24"/>
        </w:rPr>
        <w:t>corrContactTitle</w:t>
      </w:r>
      <w:proofErr w:type="spellEnd"/>
      <w:r w:rsidRPr="00A27FB3">
        <w:rPr>
          <w:sz w:val="24"/>
        </w:rPr>
        <w:t>&gt;&gt;</w:t>
      </w:r>
    </w:p>
    <w:p w14:paraId="24FF6E48" w14:textId="77777777" w:rsidR="008B12C4" w:rsidRPr="00A27FB3" w:rsidRDefault="008B12C4" w:rsidP="008B12C4">
      <w:pPr>
        <w:tabs>
          <w:tab w:val="left" w:pos="-1440"/>
        </w:tabs>
        <w:rPr>
          <w:sz w:val="24"/>
        </w:rPr>
      </w:pPr>
      <w:r w:rsidRPr="00A27FB3">
        <w:rPr>
          <w:sz w:val="24"/>
        </w:rPr>
        <w:t>&lt;&lt;</w:t>
      </w:r>
      <w:proofErr w:type="spellStart"/>
      <w:r w:rsidRPr="00A27FB3">
        <w:rPr>
          <w:sz w:val="24"/>
        </w:rPr>
        <w:t>orgName</w:t>
      </w:r>
      <w:proofErr w:type="spellEnd"/>
      <w:r w:rsidRPr="00A27FB3">
        <w:rPr>
          <w:sz w:val="24"/>
        </w:rPr>
        <w:t>&gt;&gt;</w:t>
      </w:r>
    </w:p>
    <w:p w14:paraId="76369319" w14:textId="77777777" w:rsidR="008B12C4" w:rsidRPr="00A27FB3" w:rsidRDefault="008B12C4" w:rsidP="008B12C4">
      <w:pPr>
        <w:tabs>
          <w:tab w:val="right" w:pos="9360"/>
        </w:tabs>
        <w:rPr>
          <w:sz w:val="24"/>
        </w:rPr>
      </w:pPr>
      <w:r w:rsidRPr="00A27FB3">
        <w:rPr>
          <w:sz w:val="24"/>
        </w:rPr>
        <w:t>&lt;&lt;</w:t>
      </w:r>
      <w:proofErr w:type="spellStart"/>
      <w:r w:rsidR="000D2498">
        <w:rPr>
          <w:sz w:val="24"/>
        </w:rPr>
        <w:t>inv</w:t>
      </w:r>
      <w:r w:rsidRPr="00A27FB3">
        <w:rPr>
          <w:sz w:val="24"/>
        </w:rPr>
        <w:t>Addr</w:t>
      </w:r>
      <w:proofErr w:type="spellEnd"/>
      <w:r w:rsidRPr="00A27FB3">
        <w:rPr>
          <w:sz w:val="24"/>
        </w:rPr>
        <w:t>&gt;&gt;</w:t>
      </w:r>
    </w:p>
    <w:p w14:paraId="26B62935" w14:textId="77777777" w:rsidR="008B12C4" w:rsidRPr="00A27FB3" w:rsidRDefault="008B12C4" w:rsidP="008B12C4">
      <w:pPr>
        <w:tabs>
          <w:tab w:val="right" w:pos="9360"/>
        </w:tabs>
        <w:rPr>
          <w:sz w:val="24"/>
        </w:rPr>
      </w:pPr>
      <w:r w:rsidRPr="00A27FB3">
        <w:rPr>
          <w:sz w:val="24"/>
        </w:rPr>
        <w:t>&lt;&lt;</w:t>
      </w:r>
      <w:proofErr w:type="spellStart"/>
      <w:r w:rsidR="000D2498">
        <w:rPr>
          <w:sz w:val="24"/>
        </w:rPr>
        <w:t>inv</w:t>
      </w:r>
      <w:r w:rsidRPr="00A27FB3">
        <w:rPr>
          <w:sz w:val="24"/>
        </w:rPr>
        <w:t>CSZ</w:t>
      </w:r>
      <w:proofErr w:type="spellEnd"/>
      <w:r w:rsidRPr="00A27FB3">
        <w:rPr>
          <w:sz w:val="24"/>
        </w:rPr>
        <w:t>&gt;&gt;</w:t>
      </w:r>
    </w:p>
    <w:p w14:paraId="3557AB4C" w14:textId="77777777" w:rsidR="008B12C4" w:rsidRPr="003251AB" w:rsidRDefault="008B12C4" w:rsidP="008B12C4">
      <w:pPr>
        <w:tabs>
          <w:tab w:val="right" w:pos="9360"/>
        </w:tabs>
        <w:rPr>
          <w:sz w:val="24"/>
        </w:rPr>
      </w:pPr>
    </w:p>
    <w:p w14:paraId="7F5362AA" w14:textId="77777777" w:rsidR="008B12C4" w:rsidRDefault="008B12C4" w:rsidP="008B12C4">
      <w:pPr>
        <w:tabs>
          <w:tab w:val="left" w:pos="-1440"/>
        </w:tabs>
        <w:ind w:left="720" w:hanging="720"/>
        <w:rPr>
          <w:sz w:val="24"/>
        </w:rPr>
      </w:pPr>
      <w:r>
        <w:rPr>
          <w:sz w:val="24"/>
        </w:rPr>
        <w:t>Re:</w:t>
      </w:r>
      <w:r>
        <w:rPr>
          <w:sz w:val="24"/>
        </w:rPr>
        <w:tab/>
      </w:r>
      <w:r w:rsidRPr="003251AB">
        <w:rPr>
          <w:sz w:val="24"/>
        </w:rPr>
        <w:t>&lt;&lt;</w:t>
      </w:r>
      <w:proofErr w:type="spellStart"/>
      <w:r w:rsidRPr="003251AB">
        <w:rPr>
          <w:sz w:val="24"/>
        </w:rPr>
        <w:t>orgName</w:t>
      </w:r>
      <w:proofErr w:type="spellEnd"/>
      <w:r w:rsidRPr="003251AB">
        <w:rPr>
          <w:sz w:val="24"/>
        </w:rPr>
        <w:t xml:space="preserv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3CFD0EB7" w14:textId="77777777" w:rsidR="008B12C4" w:rsidRDefault="000C7A27" w:rsidP="00765E23">
      <w:pPr>
        <w:tabs>
          <w:tab w:val="left" w:pos="-1440"/>
        </w:tabs>
        <w:ind w:left="2970" w:hanging="2250"/>
        <w:rPr>
          <w:sz w:val="24"/>
        </w:rPr>
      </w:pPr>
      <w:r>
        <w:rPr>
          <w:sz w:val="24"/>
        </w:rPr>
        <w:t>Final</w:t>
      </w:r>
      <w:r w:rsidR="009D5DC5">
        <w:rPr>
          <w:sz w:val="24"/>
        </w:rPr>
        <w:t xml:space="preserve"> Application for:  </w:t>
      </w:r>
      <w:r w:rsidR="008B12C4" w:rsidRPr="003251AB">
        <w:rPr>
          <w:noProof/>
          <w:sz w:val="24"/>
        </w:rPr>
        <w:t>&lt;&lt;title&gt;&gt;</w:t>
      </w:r>
    </w:p>
    <w:p w14:paraId="532A5F2A" w14:textId="77777777" w:rsidR="008B12C4" w:rsidRDefault="008B12C4" w:rsidP="008B12C4">
      <w:pPr>
        <w:rPr>
          <w:sz w:val="24"/>
        </w:rPr>
      </w:pPr>
    </w:p>
    <w:p w14:paraId="1B91C28D" w14:textId="77777777" w:rsidR="008B12C4" w:rsidRPr="005A2AF1" w:rsidRDefault="000C7A27" w:rsidP="008B12C4">
      <w:pPr>
        <w:rPr>
          <w:sz w:val="24"/>
        </w:rPr>
      </w:pPr>
      <w:r w:rsidRPr="00435D31">
        <w:rPr>
          <w:sz w:val="24"/>
        </w:rPr>
        <w:t xml:space="preserve">Dear </w:t>
      </w:r>
      <w:r w:rsidR="00AF2FC0">
        <w:rPr>
          <w:noProof/>
          <w:sz w:val="24"/>
        </w:rPr>
        <w:t>Inventor(s):</w:t>
      </w:r>
    </w:p>
    <w:p w14:paraId="41E14B1A" w14:textId="77777777" w:rsidR="008B12C4" w:rsidRPr="005A2AF1" w:rsidRDefault="008B12C4" w:rsidP="008B12C4">
      <w:pPr>
        <w:rPr>
          <w:sz w:val="24"/>
        </w:rPr>
      </w:pPr>
    </w:p>
    <w:p w14:paraId="7B0B00E7" w14:textId="77777777" w:rsidR="000C7A27" w:rsidRPr="000C7A27" w:rsidRDefault="000C7A27" w:rsidP="000C7A27">
      <w:pPr>
        <w:rPr>
          <w:noProof/>
          <w:sz w:val="24"/>
        </w:rPr>
      </w:pPr>
      <w:r w:rsidRPr="000C7A27">
        <w:rPr>
          <w:noProof/>
          <w:sz w:val="24"/>
        </w:rPr>
        <w:t>Enclosed is a final draft of the patent application for the above-identified invention.  Please review the application and sign the enclosed formal papers as soon as possible so that we can obtain an early filing date at the U.S. Patent Office.</w:t>
      </w:r>
    </w:p>
    <w:p w14:paraId="702EA3AA" w14:textId="77777777" w:rsidR="000C7A27" w:rsidRPr="000C7A27" w:rsidRDefault="000C7A27" w:rsidP="000C7A27">
      <w:pPr>
        <w:rPr>
          <w:noProof/>
          <w:sz w:val="24"/>
        </w:rPr>
      </w:pPr>
    </w:p>
    <w:p w14:paraId="48499370" w14:textId="77777777" w:rsidR="000C7A27" w:rsidRPr="000C7A27" w:rsidRDefault="002C0411" w:rsidP="000C7A27">
      <w:pPr>
        <w:rPr>
          <w:noProof/>
          <w:sz w:val="24"/>
        </w:rPr>
      </w:pPr>
      <w:r>
        <w:rPr>
          <w:noProof/>
          <w:sz w:val="24"/>
        </w:rPr>
        <w:t>Please</w:t>
      </w:r>
      <w:r w:rsidR="000C7A27" w:rsidRPr="000C7A27">
        <w:rPr>
          <w:noProof/>
          <w:sz w:val="24"/>
        </w:rPr>
        <w:t xml:space="preserve"> carefully examine the application to ensure that it is technically accurate, that it describes the best mode of making and using the invention, and that it describe the invention in sufficient detail </w:t>
      </w:r>
      <w:r w:rsidR="000C7A27" w:rsidRPr="000C7A27">
        <w:rPr>
          <w:bCs/>
          <w:i/>
          <w:iCs/>
          <w:noProof/>
          <w:sz w:val="24"/>
        </w:rPr>
        <w:t>to enable someone skilled in the</w:t>
      </w:r>
      <w:r w:rsidR="000C7A27" w:rsidRPr="000C7A27">
        <w:rPr>
          <w:noProof/>
          <w:sz w:val="24"/>
        </w:rPr>
        <w:t xml:space="preserve"> </w:t>
      </w:r>
      <w:r w:rsidR="000C7A27" w:rsidRPr="002C0411">
        <w:rPr>
          <w:i/>
          <w:noProof/>
          <w:sz w:val="24"/>
        </w:rPr>
        <w:t>art</w:t>
      </w:r>
      <w:r w:rsidR="000C7A27" w:rsidRPr="000C7A27">
        <w:rPr>
          <w:noProof/>
          <w:sz w:val="24"/>
        </w:rPr>
        <w:t xml:space="preserve"> to make and use the invention.</w:t>
      </w:r>
    </w:p>
    <w:p w14:paraId="49AA1211" w14:textId="77777777" w:rsidR="000C7A27" w:rsidRPr="000C7A27" w:rsidRDefault="000C7A27" w:rsidP="000C7A27">
      <w:pPr>
        <w:rPr>
          <w:noProof/>
          <w:sz w:val="24"/>
        </w:rPr>
      </w:pPr>
    </w:p>
    <w:p w14:paraId="1C8402F9" w14:textId="77777777" w:rsidR="000C7A27" w:rsidRDefault="003E1CE8" w:rsidP="000C7A27">
      <w:pPr>
        <w:rPr>
          <w:noProof/>
          <w:sz w:val="24"/>
        </w:rPr>
      </w:pPr>
      <w:r>
        <w:rPr>
          <w:noProof/>
          <w:sz w:val="24"/>
        </w:rPr>
        <w:t>We have also enclosed a separate Declaration form for execution by each inventor.  Only those inventors who contributed to claimed portions of the invention may be named.  Please ensure that all inventors who contributed to claimed portions of the invention sign a Declaration document</w:t>
      </w:r>
      <w:r w:rsidR="000C7A27" w:rsidRPr="000C7A27">
        <w:rPr>
          <w:noProof/>
          <w:sz w:val="24"/>
        </w:rPr>
        <w:t>.</w:t>
      </w:r>
    </w:p>
    <w:p w14:paraId="0F72DA69" w14:textId="77777777" w:rsidR="000448A3" w:rsidRPr="000C7A27" w:rsidRDefault="000448A3" w:rsidP="000C7A27">
      <w:pPr>
        <w:rPr>
          <w:noProof/>
          <w:sz w:val="24"/>
        </w:rPr>
      </w:pPr>
    </w:p>
    <w:p w14:paraId="44319A5A" w14:textId="77777777" w:rsidR="009B2E5A" w:rsidRDefault="009B2E5A" w:rsidP="00412E24">
      <w:pPr>
        <w:rPr>
          <w:noProof/>
          <w:sz w:val="24"/>
        </w:rPr>
      </w:pPr>
      <w:r>
        <w:rPr>
          <w:noProof/>
          <w:sz w:val="24"/>
        </w:rPr>
        <w:t>&lt;&lt;asignEnc&gt;&gt;</w:t>
      </w:r>
    </w:p>
    <w:p w14:paraId="3DFB4EFB" w14:textId="77777777" w:rsidR="009B2E5A" w:rsidRDefault="009B2E5A" w:rsidP="00412E24">
      <w:pPr>
        <w:rPr>
          <w:noProof/>
          <w:sz w:val="24"/>
        </w:rPr>
      </w:pPr>
    </w:p>
    <w:p w14:paraId="6D11B651" w14:textId="77777777" w:rsidR="00377596" w:rsidRDefault="00377596" w:rsidP="00377596">
      <w:pPr>
        <w:tabs>
          <w:tab w:val="right" w:pos="9360"/>
        </w:tabs>
        <w:rPr>
          <w:noProof/>
          <w:sz w:val="24"/>
        </w:rPr>
      </w:pPr>
      <w:r w:rsidRPr="000C7A27">
        <w:rPr>
          <w:noProof/>
          <w:sz w:val="24"/>
        </w:rPr>
        <w:t xml:space="preserve">If the inventor information is incorrect on </w:t>
      </w:r>
      <w:r>
        <w:rPr>
          <w:noProof/>
          <w:sz w:val="24"/>
        </w:rPr>
        <w:t>either document</w:t>
      </w:r>
      <w:r w:rsidRPr="000C7A27">
        <w:rPr>
          <w:noProof/>
          <w:sz w:val="24"/>
        </w:rPr>
        <w:t>, please manually correct the errors, initialing and dating all changes.  The Patent Office will not accept the documents if the changes are not initialed and dated</w:t>
      </w:r>
      <w:r>
        <w:rPr>
          <w:noProof/>
          <w:sz w:val="24"/>
        </w:rPr>
        <w:t>.</w:t>
      </w:r>
    </w:p>
    <w:p w14:paraId="5B8C3809" w14:textId="77777777" w:rsidR="00377596" w:rsidRDefault="00377596" w:rsidP="00377596">
      <w:pPr>
        <w:tabs>
          <w:tab w:val="right" w:pos="9360"/>
        </w:tabs>
        <w:rPr>
          <w:noProof/>
          <w:sz w:val="24"/>
        </w:rPr>
      </w:pPr>
    </w:p>
    <w:p w14:paraId="2D4E9FCA" w14:textId="77777777" w:rsidR="000C7A27" w:rsidRPr="00377596" w:rsidRDefault="000C7A27" w:rsidP="00377596">
      <w:pPr>
        <w:tabs>
          <w:tab w:val="right" w:pos="9360"/>
        </w:tabs>
        <w:rPr>
          <w:szCs w:val="20"/>
        </w:rPr>
      </w:pPr>
      <w:r w:rsidRPr="000C7A27">
        <w:rPr>
          <w:noProof/>
          <w:sz w:val="24"/>
        </w:rPr>
        <w:t xml:space="preserve">If no further changes need to be made to the application or formal papers, </w:t>
      </w:r>
      <w:r w:rsidR="002C0411">
        <w:rPr>
          <w:noProof/>
          <w:sz w:val="24"/>
        </w:rPr>
        <w:t>please</w:t>
      </w:r>
      <w:r w:rsidR="009B2E5A">
        <w:rPr>
          <w:noProof/>
          <w:sz w:val="24"/>
        </w:rPr>
        <w:t xml:space="preserve"> sign and date </w:t>
      </w:r>
      <w:r w:rsidR="002C0411">
        <w:rPr>
          <w:noProof/>
          <w:sz w:val="24"/>
        </w:rPr>
        <w:t>and</w:t>
      </w:r>
      <w:r w:rsidR="00412E24" w:rsidRPr="000C7A27">
        <w:rPr>
          <w:noProof/>
          <w:sz w:val="24"/>
        </w:rPr>
        <w:t xml:space="preserve"> return the signed </w:t>
      </w:r>
      <w:r w:rsidR="009B2E5A">
        <w:rPr>
          <w:noProof/>
          <w:sz w:val="24"/>
        </w:rPr>
        <w:t>documents</w:t>
      </w:r>
      <w:r w:rsidR="00412E24" w:rsidRPr="000C7A27">
        <w:rPr>
          <w:noProof/>
          <w:sz w:val="24"/>
        </w:rPr>
        <w:t xml:space="preserve"> to us</w:t>
      </w:r>
      <w:r w:rsidR="009B2E5A">
        <w:rPr>
          <w:noProof/>
          <w:sz w:val="24"/>
        </w:rPr>
        <w:t xml:space="preserve"> by email to </w:t>
      </w:r>
      <w:r w:rsidR="009B2E5A" w:rsidRPr="009B2E5A">
        <w:rPr>
          <w:b/>
          <w:bCs/>
          <w:sz w:val="24"/>
        </w:rPr>
        <w:t>&lt;&lt;</w:t>
      </w:r>
      <w:proofErr w:type="spellStart"/>
      <w:r w:rsidR="009B2E5A" w:rsidRPr="009B2E5A">
        <w:rPr>
          <w:bCs/>
          <w:sz w:val="24"/>
        </w:rPr>
        <w:t>paraEmail</w:t>
      </w:r>
      <w:proofErr w:type="spellEnd"/>
      <w:r w:rsidR="009B2E5A" w:rsidRPr="009B2E5A">
        <w:rPr>
          <w:b/>
          <w:bCs/>
          <w:sz w:val="24"/>
        </w:rPr>
        <w:t>&gt;&gt;</w:t>
      </w:r>
      <w:r w:rsidR="009B2E5A">
        <w:rPr>
          <w:b/>
          <w:bCs/>
          <w:szCs w:val="20"/>
        </w:rPr>
        <w:t xml:space="preserve"> </w:t>
      </w:r>
      <w:r w:rsidR="009B2E5A">
        <w:rPr>
          <w:noProof/>
          <w:sz w:val="24"/>
        </w:rPr>
        <w:t>or by fax to</w:t>
      </w:r>
      <w:r w:rsidR="00D43EE8">
        <w:rPr>
          <w:noProof/>
          <w:sz w:val="24"/>
        </w:rPr>
        <w:t xml:space="preserve"> (612) 339-3061.</w:t>
      </w:r>
    </w:p>
    <w:p w14:paraId="3C54DF26" w14:textId="77777777" w:rsidR="000C7A27" w:rsidRPr="000C7A27" w:rsidRDefault="000C7A27" w:rsidP="000C7A27">
      <w:pPr>
        <w:rPr>
          <w:noProof/>
          <w:sz w:val="24"/>
        </w:rPr>
      </w:pPr>
    </w:p>
    <w:p w14:paraId="1F019BAF" w14:textId="77777777" w:rsidR="000C7A27" w:rsidRPr="000C7A27" w:rsidRDefault="000C7A27" w:rsidP="000C7A27">
      <w:pPr>
        <w:rPr>
          <w:noProof/>
          <w:sz w:val="24"/>
        </w:rPr>
      </w:pPr>
      <w:r w:rsidRPr="000C7A27">
        <w:rPr>
          <w:noProof/>
          <w:sz w:val="24"/>
        </w:rPr>
        <w:t>We would like to remind you of your duty under 37 CFR 1.56 to disclose all information that may be material to the patentability of the claimed invention.  Please inform us immediately of any information that you are aware of that may be relevant to the invention, such as U.S. or foreign patents or printed publications, articles, theses, or abstracts.  Please do not hesitate to discuss with us any questions you may have concerning the possible relevance of a prior art reference.</w:t>
      </w:r>
    </w:p>
    <w:p w14:paraId="1BBE4B1D" w14:textId="77777777" w:rsidR="000C7A27" w:rsidRPr="000C7A27" w:rsidRDefault="000C7A27" w:rsidP="000C7A27">
      <w:pPr>
        <w:rPr>
          <w:noProof/>
          <w:sz w:val="24"/>
        </w:rPr>
      </w:pPr>
    </w:p>
    <w:p w14:paraId="6E545666" w14:textId="77777777" w:rsidR="009D5DC5" w:rsidRPr="009D5DC5" w:rsidRDefault="009D5DC5" w:rsidP="009D5DC5">
      <w:pPr>
        <w:rPr>
          <w:sz w:val="24"/>
        </w:rPr>
      </w:pPr>
      <w:r w:rsidRPr="009D5DC5">
        <w:rPr>
          <w:sz w:val="24"/>
        </w:rPr>
        <w:t xml:space="preserve">Please contact </w:t>
      </w:r>
      <w:r>
        <w:rPr>
          <w:sz w:val="24"/>
        </w:rPr>
        <w:t>&lt;&lt;</w:t>
      </w:r>
      <w:proofErr w:type="spellStart"/>
      <w:r>
        <w:rPr>
          <w:sz w:val="24"/>
        </w:rPr>
        <w:t>WAName</w:t>
      </w:r>
      <w:proofErr w:type="spellEnd"/>
      <w:r>
        <w:rPr>
          <w:sz w:val="24"/>
        </w:rPr>
        <w:t>&gt;&gt; at</w:t>
      </w:r>
      <w:r w:rsidRPr="009D5DC5">
        <w:rPr>
          <w:sz w:val="24"/>
        </w:rPr>
        <w:t xml:space="preserve"> </w:t>
      </w:r>
      <w:r>
        <w:rPr>
          <w:sz w:val="24"/>
        </w:rPr>
        <w:t>&lt;&lt;</w:t>
      </w:r>
      <w:proofErr w:type="spellStart"/>
      <w:r>
        <w:rPr>
          <w:sz w:val="24"/>
        </w:rPr>
        <w:t>WAPhone</w:t>
      </w:r>
      <w:proofErr w:type="spellEnd"/>
      <w:r>
        <w:rPr>
          <w:sz w:val="24"/>
        </w:rPr>
        <w:t>&gt;&gt;</w:t>
      </w:r>
      <w:r w:rsidRPr="009D5DC5">
        <w:rPr>
          <w:sz w:val="24"/>
        </w:rPr>
        <w:t xml:space="preserve"> </w:t>
      </w:r>
      <w:r w:rsidR="000C7A27">
        <w:rPr>
          <w:sz w:val="24"/>
        </w:rPr>
        <w:t>or the undersigned at &lt;&lt;</w:t>
      </w:r>
      <w:proofErr w:type="spellStart"/>
      <w:r w:rsidR="000C7A27">
        <w:rPr>
          <w:sz w:val="24"/>
        </w:rPr>
        <w:t>paraPhone</w:t>
      </w:r>
      <w:proofErr w:type="spellEnd"/>
      <w:r w:rsidR="000C7A27">
        <w:rPr>
          <w:sz w:val="24"/>
        </w:rPr>
        <w:t>&gt;&gt;</w:t>
      </w:r>
      <w:r w:rsidR="00765E23">
        <w:rPr>
          <w:sz w:val="24"/>
        </w:rPr>
        <w:t xml:space="preserve"> </w:t>
      </w:r>
      <w:r w:rsidR="000C7A27" w:rsidRPr="000C7A27">
        <w:rPr>
          <w:noProof/>
          <w:sz w:val="24"/>
        </w:rPr>
        <w:t>if you have any questions concerning the a</w:t>
      </w:r>
      <w:r w:rsidR="000C7A27">
        <w:rPr>
          <w:noProof/>
          <w:sz w:val="24"/>
        </w:rPr>
        <w:t>pplication or the formal papers</w:t>
      </w:r>
      <w:r w:rsidRPr="009D5DC5">
        <w:rPr>
          <w:sz w:val="24"/>
        </w:rPr>
        <w:t>.</w:t>
      </w:r>
    </w:p>
    <w:p w14:paraId="3483701B" w14:textId="77777777" w:rsidR="009D5DC5" w:rsidRPr="009D5DC5" w:rsidRDefault="009D5DC5" w:rsidP="009D5DC5">
      <w:pPr>
        <w:rPr>
          <w:sz w:val="24"/>
        </w:rPr>
      </w:pPr>
    </w:p>
    <w:p w14:paraId="317088C3" w14:textId="77777777" w:rsidR="009D5DC5" w:rsidRPr="009D5DC5" w:rsidRDefault="009D5DC5" w:rsidP="009D5DC5">
      <w:pPr>
        <w:rPr>
          <w:sz w:val="24"/>
        </w:rPr>
      </w:pPr>
      <w:r w:rsidRPr="009D5DC5">
        <w:rPr>
          <w:sz w:val="24"/>
        </w:rPr>
        <w:t>With kind regards,</w:t>
      </w:r>
    </w:p>
    <w:p w14:paraId="453B6938" w14:textId="77777777" w:rsidR="009D5DC5" w:rsidRPr="009D5DC5" w:rsidRDefault="009D5DC5" w:rsidP="009D5DC5">
      <w:pPr>
        <w:rPr>
          <w:sz w:val="24"/>
        </w:rPr>
      </w:pPr>
    </w:p>
    <w:p w14:paraId="13407505" w14:textId="77777777" w:rsidR="009D5DC5" w:rsidRPr="009D5DC5" w:rsidRDefault="009D5DC5" w:rsidP="009D5DC5">
      <w:pPr>
        <w:rPr>
          <w:sz w:val="24"/>
        </w:rPr>
      </w:pPr>
    </w:p>
    <w:p w14:paraId="2AD5F4F8" w14:textId="77777777" w:rsidR="009D5DC5" w:rsidRPr="009D5DC5" w:rsidRDefault="009D5DC5" w:rsidP="009D5DC5">
      <w:pPr>
        <w:rPr>
          <w:sz w:val="24"/>
        </w:rPr>
      </w:pPr>
      <w:r>
        <w:rPr>
          <w:sz w:val="24"/>
        </w:rPr>
        <w:t>&lt;&lt;</w:t>
      </w:r>
      <w:proofErr w:type="spellStart"/>
      <w:r>
        <w:rPr>
          <w:sz w:val="24"/>
        </w:rPr>
        <w:t>paraName</w:t>
      </w:r>
      <w:proofErr w:type="spellEnd"/>
      <w:r>
        <w:rPr>
          <w:sz w:val="24"/>
        </w:rPr>
        <w:t>&gt;&gt;</w:t>
      </w:r>
    </w:p>
    <w:p w14:paraId="6D2391C0" w14:textId="77777777" w:rsidR="009D5DC5" w:rsidRPr="009D5DC5" w:rsidRDefault="009D5DC5" w:rsidP="009D5DC5">
      <w:pPr>
        <w:rPr>
          <w:sz w:val="24"/>
        </w:rPr>
      </w:pPr>
      <w:r w:rsidRPr="009D5DC5">
        <w:rPr>
          <w:sz w:val="24"/>
        </w:rPr>
        <w:t>Paralegal</w:t>
      </w:r>
    </w:p>
    <w:p w14:paraId="089B73C8" w14:textId="77777777" w:rsidR="009D5DC5" w:rsidRPr="009D5DC5" w:rsidRDefault="009D5DC5" w:rsidP="009D5DC5">
      <w:pPr>
        <w:rPr>
          <w:sz w:val="24"/>
        </w:rPr>
      </w:pPr>
    </w:p>
    <w:p w14:paraId="4EB56B0A" w14:textId="77777777" w:rsidR="008B12C4" w:rsidRPr="009D5DC5" w:rsidRDefault="009D5DC5" w:rsidP="009D5DC5">
      <w:pPr>
        <w:rPr>
          <w:sz w:val="24"/>
        </w:rPr>
      </w:pPr>
      <w:r w:rsidRPr="009D5DC5">
        <w:rPr>
          <w:sz w:val="24"/>
        </w:rPr>
        <w:t>Enclosure</w:t>
      </w:r>
      <w:r w:rsidR="000C7A27">
        <w:rPr>
          <w:sz w:val="24"/>
        </w:rPr>
        <w:t>(s)</w:t>
      </w:r>
    </w:p>
    <w:p w14:paraId="20D83EFE" w14:textId="77777777" w:rsidR="002700CF" w:rsidRDefault="002700CF" w:rsidP="00600307">
      <w:pPr>
        <w:rPr>
          <w:b/>
          <w:bCs/>
          <w:sz w:val="22"/>
          <w:szCs w:val="22"/>
        </w:rPr>
      </w:pPr>
    </w:p>
    <w:p w14:paraId="22F56061" w14:textId="77777777" w:rsidR="000C7A27" w:rsidRDefault="000C7A27" w:rsidP="00600307">
      <w:pPr>
        <w:rPr>
          <w:b/>
          <w:bCs/>
          <w:sz w:val="22"/>
          <w:szCs w:val="22"/>
        </w:rPr>
      </w:pPr>
    </w:p>
    <w:tbl>
      <w:tblPr>
        <w:tblW w:w="9108" w:type="dxa"/>
        <w:tblLayout w:type="fixed"/>
        <w:tblLook w:val="01E0" w:firstRow="1" w:lastRow="1" w:firstColumn="1" w:lastColumn="1" w:noHBand="0" w:noVBand="0"/>
      </w:tblPr>
      <w:tblGrid>
        <w:gridCol w:w="1188"/>
        <w:gridCol w:w="7920"/>
      </w:tblGrid>
      <w:tr w:rsidR="000C7A27" w:rsidRPr="00943BA9" w14:paraId="53DC4996" w14:textId="77777777" w:rsidTr="00770011">
        <w:tc>
          <w:tcPr>
            <w:tcW w:w="1188" w:type="dxa"/>
          </w:tcPr>
          <w:p w14:paraId="3A7F355E" w14:textId="77777777" w:rsidR="000C7A27" w:rsidRPr="00943BA9" w:rsidRDefault="000C7A27" w:rsidP="00770011">
            <w:pPr>
              <w:rPr>
                <w:sz w:val="24"/>
              </w:rPr>
            </w:pPr>
            <w:r w:rsidRPr="00943BA9">
              <w:rPr>
                <w:sz w:val="24"/>
              </w:rPr>
              <w:t>&lt;&lt;</w:t>
            </w:r>
            <w:proofErr w:type="spellStart"/>
            <w:r w:rsidRPr="00943BA9">
              <w:rPr>
                <w:sz w:val="24"/>
              </w:rPr>
              <w:t>ccTag</w:t>
            </w:r>
            <w:proofErr w:type="spellEnd"/>
            <w:r w:rsidRPr="00943BA9">
              <w:rPr>
                <w:sz w:val="24"/>
              </w:rPr>
              <w:t>&gt;&gt;</w:t>
            </w:r>
          </w:p>
        </w:tc>
        <w:tc>
          <w:tcPr>
            <w:tcW w:w="7920" w:type="dxa"/>
          </w:tcPr>
          <w:p w14:paraId="3D2F1F9B" w14:textId="77777777" w:rsidR="000C7A27" w:rsidRPr="00943BA9" w:rsidRDefault="000C7A27" w:rsidP="00770011">
            <w:pPr>
              <w:rPr>
                <w:sz w:val="24"/>
              </w:rPr>
            </w:pPr>
            <w:r w:rsidRPr="00943BA9">
              <w:rPr>
                <w:sz w:val="24"/>
              </w:rPr>
              <w:t>&lt;&lt;</w:t>
            </w:r>
            <w:proofErr w:type="spellStart"/>
            <w:r w:rsidRPr="00943BA9">
              <w:rPr>
                <w:sz w:val="24"/>
              </w:rPr>
              <w:t>ccName</w:t>
            </w:r>
            <w:proofErr w:type="spellEnd"/>
            <w:r w:rsidRPr="00943BA9">
              <w:rPr>
                <w:sz w:val="24"/>
              </w:rPr>
              <w:t>&gt;&gt;</w:t>
            </w:r>
          </w:p>
        </w:tc>
      </w:tr>
    </w:tbl>
    <w:p w14:paraId="44FFD5E2" w14:textId="77777777" w:rsidR="000C7A27" w:rsidRPr="007B1056" w:rsidRDefault="000C7A27" w:rsidP="00600307">
      <w:pPr>
        <w:rPr>
          <w:b/>
          <w:bCs/>
          <w:sz w:val="22"/>
          <w:szCs w:val="22"/>
        </w:rPr>
      </w:pPr>
    </w:p>
    <w:sectPr w:rsidR="000C7A27" w:rsidRPr="007B1056" w:rsidSect="00600307">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88EFF" w14:textId="77777777" w:rsidR="00134B2A" w:rsidRDefault="00134B2A">
      <w:r>
        <w:separator/>
      </w:r>
    </w:p>
  </w:endnote>
  <w:endnote w:type="continuationSeparator" w:id="0">
    <w:p w14:paraId="41AD40EB" w14:textId="77777777" w:rsidR="00134B2A" w:rsidRDefault="0013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D2980" w14:textId="77777777" w:rsidR="00134B2A" w:rsidRDefault="00134B2A">
      <w:r>
        <w:separator/>
      </w:r>
    </w:p>
  </w:footnote>
  <w:footnote w:type="continuationSeparator" w:id="0">
    <w:p w14:paraId="164F78F0" w14:textId="77777777" w:rsidR="00134B2A" w:rsidRDefault="00134B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CE8"/>
    <w:rsid w:val="000448A3"/>
    <w:rsid w:val="000C7A27"/>
    <w:rsid w:val="000D2498"/>
    <w:rsid w:val="000F5ED4"/>
    <w:rsid w:val="001030AF"/>
    <w:rsid w:val="00134B2A"/>
    <w:rsid w:val="002317C1"/>
    <w:rsid w:val="0023474A"/>
    <w:rsid w:val="00254517"/>
    <w:rsid w:val="002700CF"/>
    <w:rsid w:val="00276FC9"/>
    <w:rsid w:val="002C0411"/>
    <w:rsid w:val="002C05A1"/>
    <w:rsid w:val="002C46A4"/>
    <w:rsid w:val="00303750"/>
    <w:rsid w:val="003251AB"/>
    <w:rsid w:val="0033439F"/>
    <w:rsid w:val="00345B2D"/>
    <w:rsid w:val="0036361B"/>
    <w:rsid w:val="00377596"/>
    <w:rsid w:val="003C5BC4"/>
    <w:rsid w:val="003C7098"/>
    <w:rsid w:val="003E1CE8"/>
    <w:rsid w:val="00412E24"/>
    <w:rsid w:val="00443334"/>
    <w:rsid w:val="004566E3"/>
    <w:rsid w:val="00457218"/>
    <w:rsid w:val="0049141A"/>
    <w:rsid w:val="004C65E3"/>
    <w:rsid w:val="004F5A55"/>
    <w:rsid w:val="005337A3"/>
    <w:rsid w:val="005362B8"/>
    <w:rsid w:val="005618FB"/>
    <w:rsid w:val="005847F9"/>
    <w:rsid w:val="005A2AF1"/>
    <w:rsid w:val="005D33EF"/>
    <w:rsid w:val="00600307"/>
    <w:rsid w:val="00616549"/>
    <w:rsid w:val="00652534"/>
    <w:rsid w:val="006B2DE3"/>
    <w:rsid w:val="006D616F"/>
    <w:rsid w:val="006E7D07"/>
    <w:rsid w:val="00700B41"/>
    <w:rsid w:val="00747D04"/>
    <w:rsid w:val="00765DEC"/>
    <w:rsid w:val="00765E23"/>
    <w:rsid w:val="00770011"/>
    <w:rsid w:val="007A3601"/>
    <w:rsid w:val="007B1056"/>
    <w:rsid w:val="008048A1"/>
    <w:rsid w:val="00880C53"/>
    <w:rsid w:val="008B12C4"/>
    <w:rsid w:val="008D32CA"/>
    <w:rsid w:val="008F003F"/>
    <w:rsid w:val="00943BA9"/>
    <w:rsid w:val="009604C0"/>
    <w:rsid w:val="009A029F"/>
    <w:rsid w:val="009B2E5A"/>
    <w:rsid w:val="009C05AA"/>
    <w:rsid w:val="009D5DC5"/>
    <w:rsid w:val="00A36392"/>
    <w:rsid w:val="00A635AD"/>
    <w:rsid w:val="00AF2FC0"/>
    <w:rsid w:val="00B27AB7"/>
    <w:rsid w:val="00B35675"/>
    <w:rsid w:val="00B35892"/>
    <w:rsid w:val="00B37A74"/>
    <w:rsid w:val="00C02D58"/>
    <w:rsid w:val="00C661A3"/>
    <w:rsid w:val="00C77C9E"/>
    <w:rsid w:val="00C8363E"/>
    <w:rsid w:val="00D2233C"/>
    <w:rsid w:val="00D325FD"/>
    <w:rsid w:val="00D43EE8"/>
    <w:rsid w:val="00D53FB7"/>
    <w:rsid w:val="00DC1CAC"/>
    <w:rsid w:val="00E04A1A"/>
    <w:rsid w:val="00E25DE3"/>
    <w:rsid w:val="00E26F64"/>
    <w:rsid w:val="00F65C26"/>
    <w:rsid w:val="00F83B29"/>
    <w:rsid w:val="00FD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62D6553"/>
  <w15:chartTrackingRefBased/>
  <w15:docId w15:val="{31F040EA-399B-45F6-84AE-45C845567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rsid w:val="003251AB"/>
    <w:rPr>
      <w:sz w:val="16"/>
      <w:szCs w:val="16"/>
    </w:rPr>
  </w:style>
  <w:style w:type="paragraph" w:styleId="CommentText">
    <w:name w:val="annotation text"/>
    <w:basedOn w:val="Normal"/>
    <w:link w:val="CommentTextChar"/>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rsid w:val="003C5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FnlAppIvnwfmls2.dot</Template>
  <TotalTime>0</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Tagged Letter Provisional Assignment  (913257.DOC;1)</vt:lpstr>
    </vt:vector>
  </TitlesOfParts>
  <Company>slwk</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Provisional Assignment  (913257.DOC;1)</dc:title>
  <dc:subject/>
  <dc:creator>Lynn Jurrens</dc:creator>
  <cp:keywords/>
  <cp:lastModifiedBy>Jacob Burns</cp:lastModifiedBy>
  <cp:revision>2</cp:revision>
  <cp:lastPrinted>1601-01-01T00:00:00Z</cp:lastPrinted>
  <dcterms:created xsi:type="dcterms:W3CDTF">2024-06-03T23:50:00Z</dcterms:created>
  <dcterms:modified xsi:type="dcterms:W3CDTF">2024-06-03T23:50:00Z</dcterms:modified>
</cp:coreProperties>
</file>