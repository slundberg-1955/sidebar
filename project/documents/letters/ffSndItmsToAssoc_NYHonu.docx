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B2163" w14:textId="77777777" w:rsidR="00E9499D" w:rsidRDefault="00E9499D" w:rsidP="00561C0C">
      <w:pPr>
        <w:rPr>
          <w:rFonts w:ascii="Times New Roman" w:hAnsi="Times New Roman"/>
          <w:sz w:val="23"/>
          <w:szCs w:val="23"/>
        </w:rPr>
      </w:pPr>
    </w:p>
    <w:p w14:paraId="77BCD051" w14:textId="77777777" w:rsidR="00561C0C" w:rsidRDefault="00561C0C" w:rsidP="00561C0C">
      <w:pPr>
        <w:rPr>
          <w:rFonts w:ascii="Times New Roman" w:hAnsi="Times New Roman"/>
          <w:sz w:val="23"/>
          <w:szCs w:val="23"/>
        </w:rPr>
      </w:pPr>
    </w:p>
    <w:p w14:paraId="2190AF49" w14:textId="77777777" w:rsidR="00C938D0" w:rsidRPr="00E9499D" w:rsidRDefault="00FA17C9">
      <w:pPr>
        <w:jc w:val="both"/>
        <w:rPr>
          <w:rFonts w:ascii="Times New Roman" w:hAnsi="Times New Roman"/>
          <w:sz w:val="22"/>
          <w:szCs w:val="22"/>
        </w:rPr>
      </w:pPr>
      <w:r w:rsidRPr="00E9499D">
        <w:rPr>
          <w:rFonts w:ascii="Times New Roman" w:hAnsi="Times New Roman"/>
          <w:sz w:val="22"/>
          <w:szCs w:val="22"/>
        </w:rPr>
        <w:t>&lt;&lt;currentDate&gt;&gt;</w:t>
      </w:r>
    </w:p>
    <w:p w14:paraId="46A140BC" w14:textId="77777777" w:rsidR="00E111A5" w:rsidRPr="00E9499D" w:rsidRDefault="00E111A5" w:rsidP="00E111A5">
      <w:pPr>
        <w:jc w:val="both"/>
        <w:rPr>
          <w:rFonts w:ascii="Times New Roman" w:hAnsi="Times New Roman"/>
          <w:sz w:val="22"/>
          <w:szCs w:val="22"/>
        </w:rPr>
      </w:pPr>
    </w:p>
    <w:tbl>
      <w:tblPr>
        <w:tblW w:w="9648" w:type="dxa"/>
        <w:tblLook w:val="0000" w:firstRow="0" w:lastRow="0" w:firstColumn="0" w:lastColumn="0" w:noHBand="0" w:noVBand="0"/>
      </w:tblPr>
      <w:tblGrid>
        <w:gridCol w:w="4068"/>
        <w:gridCol w:w="5580"/>
      </w:tblGrid>
      <w:tr w:rsidR="00E111A5" w:rsidRPr="00E9499D" w14:paraId="183E8E87" w14:textId="77777777" w:rsidTr="002E4BED">
        <w:tc>
          <w:tcPr>
            <w:tcW w:w="4068" w:type="dxa"/>
          </w:tcPr>
          <w:p w14:paraId="333D557F" w14:textId="77777777" w:rsidR="00E111A5" w:rsidRPr="00E9499D" w:rsidRDefault="00FA17C9" w:rsidP="00D53A53">
            <w:pPr>
              <w:rPr>
                <w:rFonts w:ascii="Times New Roman" w:hAnsi="Times New Roman"/>
                <w:sz w:val="22"/>
                <w:szCs w:val="22"/>
              </w:rPr>
            </w:pPr>
            <w:r w:rsidRPr="00E9499D">
              <w:rPr>
                <w:rFonts w:ascii="Times New Roman" w:hAnsi="Times New Roman"/>
                <w:sz w:val="22"/>
                <w:szCs w:val="22"/>
              </w:rPr>
              <w:t>&lt;&lt;</w:t>
            </w:r>
            <w:r w:rsidR="00E36E62" w:rsidRPr="00E9499D">
              <w:rPr>
                <w:rFonts w:ascii="Times New Roman" w:hAnsi="Times New Roman"/>
                <w:sz w:val="22"/>
                <w:szCs w:val="22"/>
              </w:rPr>
              <w:t>faR</w:t>
            </w:r>
            <w:r w:rsidRPr="00E9499D">
              <w:rPr>
                <w:rFonts w:ascii="Times New Roman" w:hAnsi="Times New Roman"/>
                <w:sz w:val="22"/>
                <w:szCs w:val="22"/>
              </w:rPr>
              <w:t>ecipient&gt;&gt;</w:t>
            </w:r>
          </w:p>
          <w:p w14:paraId="5305C3E0" w14:textId="77777777" w:rsidR="002E4BED" w:rsidRPr="00E9499D" w:rsidRDefault="00FA17C9" w:rsidP="00D53A53">
            <w:pPr>
              <w:rPr>
                <w:rFonts w:ascii="Times New Roman" w:hAnsi="Times New Roman"/>
                <w:sz w:val="22"/>
                <w:szCs w:val="22"/>
              </w:rPr>
            </w:pPr>
            <w:r w:rsidRPr="00E9499D">
              <w:rPr>
                <w:rFonts w:ascii="Times New Roman" w:hAnsi="Times New Roman"/>
                <w:sz w:val="22"/>
                <w:szCs w:val="22"/>
              </w:rPr>
              <w:t>&lt;&lt;</w:t>
            </w:r>
            <w:r w:rsidR="00E36E62" w:rsidRPr="00E9499D">
              <w:rPr>
                <w:rFonts w:ascii="Times New Roman" w:hAnsi="Times New Roman"/>
                <w:sz w:val="22"/>
                <w:szCs w:val="22"/>
              </w:rPr>
              <w:t>faR</w:t>
            </w:r>
            <w:r w:rsidR="004F766E" w:rsidRPr="00E9499D">
              <w:rPr>
                <w:rFonts w:ascii="Times New Roman" w:hAnsi="Times New Roman"/>
                <w:sz w:val="22"/>
                <w:szCs w:val="22"/>
              </w:rPr>
              <w:t>ecipient</w:t>
            </w:r>
            <w:r w:rsidRPr="00E9499D">
              <w:rPr>
                <w:rFonts w:ascii="Times New Roman" w:hAnsi="Times New Roman"/>
                <w:sz w:val="22"/>
                <w:szCs w:val="22"/>
              </w:rPr>
              <w:t>Title&gt;&gt;</w:t>
            </w:r>
          </w:p>
          <w:p w14:paraId="1F3840F1" w14:textId="77777777" w:rsidR="00E111A5" w:rsidRPr="00E9499D" w:rsidRDefault="00FA17C9" w:rsidP="00D53A53">
            <w:pPr>
              <w:rPr>
                <w:rFonts w:ascii="Times New Roman" w:hAnsi="Times New Roman"/>
                <w:sz w:val="22"/>
                <w:szCs w:val="22"/>
              </w:rPr>
            </w:pPr>
            <w:r w:rsidRPr="00E9499D">
              <w:rPr>
                <w:rFonts w:ascii="Times New Roman" w:hAnsi="Times New Roman"/>
                <w:sz w:val="22"/>
                <w:szCs w:val="22"/>
              </w:rPr>
              <w:t>&lt;&lt;</w:t>
            </w:r>
            <w:r w:rsidR="00E36E62" w:rsidRPr="00E9499D">
              <w:rPr>
                <w:rFonts w:ascii="Times New Roman" w:hAnsi="Times New Roman"/>
                <w:sz w:val="22"/>
                <w:szCs w:val="22"/>
              </w:rPr>
              <w:t>faO</w:t>
            </w:r>
            <w:r w:rsidRPr="00E9499D">
              <w:rPr>
                <w:rFonts w:ascii="Times New Roman" w:hAnsi="Times New Roman"/>
                <w:sz w:val="22"/>
                <w:szCs w:val="22"/>
              </w:rPr>
              <w:t>rgName&gt;&gt;</w:t>
            </w:r>
          </w:p>
          <w:p w14:paraId="4C202BDA" w14:textId="77777777" w:rsidR="00E111A5" w:rsidRPr="00E9499D" w:rsidRDefault="00FA17C9" w:rsidP="00D53A53">
            <w:pPr>
              <w:rPr>
                <w:rFonts w:ascii="Times New Roman" w:hAnsi="Times New Roman"/>
                <w:sz w:val="22"/>
                <w:szCs w:val="22"/>
              </w:rPr>
            </w:pPr>
            <w:r w:rsidRPr="00E9499D">
              <w:rPr>
                <w:rFonts w:ascii="Times New Roman" w:hAnsi="Times New Roman"/>
                <w:sz w:val="22"/>
                <w:szCs w:val="22"/>
              </w:rPr>
              <w:t>&lt;&lt;</w:t>
            </w:r>
            <w:r w:rsidR="00E36E62" w:rsidRPr="00E9499D">
              <w:rPr>
                <w:rFonts w:ascii="Times New Roman" w:hAnsi="Times New Roman"/>
                <w:sz w:val="22"/>
                <w:szCs w:val="22"/>
              </w:rPr>
              <w:t>faW</w:t>
            </w:r>
            <w:r w:rsidRPr="00E9499D">
              <w:rPr>
                <w:rFonts w:ascii="Times New Roman" w:hAnsi="Times New Roman"/>
                <w:sz w:val="22"/>
                <w:szCs w:val="22"/>
              </w:rPr>
              <w:t>orkAddr&gt;&gt;</w:t>
            </w:r>
          </w:p>
          <w:p w14:paraId="093F1CEB" w14:textId="77777777" w:rsidR="00E111A5" w:rsidRPr="00E9499D" w:rsidRDefault="00FA17C9" w:rsidP="00D53A53">
            <w:pPr>
              <w:jc w:val="both"/>
              <w:rPr>
                <w:rFonts w:ascii="Times New Roman" w:hAnsi="Times New Roman"/>
                <w:sz w:val="22"/>
                <w:szCs w:val="22"/>
              </w:rPr>
            </w:pPr>
            <w:r w:rsidRPr="00E9499D">
              <w:rPr>
                <w:rFonts w:ascii="Times New Roman" w:hAnsi="Times New Roman"/>
                <w:sz w:val="22"/>
                <w:szCs w:val="22"/>
              </w:rPr>
              <w:t>&lt;&lt;</w:t>
            </w:r>
            <w:r w:rsidR="00E36E62" w:rsidRPr="00E9499D">
              <w:rPr>
                <w:rFonts w:ascii="Times New Roman" w:hAnsi="Times New Roman"/>
                <w:sz w:val="22"/>
                <w:szCs w:val="22"/>
              </w:rPr>
              <w:t>fa</w:t>
            </w:r>
            <w:r w:rsidRPr="00E9499D">
              <w:rPr>
                <w:rFonts w:ascii="Times New Roman" w:hAnsi="Times New Roman"/>
                <w:sz w:val="22"/>
                <w:szCs w:val="22"/>
              </w:rPr>
              <w:t>CSZ&gt;&gt;</w:t>
            </w:r>
          </w:p>
        </w:tc>
        <w:tc>
          <w:tcPr>
            <w:tcW w:w="5580" w:type="dxa"/>
          </w:tcPr>
          <w:p w14:paraId="55452B3A" w14:textId="77777777" w:rsidR="00D97A1F" w:rsidRPr="00E9499D" w:rsidRDefault="00714E88" w:rsidP="00D53A53">
            <w:pPr>
              <w:pStyle w:val="Heading1"/>
              <w:jc w:val="left"/>
              <w:rPr>
                <w:rFonts w:ascii="Times New Roman" w:hAnsi="Times New Roman"/>
                <w:b/>
                <w:iCs w:val="0"/>
                <w:sz w:val="22"/>
                <w:szCs w:val="22"/>
                <w:u w:val="none"/>
              </w:rPr>
            </w:pPr>
            <w:r w:rsidRPr="00E9499D">
              <w:rPr>
                <w:rFonts w:ascii="Times New Roman" w:hAnsi="Times New Roman"/>
                <w:sz w:val="22"/>
                <w:szCs w:val="22"/>
                <w:u w:val="none"/>
              </w:rPr>
              <w:t>SENT VIA E-MAIL (</w:t>
            </w:r>
            <w:r w:rsidRPr="00E9499D">
              <w:rPr>
                <w:rFonts w:ascii="Times New Roman" w:hAnsi="Times New Roman"/>
                <w:iCs w:val="0"/>
                <w:sz w:val="22"/>
                <w:szCs w:val="22"/>
                <w:u w:val="none"/>
              </w:rPr>
              <w:t>&lt;&lt;recipientEmail&gt;&gt;)</w:t>
            </w:r>
          </w:p>
          <w:p w14:paraId="59983153" w14:textId="77777777" w:rsidR="00E111A5" w:rsidRPr="00E9499D" w:rsidRDefault="00714E88" w:rsidP="00D53A53">
            <w:pPr>
              <w:pStyle w:val="Heading1"/>
              <w:jc w:val="left"/>
              <w:rPr>
                <w:rFonts w:ascii="Times New Roman" w:hAnsi="Times New Roman"/>
                <w:iCs w:val="0"/>
                <w:sz w:val="22"/>
                <w:szCs w:val="22"/>
                <w:u w:val="none"/>
              </w:rPr>
            </w:pPr>
            <w:r w:rsidRPr="00E9499D">
              <w:rPr>
                <w:rFonts w:ascii="Times New Roman" w:hAnsi="Times New Roman"/>
                <w:iCs w:val="0"/>
                <w:sz w:val="22"/>
                <w:szCs w:val="22"/>
                <w:u w:val="none"/>
              </w:rPr>
              <w:t xml:space="preserve">&amp; </w:t>
            </w:r>
            <w:r w:rsidR="00DE498E">
              <w:rPr>
                <w:rFonts w:ascii="Times New Roman" w:hAnsi="Times New Roman"/>
                <w:iCs w:val="0"/>
                <w:sz w:val="22"/>
                <w:szCs w:val="22"/>
                <w:u w:val="none"/>
              </w:rPr>
              <w:t>FedEx</w:t>
            </w:r>
          </w:p>
          <w:p w14:paraId="3EA93483" w14:textId="77777777" w:rsidR="00E111A5" w:rsidRPr="00E9499D" w:rsidRDefault="00E111A5" w:rsidP="00D53A53">
            <w:pPr>
              <w:rPr>
                <w:rFonts w:ascii="Times New Roman" w:hAnsi="Times New Roman"/>
                <w:sz w:val="22"/>
                <w:szCs w:val="22"/>
              </w:rPr>
            </w:pPr>
          </w:p>
          <w:p w14:paraId="7C506CFD" w14:textId="77777777" w:rsidR="00E111A5" w:rsidRPr="00E9499D" w:rsidRDefault="00E111A5" w:rsidP="00D53A53">
            <w:pPr>
              <w:rPr>
                <w:rFonts w:ascii="Times New Roman" w:hAnsi="Times New Roman"/>
                <w:sz w:val="22"/>
                <w:szCs w:val="22"/>
              </w:rPr>
            </w:pPr>
          </w:p>
          <w:p w14:paraId="3472193A" w14:textId="77777777" w:rsidR="00E111A5" w:rsidRPr="00E9499D" w:rsidRDefault="00E111A5" w:rsidP="0097244B">
            <w:pPr>
              <w:pStyle w:val="Heading1"/>
              <w:jc w:val="left"/>
              <w:rPr>
                <w:rFonts w:ascii="Times New Roman" w:hAnsi="Times New Roman"/>
                <w:i w:val="0"/>
                <w:iCs w:val="0"/>
                <w:sz w:val="22"/>
                <w:szCs w:val="22"/>
                <w:u w:val="none"/>
              </w:rPr>
            </w:pPr>
          </w:p>
        </w:tc>
      </w:tr>
    </w:tbl>
    <w:p w14:paraId="32EE9D52" w14:textId="77777777" w:rsidR="00E111A5" w:rsidRPr="00E9499D" w:rsidRDefault="00E111A5" w:rsidP="00E111A5">
      <w:pPr>
        <w:jc w:val="both"/>
        <w:rPr>
          <w:rFonts w:ascii="Times New Roman" w:hAnsi="Times New Roman"/>
          <w:sz w:val="22"/>
          <w:szCs w:val="22"/>
        </w:rPr>
      </w:pPr>
    </w:p>
    <w:p w14:paraId="0716292F" w14:textId="77777777" w:rsidR="00714E88" w:rsidRPr="00E9499D" w:rsidRDefault="00714E88" w:rsidP="00E111A5">
      <w:pPr>
        <w:jc w:val="both"/>
        <w:rPr>
          <w:rFonts w:ascii="Times New Roman" w:hAnsi="Times New Roman"/>
          <w:sz w:val="22"/>
          <w:szCs w:val="22"/>
        </w:rPr>
      </w:pPr>
    </w:p>
    <w:p w14:paraId="7836B41B" w14:textId="77777777" w:rsidR="00714E88" w:rsidRPr="00E9499D" w:rsidRDefault="00714E88" w:rsidP="00714E88">
      <w:pPr>
        <w:ind w:left="720" w:hanging="720"/>
        <w:rPr>
          <w:rFonts w:ascii="Times New Roman" w:hAnsi="Times New Roman"/>
          <w:sz w:val="22"/>
          <w:szCs w:val="22"/>
        </w:rPr>
      </w:pPr>
      <w:r w:rsidRPr="00E9499D">
        <w:rPr>
          <w:rFonts w:ascii="Times New Roman" w:hAnsi="Times New Roman"/>
          <w:sz w:val="22"/>
          <w:szCs w:val="22"/>
        </w:rPr>
        <w:t xml:space="preserve">Re: </w:t>
      </w:r>
      <w:r w:rsidRPr="00E9499D">
        <w:rPr>
          <w:rFonts w:ascii="Times New Roman" w:hAnsi="Times New Roman"/>
          <w:sz w:val="22"/>
          <w:szCs w:val="22"/>
        </w:rPr>
        <w:tab/>
      </w:r>
      <w:r w:rsidR="002C1BDB" w:rsidRPr="00E9499D">
        <w:rPr>
          <w:rFonts w:ascii="Times New Roman" w:hAnsi="Times New Roman"/>
          <w:b/>
          <w:sz w:val="22"/>
          <w:szCs w:val="22"/>
        </w:rPr>
        <w:t xml:space="preserve">Your </w:t>
      </w:r>
      <w:r w:rsidR="002C1BDB" w:rsidRPr="00E9499D">
        <w:rPr>
          <w:rFonts w:ascii="Times New Roman" w:hAnsi="Times New Roman"/>
          <w:b/>
          <w:noProof/>
          <w:sz w:val="22"/>
          <w:szCs w:val="22"/>
        </w:rPr>
        <w:t>Ref. No.</w:t>
      </w:r>
      <w:r w:rsidR="002C1BDB" w:rsidRPr="00E9499D">
        <w:rPr>
          <w:rFonts w:ascii="Times New Roman" w:hAnsi="Times New Roman"/>
          <w:noProof/>
          <w:sz w:val="22"/>
          <w:szCs w:val="22"/>
        </w:rPr>
        <w:t xml:space="preserve"> </w:t>
      </w:r>
      <w:r w:rsidR="002C1BDB" w:rsidRPr="00E9499D">
        <w:rPr>
          <w:rFonts w:ascii="Times New Roman" w:hAnsi="Times New Roman"/>
          <w:b/>
          <w:bCs/>
          <w:noProof/>
          <w:sz w:val="22"/>
          <w:szCs w:val="22"/>
        </w:rPr>
        <w:t>&lt;&lt;faclientRefNo&gt;&gt;</w:t>
      </w:r>
      <w:r w:rsidRPr="00E9499D">
        <w:rPr>
          <w:rFonts w:ascii="Times New Roman" w:hAnsi="Times New Roman"/>
          <w:b/>
          <w:bCs/>
          <w:noProof/>
          <w:sz w:val="22"/>
          <w:szCs w:val="22"/>
        </w:rPr>
        <w:t xml:space="preserve"> -</w:t>
      </w:r>
      <w:r w:rsidRPr="00E9499D">
        <w:rPr>
          <w:rFonts w:ascii="Times New Roman" w:hAnsi="Times New Roman"/>
          <w:noProof/>
          <w:sz w:val="22"/>
          <w:szCs w:val="22"/>
        </w:rPr>
        <w:t xml:space="preserve"> SLW Ref. No. &lt;&lt;matterNo&gt;&gt;</w:t>
      </w:r>
    </w:p>
    <w:p w14:paraId="65A86D50" w14:textId="77777777" w:rsidR="00714E88" w:rsidRPr="00E9499D" w:rsidRDefault="00714E88" w:rsidP="00714E88">
      <w:pPr>
        <w:ind w:left="1440" w:hanging="720"/>
        <w:rPr>
          <w:rFonts w:ascii="Times New Roman" w:hAnsi="Times New Roman"/>
          <w:noProof/>
          <w:sz w:val="22"/>
          <w:szCs w:val="22"/>
        </w:rPr>
      </w:pPr>
      <w:r w:rsidRPr="00E9499D">
        <w:rPr>
          <w:rFonts w:ascii="Times New Roman" w:hAnsi="Times New Roman"/>
          <w:sz w:val="22"/>
          <w:szCs w:val="22"/>
        </w:rPr>
        <w:t xml:space="preserve">&lt;&lt;matterCountryName&gt;&gt; Application No. </w:t>
      </w:r>
      <w:r w:rsidRPr="00E9499D">
        <w:rPr>
          <w:rFonts w:ascii="Times New Roman" w:hAnsi="Times New Roman"/>
          <w:noProof/>
          <w:sz w:val="22"/>
          <w:szCs w:val="22"/>
        </w:rPr>
        <w:t>&lt;&lt;serialNo&gt;&gt;</w:t>
      </w:r>
    </w:p>
    <w:p w14:paraId="0976797F" w14:textId="77777777" w:rsidR="00714E88" w:rsidRPr="00E9499D" w:rsidRDefault="00714E88" w:rsidP="00714E88">
      <w:pPr>
        <w:ind w:left="1440" w:hanging="720"/>
        <w:rPr>
          <w:rFonts w:ascii="Times New Roman" w:hAnsi="Times New Roman"/>
          <w:noProof/>
          <w:sz w:val="22"/>
          <w:szCs w:val="22"/>
        </w:rPr>
      </w:pPr>
      <w:r w:rsidRPr="00E9499D">
        <w:rPr>
          <w:rFonts w:ascii="Times New Roman" w:hAnsi="Times New Roman"/>
          <w:noProof/>
          <w:sz w:val="22"/>
          <w:szCs w:val="22"/>
        </w:rPr>
        <w:t xml:space="preserve">Applicant:  </w:t>
      </w:r>
      <w:r w:rsidR="002C1BDB" w:rsidRPr="00E9499D">
        <w:rPr>
          <w:rFonts w:ascii="Times New Roman" w:hAnsi="Times New Roman"/>
          <w:sz w:val="22"/>
          <w:szCs w:val="22"/>
        </w:rPr>
        <w:t>&lt;&lt;faAssignee&gt;&gt;</w:t>
      </w:r>
      <w:r w:rsidRPr="00E9499D">
        <w:rPr>
          <w:rFonts w:ascii="Times New Roman" w:hAnsi="Times New Roman"/>
          <w:noProof/>
          <w:sz w:val="22"/>
          <w:szCs w:val="22"/>
        </w:rPr>
        <w:t xml:space="preserve"> </w:t>
      </w:r>
    </w:p>
    <w:p w14:paraId="211FB20A" w14:textId="77777777" w:rsidR="00714E88" w:rsidRPr="00E9499D" w:rsidRDefault="00714E88" w:rsidP="00A8613C">
      <w:pPr>
        <w:ind w:left="720"/>
        <w:jc w:val="both"/>
        <w:rPr>
          <w:rFonts w:ascii="Times New Roman" w:hAnsi="Times New Roman"/>
          <w:sz w:val="22"/>
          <w:szCs w:val="22"/>
        </w:rPr>
      </w:pPr>
      <w:r w:rsidRPr="00E9499D">
        <w:rPr>
          <w:rFonts w:ascii="Times New Roman" w:hAnsi="Times New Roman"/>
          <w:sz w:val="22"/>
          <w:szCs w:val="22"/>
        </w:rPr>
        <w:t xml:space="preserve">Title:  </w:t>
      </w:r>
      <w:r w:rsidRPr="00E9499D">
        <w:rPr>
          <w:rFonts w:ascii="Times New Roman" w:hAnsi="Times New Roman"/>
          <w:noProof/>
          <w:sz w:val="22"/>
          <w:szCs w:val="22"/>
        </w:rPr>
        <w:t>&lt;&lt;title&gt;&gt;</w:t>
      </w:r>
    </w:p>
    <w:p w14:paraId="57FDE640" w14:textId="77777777" w:rsidR="00E111A5" w:rsidRPr="00E9499D" w:rsidRDefault="00E111A5" w:rsidP="00E111A5">
      <w:pPr>
        <w:jc w:val="both"/>
        <w:rPr>
          <w:rFonts w:ascii="Times New Roman" w:hAnsi="Times New Roman"/>
          <w:sz w:val="22"/>
          <w:szCs w:val="22"/>
        </w:rPr>
      </w:pPr>
    </w:p>
    <w:p w14:paraId="4276FD11" w14:textId="77777777" w:rsidR="00714E88" w:rsidRPr="00E9499D" w:rsidRDefault="00714E88" w:rsidP="00714E88">
      <w:pPr>
        <w:rPr>
          <w:rFonts w:ascii="Times New Roman" w:hAnsi="Times New Roman"/>
          <w:sz w:val="22"/>
          <w:szCs w:val="22"/>
        </w:rPr>
      </w:pPr>
      <w:r w:rsidRPr="00E9499D">
        <w:rPr>
          <w:rFonts w:ascii="Times New Roman" w:hAnsi="Times New Roman"/>
          <w:sz w:val="22"/>
          <w:szCs w:val="22"/>
        </w:rPr>
        <w:t>Dear</w:t>
      </w:r>
      <w:r w:rsidR="00FE00EA" w:rsidRPr="00E9499D">
        <w:rPr>
          <w:rFonts w:ascii="Times New Roman" w:hAnsi="Times New Roman"/>
          <w:sz w:val="22"/>
          <w:szCs w:val="22"/>
        </w:rPr>
        <w:t xml:space="preserve"> Colleague</w:t>
      </w:r>
      <w:r w:rsidRPr="00E9499D">
        <w:rPr>
          <w:rFonts w:ascii="Times New Roman" w:hAnsi="Times New Roman"/>
          <w:sz w:val="22"/>
          <w:szCs w:val="22"/>
        </w:rPr>
        <w:t>:</w:t>
      </w:r>
    </w:p>
    <w:p w14:paraId="69D74A84" w14:textId="77777777" w:rsidR="00714E88" w:rsidRPr="00E9499D" w:rsidRDefault="00714E88" w:rsidP="00714E88">
      <w:pPr>
        <w:rPr>
          <w:rFonts w:ascii="Times New Roman" w:hAnsi="Times New Roman"/>
          <w:sz w:val="22"/>
          <w:szCs w:val="22"/>
        </w:rPr>
      </w:pPr>
    </w:p>
    <w:p w14:paraId="0352A5E3" w14:textId="77777777" w:rsidR="00714E88" w:rsidRPr="00E9499D" w:rsidRDefault="00714E88" w:rsidP="00714E88">
      <w:pPr>
        <w:rPr>
          <w:rFonts w:ascii="Times New Roman" w:hAnsi="Times New Roman"/>
          <w:sz w:val="22"/>
          <w:szCs w:val="22"/>
        </w:rPr>
      </w:pPr>
      <w:r w:rsidRPr="00E9499D">
        <w:rPr>
          <w:rFonts w:ascii="Times New Roman" w:hAnsi="Times New Roman"/>
          <w:sz w:val="22"/>
          <w:szCs w:val="22"/>
        </w:rPr>
        <w:t>Please find enclosed the following:</w:t>
      </w:r>
    </w:p>
    <w:p w14:paraId="14B2B994" w14:textId="77777777" w:rsidR="00714E88" w:rsidRPr="00E9499D" w:rsidRDefault="00714E88" w:rsidP="00714E88">
      <w:pPr>
        <w:rPr>
          <w:rFonts w:ascii="Times New Roman" w:hAnsi="Times New Roman"/>
          <w:sz w:val="22"/>
          <w:szCs w:val="22"/>
        </w:rPr>
      </w:pPr>
    </w:p>
    <w:p w14:paraId="14B4F2CE" w14:textId="37B5AA0E" w:rsidR="00714E88" w:rsidRDefault="00EA02F8" w:rsidP="00714E88">
      <w:pPr>
        <w:rPr>
          <w:rFonts w:ascii="Times New Roman" w:hAnsi="Times New Roman"/>
          <w:sz w:val="22"/>
          <w:szCs w:val="22"/>
        </w:rPr>
      </w:pPr>
      <w:r w:rsidRPr="00E9499D">
        <w:rPr>
          <w:rFonts w:ascii="Times New Roman" w:hAnsi="Times New Roman"/>
          <w:sz w:val="22"/>
          <w:szCs w:val="22"/>
        </w:rPr>
        <w:t>&lt;&lt;documentName&gt;&gt;</w:t>
      </w:r>
    </w:p>
    <w:p w14:paraId="5AB72DDF" w14:textId="77777777" w:rsidR="00EA02F8" w:rsidRPr="00E9499D" w:rsidRDefault="00EA02F8" w:rsidP="00714E88">
      <w:pPr>
        <w:rPr>
          <w:rFonts w:ascii="Times New Roman" w:hAnsi="Times New Roman"/>
          <w:sz w:val="22"/>
          <w:szCs w:val="22"/>
        </w:rPr>
      </w:pPr>
    </w:p>
    <w:p w14:paraId="7CD38B98" w14:textId="7C36B193" w:rsidR="00E111A5" w:rsidRPr="00E9499D" w:rsidRDefault="00E056EA" w:rsidP="002C1BDB">
      <w:pPr>
        <w:pStyle w:val="BodyText"/>
        <w:rPr>
          <w:rFonts w:ascii="Times New Roman" w:hAnsi="Times New Roman"/>
          <w:sz w:val="22"/>
          <w:szCs w:val="22"/>
        </w:rPr>
      </w:pPr>
      <w:r w:rsidRPr="00E9499D">
        <w:rPr>
          <w:rFonts w:ascii="Times New Roman" w:hAnsi="Times New Roman"/>
          <w:sz w:val="22"/>
          <w:szCs w:val="22"/>
        </w:rPr>
        <w:t>&lt;&lt;cdeadLine&gt;&gt;</w:t>
      </w:r>
      <w:r w:rsidR="00714E88" w:rsidRPr="00E9499D">
        <w:rPr>
          <w:rFonts w:ascii="Times New Roman" w:hAnsi="Times New Roman"/>
          <w:sz w:val="22"/>
          <w:szCs w:val="22"/>
        </w:rPr>
        <w:t xml:space="preserve"> </w:t>
      </w:r>
      <w:r w:rsidR="0021648F" w:rsidRPr="00E9499D">
        <w:rPr>
          <w:rFonts w:ascii="Times New Roman" w:hAnsi="Times New Roman"/>
          <w:b/>
          <w:sz w:val="22"/>
          <w:szCs w:val="22"/>
          <w:u w:val="single"/>
        </w:rPr>
        <w:t>&lt;&lt;dueDate&gt;</w:t>
      </w:r>
      <w:r w:rsidR="000642AA">
        <w:rPr>
          <w:rFonts w:ascii="Times New Roman" w:hAnsi="Times New Roman"/>
          <w:b/>
          <w:sz w:val="22"/>
          <w:szCs w:val="22"/>
          <w:u w:val="single"/>
        </w:rPr>
        <w:t>&gt;</w:t>
      </w:r>
      <w:r w:rsidR="00714E88" w:rsidRPr="00E9499D">
        <w:rPr>
          <w:rFonts w:ascii="Times New Roman" w:hAnsi="Times New Roman"/>
          <w:sz w:val="22"/>
          <w:szCs w:val="22"/>
        </w:rPr>
        <w:t>.  Please confirm safe receipt of this letter and its enclosure</w:t>
      </w:r>
      <w:r w:rsidR="00F0536D" w:rsidRPr="00E9499D">
        <w:rPr>
          <w:rFonts w:ascii="Times New Roman" w:hAnsi="Times New Roman"/>
          <w:sz w:val="22"/>
          <w:szCs w:val="22"/>
        </w:rPr>
        <w:t>(</w:t>
      </w:r>
      <w:r w:rsidR="00714E88" w:rsidRPr="00E9499D">
        <w:rPr>
          <w:rFonts w:ascii="Times New Roman" w:hAnsi="Times New Roman"/>
          <w:sz w:val="22"/>
          <w:szCs w:val="22"/>
        </w:rPr>
        <w:t>s</w:t>
      </w:r>
      <w:r w:rsidR="00F0536D" w:rsidRPr="00E9499D">
        <w:rPr>
          <w:rFonts w:ascii="Times New Roman" w:hAnsi="Times New Roman"/>
          <w:sz w:val="22"/>
          <w:szCs w:val="22"/>
        </w:rPr>
        <w:t>)</w:t>
      </w:r>
      <w:r w:rsidR="00714E88" w:rsidRPr="00E9499D">
        <w:rPr>
          <w:rFonts w:ascii="Times New Roman" w:hAnsi="Times New Roman"/>
          <w:sz w:val="22"/>
          <w:szCs w:val="22"/>
        </w:rPr>
        <w:t>.</w:t>
      </w:r>
    </w:p>
    <w:p w14:paraId="5A9F405A" w14:textId="77777777" w:rsidR="00E111A5" w:rsidRPr="00E9499D" w:rsidRDefault="00E111A5" w:rsidP="00E111A5">
      <w:pPr>
        <w:jc w:val="both"/>
        <w:rPr>
          <w:rFonts w:ascii="Times New Roman" w:hAnsi="Times New Roman"/>
          <w:sz w:val="22"/>
          <w:szCs w:val="22"/>
        </w:rPr>
      </w:pPr>
    </w:p>
    <w:p w14:paraId="2A749988" w14:textId="77777777" w:rsidR="000D5EBD" w:rsidRPr="000D5EBD" w:rsidRDefault="000D5EBD" w:rsidP="000D5EBD">
      <w:pPr>
        <w:rPr>
          <w:rFonts w:ascii="Times New Roman" w:hAnsi="Times New Roman"/>
          <w:sz w:val="22"/>
          <w:szCs w:val="22"/>
        </w:rPr>
      </w:pPr>
      <w:r w:rsidRPr="000D5EBD">
        <w:rPr>
          <w:rFonts w:ascii="Times New Roman" w:hAnsi="Times New Roman"/>
          <w:sz w:val="22"/>
          <w:szCs w:val="22"/>
        </w:rPr>
        <w:t xml:space="preserve">Please ensure all communications relating to newly filed applications, acknowledgement of new filing instructions, formal documents, filing and issue dates, deadline dates, final reminders and  documents/responses filed with the patent office are reported via the HONU reporting platform </w:t>
      </w:r>
      <w:hyperlink r:id="rId8" w:history="1">
        <w:r w:rsidRPr="000D5EBD">
          <w:rPr>
            <w:rFonts w:ascii="Times New Roman" w:hAnsi="Times New Roman"/>
            <w:color w:val="0000FF"/>
            <w:sz w:val="22"/>
            <w:szCs w:val="22"/>
            <w:u w:val="single"/>
          </w:rPr>
          <w:t>HONU reporting portal</w:t>
        </w:r>
      </w:hyperlink>
      <w:r w:rsidRPr="000D5EBD">
        <w:rPr>
          <w:rFonts w:ascii="Times New Roman" w:hAnsi="Times New Roman"/>
          <w:sz w:val="22"/>
          <w:szCs w:val="22"/>
        </w:rPr>
        <w:t xml:space="preserve">. Access to the HONU reporting platform is by invitation only.  </w:t>
      </w:r>
      <w:r w:rsidRPr="000D5EBD">
        <w:rPr>
          <w:rFonts w:ascii="Times New Roman" w:hAnsi="Times New Roman"/>
          <w:b/>
          <w:bCs/>
          <w:sz w:val="22"/>
          <w:szCs w:val="22"/>
        </w:rPr>
        <w:t>If your firm has not yet received an invitation to report directly to the HONU platform, please let us know immediately and we can organise for an invitation to be sent to your firm.</w:t>
      </w:r>
    </w:p>
    <w:p w14:paraId="5632D244" w14:textId="77777777" w:rsidR="000D5EBD" w:rsidRPr="000D5EBD" w:rsidRDefault="000D5EBD" w:rsidP="000D5EBD">
      <w:pPr>
        <w:rPr>
          <w:rFonts w:ascii="Times New Roman" w:hAnsi="Times New Roman"/>
          <w:sz w:val="22"/>
          <w:szCs w:val="22"/>
        </w:rPr>
      </w:pPr>
    </w:p>
    <w:p w14:paraId="76B96F10" w14:textId="77777777" w:rsidR="000D5EBD" w:rsidRPr="000D5EBD" w:rsidRDefault="000D5EBD" w:rsidP="000D5EBD">
      <w:pPr>
        <w:rPr>
          <w:rFonts w:ascii="Times New Roman" w:hAnsi="Times New Roman"/>
          <w:sz w:val="22"/>
          <w:szCs w:val="22"/>
        </w:rPr>
      </w:pPr>
      <w:r w:rsidRPr="000D5EBD">
        <w:rPr>
          <w:rFonts w:ascii="Times New Roman" w:hAnsi="Times New Roman"/>
          <w:sz w:val="22"/>
          <w:szCs w:val="22"/>
        </w:rPr>
        <w:t xml:space="preserve">Within the HONU platform there is a facility for sending emails as part of the reporting process.  Please ensure that you copy </w:t>
      </w:r>
      <w:r w:rsidR="00892384">
        <w:rPr>
          <w:rFonts w:ascii="Times New Roman" w:hAnsi="Times New Roman"/>
          <w:sz w:val="22"/>
          <w:szCs w:val="22"/>
        </w:rPr>
        <w:t>the paralegal</w:t>
      </w:r>
      <w:r w:rsidRPr="000D5EBD">
        <w:rPr>
          <w:rFonts w:ascii="Times New Roman" w:hAnsi="Times New Roman"/>
          <w:sz w:val="22"/>
          <w:szCs w:val="22"/>
        </w:rPr>
        <w:t xml:space="preserve"> in on any email sent at </w:t>
      </w:r>
      <w:r w:rsidRPr="000D5EBD">
        <w:rPr>
          <w:rFonts w:ascii="Times New Roman" w:hAnsi="Times New Roman"/>
          <w:color w:val="000000" w:themeColor="text1"/>
          <w:sz w:val="22"/>
          <w:szCs w:val="22"/>
        </w:rPr>
        <w:t>&lt;&lt;ffparaEmail&gt;&gt;</w:t>
      </w:r>
      <w:r w:rsidRPr="000D5EBD">
        <w:rPr>
          <w:rFonts w:ascii="Times New Roman" w:hAnsi="Times New Roman"/>
          <w:sz w:val="22"/>
          <w:szCs w:val="22"/>
        </w:rPr>
        <w:t xml:space="preserve">.  </w:t>
      </w:r>
    </w:p>
    <w:p w14:paraId="42E6BC63" w14:textId="77777777" w:rsidR="000D5EBD" w:rsidRPr="000D5EBD" w:rsidRDefault="000D5EBD" w:rsidP="000D5EBD">
      <w:pPr>
        <w:spacing w:after="40"/>
        <w:rPr>
          <w:rFonts w:ascii="Times New Roman" w:hAnsi="Times New Roman"/>
          <w:sz w:val="22"/>
          <w:szCs w:val="22"/>
        </w:rPr>
      </w:pPr>
    </w:p>
    <w:p w14:paraId="28D5FA4F" w14:textId="77777777" w:rsidR="000D5EBD" w:rsidRPr="000D5EBD" w:rsidRDefault="000D5EBD" w:rsidP="000D5EBD">
      <w:pPr>
        <w:spacing w:after="40"/>
        <w:rPr>
          <w:rFonts w:ascii="Times New Roman" w:hAnsi="Times New Roman"/>
          <w:sz w:val="22"/>
          <w:szCs w:val="22"/>
        </w:rPr>
      </w:pPr>
      <w:r w:rsidRPr="000D5EBD">
        <w:rPr>
          <w:rFonts w:ascii="Times New Roman" w:hAnsi="Times New Roman"/>
          <w:color w:val="FF0000"/>
          <w:sz w:val="22"/>
          <w:szCs w:val="22"/>
          <w:u w:val="single"/>
        </w:rPr>
        <w:t>Please note:</w:t>
      </w:r>
      <w:r w:rsidRPr="000D5EBD">
        <w:rPr>
          <w:rFonts w:ascii="Times New Roman" w:hAnsi="Times New Roman"/>
          <w:sz w:val="22"/>
          <w:szCs w:val="22"/>
        </w:rPr>
        <w:t xml:space="preserve"> Acknowledgement of instructions (except acknowledgements of new filing instructions), non-final reminders, drafts or communications between Attorney, Paralegal and your firm do not need to be reported via the HONU platform.</w:t>
      </w:r>
    </w:p>
    <w:p w14:paraId="33F06218" w14:textId="77777777" w:rsidR="000D5EBD" w:rsidRPr="000D5EBD" w:rsidRDefault="000D5EBD" w:rsidP="000D5EBD">
      <w:pPr>
        <w:rPr>
          <w:rFonts w:ascii="Times New Roman" w:hAnsi="Times New Roman"/>
          <w:sz w:val="22"/>
          <w:szCs w:val="22"/>
        </w:rPr>
      </w:pPr>
    </w:p>
    <w:p w14:paraId="27F011CE" w14:textId="77777777" w:rsidR="00F462B7" w:rsidRPr="000D5EBD" w:rsidRDefault="000D5EBD" w:rsidP="000D5EBD">
      <w:pPr>
        <w:tabs>
          <w:tab w:val="left" w:pos="-1440"/>
        </w:tabs>
        <w:jc w:val="both"/>
        <w:rPr>
          <w:rFonts w:ascii="Times New Roman" w:hAnsi="Times New Roman"/>
          <w:sz w:val="22"/>
          <w:szCs w:val="22"/>
        </w:rPr>
      </w:pPr>
      <w:r w:rsidRPr="000D5EBD">
        <w:rPr>
          <w:rFonts w:ascii="Times New Roman" w:hAnsi="Times New Roman"/>
          <w:sz w:val="22"/>
          <w:szCs w:val="22"/>
        </w:rPr>
        <w:t>Invoices should not be uploaded to Honu. Please report invoices as previously instructed.</w:t>
      </w:r>
    </w:p>
    <w:p w14:paraId="3FE7D292" w14:textId="77777777" w:rsidR="00C01DEE" w:rsidRPr="0014410D" w:rsidRDefault="00C01DEE" w:rsidP="00C01DEE">
      <w:pPr>
        <w:tabs>
          <w:tab w:val="left" w:pos="-1440"/>
        </w:tabs>
        <w:jc w:val="both"/>
        <w:rPr>
          <w:rFonts w:ascii="Times New Roman" w:hAnsi="Times New Roman"/>
        </w:rPr>
      </w:pPr>
    </w:p>
    <w:p w14:paraId="3B85F080" w14:textId="77777777" w:rsidR="00714E88" w:rsidRPr="00E9499D" w:rsidRDefault="00714E88" w:rsidP="00E111A5">
      <w:pPr>
        <w:jc w:val="both"/>
        <w:rPr>
          <w:rFonts w:ascii="Times New Roman" w:hAnsi="Times New Roman"/>
          <w:sz w:val="22"/>
          <w:szCs w:val="22"/>
        </w:rPr>
      </w:pPr>
      <w:r w:rsidRPr="00E9499D">
        <w:rPr>
          <w:rFonts w:ascii="Times New Roman" w:hAnsi="Times New Roman"/>
          <w:sz w:val="22"/>
          <w:szCs w:val="22"/>
        </w:rPr>
        <w:t>If you have any questions or comments, please contact &lt;&lt;WAName&gt;&gt; at &lt;&lt;WAPhone&gt;&gt; or &lt;&lt;paraName&gt;&gt; at &lt;&lt;paraPhone&gt;&gt;.</w:t>
      </w:r>
    </w:p>
    <w:p w14:paraId="1C682097" w14:textId="77777777" w:rsidR="00714E88" w:rsidRPr="00E9499D" w:rsidRDefault="00714E88" w:rsidP="00E111A5">
      <w:pPr>
        <w:jc w:val="both"/>
        <w:rPr>
          <w:rFonts w:ascii="Times New Roman" w:hAnsi="Times New Roman"/>
          <w:sz w:val="22"/>
          <w:szCs w:val="22"/>
        </w:rPr>
      </w:pPr>
    </w:p>
    <w:p w14:paraId="61B6FC46" w14:textId="77777777" w:rsidR="00714E88" w:rsidRPr="00E9499D" w:rsidRDefault="00714E88" w:rsidP="00714E88">
      <w:pPr>
        <w:rPr>
          <w:rFonts w:ascii="Times New Roman" w:hAnsi="Times New Roman"/>
          <w:sz w:val="22"/>
          <w:szCs w:val="22"/>
        </w:rPr>
      </w:pPr>
      <w:r w:rsidRPr="00E9499D">
        <w:rPr>
          <w:rFonts w:ascii="Times New Roman" w:hAnsi="Times New Roman"/>
          <w:sz w:val="22"/>
          <w:szCs w:val="22"/>
        </w:rPr>
        <w:lastRenderedPageBreak/>
        <w:t xml:space="preserve">Very truly yours, </w:t>
      </w:r>
    </w:p>
    <w:p w14:paraId="43F8E4D8" w14:textId="77777777" w:rsidR="00714E88" w:rsidRPr="00E9499D" w:rsidRDefault="00714E88" w:rsidP="00714E88">
      <w:pPr>
        <w:rPr>
          <w:rFonts w:ascii="Times New Roman" w:hAnsi="Times New Roman"/>
          <w:sz w:val="22"/>
          <w:szCs w:val="22"/>
        </w:rPr>
      </w:pPr>
    </w:p>
    <w:p w14:paraId="3E6FFD06" w14:textId="77777777" w:rsidR="00714E88" w:rsidRPr="00E9499D" w:rsidRDefault="00714E88" w:rsidP="00714E88">
      <w:pPr>
        <w:rPr>
          <w:rFonts w:ascii="Times New Roman" w:hAnsi="Times New Roman"/>
          <w:sz w:val="22"/>
          <w:szCs w:val="22"/>
        </w:rPr>
      </w:pPr>
    </w:p>
    <w:p w14:paraId="694A9EC0" w14:textId="77777777" w:rsidR="00714E88" w:rsidRPr="00E9499D" w:rsidRDefault="00714E88" w:rsidP="00714E88">
      <w:pPr>
        <w:rPr>
          <w:rFonts w:ascii="Times New Roman" w:hAnsi="Times New Roman"/>
          <w:sz w:val="22"/>
          <w:szCs w:val="22"/>
        </w:rPr>
      </w:pPr>
    </w:p>
    <w:p w14:paraId="6EB92834" w14:textId="77777777" w:rsidR="00714E88" w:rsidRDefault="00714E88" w:rsidP="00714E88">
      <w:pPr>
        <w:rPr>
          <w:rFonts w:ascii="Times New Roman" w:hAnsi="Times New Roman"/>
          <w:color w:val="000000"/>
          <w:sz w:val="22"/>
          <w:szCs w:val="22"/>
        </w:rPr>
      </w:pPr>
      <w:r w:rsidRPr="00E9499D">
        <w:rPr>
          <w:rFonts w:ascii="Times New Roman" w:hAnsi="Times New Roman"/>
          <w:color w:val="000000"/>
          <w:sz w:val="22"/>
          <w:szCs w:val="22"/>
        </w:rPr>
        <w:t>&lt;&lt;cmgName&gt;&gt;</w:t>
      </w:r>
    </w:p>
    <w:p w14:paraId="5E87EA63" w14:textId="77777777" w:rsidR="00BC447D" w:rsidRDefault="00BC447D" w:rsidP="00714E88">
      <w:pPr>
        <w:rPr>
          <w:rFonts w:ascii="Times New Roman" w:hAnsi="Times New Roman"/>
          <w:color w:val="000000"/>
          <w:sz w:val="22"/>
          <w:szCs w:val="22"/>
        </w:rPr>
      </w:pPr>
    </w:p>
    <w:p w14:paraId="074B492A" w14:textId="77777777" w:rsidR="00BC447D" w:rsidRPr="00105847" w:rsidRDefault="00BC447D" w:rsidP="00BC447D">
      <w:pPr>
        <w:rPr>
          <w:rFonts w:ascii="Times New Roman" w:hAnsi="Times New Roman"/>
          <w:sz w:val="22"/>
          <w:szCs w:val="22"/>
        </w:rPr>
      </w:pPr>
      <w:r w:rsidRPr="00105847">
        <w:rPr>
          <w:rFonts w:ascii="Times New Roman" w:hAnsi="Times New Roman"/>
          <w:sz w:val="22"/>
          <w:szCs w:val="22"/>
        </w:rPr>
        <w:t>Case Management Assistant</w:t>
      </w:r>
    </w:p>
    <w:p w14:paraId="3AD48DA8" w14:textId="77777777" w:rsidR="00BC447D" w:rsidRPr="00E9499D" w:rsidRDefault="00BC447D" w:rsidP="00714E88">
      <w:pPr>
        <w:rPr>
          <w:rFonts w:ascii="Times New Roman" w:hAnsi="Times New Roman"/>
          <w:sz w:val="22"/>
          <w:szCs w:val="22"/>
        </w:rPr>
      </w:pPr>
    </w:p>
    <w:sectPr w:rsidR="00BC447D" w:rsidRPr="00E9499D" w:rsidSect="00561C0C">
      <w:headerReference w:type="default" r:id="rId9"/>
      <w:headerReference w:type="first" r:id="rId10"/>
      <w:footerReference w:type="first" r:id="rId11"/>
      <w:type w:val="continuous"/>
      <w:pgSz w:w="12240" w:h="15840" w:code="1"/>
      <w:pgMar w:top="1440" w:right="1440" w:bottom="1267" w:left="1440" w:header="720" w:footer="720" w:gutter="0"/>
      <w:paperSrc w:first="16642" w:other="7"/>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5F34A" w14:textId="77777777" w:rsidR="006928FD" w:rsidRDefault="006928FD">
      <w:r>
        <w:separator/>
      </w:r>
    </w:p>
  </w:endnote>
  <w:endnote w:type="continuationSeparator" w:id="0">
    <w:p w14:paraId="606A763F" w14:textId="77777777" w:rsidR="006928FD" w:rsidRDefault="00692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utch801 Rm BT">
    <w:altName w:val="Times New Roman"/>
    <w:charset w:val="00"/>
    <w:family w:val="roman"/>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F0E0E" w14:textId="77777777" w:rsidR="008532D0" w:rsidRDefault="002E22D1">
    <w:pPr>
      <w:pStyle w:val="Footer"/>
    </w:pPr>
    <w:r>
      <w:rPr>
        <w:rFonts w:ascii="Times New Roman" w:hAnsi="Times New Roman"/>
        <w:noProof/>
      </w:rPr>
      <w:drawing>
        <wp:anchor distT="0" distB="0" distL="114300" distR="114300" simplePos="0" relativeHeight="251658240" behindDoc="0" locked="0" layoutInCell="1" allowOverlap="1" wp14:anchorId="790F3D10" wp14:editId="58A69708">
          <wp:simplePos x="0" y="0"/>
          <wp:positionH relativeFrom="page">
            <wp:posOffset>0</wp:posOffset>
          </wp:positionH>
          <wp:positionV relativeFrom="paragraph">
            <wp:posOffset>0</wp:posOffset>
          </wp:positionV>
          <wp:extent cx="7769225" cy="390525"/>
          <wp:effectExtent l="0" t="0" r="0" b="0"/>
          <wp:wrapThrough wrapText="bothSides">
            <wp:wrapPolygon edited="0">
              <wp:start x="0" y="0"/>
              <wp:lineTo x="0" y="21073"/>
              <wp:lineTo x="21556" y="21073"/>
              <wp:lineTo x="21556" y="0"/>
              <wp:lineTo x="0" y="0"/>
            </wp:wrapPolygon>
          </wp:wrapThrough>
          <wp:docPr id="2" name="Picture 5"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ture containing text, screenshot, fon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91068" b="5022"/>
                  <a:stretch>
                    <a:fillRect/>
                  </a:stretch>
                </pic:blipFill>
                <pic:spPr bwMode="auto">
                  <a:xfrm>
                    <a:off x="0" y="0"/>
                    <a:ext cx="7769225" cy="39052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90CC6" w14:textId="77777777" w:rsidR="006928FD" w:rsidRDefault="006928FD">
      <w:r>
        <w:separator/>
      </w:r>
    </w:p>
  </w:footnote>
  <w:footnote w:type="continuationSeparator" w:id="0">
    <w:p w14:paraId="34098E7E" w14:textId="77777777" w:rsidR="006928FD" w:rsidRDefault="00692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C40EE" w14:textId="77777777" w:rsidR="0005627D" w:rsidRDefault="0005627D" w:rsidP="006434E9">
    <w:pPr>
      <w:pStyle w:val="Header"/>
      <w:tabs>
        <w:tab w:val="clear" w:pos="4320"/>
        <w:tab w:val="clear" w:pos="8640"/>
        <w:tab w:val="right" w:pos="9360"/>
      </w:tabs>
    </w:pPr>
    <w:r w:rsidRPr="00DC1FCF">
      <w:rPr>
        <w:rFonts w:ascii="Times New Roman" w:hAnsi="Times New Roman"/>
        <w:sz w:val="23"/>
        <w:szCs w:val="23"/>
      </w:rPr>
      <w:t>&lt;&lt;associateName&gt;&gt;</w:t>
    </w:r>
    <w:r w:rsidR="006434E9">
      <w:tab/>
    </w:r>
    <w:r w:rsidRPr="00DC1FCF">
      <w:rPr>
        <w:rFonts w:ascii="Times New Roman" w:hAnsi="Times New Roman"/>
        <w:sz w:val="23"/>
        <w:szCs w:val="23"/>
      </w:rPr>
      <w:t>&lt;&lt;currentDate&gt;&gt;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C4B6F" w14:textId="77777777" w:rsidR="008532D0" w:rsidRDefault="002E22D1">
    <w:pPr>
      <w:pStyle w:val="Header"/>
    </w:pPr>
    <w:r>
      <w:rPr>
        <w:rFonts w:ascii="Times New Roman" w:hAnsi="Times New Roman"/>
        <w:noProof/>
      </w:rPr>
      <w:drawing>
        <wp:anchor distT="0" distB="0" distL="114300" distR="114300" simplePos="0" relativeHeight="251657216" behindDoc="0" locked="0" layoutInCell="1" allowOverlap="1" wp14:anchorId="6CB3584C" wp14:editId="374F5226">
          <wp:simplePos x="0" y="0"/>
          <wp:positionH relativeFrom="column">
            <wp:posOffset>-914400</wp:posOffset>
          </wp:positionH>
          <wp:positionV relativeFrom="paragraph">
            <wp:posOffset>-333375</wp:posOffset>
          </wp:positionV>
          <wp:extent cx="7738745" cy="15900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8745" cy="15900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3EEE"/>
    <w:multiLevelType w:val="hybridMultilevel"/>
    <w:tmpl w:val="87508B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5E6C46"/>
    <w:multiLevelType w:val="hybridMultilevel"/>
    <w:tmpl w:val="77A6B6D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CDB34FB"/>
    <w:multiLevelType w:val="hybridMultilevel"/>
    <w:tmpl w:val="660E9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7437342"/>
    <w:multiLevelType w:val="hybridMultilevel"/>
    <w:tmpl w:val="2592B8D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D503F2"/>
    <w:multiLevelType w:val="hybridMultilevel"/>
    <w:tmpl w:val="2D78B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6A3B46"/>
    <w:multiLevelType w:val="hybridMultilevel"/>
    <w:tmpl w:val="FC247E1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26331142">
    <w:abstractNumId w:val="3"/>
  </w:num>
  <w:num w:numId="2" w16cid:durableId="2040543986">
    <w:abstractNumId w:val="0"/>
  </w:num>
  <w:num w:numId="3" w16cid:durableId="291062770">
    <w:abstractNumId w:val="5"/>
  </w:num>
  <w:num w:numId="4" w16cid:durableId="1820227255">
    <w:abstractNumId w:val="1"/>
  </w:num>
  <w:num w:numId="5" w16cid:durableId="463085557">
    <w:abstractNumId w:val="2"/>
  </w:num>
  <w:num w:numId="6" w16cid:durableId="5836149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CF1"/>
    <w:rsid w:val="00002E19"/>
    <w:rsid w:val="000135B0"/>
    <w:rsid w:val="0005627D"/>
    <w:rsid w:val="000642AA"/>
    <w:rsid w:val="00066777"/>
    <w:rsid w:val="000A6185"/>
    <w:rsid w:val="000B0C92"/>
    <w:rsid w:val="000C294F"/>
    <w:rsid w:val="000C6A56"/>
    <w:rsid w:val="000D3544"/>
    <w:rsid w:val="000D5EBD"/>
    <w:rsid w:val="000D7E21"/>
    <w:rsid w:val="000E6445"/>
    <w:rsid w:val="000F1819"/>
    <w:rsid w:val="00123777"/>
    <w:rsid w:val="0013475E"/>
    <w:rsid w:val="00134FBF"/>
    <w:rsid w:val="0013502D"/>
    <w:rsid w:val="0014050A"/>
    <w:rsid w:val="001764E9"/>
    <w:rsid w:val="001A5C1F"/>
    <w:rsid w:val="001B2C97"/>
    <w:rsid w:val="001C14A1"/>
    <w:rsid w:val="001C172B"/>
    <w:rsid w:val="001D52A2"/>
    <w:rsid w:val="002008BA"/>
    <w:rsid w:val="00211250"/>
    <w:rsid w:val="0021648F"/>
    <w:rsid w:val="00221428"/>
    <w:rsid w:val="00237966"/>
    <w:rsid w:val="0024182C"/>
    <w:rsid w:val="002443D1"/>
    <w:rsid w:val="00262899"/>
    <w:rsid w:val="002671CC"/>
    <w:rsid w:val="00285CB5"/>
    <w:rsid w:val="00296092"/>
    <w:rsid w:val="002C0221"/>
    <w:rsid w:val="002C1BDB"/>
    <w:rsid w:val="002C21C0"/>
    <w:rsid w:val="002E22D1"/>
    <w:rsid w:val="002E4BED"/>
    <w:rsid w:val="002F109F"/>
    <w:rsid w:val="003227EF"/>
    <w:rsid w:val="00323E5B"/>
    <w:rsid w:val="0039516E"/>
    <w:rsid w:val="003B2533"/>
    <w:rsid w:val="003B40FC"/>
    <w:rsid w:val="003B7C00"/>
    <w:rsid w:val="003D5D5D"/>
    <w:rsid w:val="004023DD"/>
    <w:rsid w:val="0040392E"/>
    <w:rsid w:val="0040791C"/>
    <w:rsid w:val="004225E2"/>
    <w:rsid w:val="004278F7"/>
    <w:rsid w:val="004410E5"/>
    <w:rsid w:val="00452257"/>
    <w:rsid w:val="0048241E"/>
    <w:rsid w:val="00487708"/>
    <w:rsid w:val="004901A6"/>
    <w:rsid w:val="00492A9B"/>
    <w:rsid w:val="004A161D"/>
    <w:rsid w:val="004E06B5"/>
    <w:rsid w:val="004F7221"/>
    <w:rsid w:val="004F766E"/>
    <w:rsid w:val="00515C92"/>
    <w:rsid w:val="00525568"/>
    <w:rsid w:val="00535A35"/>
    <w:rsid w:val="00544099"/>
    <w:rsid w:val="00561044"/>
    <w:rsid w:val="00561C0C"/>
    <w:rsid w:val="005638D0"/>
    <w:rsid w:val="005772C7"/>
    <w:rsid w:val="005A7D87"/>
    <w:rsid w:val="005D0C27"/>
    <w:rsid w:val="005D3086"/>
    <w:rsid w:val="005E7D7B"/>
    <w:rsid w:val="005F2420"/>
    <w:rsid w:val="00602EF5"/>
    <w:rsid w:val="006076A6"/>
    <w:rsid w:val="00633707"/>
    <w:rsid w:val="006434E9"/>
    <w:rsid w:val="00653B0D"/>
    <w:rsid w:val="00677055"/>
    <w:rsid w:val="0068497A"/>
    <w:rsid w:val="006928FD"/>
    <w:rsid w:val="006B53A6"/>
    <w:rsid w:val="006D1093"/>
    <w:rsid w:val="006D2545"/>
    <w:rsid w:val="00702663"/>
    <w:rsid w:val="0070435F"/>
    <w:rsid w:val="00714E88"/>
    <w:rsid w:val="0072457B"/>
    <w:rsid w:val="00725553"/>
    <w:rsid w:val="007474AD"/>
    <w:rsid w:val="00747785"/>
    <w:rsid w:val="00783661"/>
    <w:rsid w:val="007E118B"/>
    <w:rsid w:val="007E7095"/>
    <w:rsid w:val="007F5352"/>
    <w:rsid w:val="00851598"/>
    <w:rsid w:val="008532D0"/>
    <w:rsid w:val="00882FB0"/>
    <w:rsid w:val="00892384"/>
    <w:rsid w:val="008A6D25"/>
    <w:rsid w:val="008B7A85"/>
    <w:rsid w:val="00930DEE"/>
    <w:rsid w:val="00960726"/>
    <w:rsid w:val="00963288"/>
    <w:rsid w:val="0097244B"/>
    <w:rsid w:val="00987761"/>
    <w:rsid w:val="009A1534"/>
    <w:rsid w:val="009A267E"/>
    <w:rsid w:val="009B43BC"/>
    <w:rsid w:val="009B686F"/>
    <w:rsid w:val="009C4869"/>
    <w:rsid w:val="009E2C2D"/>
    <w:rsid w:val="009F67F9"/>
    <w:rsid w:val="00A05CCE"/>
    <w:rsid w:val="00A107E8"/>
    <w:rsid w:val="00A17AA9"/>
    <w:rsid w:val="00A21B4E"/>
    <w:rsid w:val="00A26BFD"/>
    <w:rsid w:val="00A3285A"/>
    <w:rsid w:val="00A32DB4"/>
    <w:rsid w:val="00A344E9"/>
    <w:rsid w:val="00A71D5B"/>
    <w:rsid w:val="00A8613C"/>
    <w:rsid w:val="00AB5D86"/>
    <w:rsid w:val="00AD0033"/>
    <w:rsid w:val="00AD428E"/>
    <w:rsid w:val="00AE3CF1"/>
    <w:rsid w:val="00AF11DE"/>
    <w:rsid w:val="00B02150"/>
    <w:rsid w:val="00B0436C"/>
    <w:rsid w:val="00B17446"/>
    <w:rsid w:val="00B3575D"/>
    <w:rsid w:val="00B70403"/>
    <w:rsid w:val="00B75182"/>
    <w:rsid w:val="00B76459"/>
    <w:rsid w:val="00B829E0"/>
    <w:rsid w:val="00BB166C"/>
    <w:rsid w:val="00BC447D"/>
    <w:rsid w:val="00BE7DF8"/>
    <w:rsid w:val="00C01DEE"/>
    <w:rsid w:val="00C03BDA"/>
    <w:rsid w:val="00C05CED"/>
    <w:rsid w:val="00C138AC"/>
    <w:rsid w:val="00C17275"/>
    <w:rsid w:val="00C179F7"/>
    <w:rsid w:val="00C207AD"/>
    <w:rsid w:val="00C33096"/>
    <w:rsid w:val="00C622B1"/>
    <w:rsid w:val="00C938D0"/>
    <w:rsid w:val="00C94FF2"/>
    <w:rsid w:val="00CC5100"/>
    <w:rsid w:val="00CE012B"/>
    <w:rsid w:val="00CE1A9A"/>
    <w:rsid w:val="00CF2011"/>
    <w:rsid w:val="00D0408C"/>
    <w:rsid w:val="00D064FF"/>
    <w:rsid w:val="00D16D85"/>
    <w:rsid w:val="00D51873"/>
    <w:rsid w:val="00D53A53"/>
    <w:rsid w:val="00D674A9"/>
    <w:rsid w:val="00D77625"/>
    <w:rsid w:val="00D959AC"/>
    <w:rsid w:val="00D97A1F"/>
    <w:rsid w:val="00DC1FCF"/>
    <w:rsid w:val="00DE498E"/>
    <w:rsid w:val="00DF5D0B"/>
    <w:rsid w:val="00E056EA"/>
    <w:rsid w:val="00E111A5"/>
    <w:rsid w:val="00E33749"/>
    <w:rsid w:val="00E36E62"/>
    <w:rsid w:val="00E50DA1"/>
    <w:rsid w:val="00E54ABD"/>
    <w:rsid w:val="00E75A0D"/>
    <w:rsid w:val="00E81EF5"/>
    <w:rsid w:val="00E842E9"/>
    <w:rsid w:val="00E9499D"/>
    <w:rsid w:val="00E9569F"/>
    <w:rsid w:val="00EA02F8"/>
    <w:rsid w:val="00EB3FF3"/>
    <w:rsid w:val="00EB6164"/>
    <w:rsid w:val="00F01FE8"/>
    <w:rsid w:val="00F02208"/>
    <w:rsid w:val="00F0536D"/>
    <w:rsid w:val="00F40094"/>
    <w:rsid w:val="00F462B7"/>
    <w:rsid w:val="00F51B2C"/>
    <w:rsid w:val="00F51D0E"/>
    <w:rsid w:val="00F54C24"/>
    <w:rsid w:val="00F82F73"/>
    <w:rsid w:val="00F91F26"/>
    <w:rsid w:val="00FA17C9"/>
    <w:rsid w:val="00FA369B"/>
    <w:rsid w:val="00FC3BEA"/>
    <w:rsid w:val="00FE0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0CD0E"/>
  <w15:chartTrackingRefBased/>
  <w15:docId w15:val="{4FBABCC6-64A6-491C-91B2-EC98B22AF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Dutch801 Rm BT" w:hAnsi="Dutch801 Rm BT"/>
      <w:sz w:val="24"/>
      <w:szCs w:val="24"/>
    </w:rPr>
  </w:style>
  <w:style w:type="paragraph" w:styleId="Heading1">
    <w:name w:val="heading 1"/>
    <w:basedOn w:val="Normal"/>
    <w:next w:val="Normal"/>
    <w:qFormat/>
    <w:pPr>
      <w:keepNext/>
      <w:tabs>
        <w:tab w:val="right" w:pos="9360"/>
      </w:tabs>
      <w:jc w:val="both"/>
      <w:outlineLvl w:val="0"/>
    </w:pPr>
    <w:rPr>
      <w:i/>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jc w:val="both"/>
    </w:pPr>
  </w:style>
  <w:style w:type="paragraph" w:styleId="Title">
    <w:name w:val="Title"/>
    <w:basedOn w:val="Normal"/>
    <w:qFormat/>
    <w:pPr>
      <w:widowControl/>
      <w:autoSpaceDE/>
      <w:autoSpaceDN/>
      <w:adjustRightInd/>
      <w:jc w:val="center"/>
    </w:pPr>
    <w:rPr>
      <w:rFonts w:ascii="Times New Roman" w:hAnsi="Times New Roman"/>
      <w:sz w:val="26"/>
      <w:szCs w:val="20"/>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paragraph" w:styleId="BalloonText">
    <w:name w:val="Balloon Text"/>
    <w:basedOn w:val="Normal"/>
    <w:link w:val="BalloonTextChar"/>
    <w:rPr>
      <w:rFonts w:ascii="Tahoma" w:hAnsi="Tahoma" w:cs="Tahoma"/>
      <w:sz w:val="16"/>
      <w:szCs w:val="16"/>
    </w:rPr>
  </w:style>
  <w:style w:type="paragraph" w:styleId="CommentSubject">
    <w:name w:val="annotation subject"/>
    <w:basedOn w:val="CommentText"/>
    <w:next w:val="CommentText"/>
    <w:link w:val="CommentSubjectChar"/>
    <w:rsid w:val="000E6445"/>
    <w:rPr>
      <w:b/>
      <w:bCs/>
    </w:rPr>
  </w:style>
  <w:style w:type="character" w:customStyle="1" w:styleId="CommentTextChar">
    <w:name w:val="Comment Text Char"/>
    <w:link w:val="CommentText"/>
    <w:rsid w:val="000E6445"/>
    <w:rPr>
      <w:rFonts w:ascii="Dutch801 Rm BT" w:hAnsi="Dutch801 Rm BT"/>
    </w:rPr>
  </w:style>
  <w:style w:type="character" w:customStyle="1" w:styleId="CommentSubjectChar">
    <w:name w:val="Comment Subject Char"/>
    <w:basedOn w:val="CommentTextChar"/>
    <w:link w:val="CommentSubject"/>
    <w:rsid w:val="000E6445"/>
    <w:rPr>
      <w:rFonts w:ascii="Dutch801 Rm BT" w:hAnsi="Dutch801 Rm BT"/>
    </w:rPr>
  </w:style>
  <w:style w:type="table" w:styleId="TableGrid">
    <w:name w:val="Table Grid"/>
    <w:basedOn w:val="TableNormal"/>
    <w:rsid w:val="00E54AB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link w:val="BalloonText"/>
    <w:rsid w:val="00714E88"/>
    <w:rPr>
      <w:rFonts w:ascii="Tahoma" w:hAnsi="Tahoma" w:cs="Tahoma"/>
      <w:sz w:val="16"/>
      <w:szCs w:val="16"/>
    </w:rPr>
  </w:style>
  <w:style w:type="character" w:styleId="Hyperlink">
    <w:name w:val="Hyperlink"/>
    <w:uiPriority w:val="99"/>
    <w:unhideWhenUsed/>
    <w:rsid w:val="008A6D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ortal.blackhillsi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H:\SideBar\MergeTemplates\Letters\ffSndItmsToAssoc_NYHon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A7F7F9-9316-4771-9816-C1DF508EF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ffSndItmsToAssoc_NYHonu.dotx</Template>
  <TotalTime>15</TotalTime>
  <Pages>2</Pages>
  <Words>264</Words>
  <Characters>1507</Characters>
  <Application>Microsoft Office Word</Application>
  <DocSecurity>0</DocSecurity>
  <PresentationFormat/>
  <Lines>12</Lines>
  <Paragraphs>3</Paragraphs>
  <ScaleCrop>false</ScaleCrop>
  <HeadingPairs>
    <vt:vector size="2" baseType="variant">
      <vt:variant>
        <vt:lpstr>Title</vt:lpstr>
      </vt:variant>
      <vt:variant>
        <vt:i4>1</vt:i4>
      </vt:variant>
    </vt:vector>
  </HeadingPairs>
  <TitlesOfParts>
    <vt:vector size="1" baseType="lpstr">
      <vt:lpstr>ffSndItmsToAssoc.dot</vt:lpstr>
    </vt:vector>
  </TitlesOfParts>
  <Company>SLWK</Company>
  <LinksUpToDate>false</LinksUpToDate>
  <CharactersWithSpaces>1768</CharactersWithSpaces>
  <SharedDoc>false</SharedDoc>
  <HLinks>
    <vt:vector size="12" baseType="variant">
      <vt:variant>
        <vt:i4>655405</vt:i4>
      </vt:variant>
      <vt:variant>
        <vt:i4>3</vt:i4>
      </vt:variant>
      <vt:variant>
        <vt:i4>0</vt:i4>
      </vt:variant>
      <vt:variant>
        <vt:i4>5</vt:i4>
      </vt:variant>
      <vt:variant>
        <vt:lpwstr>mailto:request@slwip.com</vt:lpwstr>
      </vt:variant>
      <vt:variant>
        <vt:lpwstr/>
      </vt:variant>
      <vt:variant>
        <vt:i4>655405</vt:i4>
      </vt:variant>
      <vt:variant>
        <vt:i4>0</vt:i4>
      </vt:variant>
      <vt:variant>
        <vt:i4>0</vt:i4>
      </vt:variant>
      <vt:variant>
        <vt:i4>5</vt:i4>
      </vt:variant>
      <vt:variant>
        <vt:lpwstr>mailto:request@slwip.com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ffSndItmsToAssoc.dot</dc:title>
  <dc:subject/>
  <dc:creator>Jacob Burns</dc:creator>
  <cp:keywords/>
  <cp:lastModifiedBy>Jacob Burns</cp:lastModifiedBy>
  <cp:revision>4</cp:revision>
  <cp:lastPrinted>2010-06-28T20:39:00Z</cp:lastPrinted>
  <dcterms:created xsi:type="dcterms:W3CDTF">2024-12-02T15:56:00Z</dcterms:created>
  <dcterms:modified xsi:type="dcterms:W3CDTF">2025-02-24T16:44:00Z</dcterms:modified>
</cp:coreProperties>
</file>