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5F53" w14:textId="77777777" w:rsidR="00E9499D" w:rsidRDefault="00E9499D" w:rsidP="00561C0C">
      <w:pPr>
        <w:rPr>
          <w:rFonts w:ascii="Times New Roman" w:hAnsi="Times New Roman"/>
          <w:sz w:val="23"/>
          <w:szCs w:val="23"/>
        </w:rPr>
      </w:pPr>
    </w:p>
    <w:p w14:paraId="694ECB0B" w14:textId="77777777" w:rsidR="00561C0C" w:rsidRDefault="00561C0C" w:rsidP="00561C0C">
      <w:pPr>
        <w:rPr>
          <w:rFonts w:ascii="Times New Roman" w:hAnsi="Times New Roman"/>
          <w:sz w:val="23"/>
          <w:szCs w:val="23"/>
        </w:rPr>
      </w:pPr>
    </w:p>
    <w:p w14:paraId="0ED04150" w14:textId="77777777" w:rsidR="00C938D0" w:rsidRPr="00E9499D" w:rsidRDefault="00FA17C9">
      <w:pPr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&lt;&lt;currentDate&gt;&gt;</w:t>
      </w:r>
    </w:p>
    <w:p w14:paraId="66664525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tbl>
      <w:tblPr>
        <w:tblW w:w="9648" w:type="dxa"/>
        <w:tblLook w:val="0000" w:firstRow="0" w:lastRow="0" w:firstColumn="0" w:lastColumn="0" w:noHBand="0" w:noVBand="0"/>
      </w:tblPr>
      <w:tblGrid>
        <w:gridCol w:w="4068"/>
        <w:gridCol w:w="5580"/>
      </w:tblGrid>
      <w:tr w:rsidR="00E111A5" w:rsidRPr="00E9499D" w14:paraId="5C90D881" w14:textId="77777777" w:rsidTr="002E4BED">
        <w:tc>
          <w:tcPr>
            <w:tcW w:w="4068" w:type="dxa"/>
          </w:tcPr>
          <w:p w14:paraId="7C778749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faR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ecipient&gt;&gt;</w:t>
            </w:r>
          </w:p>
          <w:p w14:paraId="108DFC79" w14:textId="77777777" w:rsidR="002E4BED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faR</w:t>
            </w:r>
            <w:r w:rsidR="004F766E" w:rsidRPr="00E9499D">
              <w:rPr>
                <w:rFonts w:ascii="Times New Roman" w:hAnsi="Times New Roman"/>
                <w:sz w:val="22"/>
                <w:szCs w:val="22"/>
              </w:rPr>
              <w:t>ecipient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Title&gt;&gt;</w:t>
            </w:r>
          </w:p>
          <w:p w14:paraId="321B78A9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faO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rgName&gt;&gt;</w:t>
            </w:r>
          </w:p>
          <w:p w14:paraId="62F0C8E7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faW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orkAddr&gt;&gt;</w:t>
            </w:r>
          </w:p>
          <w:p w14:paraId="4A583A22" w14:textId="77777777" w:rsidR="00E111A5" w:rsidRPr="00E9499D" w:rsidRDefault="00FA17C9" w:rsidP="00D53A5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CSZ&gt;&gt;</w:t>
            </w:r>
          </w:p>
        </w:tc>
        <w:tc>
          <w:tcPr>
            <w:tcW w:w="5580" w:type="dxa"/>
          </w:tcPr>
          <w:p w14:paraId="35BAF9A0" w14:textId="77777777" w:rsidR="00D97A1F" w:rsidRPr="00E9499D" w:rsidRDefault="00714E88" w:rsidP="00D53A53">
            <w:pPr>
              <w:pStyle w:val="Heading1"/>
              <w:jc w:val="left"/>
              <w:rPr>
                <w:rFonts w:ascii="Times New Roman" w:hAnsi="Times New Roman"/>
                <w:b/>
                <w:iCs w:val="0"/>
                <w:sz w:val="22"/>
                <w:szCs w:val="22"/>
                <w:u w:val="none"/>
              </w:rPr>
            </w:pPr>
            <w:r w:rsidRPr="00E9499D">
              <w:rPr>
                <w:rFonts w:ascii="Times New Roman" w:hAnsi="Times New Roman"/>
                <w:sz w:val="22"/>
                <w:szCs w:val="22"/>
                <w:u w:val="none"/>
              </w:rPr>
              <w:t>SENT VIA E-MAIL (</w:t>
            </w:r>
            <w:r w:rsidRPr="00E9499D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>&lt;&lt;recipientEmail&gt;&gt;)</w:t>
            </w:r>
          </w:p>
          <w:p w14:paraId="61074FB5" w14:textId="77777777" w:rsidR="00E111A5" w:rsidRPr="00E9499D" w:rsidRDefault="00714E88" w:rsidP="00D53A53">
            <w:pPr>
              <w:pStyle w:val="Heading1"/>
              <w:jc w:val="left"/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</w:pPr>
            <w:r w:rsidRPr="00E9499D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 xml:space="preserve">&amp; </w:t>
            </w:r>
            <w:r w:rsidR="00DE498E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>FedEx</w:t>
            </w:r>
          </w:p>
          <w:p w14:paraId="7089B1C3" w14:textId="77777777" w:rsidR="00E111A5" w:rsidRPr="00E9499D" w:rsidRDefault="00E111A5" w:rsidP="00D53A5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D756BF7" w14:textId="77777777" w:rsidR="00E111A5" w:rsidRPr="00E9499D" w:rsidRDefault="00E111A5" w:rsidP="00D53A5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4CBBD2BF" w14:textId="77777777" w:rsidR="00E111A5" w:rsidRPr="00E9499D" w:rsidRDefault="00E111A5" w:rsidP="0097244B">
            <w:pPr>
              <w:pStyle w:val="Heading1"/>
              <w:jc w:val="left"/>
              <w:rPr>
                <w:rFonts w:ascii="Times New Roman" w:hAnsi="Times New Roman"/>
                <w:i w:val="0"/>
                <w:iCs w:val="0"/>
                <w:sz w:val="22"/>
                <w:szCs w:val="22"/>
                <w:u w:val="none"/>
              </w:rPr>
            </w:pPr>
          </w:p>
        </w:tc>
      </w:tr>
    </w:tbl>
    <w:p w14:paraId="3BCEB504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0403205D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</w:p>
    <w:p w14:paraId="06FD5553" w14:textId="77777777" w:rsidR="00714E88" w:rsidRPr="00E9499D" w:rsidRDefault="00714E88" w:rsidP="00714E88">
      <w:pPr>
        <w:ind w:left="720" w:hanging="720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Re: </w:t>
      </w:r>
      <w:r w:rsidRPr="00E9499D">
        <w:rPr>
          <w:rFonts w:ascii="Times New Roman" w:hAnsi="Times New Roman"/>
          <w:sz w:val="22"/>
          <w:szCs w:val="22"/>
        </w:rPr>
        <w:tab/>
      </w:r>
      <w:r w:rsidR="002C1BDB" w:rsidRPr="00E9499D">
        <w:rPr>
          <w:rFonts w:ascii="Times New Roman" w:hAnsi="Times New Roman"/>
          <w:b/>
          <w:sz w:val="22"/>
          <w:szCs w:val="22"/>
        </w:rPr>
        <w:t xml:space="preserve">Your </w:t>
      </w:r>
      <w:r w:rsidR="002C1BDB" w:rsidRPr="00E9499D">
        <w:rPr>
          <w:rFonts w:ascii="Times New Roman" w:hAnsi="Times New Roman"/>
          <w:b/>
          <w:noProof/>
          <w:sz w:val="22"/>
          <w:szCs w:val="22"/>
        </w:rPr>
        <w:t>Ref. No.</w:t>
      </w:r>
      <w:r w:rsidR="002C1BDB" w:rsidRPr="00E9499D">
        <w:rPr>
          <w:rFonts w:ascii="Times New Roman" w:hAnsi="Times New Roman"/>
          <w:noProof/>
          <w:sz w:val="22"/>
          <w:szCs w:val="22"/>
        </w:rPr>
        <w:t xml:space="preserve"> </w:t>
      </w:r>
      <w:r w:rsidR="002C1BDB" w:rsidRPr="00E9499D">
        <w:rPr>
          <w:rFonts w:ascii="Times New Roman" w:hAnsi="Times New Roman"/>
          <w:b/>
          <w:bCs/>
          <w:noProof/>
          <w:sz w:val="22"/>
          <w:szCs w:val="22"/>
        </w:rPr>
        <w:t>&lt;&lt;faclientRefNo&gt;&gt;</w:t>
      </w:r>
      <w:r w:rsidRPr="00E9499D">
        <w:rPr>
          <w:rFonts w:ascii="Times New Roman" w:hAnsi="Times New Roman"/>
          <w:b/>
          <w:bCs/>
          <w:noProof/>
          <w:sz w:val="22"/>
          <w:szCs w:val="22"/>
        </w:rPr>
        <w:t xml:space="preserve"> -</w:t>
      </w:r>
      <w:r w:rsidRPr="00E9499D">
        <w:rPr>
          <w:rFonts w:ascii="Times New Roman" w:hAnsi="Times New Roman"/>
          <w:noProof/>
          <w:sz w:val="22"/>
          <w:szCs w:val="22"/>
        </w:rPr>
        <w:t xml:space="preserve"> SLW Ref. No. &lt;&lt;matterNo&gt;&gt;</w:t>
      </w:r>
    </w:p>
    <w:p w14:paraId="3FBEF3D8" w14:textId="77777777" w:rsidR="00714E88" w:rsidRPr="00E9499D" w:rsidRDefault="00714E88" w:rsidP="00714E88">
      <w:pPr>
        <w:ind w:left="1440" w:hanging="720"/>
        <w:rPr>
          <w:rFonts w:ascii="Times New Roman" w:hAnsi="Times New Roman"/>
          <w:noProof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&lt;&lt;matterCountryName&gt;&gt; Application No. </w:t>
      </w:r>
      <w:r w:rsidRPr="00E9499D">
        <w:rPr>
          <w:rFonts w:ascii="Times New Roman" w:hAnsi="Times New Roman"/>
          <w:noProof/>
          <w:sz w:val="22"/>
          <w:szCs w:val="22"/>
        </w:rPr>
        <w:t>&lt;&lt;serialNo&gt;&gt;</w:t>
      </w:r>
    </w:p>
    <w:p w14:paraId="1B9D8322" w14:textId="77777777" w:rsidR="00714E88" w:rsidRPr="00E9499D" w:rsidRDefault="00714E88" w:rsidP="00714E88">
      <w:pPr>
        <w:ind w:left="1440" w:hanging="720"/>
        <w:rPr>
          <w:rFonts w:ascii="Times New Roman" w:hAnsi="Times New Roman"/>
          <w:noProof/>
          <w:sz w:val="22"/>
          <w:szCs w:val="22"/>
        </w:rPr>
      </w:pPr>
      <w:r w:rsidRPr="00E9499D">
        <w:rPr>
          <w:rFonts w:ascii="Times New Roman" w:hAnsi="Times New Roman"/>
          <w:noProof/>
          <w:sz w:val="22"/>
          <w:szCs w:val="22"/>
        </w:rPr>
        <w:t xml:space="preserve">Applicant:  </w:t>
      </w:r>
      <w:r w:rsidR="002C1BDB" w:rsidRPr="00E9499D">
        <w:rPr>
          <w:rFonts w:ascii="Times New Roman" w:hAnsi="Times New Roman"/>
          <w:sz w:val="22"/>
          <w:szCs w:val="22"/>
        </w:rPr>
        <w:t>&lt;&lt;faAssignee&gt;&gt;</w:t>
      </w:r>
      <w:r w:rsidRPr="00E9499D">
        <w:rPr>
          <w:rFonts w:ascii="Times New Roman" w:hAnsi="Times New Roman"/>
          <w:noProof/>
          <w:sz w:val="22"/>
          <w:szCs w:val="22"/>
        </w:rPr>
        <w:t xml:space="preserve"> </w:t>
      </w:r>
    </w:p>
    <w:p w14:paraId="04BC64C8" w14:textId="77777777" w:rsidR="00714E88" w:rsidRPr="00E9499D" w:rsidRDefault="00714E88" w:rsidP="00A8613C">
      <w:pPr>
        <w:ind w:left="720"/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Title:  </w:t>
      </w:r>
      <w:r w:rsidRPr="00E9499D">
        <w:rPr>
          <w:rFonts w:ascii="Times New Roman" w:hAnsi="Times New Roman"/>
          <w:noProof/>
          <w:sz w:val="22"/>
          <w:szCs w:val="22"/>
        </w:rPr>
        <w:t>&lt;&lt;title&gt;&gt;</w:t>
      </w:r>
    </w:p>
    <w:p w14:paraId="4A72ED53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36076A7C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Dear</w:t>
      </w:r>
      <w:r w:rsidR="00FE00EA" w:rsidRPr="00E9499D">
        <w:rPr>
          <w:rFonts w:ascii="Times New Roman" w:hAnsi="Times New Roman"/>
          <w:sz w:val="22"/>
          <w:szCs w:val="22"/>
        </w:rPr>
        <w:t xml:space="preserve"> Colleague</w:t>
      </w:r>
      <w:r w:rsidRPr="00E9499D">
        <w:rPr>
          <w:rFonts w:ascii="Times New Roman" w:hAnsi="Times New Roman"/>
          <w:sz w:val="22"/>
          <w:szCs w:val="22"/>
        </w:rPr>
        <w:t>:</w:t>
      </w:r>
    </w:p>
    <w:p w14:paraId="558CEF03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ABA295F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Please find enclosed the following:</w:t>
      </w:r>
    </w:p>
    <w:p w14:paraId="72D1EED6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7D80844F" w14:textId="5B9564F4" w:rsidR="00714E88" w:rsidRDefault="00672517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&lt;&lt;documentName&gt;&gt;</w:t>
      </w:r>
    </w:p>
    <w:p w14:paraId="751878FE" w14:textId="77777777" w:rsidR="00672517" w:rsidRPr="00E9499D" w:rsidRDefault="00672517" w:rsidP="00714E88">
      <w:pPr>
        <w:rPr>
          <w:rFonts w:ascii="Times New Roman" w:hAnsi="Times New Roman"/>
          <w:sz w:val="22"/>
          <w:szCs w:val="22"/>
        </w:rPr>
      </w:pPr>
    </w:p>
    <w:p w14:paraId="4660D40B" w14:textId="10D4926C" w:rsidR="00E111A5" w:rsidRPr="00E9499D" w:rsidRDefault="00E056EA" w:rsidP="002C1BDB">
      <w:pPr>
        <w:pStyle w:val="BodyText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&lt;&lt;cdeadLine&gt;&gt;</w:t>
      </w:r>
      <w:r w:rsidR="00714E88" w:rsidRPr="00E9499D">
        <w:rPr>
          <w:rFonts w:ascii="Times New Roman" w:hAnsi="Times New Roman"/>
          <w:sz w:val="22"/>
          <w:szCs w:val="22"/>
        </w:rPr>
        <w:t xml:space="preserve"> </w:t>
      </w:r>
      <w:r w:rsidR="0021648F" w:rsidRPr="00E9499D">
        <w:rPr>
          <w:rFonts w:ascii="Times New Roman" w:hAnsi="Times New Roman"/>
          <w:b/>
          <w:sz w:val="22"/>
          <w:szCs w:val="22"/>
          <w:u w:val="single"/>
        </w:rPr>
        <w:t>&lt;&lt;dueDate&gt;&gt;</w:t>
      </w:r>
      <w:r w:rsidR="00714E88" w:rsidRPr="00E9499D">
        <w:rPr>
          <w:rFonts w:ascii="Times New Roman" w:hAnsi="Times New Roman"/>
          <w:sz w:val="22"/>
          <w:szCs w:val="22"/>
        </w:rPr>
        <w:t>.  Please confirm safe receipt of this letter and its enclosure</w:t>
      </w:r>
      <w:r w:rsidR="00F0536D" w:rsidRPr="00E9499D">
        <w:rPr>
          <w:rFonts w:ascii="Times New Roman" w:hAnsi="Times New Roman"/>
          <w:sz w:val="22"/>
          <w:szCs w:val="22"/>
        </w:rPr>
        <w:t>(</w:t>
      </w:r>
      <w:r w:rsidR="00714E88" w:rsidRPr="00E9499D">
        <w:rPr>
          <w:rFonts w:ascii="Times New Roman" w:hAnsi="Times New Roman"/>
          <w:sz w:val="22"/>
          <w:szCs w:val="22"/>
        </w:rPr>
        <w:t>s</w:t>
      </w:r>
      <w:r w:rsidR="00F0536D" w:rsidRPr="00E9499D">
        <w:rPr>
          <w:rFonts w:ascii="Times New Roman" w:hAnsi="Times New Roman"/>
          <w:sz w:val="22"/>
          <w:szCs w:val="22"/>
        </w:rPr>
        <w:t>)</w:t>
      </w:r>
      <w:r w:rsidR="00714E88" w:rsidRPr="00E9499D">
        <w:rPr>
          <w:rFonts w:ascii="Times New Roman" w:hAnsi="Times New Roman"/>
          <w:sz w:val="22"/>
          <w:szCs w:val="22"/>
        </w:rPr>
        <w:t>.</w:t>
      </w:r>
    </w:p>
    <w:p w14:paraId="0BB381E4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008ABDC8" w14:textId="77777777" w:rsidR="00E66C78" w:rsidRPr="00E66C78" w:rsidRDefault="00E66C78" w:rsidP="00E66C78">
      <w:pPr>
        <w:rPr>
          <w:rFonts w:ascii="Times New Roman" w:hAnsi="Times New Roman"/>
          <w:sz w:val="22"/>
          <w:szCs w:val="22"/>
        </w:rPr>
      </w:pPr>
      <w:r w:rsidRPr="00E66C78">
        <w:rPr>
          <w:rFonts w:ascii="Times New Roman" w:hAnsi="Times New Roman"/>
          <w:sz w:val="22"/>
          <w:szCs w:val="22"/>
        </w:rPr>
        <w:t xml:space="preserve">Please ensure all communications relating to newly filed applications, acknowledgement of new filing instructions, formal documents, filing and issue dates, deadline dates, final reminders and  documents/responses filed with the patent office are reported via the HONU reporting platform </w:t>
      </w:r>
      <w:hyperlink r:id="rId8" w:history="1">
        <w:r w:rsidRPr="00E66C78">
          <w:rPr>
            <w:rFonts w:ascii="Times New Roman" w:hAnsi="Times New Roman"/>
            <w:color w:val="0000FF"/>
            <w:sz w:val="22"/>
            <w:szCs w:val="22"/>
            <w:u w:val="single"/>
          </w:rPr>
          <w:t>HONU reporting portal</w:t>
        </w:r>
      </w:hyperlink>
      <w:r w:rsidRPr="00E66C78">
        <w:rPr>
          <w:rFonts w:ascii="Times New Roman" w:hAnsi="Times New Roman"/>
          <w:sz w:val="22"/>
          <w:szCs w:val="22"/>
        </w:rPr>
        <w:t xml:space="preserve">.   </w:t>
      </w:r>
    </w:p>
    <w:p w14:paraId="659F4CBD" w14:textId="77777777" w:rsidR="00E66C78" w:rsidRPr="00E66C78" w:rsidRDefault="00E66C78" w:rsidP="00E66C78">
      <w:pPr>
        <w:rPr>
          <w:rFonts w:ascii="Times New Roman" w:hAnsi="Times New Roman"/>
          <w:sz w:val="22"/>
          <w:szCs w:val="22"/>
        </w:rPr>
      </w:pPr>
    </w:p>
    <w:p w14:paraId="2B4FD983" w14:textId="77777777" w:rsidR="00E66C78" w:rsidRPr="00E66C78" w:rsidRDefault="00E66C78" w:rsidP="00E66C78">
      <w:pPr>
        <w:rPr>
          <w:rFonts w:ascii="Times New Roman" w:hAnsi="Times New Roman"/>
          <w:sz w:val="22"/>
          <w:szCs w:val="22"/>
        </w:rPr>
      </w:pPr>
      <w:r w:rsidRPr="00E66C78">
        <w:rPr>
          <w:rFonts w:ascii="Times New Roman" w:hAnsi="Times New Roman"/>
          <w:sz w:val="22"/>
          <w:szCs w:val="22"/>
        </w:rPr>
        <w:t xml:space="preserve">Within the HONU platform there is a facility for sending emails as part of the reporting process.  Please ensure that you copy </w:t>
      </w:r>
      <w:r w:rsidR="0009665B">
        <w:rPr>
          <w:rFonts w:ascii="Times New Roman" w:hAnsi="Times New Roman"/>
          <w:sz w:val="22"/>
          <w:szCs w:val="22"/>
        </w:rPr>
        <w:t>the paralegal</w:t>
      </w:r>
      <w:r w:rsidRPr="00E66C78">
        <w:rPr>
          <w:rFonts w:ascii="Times New Roman" w:hAnsi="Times New Roman"/>
          <w:sz w:val="22"/>
          <w:szCs w:val="22"/>
        </w:rPr>
        <w:t xml:space="preserve"> in on any email sent at </w:t>
      </w:r>
      <w:r w:rsidRPr="00E66C78">
        <w:rPr>
          <w:rFonts w:ascii="Times New Roman" w:hAnsi="Times New Roman"/>
          <w:color w:val="000000" w:themeColor="text1"/>
          <w:sz w:val="22"/>
          <w:szCs w:val="22"/>
        </w:rPr>
        <w:t>&lt;&lt;ffparaEmail&gt;&gt;</w:t>
      </w:r>
      <w:r w:rsidRPr="00E66C78">
        <w:rPr>
          <w:rFonts w:ascii="Times New Roman" w:hAnsi="Times New Roman"/>
          <w:sz w:val="22"/>
          <w:szCs w:val="22"/>
        </w:rPr>
        <w:t xml:space="preserve">.  </w:t>
      </w:r>
    </w:p>
    <w:p w14:paraId="31583648" w14:textId="77777777" w:rsidR="00E66C78" w:rsidRPr="00E66C78" w:rsidRDefault="00E66C78" w:rsidP="00E66C78">
      <w:pPr>
        <w:rPr>
          <w:rFonts w:ascii="Times New Roman" w:hAnsi="Times New Roman"/>
          <w:sz w:val="22"/>
          <w:szCs w:val="22"/>
        </w:rPr>
      </w:pPr>
    </w:p>
    <w:p w14:paraId="20272AC5" w14:textId="77777777" w:rsidR="00E66C78" w:rsidRPr="00E66C78" w:rsidRDefault="00E66C78" w:rsidP="00E66C78">
      <w:pPr>
        <w:rPr>
          <w:rFonts w:ascii="Times New Roman" w:hAnsi="Times New Roman"/>
          <w:sz w:val="22"/>
          <w:szCs w:val="22"/>
        </w:rPr>
      </w:pPr>
      <w:r w:rsidRPr="00E66C78">
        <w:rPr>
          <w:rFonts w:ascii="Times New Roman" w:hAnsi="Times New Roman"/>
          <w:color w:val="FF0000"/>
          <w:sz w:val="22"/>
          <w:szCs w:val="22"/>
          <w:u w:val="single"/>
        </w:rPr>
        <w:t>Please note</w:t>
      </w:r>
      <w:r w:rsidRPr="00E66C78">
        <w:rPr>
          <w:rFonts w:ascii="Times New Roman" w:hAnsi="Times New Roman"/>
          <w:color w:val="FF0000"/>
          <w:sz w:val="22"/>
          <w:szCs w:val="22"/>
        </w:rPr>
        <w:t>:</w:t>
      </w:r>
      <w:r w:rsidRPr="00E66C78">
        <w:rPr>
          <w:rFonts w:ascii="Times New Roman" w:hAnsi="Times New Roman"/>
          <w:sz w:val="22"/>
          <w:szCs w:val="22"/>
        </w:rPr>
        <w:t xml:space="preserve"> Acknowledgement of instructions (except acknowledgements of new filing instructions), non-final reminders, drafts or communications between Attorney, Paralegal and your firm do not need to be reported via the HONU platform.</w:t>
      </w:r>
    </w:p>
    <w:p w14:paraId="19A08D67" w14:textId="77777777" w:rsidR="00E66C78" w:rsidRPr="00E66C78" w:rsidRDefault="00E66C78" w:rsidP="00E66C78">
      <w:pPr>
        <w:rPr>
          <w:rFonts w:ascii="Times New Roman" w:hAnsi="Times New Roman"/>
          <w:sz w:val="22"/>
          <w:szCs w:val="22"/>
        </w:rPr>
      </w:pPr>
    </w:p>
    <w:p w14:paraId="3F5D66FC" w14:textId="77777777" w:rsidR="00C01DEE" w:rsidRDefault="00E66C78" w:rsidP="00E66C78">
      <w:pPr>
        <w:tabs>
          <w:tab w:val="left" w:pos="-1440"/>
        </w:tabs>
        <w:jc w:val="both"/>
        <w:rPr>
          <w:rFonts w:ascii="Times New Roman" w:hAnsi="Times New Roman"/>
        </w:rPr>
      </w:pPr>
      <w:r w:rsidRPr="00E66C78">
        <w:rPr>
          <w:rFonts w:ascii="Times New Roman" w:hAnsi="Times New Roman"/>
          <w:sz w:val="22"/>
          <w:szCs w:val="22"/>
        </w:rPr>
        <w:t>Invoices should not be uploaded to Honu. Please report invoices as previously instructed.</w:t>
      </w:r>
    </w:p>
    <w:p w14:paraId="7D449EB8" w14:textId="77777777" w:rsidR="00C01DEE" w:rsidRPr="0014410D" w:rsidRDefault="00C01DEE" w:rsidP="00C01DEE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4C89FC7E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If you have any questions or comments, please contact &lt;&lt;WAName&gt;&gt; at &lt;&lt;WAPhone&gt;&gt; or &lt;&lt;paraName&gt;&gt; at &lt;&lt;paraPhone&gt;&gt;.</w:t>
      </w:r>
    </w:p>
    <w:p w14:paraId="64A84D28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</w:p>
    <w:p w14:paraId="27A4DA24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Very truly yours, </w:t>
      </w:r>
    </w:p>
    <w:p w14:paraId="7A514C0D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BDF78AC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67253254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908A42C" w14:textId="77777777" w:rsidR="00714E88" w:rsidRDefault="00714E88" w:rsidP="00714E88">
      <w:pPr>
        <w:rPr>
          <w:rFonts w:ascii="Times New Roman" w:hAnsi="Times New Roman"/>
          <w:color w:val="000000"/>
          <w:sz w:val="22"/>
          <w:szCs w:val="22"/>
        </w:rPr>
      </w:pPr>
      <w:r w:rsidRPr="00E9499D">
        <w:rPr>
          <w:rFonts w:ascii="Times New Roman" w:hAnsi="Times New Roman"/>
          <w:color w:val="000000"/>
          <w:sz w:val="22"/>
          <w:szCs w:val="22"/>
        </w:rPr>
        <w:t>&lt;&lt;cmgName&gt;&gt;</w:t>
      </w:r>
    </w:p>
    <w:p w14:paraId="0862E37B" w14:textId="77777777" w:rsidR="00777751" w:rsidRDefault="00777751" w:rsidP="00714E88">
      <w:pPr>
        <w:rPr>
          <w:rFonts w:ascii="Times New Roman" w:hAnsi="Times New Roman"/>
          <w:color w:val="000000"/>
          <w:sz w:val="22"/>
          <w:szCs w:val="22"/>
        </w:rPr>
      </w:pPr>
    </w:p>
    <w:p w14:paraId="3E283850" w14:textId="77777777" w:rsidR="00777751" w:rsidRPr="00105847" w:rsidRDefault="00777751" w:rsidP="00777751">
      <w:pPr>
        <w:rPr>
          <w:rFonts w:ascii="Times New Roman" w:hAnsi="Times New Roman"/>
          <w:sz w:val="22"/>
          <w:szCs w:val="22"/>
        </w:rPr>
      </w:pPr>
      <w:r w:rsidRPr="00105847">
        <w:rPr>
          <w:rFonts w:ascii="Times New Roman" w:hAnsi="Times New Roman"/>
          <w:sz w:val="22"/>
          <w:szCs w:val="22"/>
        </w:rPr>
        <w:t>Case Management Assistant</w:t>
      </w:r>
    </w:p>
    <w:p w14:paraId="081F91C7" w14:textId="77777777" w:rsidR="00777751" w:rsidRPr="00E9499D" w:rsidRDefault="00777751" w:rsidP="00714E88">
      <w:pPr>
        <w:rPr>
          <w:rFonts w:ascii="Times New Roman" w:hAnsi="Times New Roman"/>
          <w:sz w:val="22"/>
          <w:szCs w:val="22"/>
        </w:rPr>
      </w:pPr>
    </w:p>
    <w:sectPr w:rsidR="00777751" w:rsidRPr="00E9499D" w:rsidSect="00561C0C">
      <w:head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267" w:left="1440" w:header="720" w:footer="720" w:gutter="0"/>
      <w:paperSrc w:first="16642" w:other="7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440C5" w14:textId="77777777" w:rsidR="003702CE" w:rsidRDefault="003702CE">
      <w:r>
        <w:separator/>
      </w:r>
    </w:p>
  </w:endnote>
  <w:endnote w:type="continuationSeparator" w:id="0">
    <w:p w14:paraId="21D74FDF" w14:textId="77777777" w:rsidR="003702CE" w:rsidRDefault="0037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E9159" w14:textId="77777777" w:rsidR="008532D0" w:rsidRDefault="002E22D1">
    <w:pPr>
      <w:pStyle w:val="Footer"/>
    </w:pPr>
    <w:r>
      <w:rPr>
        <w:rFonts w:ascii="Times New Roman" w:hAnsi="Times New Roman"/>
        <w:noProof/>
      </w:rPr>
      <w:drawing>
        <wp:anchor distT="0" distB="0" distL="114300" distR="114300" simplePos="0" relativeHeight="251658240" behindDoc="0" locked="0" layoutInCell="1" allowOverlap="1" wp14:anchorId="525EAC4B" wp14:editId="1504A0BA">
          <wp:simplePos x="0" y="0"/>
          <wp:positionH relativeFrom="page">
            <wp:posOffset>0</wp:posOffset>
          </wp:positionH>
          <wp:positionV relativeFrom="paragraph">
            <wp:posOffset>0</wp:posOffset>
          </wp:positionV>
          <wp:extent cx="7769225" cy="390525"/>
          <wp:effectExtent l="0" t="0" r="0" b="0"/>
          <wp:wrapThrough wrapText="bothSides">
            <wp:wrapPolygon edited="0">
              <wp:start x="0" y="0"/>
              <wp:lineTo x="0" y="21073"/>
              <wp:lineTo x="21556" y="21073"/>
              <wp:lineTo x="21556" y="0"/>
              <wp:lineTo x="0" y="0"/>
            </wp:wrapPolygon>
          </wp:wrapThrough>
          <wp:docPr id="2" name="Picture 5" descr="A picture containing text, screenshot, fon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 picture containing text, screenshot, fon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068" b="5022"/>
                  <a:stretch>
                    <a:fillRect/>
                  </a:stretch>
                </pic:blipFill>
                <pic:spPr bwMode="auto">
                  <a:xfrm>
                    <a:off x="0" y="0"/>
                    <a:ext cx="77692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41A25" w14:textId="77777777" w:rsidR="003702CE" w:rsidRDefault="003702CE">
      <w:r>
        <w:separator/>
      </w:r>
    </w:p>
  </w:footnote>
  <w:footnote w:type="continuationSeparator" w:id="0">
    <w:p w14:paraId="797B2B1D" w14:textId="77777777" w:rsidR="003702CE" w:rsidRDefault="00370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177B" w14:textId="77777777" w:rsidR="0005627D" w:rsidRDefault="0005627D" w:rsidP="006434E9">
    <w:pPr>
      <w:pStyle w:val="Header"/>
      <w:tabs>
        <w:tab w:val="clear" w:pos="4320"/>
        <w:tab w:val="clear" w:pos="8640"/>
        <w:tab w:val="right" w:pos="9360"/>
      </w:tabs>
    </w:pPr>
    <w:r w:rsidRPr="00DC1FCF">
      <w:rPr>
        <w:rFonts w:ascii="Times New Roman" w:hAnsi="Times New Roman"/>
        <w:sz w:val="23"/>
        <w:szCs w:val="23"/>
      </w:rPr>
      <w:t>&lt;&lt;associateName&gt;&gt;</w:t>
    </w:r>
    <w:r w:rsidR="006434E9">
      <w:tab/>
    </w:r>
    <w:r w:rsidRPr="00DC1FCF">
      <w:rPr>
        <w:rFonts w:ascii="Times New Roman" w:hAnsi="Times New Roman"/>
        <w:sz w:val="23"/>
        <w:szCs w:val="23"/>
      </w:rPr>
      <w:t>&lt;&lt;currentDate&gt;&gt;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C16C" w14:textId="77777777" w:rsidR="008532D0" w:rsidRDefault="002E22D1">
    <w:pPr>
      <w:pStyle w:val="Header"/>
    </w:pPr>
    <w:r>
      <w:rPr>
        <w:rFonts w:ascii="Times New Roman" w:hAnsi="Times New Roman"/>
        <w:noProof/>
      </w:rPr>
      <w:drawing>
        <wp:anchor distT="0" distB="0" distL="114300" distR="114300" simplePos="0" relativeHeight="251657216" behindDoc="0" locked="0" layoutInCell="1" allowOverlap="1" wp14:anchorId="2B2AB639" wp14:editId="209D6CAB">
          <wp:simplePos x="0" y="0"/>
          <wp:positionH relativeFrom="column">
            <wp:posOffset>-914400</wp:posOffset>
          </wp:positionH>
          <wp:positionV relativeFrom="paragraph">
            <wp:posOffset>-333375</wp:posOffset>
          </wp:positionV>
          <wp:extent cx="7738745" cy="15900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8745" cy="159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EE"/>
    <w:multiLevelType w:val="hybridMultilevel"/>
    <w:tmpl w:val="87508B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5E6C46"/>
    <w:multiLevelType w:val="hybridMultilevel"/>
    <w:tmpl w:val="77A6B6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DB34FB"/>
    <w:multiLevelType w:val="hybridMultilevel"/>
    <w:tmpl w:val="660E9C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437342"/>
    <w:multiLevelType w:val="hybridMultilevel"/>
    <w:tmpl w:val="2592B8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D503F2"/>
    <w:multiLevelType w:val="hybridMultilevel"/>
    <w:tmpl w:val="2D78B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A3B46"/>
    <w:multiLevelType w:val="hybridMultilevel"/>
    <w:tmpl w:val="FC247E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6331142">
    <w:abstractNumId w:val="3"/>
  </w:num>
  <w:num w:numId="2" w16cid:durableId="2040543986">
    <w:abstractNumId w:val="0"/>
  </w:num>
  <w:num w:numId="3" w16cid:durableId="291062770">
    <w:abstractNumId w:val="5"/>
  </w:num>
  <w:num w:numId="4" w16cid:durableId="1820227255">
    <w:abstractNumId w:val="1"/>
  </w:num>
  <w:num w:numId="5" w16cid:durableId="463085557">
    <w:abstractNumId w:val="2"/>
  </w:num>
  <w:num w:numId="6" w16cid:durableId="583614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17"/>
    <w:rsid w:val="00002E19"/>
    <w:rsid w:val="000135B0"/>
    <w:rsid w:val="0005627D"/>
    <w:rsid w:val="00066777"/>
    <w:rsid w:val="0009665B"/>
    <w:rsid w:val="000A6185"/>
    <w:rsid w:val="000B0C92"/>
    <w:rsid w:val="000C294F"/>
    <w:rsid w:val="000C6A56"/>
    <w:rsid w:val="000D3544"/>
    <w:rsid w:val="000D7E21"/>
    <w:rsid w:val="000E6445"/>
    <w:rsid w:val="000F1819"/>
    <w:rsid w:val="00123777"/>
    <w:rsid w:val="0013475E"/>
    <w:rsid w:val="00134FBF"/>
    <w:rsid w:val="0013502D"/>
    <w:rsid w:val="0014050A"/>
    <w:rsid w:val="001764E9"/>
    <w:rsid w:val="001A5C1F"/>
    <w:rsid w:val="001B2C97"/>
    <w:rsid w:val="001C172B"/>
    <w:rsid w:val="001D52A2"/>
    <w:rsid w:val="002008BA"/>
    <w:rsid w:val="00211250"/>
    <w:rsid w:val="0021648F"/>
    <w:rsid w:val="00221428"/>
    <w:rsid w:val="00237966"/>
    <w:rsid w:val="0024182C"/>
    <w:rsid w:val="002443D1"/>
    <w:rsid w:val="00262899"/>
    <w:rsid w:val="002671CC"/>
    <w:rsid w:val="00285CB5"/>
    <w:rsid w:val="00296092"/>
    <w:rsid w:val="002C0221"/>
    <w:rsid w:val="002C1BDB"/>
    <w:rsid w:val="002C21C0"/>
    <w:rsid w:val="002E22D1"/>
    <w:rsid w:val="002E4BED"/>
    <w:rsid w:val="002F109F"/>
    <w:rsid w:val="003227EF"/>
    <w:rsid w:val="00323E5B"/>
    <w:rsid w:val="00330017"/>
    <w:rsid w:val="003702CE"/>
    <w:rsid w:val="0039516E"/>
    <w:rsid w:val="003B2533"/>
    <w:rsid w:val="003B40FC"/>
    <w:rsid w:val="003B7C00"/>
    <w:rsid w:val="003D5D5D"/>
    <w:rsid w:val="004023DD"/>
    <w:rsid w:val="0040392E"/>
    <w:rsid w:val="0040791C"/>
    <w:rsid w:val="004225E2"/>
    <w:rsid w:val="004278F7"/>
    <w:rsid w:val="004410E5"/>
    <w:rsid w:val="00452257"/>
    <w:rsid w:val="0046689D"/>
    <w:rsid w:val="0048241E"/>
    <w:rsid w:val="00487708"/>
    <w:rsid w:val="004901A6"/>
    <w:rsid w:val="00492A9B"/>
    <w:rsid w:val="004A161D"/>
    <w:rsid w:val="004E06B5"/>
    <w:rsid w:val="004F7221"/>
    <w:rsid w:val="004F766E"/>
    <w:rsid w:val="00515C92"/>
    <w:rsid w:val="00525568"/>
    <w:rsid w:val="00535A35"/>
    <w:rsid w:val="00544099"/>
    <w:rsid w:val="00561044"/>
    <w:rsid w:val="00561C0C"/>
    <w:rsid w:val="005638D0"/>
    <w:rsid w:val="005772C7"/>
    <w:rsid w:val="005A7D87"/>
    <w:rsid w:val="005D0C27"/>
    <w:rsid w:val="005D3086"/>
    <w:rsid w:val="005E7D7B"/>
    <w:rsid w:val="005F2420"/>
    <w:rsid w:val="00602EF5"/>
    <w:rsid w:val="006076A6"/>
    <w:rsid w:val="00633707"/>
    <w:rsid w:val="006434E9"/>
    <w:rsid w:val="00653B0D"/>
    <w:rsid w:val="00672517"/>
    <w:rsid w:val="00677055"/>
    <w:rsid w:val="0068497A"/>
    <w:rsid w:val="006B53A6"/>
    <w:rsid w:val="006D1093"/>
    <w:rsid w:val="006D2545"/>
    <w:rsid w:val="0070435F"/>
    <w:rsid w:val="00714E88"/>
    <w:rsid w:val="0072457B"/>
    <w:rsid w:val="00725553"/>
    <w:rsid w:val="007474AD"/>
    <w:rsid w:val="00747785"/>
    <w:rsid w:val="00777751"/>
    <w:rsid w:val="00783661"/>
    <w:rsid w:val="007E118B"/>
    <w:rsid w:val="007E7095"/>
    <w:rsid w:val="007F5352"/>
    <w:rsid w:val="00851598"/>
    <w:rsid w:val="008532D0"/>
    <w:rsid w:val="00882FB0"/>
    <w:rsid w:val="008A6D25"/>
    <w:rsid w:val="008B7A85"/>
    <w:rsid w:val="00917078"/>
    <w:rsid w:val="00930DEE"/>
    <w:rsid w:val="00960726"/>
    <w:rsid w:val="00963288"/>
    <w:rsid w:val="0097244B"/>
    <w:rsid w:val="00987761"/>
    <w:rsid w:val="009A1534"/>
    <w:rsid w:val="009A267E"/>
    <w:rsid w:val="009B43BC"/>
    <w:rsid w:val="009B686F"/>
    <w:rsid w:val="009C4869"/>
    <w:rsid w:val="009E2C2D"/>
    <w:rsid w:val="009F67F9"/>
    <w:rsid w:val="00A05CCE"/>
    <w:rsid w:val="00A107E8"/>
    <w:rsid w:val="00A17AA9"/>
    <w:rsid w:val="00A21B4E"/>
    <w:rsid w:val="00A26BFD"/>
    <w:rsid w:val="00A3285A"/>
    <w:rsid w:val="00A32DB4"/>
    <w:rsid w:val="00A344E9"/>
    <w:rsid w:val="00A71D5B"/>
    <w:rsid w:val="00A8613C"/>
    <w:rsid w:val="00AB5D86"/>
    <w:rsid w:val="00AD0033"/>
    <w:rsid w:val="00AD428E"/>
    <w:rsid w:val="00AF11DE"/>
    <w:rsid w:val="00B02150"/>
    <w:rsid w:val="00B0436C"/>
    <w:rsid w:val="00B12046"/>
    <w:rsid w:val="00B17446"/>
    <w:rsid w:val="00B3575D"/>
    <w:rsid w:val="00B70403"/>
    <w:rsid w:val="00B75182"/>
    <w:rsid w:val="00B76459"/>
    <w:rsid w:val="00B829E0"/>
    <w:rsid w:val="00BB166C"/>
    <w:rsid w:val="00BE7DF8"/>
    <w:rsid w:val="00C01DEE"/>
    <w:rsid w:val="00C03BDA"/>
    <w:rsid w:val="00C05CED"/>
    <w:rsid w:val="00C138AC"/>
    <w:rsid w:val="00C17275"/>
    <w:rsid w:val="00C179F7"/>
    <w:rsid w:val="00C33096"/>
    <w:rsid w:val="00C349C9"/>
    <w:rsid w:val="00C622B1"/>
    <w:rsid w:val="00C938D0"/>
    <w:rsid w:val="00C94FF2"/>
    <w:rsid w:val="00CC5100"/>
    <w:rsid w:val="00CE012B"/>
    <w:rsid w:val="00CE1A9A"/>
    <w:rsid w:val="00CF2011"/>
    <w:rsid w:val="00D0408C"/>
    <w:rsid w:val="00D064FF"/>
    <w:rsid w:val="00D16D85"/>
    <w:rsid w:val="00D51873"/>
    <w:rsid w:val="00D53A53"/>
    <w:rsid w:val="00D674A9"/>
    <w:rsid w:val="00D77625"/>
    <w:rsid w:val="00D959AC"/>
    <w:rsid w:val="00D97A1F"/>
    <w:rsid w:val="00DC1FCF"/>
    <w:rsid w:val="00DE498E"/>
    <w:rsid w:val="00DF5D0B"/>
    <w:rsid w:val="00E056EA"/>
    <w:rsid w:val="00E111A5"/>
    <w:rsid w:val="00E33749"/>
    <w:rsid w:val="00E36E62"/>
    <w:rsid w:val="00E50DA1"/>
    <w:rsid w:val="00E54ABD"/>
    <w:rsid w:val="00E66C78"/>
    <w:rsid w:val="00E75A0D"/>
    <w:rsid w:val="00E81EF5"/>
    <w:rsid w:val="00E842E9"/>
    <w:rsid w:val="00E9499D"/>
    <w:rsid w:val="00E9569F"/>
    <w:rsid w:val="00EB3FF3"/>
    <w:rsid w:val="00EB6164"/>
    <w:rsid w:val="00F01FE8"/>
    <w:rsid w:val="00F02208"/>
    <w:rsid w:val="00F0536D"/>
    <w:rsid w:val="00F40094"/>
    <w:rsid w:val="00F51B2C"/>
    <w:rsid w:val="00F51D0E"/>
    <w:rsid w:val="00F54C24"/>
    <w:rsid w:val="00F82F73"/>
    <w:rsid w:val="00F91F26"/>
    <w:rsid w:val="00FA17C9"/>
    <w:rsid w:val="00FA369B"/>
    <w:rsid w:val="00FC3BEA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C8F3F"/>
  <w15:chartTrackingRefBased/>
  <w15:docId w15:val="{060D3809-0FCB-421B-BEAB-C6536ABC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right" w:pos="9360"/>
      </w:tabs>
      <w:jc w:val="both"/>
      <w:outlineLvl w:val="0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0E6445"/>
    <w:rPr>
      <w:b/>
      <w:bCs/>
    </w:rPr>
  </w:style>
  <w:style w:type="character" w:customStyle="1" w:styleId="CommentTextChar">
    <w:name w:val="Comment Text Char"/>
    <w:link w:val="CommentText"/>
    <w:rsid w:val="000E6445"/>
    <w:rPr>
      <w:rFonts w:ascii="Dutch801 Rm BT" w:hAnsi="Dutch801 Rm BT"/>
    </w:rPr>
  </w:style>
  <w:style w:type="character" w:customStyle="1" w:styleId="CommentSubjectChar">
    <w:name w:val="Comment Subject Char"/>
    <w:basedOn w:val="CommentTextChar"/>
    <w:link w:val="CommentSubject"/>
    <w:rsid w:val="000E6445"/>
    <w:rPr>
      <w:rFonts w:ascii="Dutch801 Rm BT" w:hAnsi="Dutch801 Rm BT"/>
    </w:rPr>
  </w:style>
  <w:style w:type="table" w:styleId="TableGrid">
    <w:name w:val="Table Grid"/>
    <w:basedOn w:val="TableNormal"/>
    <w:rsid w:val="00E54A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link w:val="BalloonText"/>
    <w:rsid w:val="00714E8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A6D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blackhillsip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Letters\ffSndItmsToAssoc_HONU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7F7F9-9316-4771-9816-C1DF508EF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ffSndItmsToAssoc_HONU.dotx</Template>
  <TotalTime>14</TotalTime>
  <Pages>2</Pages>
  <Words>228</Words>
  <Characters>1301</Characters>
  <Application>Microsoft Office Word</Application>
  <DocSecurity>0</DocSecurity>
  <PresentationFormat/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ffSndItmsToAssoc.dot</vt:lpstr>
    </vt:vector>
  </TitlesOfParts>
  <Company>SLWK</Company>
  <LinksUpToDate>false</LinksUpToDate>
  <CharactersWithSpaces>1526</CharactersWithSpaces>
  <SharedDoc>false</SharedDoc>
  <HLinks>
    <vt:vector size="12" baseType="variant">
      <vt:variant>
        <vt:i4>655405</vt:i4>
      </vt:variant>
      <vt:variant>
        <vt:i4>3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ffSndItmsToAssoc.dot</dc:title>
  <dc:subject/>
  <dc:creator>Jacob Burns</dc:creator>
  <cp:keywords/>
  <cp:lastModifiedBy>Jacob Burns</cp:lastModifiedBy>
  <cp:revision>4</cp:revision>
  <cp:lastPrinted>2010-06-28T20:39:00Z</cp:lastPrinted>
  <dcterms:created xsi:type="dcterms:W3CDTF">2024-12-02T15:47:00Z</dcterms:created>
  <dcterms:modified xsi:type="dcterms:W3CDTF">2025-02-24T16:44:00Z</dcterms:modified>
</cp:coreProperties>
</file>