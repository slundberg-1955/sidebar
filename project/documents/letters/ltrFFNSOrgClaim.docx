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AF835" w14:textId="77777777" w:rsidR="00E6322A" w:rsidRDefault="005249D8" w:rsidP="005249D8">
      <w:pPr>
        <w:ind w:left="540"/>
        <w:rPr>
          <w:color w:val="000000"/>
        </w:rPr>
      </w:pPr>
      <w:r w:rsidRPr="005249D8">
        <w:rPr>
          <w:color w:val="000000"/>
        </w:rPr>
        <w:t>This regular U.S</w:t>
      </w:r>
      <w:r w:rsidR="00E6322A">
        <w:rPr>
          <w:color w:val="000000"/>
        </w:rPr>
        <w:t>.</w:t>
      </w:r>
      <w:r w:rsidRPr="005249D8">
        <w:rPr>
          <w:color w:val="000000"/>
        </w:rPr>
        <w:t xml:space="preserve"> application filed on </w:t>
      </w:r>
      <w:r w:rsidR="00E6322A" w:rsidRPr="00832641">
        <w:rPr>
          <w:color w:val="000000"/>
        </w:rPr>
        <w:t>&lt;&lt;</w:t>
      </w:r>
      <w:proofErr w:type="spellStart"/>
      <w:r w:rsidR="00E6322A" w:rsidRPr="00832641">
        <w:rPr>
          <w:color w:val="000000"/>
        </w:rPr>
        <w:t>filedDate</w:t>
      </w:r>
      <w:proofErr w:type="spellEnd"/>
      <w:r w:rsidR="00E6322A" w:rsidRPr="00832641">
        <w:rPr>
          <w:color w:val="000000"/>
        </w:rPr>
        <w:t>&gt;&gt;</w:t>
      </w:r>
      <w:r w:rsidRPr="005249D8">
        <w:rPr>
          <w:color w:val="000000"/>
        </w:rPr>
        <w:t xml:space="preserve"> claims benefit of </w:t>
      </w:r>
      <w:r w:rsidR="00E6322A" w:rsidRPr="00832641">
        <w:rPr>
          <w:bCs/>
        </w:rPr>
        <w:t>&lt;&lt;</w:t>
      </w:r>
      <w:proofErr w:type="spellStart"/>
      <w:r w:rsidR="00E6322A" w:rsidRPr="00832641">
        <w:rPr>
          <w:bCs/>
        </w:rPr>
        <w:t>pr</w:t>
      </w:r>
      <w:r w:rsidR="00E6322A">
        <w:rPr>
          <w:bCs/>
        </w:rPr>
        <w:t>ior</w:t>
      </w:r>
      <w:r w:rsidR="00E6322A" w:rsidRPr="00832641">
        <w:rPr>
          <w:bCs/>
        </w:rPr>
        <w:t>No</w:t>
      </w:r>
      <w:proofErr w:type="spellEnd"/>
      <w:r w:rsidR="00E6322A" w:rsidRPr="00832641">
        <w:rPr>
          <w:bCs/>
        </w:rPr>
        <w:t>&gt;&gt;</w:t>
      </w:r>
      <w:r w:rsidRPr="005249D8">
        <w:rPr>
          <w:color w:val="000000"/>
        </w:rPr>
        <w:t xml:space="preserve"> filed on </w:t>
      </w:r>
      <w:r w:rsidR="00E6322A" w:rsidRPr="00832641">
        <w:rPr>
          <w:bCs/>
        </w:rPr>
        <w:t>&lt;&lt;</w:t>
      </w:r>
      <w:proofErr w:type="spellStart"/>
      <w:r w:rsidR="00E6322A" w:rsidRPr="00832641">
        <w:rPr>
          <w:bCs/>
        </w:rPr>
        <w:t>pr</w:t>
      </w:r>
      <w:r w:rsidR="00E6322A">
        <w:rPr>
          <w:bCs/>
        </w:rPr>
        <w:t>ior</w:t>
      </w:r>
      <w:r w:rsidR="00E6322A" w:rsidRPr="00832641">
        <w:rPr>
          <w:bCs/>
        </w:rPr>
        <w:t>FilingDate</w:t>
      </w:r>
      <w:proofErr w:type="spellEnd"/>
      <w:r w:rsidR="00E6322A" w:rsidRPr="00832641">
        <w:rPr>
          <w:bCs/>
        </w:rPr>
        <w:t>&gt;&gt;</w:t>
      </w:r>
      <w:r w:rsidRPr="005249D8">
        <w:rPr>
          <w:color w:val="000000"/>
        </w:rPr>
        <w:t xml:space="preserve">. </w:t>
      </w:r>
    </w:p>
    <w:p w14:paraId="4430D7DB" w14:textId="77777777" w:rsidR="00E6322A" w:rsidRDefault="00E6322A" w:rsidP="005249D8">
      <w:pPr>
        <w:ind w:left="540"/>
        <w:rPr>
          <w:color w:val="000000"/>
        </w:rPr>
      </w:pPr>
    </w:p>
    <w:p w14:paraId="20D5B4CB" w14:textId="77777777" w:rsidR="005249D8" w:rsidRPr="005249D8" w:rsidRDefault="005249D8" w:rsidP="005249D8">
      <w:pPr>
        <w:ind w:left="540"/>
        <w:rPr>
          <w:color w:val="000000"/>
        </w:rPr>
      </w:pPr>
      <w:r w:rsidRPr="005249D8">
        <w:rPr>
          <w:color w:val="000000"/>
        </w:rPr>
        <w:t xml:space="preserve">Is there any 'new matter' in the regular application and is it important/sufficient enough to warrant sending Foreign Filing request letters? </w:t>
      </w:r>
    </w:p>
    <w:p w14:paraId="4185871E" w14:textId="77777777" w:rsidR="005249D8" w:rsidRPr="005249D8" w:rsidRDefault="005249D8" w:rsidP="005249D8">
      <w:pPr>
        <w:ind w:left="540"/>
        <w:rPr>
          <w:color w:val="000000"/>
        </w:rPr>
      </w:pPr>
    </w:p>
    <w:p w14:paraId="3A9D6CA8" w14:textId="77777777" w:rsidR="005249D8" w:rsidRPr="005249D8" w:rsidRDefault="005249D8" w:rsidP="005249D8">
      <w:pPr>
        <w:ind w:left="540"/>
      </w:pPr>
      <w:r w:rsidRPr="005249D8">
        <w:rPr>
          <w:color w:val="000000"/>
        </w:rPr>
        <w:t xml:space="preserve">If we do not receive a response in one week we will assume we should </w:t>
      </w:r>
      <w:r w:rsidRPr="005249D8">
        <w:rPr>
          <w:b/>
          <w:color w:val="000000"/>
        </w:rPr>
        <w:t>NOT</w:t>
      </w:r>
      <w:r w:rsidRPr="005249D8">
        <w:rPr>
          <w:color w:val="000000"/>
        </w:rPr>
        <w:t xml:space="preserve"> include this on the Foreign Filing Reminder Report sent to the client.  </w:t>
      </w:r>
      <w:r w:rsidRPr="005249D8">
        <w:t xml:space="preserve">  </w:t>
      </w:r>
    </w:p>
    <w:p w14:paraId="445E2BF1" w14:textId="77777777" w:rsidR="005249D8" w:rsidRPr="005249D8" w:rsidRDefault="005249D8" w:rsidP="005249D8">
      <w:pPr>
        <w:ind w:left="540"/>
      </w:pPr>
    </w:p>
    <w:p w14:paraId="6BC89E41" w14:textId="77777777" w:rsidR="005249D8" w:rsidRPr="005249D8" w:rsidRDefault="005249D8" w:rsidP="005249D8">
      <w:pPr>
        <w:ind w:left="540"/>
      </w:pPr>
      <w:r w:rsidRPr="005249D8">
        <w:t>Please also review the file type in FIP.  The file type is ORG but this application claims priority to earlier filed matter.</w:t>
      </w:r>
    </w:p>
    <w:p w14:paraId="0A6C1E6D" w14:textId="77777777" w:rsidR="00CA54EF" w:rsidRPr="005249D8" w:rsidRDefault="00CA54EF"/>
    <w:sectPr w:rsidR="00CA54EF" w:rsidRPr="005249D8" w:rsidSect="00CA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A97"/>
    <w:rsid w:val="00001227"/>
    <w:rsid w:val="000112F6"/>
    <w:rsid w:val="000136E7"/>
    <w:rsid w:val="000141D5"/>
    <w:rsid w:val="00015953"/>
    <w:rsid w:val="00015A96"/>
    <w:rsid w:val="00017553"/>
    <w:rsid w:val="000275C2"/>
    <w:rsid w:val="0003350F"/>
    <w:rsid w:val="000335ED"/>
    <w:rsid w:val="0003475B"/>
    <w:rsid w:val="00034CA7"/>
    <w:rsid w:val="00037D54"/>
    <w:rsid w:val="0004360B"/>
    <w:rsid w:val="0004480F"/>
    <w:rsid w:val="00046DD7"/>
    <w:rsid w:val="00050660"/>
    <w:rsid w:val="00050AD3"/>
    <w:rsid w:val="00051D51"/>
    <w:rsid w:val="00052674"/>
    <w:rsid w:val="000528E1"/>
    <w:rsid w:val="000609B7"/>
    <w:rsid w:val="00060B0B"/>
    <w:rsid w:val="00061CA7"/>
    <w:rsid w:val="00064642"/>
    <w:rsid w:val="00064CC4"/>
    <w:rsid w:val="00066375"/>
    <w:rsid w:val="000714AE"/>
    <w:rsid w:val="0007224B"/>
    <w:rsid w:val="00073A67"/>
    <w:rsid w:val="00075A88"/>
    <w:rsid w:val="00080E18"/>
    <w:rsid w:val="000816FA"/>
    <w:rsid w:val="00081F12"/>
    <w:rsid w:val="000825C4"/>
    <w:rsid w:val="00084308"/>
    <w:rsid w:val="00084C4D"/>
    <w:rsid w:val="00085698"/>
    <w:rsid w:val="00085FE9"/>
    <w:rsid w:val="00086321"/>
    <w:rsid w:val="000904B2"/>
    <w:rsid w:val="00091872"/>
    <w:rsid w:val="00091C66"/>
    <w:rsid w:val="00091CB5"/>
    <w:rsid w:val="0009398B"/>
    <w:rsid w:val="00094181"/>
    <w:rsid w:val="00095278"/>
    <w:rsid w:val="000974E0"/>
    <w:rsid w:val="000A09F5"/>
    <w:rsid w:val="000A527E"/>
    <w:rsid w:val="000A658B"/>
    <w:rsid w:val="000A69E1"/>
    <w:rsid w:val="000A70F4"/>
    <w:rsid w:val="000B26D3"/>
    <w:rsid w:val="000B58C1"/>
    <w:rsid w:val="000B784F"/>
    <w:rsid w:val="000C1D0D"/>
    <w:rsid w:val="000C5336"/>
    <w:rsid w:val="000D0212"/>
    <w:rsid w:val="000D134C"/>
    <w:rsid w:val="000D4B6F"/>
    <w:rsid w:val="000E0466"/>
    <w:rsid w:val="000E16DE"/>
    <w:rsid w:val="000E1C14"/>
    <w:rsid w:val="000E25F7"/>
    <w:rsid w:val="000E2E5C"/>
    <w:rsid w:val="000E5D68"/>
    <w:rsid w:val="000F2727"/>
    <w:rsid w:val="000F434D"/>
    <w:rsid w:val="000F4FD2"/>
    <w:rsid w:val="000F6306"/>
    <w:rsid w:val="0010279C"/>
    <w:rsid w:val="00103FAA"/>
    <w:rsid w:val="00105398"/>
    <w:rsid w:val="00107153"/>
    <w:rsid w:val="00116C8A"/>
    <w:rsid w:val="0012033D"/>
    <w:rsid w:val="00132E5A"/>
    <w:rsid w:val="00134625"/>
    <w:rsid w:val="00136EE8"/>
    <w:rsid w:val="00141794"/>
    <w:rsid w:val="00141F7C"/>
    <w:rsid w:val="001425C2"/>
    <w:rsid w:val="00143379"/>
    <w:rsid w:val="001473BC"/>
    <w:rsid w:val="00147F56"/>
    <w:rsid w:val="001500BE"/>
    <w:rsid w:val="00152342"/>
    <w:rsid w:val="001562B1"/>
    <w:rsid w:val="00163C1A"/>
    <w:rsid w:val="0016401A"/>
    <w:rsid w:val="00167CC5"/>
    <w:rsid w:val="00171B25"/>
    <w:rsid w:val="00171C8E"/>
    <w:rsid w:val="00172A82"/>
    <w:rsid w:val="00176A0C"/>
    <w:rsid w:val="00177926"/>
    <w:rsid w:val="0018074D"/>
    <w:rsid w:val="001817BD"/>
    <w:rsid w:val="00184CBE"/>
    <w:rsid w:val="00185B22"/>
    <w:rsid w:val="001872B0"/>
    <w:rsid w:val="001906F8"/>
    <w:rsid w:val="00190DB2"/>
    <w:rsid w:val="00191360"/>
    <w:rsid w:val="001950ED"/>
    <w:rsid w:val="001A04D6"/>
    <w:rsid w:val="001A4BA1"/>
    <w:rsid w:val="001A4FDB"/>
    <w:rsid w:val="001A6FDA"/>
    <w:rsid w:val="001B0CA1"/>
    <w:rsid w:val="001B2720"/>
    <w:rsid w:val="001B4C51"/>
    <w:rsid w:val="001B4FD1"/>
    <w:rsid w:val="001B5894"/>
    <w:rsid w:val="001B669A"/>
    <w:rsid w:val="001B67C9"/>
    <w:rsid w:val="001C4F39"/>
    <w:rsid w:val="001C7529"/>
    <w:rsid w:val="001D1B87"/>
    <w:rsid w:val="001D216F"/>
    <w:rsid w:val="001D3C8D"/>
    <w:rsid w:val="001D3CBB"/>
    <w:rsid w:val="001D405F"/>
    <w:rsid w:val="001E171E"/>
    <w:rsid w:val="001E2694"/>
    <w:rsid w:val="001E2B77"/>
    <w:rsid w:val="001E3166"/>
    <w:rsid w:val="001E3A61"/>
    <w:rsid w:val="001E3C55"/>
    <w:rsid w:val="001E5C68"/>
    <w:rsid w:val="001E5DC4"/>
    <w:rsid w:val="001E62FE"/>
    <w:rsid w:val="001F26FA"/>
    <w:rsid w:val="001F6426"/>
    <w:rsid w:val="001F7032"/>
    <w:rsid w:val="0020190E"/>
    <w:rsid w:val="00202D45"/>
    <w:rsid w:val="002033B1"/>
    <w:rsid w:val="00203F6D"/>
    <w:rsid w:val="00211B56"/>
    <w:rsid w:val="00212670"/>
    <w:rsid w:val="002143B3"/>
    <w:rsid w:val="00215002"/>
    <w:rsid w:val="00217AB0"/>
    <w:rsid w:val="00221A95"/>
    <w:rsid w:val="00222466"/>
    <w:rsid w:val="002229F1"/>
    <w:rsid w:val="00227F7A"/>
    <w:rsid w:val="00234C49"/>
    <w:rsid w:val="0023648E"/>
    <w:rsid w:val="00242239"/>
    <w:rsid w:val="00242DC4"/>
    <w:rsid w:val="00243C79"/>
    <w:rsid w:val="00244E0C"/>
    <w:rsid w:val="00246390"/>
    <w:rsid w:val="00250081"/>
    <w:rsid w:val="00250A0B"/>
    <w:rsid w:val="00251781"/>
    <w:rsid w:val="00252190"/>
    <w:rsid w:val="00253127"/>
    <w:rsid w:val="0025336C"/>
    <w:rsid w:val="00260709"/>
    <w:rsid w:val="00261B78"/>
    <w:rsid w:val="002646BF"/>
    <w:rsid w:val="00265D8F"/>
    <w:rsid w:val="00266325"/>
    <w:rsid w:val="002669E1"/>
    <w:rsid w:val="00274FED"/>
    <w:rsid w:val="0027532F"/>
    <w:rsid w:val="002753A3"/>
    <w:rsid w:val="00276C38"/>
    <w:rsid w:val="00276F4E"/>
    <w:rsid w:val="00281E56"/>
    <w:rsid w:val="002848FF"/>
    <w:rsid w:val="0028510F"/>
    <w:rsid w:val="00286C55"/>
    <w:rsid w:val="00290281"/>
    <w:rsid w:val="00290961"/>
    <w:rsid w:val="00290AC4"/>
    <w:rsid w:val="00292250"/>
    <w:rsid w:val="002A2D21"/>
    <w:rsid w:val="002A2EA1"/>
    <w:rsid w:val="002A5D8C"/>
    <w:rsid w:val="002A6C5B"/>
    <w:rsid w:val="002A6CD0"/>
    <w:rsid w:val="002B2B9D"/>
    <w:rsid w:val="002B4CFE"/>
    <w:rsid w:val="002B67EF"/>
    <w:rsid w:val="002B778E"/>
    <w:rsid w:val="002C3225"/>
    <w:rsid w:val="002C388A"/>
    <w:rsid w:val="002C6EF9"/>
    <w:rsid w:val="002D14C8"/>
    <w:rsid w:val="002D3058"/>
    <w:rsid w:val="002D4B46"/>
    <w:rsid w:val="002D6CDD"/>
    <w:rsid w:val="002E0034"/>
    <w:rsid w:val="002E128A"/>
    <w:rsid w:val="002E163D"/>
    <w:rsid w:val="002E2FAD"/>
    <w:rsid w:val="002E4104"/>
    <w:rsid w:val="002E542F"/>
    <w:rsid w:val="002E6D87"/>
    <w:rsid w:val="002E718E"/>
    <w:rsid w:val="002F323A"/>
    <w:rsid w:val="00304BF7"/>
    <w:rsid w:val="00311E5E"/>
    <w:rsid w:val="00316703"/>
    <w:rsid w:val="00316D90"/>
    <w:rsid w:val="003241F3"/>
    <w:rsid w:val="00333472"/>
    <w:rsid w:val="00334ABB"/>
    <w:rsid w:val="00336B41"/>
    <w:rsid w:val="00337197"/>
    <w:rsid w:val="0034337B"/>
    <w:rsid w:val="003474E5"/>
    <w:rsid w:val="00347C7A"/>
    <w:rsid w:val="00351045"/>
    <w:rsid w:val="003518D6"/>
    <w:rsid w:val="003525AB"/>
    <w:rsid w:val="00353FF2"/>
    <w:rsid w:val="00355916"/>
    <w:rsid w:val="00355C71"/>
    <w:rsid w:val="00356D44"/>
    <w:rsid w:val="0036074E"/>
    <w:rsid w:val="0036094B"/>
    <w:rsid w:val="00360BD7"/>
    <w:rsid w:val="003658B5"/>
    <w:rsid w:val="00365F60"/>
    <w:rsid w:val="0037014F"/>
    <w:rsid w:val="00370B29"/>
    <w:rsid w:val="00371374"/>
    <w:rsid w:val="00372CB1"/>
    <w:rsid w:val="00374D77"/>
    <w:rsid w:val="003852B6"/>
    <w:rsid w:val="0038692A"/>
    <w:rsid w:val="0039112F"/>
    <w:rsid w:val="003924D3"/>
    <w:rsid w:val="003925FF"/>
    <w:rsid w:val="00392967"/>
    <w:rsid w:val="00394D16"/>
    <w:rsid w:val="003A0845"/>
    <w:rsid w:val="003A54C6"/>
    <w:rsid w:val="003A5F7E"/>
    <w:rsid w:val="003A6646"/>
    <w:rsid w:val="003A6B55"/>
    <w:rsid w:val="003B0B3A"/>
    <w:rsid w:val="003B5210"/>
    <w:rsid w:val="003B61A0"/>
    <w:rsid w:val="003B6BF8"/>
    <w:rsid w:val="003B729E"/>
    <w:rsid w:val="003C1999"/>
    <w:rsid w:val="003C1AB4"/>
    <w:rsid w:val="003C2021"/>
    <w:rsid w:val="003C2BCF"/>
    <w:rsid w:val="003C38D9"/>
    <w:rsid w:val="003C6170"/>
    <w:rsid w:val="003D17E4"/>
    <w:rsid w:val="003D7F31"/>
    <w:rsid w:val="003E2719"/>
    <w:rsid w:val="003E30FC"/>
    <w:rsid w:val="003E4302"/>
    <w:rsid w:val="003F4CA9"/>
    <w:rsid w:val="003F5219"/>
    <w:rsid w:val="003F545B"/>
    <w:rsid w:val="0040179B"/>
    <w:rsid w:val="00404B93"/>
    <w:rsid w:val="0040595D"/>
    <w:rsid w:val="004065DE"/>
    <w:rsid w:val="00413909"/>
    <w:rsid w:val="00413FB1"/>
    <w:rsid w:val="00415511"/>
    <w:rsid w:val="004165F0"/>
    <w:rsid w:val="004168BD"/>
    <w:rsid w:val="00417145"/>
    <w:rsid w:val="00423489"/>
    <w:rsid w:val="00425933"/>
    <w:rsid w:val="00426F49"/>
    <w:rsid w:val="004322E1"/>
    <w:rsid w:val="00442FA2"/>
    <w:rsid w:val="00447D8F"/>
    <w:rsid w:val="00451265"/>
    <w:rsid w:val="0045190C"/>
    <w:rsid w:val="00454BBE"/>
    <w:rsid w:val="00456EF4"/>
    <w:rsid w:val="004610F2"/>
    <w:rsid w:val="00463923"/>
    <w:rsid w:val="004669E7"/>
    <w:rsid w:val="0046730A"/>
    <w:rsid w:val="004741AD"/>
    <w:rsid w:val="00483053"/>
    <w:rsid w:val="00483F6B"/>
    <w:rsid w:val="00491BA8"/>
    <w:rsid w:val="00494C30"/>
    <w:rsid w:val="00495DAC"/>
    <w:rsid w:val="004A0DA5"/>
    <w:rsid w:val="004A47AA"/>
    <w:rsid w:val="004A6BE4"/>
    <w:rsid w:val="004A787B"/>
    <w:rsid w:val="004B48AC"/>
    <w:rsid w:val="004B4944"/>
    <w:rsid w:val="004B4B69"/>
    <w:rsid w:val="004B5B9D"/>
    <w:rsid w:val="004B6CB6"/>
    <w:rsid w:val="004B7A88"/>
    <w:rsid w:val="004C0353"/>
    <w:rsid w:val="004C0CC4"/>
    <w:rsid w:val="004C160A"/>
    <w:rsid w:val="004C3BB3"/>
    <w:rsid w:val="004C44F5"/>
    <w:rsid w:val="004C47D0"/>
    <w:rsid w:val="004C5215"/>
    <w:rsid w:val="004D0438"/>
    <w:rsid w:val="004D153C"/>
    <w:rsid w:val="004D16A2"/>
    <w:rsid w:val="004D1727"/>
    <w:rsid w:val="004D278A"/>
    <w:rsid w:val="004D34E0"/>
    <w:rsid w:val="004D698B"/>
    <w:rsid w:val="004E0A27"/>
    <w:rsid w:val="004E160F"/>
    <w:rsid w:val="004E45FE"/>
    <w:rsid w:val="004E5A1F"/>
    <w:rsid w:val="004F65D9"/>
    <w:rsid w:val="004F6938"/>
    <w:rsid w:val="004F6CDF"/>
    <w:rsid w:val="005016BF"/>
    <w:rsid w:val="00511C23"/>
    <w:rsid w:val="00511CC4"/>
    <w:rsid w:val="00512925"/>
    <w:rsid w:val="00514E3E"/>
    <w:rsid w:val="00515F8E"/>
    <w:rsid w:val="00520F4E"/>
    <w:rsid w:val="005221C3"/>
    <w:rsid w:val="0052334C"/>
    <w:rsid w:val="00523B2F"/>
    <w:rsid w:val="005249D8"/>
    <w:rsid w:val="005278EB"/>
    <w:rsid w:val="00530B5C"/>
    <w:rsid w:val="00533C49"/>
    <w:rsid w:val="00533F52"/>
    <w:rsid w:val="00534518"/>
    <w:rsid w:val="00534EA3"/>
    <w:rsid w:val="00536B55"/>
    <w:rsid w:val="00537330"/>
    <w:rsid w:val="005409A8"/>
    <w:rsid w:val="00543A51"/>
    <w:rsid w:val="00543F07"/>
    <w:rsid w:val="00545470"/>
    <w:rsid w:val="00547BB1"/>
    <w:rsid w:val="00552933"/>
    <w:rsid w:val="005536E5"/>
    <w:rsid w:val="00554837"/>
    <w:rsid w:val="00557932"/>
    <w:rsid w:val="005600F2"/>
    <w:rsid w:val="005608C6"/>
    <w:rsid w:val="00560BD1"/>
    <w:rsid w:val="00564B04"/>
    <w:rsid w:val="00565F06"/>
    <w:rsid w:val="00567455"/>
    <w:rsid w:val="0057041C"/>
    <w:rsid w:val="005747E9"/>
    <w:rsid w:val="00574D83"/>
    <w:rsid w:val="00575199"/>
    <w:rsid w:val="00581740"/>
    <w:rsid w:val="00581893"/>
    <w:rsid w:val="00582589"/>
    <w:rsid w:val="0058402D"/>
    <w:rsid w:val="00584BC1"/>
    <w:rsid w:val="00584EC5"/>
    <w:rsid w:val="00586CAB"/>
    <w:rsid w:val="00590AC3"/>
    <w:rsid w:val="00590B4C"/>
    <w:rsid w:val="00593A5D"/>
    <w:rsid w:val="00597676"/>
    <w:rsid w:val="005A259A"/>
    <w:rsid w:val="005A40AD"/>
    <w:rsid w:val="005A5127"/>
    <w:rsid w:val="005A51F0"/>
    <w:rsid w:val="005A6128"/>
    <w:rsid w:val="005B1560"/>
    <w:rsid w:val="005B1D0A"/>
    <w:rsid w:val="005B6DC5"/>
    <w:rsid w:val="005B7009"/>
    <w:rsid w:val="005B786A"/>
    <w:rsid w:val="005B7C2A"/>
    <w:rsid w:val="005C2946"/>
    <w:rsid w:val="005C2E86"/>
    <w:rsid w:val="005C5574"/>
    <w:rsid w:val="005C69F7"/>
    <w:rsid w:val="005D0A38"/>
    <w:rsid w:val="005D1160"/>
    <w:rsid w:val="005D53DA"/>
    <w:rsid w:val="005D54C0"/>
    <w:rsid w:val="005D5C0D"/>
    <w:rsid w:val="005D7698"/>
    <w:rsid w:val="005E13C9"/>
    <w:rsid w:val="005E168C"/>
    <w:rsid w:val="005E192B"/>
    <w:rsid w:val="005E3F2D"/>
    <w:rsid w:val="005E4702"/>
    <w:rsid w:val="005E5306"/>
    <w:rsid w:val="005E79E6"/>
    <w:rsid w:val="005F1204"/>
    <w:rsid w:val="005F4DFA"/>
    <w:rsid w:val="005F5264"/>
    <w:rsid w:val="005F7250"/>
    <w:rsid w:val="005F78F3"/>
    <w:rsid w:val="0060198A"/>
    <w:rsid w:val="006055EE"/>
    <w:rsid w:val="006077F8"/>
    <w:rsid w:val="00611F6E"/>
    <w:rsid w:val="00612051"/>
    <w:rsid w:val="006120AF"/>
    <w:rsid w:val="00613297"/>
    <w:rsid w:val="00617EAB"/>
    <w:rsid w:val="006200B4"/>
    <w:rsid w:val="00623BD2"/>
    <w:rsid w:val="00627936"/>
    <w:rsid w:val="00627BAF"/>
    <w:rsid w:val="0063093F"/>
    <w:rsid w:val="00635120"/>
    <w:rsid w:val="006352B1"/>
    <w:rsid w:val="00635A6D"/>
    <w:rsid w:val="00643820"/>
    <w:rsid w:val="00652B73"/>
    <w:rsid w:val="0065417B"/>
    <w:rsid w:val="006543D2"/>
    <w:rsid w:val="0066049A"/>
    <w:rsid w:val="00660734"/>
    <w:rsid w:val="00661187"/>
    <w:rsid w:val="00663EF6"/>
    <w:rsid w:val="006653BF"/>
    <w:rsid w:val="006657E1"/>
    <w:rsid w:val="0066758E"/>
    <w:rsid w:val="006709E0"/>
    <w:rsid w:val="00671EB3"/>
    <w:rsid w:val="006720D9"/>
    <w:rsid w:val="00677A6C"/>
    <w:rsid w:val="006853FB"/>
    <w:rsid w:val="00687486"/>
    <w:rsid w:val="00690BA1"/>
    <w:rsid w:val="0069125B"/>
    <w:rsid w:val="006924E8"/>
    <w:rsid w:val="00695FF8"/>
    <w:rsid w:val="006962EA"/>
    <w:rsid w:val="006A162F"/>
    <w:rsid w:val="006A2007"/>
    <w:rsid w:val="006A6520"/>
    <w:rsid w:val="006B06A4"/>
    <w:rsid w:val="006B23C7"/>
    <w:rsid w:val="006B3424"/>
    <w:rsid w:val="006B49D3"/>
    <w:rsid w:val="006B4C61"/>
    <w:rsid w:val="006C03E2"/>
    <w:rsid w:val="006C33A0"/>
    <w:rsid w:val="006C3FEA"/>
    <w:rsid w:val="006C54BA"/>
    <w:rsid w:val="006C6050"/>
    <w:rsid w:val="006C6A84"/>
    <w:rsid w:val="006D4FBD"/>
    <w:rsid w:val="006D6A6E"/>
    <w:rsid w:val="006E23F3"/>
    <w:rsid w:val="006F6089"/>
    <w:rsid w:val="006F7B14"/>
    <w:rsid w:val="00701321"/>
    <w:rsid w:val="00702493"/>
    <w:rsid w:val="00704A48"/>
    <w:rsid w:val="00707117"/>
    <w:rsid w:val="00711108"/>
    <w:rsid w:val="007127AD"/>
    <w:rsid w:val="0071587F"/>
    <w:rsid w:val="00717A38"/>
    <w:rsid w:val="00720401"/>
    <w:rsid w:val="00720612"/>
    <w:rsid w:val="007207F5"/>
    <w:rsid w:val="00722455"/>
    <w:rsid w:val="00727B60"/>
    <w:rsid w:val="00727CB1"/>
    <w:rsid w:val="00735B88"/>
    <w:rsid w:val="00743BA0"/>
    <w:rsid w:val="00744779"/>
    <w:rsid w:val="00750A5C"/>
    <w:rsid w:val="00752C60"/>
    <w:rsid w:val="00753C8B"/>
    <w:rsid w:val="00754D6E"/>
    <w:rsid w:val="007570F5"/>
    <w:rsid w:val="00766E55"/>
    <w:rsid w:val="00767CFD"/>
    <w:rsid w:val="00777580"/>
    <w:rsid w:val="007779EB"/>
    <w:rsid w:val="0078030E"/>
    <w:rsid w:val="00783734"/>
    <w:rsid w:val="00783976"/>
    <w:rsid w:val="00783DE2"/>
    <w:rsid w:val="007842BB"/>
    <w:rsid w:val="00786628"/>
    <w:rsid w:val="00786CBC"/>
    <w:rsid w:val="007874B1"/>
    <w:rsid w:val="00790743"/>
    <w:rsid w:val="00794A4B"/>
    <w:rsid w:val="0079723C"/>
    <w:rsid w:val="007A2342"/>
    <w:rsid w:val="007A5878"/>
    <w:rsid w:val="007A5913"/>
    <w:rsid w:val="007A7E48"/>
    <w:rsid w:val="007B462B"/>
    <w:rsid w:val="007B65A9"/>
    <w:rsid w:val="007B6836"/>
    <w:rsid w:val="007B6B26"/>
    <w:rsid w:val="007C02C6"/>
    <w:rsid w:val="007C0623"/>
    <w:rsid w:val="007C25E1"/>
    <w:rsid w:val="007C3198"/>
    <w:rsid w:val="007C4EB2"/>
    <w:rsid w:val="007C54B7"/>
    <w:rsid w:val="007C7571"/>
    <w:rsid w:val="007C782B"/>
    <w:rsid w:val="007D0C44"/>
    <w:rsid w:val="007D15D7"/>
    <w:rsid w:val="007D187C"/>
    <w:rsid w:val="007D5026"/>
    <w:rsid w:val="007D5674"/>
    <w:rsid w:val="007E0246"/>
    <w:rsid w:val="007E19CF"/>
    <w:rsid w:val="007E52C0"/>
    <w:rsid w:val="007E5F97"/>
    <w:rsid w:val="007F1CB2"/>
    <w:rsid w:val="007F38E5"/>
    <w:rsid w:val="007F4227"/>
    <w:rsid w:val="007F5A0A"/>
    <w:rsid w:val="00800C4C"/>
    <w:rsid w:val="00801692"/>
    <w:rsid w:val="00806963"/>
    <w:rsid w:val="00817483"/>
    <w:rsid w:val="0081779A"/>
    <w:rsid w:val="0081782A"/>
    <w:rsid w:val="00820ADA"/>
    <w:rsid w:val="00822821"/>
    <w:rsid w:val="00834491"/>
    <w:rsid w:val="008464E5"/>
    <w:rsid w:val="00846E8A"/>
    <w:rsid w:val="00847514"/>
    <w:rsid w:val="00850000"/>
    <w:rsid w:val="00850FDD"/>
    <w:rsid w:val="0085307A"/>
    <w:rsid w:val="00853782"/>
    <w:rsid w:val="008573A4"/>
    <w:rsid w:val="00857CD0"/>
    <w:rsid w:val="008617EE"/>
    <w:rsid w:val="00863176"/>
    <w:rsid w:val="0087098E"/>
    <w:rsid w:val="00870EAC"/>
    <w:rsid w:val="00870F5B"/>
    <w:rsid w:val="00876235"/>
    <w:rsid w:val="008770B0"/>
    <w:rsid w:val="008811DA"/>
    <w:rsid w:val="0088396F"/>
    <w:rsid w:val="008858C9"/>
    <w:rsid w:val="00890363"/>
    <w:rsid w:val="008931A7"/>
    <w:rsid w:val="00893ADA"/>
    <w:rsid w:val="00893D85"/>
    <w:rsid w:val="008956F2"/>
    <w:rsid w:val="008A0217"/>
    <w:rsid w:val="008A10C3"/>
    <w:rsid w:val="008A167C"/>
    <w:rsid w:val="008A2993"/>
    <w:rsid w:val="008A3764"/>
    <w:rsid w:val="008A5BB0"/>
    <w:rsid w:val="008A6B71"/>
    <w:rsid w:val="008B13AC"/>
    <w:rsid w:val="008B1E41"/>
    <w:rsid w:val="008B2289"/>
    <w:rsid w:val="008B4528"/>
    <w:rsid w:val="008B74F0"/>
    <w:rsid w:val="008C1767"/>
    <w:rsid w:val="008C1F05"/>
    <w:rsid w:val="008C5114"/>
    <w:rsid w:val="008D3252"/>
    <w:rsid w:val="008D620E"/>
    <w:rsid w:val="008D6A0C"/>
    <w:rsid w:val="008D7C56"/>
    <w:rsid w:val="008E1B8B"/>
    <w:rsid w:val="008F0091"/>
    <w:rsid w:val="008F0246"/>
    <w:rsid w:val="008F0DD6"/>
    <w:rsid w:val="008F2177"/>
    <w:rsid w:val="008F35D3"/>
    <w:rsid w:val="008F474E"/>
    <w:rsid w:val="008F6525"/>
    <w:rsid w:val="008F75B0"/>
    <w:rsid w:val="008F7C48"/>
    <w:rsid w:val="00900949"/>
    <w:rsid w:val="00900C6E"/>
    <w:rsid w:val="00903285"/>
    <w:rsid w:val="00906410"/>
    <w:rsid w:val="0091175A"/>
    <w:rsid w:val="00914F0F"/>
    <w:rsid w:val="009204D9"/>
    <w:rsid w:val="00921A86"/>
    <w:rsid w:val="0092417F"/>
    <w:rsid w:val="00925333"/>
    <w:rsid w:val="009258FC"/>
    <w:rsid w:val="00933377"/>
    <w:rsid w:val="00936FBC"/>
    <w:rsid w:val="009435A4"/>
    <w:rsid w:val="009462FC"/>
    <w:rsid w:val="00947AE0"/>
    <w:rsid w:val="00950F04"/>
    <w:rsid w:val="00951885"/>
    <w:rsid w:val="00952594"/>
    <w:rsid w:val="009558E9"/>
    <w:rsid w:val="00955A15"/>
    <w:rsid w:val="00956563"/>
    <w:rsid w:val="009602A5"/>
    <w:rsid w:val="00960BD3"/>
    <w:rsid w:val="00963167"/>
    <w:rsid w:val="0096722B"/>
    <w:rsid w:val="00974C8F"/>
    <w:rsid w:val="009766A7"/>
    <w:rsid w:val="009800CF"/>
    <w:rsid w:val="00980294"/>
    <w:rsid w:val="00984929"/>
    <w:rsid w:val="00985D36"/>
    <w:rsid w:val="00990D7D"/>
    <w:rsid w:val="009924F2"/>
    <w:rsid w:val="0099337C"/>
    <w:rsid w:val="00997FF6"/>
    <w:rsid w:val="009A0D8A"/>
    <w:rsid w:val="009A6DD3"/>
    <w:rsid w:val="009B5B7D"/>
    <w:rsid w:val="009B68B3"/>
    <w:rsid w:val="009C1F40"/>
    <w:rsid w:val="009C2003"/>
    <w:rsid w:val="009C2350"/>
    <w:rsid w:val="009C253E"/>
    <w:rsid w:val="009C4316"/>
    <w:rsid w:val="009D30DC"/>
    <w:rsid w:val="009D5382"/>
    <w:rsid w:val="009E1A00"/>
    <w:rsid w:val="009E282C"/>
    <w:rsid w:val="009F0AA9"/>
    <w:rsid w:val="009F2B75"/>
    <w:rsid w:val="009F2EE2"/>
    <w:rsid w:val="009F3F11"/>
    <w:rsid w:val="009F4FBC"/>
    <w:rsid w:val="009F6252"/>
    <w:rsid w:val="009F644D"/>
    <w:rsid w:val="009F7328"/>
    <w:rsid w:val="00A01C82"/>
    <w:rsid w:val="00A0661F"/>
    <w:rsid w:val="00A06EAD"/>
    <w:rsid w:val="00A07238"/>
    <w:rsid w:val="00A1521C"/>
    <w:rsid w:val="00A17DF5"/>
    <w:rsid w:val="00A22F75"/>
    <w:rsid w:val="00A24C6D"/>
    <w:rsid w:val="00A30481"/>
    <w:rsid w:val="00A31234"/>
    <w:rsid w:val="00A3319D"/>
    <w:rsid w:val="00A37969"/>
    <w:rsid w:val="00A42260"/>
    <w:rsid w:val="00A46F91"/>
    <w:rsid w:val="00A47C2C"/>
    <w:rsid w:val="00A5184A"/>
    <w:rsid w:val="00A519DE"/>
    <w:rsid w:val="00A54542"/>
    <w:rsid w:val="00A67FED"/>
    <w:rsid w:val="00A7098E"/>
    <w:rsid w:val="00A74D46"/>
    <w:rsid w:val="00A761C4"/>
    <w:rsid w:val="00A7668F"/>
    <w:rsid w:val="00A7678D"/>
    <w:rsid w:val="00A77A5F"/>
    <w:rsid w:val="00A8181F"/>
    <w:rsid w:val="00A8230E"/>
    <w:rsid w:val="00A84DCC"/>
    <w:rsid w:val="00A914D9"/>
    <w:rsid w:val="00A9337C"/>
    <w:rsid w:val="00A94E6B"/>
    <w:rsid w:val="00A96D59"/>
    <w:rsid w:val="00A976FF"/>
    <w:rsid w:val="00AA0263"/>
    <w:rsid w:val="00AA1BF8"/>
    <w:rsid w:val="00AA4056"/>
    <w:rsid w:val="00AB3E71"/>
    <w:rsid w:val="00AB5508"/>
    <w:rsid w:val="00AB575E"/>
    <w:rsid w:val="00AC0BEE"/>
    <w:rsid w:val="00AC1283"/>
    <w:rsid w:val="00AC46A3"/>
    <w:rsid w:val="00AD1E91"/>
    <w:rsid w:val="00AD5D7B"/>
    <w:rsid w:val="00AE5BF7"/>
    <w:rsid w:val="00AE6C36"/>
    <w:rsid w:val="00AF2F06"/>
    <w:rsid w:val="00B0048A"/>
    <w:rsid w:val="00B0074D"/>
    <w:rsid w:val="00B01DE6"/>
    <w:rsid w:val="00B02A12"/>
    <w:rsid w:val="00B03FC2"/>
    <w:rsid w:val="00B06AEA"/>
    <w:rsid w:val="00B07407"/>
    <w:rsid w:val="00B10B2C"/>
    <w:rsid w:val="00B14DC3"/>
    <w:rsid w:val="00B15509"/>
    <w:rsid w:val="00B15C9F"/>
    <w:rsid w:val="00B21B66"/>
    <w:rsid w:val="00B21E3A"/>
    <w:rsid w:val="00B233B4"/>
    <w:rsid w:val="00B307D7"/>
    <w:rsid w:val="00B3185E"/>
    <w:rsid w:val="00B3286C"/>
    <w:rsid w:val="00B3505C"/>
    <w:rsid w:val="00B36C4F"/>
    <w:rsid w:val="00B414F3"/>
    <w:rsid w:val="00B43658"/>
    <w:rsid w:val="00B4504A"/>
    <w:rsid w:val="00B5206C"/>
    <w:rsid w:val="00B60E37"/>
    <w:rsid w:val="00B6141E"/>
    <w:rsid w:val="00B62BAF"/>
    <w:rsid w:val="00B637DE"/>
    <w:rsid w:val="00B72F9B"/>
    <w:rsid w:val="00B740DF"/>
    <w:rsid w:val="00B74D65"/>
    <w:rsid w:val="00B77A47"/>
    <w:rsid w:val="00B803AD"/>
    <w:rsid w:val="00B806B6"/>
    <w:rsid w:val="00B82E0B"/>
    <w:rsid w:val="00B83899"/>
    <w:rsid w:val="00B83F1A"/>
    <w:rsid w:val="00B91795"/>
    <w:rsid w:val="00B9372D"/>
    <w:rsid w:val="00B94173"/>
    <w:rsid w:val="00BB1590"/>
    <w:rsid w:val="00BB2A8A"/>
    <w:rsid w:val="00BB2BEC"/>
    <w:rsid w:val="00BB6F1D"/>
    <w:rsid w:val="00BB7D25"/>
    <w:rsid w:val="00BC0BAB"/>
    <w:rsid w:val="00BC3388"/>
    <w:rsid w:val="00BC3DBF"/>
    <w:rsid w:val="00BC527F"/>
    <w:rsid w:val="00BC6532"/>
    <w:rsid w:val="00BD14FF"/>
    <w:rsid w:val="00BD3BB9"/>
    <w:rsid w:val="00BD4505"/>
    <w:rsid w:val="00BD5FF8"/>
    <w:rsid w:val="00BE4177"/>
    <w:rsid w:val="00BE4D34"/>
    <w:rsid w:val="00BE5939"/>
    <w:rsid w:val="00BE5B79"/>
    <w:rsid w:val="00BE6E50"/>
    <w:rsid w:val="00BF13E7"/>
    <w:rsid w:val="00BF1884"/>
    <w:rsid w:val="00BF23F7"/>
    <w:rsid w:val="00BF32AA"/>
    <w:rsid w:val="00BF41F5"/>
    <w:rsid w:val="00BF4AD7"/>
    <w:rsid w:val="00BF56FA"/>
    <w:rsid w:val="00BF592F"/>
    <w:rsid w:val="00BF7197"/>
    <w:rsid w:val="00C02AFB"/>
    <w:rsid w:val="00C07004"/>
    <w:rsid w:val="00C0719E"/>
    <w:rsid w:val="00C07271"/>
    <w:rsid w:val="00C07D96"/>
    <w:rsid w:val="00C10DE7"/>
    <w:rsid w:val="00C13941"/>
    <w:rsid w:val="00C166FE"/>
    <w:rsid w:val="00C171AC"/>
    <w:rsid w:val="00C17FBC"/>
    <w:rsid w:val="00C235FF"/>
    <w:rsid w:val="00C23FD5"/>
    <w:rsid w:val="00C24B4B"/>
    <w:rsid w:val="00C31F62"/>
    <w:rsid w:val="00C34BEE"/>
    <w:rsid w:val="00C3571E"/>
    <w:rsid w:val="00C35765"/>
    <w:rsid w:val="00C35929"/>
    <w:rsid w:val="00C37A36"/>
    <w:rsid w:val="00C407C1"/>
    <w:rsid w:val="00C414AF"/>
    <w:rsid w:val="00C421C5"/>
    <w:rsid w:val="00C43A2C"/>
    <w:rsid w:val="00C50C6A"/>
    <w:rsid w:val="00C51FFF"/>
    <w:rsid w:val="00C53240"/>
    <w:rsid w:val="00C543FC"/>
    <w:rsid w:val="00C5544F"/>
    <w:rsid w:val="00C559C7"/>
    <w:rsid w:val="00C56DA0"/>
    <w:rsid w:val="00C5711A"/>
    <w:rsid w:val="00C604B3"/>
    <w:rsid w:val="00C637ED"/>
    <w:rsid w:val="00C64599"/>
    <w:rsid w:val="00C66C3F"/>
    <w:rsid w:val="00C67C46"/>
    <w:rsid w:val="00C70D20"/>
    <w:rsid w:val="00C72C8C"/>
    <w:rsid w:val="00C75BF2"/>
    <w:rsid w:val="00C806A2"/>
    <w:rsid w:val="00C969C8"/>
    <w:rsid w:val="00C977C5"/>
    <w:rsid w:val="00CA339B"/>
    <w:rsid w:val="00CA54EF"/>
    <w:rsid w:val="00CB2E0B"/>
    <w:rsid w:val="00CB4A97"/>
    <w:rsid w:val="00CB4BBD"/>
    <w:rsid w:val="00CB5496"/>
    <w:rsid w:val="00CB5585"/>
    <w:rsid w:val="00CB5DFE"/>
    <w:rsid w:val="00CB7C2E"/>
    <w:rsid w:val="00CC02C3"/>
    <w:rsid w:val="00CC14AE"/>
    <w:rsid w:val="00CC3647"/>
    <w:rsid w:val="00CC631B"/>
    <w:rsid w:val="00CD0514"/>
    <w:rsid w:val="00CD0FB7"/>
    <w:rsid w:val="00CD2741"/>
    <w:rsid w:val="00CD2AC9"/>
    <w:rsid w:val="00CD3C52"/>
    <w:rsid w:val="00CD3E8C"/>
    <w:rsid w:val="00CE07CB"/>
    <w:rsid w:val="00CE1F47"/>
    <w:rsid w:val="00CE2C9F"/>
    <w:rsid w:val="00CE4EB7"/>
    <w:rsid w:val="00CE73FC"/>
    <w:rsid w:val="00CF333E"/>
    <w:rsid w:val="00CF7762"/>
    <w:rsid w:val="00D004BA"/>
    <w:rsid w:val="00D01A30"/>
    <w:rsid w:val="00D025FC"/>
    <w:rsid w:val="00D0417D"/>
    <w:rsid w:val="00D06187"/>
    <w:rsid w:val="00D07F28"/>
    <w:rsid w:val="00D118AF"/>
    <w:rsid w:val="00D14222"/>
    <w:rsid w:val="00D1482C"/>
    <w:rsid w:val="00D160EC"/>
    <w:rsid w:val="00D24B11"/>
    <w:rsid w:val="00D25FB7"/>
    <w:rsid w:val="00D2610C"/>
    <w:rsid w:val="00D304ED"/>
    <w:rsid w:val="00D30A16"/>
    <w:rsid w:val="00D32741"/>
    <w:rsid w:val="00D32AAB"/>
    <w:rsid w:val="00D51F01"/>
    <w:rsid w:val="00D52AA0"/>
    <w:rsid w:val="00D5462A"/>
    <w:rsid w:val="00D54F72"/>
    <w:rsid w:val="00D5569A"/>
    <w:rsid w:val="00D570C3"/>
    <w:rsid w:val="00D67701"/>
    <w:rsid w:val="00D72C42"/>
    <w:rsid w:val="00D75CE6"/>
    <w:rsid w:val="00D82B2F"/>
    <w:rsid w:val="00D83DE3"/>
    <w:rsid w:val="00D85AE2"/>
    <w:rsid w:val="00D85FAD"/>
    <w:rsid w:val="00D87BBF"/>
    <w:rsid w:val="00D96199"/>
    <w:rsid w:val="00D9631E"/>
    <w:rsid w:val="00D97228"/>
    <w:rsid w:val="00DA03C2"/>
    <w:rsid w:val="00DA08C5"/>
    <w:rsid w:val="00DA0E0E"/>
    <w:rsid w:val="00DA4AD7"/>
    <w:rsid w:val="00DA6F67"/>
    <w:rsid w:val="00DC2BBE"/>
    <w:rsid w:val="00DD1CCF"/>
    <w:rsid w:val="00DD3D09"/>
    <w:rsid w:val="00DE1262"/>
    <w:rsid w:val="00DE4187"/>
    <w:rsid w:val="00DE4FA5"/>
    <w:rsid w:val="00DF0E06"/>
    <w:rsid w:val="00DF2BD4"/>
    <w:rsid w:val="00DF592A"/>
    <w:rsid w:val="00DF643C"/>
    <w:rsid w:val="00E00729"/>
    <w:rsid w:val="00E039AA"/>
    <w:rsid w:val="00E0612F"/>
    <w:rsid w:val="00E07A59"/>
    <w:rsid w:val="00E103F9"/>
    <w:rsid w:val="00E113E5"/>
    <w:rsid w:val="00E17485"/>
    <w:rsid w:val="00E20B8A"/>
    <w:rsid w:val="00E23759"/>
    <w:rsid w:val="00E25DA0"/>
    <w:rsid w:val="00E27599"/>
    <w:rsid w:val="00E33733"/>
    <w:rsid w:val="00E337E3"/>
    <w:rsid w:val="00E338AA"/>
    <w:rsid w:val="00E34318"/>
    <w:rsid w:val="00E35576"/>
    <w:rsid w:val="00E35F2B"/>
    <w:rsid w:val="00E373D2"/>
    <w:rsid w:val="00E41A3A"/>
    <w:rsid w:val="00E4267E"/>
    <w:rsid w:val="00E45936"/>
    <w:rsid w:val="00E46CF3"/>
    <w:rsid w:val="00E55D07"/>
    <w:rsid w:val="00E6322A"/>
    <w:rsid w:val="00E67B58"/>
    <w:rsid w:val="00E72A2A"/>
    <w:rsid w:val="00E74978"/>
    <w:rsid w:val="00E75A6C"/>
    <w:rsid w:val="00E769CE"/>
    <w:rsid w:val="00E76B0C"/>
    <w:rsid w:val="00E76C49"/>
    <w:rsid w:val="00E773A6"/>
    <w:rsid w:val="00E778EB"/>
    <w:rsid w:val="00E80BB1"/>
    <w:rsid w:val="00E829A8"/>
    <w:rsid w:val="00E92867"/>
    <w:rsid w:val="00EA388D"/>
    <w:rsid w:val="00EA62B5"/>
    <w:rsid w:val="00EA75B4"/>
    <w:rsid w:val="00EA7A46"/>
    <w:rsid w:val="00EA7DF5"/>
    <w:rsid w:val="00EB0AEF"/>
    <w:rsid w:val="00EB2756"/>
    <w:rsid w:val="00EC142A"/>
    <w:rsid w:val="00EC2A56"/>
    <w:rsid w:val="00EC4C63"/>
    <w:rsid w:val="00EC60CC"/>
    <w:rsid w:val="00EC76EC"/>
    <w:rsid w:val="00ED1F65"/>
    <w:rsid w:val="00ED208B"/>
    <w:rsid w:val="00ED2C1B"/>
    <w:rsid w:val="00EE0AB0"/>
    <w:rsid w:val="00EE18AA"/>
    <w:rsid w:val="00EE2985"/>
    <w:rsid w:val="00EE31FA"/>
    <w:rsid w:val="00EE37DF"/>
    <w:rsid w:val="00EF2802"/>
    <w:rsid w:val="00EF3E9B"/>
    <w:rsid w:val="00EF4AEE"/>
    <w:rsid w:val="00EF5FEC"/>
    <w:rsid w:val="00EF6BCE"/>
    <w:rsid w:val="00F03325"/>
    <w:rsid w:val="00F04A86"/>
    <w:rsid w:val="00F0698A"/>
    <w:rsid w:val="00F102D9"/>
    <w:rsid w:val="00F116DE"/>
    <w:rsid w:val="00F151BF"/>
    <w:rsid w:val="00F15FBA"/>
    <w:rsid w:val="00F203B6"/>
    <w:rsid w:val="00F2246F"/>
    <w:rsid w:val="00F238F7"/>
    <w:rsid w:val="00F264A5"/>
    <w:rsid w:val="00F276B1"/>
    <w:rsid w:val="00F316BA"/>
    <w:rsid w:val="00F3188A"/>
    <w:rsid w:val="00F32340"/>
    <w:rsid w:val="00F32D08"/>
    <w:rsid w:val="00F32DB4"/>
    <w:rsid w:val="00F357B0"/>
    <w:rsid w:val="00F36278"/>
    <w:rsid w:val="00F43364"/>
    <w:rsid w:val="00F441D9"/>
    <w:rsid w:val="00F4666A"/>
    <w:rsid w:val="00F46EFA"/>
    <w:rsid w:val="00F47191"/>
    <w:rsid w:val="00F5403B"/>
    <w:rsid w:val="00F546F1"/>
    <w:rsid w:val="00F5516A"/>
    <w:rsid w:val="00F55FCD"/>
    <w:rsid w:val="00F56CAB"/>
    <w:rsid w:val="00F63A7C"/>
    <w:rsid w:val="00F6434C"/>
    <w:rsid w:val="00F6623A"/>
    <w:rsid w:val="00F6754A"/>
    <w:rsid w:val="00F70864"/>
    <w:rsid w:val="00F710B4"/>
    <w:rsid w:val="00F74DE1"/>
    <w:rsid w:val="00F75165"/>
    <w:rsid w:val="00F75CA8"/>
    <w:rsid w:val="00F76200"/>
    <w:rsid w:val="00F8387F"/>
    <w:rsid w:val="00F84681"/>
    <w:rsid w:val="00F90099"/>
    <w:rsid w:val="00F91E81"/>
    <w:rsid w:val="00F93FA9"/>
    <w:rsid w:val="00F96682"/>
    <w:rsid w:val="00FA2335"/>
    <w:rsid w:val="00FA390A"/>
    <w:rsid w:val="00FB2C04"/>
    <w:rsid w:val="00FB3EFB"/>
    <w:rsid w:val="00FB65B9"/>
    <w:rsid w:val="00FB6FA2"/>
    <w:rsid w:val="00FC15FF"/>
    <w:rsid w:val="00FC4166"/>
    <w:rsid w:val="00FC5E93"/>
    <w:rsid w:val="00FC70CB"/>
    <w:rsid w:val="00FD1A85"/>
    <w:rsid w:val="00FD1F83"/>
    <w:rsid w:val="00FD2123"/>
    <w:rsid w:val="00FD3200"/>
    <w:rsid w:val="00FD75C4"/>
    <w:rsid w:val="00FD7FF7"/>
    <w:rsid w:val="00FE0A7D"/>
    <w:rsid w:val="00FE138D"/>
    <w:rsid w:val="00FE2E3B"/>
    <w:rsid w:val="00FE5954"/>
    <w:rsid w:val="00FE699F"/>
    <w:rsid w:val="00FF006D"/>
    <w:rsid w:val="00FF0B8B"/>
    <w:rsid w:val="00FF3B3A"/>
    <w:rsid w:val="00FF3ED8"/>
    <w:rsid w:val="00FF5935"/>
    <w:rsid w:val="00FF6419"/>
    <w:rsid w:val="00FF710A"/>
    <w:rsid w:val="00FF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5210B7"/>
  <w15:chartTrackingRefBased/>
  <w15:docId w15:val="{7F5499B6-FD82-4CB1-A3F0-86351099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9D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ltrFFNSOrgClaim.dot</Template>
  <TotalTime>0</TotalTime>
  <Pages>1</Pages>
  <Words>79</Words>
  <Characters>455</Characters>
  <Application>Microsoft Office Word</Application>
  <DocSecurity>0</DocSecurity>
  <PresentationFormat>[Compatibility Mode]</PresentationFormat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2</cp:revision>
  <dcterms:created xsi:type="dcterms:W3CDTF">2024-06-03T23:50:00Z</dcterms:created>
  <dcterms:modified xsi:type="dcterms:W3CDTF">2024-06-03T23:50:00Z</dcterms:modified>
</cp:coreProperties>
</file>