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98CCB" w14:textId="77777777" w:rsidR="00F01DDC" w:rsidRDefault="00F01DDC" w:rsidP="00A97B3F">
      <w:pPr>
        <w:rPr>
          <w:noProof/>
        </w:rPr>
      </w:pPr>
      <w:r w:rsidRPr="00712BCE">
        <w:t>SCHWEGMAN, LUNDBERG &amp; WOESSNER, P.A.</w:t>
      </w:r>
    </w:p>
    <w:p w14:paraId="374B1AC4" w14:textId="77777777" w:rsidR="00F01DDC" w:rsidRDefault="00F01DDC" w:rsidP="00A97B3F">
      <w:pPr>
        <w:rPr>
          <w:noProof/>
        </w:rPr>
      </w:pPr>
    </w:p>
    <w:p w14:paraId="574EB4EE" w14:textId="77777777" w:rsidR="00D818E9" w:rsidRDefault="006020CC" w:rsidP="00A97B3F">
      <w:pPr>
        <w:rPr>
          <w:noProof/>
        </w:rPr>
      </w:pPr>
      <w:r w:rsidRPr="005A2AF1">
        <w:rPr>
          <w:noProof/>
        </w:rPr>
        <w:t xml:space="preserve">INFORMATION BEING REPORTED:  </w:t>
      </w:r>
      <w:r w:rsidR="00AE6987" w:rsidRPr="00B45B44">
        <w:rPr>
          <w:noProof/>
        </w:rPr>
        <w:t>Attached is a report listing upcoming deadlines for foreign filing and/or converting your patent application(s) to regular non-provisional applications in the U.S..  The report includes all foreign filing/non-provisional/National S</w:t>
      </w:r>
      <w:r w:rsidR="00AE6987">
        <w:rPr>
          <w:noProof/>
        </w:rPr>
        <w:t xml:space="preserve">tage deadlines for the next seven </w:t>
      </w:r>
      <w:r w:rsidR="00AE6987" w:rsidRPr="00B45B44">
        <w:rPr>
          <w:noProof/>
        </w:rPr>
        <w:t>months as well as</w:t>
      </w:r>
      <w:r w:rsidR="00AE6987">
        <w:rPr>
          <w:noProof/>
        </w:rPr>
        <w:t xml:space="preserve"> </w:t>
      </w:r>
      <w:r w:rsidR="00AE6987" w:rsidRPr="00B45B44">
        <w:rPr>
          <w:noProof/>
        </w:rPr>
        <w:t>any instructions communicated to us thus far</w:t>
      </w:r>
      <w:r w:rsidR="00954D51" w:rsidRPr="00954D51">
        <w:rPr>
          <w:noProof/>
        </w:rPr>
        <w:t>.  Please note that the noted deadlines are the local date and time in the designated countries and/or regional offices where protection is sought.</w:t>
      </w:r>
    </w:p>
    <w:p w14:paraId="0180059A" w14:textId="77777777" w:rsidR="00AE6987" w:rsidRDefault="00AE6987" w:rsidP="00A97B3F">
      <w:pPr>
        <w:rPr>
          <w:noProof/>
        </w:rPr>
      </w:pPr>
    </w:p>
    <w:p w14:paraId="27639114" w14:textId="77777777" w:rsidR="00AE6987" w:rsidRDefault="00AE6987" w:rsidP="00A97B3F">
      <w:pPr>
        <w:rPr>
          <w:noProof/>
          <w:color w:val="000000"/>
          <w:szCs w:val="20"/>
        </w:rPr>
      </w:pPr>
      <w:r w:rsidRPr="005A2AF1">
        <w:rPr>
          <w:noProof/>
        </w:rPr>
        <w:t>ACTION REQUIRED:</w:t>
      </w:r>
      <w:r>
        <w:rPr>
          <w:noProof/>
        </w:rPr>
        <w:t xml:space="preserve">  </w:t>
      </w:r>
      <w:r w:rsidRPr="00B45B44">
        <w:rPr>
          <w:noProof/>
        </w:rPr>
        <w:t xml:space="preserve">Please review the attached report and provide us with your foreign filing and/or </w:t>
      </w:r>
      <w:smartTag w:uri="urn:schemas-microsoft-com:office:smarttags" w:element="place">
        <w:smartTag w:uri="urn:schemas-microsoft-com:office:smarttags" w:element="country-region">
          <w:r w:rsidRPr="00B45B44">
            <w:rPr>
              <w:noProof/>
            </w:rPr>
            <w:t>U.S.</w:t>
          </w:r>
        </w:smartTag>
      </w:smartTag>
      <w:r w:rsidRPr="00B45B44">
        <w:rPr>
          <w:noProof/>
        </w:rPr>
        <w:t xml:space="preserve"> non-provisional conversion instructions as soon as possible.  </w:t>
      </w:r>
      <w:r w:rsidRPr="00B45B44">
        <w:rPr>
          <w:rStyle w:val="Strong"/>
          <w:noProof/>
          <w:color w:val="FF0000"/>
        </w:rPr>
        <w:t xml:space="preserve">Please note that any matter in the attached report that appears in </w:t>
      </w:r>
      <w:r>
        <w:rPr>
          <w:rStyle w:val="Strong"/>
          <w:noProof/>
          <w:color w:val="FF0000"/>
        </w:rPr>
        <w:t xml:space="preserve">RED </w:t>
      </w:r>
      <w:r w:rsidRPr="00B45B44">
        <w:rPr>
          <w:rStyle w:val="Strong"/>
          <w:noProof/>
          <w:color w:val="FF0000"/>
        </w:rPr>
        <w:t>is fast approaching the filing deadline and your instructions are urgently needed.</w:t>
      </w:r>
    </w:p>
    <w:p w14:paraId="31C18595" w14:textId="77777777" w:rsidR="001F08E3" w:rsidRDefault="001F08E3">
      <w:pPr>
        <w:rPr>
          <w:color w:val="000000"/>
        </w:rPr>
      </w:pPr>
    </w:p>
    <w:p w14:paraId="682E77E3" w14:textId="77777777" w:rsidR="00AE6987" w:rsidRDefault="00F01DDC" w:rsidP="00AE6987">
      <w:r>
        <w:t xml:space="preserve">ADDITIONAL NOTES:  </w:t>
      </w:r>
      <w:r w:rsidR="00954D51" w:rsidRPr="00954D51">
        <w:t>Early instructions are needed to account for differences in time zones, international dateline, and local associate processing.  If we have not received instructions at least one week prior to the deadline, we cannot guarantee that we will be able to complete filing of the applications prior to the deadline, although we will exercise our best efforts to carry out your instructions.  If you have any questions or comments, please feel free to contact us.</w:t>
      </w:r>
    </w:p>
    <w:p w14:paraId="59BA1DFC" w14:textId="77777777" w:rsidR="00AE6987" w:rsidRDefault="00AE6987" w:rsidP="00AE6987"/>
    <w:p w14:paraId="541D3EE3" w14:textId="77777777" w:rsidR="00AE6987" w:rsidRDefault="00AE6987" w:rsidP="00AE6987">
      <w:r w:rsidRPr="005A2AF1">
        <w:t>Reported By:</w:t>
      </w:r>
    </w:p>
    <w:p w14:paraId="01026B5A" w14:textId="77777777" w:rsidR="00AE6987" w:rsidRPr="005A2AF1" w:rsidRDefault="00AE6987" w:rsidP="00AE6987"/>
    <w:p w14:paraId="54DD09DA" w14:textId="77777777" w:rsidR="00AE6987" w:rsidRDefault="00AE6987" w:rsidP="00AE6987"/>
    <w:p w14:paraId="3ECFC5D7" w14:textId="77777777" w:rsidR="00AE6987" w:rsidRPr="005A2AF1" w:rsidRDefault="00AE6987" w:rsidP="00AE6987"/>
    <w:p w14:paraId="43E59FA6" w14:textId="77777777" w:rsidR="00AE6987" w:rsidRPr="005A2AF1" w:rsidRDefault="00AE6987" w:rsidP="00AE6987">
      <w:r w:rsidRPr="005A2AF1">
        <w:rPr>
          <w:color w:val="000000"/>
        </w:rPr>
        <w:t>&lt;&lt;cmgName&gt;&gt;</w:t>
      </w:r>
    </w:p>
    <w:p w14:paraId="5B2A7546" w14:textId="77777777" w:rsidR="001F08E3" w:rsidRDefault="00AE6987" w:rsidP="00AE6987">
      <w:pPr>
        <w:rPr>
          <w:color w:val="000000"/>
        </w:rPr>
      </w:pPr>
      <w:r w:rsidRPr="005A2AF1">
        <w:t>Case Management Assistant</w:t>
      </w:r>
    </w:p>
    <w:p w14:paraId="06E1F3B2" w14:textId="77777777" w:rsidR="006020CC" w:rsidRDefault="006020CC">
      <w:pPr>
        <w:rPr>
          <w:color w:val="000000"/>
        </w:rPr>
      </w:pPr>
    </w:p>
    <w:p w14:paraId="254EB168" w14:textId="77777777" w:rsidR="006020CC" w:rsidRDefault="006020CC" w:rsidP="006020CC">
      <w:r>
        <w:t>Attachment</w:t>
      </w:r>
    </w:p>
    <w:p w14:paraId="56F8B008" w14:textId="77777777" w:rsidR="006020CC" w:rsidRDefault="006020CC"/>
    <w:sectPr w:rsidR="006020C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D6FED" w14:textId="77777777" w:rsidR="003954E3" w:rsidRDefault="003954E3" w:rsidP="00192C11">
      <w:r>
        <w:separator/>
      </w:r>
    </w:p>
  </w:endnote>
  <w:endnote w:type="continuationSeparator" w:id="0">
    <w:p w14:paraId="42C33C5E" w14:textId="77777777" w:rsidR="003954E3" w:rsidRDefault="003954E3" w:rsidP="00192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6072A" w14:textId="77777777" w:rsidR="003954E3" w:rsidRDefault="003954E3" w:rsidP="00192C11">
      <w:r>
        <w:separator/>
      </w:r>
    </w:p>
  </w:footnote>
  <w:footnote w:type="continuationSeparator" w:id="0">
    <w:p w14:paraId="1D5D80A5" w14:textId="77777777" w:rsidR="003954E3" w:rsidRDefault="003954E3" w:rsidP="00192C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5414"/>
    <w:rsid w:val="000C47CD"/>
    <w:rsid w:val="00133DB9"/>
    <w:rsid w:val="00192C11"/>
    <w:rsid w:val="001A589A"/>
    <w:rsid w:val="001D0212"/>
    <w:rsid w:val="001F08E3"/>
    <w:rsid w:val="002050E2"/>
    <w:rsid w:val="002E5C02"/>
    <w:rsid w:val="002E78A8"/>
    <w:rsid w:val="003043A7"/>
    <w:rsid w:val="00337C72"/>
    <w:rsid w:val="00381691"/>
    <w:rsid w:val="003954E3"/>
    <w:rsid w:val="003E3B59"/>
    <w:rsid w:val="00480B03"/>
    <w:rsid w:val="00576B5C"/>
    <w:rsid w:val="00595414"/>
    <w:rsid w:val="005D73D4"/>
    <w:rsid w:val="006020CC"/>
    <w:rsid w:val="00690800"/>
    <w:rsid w:val="006A336B"/>
    <w:rsid w:val="0070019A"/>
    <w:rsid w:val="00725C7F"/>
    <w:rsid w:val="00842413"/>
    <w:rsid w:val="00850F57"/>
    <w:rsid w:val="008E3794"/>
    <w:rsid w:val="0090590B"/>
    <w:rsid w:val="00954D51"/>
    <w:rsid w:val="00A4307D"/>
    <w:rsid w:val="00A6248F"/>
    <w:rsid w:val="00A97B3F"/>
    <w:rsid w:val="00AE6987"/>
    <w:rsid w:val="00B63E08"/>
    <w:rsid w:val="00D01CF9"/>
    <w:rsid w:val="00D622ED"/>
    <w:rsid w:val="00D703F3"/>
    <w:rsid w:val="00D706FB"/>
    <w:rsid w:val="00D818E9"/>
    <w:rsid w:val="00DA7DAE"/>
    <w:rsid w:val="00DE3EDF"/>
    <w:rsid w:val="00E4747D"/>
    <w:rsid w:val="00E50460"/>
    <w:rsid w:val="00F019D2"/>
    <w:rsid w:val="00F01DDC"/>
    <w:rsid w:val="00F20577"/>
    <w:rsid w:val="00F655EF"/>
    <w:rsid w:val="00FA1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14:docId w14:val="0ACA9609"/>
  <w15:chartTrackingRefBased/>
  <w15:docId w15:val="{F722A2B7-1E25-4BCC-AFC8-DE0B54C2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rPr>
  </w:style>
  <w:style w:type="paragraph" w:styleId="BalloonText">
    <w:name w:val="Balloon Text"/>
    <w:basedOn w:val="Normal"/>
    <w:semiHidden/>
    <w:rsid w:val="00A6248F"/>
    <w:rPr>
      <w:rFonts w:ascii="Tahoma" w:hAnsi="Tahoma" w:cs="Tahoma"/>
      <w:sz w:val="16"/>
      <w:szCs w:val="16"/>
    </w:rPr>
  </w:style>
  <w:style w:type="paragraph" w:styleId="Header">
    <w:name w:val="header"/>
    <w:basedOn w:val="Normal"/>
    <w:link w:val="HeaderChar"/>
    <w:rsid w:val="00192C11"/>
    <w:pPr>
      <w:tabs>
        <w:tab w:val="center" w:pos="4680"/>
        <w:tab w:val="right" w:pos="9360"/>
      </w:tabs>
    </w:pPr>
  </w:style>
  <w:style w:type="character" w:customStyle="1" w:styleId="HeaderChar">
    <w:name w:val="Header Char"/>
    <w:link w:val="Header"/>
    <w:rsid w:val="00192C11"/>
    <w:rPr>
      <w:sz w:val="24"/>
      <w:szCs w:val="24"/>
    </w:rPr>
  </w:style>
  <w:style w:type="paragraph" w:styleId="Footer">
    <w:name w:val="footer"/>
    <w:basedOn w:val="Normal"/>
    <w:link w:val="FooterChar"/>
    <w:rsid w:val="00192C11"/>
    <w:pPr>
      <w:tabs>
        <w:tab w:val="center" w:pos="4680"/>
        <w:tab w:val="right" w:pos="9360"/>
      </w:tabs>
    </w:pPr>
  </w:style>
  <w:style w:type="character" w:customStyle="1" w:styleId="FooterChar">
    <w:name w:val="Footer Char"/>
    <w:link w:val="Footer"/>
    <w:rsid w:val="00192C11"/>
    <w:rPr>
      <w:sz w:val="24"/>
      <w:szCs w:val="24"/>
    </w:rPr>
  </w:style>
  <w:style w:type="paragraph" w:styleId="CommentSubject">
    <w:name w:val="annotation subject"/>
    <w:basedOn w:val="CommentText"/>
    <w:next w:val="CommentText"/>
    <w:rsid w:val="00E50460"/>
    <w:rPr>
      <w:b/>
      <w:bCs/>
    </w:rPr>
  </w:style>
  <w:style w:type="character" w:customStyle="1" w:styleId="CommentTextChar">
    <w:name w:val="Comment Text Char"/>
    <w:basedOn w:val="DefaultParagraphFont"/>
    <w:link w:val="CommentText"/>
    <w:uiPriority w:val="99"/>
    <w:rsid w:val="00E50460"/>
  </w:style>
  <w:style w:type="character" w:customStyle="1" w:styleId="CommentSubjectChar">
    <w:name w:val="Comment Subject Char"/>
    <w:basedOn w:val="CommentTextChar"/>
    <w:link w:val="CommentSubject"/>
    <w:rsid w:val="00E50460"/>
  </w:style>
  <w:style w:type="character" w:styleId="Strong">
    <w:name w:val="Strong"/>
    <w:qFormat/>
    <w:rsid w:val="00AE69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65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ltrFFNS.dot</Template>
  <TotalTime>0</TotalTime>
  <Pages>1</Pages>
  <Words>210</Words>
  <Characters>1198</Characters>
  <Application>Microsoft Office Word</Application>
  <DocSecurity>0</DocSecurity>
  <PresentationFormat/>
  <Lines>9</Lines>
  <Paragraphs>2</Paragraphs>
  <ScaleCrop>false</ScaleCrop>
  <HeadingPairs>
    <vt:vector size="2" baseType="variant">
      <vt:variant>
        <vt:lpstr>Title</vt:lpstr>
      </vt:variant>
      <vt:variant>
        <vt:i4>1</vt:i4>
      </vt:variant>
    </vt:vector>
  </HeadingPairs>
  <TitlesOfParts>
    <vt:vector size="1" baseType="lpstr">
      <vt:lpstr>Today's Date</vt:lpstr>
    </vt:vector>
  </TitlesOfParts>
  <Company>SLWK</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ltrFFNS.DOT</dc:title>
  <dc:subject/>
  <dc:creator>Jurrens</dc:creator>
  <cp:keywords/>
  <dc:description/>
  <cp:lastModifiedBy>Jacob Burns</cp:lastModifiedBy>
  <cp:revision>2</cp:revision>
  <dcterms:created xsi:type="dcterms:W3CDTF">2024-06-03T23:50:00Z</dcterms:created>
  <dcterms:modified xsi:type="dcterms:W3CDTF">2024-06-03T23:50:00Z</dcterms:modified>
</cp:coreProperties>
</file>