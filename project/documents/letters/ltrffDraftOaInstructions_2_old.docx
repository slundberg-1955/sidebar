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B84D9" w14:textId="77777777" w:rsidR="0007792D" w:rsidRDefault="0052184A" w:rsidP="007C60F5">
      <w:pPr>
        <w:rPr>
          <w:rFonts w:ascii="Times New Roman" w:hAnsi="Times New Roman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8240" behindDoc="0" locked="1" layoutInCell="1" allowOverlap="1" wp14:anchorId="7AD46FDA" wp14:editId="42D407D7">
            <wp:simplePos x="0" y="0"/>
            <wp:positionH relativeFrom="column">
              <wp:posOffset>-857250</wp:posOffset>
            </wp:positionH>
            <wp:positionV relativeFrom="page">
              <wp:posOffset>142875</wp:posOffset>
            </wp:positionV>
            <wp:extent cx="7648575" cy="1590675"/>
            <wp:effectExtent l="0" t="0" r="9525" b="9525"/>
            <wp:wrapSquare wrapText="bothSides"/>
            <wp:docPr id="3" name="Picture 3" descr="HEA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ADING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450A6" w14:textId="77777777" w:rsidR="00B66137" w:rsidRDefault="006649D4" w:rsidP="00B66137">
      <w:pPr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&lt;&lt;currentDate&gt;&gt;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410"/>
      </w:tblGrid>
      <w:tr w:rsidR="00B66137" w14:paraId="447A836D" w14:textId="77777777" w:rsidTr="0052184A">
        <w:tc>
          <w:tcPr>
            <w:tcW w:w="4788" w:type="dxa"/>
          </w:tcPr>
          <w:p w14:paraId="6BC6C5A5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noProof/>
              </w:rPr>
            </w:pPr>
          </w:p>
          <w:p w14:paraId="439946DF" w14:textId="77777777" w:rsidR="00C2333D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&lt;&lt;faOrgName&gt;&gt;</w:t>
            </w:r>
          </w:p>
          <w:p w14:paraId="6A40C3A2" w14:textId="77777777" w:rsidR="006649D4" w:rsidRPr="006649D4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&lt;&lt;faWorkAddr&gt;&gt;</w:t>
            </w:r>
          </w:p>
          <w:p w14:paraId="519E09E6" w14:textId="77777777" w:rsidR="00B66137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&lt;&lt;faCSZ&gt;&gt;</w:t>
            </w:r>
          </w:p>
          <w:p w14:paraId="36EE938C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</w:tcPr>
          <w:p w14:paraId="799F3746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</w:p>
          <w:p w14:paraId="6C187B54" w14:textId="77777777" w:rsidR="00B66137" w:rsidRDefault="00B66137" w:rsidP="00D7275B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CONFIDENTIAL COMMUNICATION</w:t>
            </w:r>
          </w:p>
          <w:p w14:paraId="02402BF2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i/>
                <w:iCs/>
                <w:u w:val="single"/>
              </w:rPr>
            </w:pPr>
            <w:r>
              <w:rPr>
                <w:rFonts w:ascii="Times New Roman" w:hAnsi="Times New Roman"/>
                <w:i/>
                <w:iCs/>
                <w:u w:val="single"/>
              </w:rPr>
              <w:t>ATTORNEY - CLIENT PRIVILEGED</w:t>
            </w:r>
          </w:p>
          <w:p w14:paraId="72E2A213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i/>
                <w:iCs/>
                <w:u w:val="single"/>
              </w:rPr>
            </w:pPr>
          </w:p>
          <w:p w14:paraId="7B70B7D3" w14:textId="77777777" w:rsidR="00CC6132" w:rsidRPr="001B377D" w:rsidRDefault="00CC6132" w:rsidP="00CC6132">
            <w:pPr>
              <w:pStyle w:val="Heading2"/>
              <w:rPr>
                <w:rFonts w:ascii="Times New Roman" w:hAnsi="Times New Roman"/>
              </w:rPr>
            </w:pPr>
            <w:r w:rsidRPr="001B377D">
              <w:rPr>
                <w:rFonts w:ascii="Times New Roman" w:hAnsi="Times New Roman"/>
              </w:rPr>
              <w:t xml:space="preserve">VIA E-MAIL </w:t>
            </w:r>
            <w:r w:rsidRPr="001B377D">
              <w:rPr>
                <w:rFonts w:ascii="Times New Roman" w:hAnsi="Times New Roman"/>
                <w:iCs w:val="0"/>
                <w:sz w:val="23"/>
                <w:szCs w:val="23"/>
              </w:rPr>
              <w:t>&lt;&lt;recipientEmail&gt;&gt;</w:t>
            </w:r>
            <w:r w:rsidRPr="001B377D">
              <w:rPr>
                <w:rFonts w:ascii="Times New Roman" w:hAnsi="Times New Roman"/>
              </w:rPr>
              <w:t xml:space="preserve"> </w:t>
            </w:r>
          </w:p>
          <w:p w14:paraId="2E49136A" w14:textId="77777777" w:rsidR="00B66137" w:rsidRDefault="00B66137" w:rsidP="00CC6132">
            <w:pPr>
              <w:pStyle w:val="Heading2"/>
              <w:rPr>
                <w:rFonts w:ascii="Times New Roman" w:hAnsi="Times New Roman"/>
              </w:rPr>
            </w:pPr>
          </w:p>
        </w:tc>
      </w:tr>
    </w:tbl>
    <w:p w14:paraId="2B10D619" w14:textId="77777777" w:rsidR="00B66137" w:rsidRDefault="00B66137" w:rsidP="00B66137">
      <w:pPr>
        <w:tabs>
          <w:tab w:val="left" w:pos="-1440"/>
        </w:tabs>
        <w:rPr>
          <w:rFonts w:ascii="Times New Roman" w:hAnsi="Times New Roman"/>
        </w:rPr>
      </w:pPr>
    </w:p>
    <w:p w14:paraId="3FF24D55" w14:textId="77777777" w:rsidR="006649D4" w:rsidRDefault="00B66137" w:rsidP="00B66137">
      <w:pPr>
        <w:tabs>
          <w:tab w:val="left" w:pos="-1440"/>
        </w:tabs>
        <w:ind w:left="720" w:hanging="720"/>
        <w:rPr>
          <w:rFonts w:ascii="Times New Roman" w:hAnsi="Times New Roman"/>
          <w:b/>
          <w:bCs/>
          <w:noProof/>
        </w:rPr>
      </w:pPr>
      <w:r>
        <w:rPr>
          <w:rFonts w:ascii="Times New Roman" w:hAnsi="Times New Roman"/>
        </w:rPr>
        <w:t>Re:</w:t>
      </w:r>
      <w:r>
        <w:rPr>
          <w:rFonts w:ascii="Times New Roman" w:hAnsi="Times New Roman"/>
        </w:rPr>
        <w:tab/>
      </w:r>
      <w:r w:rsidR="00810042">
        <w:rPr>
          <w:rFonts w:ascii="Times New Roman" w:hAnsi="Times New Roman"/>
          <w:b/>
        </w:rPr>
        <w:t>Your</w:t>
      </w:r>
      <w:r w:rsidR="000304C3">
        <w:rPr>
          <w:rFonts w:ascii="Times New Roman" w:hAnsi="Times New Roman"/>
          <w:b/>
        </w:rPr>
        <w:t xml:space="preserve"> </w:t>
      </w:r>
      <w:r w:rsidR="008A167E" w:rsidRPr="008A167E">
        <w:rPr>
          <w:rFonts w:ascii="Times New Roman" w:hAnsi="Times New Roman"/>
          <w:b/>
          <w:noProof/>
        </w:rPr>
        <w:t>Ref. No.</w:t>
      </w:r>
      <w:r w:rsidR="008A167E" w:rsidRPr="00435D31">
        <w:rPr>
          <w:rFonts w:ascii="Times New Roman" w:hAnsi="Times New Roman"/>
          <w:noProof/>
        </w:rPr>
        <w:t xml:space="preserve"> </w:t>
      </w:r>
      <w:r w:rsidR="006649D4">
        <w:rPr>
          <w:rFonts w:ascii="Times New Roman" w:hAnsi="Times New Roman"/>
          <w:b/>
          <w:bCs/>
          <w:noProof/>
        </w:rPr>
        <w:t>&lt;&lt;faclientRefNo&gt;&gt;</w:t>
      </w:r>
    </w:p>
    <w:p w14:paraId="4D8D7DF6" w14:textId="77777777" w:rsidR="006649D4" w:rsidRDefault="006649D4" w:rsidP="006649D4">
      <w:pPr>
        <w:tabs>
          <w:tab w:val="left" w:pos="-1440"/>
        </w:tabs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</w:rPr>
        <w:tab/>
      </w:r>
      <w:r w:rsidRPr="00435D31">
        <w:rPr>
          <w:rFonts w:ascii="Times New Roman" w:hAnsi="Times New Roman"/>
          <w:noProof/>
        </w:rPr>
        <w:t>SLW Ref. No. &lt;&lt;matterNo&gt;&gt;</w:t>
      </w:r>
      <w:r>
        <w:rPr>
          <w:rFonts w:ascii="Times New Roman" w:hAnsi="Times New Roman"/>
          <w:noProof/>
        </w:rPr>
        <w:t xml:space="preserve"> - Client </w:t>
      </w:r>
      <w:r w:rsidRPr="00474EBE">
        <w:rPr>
          <w:rFonts w:ascii="Times New Roman" w:hAnsi="Times New Roman"/>
          <w:noProof/>
        </w:rPr>
        <w:t>&lt;&lt;clientRefNo&gt;&gt;</w:t>
      </w:r>
    </w:p>
    <w:p w14:paraId="4826162A" w14:textId="77777777" w:rsidR="006649D4" w:rsidRDefault="006649D4" w:rsidP="006649D4">
      <w:pPr>
        <w:tabs>
          <w:tab w:val="left" w:pos="-1440"/>
        </w:tabs>
        <w:ind w:firstLine="720"/>
        <w:rPr>
          <w:rFonts w:ascii="Times New Roman" w:hAnsi="Times New Roman"/>
        </w:rPr>
      </w:pPr>
      <w:r w:rsidRPr="000E6445">
        <w:rPr>
          <w:rFonts w:ascii="Times New Roman" w:hAnsi="Times New Roman"/>
          <w:sz w:val="23"/>
          <w:szCs w:val="23"/>
        </w:rPr>
        <w:t>&lt;&lt;</w:t>
      </w:r>
      <w:r>
        <w:rPr>
          <w:rFonts w:ascii="Times New Roman" w:hAnsi="Times New Roman"/>
          <w:sz w:val="23"/>
          <w:szCs w:val="23"/>
        </w:rPr>
        <w:t>matterCountryN</w:t>
      </w:r>
      <w:r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</w:rPr>
        <w:t xml:space="preserve"> Application No. </w:t>
      </w:r>
      <w:r w:rsidRPr="00435D31">
        <w:rPr>
          <w:rFonts w:ascii="Times New Roman" w:hAnsi="Times New Roman"/>
          <w:noProof/>
        </w:rPr>
        <w:t>&lt;&lt;serialNo&gt;&gt;</w:t>
      </w:r>
    </w:p>
    <w:p w14:paraId="782D3441" w14:textId="77777777" w:rsidR="006649D4" w:rsidRDefault="006649D4" w:rsidP="006649D4">
      <w:pPr>
        <w:tabs>
          <w:tab w:val="left" w:pos="-1440"/>
        </w:tabs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Applicant:  &lt;&lt;faAssignee&gt;&gt;</w:t>
      </w:r>
    </w:p>
    <w:p w14:paraId="793A8A23" w14:textId="77777777" w:rsidR="00B66137" w:rsidRDefault="00B66137" w:rsidP="006649D4">
      <w:pPr>
        <w:tabs>
          <w:tab w:val="left" w:pos="-1440"/>
        </w:tabs>
        <w:ind w:left="720" w:hanging="720"/>
        <w:rPr>
          <w:rFonts w:ascii="Times New Roman" w:hAnsi="Times New Roman"/>
        </w:rPr>
      </w:pPr>
    </w:p>
    <w:p w14:paraId="55D2498A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Dear </w:t>
      </w:r>
      <w:r w:rsidR="008F57B3">
        <w:rPr>
          <w:rFonts w:ascii="Times New Roman" w:hAnsi="Times New Roman"/>
        </w:rPr>
        <w:t>Colleague</w:t>
      </w:r>
      <w:r>
        <w:rPr>
          <w:rFonts w:ascii="Times New Roman" w:hAnsi="Times New Roman"/>
        </w:rPr>
        <w:t>:</w:t>
      </w:r>
    </w:p>
    <w:p w14:paraId="7F5C1177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0A16F65F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will acknowledge receipt of your correspondence dated </w:t>
      </w:r>
      <w:r w:rsidR="006649D4">
        <w:rPr>
          <w:rFonts w:ascii="Times New Roman" w:hAnsi="Times New Roman"/>
        </w:rPr>
        <w:t>&lt;&lt;corrDate&gt;&gt;,</w:t>
      </w:r>
      <w:r>
        <w:rPr>
          <w:rFonts w:ascii="Times New Roman" w:hAnsi="Times New Roman"/>
        </w:rPr>
        <w:t xml:space="preserve"> reporting the Offic</w:t>
      </w:r>
      <w:r w:rsidR="00D909FE"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Action relative to the above identified patent application.</w:t>
      </w:r>
    </w:p>
    <w:p w14:paraId="2DF662F8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603F905E" w14:textId="77777777" w:rsidR="00827FC7" w:rsidRDefault="00B66137" w:rsidP="00827FC7">
      <w:pPr>
        <w:jc w:val="both"/>
      </w:pPr>
      <w:r>
        <w:rPr>
          <w:rFonts w:ascii="Times New Roman" w:hAnsi="Times New Roman"/>
          <w:color w:val="000000"/>
        </w:rPr>
        <w:t xml:space="preserve">Please use the following instructions </w:t>
      </w:r>
      <w:r w:rsidR="00897024">
        <w:rPr>
          <w:rFonts w:ascii="Times New Roman" w:hAnsi="Times New Roman"/>
          <w:color w:val="000000"/>
        </w:rPr>
        <w:t>as a guideline for</w:t>
      </w:r>
      <w:r>
        <w:rPr>
          <w:rFonts w:ascii="Times New Roman" w:hAnsi="Times New Roman"/>
          <w:color w:val="000000"/>
        </w:rPr>
        <w:t xml:space="preserve"> </w:t>
      </w:r>
      <w:r w:rsidR="008D54BD">
        <w:rPr>
          <w:rFonts w:ascii="Times New Roman" w:hAnsi="Times New Roman"/>
          <w:color w:val="000000"/>
        </w:rPr>
        <w:t>respond</w:t>
      </w:r>
      <w:r w:rsidR="00897024">
        <w:rPr>
          <w:rFonts w:ascii="Times New Roman" w:hAnsi="Times New Roman"/>
          <w:color w:val="000000"/>
        </w:rPr>
        <w:t>ing</w:t>
      </w:r>
      <w:r>
        <w:rPr>
          <w:rFonts w:ascii="Times New Roman" w:hAnsi="Times New Roman"/>
          <w:color w:val="000000"/>
        </w:rPr>
        <w:t xml:space="preserve"> by the </w:t>
      </w:r>
      <w:r w:rsidR="006649D4">
        <w:rPr>
          <w:rFonts w:ascii="Times New Roman" w:hAnsi="Times New Roman"/>
          <w:b/>
          <w:color w:val="000000"/>
          <w:u w:val="single"/>
        </w:rPr>
        <w:t>&lt;&lt;cdueDate&gt;&gt;</w:t>
      </w:r>
      <w:r>
        <w:rPr>
          <w:rFonts w:ascii="Times New Roman" w:hAnsi="Times New Roman"/>
          <w:color w:val="000000"/>
        </w:rPr>
        <w:t xml:space="preserve"> deadline.</w:t>
      </w:r>
      <w:r w:rsidR="00827FC7">
        <w:rPr>
          <w:rFonts w:ascii="Times New Roman" w:hAnsi="Times New Roman"/>
          <w:color w:val="000000"/>
        </w:rPr>
        <w:t xml:space="preserve">  Of course, we defer to your expertise in &lt;&lt;countryType&gt;&gt; </w:t>
      </w:r>
      <w:r w:rsidR="00827FC7" w:rsidRPr="00FE13C1">
        <w:rPr>
          <w:rFonts w:ascii="Times New Roman" w:hAnsi="Times New Roman"/>
          <w:color w:val="000000"/>
        </w:rPr>
        <w:t>Patent Law</w:t>
      </w:r>
      <w:r w:rsidR="00827FC7">
        <w:rPr>
          <w:rFonts w:ascii="Times New Roman" w:hAnsi="Times New Roman"/>
          <w:color w:val="000000"/>
        </w:rPr>
        <w:t xml:space="preserve"> when preparing the response. Please contact us if you disagree with the approach we are suggesting.</w:t>
      </w:r>
    </w:p>
    <w:p w14:paraId="019262E8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  <w:color w:val="000000"/>
        </w:rPr>
      </w:pPr>
    </w:p>
    <w:p w14:paraId="67E92250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75D65491" w14:textId="77777777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3A772D7F" w14:textId="77777777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09192D7E" w14:textId="77777777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25F2F1C6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ATTORNEY COMMENTS:</w:t>
      </w:r>
    </w:p>
    <w:p w14:paraId="7431F8D7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3C244DFC" w14:textId="77777777" w:rsidR="001B377D" w:rsidRDefault="001B377D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57D09C61" w14:textId="77777777" w:rsidR="00FC6D9E" w:rsidRPr="00120659" w:rsidRDefault="00120659" w:rsidP="00120659">
      <w:pPr>
        <w:spacing w:after="40"/>
        <w:rPr>
          <w:rFonts w:ascii="Times New Roman" w:hAnsi="Times New Roman"/>
          <w:b/>
          <w:bCs/>
        </w:rPr>
      </w:pPr>
      <w:bookmarkStart w:id="0" w:name="_Hlk109121620"/>
      <w:r w:rsidRPr="00E76492">
        <w:rPr>
          <w:rFonts w:ascii="Times New Roman" w:hAnsi="Times New Roman"/>
          <w:b/>
          <w:bCs/>
        </w:rPr>
        <w:t>Please ensure all communications relating to newly filed applications, formal documents, filing and issue dates, deadline dates, final reminders and documents/responses filed with the patent office are sent to</w:t>
      </w:r>
      <w:r w:rsidR="003035BC">
        <w:rPr>
          <w:rFonts w:ascii="Times New Roman" w:hAnsi="Times New Roman"/>
          <w:b/>
          <w:bCs/>
        </w:rPr>
        <w:t xml:space="preserve"> the paralegal</w:t>
      </w:r>
      <w:r w:rsidRPr="00E76492">
        <w:rPr>
          <w:rFonts w:ascii="Times New Roman" w:hAnsi="Times New Roman"/>
          <w:b/>
          <w:bCs/>
        </w:rPr>
        <w:t xml:space="preserve"> at </w:t>
      </w:r>
      <w:r w:rsidRPr="00E76492">
        <w:rPr>
          <w:rFonts w:ascii="Times New Roman" w:hAnsi="Times New Roman"/>
          <w:b/>
          <w:bCs/>
          <w:color w:val="000000" w:themeColor="text1"/>
        </w:rPr>
        <w:t>&lt;&lt;ffparaEmail&gt;&gt;</w:t>
      </w:r>
      <w:r w:rsidRPr="00E76492">
        <w:rPr>
          <w:rFonts w:ascii="Times New Roman" w:hAnsi="Times New Roman"/>
          <w:b/>
          <w:bCs/>
        </w:rPr>
        <w:t xml:space="preserve">, and our docketing department, </w:t>
      </w:r>
      <w:hyperlink r:id="rId8" w:history="1">
        <w:r w:rsidRPr="00E76492">
          <w:rPr>
            <w:rStyle w:val="Hyperlink"/>
            <w:rFonts w:ascii="Times New Roman" w:hAnsi="Times New Roman"/>
            <w:b/>
            <w:bCs/>
          </w:rPr>
          <w:t>Request@slwip.com</w:t>
        </w:r>
      </w:hyperlink>
      <w:r w:rsidRPr="00E76492">
        <w:rPr>
          <w:rFonts w:ascii="Times New Roman" w:hAnsi="Times New Roman"/>
          <w:b/>
          <w:bCs/>
        </w:rPr>
        <w:t>.</w:t>
      </w:r>
      <w:r>
        <w:rPr>
          <w:rFonts w:ascii="Times New Roman" w:hAnsi="Times New Roman"/>
          <w:b/>
          <w:bCs/>
        </w:rPr>
        <w:t xml:space="preserve"> </w:t>
      </w:r>
      <w:r w:rsidR="00FC6D9E" w:rsidRPr="00120659">
        <w:rPr>
          <w:rFonts w:ascii="Times New Roman" w:hAnsi="Times New Roman"/>
        </w:rPr>
        <w:t xml:space="preserve">Additionally via email, please provide us with an electronic copy of the new current claim set in English </w:t>
      </w:r>
      <w:r w:rsidR="000C7BB1">
        <w:rPr>
          <w:rFonts w:ascii="Times New Roman" w:hAnsi="Times New Roman"/>
        </w:rPr>
        <w:t xml:space="preserve">and in Word format </w:t>
      </w:r>
      <w:r w:rsidR="00FC6D9E" w:rsidRPr="00120659">
        <w:rPr>
          <w:rFonts w:ascii="Times New Roman" w:hAnsi="Times New Roman"/>
        </w:rPr>
        <w:t>when reporting filing of the response.</w:t>
      </w:r>
    </w:p>
    <w:p w14:paraId="790C1B4A" w14:textId="77777777" w:rsidR="00FC6D9E" w:rsidRPr="00FC6D9E" w:rsidRDefault="00FC6D9E" w:rsidP="00FC6D9E">
      <w:pPr>
        <w:shd w:val="clear" w:color="auto" w:fill="FFFFFF"/>
        <w:rPr>
          <w:rFonts w:ascii="Times New Roman" w:hAnsi="Times New Roman"/>
          <w:color w:val="000000"/>
        </w:rPr>
      </w:pPr>
      <w:r w:rsidRPr="00FC6D9E">
        <w:rPr>
          <w:rFonts w:ascii="Times New Roman" w:hAnsi="Times New Roman"/>
          <w:color w:val="000000"/>
        </w:rPr>
        <w:t> </w:t>
      </w:r>
    </w:p>
    <w:bookmarkEnd w:id="0"/>
    <w:p w14:paraId="607FCEDB" w14:textId="77777777" w:rsidR="00120659" w:rsidRPr="00D86A8E" w:rsidRDefault="00120659" w:rsidP="00120659">
      <w:pPr>
        <w:spacing w:after="40"/>
        <w:rPr>
          <w:rFonts w:ascii="Times New Roman" w:hAnsi="Times New Roman"/>
        </w:rPr>
      </w:pPr>
      <w:r w:rsidRPr="004A5E29">
        <w:rPr>
          <w:rFonts w:ascii="Times New Roman" w:hAnsi="Times New Roman"/>
          <w:color w:val="FF0000"/>
          <w:u w:val="single"/>
        </w:rPr>
        <w:t>Please note:</w:t>
      </w:r>
      <w:r w:rsidRPr="00D86A8E">
        <w:rPr>
          <w:rFonts w:ascii="Times New Roman" w:hAnsi="Times New Roman"/>
        </w:rPr>
        <w:t xml:space="preserve"> Acknowledgement of instructions, simple email reminders of a deadline, drafts or communications between Attorney, Paralegal and your firm do not need to include</w:t>
      </w:r>
      <w:bookmarkStart w:id="1" w:name="_Hlk176880739"/>
      <w:r w:rsidRPr="00D86A8E">
        <w:rPr>
          <w:rFonts w:ascii="Times New Roman" w:hAnsi="Times New Roman"/>
        </w:rPr>
        <w:t xml:space="preserve"> </w:t>
      </w:r>
      <w:hyperlink r:id="rId9" w:history="1">
        <w:r w:rsidRPr="00D86A8E">
          <w:rPr>
            <w:rStyle w:val="Hyperlink"/>
            <w:rFonts w:ascii="Times New Roman" w:hAnsi="Times New Roman"/>
          </w:rPr>
          <w:t>Request@slwip.com</w:t>
        </w:r>
      </w:hyperlink>
      <w:bookmarkEnd w:id="1"/>
      <w:r w:rsidRPr="00D86A8E">
        <w:rPr>
          <w:rFonts w:ascii="Times New Roman" w:hAnsi="Times New Roman"/>
        </w:rPr>
        <w:t>.</w:t>
      </w:r>
    </w:p>
    <w:p w14:paraId="222F93D5" w14:textId="77777777" w:rsidR="00120659" w:rsidRPr="00D86A8E" w:rsidRDefault="00120659" w:rsidP="00120659">
      <w:pPr>
        <w:spacing w:after="40"/>
        <w:rPr>
          <w:rFonts w:ascii="Times New Roman" w:hAnsi="Times New Roman"/>
        </w:rPr>
      </w:pPr>
    </w:p>
    <w:p w14:paraId="164717EA" w14:textId="77777777" w:rsidR="006649D4" w:rsidRDefault="00120659" w:rsidP="00120659">
      <w:pPr>
        <w:tabs>
          <w:tab w:val="left" w:pos="-1440"/>
        </w:tabs>
        <w:jc w:val="both"/>
        <w:rPr>
          <w:rFonts w:ascii="Times New Roman" w:hAnsi="Times New Roman"/>
        </w:rPr>
      </w:pPr>
      <w:r w:rsidRPr="00D86A8E">
        <w:rPr>
          <w:rFonts w:ascii="Times New Roman" w:hAnsi="Times New Roman"/>
        </w:rPr>
        <w:lastRenderedPageBreak/>
        <w:t>Please direct any inquiries regarding this application to the attention of</w:t>
      </w:r>
      <w:r w:rsidRPr="00D86A8E">
        <w:rPr>
          <w:rFonts w:ascii="Times New Roman" w:hAnsi="Times New Roman"/>
          <w:color w:val="FF0000"/>
        </w:rPr>
        <w:t xml:space="preserve"> </w:t>
      </w:r>
      <w:r w:rsidRPr="00D86A8E">
        <w:rPr>
          <w:rFonts w:ascii="Times New Roman" w:hAnsi="Times New Roman"/>
        </w:rPr>
        <w:t xml:space="preserve">&lt;&lt;ffparaName&gt;&gt;, Paralegal International Department, at telephone no. &lt;&lt;ffparaPhone&gt;&gt;. PLEASE CONFIRM SAFE RECEIPT IMMEDIATELY BY EMAIL: </w:t>
      </w:r>
      <w:r w:rsidRPr="00D86A8E">
        <w:rPr>
          <w:rFonts w:ascii="Times New Roman" w:hAnsi="Times New Roman"/>
          <w:color w:val="000000" w:themeColor="text1"/>
        </w:rPr>
        <w:t>&lt;&lt;ffparaEmail&gt;&gt;</w:t>
      </w:r>
      <w:r w:rsidRPr="00D86A8E">
        <w:rPr>
          <w:rFonts w:ascii="Times New Roman" w:hAnsi="Times New Roman"/>
        </w:rPr>
        <w:t>.</w:t>
      </w:r>
    </w:p>
    <w:p w14:paraId="406D3510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38998479" w14:textId="77777777" w:rsidR="007C60F5" w:rsidRDefault="007C60F5" w:rsidP="00163549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Very Truly Yours,</w:t>
      </w:r>
    </w:p>
    <w:p w14:paraId="747BF1BE" w14:textId="77777777" w:rsidR="007C60F5" w:rsidRDefault="007C60F5" w:rsidP="00FD7039">
      <w:pPr>
        <w:tabs>
          <w:tab w:val="left" w:pos="-1440"/>
        </w:tabs>
        <w:rPr>
          <w:rFonts w:ascii="Times New Roman" w:hAnsi="Times New Roman"/>
        </w:rPr>
      </w:pPr>
    </w:p>
    <w:p w14:paraId="51F5F36B" w14:textId="77777777" w:rsidR="007C60F5" w:rsidRDefault="007C60F5" w:rsidP="00FD7039">
      <w:pPr>
        <w:tabs>
          <w:tab w:val="left" w:pos="-1440"/>
        </w:tabs>
        <w:rPr>
          <w:rFonts w:ascii="Times New Roman" w:hAnsi="Times New Roman"/>
        </w:rPr>
      </w:pPr>
    </w:p>
    <w:p w14:paraId="63883133" w14:textId="77777777" w:rsidR="00B273FA" w:rsidRDefault="007C60F5" w:rsidP="00FD7039">
      <w:pPr>
        <w:rPr>
          <w:rFonts w:ascii="Times New Roman" w:hAnsi="Times New Roman"/>
        </w:rPr>
      </w:pPr>
      <w:r>
        <w:rPr>
          <w:rFonts w:ascii="Times New Roman" w:hAnsi="Times New Roman"/>
        </w:rPr>
        <w:t>&lt;&lt;WAName&gt;&gt;</w:t>
      </w:r>
    </w:p>
    <w:sectPr w:rsidR="00B273FA" w:rsidSect="0083719D">
      <w:footerReference w:type="first" r:id="rId10"/>
      <w:type w:val="continuous"/>
      <w:pgSz w:w="12240" w:h="15840" w:code="1"/>
      <w:pgMar w:top="245" w:right="1440" w:bottom="720" w:left="1440" w:header="1440" w:footer="144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9D260" w14:textId="77777777" w:rsidR="00D82340" w:rsidRDefault="00D82340" w:rsidP="00B66137">
      <w:r>
        <w:separator/>
      </w:r>
    </w:p>
  </w:endnote>
  <w:endnote w:type="continuationSeparator" w:id="0">
    <w:p w14:paraId="318FE4DB" w14:textId="77777777" w:rsidR="00D82340" w:rsidRDefault="00D82340" w:rsidP="00B66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0FEB" w14:textId="77777777" w:rsidR="0083719D" w:rsidRDefault="00AA0B82" w:rsidP="00163549">
    <w:pPr>
      <w:pStyle w:val="Footer"/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0" locked="0" layoutInCell="1" allowOverlap="1" wp14:anchorId="3D6BBB7B" wp14:editId="6904246A">
          <wp:simplePos x="0" y="0"/>
          <wp:positionH relativeFrom="page">
            <wp:posOffset>-19050</wp:posOffset>
          </wp:positionH>
          <wp:positionV relativeFrom="paragraph">
            <wp:posOffset>309245</wp:posOffset>
          </wp:positionV>
          <wp:extent cx="7769225" cy="390525"/>
          <wp:effectExtent l="0" t="0" r="3175" b="9525"/>
          <wp:wrapThrough wrapText="bothSides">
            <wp:wrapPolygon edited="0">
              <wp:start x="0" y="0"/>
              <wp:lineTo x="0" y="21073"/>
              <wp:lineTo x="21556" y="21073"/>
              <wp:lineTo x="21556" y="0"/>
              <wp:lineTo x="0" y="0"/>
            </wp:wrapPolygon>
          </wp:wrapThrough>
          <wp:docPr id="5" name="Picture 5" descr="A picture containing text, screenshot, fon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, screenshot, fon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068" b="5022"/>
                  <a:stretch/>
                </pic:blipFill>
                <pic:spPr bwMode="auto">
                  <a:xfrm>
                    <a:off x="0" y="0"/>
                    <a:ext cx="7769225" cy="390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BE72A" w14:textId="77777777" w:rsidR="00D82340" w:rsidRDefault="00D82340" w:rsidP="00B66137">
      <w:r>
        <w:separator/>
      </w:r>
    </w:p>
  </w:footnote>
  <w:footnote w:type="continuationSeparator" w:id="0">
    <w:p w14:paraId="3F3FF4DF" w14:textId="77777777" w:rsidR="00D82340" w:rsidRDefault="00D82340" w:rsidP="00B66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8B"/>
    <w:rsid w:val="000304C3"/>
    <w:rsid w:val="000438B9"/>
    <w:rsid w:val="000540BB"/>
    <w:rsid w:val="00071E8B"/>
    <w:rsid w:val="0007792D"/>
    <w:rsid w:val="000A6017"/>
    <w:rsid w:val="000B3404"/>
    <w:rsid w:val="000C7BB1"/>
    <w:rsid w:val="00120659"/>
    <w:rsid w:val="00132EE3"/>
    <w:rsid w:val="00154737"/>
    <w:rsid w:val="00163549"/>
    <w:rsid w:val="00166C98"/>
    <w:rsid w:val="00166F72"/>
    <w:rsid w:val="001B377D"/>
    <w:rsid w:val="001B73E2"/>
    <w:rsid w:val="002A0A29"/>
    <w:rsid w:val="002F75E6"/>
    <w:rsid w:val="003035BC"/>
    <w:rsid w:val="003226BB"/>
    <w:rsid w:val="00367159"/>
    <w:rsid w:val="00372FBB"/>
    <w:rsid w:val="003D1A99"/>
    <w:rsid w:val="004576D9"/>
    <w:rsid w:val="00473692"/>
    <w:rsid w:val="004B4EEC"/>
    <w:rsid w:val="004C221E"/>
    <w:rsid w:val="0052184A"/>
    <w:rsid w:val="006649D4"/>
    <w:rsid w:val="00677E3F"/>
    <w:rsid w:val="00702B8D"/>
    <w:rsid w:val="00712EC1"/>
    <w:rsid w:val="0074638A"/>
    <w:rsid w:val="0079559D"/>
    <w:rsid w:val="007C60F5"/>
    <w:rsid w:val="007D5905"/>
    <w:rsid w:val="00807F0C"/>
    <w:rsid w:val="00810042"/>
    <w:rsid w:val="00827FC7"/>
    <w:rsid w:val="0083719D"/>
    <w:rsid w:val="0085027D"/>
    <w:rsid w:val="008739BC"/>
    <w:rsid w:val="00897024"/>
    <w:rsid w:val="008A167E"/>
    <w:rsid w:val="008B1574"/>
    <w:rsid w:val="008D54BD"/>
    <w:rsid w:val="008E0A9D"/>
    <w:rsid w:val="008F57B3"/>
    <w:rsid w:val="009260AB"/>
    <w:rsid w:val="0095091D"/>
    <w:rsid w:val="009E01F8"/>
    <w:rsid w:val="00A239BD"/>
    <w:rsid w:val="00A4278B"/>
    <w:rsid w:val="00A429CE"/>
    <w:rsid w:val="00A62BEB"/>
    <w:rsid w:val="00A706F6"/>
    <w:rsid w:val="00A968D9"/>
    <w:rsid w:val="00AA0B82"/>
    <w:rsid w:val="00B03FC1"/>
    <w:rsid w:val="00B273FA"/>
    <w:rsid w:val="00B66137"/>
    <w:rsid w:val="00BC24F3"/>
    <w:rsid w:val="00BF5531"/>
    <w:rsid w:val="00C14407"/>
    <w:rsid w:val="00C2333D"/>
    <w:rsid w:val="00C7340C"/>
    <w:rsid w:val="00C92594"/>
    <w:rsid w:val="00CC6132"/>
    <w:rsid w:val="00D324FE"/>
    <w:rsid w:val="00D371DC"/>
    <w:rsid w:val="00D67CF7"/>
    <w:rsid w:val="00D7275B"/>
    <w:rsid w:val="00D8122B"/>
    <w:rsid w:val="00D82340"/>
    <w:rsid w:val="00D909FE"/>
    <w:rsid w:val="00D92097"/>
    <w:rsid w:val="00D931C5"/>
    <w:rsid w:val="00DC723E"/>
    <w:rsid w:val="00E21CD0"/>
    <w:rsid w:val="00EC5644"/>
    <w:rsid w:val="00EC6C07"/>
    <w:rsid w:val="00F1410A"/>
    <w:rsid w:val="00F628F6"/>
    <w:rsid w:val="00F671B0"/>
    <w:rsid w:val="00F83CA6"/>
    <w:rsid w:val="00F854D2"/>
    <w:rsid w:val="00FC319F"/>
    <w:rsid w:val="00FC6D9E"/>
    <w:rsid w:val="00FD7039"/>
    <w:rsid w:val="00FE0724"/>
    <w:rsid w:val="00FE13C1"/>
    <w:rsid w:val="00FE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F898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221E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paragraph" w:styleId="Heading1">
    <w:name w:val="heading 1"/>
    <w:basedOn w:val="Normal"/>
    <w:next w:val="Normal"/>
    <w:qFormat/>
    <w:rsid w:val="004C221E"/>
    <w:pPr>
      <w:keepNext/>
      <w:tabs>
        <w:tab w:val="right" w:pos="9360"/>
      </w:tabs>
      <w:jc w:val="both"/>
      <w:outlineLvl w:val="0"/>
    </w:pPr>
    <w:rPr>
      <w:rFonts w:ascii="Dutch801 Rm BT" w:hAnsi="Dutch801 Rm BT"/>
      <w:i/>
      <w:iCs/>
      <w:u w:val="single"/>
    </w:rPr>
  </w:style>
  <w:style w:type="paragraph" w:styleId="Heading2">
    <w:name w:val="heading 2"/>
    <w:basedOn w:val="Normal"/>
    <w:next w:val="Normal"/>
    <w:qFormat/>
    <w:rsid w:val="004C221E"/>
    <w:pPr>
      <w:keepNext/>
      <w:tabs>
        <w:tab w:val="left" w:pos="5040"/>
        <w:tab w:val="left" w:pos="5760"/>
      </w:tabs>
      <w:outlineLvl w:val="1"/>
    </w:pPr>
    <w:rPr>
      <w:rFonts w:ascii="Dutch801 Rm BT" w:hAnsi="Dutch801 Rm BT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C221E"/>
  </w:style>
  <w:style w:type="paragraph" w:styleId="BodyText">
    <w:name w:val="Body Text"/>
    <w:basedOn w:val="Normal"/>
    <w:link w:val="BodyTextChar"/>
    <w:rsid w:val="004C221E"/>
    <w:pPr>
      <w:tabs>
        <w:tab w:val="left" w:pos="-1440"/>
      </w:tabs>
      <w:jc w:val="both"/>
    </w:pPr>
    <w:rPr>
      <w:rFonts w:ascii="Times New Roman" w:hAnsi="Times New Roman"/>
      <w:color w:val="000000"/>
    </w:rPr>
  </w:style>
  <w:style w:type="paragraph" w:styleId="Title">
    <w:name w:val="Title"/>
    <w:basedOn w:val="Normal"/>
    <w:qFormat/>
    <w:rsid w:val="004C221E"/>
    <w:pPr>
      <w:widowControl/>
      <w:autoSpaceDE/>
      <w:autoSpaceDN/>
      <w:adjustRightInd/>
      <w:jc w:val="center"/>
    </w:pPr>
    <w:rPr>
      <w:rFonts w:ascii="Times New Roman" w:hAnsi="Times New Roman"/>
      <w:sz w:val="26"/>
      <w:szCs w:val="20"/>
    </w:rPr>
  </w:style>
  <w:style w:type="paragraph" w:styleId="BalloonText">
    <w:name w:val="Balloon Text"/>
    <w:basedOn w:val="Normal"/>
    <w:link w:val="BalloonTextChar"/>
    <w:rsid w:val="00B661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61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66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66137"/>
    <w:rPr>
      <w:rFonts w:ascii="Courier New" w:hAnsi="Courier New"/>
      <w:sz w:val="24"/>
      <w:szCs w:val="24"/>
    </w:rPr>
  </w:style>
  <w:style w:type="paragraph" w:styleId="Footer">
    <w:name w:val="footer"/>
    <w:basedOn w:val="Normal"/>
    <w:link w:val="FooterChar"/>
    <w:rsid w:val="00B66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66137"/>
    <w:rPr>
      <w:rFonts w:ascii="Courier New" w:hAnsi="Courier New"/>
      <w:sz w:val="24"/>
      <w:szCs w:val="24"/>
    </w:rPr>
  </w:style>
  <w:style w:type="character" w:styleId="CommentReference">
    <w:name w:val="annotation reference"/>
    <w:basedOn w:val="DefaultParagraphFont"/>
    <w:rsid w:val="00B03F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B03F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03FC1"/>
    <w:rPr>
      <w:rFonts w:ascii="Courier New" w:hAnsi="Courier New"/>
    </w:rPr>
  </w:style>
  <w:style w:type="paragraph" w:styleId="CommentSubject">
    <w:name w:val="annotation subject"/>
    <w:basedOn w:val="CommentText"/>
    <w:next w:val="CommentText"/>
    <w:link w:val="CommentSubjectChar"/>
    <w:rsid w:val="00B03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03FC1"/>
    <w:rPr>
      <w:rFonts w:ascii="Courier New" w:hAnsi="Courier New"/>
      <w:b/>
      <w:bCs/>
    </w:rPr>
  </w:style>
  <w:style w:type="character" w:styleId="Hyperlink">
    <w:name w:val="Hyperlink"/>
    <w:basedOn w:val="DefaultParagraphFont"/>
    <w:uiPriority w:val="99"/>
    <w:unhideWhenUsed/>
    <w:rsid w:val="002F75E6"/>
    <w:rPr>
      <w:color w:val="0000FF"/>
      <w:u w:val="single"/>
    </w:rPr>
  </w:style>
  <w:style w:type="character" w:customStyle="1" w:styleId="BodyTextChar">
    <w:name w:val="Body Text Char"/>
    <w:link w:val="BodyText"/>
    <w:rsid w:val="006649D4"/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quest@slwip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Request@slwip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Letters\ltrffDraftOaInstructions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3FA8F-23B9-4434-A20F-142207ABD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ltrffDraftOaInstructions_2.dotx</Template>
  <TotalTime>0</TotalTime>
  <Pages>2</Pages>
  <Words>265</Words>
  <Characters>1511</Characters>
  <Application>Microsoft Office Word</Application>
  <DocSecurity>0</DocSecurity>
  <PresentationFormat>15|.DOTX</PresentationFormat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Links>
    <vt:vector size="6" baseType="variant">
      <vt:variant>
        <vt:i4>655405</vt:i4>
      </vt:variant>
      <vt:variant>
        <vt:i4>0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2025-05-28T21:07:00Z</dcterms:created>
  <dcterms:modified xsi:type="dcterms:W3CDTF">2025-05-28T21:10:00Z</dcterms:modified>
</cp:coreProperties>
</file>