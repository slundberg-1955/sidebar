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4CC9F" w14:textId="77777777" w:rsidR="004566E3" w:rsidRDefault="004566E3" w:rsidP="003251AB">
      <w:pPr>
        <w:tabs>
          <w:tab w:val="right" w:pos="9360"/>
        </w:tabs>
        <w:rPr>
          <w:b/>
          <w:bCs/>
          <w:sz w:val="24"/>
        </w:rPr>
      </w:pPr>
    </w:p>
    <w:p w14:paraId="201AC7BB" w14:textId="77777777" w:rsidR="004566E3" w:rsidRDefault="004566E3" w:rsidP="003251AB">
      <w:pPr>
        <w:tabs>
          <w:tab w:val="right" w:pos="9360"/>
        </w:tabs>
        <w:rPr>
          <w:b/>
          <w:bCs/>
          <w:sz w:val="24"/>
        </w:rPr>
      </w:pPr>
    </w:p>
    <w:p w14:paraId="3E6D0DDA" w14:textId="77777777" w:rsidR="004566E3" w:rsidRDefault="004566E3" w:rsidP="003251AB">
      <w:pPr>
        <w:tabs>
          <w:tab w:val="right" w:pos="9360"/>
        </w:tabs>
        <w:rPr>
          <w:b/>
          <w:bCs/>
          <w:sz w:val="24"/>
        </w:rPr>
      </w:pPr>
    </w:p>
    <w:p w14:paraId="78B93185" w14:textId="77777777" w:rsidR="004566E3" w:rsidRDefault="004566E3" w:rsidP="003251AB">
      <w:pPr>
        <w:tabs>
          <w:tab w:val="right" w:pos="9360"/>
        </w:tabs>
        <w:rPr>
          <w:b/>
          <w:bCs/>
          <w:sz w:val="24"/>
        </w:rPr>
      </w:pPr>
    </w:p>
    <w:p w14:paraId="73ADA689" w14:textId="77777777" w:rsidR="00B76E8C" w:rsidRDefault="0059361E" w:rsidP="008B12C4">
      <w:pPr>
        <w:tabs>
          <w:tab w:val="right" w:pos="9360"/>
        </w:tabs>
        <w:rPr>
          <w:b/>
          <w:bCs/>
          <w:szCs w:val="20"/>
        </w:rPr>
      </w:pPr>
      <w:r>
        <w:rPr>
          <w:b/>
          <w:bCs/>
          <w:szCs w:val="20"/>
        </w:rPr>
        <w:t>&lt;&lt;WAName&gt;&gt; &lt;&lt;WAPhone&gt;&gt;</w:t>
      </w:r>
      <w:r w:rsidR="00B76E8C">
        <w:rPr>
          <w:b/>
          <w:bCs/>
          <w:szCs w:val="20"/>
        </w:rPr>
        <w:t xml:space="preserve"> </w:t>
      </w:r>
      <w:r w:rsidR="00B76E8C" w:rsidRPr="003251AB">
        <w:rPr>
          <w:b/>
          <w:bCs/>
          <w:szCs w:val="20"/>
        </w:rPr>
        <w:t>&lt;&lt;WAEmail&gt;&gt;</w:t>
      </w:r>
    </w:p>
    <w:p w14:paraId="67DAD346" w14:textId="77777777" w:rsidR="008B12C4" w:rsidRPr="003251AB" w:rsidRDefault="008B12C4" w:rsidP="008B12C4">
      <w:pPr>
        <w:tabs>
          <w:tab w:val="right" w:pos="9360"/>
        </w:tabs>
        <w:rPr>
          <w:szCs w:val="20"/>
        </w:rPr>
      </w:pPr>
      <w:r w:rsidRPr="003251AB">
        <w:rPr>
          <w:b/>
          <w:bCs/>
          <w:szCs w:val="20"/>
        </w:rPr>
        <w:t>&lt;&lt;paraName&gt;&gt; &lt;&lt;paraPhone&gt;&gt;</w:t>
      </w:r>
      <w:r w:rsidR="00B76E8C">
        <w:rPr>
          <w:b/>
          <w:bCs/>
          <w:szCs w:val="20"/>
        </w:rPr>
        <w:t xml:space="preserve"> </w:t>
      </w:r>
      <w:r w:rsidRPr="003251AB">
        <w:rPr>
          <w:b/>
          <w:bCs/>
          <w:szCs w:val="20"/>
        </w:rPr>
        <w:t>&lt;&lt;paraEmail&gt;&gt;</w:t>
      </w:r>
    </w:p>
    <w:p w14:paraId="50E807DC" w14:textId="77777777" w:rsidR="008B12C4" w:rsidRPr="003251AB" w:rsidRDefault="008B12C4" w:rsidP="008B12C4">
      <w:pPr>
        <w:rPr>
          <w:b/>
          <w:bCs/>
          <w:sz w:val="24"/>
        </w:rPr>
      </w:pPr>
    </w:p>
    <w:p w14:paraId="70825E2F" w14:textId="77777777" w:rsidR="008B12C4" w:rsidRPr="00A27FB3" w:rsidRDefault="008B12C4" w:rsidP="008B12C4">
      <w:pPr>
        <w:rPr>
          <w:sz w:val="24"/>
        </w:rPr>
      </w:pPr>
      <w:r w:rsidRPr="00A27FB3">
        <w:rPr>
          <w:sz w:val="24"/>
        </w:rPr>
        <w:t>&lt;&lt;currentDate&gt;&gt;</w:t>
      </w:r>
    </w:p>
    <w:p w14:paraId="5464140E" w14:textId="77777777" w:rsidR="008B12C4" w:rsidRPr="00A27FB3" w:rsidRDefault="008B12C4" w:rsidP="008B12C4">
      <w:pPr>
        <w:rPr>
          <w:sz w:val="24"/>
        </w:rPr>
      </w:pPr>
    </w:p>
    <w:p w14:paraId="1E6234FB" w14:textId="77777777" w:rsidR="008B12C4" w:rsidRPr="00A27FB3" w:rsidRDefault="008B12C4" w:rsidP="008B12C4">
      <w:pPr>
        <w:tabs>
          <w:tab w:val="left" w:pos="-1440"/>
        </w:tabs>
        <w:rPr>
          <w:sz w:val="24"/>
        </w:rPr>
      </w:pPr>
      <w:r w:rsidRPr="00A27FB3">
        <w:rPr>
          <w:sz w:val="24"/>
        </w:rPr>
        <w:t>&lt;&lt;recipient&gt;&gt;</w:t>
      </w:r>
    </w:p>
    <w:p w14:paraId="38973722" w14:textId="77777777" w:rsidR="008B12C4" w:rsidRPr="00A27FB3" w:rsidRDefault="00421F3B" w:rsidP="008B12C4">
      <w:pPr>
        <w:tabs>
          <w:tab w:val="left" w:pos="-1440"/>
        </w:tabs>
        <w:rPr>
          <w:sz w:val="24"/>
        </w:rPr>
      </w:pPr>
      <w:r>
        <w:rPr>
          <w:sz w:val="24"/>
        </w:rPr>
        <w:t>&lt;&lt;recipient</w:t>
      </w:r>
      <w:r w:rsidR="008B12C4" w:rsidRPr="00A27FB3">
        <w:rPr>
          <w:sz w:val="24"/>
        </w:rPr>
        <w:t>Title&gt;&gt;</w:t>
      </w:r>
    </w:p>
    <w:p w14:paraId="1C2AE4CD" w14:textId="77777777" w:rsidR="008B12C4" w:rsidRPr="00A27FB3" w:rsidRDefault="008B12C4" w:rsidP="008B12C4">
      <w:pPr>
        <w:tabs>
          <w:tab w:val="left" w:pos="-1440"/>
        </w:tabs>
        <w:rPr>
          <w:sz w:val="24"/>
        </w:rPr>
      </w:pPr>
      <w:r w:rsidRPr="00A27FB3">
        <w:rPr>
          <w:sz w:val="24"/>
        </w:rPr>
        <w:t>&lt;&lt;orgName&gt;&gt;</w:t>
      </w:r>
    </w:p>
    <w:p w14:paraId="349850F5" w14:textId="77777777" w:rsidR="008B12C4" w:rsidRPr="00A27FB3" w:rsidRDefault="008B12C4" w:rsidP="008B12C4">
      <w:pPr>
        <w:tabs>
          <w:tab w:val="right" w:pos="9360"/>
        </w:tabs>
        <w:rPr>
          <w:sz w:val="24"/>
        </w:rPr>
      </w:pPr>
      <w:r w:rsidRPr="00A27FB3">
        <w:rPr>
          <w:sz w:val="24"/>
        </w:rPr>
        <w:t>&lt;&lt;workAddr&gt;&gt;</w:t>
      </w:r>
    </w:p>
    <w:p w14:paraId="5266A197" w14:textId="77777777" w:rsidR="008B12C4" w:rsidRPr="00A27FB3" w:rsidRDefault="008B12C4" w:rsidP="008B12C4">
      <w:pPr>
        <w:tabs>
          <w:tab w:val="right" w:pos="9360"/>
        </w:tabs>
        <w:rPr>
          <w:sz w:val="24"/>
        </w:rPr>
      </w:pPr>
      <w:r w:rsidRPr="00A27FB3">
        <w:rPr>
          <w:sz w:val="24"/>
        </w:rPr>
        <w:t>&lt;&lt;CSZ&gt;&gt;</w:t>
      </w:r>
    </w:p>
    <w:p w14:paraId="46520ED9" w14:textId="77777777" w:rsidR="008B12C4" w:rsidRPr="003251AB" w:rsidRDefault="008B12C4" w:rsidP="008B12C4">
      <w:pPr>
        <w:tabs>
          <w:tab w:val="right" w:pos="9360"/>
        </w:tabs>
        <w:rPr>
          <w:sz w:val="24"/>
        </w:rPr>
      </w:pPr>
    </w:p>
    <w:p w14:paraId="55107160" w14:textId="77777777" w:rsidR="008B12C4" w:rsidRDefault="008B12C4" w:rsidP="008B12C4">
      <w:pPr>
        <w:tabs>
          <w:tab w:val="left" w:pos="-1440"/>
        </w:tabs>
        <w:ind w:left="720" w:hanging="720"/>
        <w:rPr>
          <w:sz w:val="24"/>
        </w:rPr>
      </w:pPr>
      <w:r>
        <w:rPr>
          <w:sz w:val="24"/>
        </w:rPr>
        <w:t>Re:</w:t>
      </w:r>
      <w:r>
        <w:rPr>
          <w:sz w:val="24"/>
        </w:rPr>
        <w:tab/>
      </w:r>
      <w:r w:rsidRPr="003251AB">
        <w:rPr>
          <w:sz w:val="24"/>
        </w:rPr>
        <w:t xml:space="preserve">&lt;&lt;orgName&gt;&gt; </w:t>
      </w:r>
      <w:r w:rsidRPr="003251AB">
        <w:rPr>
          <w:bCs/>
          <w:noProof/>
          <w:sz w:val="24"/>
        </w:rPr>
        <w:t>&lt;&lt;clientRefNo&gt;&gt;</w:t>
      </w:r>
      <w:r w:rsidRPr="003251AB">
        <w:rPr>
          <w:b/>
          <w:bCs/>
          <w:noProof/>
          <w:sz w:val="24"/>
        </w:rPr>
        <w:t xml:space="preserve"> -</w:t>
      </w:r>
      <w:r w:rsidRPr="003251AB">
        <w:rPr>
          <w:noProof/>
          <w:sz w:val="24"/>
        </w:rPr>
        <w:t xml:space="preserve"> SLW Ref. No. &lt;&lt;matterNo&gt;&gt;</w:t>
      </w:r>
    </w:p>
    <w:p w14:paraId="72DA41D8" w14:textId="77777777" w:rsidR="008B12C4" w:rsidRDefault="008B12C4" w:rsidP="008B12C4">
      <w:pPr>
        <w:ind w:firstLine="720"/>
        <w:rPr>
          <w:sz w:val="24"/>
        </w:rPr>
      </w:pPr>
      <w:r>
        <w:rPr>
          <w:noProof/>
          <w:sz w:val="24"/>
        </w:rPr>
        <w:t xml:space="preserve">PCT Application No. </w:t>
      </w:r>
      <w:r w:rsidRPr="003251AB">
        <w:rPr>
          <w:noProof/>
          <w:sz w:val="24"/>
        </w:rPr>
        <w:t>&lt;&lt;serialNo&gt;&gt;</w:t>
      </w:r>
    </w:p>
    <w:p w14:paraId="3A1CF0BB" w14:textId="77777777" w:rsidR="008B12C4" w:rsidRDefault="008B12C4" w:rsidP="008B12C4">
      <w:pPr>
        <w:tabs>
          <w:tab w:val="left" w:pos="-1440"/>
        </w:tabs>
        <w:ind w:left="1440" w:hanging="720"/>
        <w:rPr>
          <w:sz w:val="24"/>
        </w:rPr>
      </w:pPr>
      <w:r>
        <w:rPr>
          <w:sz w:val="24"/>
        </w:rPr>
        <w:t>Title:</w:t>
      </w:r>
      <w:r>
        <w:rPr>
          <w:sz w:val="24"/>
        </w:rPr>
        <w:tab/>
      </w:r>
      <w:r w:rsidRPr="003251AB">
        <w:rPr>
          <w:noProof/>
          <w:sz w:val="24"/>
        </w:rPr>
        <w:t>&lt;&lt;title&gt;&gt;</w:t>
      </w:r>
    </w:p>
    <w:p w14:paraId="034C1A1E" w14:textId="77777777" w:rsidR="008B12C4" w:rsidRDefault="008B12C4" w:rsidP="008B12C4">
      <w:pPr>
        <w:rPr>
          <w:sz w:val="24"/>
        </w:rPr>
      </w:pPr>
    </w:p>
    <w:p w14:paraId="19929EC2" w14:textId="77777777" w:rsidR="008B12C4" w:rsidRDefault="008B12C4" w:rsidP="008B12C4">
      <w:pPr>
        <w:rPr>
          <w:sz w:val="24"/>
        </w:rPr>
      </w:pPr>
      <w:r>
        <w:rPr>
          <w:sz w:val="24"/>
        </w:rPr>
        <w:t xml:space="preserve">Dear </w:t>
      </w:r>
      <w:r w:rsidRPr="003251AB">
        <w:rPr>
          <w:noProof/>
          <w:sz w:val="24"/>
        </w:rPr>
        <w:t>&lt;&lt;salutation&gt;&gt;</w:t>
      </w:r>
      <w:r>
        <w:rPr>
          <w:sz w:val="24"/>
        </w:rPr>
        <w:t>:</w:t>
      </w:r>
    </w:p>
    <w:p w14:paraId="28E13240" w14:textId="77777777" w:rsidR="008B12C4" w:rsidRDefault="008B12C4" w:rsidP="008B12C4">
      <w:pPr>
        <w:rPr>
          <w:sz w:val="24"/>
        </w:rPr>
      </w:pPr>
    </w:p>
    <w:p w14:paraId="62518D73" w14:textId="77777777" w:rsidR="004F5A55" w:rsidRPr="004F5A55" w:rsidRDefault="004F5A55" w:rsidP="003C5BC4">
      <w:pPr>
        <w:rPr>
          <w:sz w:val="24"/>
        </w:rPr>
      </w:pPr>
      <w:r w:rsidRPr="004F5A55">
        <w:rPr>
          <w:sz w:val="24"/>
        </w:rPr>
        <w:t xml:space="preserve">The following represents new activity on the above mentioned matter. </w:t>
      </w:r>
    </w:p>
    <w:p w14:paraId="6DAC6A90" w14:textId="77777777" w:rsidR="004F5A55" w:rsidRPr="004F5A55" w:rsidRDefault="004F5A55" w:rsidP="003C5BC4">
      <w:pPr>
        <w:rPr>
          <w:sz w:val="24"/>
        </w:rPr>
      </w:pPr>
    </w:p>
    <w:p w14:paraId="0A8104D6" w14:textId="77777777" w:rsidR="003C5BC4" w:rsidRPr="004F5A55" w:rsidRDefault="00517440" w:rsidP="003C5BC4">
      <w:pPr>
        <w:rPr>
          <w:sz w:val="24"/>
        </w:rPr>
      </w:pPr>
      <w:r>
        <w:rPr>
          <w:noProof/>
          <w:sz w:val="24"/>
        </w:rPr>
        <w:t>INFORMA</w:t>
      </w:r>
      <w:r w:rsidR="004F5A55" w:rsidRPr="004F5A55">
        <w:rPr>
          <w:noProof/>
          <w:sz w:val="24"/>
        </w:rPr>
        <w:t xml:space="preserve">TION BEING REPORTED: </w:t>
      </w:r>
      <w:r w:rsidR="00F97DB9" w:rsidRPr="00F97DB9">
        <w:rPr>
          <w:noProof/>
          <w:color w:val="000000"/>
          <w:sz w:val="24"/>
        </w:rPr>
        <w:t xml:space="preserve">Notification of the International Application Number and Filing Date relative to the above-identified application.  As you will note, the application was filed on </w:t>
      </w:r>
      <w:r w:rsidR="00F97DB9">
        <w:rPr>
          <w:noProof/>
          <w:color w:val="000000"/>
          <w:sz w:val="24"/>
        </w:rPr>
        <w:t>&lt;&lt;</w:t>
      </w:r>
      <w:r w:rsidR="0081357E">
        <w:rPr>
          <w:noProof/>
          <w:color w:val="000000"/>
          <w:sz w:val="24"/>
        </w:rPr>
        <w:t>r</w:t>
      </w:r>
      <w:r w:rsidR="00F97DB9">
        <w:rPr>
          <w:noProof/>
          <w:color w:val="000000"/>
          <w:sz w:val="24"/>
        </w:rPr>
        <w:t>filedDate&gt;&gt;</w:t>
      </w:r>
      <w:r w:rsidR="00F97DB9" w:rsidRPr="00F97DB9">
        <w:rPr>
          <w:noProof/>
          <w:color w:val="000000"/>
          <w:sz w:val="24"/>
        </w:rPr>
        <w:t xml:space="preserve"> and assigned </w:t>
      </w:r>
      <w:r w:rsidR="00F97DB9">
        <w:rPr>
          <w:noProof/>
          <w:color w:val="000000"/>
          <w:sz w:val="24"/>
        </w:rPr>
        <w:t xml:space="preserve">International </w:t>
      </w:r>
      <w:r w:rsidR="00F97DB9" w:rsidRPr="00F97DB9">
        <w:rPr>
          <w:noProof/>
          <w:color w:val="000000"/>
          <w:sz w:val="24"/>
        </w:rPr>
        <w:t xml:space="preserve">Application No. </w:t>
      </w:r>
      <w:r w:rsidR="00F97DB9" w:rsidRPr="003251AB">
        <w:rPr>
          <w:noProof/>
          <w:sz w:val="24"/>
        </w:rPr>
        <w:t>&lt;&lt;serialNo&gt;&gt;</w:t>
      </w:r>
      <w:r w:rsidR="00F97DB9" w:rsidRPr="00F97DB9">
        <w:rPr>
          <w:noProof/>
          <w:color w:val="000000"/>
          <w:sz w:val="24"/>
        </w:rPr>
        <w:t>.</w:t>
      </w:r>
    </w:p>
    <w:p w14:paraId="12A33639" w14:textId="77777777" w:rsidR="003C5BC4" w:rsidRPr="004F5A55" w:rsidRDefault="003C5BC4" w:rsidP="003C5BC4">
      <w:pPr>
        <w:rPr>
          <w:sz w:val="24"/>
        </w:rPr>
      </w:pPr>
    </w:p>
    <w:p w14:paraId="1A63F031" w14:textId="77777777" w:rsidR="004F5A55" w:rsidRPr="004F5A55" w:rsidRDefault="004F5A55" w:rsidP="003C5BC4">
      <w:pPr>
        <w:rPr>
          <w:noProof/>
          <w:sz w:val="24"/>
        </w:rPr>
      </w:pPr>
      <w:r w:rsidRPr="004F5A55">
        <w:rPr>
          <w:noProof/>
          <w:sz w:val="24"/>
        </w:rPr>
        <w:t>ACTION REQUIRED: None at this time.</w:t>
      </w:r>
    </w:p>
    <w:p w14:paraId="07024638" w14:textId="77777777" w:rsidR="004F5A55" w:rsidRDefault="004F5A55" w:rsidP="003C5BC4">
      <w:pPr>
        <w:rPr>
          <w:noProof/>
        </w:rPr>
      </w:pPr>
    </w:p>
    <w:p w14:paraId="7D4C9194" w14:textId="77777777" w:rsidR="00507821" w:rsidRPr="00507821" w:rsidRDefault="00507821" w:rsidP="003C5BC4">
      <w:pPr>
        <w:rPr>
          <w:sz w:val="24"/>
        </w:rPr>
      </w:pPr>
      <w:r>
        <w:rPr>
          <w:sz w:val="24"/>
        </w:rPr>
        <w:t xml:space="preserve">ADDITIONAL NOTES: If </w:t>
      </w:r>
      <w:r w:rsidR="003C5BC4" w:rsidRPr="003C5BC4">
        <w:rPr>
          <w:sz w:val="24"/>
        </w:rPr>
        <w:t>you have any questions</w:t>
      </w:r>
      <w:r>
        <w:rPr>
          <w:sz w:val="24"/>
        </w:rPr>
        <w:t xml:space="preserve"> or comments please contact</w:t>
      </w:r>
      <w:r w:rsidR="00923CB3">
        <w:rPr>
          <w:sz w:val="24"/>
        </w:rPr>
        <w:t xml:space="preserve"> </w:t>
      </w:r>
      <w:r w:rsidR="00C53921">
        <w:rPr>
          <w:sz w:val="24"/>
        </w:rPr>
        <w:t>&lt;&lt;</w:t>
      </w:r>
      <w:r w:rsidR="00C53921" w:rsidRPr="00C53921">
        <w:rPr>
          <w:sz w:val="24"/>
        </w:rPr>
        <w:t>WAName</w:t>
      </w:r>
      <w:r w:rsidR="00C53921">
        <w:rPr>
          <w:sz w:val="24"/>
        </w:rPr>
        <w:t xml:space="preserve">&gt;&gt; </w:t>
      </w:r>
      <w:r w:rsidR="00923CB3" w:rsidRPr="0023452D">
        <w:rPr>
          <w:bCs/>
          <w:sz w:val="24"/>
        </w:rPr>
        <w:t xml:space="preserve">at </w:t>
      </w:r>
      <w:r w:rsidRPr="0023452D">
        <w:rPr>
          <w:bCs/>
          <w:sz w:val="24"/>
        </w:rPr>
        <w:t>&lt;&lt;WAPhone&gt;&gt;</w:t>
      </w:r>
      <w:r w:rsidR="00923CB3" w:rsidRPr="0023452D">
        <w:rPr>
          <w:bCs/>
          <w:sz w:val="24"/>
        </w:rPr>
        <w:t xml:space="preserve"> or </w:t>
      </w:r>
      <w:r w:rsidRPr="0023452D">
        <w:rPr>
          <w:bCs/>
          <w:sz w:val="24"/>
        </w:rPr>
        <w:t>&lt;&lt;paraName&gt;&gt;</w:t>
      </w:r>
      <w:r w:rsidR="00923CB3" w:rsidRPr="0023452D">
        <w:rPr>
          <w:bCs/>
          <w:sz w:val="24"/>
        </w:rPr>
        <w:t xml:space="preserve"> at</w:t>
      </w:r>
      <w:r w:rsidRPr="0023452D">
        <w:rPr>
          <w:bCs/>
          <w:sz w:val="24"/>
        </w:rPr>
        <w:t xml:space="preserve"> &lt;&lt;paraPhone&gt;&gt;.</w:t>
      </w:r>
    </w:p>
    <w:p w14:paraId="7D79E6A7" w14:textId="77777777" w:rsidR="008B12C4" w:rsidRPr="00507821" w:rsidRDefault="003C5BC4" w:rsidP="003C5BC4">
      <w:pPr>
        <w:rPr>
          <w:sz w:val="24"/>
        </w:rPr>
      </w:pPr>
      <w:r w:rsidRPr="00507821">
        <w:rPr>
          <w:sz w:val="24"/>
        </w:rPr>
        <w:t xml:space="preserve"> </w:t>
      </w:r>
    </w:p>
    <w:p w14:paraId="489299AA" w14:textId="77777777" w:rsidR="008B12C4" w:rsidRDefault="008B12C4" w:rsidP="008B12C4">
      <w:pPr>
        <w:rPr>
          <w:sz w:val="24"/>
        </w:rPr>
      </w:pPr>
    </w:p>
    <w:p w14:paraId="3B1DF87B" w14:textId="77777777" w:rsidR="008B12C4" w:rsidRDefault="009A1DF7" w:rsidP="008B12C4">
      <w:pPr>
        <w:rPr>
          <w:sz w:val="24"/>
        </w:rPr>
      </w:pPr>
      <w:r>
        <w:rPr>
          <w:sz w:val="24"/>
        </w:rPr>
        <w:t>Reported By:</w:t>
      </w:r>
    </w:p>
    <w:p w14:paraId="07D26BD7" w14:textId="77777777" w:rsidR="008B12C4" w:rsidRDefault="008B12C4" w:rsidP="008B12C4">
      <w:pPr>
        <w:rPr>
          <w:sz w:val="24"/>
        </w:rPr>
      </w:pPr>
    </w:p>
    <w:p w14:paraId="2E7FD2D3" w14:textId="77777777" w:rsidR="008B12C4" w:rsidRDefault="008B12C4" w:rsidP="008B12C4">
      <w:pPr>
        <w:rPr>
          <w:sz w:val="24"/>
        </w:rPr>
      </w:pPr>
    </w:p>
    <w:p w14:paraId="78C7B992" w14:textId="77777777" w:rsidR="008B12C4" w:rsidRPr="003251AB" w:rsidRDefault="008B12C4" w:rsidP="008B12C4">
      <w:pPr>
        <w:rPr>
          <w:sz w:val="24"/>
        </w:rPr>
      </w:pPr>
      <w:r w:rsidRPr="003251AB">
        <w:rPr>
          <w:color w:val="000000"/>
          <w:sz w:val="24"/>
        </w:rPr>
        <w:t>&lt;&lt;cmgName&gt;&gt;</w:t>
      </w:r>
    </w:p>
    <w:p w14:paraId="21271CD6" w14:textId="77777777" w:rsidR="008B12C4" w:rsidRDefault="008B12C4" w:rsidP="008B12C4">
      <w:pPr>
        <w:rPr>
          <w:sz w:val="24"/>
        </w:rPr>
      </w:pPr>
      <w:r>
        <w:rPr>
          <w:sz w:val="24"/>
        </w:rPr>
        <w:t>Case Management Assistant</w:t>
      </w:r>
    </w:p>
    <w:p w14:paraId="748A0EE3" w14:textId="77777777" w:rsidR="008B12C4" w:rsidRDefault="008B12C4" w:rsidP="008B12C4">
      <w:pPr>
        <w:rPr>
          <w:sz w:val="24"/>
        </w:rPr>
      </w:pPr>
    </w:p>
    <w:p w14:paraId="6F6A0FCD" w14:textId="77777777" w:rsidR="008B12C4" w:rsidRDefault="009A1DF7" w:rsidP="008B12C4">
      <w:pPr>
        <w:rPr>
          <w:sz w:val="24"/>
        </w:rPr>
      </w:pPr>
      <w:r>
        <w:rPr>
          <w:sz w:val="24"/>
        </w:rPr>
        <w:t>Attachment</w:t>
      </w:r>
    </w:p>
    <w:p w14:paraId="52ED16B2" w14:textId="77777777" w:rsidR="008B12C4" w:rsidRDefault="008B12C4" w:rsidP="008B12C4">
      <w:pPr>
        <w:rPr>
          <w:sz w:val="24"/>
        </w:rPr>
      </w:pPr>
    </w:p>
    <w:tbl>
      <w:tblPr>
        <w:tblW w:w="9108" w:type="dxa"/>
        <w:tblLayout w:type="fixed"/>
        <w:tblLook w:val="01E0" w:firstRow="1" w:lastRow="1" w:firstColumn="1" w:lastColumn="1" w:noHBand="0" w:noVBand="0"/>
      </w:tblPr>
      <w:tblGrid>
        <w:gridCol w:w="1188"/>
        <w:gridCol w:w="7920"/>
      </w:tblGrid>
      <w:tr w:rsidR="008B12C4" w14:paraId="2D53EF3F" w14:textId="77777777" w:rsidTr="008B12C4">
        <w:tc>
          <w:tcPr>
            <w:tcW w:w="1188" w:type="dxa"/>
          </w:tcPr>
          <w:p w14:paraId="6C8C81CE" w14:textId="77777777" w:rsidR="008B12C4" w:rsidRDefault="008B12C4" w:rsidP="005847F9">
            <w:r>
              <w:t>&lt;&lt;ccTag&gt;&gt;</w:t>
            </w:r>
          </w:p>
        </w:tc>
        <w:tc>
          <w:tcPr>
            <w:tcW w:w="7920" w:type="dxa"/>
          </w:tcPr>
          <w:p w14:paraId="655C9F30" w14:textId="77777777" w:rsidR="008B12C4" w:rsidRDefault="008B12C4" w:rsidP="005847F9">
            <w:r>
              <w:t>&lt;&lt;ccName&gt;&gt;</w:t>
            </w:r>
          </w:p>
        </w:tc>
      </w:tr>
    </w:tbl>
    <w:p w14:paraId="080E1291" w14:textId="77777777" w:rsidR="002700CF" w:rsidRPr="007B1056" w:rsidRDefault="002700CF" w:rsidP="00600307">
      <w:pPr>
        <w:rPr>
          <w:b/>
          <w:bCs/>
          <w:sz w:val="22"/>
          <w:szCs w:val="22"/>
        </w:rPr>
      </w:pPr>
    </w:p>
    <w:sectPr w:rsidR="002700CF" w:rsidRPr="007B1056" w:rsidSect="00600307">
      <w:endnotePr>
        <w:numFmt w:val="decimal"/>
      </w:endnotePr>
      <w:pgSz w:w="12240" w:h="15840" w:code="1"/>
      <w:pgMar w:top="1440" w:right="1440" w:bottom="1440" w:left="1440" w:header="720" w:footer="720" w:gutter="0"/>
      <w:paperSrc w:first="11" w:other="1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292123" w14:textId="77777777" w:rsidR="00840C0B" w:rsidRDefault="00840C0B">
      <w:r>
        <w:separator/>
      </w:r>
    </w:p>
  </w:endnote>
  <w:endnote w:type="continuationSeparator" w:id="0">
    <w:p w14:paraId="55255E1F" w14:textId="77777777" w:rsidR="00840C0B" w:rsidRDefault="00840C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EAED84" w14:textId="77777777" w:rsidR="00840C0B" w:rsidRDefault="00840C0B">
      <w:r>
        <w:separator/>
      </w:r>
    </w:p>
  </w:footnote>
  <w:footnote w:type="continuationSeparator" w:id="0">
    <w:p w14:paraId="52907205" w14:textId="77777777" w:rsidR="00840C0B" w:rsidRDefault="00840C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numFmt w:val="decimal"/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92A46"/>
    <w:rsid w:val="000F5ED4"/>
    <w:rsid w:val="001030AF"/>
    <w:rsid w:val="00121E58"/>
    <w:rsid w:val="001E7821"/>
    <w:rsid w:val="0023452D"/>
    <w:rsid w:val="00254517"/>
    <w:rsid w:val="002700CF"/>
    <w:rsid w:val="00276FC9"/>
    <w:rsid w:val="002C05A1"/>
    <w:rsid w:val="003251AB"/>
    <w:rsid w:val="00333035"/>
    <w:rsid w:val="003C5BC4"/>
    <w:rsid w:val="003C7098"/>
    <w:rsid w:val="00421F3B"/>
    <w:rsid w:val="00443334"/>
    <w:rsid w:val="004566E3"/>
    <w:rsid w:val="00457218"/>
    <w:rsid w:val="004A3D09"/>
    <w:rsid w:val="004F5A55"/>
    <w:rsid w:val="00507821"/>
    <w:rsid w:val="00517440"/>
    <w:rsid w:val="00525E4D"/>
    <w:rsid w:val="005337A3"/>
    <w:rsid w:val="005618FB"/>
    <w:rsid w:val="005847F9"/>
    <w:rsid w:val="0059361E"/>
    <w:rsid w:val="005D33EF"/>
    <w:rsid w:val="00600307"/>
    <w:rsid w:val="00616549"/>
    <w:rsid w:val="006D616F"/>
    <w:rsid w:val="00755FD5"/>
    <w:rsid w:val="007B1056"/>
    <w:rsid w:val="0081357E"/>
    <w:rsid w:val="00840C0B"/>
    <w:rsid w:val="00880C53"/>
    <w:rsid w:val="008B0EDC"/>
    <w:rsid w:val="008B12C4"/>
    <w:rsid w:val="008D32CA"/>
    <w:rsid w:val="00923CB3"/>
    <w:rsid w:val="00964224"/>
    <w:rsid w:val="009A029F"/>
    <w:rsid w:val="009A1DF7"/>
    <w:rsid w:val="00A635AD"/>
    <w:rsid w:val="00AA3361"/>
    <w:rsid w:val="00B27AB7"/>
    <w:rsid w:val="00B76E8C"/>
    <w:rsid w:val="00C02D58"/>
    <w:rsid w:val="00C53921"/>
    <w:rsid w:val="00C661A3"/>
    <w:rsid w:val="00C77C9E"/>
    <w:rsid w:val="00C8363E"/>
    <w:rsid w:val="00D2233C"/>
    <w:rsid w:val="00D62E46"/>
    <w:rsid w:val="00DC1CAC"/>
    <w:rsid w:val="00E25DE3"/>
    <w:rsid w:val="00E92A46"/>
    <w:rsid w:val="00EE3851"/>
    <w:rsid w:val="00F83B29"/>
    <w:rsid w:val="00F97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189092B"/>
  <w15:chartTrackingRefBased/>
  <w15:docId w15:val="{7837F13E-1C1B-462B-8BBD-3CE5F963D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B12C4"/>
    <w:pPr>
      <w:widowControl w:val="0"/>
      <w:autoSpaceDE w:val="0"/>
      <w:autoSpaceDN w:val="0"/>
      <w:adjustRightInd w:val="0"/>
    </w:pPr>
    <w:rPr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3251A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251AB"/>
    <w:pPr>
      <w:tabs>
        <w:tab w:val="center" w:pos="4320"/>
        <w:tab w:val="right" w:pos="8640"/>
      </w:tabs>
    </w:pPr>
  </w:style>
  <w:style w:type="character" w:styleId="CommentReference">
    <w:name w:val="annotation reference"/>
    <w:basedOn w:val="DefaultParagraphFont"/>
    <w:semiHidden/>
    <w:rsid w:val="003251AB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3251AB"/>
    <w:rPr>
      <w:szCs w:val="20"/>
    </w:rPr>
  </w:style>
  <w:style w:type="paragraph" w:styleId="CommentSubject">
    <w:name w:val="annotation subject"/>
    <w:basedOn w:val="CommentText"/>
    <w:next w:val="CommentText"/>
    <w:semiHidden/>
    <w:rsid w:val="003251AB"/>
    <w:rPr>
      <w:b/>
      <w:bCs/>
    </w:rPr>
  </w:style>
  <w:style w:type="paragraph" w:styleId="BalloonText">
    <w:name w:val="Balloon Text"/>
    <w:basedOn w:val="Normal"/>
    <w:semiHidden/>
    <w:rsid w:val="003251AB"/>
    <w:rPr>
      <w:rFonts w:ascii="Tahoma" w:hAnsi="Tahoma" w:cs="Tahoma"/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semiHidden/>
    <w:rsid w:val="003C5B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ReportOutFilingReceipt.dot</Template>
  <TotalTime>0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Tagged Letter Provisional Assignment  (913257.DOC;1)</vt:lpstr>
    </vt:vector>
  </TitlesOfParts>
  <Company>slwk</Company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Tagged Letter Provisional Assignment  (913257.DOC;1)</dc:title>
  <dc:subject/>
  <dc:creator>Peter Rebuffoni</dc:creator>
  <cp:keywords/>
  <dc:description/>
  <cp:lastModifiedBy>Jacob Burns</cp:lastModifiedBy>
  <cp:revision>2</cp:revision>
  <cp:lastPrinted>1601-01-01T00:00:00Z</cp:lastPrinted>
  <dcterms:created xsi:type="dcterms:W3CDTF">2024-06-03T23:50:00Z</dcterms:created>
  <dcterms:modified xsi:type="dcterms:W3CDTF">2024-06-03T23:50:00Z</dcterms:modified>
</cp:coreProperties>
</file>