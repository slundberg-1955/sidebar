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20FF0" w14:textId="77777777" w:rsidR="00832641" w:rsidRPr="00832641" w:rsidRDefault="000348E6" w:rsidP="000348E6">
      <w:pPr>
        <w:ind w:left="540"/>
        <w:rPr>
          <w:color w:val="000000"/>
        </w:rPr>
      </w:pPr>
      <w:r w:rsidRPr="00832641">
        <w:rPr>
          <w:color w:val="000000"/>
        </w:rPr>
        <w:t>This regular U.S</w:t>
      </w:r>
      <w:r w:rsidR="00832641" w:rsidRPr="00832641">
        <w:rPr>
          <w:color w:val="000000"/>
        </w:rPr>
        <w:t>.</w:t>
      </w:r>
      <w:r w:rsidRPr="00832641">
        <w:rPr>
          <w:color w:val="000000"/>
        </w:rPr>
        <w:t xml:space="preserve"> application filed on </w:t>
      </w:r>
      <w:r w:rsidR="00832641" w:rsidRPr="00832641">
        <w:rPr>
          <w:color w:val="000000"/>
        </w:rPr>
        <w:t>&lt;&lt;</w:t>
      </w:r>
      <w:proofErr w:type="spellStart"/>
      <w:r w:rsidR="00832641" w:rsidRPr="00832641">
        <w:rPr>
          <w:color w:val="000000"/>
        </w:rPr>
        <w:t>filedDate</w:t>
      </w:r>
      <w:proofErr w:type="spellEnd"/>
      <w:r w:rsidR="00832641" w:rsidRPr="00832641">
        <w:rPr>
          <w:color w:val="000000"/>
        </w:rPr>
        <w:t>&gt;&gt;</w:t>
      </w:r>
      <w:r w:rsidRPr="00832641">
        <w:rPr>
          <w:color w:val="000000"/>
        </w:rPr>
        <w:t xml:space="preserve"> is a CIP of </w:t>
      </w:r>
      <w:r w:rsidR="00832641" w:rsidRPr="00832641">
        <w:rPr>
          <w:bCs/>
        </w:rPr>
        <w:t>&lt;&lt;</w:t>
      </w:r>
      <w:proofErr w:type="spellStart"/>
      <w:r w:rsidR="00832641" w:rsidRPr="00832641">
        <w:rPr>
          <w:bCs/>
        </w:rPr>
        <w:t>pctNo</w:t>
      </w:r>
      <w:proofErr w:type="spellEnd"/>
      <w:r w:rsidR="00832641" w:rsidRPr="00832641">
        <w:rPr>
          <w:bCs/>
        </w:rPr>
        <w:t>&gt;&gt;</w:t>
      </w:r>
      <w:r w:rsidRPr="00832641">
        <w:rPr>
          <w:color w:val="000000"/>
        </w:rPr>
        <w:t xml:space="preserve"> filed on April </w:t>
      </w:r>
      <w:r w:rsidR="00832641" w:rsidRPr="00832641">
        <w:rPr>
          <w:bCs/>
        </w:rPr>
        <w:t>&lt;&lt;</w:t>
      </w:r>
      <w:proofErr w:type="spellStart"/>
      <w:r w:rsidR="00832641" w:rsidRPr="00832641">
        <w:rPr>
          <w:bCs/>
        </w:rPr>
        <w:t>pctFilingDate</w:t>
      </w:r>
      <w:proofErr w:type="spellEnd"/>
      <w:r w:rsidR="00832641" w:rsidRPr="00832641">
        <w:rPr>
          <w:bCs/>
        </w:rPr>
        <w:t>&gt;&gt;</w:t>
      </w:r>
      <w:r w:rsidRPr="00832641">
        <w:rPr>
          <w:color w:val="000000"/>
        </w:rPr>
        <w:t xml:space="preserve"> which claims benefit of </w:t>
      </w:r>
      <w:r w:rsidR="00832641" w:rsidRPr="00832641">
        <w:rPr>
          <w:bCs/>
        </w:rPr>
        <w:t>&lt;&lt;</w:t>
      </w:r>
      <w:proofErr w:type="spellStart"/>
      <w:r w:rsidR="00832641" w:rsidRPr="00832641">
        <w:rPr>
          <w:bCs/>
        </w:rPr>
        <w:t>pr</w:t>
      </w:r>
      <w:r w:rsidR="0013350D">
        <w:rPr>
          <w:bCs/>
        </w:rPr>
        <w:t>ior</w:t>
      </w:r>
      <w:r w:rsidR="00832641" w:rsidRPr="00832641">
        <w:rPr>
          <w:bCs/>
        </w:rPr>
        <w:t>No</w:t>
      </w:r>
      <w:proofErr w:type="spellEnd"/>
      <w:r w:rsidR="00832641" w:rsidRPr="00832641">
        <w:rPr>
          <w:bCs/>
        </w:rPr>
        <w:t>&gt;&gt;</w:t>
      </w:r>
      <w:r w:rsidRPr="00832641">
        <w:rPr>
          <w:color w:val="000000"/>
        </w:rPr>
        <w:t xml:space="preserve"> filed on </w:t>
      </w:r>
      <w:r w:rsidR="00832641" w:rsidRPr="00832641">
        <w:rPr>
          <w:bCs/>
        </w:rPr>
        <w:t>&lt;&lt;</w:t>
      </w:r>
      <w:proofErr w:type="spellStart"/>
      <w:r w:rsidR="00832641" w:rsidRPr="00832641">
        <w:rPr>
          <w:bCs/>
        </w:rPr>
        <w:t>pr</w:t>
      </w:r>
      <w:r w:rsidR="0013350D">
        <w:rPr>
          <w:bCs/>
        </w:rPr>
        <w:t>ior</w:t>
      </w:r>
      <w:r w:rsidR="00832641" w:rsidRPr="00832641">
        <w:rPr>
          <w:bCs/>
        </w:rPr>
        <w:t>FilingDate</w:t>
      </w:r>
      <w:proofErr w:type="spellEnd"/>
      <w:r w:rsidR="00832641" w:rsidRPr="00832641">
        <w:rPr>
          <w:bCs/>
        </w:rPr>
        <w:t>&gt;&gt;</w:t>
      </w:r>
      <w:r w:rsidRPr="00832641">
        <w:rPr>
          <w:color w:val="000000"/>
        </w:rPr>
        <w:t xml:space="preserve">. </w:t>
      </w:r>
    </w:p>
    <w:p w14:paraId="492A5051" w14:textId="77777777" w:rsidR="00832641" w:rsidRDefault="00832641" w:rsidP="000348E6">
      <w:pPr>
        <w:ind w:left="540"/>
        <w:rPr>
          <w:color w:val="000000"/>
        </w:rPr>
      </w:pPr>
    </w:p>
    <w:p w14:paraId="7757FD14" w14:textId="77777777" w:rsidR="000348E6" w:rsidRPr="000348E6" w:rsidRDefault="000348E6" w:rsidP="000348E6">
      <w:pPr>
        <w:ind w:left="540"/>
        <w:rPr>
          <w:color w:val="000000"/>
        </w:rPr>
      </w:pPr>
      <w:r w:rsidRPr="000348E6">
        <w:rPr>
          <w:color w:val="000000"/>
        </w:rPr>
        <w:t xml:space="preserve">Is there any 'new matter' in the regular application and is it important/sufficient enough to warrant sending Foreign Filing request letters? </w:t>
      </w:r>
    </w:p>
    <w:p w14:paraId="0594D750" w14:textId="77777777" w:rsidR="000348E6" w:rsidRPr="000348E6" w:rsidRDefault="000348E6" w:rsidP="000348E6">
      <w:pPr>
        <w:ind w:left="540"/>
        <w:rPr>
          <w:color w:val="000000"/>
        </w:rPr>
      </w:pPr>
    </w:p>
    <w:p w14:paraId="3A14D308" w14:textId="77777777" w:rsidR="000348E6" w:rsidRPr="000348E6" w:rsidRDefault="000348E6" w:rsidP="000348E6">
      <w:pPr>
        <w:ind w:left="540"/>
      </w:pPr>
      <w:r w:rsidRPr="000348E6">
        <w:rPr>
          <w:color w:val="000000"/>
        </w:rPr>
        <w:t xml:space="preserve">Unless we hear from you within a week's time, we </w:t>
      </w:r>
      <w:r w:rsidRPr="000348E6">
        <w:rPr>
          <w:b/>
          <w:color w:val="000000"/>
        </w:rPr>
        <w:t>will include</w:t>
      </w:r>
      <w:r w:rsidRPr="000348E6">
        <w:rPr>
          <w:color w:val="000000"/>
        </w:rPr>
        <w:t xml:space="preserve"> this on the Foreign Filing Reminder Report sent to the client. </w:t>
      </w:r>
      <w:r w:rsidRPr="000348E6">
        <w:t xml:space="preserve">  </w:t>
      </w:r>
    </w:p>
    <w:p w14:paraId="4BF0B1DF" w14:textId="77777777" w:rsidR="000348E6" w:rsidRDefault="000348E6"/>
    <w:sectPr w:rsidR="000348E6" w:rsidSect="00C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F36"/>
    <w:rsid w:val="00001227"/>
    <w:rsid w:val="000112F6"/>
    <w:rsid w:val="000136E7"/>
    <w:rsid w:val="000141D5"/>
    <w:rsid w:val="00015953"/>
    <w:rsid w:val="00015A96"/>
    <w:rsid w:val="00017553"/>
    <w:rsid w:val="00025C12"/>
    <w:rsid w:val="000275C2"/>
    <w:rsid w:val="0003350F"/>
    <w:rsid w:val="000335ED"/>
    <w:rsid w:val="0003475B"/>
    <w:rsid w:val="000348E6"/>
    <w:rsid w:val="00034CA7"/>
    <w:rsid w:val="00037D54"/>
    <w:rsid w:val="0004360B"/>
    <w:rsid w:val="0004480F"/>
    <w:rsid w:val="00046DD7"/>
    <w:rsid w:val="00050660"/>
    <w:rsid w:val="00050AD3"/>
    <w:rsid w:val="00051D51"/>
    <w:rsid w:val="00052674"/>
    <w:rsid w:val="000528E1"/>
    <w:rsid w:val="000609B7"/>
    <w:rsid w:val="00060B0B"/>
    <w:rsid w:val="00061CA7"/>
    <w:rsid w:val="00064642"/>
    <w:rsid w:val="00064CC4"/>
    <w:rsid w:val="00066375"/>
    <w:rsid w:val="000714AE"/>
    <w:rsid w:val="0007224B"/>
    <w:rsid w:val="00073A67"/>
    <w:rsid w:val="00075A88"/>
    <w:rsid w:val="00080E18"/>
    <w:rsid w:val="000816FA"/>
    <w:rsid w:val="00081F12"/>
    <w:rsid w:val="000825C4"/>
    <w:rsid w:val="00084308"/>
    <w:rsid w:val="00084C4D"/>
    <w:rsid w:val="00085698"/>
    <w:rsid w:val="00085FE9"/>
    <w:rsid w:val="00086321"/>
    <w:rsid w:val="000904B2"/>
    <w:rsid w:val="00091872"/>
    <w:rsid w:val="00091C66"/>
    <w:rsid w:val="00091CB5"/>
    <w:rsid w:val="0009398B"/>
    <w:rsid w:val="00094181"/>
    <w:rsid w:val="00095278"/>
    <w:rsid w:val="000974E0"/>
    <w:rsid w:val="000A09F5"/>
    <w:rsid w:val="000A527E"/>
    <w:rsid w:val="000A658B"/>
    <w:rsid w:val="000A69E1"/>
    <w:rsid w:val="000A70F4"/>
    <w:rsid w:val="000B26D3"/>
    <w:rsid w:val="000B58C1"/>
    <w:rsid w:val="000B784F"/>
    <w:rsid w:val="000C1D0D"/>
    <w:rsid w:val="000C5336"/>
    <w:rsid w:val="000D0212"/>
    <w:rsid w:val="000D134C"/>
    <w:rsid w:val="000D4B6F"/>
    <w:rsid w:val="000E0466"/>
    <w:rsid w:val="000E16DE"/>
    <w:rsid w:val="000E1C14"/>
    <w:rsid w:val="000E25F7"/>
    <w:rsid w:val="000E2E5C"/>
    <w:rsid w:val="000E5D68"/>
    <w:rsid w:val="000F2727"/>
    <w:rsid w:val="000F434D"/>
    <w:rsid w:val="000F4FD2"/>
    <w:rsid w:val="000F6306"/>
    <w:rsid w:val="0010279C"/>
    <w:rsid w:val="00103FAA"/>
    <w:rsid w:val="00105398"/>
    <w:rsid w:val="00107153"/>
    <w:rsid w:val="00116C8A"/>
    <w:rsid w:val="0012033D"/>
    <w:rsid w:val="00132E5A"/>
    <w:rsid w:val="0013350D"/>
    <w:rsid w:val="00134625"/>
    <w:rsid w:val="00136EE8"/>
    <w:rsid w:val="00141794"/>
    <w:rsid w:val="00141F7C"/>
    <w:rsid w:val="001425C2"/>
    <w:rsid w:val="00143379"/>
    <w:rsid w:val="001473BC"/>
    <w:rsid w:val="00147F56"/>
    <w:rsid w:val="001500BE"/>
    <w:rsid w:val="00152342"/>
    <w:rsid w:val="001562B1"/>
    <w:rsid w:val="00163C1A"/>
    <w:rsid w:val="0016401A"/>
    <w:rsid w:val="00167CC5"/>
    <w:rsid w:val="00171B25"/>
    <w:rsid w:val="00171C8E"/>
    <w:rsid w:val="00172A82"/>
    <w:rsid w:val="00176A0C"/>
    <w:rsid w:val="00177926"/>
    <w:rsid w:val="0018074D"/>
    <w:rsid w:val="001817BD"/>
    <w:rsid w:val="00184CBE"/>
    <w:rsid w:val="00185B22"/>
    <w:rsid w:val="001872B0"/>
    <w:rsid w:val="001906F8"/>
    <w:rsid w:val="00190DB2"/>
    <w:rsid w:val="00191360"/>
    <w:rsid w:val="001950ED"/>
    <w:rsid w:val="001A04D6"/>
    <w:rsid w:val="001A4BA1"/>
    <w:rsid w:val="001A4FDB"/>
    <w:rsid w:val="001A6FDA"/>
    <w:rsid w:val="001B0CA1"/>
    <w:rsid w:val="001B2720"/>
    <w:rsid w:val="001B4C51"/>
    <w:rsid w:val="001B4FD1"/>
    <w:rsid w:val="001B5894"/>
    <w:rsid w:val="001B669A"/>
    <w:rsid w:val="001B67C9"/>
    <w:rsid w:val="001C4F39"/>
    <w:rsid w:val="001C7529"/>
    <w:rsid w:val="001D1B87"/>
    <w:rsid w:val="001D216F"/>
    <w:rsid w:val="001D3C8D"/>
    <w:rsid w:val="001D3CBB"/>
    <w:rsid w:val="001D405F"/>
    <w:rsid w:val="001E171E"/>
    <w:rsid w:val="001E2694"/>
    <w:rsid w:val="001E2B77"/>
    <w:rsid w:val="001E3166"/>
    <w:rsid w:val="001E3A61"/>
    <w:rsid w:val="001E3C55"/>
    <w:rsid w:val="001E5C68"/>
    <w:rsid w:val="001E5DC4"/>
    <w:rsid w:val="001E62FE"/>
    <w:rsid w:val="001F26FA"/>
    <w:rsid w:val="001F6426"/>
    <w:rsid w:val="001F7032"/>
    <w:rsid w:val="0020190E"/>
    <w:rsid w:val="00202D45"/>
    <w:rsid w:val="002033B1"/>
    <w:rsid w:val="00203F6D"/>
    <w:rsid w:val="00211B56"/>
    <w:rsid w:val="00212670"/>
    <w:rsid w:val="002143B3"/>
    <w:rsid w:val="00215002"/>
    <w:rsid w:val="00217AB0"/>
    <w:rsid w:val="00221A95"/>
    <w:rsid w:val="00222466"/>
    <w:rsid w:val="002229F1"/>
    <w:rsid w:val="00227F7A"/>
    <w:rsid w:val="00234C49"/>
    <w:rsid w:val="0023648E"/>
    <w:rsid w:val="00242239"/>
    <w:rsid w:val="00242DC4"/>
    <w:rsid w:val="00243C79"/>
    <w:rsid w:val="00244E0C"/>
    <w:rsid w:val="00246390"/>
    <w:rsid w:val="00250081"/>
    <w:rsid w:val="00250A0B"/>
    <w:rsid w:val="00251781"/>
    <w:rsid w:val="00252190"/>
    <w:rsid w:val="00253127"/>
    <w:rsid w:val="0025336C"/>
    <w:rsid w:val="00260709"/>
    <w:rsid w:val="00261B78"/>
    <w:rsid w:val="002646BF"/>
    <w:rsid w:val="00265D8F"/>
    <w:rsid w:val="00266325"/>
    <w:rsid w:val="002669E1"/>
    <w:rsid w:val="00274FED"/>
    <w:rsid w:val="0027532F"/>
    <w:rsid w:val="002753A3"/>
    <w:rsid w:val="00276C38"/>
    <w:rsid w:val="00276F4E"/>
    <w:rsid w:val="00281E56"/>
    <w:rsid w:val="002848FF"/>
    <w:rsid w:val="0028510F"/>
    <w:rsid w:val="00286C55"/>
    <w:rsid w:val="00290281"/>
    <w:rsid w:val="00290961"/>
    <w:rsid w:val="00290AC4"/>
    <w:rsid w:val="00292250"/>
    <w:rsid w:val="002A2D21"/>
    <w:rsid w:val="002A2EA1"/>
    <w:rsid w:val="002A5D8C"/>
    <w:rsid w:val="002A6C5B"/>
    <w:rsid w:val="002A6CD0"/>
    <w:rsid w:val="002B2B9D"/>
    <w:rsid w:val="002B4CFE"/>
    <w:rsid w:val="002B67EF"/>
    <w:rsid w:val="002B778E"/>
    <w:rsid w:val="002C3225"/>
    <w:rsid w:val="002C388A"/>
    <w:rsid w:val="002C6EF9"/>
    <w:rsid w:val="002D14C8"/>
    <w:rsid w:val="002D3058"/>
    <w:rsid w:val="002D4B46"/>
    <w:rsid w:val="002D6CDD"/>
    <w:rsid w:val="002E0034"/>
    <w:rsid w:val="002E128A"/>
    <w:rsid w:val="002E163D"/>
    <w:rsid w:val="002E2FAD"/>
    <w:rsid w:val="002E4104"/>
    <w:rsid w:val="002E542F"/>
    <w:rsid w:val="002E6D87"/>
    <w:rsid w:val="002E718E"/>
    <w:rsid w:val="002F323A"/>
    <w:rsid w:val="00304BF7"/>
    <w:rsid w:val="00311E5E"/>
    <w:rsid w:val="00316703"/>
    <w:rsid w:val="00316D90"/>
    <w:rsid w:val="003241F3"/>
    <w:rsid w:val="00333472"/>
    <w:rsid w:val="00334ABB"/>
    <w:rsid w:val="00336B41"/>
    <w:rsid w:val="00337197"/>
    <w:rsid w:val="0034337B"/>
    <w:rsid w:val="003474E5"/>
    <w:rsid w:val="00347C7A"/>
    <w:rsid w:val="00351045"/>
    <w:rsid w:val="003518D6"/>
    <w:rsid w:val="003525AB"/>
    <w:rsid w:val="00353FF2"/>
    <w:rsid w:val="00355916"/>
    <w:rsid w:val="00355C71"/>
    <w:rsid w:val="00356D44"/>
    <w:rsid w:val="0036074E"/>
    <w:rsid w:val="0036094B"/>
    <w:rsid w:val="00360BD7"/>
    <w:rsid w:val="003658B5"/>
    <w:rsid w:val="00365F60"/>
    <w:rsid w:val="0037014F"/>
    <w:rsid w:val="00370B29"/>
    <w:rsid w:val="00371374"/>
    <w:rsid w:val="00372CB1"/>
    <w:rsid w:val="00374D77"/>
    <w:rsid w:val="003852B6"/>
    <w:rsid w:val="0038692A"/>
    <w:rsid w:val="0039112F"/>
    <w:rsid w:val="003924D3"/>
    <w:rsid w:val="003925FF"/>
    <w:rsid w:val="00392967"/>
    <w:rsid w:val="00394D16"/>
    <w:rsid w:val="003A0845"/>
    <w:rsid w:val="003A54C6"/>
    <w:rsid w:val="003A5F7E"/>
    <w:rsid w:val="003A6646"/>
    <w:rsid w:val="003A6B55"/>
    <w:rsid w:val="003B0B3A"/>
    <w:rsid w:val="003B5210"/>
    <w:rsid w:val="003B61A0"/>
    <w:rsid w:val="003B6BF8"/>
    <w:rsid w:val="003B729E"/>
    <w:rsid w:val="003C1999"/>
    <w:rsid w:val="003C1AB4"/>
    <w:rsid w:val="003C2021"/>
    <w:rsid w:val="003C2BCF"/>
    <w:rsid w:val="003C38D9"/>
    <w:rsid w:val="003C6170"/>
    <w:rsid w:val="003D17E4"/>
    <w:rsid w:val="003D7F31"/>
    <w:rsid w:val="003E2719"/>
    <w:rsid w:val="003E30FC"/>
    <w:rsid w:val="003E4302"/>
    <w:rsid w:val="003F4CA9"/>
    <w:rsid w:val="003F5219"/>
    <w:rsid w:val="003F545B"/>
    <w:rsid w:val="0040179B"/>
    <w:rsid w:val="00404B93"/>
    <w:rsid w:val="0040595D"/>
    <w:rsid w:val="004065DE"/>
    <w:rsid w:val="00413909"/>
    <w:rsid w:val="00413FB1"/>
    <w:rsid w:val="00415511"/>
    <w:rsid w:val="004165F0"/>
    <w:rsid w:val="004168BD"/>
    <w:rsid w:val="00417145"/>
    <w:rsid w:val="00423489"/>
    <w:rsid w:val="00425933"/>
    <w:rsid w:val="00426F49"/>
    <w:rsid w:val="004322E1"/>
    <w:rsid w:val="00442FA2"/>
    <w:rsid w:val="00447D8F"/>
    <w:rsid w:val="00451265"/>
    <w:rsid w:val="0045190C"/>
    <w:rsid w:val="00454BBE"/>
    <w:rsid w:val="00456EF4"/>
    <w:rsid w:val="004610F2"/>
    <w:rsid w:val="00463923"/>
    <w:rsid w:val="004669E7"/>
    <w:rsid w:val="0046730A"/>
    <w:rsid w:val="004741AD"/>
    <w:rsid w:val="00483053"/>
    <w:rsid w:val="00483F6B"/>
    <w:rsid w:val="00491BA8"/>
    <w:rsid w:val="00494C30"/>
    <w:rsid w:val="00495DAC"/>
    <w:rsid w:val="004A0DA5"/>
    <w:rsid w:val="004A47AA"/>
    <w:rsid w:val="004A6BE4"/>
    <w:rsid w:val="004A787B"/>
    <w:rsid w:val="004B48AC"/>
    <w:rsid w:val="004B4944"/>
    <w:rsid w:val="004B4B69"/>
    <w:rsid w:val="004B5B9D"/>
    <w:rsid w:val="004B6CB6"/>
    <w:rsid w:val="004B7A88"/>
    <w:rsid w:val="004C0353"/>
    <w:rsid w:val="004C0CC4"/>
    <w:rsid w:val="004C160A"/>
    <w:rsid w:val="004C3BB3"/>
    <w:rsid w:val="004C44F5"/>
    <w:rsid w:val="004C47D0"/>
    <w:rsid w:val="004C5215"/>
    <w:rsid w:val="004D0438"/>
    <w:rsid w:val="004D153C"/>
    <w:rsid w:val="004D16A2"/>
    <w:rsid w:val="004D1727"/>
    <w:rsid w:val="004D278A"/>
    <w:rsid w:val="004D34E0"/>
    <w:rsid w:val="004D698B"/>
    <w:rsid w:val="004E0A27"/>
    <w:rsid w:val="004E160F"/>
    <w:rsid w:val="004E45FE"/>
    <w:rsid w:val="004F65D9"/>
    <w:rsid w:val="004F6938"/>
    <w:rsid w:val="004F6CDF"/>
    <w:rsid w:val="005016BF"/>
    <w:rsid w:val="00511C23"/>
    <w:rsid w:val="00511CC4"/>
    <w:rsid w:val="00512925"/>
    <w:rsid w:val="00514E3E"/>
    <w:rsid w:val="00515F8E"/>
    <w:rsid w:val="00520F4E"/>
    <w:rsid w:val="005221C3"/>
    <w:rsid w:val="0052334C"/>
    <w:rsid w:val="00523B2F"/>
    <w:rsid w:val="005278EB"/>
    <w:rsid w:val="00530B5C"/>
    <w:rsid w:val="00533C49"/>
    <w:rsid w:val="00533F52"/>
    <w:rsid w:val="00534518"/>
    <w:rsid w:val="00534EA3"/>
    <w:rsid w:val="00536B55"/>
    <w:rsid w:val="00537330"/>
    <w:rsid w:val="005409A8"/>
    <w:rsid w:val="00543A51"/>
    <w:rsid w:val="00543F07"/>
    <w:rsid w:val="00545470"/>
    <w:rsid w:val="00547BB1"/>
    <w:rsid w:val="00552933"/>
    <w:rsid w:val="005536E5"/>
    <w:rsid w:val="00554837"/>
    <w:rsid w:val="00557932"/>
    <w:rsid w:val="005600F2"/>
    <w:rsid w:val="005608C6"/>
    <w:rsid w:val="00560BD1"/>
    <w:rsid w:val="00564B04"/>
    <w:rsid w:val="00565F06"/>
    <w:rsid w:val="00567455"/>
    <w:rsid w:val="0057041C"/>
    <w:rsid w:val="005747E9"/>
    <w:rsid w:val="00574D83"/>
    <w:rsid w:val="00575199"/>
    <w:rsid w:val="00581740"/>
    <w:rsid w:val="00581893"/>
    <w:rsid w:val="00582589"/>
    <w:rsid w:val="0058402D"/>
    <w:rsid w:val="00584BC1"/>
    <w:rsid w:val="00584EC5"/>
    <w:rsid w:val="00586CAB"/>
    <w:rsid w:val="00590AC3"/>
    <w:rsid w:val="00590B4C"/>
    <w:rsid w:val="00593A5D"/>
    <w:rsid w:val="00597676"/>
    <w:rsid w:val="005A259A"/>
    <w:rsid w:val="005A40AD"/>
    <w:rsid w:val="005A5127"/>
    <w:rsid w:val="005A51F0"/>
    <w:rsid w:val="005A6128"/>
    <w:rsid w:val="005B1560"/>
    <w:rsid w:val="005B1D0A"/>
    <w:rsid w:val="005B6DC5"/>
    <w:rsid w:val="005B7009"/>
    <w:rsid w:val="005B786A"/>
    <w:rsid w:val="005B7C2A"/>
    <w:rsid w:val="005C2946"/>
    <w:rsid w:val="005C2E86"/>
    <w:rsid w:val="005C5574"/>
    <w:rsid w:val="005C69F7"/>
    <w:rsid w:val="005D0A38"/>
    <w:rsid w:val="005D1160"/>
    <w:rsid w:val="005D53DA"/>
    <w:rsid w:val="005D54C0"/>
    <w:rsid w:val="005D5C0D"/>
    <w:rsid w:val="005D7698"/>
    <w:rsid w:val="005E13C9"/>
    <w:rsid w:val="005E168C"/>
    <w:rsid w:val="005E192B"/>
    <w:rsid w:val="005E3F2D"/>
    <w:rsid w:val="005E4702"/>
    <w:rsid w:val="005E5306"/>
    <w:rsid w:val="005E79E6"/>
    <w:rsid w:val="005F1204"/>
    <w:rsid w:val="005F4DFA"/>
    <w:rsid w:val="005F5264"/>
    <w:rsid w:val="005F7250"/>
    <w:rsid w:val="005F78F3"/>
    <w:rsid w:val="0060198A"/>
    <w:rsid w:val="006055EE"/>
    <w:rsid w:val="006077F8"/>
    <w:rsid w:val="00611F6E"/>
    <w:rsid w:val="00612051"/>
    <w:rsid w:val="006120AF"/>
    <w:rsid w:val="00613297"/>
    <w:rsid w:val="00617EAB"/>
    <w:rsid w:val="006200B4"/>
    <w:rsid w:val="00623BD2"/>
    <w:rsid w:val="00627936"/>
    <w:rsid w:val="00627BAF"/>
    <w:rsid w:val="0063093F"/>
    <w:rsid w:val="00635120"/>
    <w:rsid w:val="006352B1"/>
    <w:rsid w:val="00635A6D"/>
    <w:rsid w:val="00643820"/>
    <w:rsid w:val="00652B73"/>
    <w:rsid w:val="0065417B"/>
    <w:rsid w:val="006543D2"/>
    <w:rsid w:val="0066049A"/>
    <w:rsid w:val="00660734"/>
    <w:rsid w:val="00661187"/>
    <w:rsid w:val="00663EF6"/>
    <w:rsid w:val="006653BF"/>
    <w:rsid w:val="006657E1"/>
    <w:rsid w:val="0066758E"/>
    <w:rsid w:val="006709E0"/>
    <w:rsid w:val="00671EB3"/>
    <w:rsid w:val="006720D9"/>
    <w:rsid w:val="00677A6C"/>
    <w:rsid w:val="006853FB"/>
    <w:rsid w:val="00687486"/>
    <w:rsid w:val="00690BA1"/>
    <w:rsid w:val="0069125B"/>
    <w:rsid w:val="006924E8"/>
    <w:rsid w:val="00695FF8"/>
    <w:rsid w:val="006962EA"/>
    <w:rsid w:val="006A162F"/>
    <w:rsid w:val="006A2007"/>
    <w:rsid w:val="006A6520"/>
    <w:rsid w:val="006B06A4"/>
    <w:rsid w:val="006B23C7"/>
    <w:rsid w:val="006B3424"/>
    <w:rsid w:val="006B49D3"/>
    <w:rsid w:val="006B4C61"/>
    <w:rsid w:val="006C03E2"/>
    <w:rsid w:val="006C33A0"/>
    <w:rsid w:val="006C3FEA"/>
    <w:rsid w:val="006C54BA"/>
    <w:rsid w:val="006C6050"/>
    <w:rsid w:val="006C6A84"/>
    <w:rsid w:val="006D4FBD"/>
    <w:rsid w:val="006D6A6E"/>
    <w:rsid w:val="006E23F3"/>
    <w:rsid w:val="006F6089"/>
    <w:rsid w:val="006F7B14"/>
    <w:rsid w:val="00701321"/>
    <w:rsid w:val="00702493"/>
    <w:rsid w:val="00704A48"/>
    <w:rsid w:val="00707117"/>
    <w:rsid w:val="00711108"/>
    <w:rsid w:val="007127AD"/>
    <w:rsid w:val="0071587F"/>
    <w:rsid w:val="00717A38"/>
    <w:rsid w:val="00720401"/>
    <w:rsid w:val="00720612"/>
    <w:rsid w:val="007207F5"/>
    <w:rsid w:val="00722455"/>
    <w:rsid w:val="00727B60"/>
    <w:rsid w:val="00727CB1"/>
    <w:rsid w:val="00735B88"/>
    <w:rsid w:val="00743BA0"/>
    <w:rsid w:val="00744779"/>
    <w:rsid w:val="00750A5C"/>
    <w:rsid w:val="00752C60"/>
    <w:rsid w:val="00753C8B"/>
    <w:rsid w:val="00754D6E"/>
    <w:rsid w:val="007570F5"/>
    <w:rsid w:val="00766E55"/>
    <w:rsid w:val="00767CFD"/>
    <w:rsid w:val="00777580"/>
    <w:rsid w:val="007779EB"/>
    <w:rsid w:val="0078030E"/>
    <w:rsid w:val="00783734"/>
    <w:rsid w:val="00783976"/>
    <w:rsid w:val="00783DE2"/>
    <w:rsid w:val="007842BB"/>
    <w:rsid w:val="00786628"/>
    <w:rsid w:val="00786CBC"/>
    <w:rsid w:val="007874B1"/>
    <w:rsid w:val="00790743"/>
    <w:rsid w:val="00794A4B"/>
    <w:rsid w:val="0079723C"/>
    <w:rsid w:val="007A2342"/>
    <w:rsid w:val="007A5878"/>
    <w:rsid w:val="007A5913"/>
    <w:rsid w:val="007A7E48"/>
    <w:rsid w:val="007B462B"/>
    <w:rsid w:val="007B65A9"/>
    <w:rsid w:val="007B6836"/>
    <w:rsid w:val="007B6B26"/>
    <w:rsid w:val="007C02C6"/>
    <w:rsid w:val="007C0623"/>
    <w:rsid w:val="007C25E1"/>
    <w:rsid w:val="007C3198"/>
    <w:rsid w:val="007C4EB2"/>
    <w:rsid w:val="007C54B7"/>
    <w:rsid w:val="007C7571"/>
    <w:rsid w:val="007C782B"/>
    <w:rsid w:val="007D0C44"/>
    <w:rsid w:val="007D15D7"/>
    <w:rsid w:val="007D187C"/>
    <w:rsid w:val="007D5026"/>
    <w:rsid w:val="007D5674"/>
    <w:rsid w:val="007E0246"/>
    <w:rsid w:val="007E19CF"/>
    <w:rsid w:val="007E52C0"/>
    <w:rsid w:val="007E5F97"/>
    <w:rsid w:val="007F1CB2"/>
    <w:rsid w:val="007F38E5"/>
    <w:rsid w:val="007F4227"/>
    <w:rsid w:val="007F5A0A"/>
    <w:rsid w:val="00800C4C"/>
    <w:rsid w:val="00801692"/>
    <w:rsid w:val="00806963"/>
    <w:rsid w:val="00817483"/>
    <w:rsid w:val="0081779A"/>
    <w:rsid w:val="0081782A"/>
    <w:rsid w:val="00820ADA"/>
    <w:rsid w:val="00822821"/>
    <w:rsid w:val="00832641"/>
    <w:rsid w:val="00834491"/>
    <w:rsid w:val="008464E5"/>
    <w:rsid w:val="00846E8A"/>
    <w:rsid w:val="00847514"/>
    <w:rsid w:val="00850000"/>
    <w:rsid w:val="00850FDD"/>
    <w:rsid w:val="0085307A"/>
    <w:rsid w:val="00853782"/>
    <w:rsid w:val="008573A4"/>
    <w:rsid w:val="00857CD0"/>
    <w:rsid w:val="008617EE"/>
    <w:rsid w:val="00863176"/>
    <w:rsid w:val="0087098E"/>
    <w:rsid w:val="00870EAC"/>
    <w:rsid w:val="00870F5B"/>
    <w:rsid w:val="00876235"/>
    <w:rsid w:val="008770B0"/>
    <w:rsid w:val="008811DA"/>
    <w:rsid w:val="0088396F"/>
    <w:rsid w:val="008858C9"/>
    <w:rsid w:val="00890363"/>
    <w:rsid w:val="008931A7"/>
    <w:rsid w:val="00893ADA"/>
    <w:rsid w:val="00893D85"/>
    <w:rsid w:val="008956F2"/>
    <w:rsid w:val="008A0217"/>
    <w:rsid w:val="008A10C3"/>
    <w:rsid w:val="008A167C"/>
    <w:rsid w:val="008A2993"/>
    <w:rsid w:val="008A3764"/>
    <w:rsid w:val="008A5BB0"/>
    <w:rsid w:val="008A6B71"/>
    <w:rsid w:val="008B13AC"/>
    <w:rsid w:val="008B1E41"/>
    <w:rsid w:val="008B2289"/>
    <w:rsid w:val="008B4528"/>
    <w:rsid w:val="008B74F0"/>
    <w:rsid w:val="008C1767"/>
    <w:rsid w:val="008C1F05"/>
    <w:rsid w:val="008C5114"/>
    <w:rsid w:val="008D3252"/>
    <w:rsid w:val="008D620E"/>
    <w:rsid w:val="008D6A0C"/>
    <w:rsid w:val="008D7C56"/>
    <w:rsid w:val="008E1B8B"/>
    <w:rsid w:val="008F0091"/>
    <w:rsid w:val="008F0246"/>
    <w:rsid w:val="008F0DD6"/>
    <w:rsid w:val="008F2177"/>
    <w:rsid w:val="008F35D3"/>
    <w:rsid w:val="008F474E"/>
    <w:rsid w:val="008F6525"/>
    <w:rsid w:val="008F75B0"/>
    <w:rsid w:val="008F7C48"/>
    <w:rsid w:val="00900949"/>
    <w:rsid w:val="00900C6E"/>
    <w:rsid w:val="00903285"/>
    <w:rsid w:val="00906410"/>
    <w:rsid w:val="0091175A"/>
    <w:rsid w:val="00914F0F"/>
    <w:rsid w:val="009204D9"/>
    <w:rsid w:val="00921A86"/>
    <w:rsid w:val="0092417F"/>
    <w:rsid w:val="00925333"/>
    <w:rsid w:val="009258FC"/>
    <w:rsid w:val="00933377"/>
    <w:rsid w:val="00936FBC"/>
    <w:rsid w:val="009435A4"/>
    <w:rsid w:val="009462FC"/>
    <w:rsid w:val="00947AE0"/>
    <w:rsid w:val="00950F04"/>
    <w:rsid w:val="00951885"/>
    <w:rsid w:val="00952594"/>
    <w:rsid w:val="009558E9"/>
    <w:rsid w:val="00955A15"/>
    <w:rsid w:val="00956563"/>
    <w:rsid w:val="009602A5"/>
    <w:rsid w:val="00960BD3"/>
    <w:rsid w:val="00963167"/>
    <w:rsid w:val="0096722B"/>
    <w:rsid w:val="00974C8F"/>
    <w:rsid w:val="009766A7"/>
    <w:rsid w:val="009800CF"/>
    <w:rsid w:val="00980294"/>
    <w:rsid w:val="00984929"/>
    <w:rsid w:val="00985D36"/>
    <w:rsid w:val="00990D7D"/>
    <w:rsid w:val="009924F2"/>
    <w:rsid w:val="0099337C"/>
    <w:rsid w:val="00997FF6"/>
    <w:rsid w:val="009A0D8A"/>
    <w:rsid w:val="009A6DD3"/>
    <w:rsid w:val="009B5B7D"/>
    <w:rsid w:val="009B68B3"/>
    <w:rsid w:val="009C1F40"/>
    <w:rsid w:val="009C2003"/>
    <w:rsid w:val="009C2350"/>
    <w:rsid w:val="009C253E"/>
    <w:rsid w:val="009C4316"/>
    <w:rsid w:val="009D30DC"/>
    <w:rsid w:val="009D5382"/>
    <w:rsid w:val="009E1A00"/>
    <w:rsid w:val="009E282C"/>
    <w:rsid w:val="009F0AA9"/>
    <w:rsid w:val="009F2B75"/>
    <w:rsid w:val="009F2EE2"/>
    <w:rsid w:val="009F3F11"/>
    <w:rsid w:val="009F4FBC"/>
    <w:rsid w:val="009F6252"/>
    <w:rsid w:val="009F644D"/>
    <w:rsid w:val="009F7328"/>
    <w:rsid w:val="00A01C82"/>
    <w:rsid w:val="00A0661F"/>
    <w:rsid w:val="00A06EAD"/>
    <w:rsid w:val="00A07238"/>
    <w:rsid w:val="00A1521C"/>
    <w:rsid w:val="00A17DF5"/>
    <w:rsid w:val="00A22F75"/>
    <w:rsid w:val="00A24C6D"/>
    <w:rsid w:val="00A30481"/>
    <w:rsid w:val="00A31234"/>
    <w:rsid w:val="00A3319D"/>
    <w:rsid w:val="00A37969"/>
    <w:rsid w:val="00A42260"/>
    <w:rsid w:val="00A46F91"/>
    <w:rsid w:val="00A47C2C"/>
    <w:rsid w:val="00A5184A"/>
    <w:rsid w:val="00A519DE"/>
    <w:rsid w:val="00A54542"/>
    <w:rsid w:val="00A67FED"/>
    <w:rsid w:val="00A7098E"/>
    <w:rsid w:val="00A74D46"/>
    <w:rsid w:val="00A761C4"/>
    <w:rsid w:val="00A7668F"/>
    <w:rsid w:val="00A7678D"/>
    <w:rsid w:val="00A77A5F"/>
    <w:rsid w:val="00A8181F"/>
    <w:rsid w:val="00A8230E"/>
    <w:rsid w:val="00A84DCC"/>
    <w:rsid w:val="00A914D9"/>
    <w:rsid w:val="00A9337C"/>
    <w:rsid w:val="00A94E6B"/>
    <w:rsid w:val="00A96D59"/>
    <w:rsid w:val="00A976FF"/>
    <w:rsid w:val="00AA0263"/>
    <w:rsid w:val="00AA1BF8"/>
    <w:rsid w:val="00AA4056"/>
    <w:rsid w:val="00AB3E71"/>
    <w:rsid w:val="00AB5508"/>
    <w:rsid w:val="00AB575E"/>
    <w:rsid w:val="00AC0BEE"/>
    <w:rsid w:val="00AC1283"/>
    <w:rsid w:val="00AC46A3"/>
    <w:rsid w:val="00AD1E91"/>
    <w:rsid w:val="00AD5D7B"/>
    <w:rsid w:val="00AE5BF7"/>
    <w:rsid w:val="00AE6C36"/>
    <w:rsid w:val="00AF2F06"/>
    <w:rsid w:val="00B0048A"/>
    <w:rsid w:val="00B0074D"/>
    <w:rsid w:val="00B01DE6"/>
    <w:rsid w:val="00B02A12"/>
    <w:rsid w:val="00B03FC2"/>
    <w:rsid w:val="00B06AEA"/>
    <w:rsid w:val="00B07407"/>
    <w:rsid w:val="00B10B2C"/>
    <w:rsid w:val="00B14DC3"/>
    <w:rsid w:val="00B15509"/>
    <w:rsid w:val="00B15C9F"/>
    <w:rsid w:val="00B21B66"/>
    <w:rsid w:val="00B21E3A"/>
    <w:rsid w:val="00B233B4"/>
    <w:rsid w:val="00B307D7"/>
    <w:rsid w:val="00B3185E"/>
    <w:rsid w:val="00B3286C"/>
    <w:rsid w:val="00B3505C"/>
    <w:rsid w:val="00B36C4F"/>
    <w:rsid w:val="00B414F3"/>
    <w:rsid w:val="00B43658"/>
    <w:rsid w:val="00B4504A"/>
    <w:rsid w:val="00B5206C"/>
    <w:rsid w:val="00B60E37"/>
    <w:rsid w:val="00B6141E"/>
    <w:rsid w:val="00B62BAF"/>
    <w:rsid w:val="00B637DE"/>
    <w:rsid w:val="00B72F9B"/>
    <w:rsid w:val="00B740DF"/>
    <w:rsid w:val="00B74D65"/>
    <w:rsid w:val="00B77A47"/>
    <w:rsid w:val="00B803AD"/>
    <w:rsid w:val="00B806B6"/>
    <w:rsid w:val="00B82E0B"/>
    <w:rsid w:val="00B83899"/>
    <w:rsid w:val="00B83F1A"/>
    <w:rsid w:val="00B91795"/>
    <w:rsid w:val="00B9372D"/>
    <w:rsid w:val="00B94173"/>
    <w:rsid w:val="00BB1590"/>
    <w:rsid w:val="00BB2A8A"/>
    <w:rsid w:val="00BB2BEC"/>
    <w:rsid w:val="00BB6F1D"/>
    <w:rsid w:val="00BB7D25"/>
    <w:rsid w:val="00BC0BAB"/>
    <w:rsid w:val="00BC3388"/>
    <w:rsid w:val="00BC3DBF"/>
    <w:rsid w:val="00BC527F"/>
    <w:rsid w:val="00BC6532"/>
    <w:rsid w:val="00BD14FF"/>
    <w:rsid w:val="00BD3BB9"/>
    <w:rsid w:val="00BD4505"/>
    <w:rsid w:val="00BD5FF8"/>
    <w:rsid w:val="00BE4177"/>
    <w:rsid w:val="00BE4D34"/>
    <w:rsid w:val="00BE5939"/>
    <w:rsid w:val="00BE5B79"/>
    <w:rsid w:val="00BE6E50"/>
    <w:rsid w:val="00BF13E7"/>
    <w:rsid w:val="00BF1884"/>
    <w:rsid w:val="00BF23F7"/>
    <w:rsid w:val="00BF32AA"/>
    <w:rsid w:val="00BF41F5"/>
    <w:rsid w:val="00BF4AD7"/>
    <w:rsid w:val="00BF56FA"/>
    <w:rsid w:val="00BF592F"/>
    <w:rsid w:val="00BF7197"/>
    <w:rsid w:val="00C02AFB"/>
    <w:rsid w:val="00C07004"/>
    <w:rsid w:val="00C0719E"/>
    <w:rsid w:val="00C07271"/>
    <w:rsid w:val="00C07D96"/>
    <w:rsid w:val="00C10DE7"/>
    <w:rsid w:val="00C13941"/>
    <w:rsid w:val="00C166FE"/>
    <w:rsid w:val="00C171AC"/>
    <w:rsid w:val="00C17FBC"/>
    <w:rsid w:val="00C235FF"/>
    <w:rsid w:val="00C23FD5"/>
    <w:rsid w:val="00C24B4B"/>
    <w:rsid w:val="00C31F62"/>
    <w:rsid w:val="00C34BEE"/>
    <w:rsid w:val="00C3571E"/>
    <w:rsid w:val="00C35765"/>
    <w:rsid w:val="00C35929"/>
    <w:rsid w:val="00C37A36"/>
    <w:rsid w:val="00C407C1"/>
    <w:rsid w:val="00C414AF"/>
    <w:rsid w:val="00C421C5"/>
    <w:rsid w:val="00C43A2C"/>
    <w:rsid w:val="00C50C6A"/>
    <w:rsid w:val="00C51FFF"/>
    <w:rsid w:val="00C53240"/>
    <w:rsid w:val="00C543FC"/>
    <w:rsid w:val="00C5544F"/>
    <w:rsid w:val="00C559C7"/>
    <w:rsid w:val="00C56DA0"/>
    <w:rsid w:val="00C5711A"/>
    <w:rsid w:val="00C604B3"/>
    <w:rsid w:val="00C637ED"/>
    <w:rsid w:val="00C64599"/>
    <w:rsid w:val="00C66C3F"/>
    <w:rsid w:val="00C67C46"/>
    <w:rsid w:val="00C70D20"/>
    <w:rsid w:val="00C72C8C"/>
    <w:rsid w:val="00C75BF2"/>
    <w:rsid w:val="00C806A2"/>
    <w:rsid w:val="00C969C8"/>
    <w:rsid w:val="00C977C5"/>
    <w:rsid w:val="00CA339B"/>
    <w:rsid w:val="00CA54EF"/>
    <w:rsid w:val="00CB2E0B"/>
    <w:rsid w:val="00CB4BBD"/>
    <w:rsid w:val="00CB5496"/>
    <w:rsid w:val="00CB5585"/>
    <w:rsid w:val="00CB5DFE"/>
    <w:rsid w:val="00CB7C2E"/>
    <w:rsid w:val="00CC02C3"/>
    <w:rsid w:val="00CC14AE"/>
    <w:rsid w:val="00CC3647"/>
    <w:rsid w:val="00CC631B"/>
    <w:rsid w:val="00CD0514"/>
    <w:rsid w:val="00CD0FB7"/>
    <w:rsid w:val="00CD2741"/>
    <w:rsid w:val="00CD2AC9"/>
    <w:rsid w:val="00CD3C52"/>
    <w:rsid w:val="00CD3E8C"/>
    <w:rsid w:val="00CE07CB"/>
    <w:rsid w:val="00CE1F47"/>
    <w:rsid w:val="00CE2C9F"/>
    <w:rsid w:val="00CE4EB7"/>
    <w:rsid w:val="00CE73FC"/>
    <w:rsid w:val="00CF333E"/>
    <w:rsid w:val="00CF7762"/>
    <w:rsid w:val="00D004BA"/>
    <w:rsid w:val="00D01A30"/>
    <w:rsid w:val="00D025FC"/>
    <w:rsid w:val="00D0417D"/>
    <w:rsid w:val="00D06187"/>
    <w:rsid w:val="00D07F28"/>
    <w:rsid w:val="00D118AF"/>
    <w:rsid w:val="00D14222"/>
    <w:rsid w:val="00D1482C"/>
    <w:rsid w:val="00D160EC"/>
    <w:rsid w:val="00D24B11"/>
    <w:rsid w:val="00D25FB7"/>
    <w:rsid w:val="00D2610C"/>
    <w:rsid w:val="00D304ED"/>
    <w:rsid w:val="00D30A16"/>
    <w:rsid w:val="00D32741"/>
    <w:rsid w:val="00D32AAB"/>
    <w:rsid w:val="00D51F01"/>
    <w:rsid w:val="00D52AA0"/>
    <w:rsid w:val="00D53F36"/>
    <w:rsid w:val="00D5462A"/>
    <w:rsid w:val="00D54F72"/>
    <w:rsid w:val="00D5569A"/>
    <w:rsid w:val="00D570C3"/>
    <w:rsid w:val="00D67701"/>
    <w:rsid w:val="00D72C42"/>
    <w:rsid w:val="00D75CE6"/>
    <w:rsid w:val="00D82B2F"/>
    <w:rsid w:val="00D83DE3"/>
    <w:rsid w:val="00D85AE2"/>
    <w:rsid w:val="00D85FAD"/>
    <w:rsid w:val="00D87BBF"/>
    <w:rsid w:val="00D96199"/>
    <w:rsid w:val="00D9631E"/>
    <w:rsid w:val="00D97228"/>
    <w:rsid w:val="00DA03C2"/>
    <w:rsid w:val="00DA08C5"/>
    <w:rsid w:val="00DA0E0E"/>
    <w:rsid w:val="00DA4AD7"/>
    <w:rsid w:val="00DA6F67"/>
    <w:rsid w:val="00DC2BBE"/>
    <w:rsid w:val="00DD1CCF"/>
    <w:rsid w:val="00DD3D09"/>
    <w:rsid w:val="00DE1262"/>
    <w:rsid w:val="00DE4187"/>
    <w:rsid w:val="00DE4FA5"/>
    <w:rsid w:val="00DF0E06"/>
    <w:rsid w:val="00DF2BD4"/>
    <w:rsid w:val="00DF592A"/>
    <w:rsid w:val="00DF643C"/>
    <w:rsid w:val="00E00729"/>
    <w:rsid w:val="00E039AA"/>
    <w:rsid w:val="00E0612F"/>
    <w:rsid w:val="00E07A59"/>
    <w:rsid w:val="00E103F9"/>
    <w:rsid w:val="00E113E5"/>
    <w:rsid w:val="00E17485"/>
    <w:rsid w:val="00E20B8A"/>
    <w:rsid w:val="00E23759"/>
    <w:rsid w:val="00E25DA0"/>
    <w:rsid w:val="00E27599"/>
    <w:rsid w:val="00E33733"/>
    <w:rsid w:val="00E337E3"/>
    <w:rsid w:val="00E338AA"/>
    <w:rsid w:val="00E34318"/>
    <w:rsid w:val="00E35576"/>
    <w:rsid w:val="00E35F2B"/>
    <w:rsid w:val="00E373D2"/>
    <w:rsid w:val="00E41A3A"/>
    <w:rsid w:val="00E4267E"/>
    <w:rsid w:val="00E45936"/>
    <w:rsid w:val="00E46CF3"/>
    <w:rsid w:val="00E55D07"/>
    <w:rsid w:val="00E67B58"/>
    <w:rsid w:val="00E72A2A"/>
    <w:rsid w:val="00E74978"/>
    <w:rsid w:val="00E75A6C"/>
    <w:rsid w:val="00E769CE"/>
    <w:rsid w:val="00E76B0C"/>
    <w:rsid w:val="00E76C49"/>
    <w:rsid w:val="00E773A6"/>
    <w:rsid w:val="00E778EB"/>
    <w:rsid w:val="00E80BB1"/>
    <w:rsid w:val="00E829A8"/>
    <w:rsid w:val="00E92867"/>
    <w:rsid w:val="00EA388D"/>
    <w:rsid w:val="00EA62B5"/>
    <w:rsid w:val="00EA75B4"/>
    <w:rsid w:val="00EA7A46"/>
    <w:rsid w:val="00EA7DF5"/>
    <w:rsid w:val="00EB0AEF"/>
    <w:rsid w:val="00EB2756"/>
    <w:rsid w:val="00EC142A"/>
    <w:rsid w:val="00EC2A56"/>
    <w:rsid w:val="00EC4C63"/>
    <w:rsid w:val="00EC60CC"/>
    <w:rsid w:val="00EC76EC"/>
    <w:rsid w:val="00ED1F65"/>
    <w:rsid w:val="00ED208B"/>
    <w:rsid w:val="00ED2C1B"/>
    <w:rsid w:val="00EE0AB0"/>
    <w:rsid w:val="00EE18AA"/>
    <w:rsid w:val="00EE2985"/>
    <w:rsid w:val="00EE31FA"/>
    <w:rsid w:val="00EE37DF"/>
    <w:rsid w:val="00EF2802"/>
    <w:rsid w:val="00EF3E9B"/>
    <w:rsid w:val="00EF4AEE"/>
    <w:rsid w:val="00EF5FEC"/>
    <w:rsid w:val="00EF6BCE"/>
    <w:rsid w:val="00F03325"/>
    <w:rsid w:val="00F04A86"/>
    <w:rsid w:val="00F0698A"/>
    <w:rsid w:val="00F102D9"/>
    <w:rsid w:val="00F116DE"/>
    <w:rsid w:val="00F151BF"/>
    <w:rsid w:val="00F15FBA"/>
    <w:rsid w:val="00F203B6"/>
    <w:rsid w:val="00F2246F"/>
    <w:rsid w:val="00F238F7"/>
    <w:rsid w:val="00F264A5"/>
    <w:rsid w:val="00F276B1"/>
    <w:rsid w:val="00F316BA"/>
    <w:rsid w:val="00F3188A"/>
    <w:rsid w:val="00F32340"/>
    <w:rsid w:val="00F32D08"/>
    <w:rsid w:val="00F32DB4"/>
    <w:rsid w:val="00F357B0"/>
    <w:rsid w:val="00F36278"/>
    <w:rsid w:val="00F43364"/>
    <w:rsid w:val="00F441D9"/>
    <w:rsid w:val="00F4666A"/>
    <w:rsid w:val="00F46EFA"/>
    <w:rsid w:val="00F47191"/>
    <w:rsid w:val="00F5403B"/>
    <w:rsid w:val="00F546F1"/>
    <w:rsid w:val="00F5516A"/>
    <w:rsid w:val="00F55FCD"/>
    <w:rsid w:val="00F56CAB"/>
    <w:rsid w:val="00F63A7C"/>
    <w:rsid w:val="00F6434C"/>
    <w:rsid w:val="00F6623A"/>
    <w:rsid w:val="00F6754A"/>
    <w:rsid w:val="00F70864"/>
    <w:rsid w:val="00F710B4"/>
    <w:rsid w:val="00F74DE1"/>
    <w:rsid w:val="00F75165"/>
    <w:rsid w:val="00F75CA8"/>
    <w:rsid w:val="00F76200"/>
    <w:rsid w:val="00F8387F"/>
    <w:rsid w:val="00F84681"/>
    <w:rsid w:val="00F90099"/>
    <w:rsid w:val="00F91E81"/>
    <w:rsid w:val="00F93FA9"/>
    <w:rsid w:val="00F96682"/>
    <w:rsid w:val="00FA2335"/>
    <w:rsid w:val="00FA390A"/>
    <w:rsid w:val="00FB2C04"/>
    <w:rsid w:val="00FB3EFB"/>
    <w:rsid w:val="00FB65B9"/>
    <w:rsid w:val="00FB6FA2"/>
    <w:rsid w:val="00FC15FF"/>
    <w:rsid w:val="00FC4166"/>
    <w:rsid w:val="00FC5E93"/>
    <w:rsid w:val="00FC70CB"/>
    <w:rsid w:val="00FD1A85"/>
    <w:rsid w:val="00FD1F83"/>
    <w:rsid w:val="00FD2123"/>
    <w:rsid w:val="00FD3200"/>
    <w:rsid w:val="00FD75C4"/>
    <w:rsid w:val="00FD7FF7"/>
    <w:rsid w:val="00FE0A7D"/>
    <w:rsid w:val="00FE138D"/>
    <w:rsid w:val="00FE2E3B"/>
    <w:rsid w:val="00FE5954"/>
    <w:rsid w:val="00FE699F"/>
    <w:rsid w:val="00FF006D"/>
    <w:rsid w:val="00FF0B8B"/>
    <w:rsid w:val="00FF3B3A"/>
    <w:rsid w:val="00FF3ED8"/>
    <w:rsid w:val="00FF5935"/>
    <w:rsid w:val="00FF6419"/>
    <w:rsid w:val="00FF710A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C265993"/>
  <w15:chartTrackingRefBased/>
  <w15:docId w15:val="{5C93864C-31B3-4C80-8581-120DACDB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8E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ltrFFNSCip.dot</Template>
  <TotalTime>0</TotalTime>
  <Pages>1</Pages>
  <Words>67</Words>
  <Characters>382</Characters>
  <Application>Microsoft Office Word</Application>
  <DocSecurity>0</DocSecurity>
  <PresentationFormat>[Compatibility Mode]</PresentationFormat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