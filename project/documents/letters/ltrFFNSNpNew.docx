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E4E8A" w14:textId="77777777" w:rsidR="009631BF" w:rsidRDefault="000A3C33" w:rsidP="000A3C33">
      <w:pPr>
        <w:rPr>
          <w:color w:val="000000"/>
        </w:rPr>
      </w:pPr>
      <w:r w:rsidRPr="000A3C33">
        <w:rPr>
          <w:color w:val="000000"/>
        </w:rPr>
        <w:t xml:space="preserve">This regular application filed on </w:t>
      </w:r>
      <w:r w:rsidR="009631BF" w:rsidRPr="009631BF">
        <w:rPr>
          <w:color w:val="000000"/>
        </w:rPr>
        <w:t>&lt;&lt;filedDate&gt;&gt;</w:t>
      </w:r>
      <w:r w:rsidRPr="000A3C33">
        <w:rPr>
          <w:color w:val="000000"/>
        </w:rPr>
        <w:t xml:space="preserve"> claims priority to an earlier provisional application filed on </w:t>
      </w:r>
      <w:r w:rsidR="009631BF" w:rsidRPr="009631BF">
        <w:rPr>
          <w:bCs/>
        </w:rPr>
        <w:t>&lt;&lt;provisionalFilingDate&gt;&gt;</w:t>
      </w:r>
      <w:r w:rsidRPr="000A3C33">
        <w:rPr>
          <w:color w:val="000000"/>
        </w:rPr>
        <w:t xml:space="preserve">.  In the provisional case, no Foreign Filings were done. </w:t>
      </w:r>
      <w:r w:rsidRPr="000A3C33">
        <w:rPr>
          <w:color w:val="000000"/>
        </w:rPr>
        <w:br/>
      </w:r>
    </w:p>
    <w:p w14:paraId="6177E3F7" w14:textId="77777777" w:rsidR="009631BF" w:rsidRDefault="000A3C33" w:rsidP="000A3C33">
      <w:pPr>
        <w:rPr>
          <w:color w:val="000000"/>
        </w:rPr>
      </w:pPr>
      <w:r w:rsidRPr="000A3C33">
        <w:rPr>
          <w:color w:val="000000"/>
        </w:rPr>
        <w:t xml:space="preserve">Is there any "new matter" in the regular application and is it important /sufficient enough to warrant Foreign Filing? </w:t>
      </w:r>
    </w:p>
    <w:p w14:paraId="4F7160DB" w14:textId="77777777" w:rsidR="009631BF" w:rsidRDefault="009631BF" w:rsidP="000A3C33">
      <w:pPr>
        <w:rPr>
          <w:color w:val="000000"/>
        </w:rPr>
      </w:pPr>
    </w:p>
    <w:p w14:paraId="4B9DA180" w14:textId="77777777" w:rsidR="000A3C33" w:rsidRPr="000A3C33" w:rsidRDefault="000A3C33" w:rsidP="000A3C33">
      <w:pPr>
        <w:rPr>
          <w:color w:val="000000"/>
        </w:rPr>
      </w:pPr>
      <w:r w:rsidRPr="000A3C33">
        <w:rPr>
          <w:color w:val="000000"/>
        </w:rPr>
        <w:t xml:space="preserve">If we do not receive a response in one week we will include this on the Foreign Filing Reminder Report sent to the client. </w:t>
      </w:r>
    </w:p>
    <w:p w14:paraId="79499392" w14:textId="77777777" w:rsidR="000A3C33" w:rsidRPr="000A3C33" w:rsidRDefault="000A3C33" w:rsidP="000A3C33">
      <w:pPr>
        <w:rPr>
          <w:color w:val="000000"/>
        </w:rPr>
      </w:pPr>
    </w:p>
    <w:p w14:paraId="16AF53B5" w14:textId="77777777" w:rsidR="000A3C33" w:rsidRPr="000A3C33" w:rsidRDefault="000A3C33" w:rsidP="000A3C33">
      <w:pPr>
        <w:rPr>
          <w:color w:val="000000"/>
        </w:rPr>
      </w:pPr>
    </w:p>
    <w:p w14:paraId="5F2B1068" w14:textId="77777777" w:rsidR="000A3C33" w:rsidRPr="000A3C33" w:rsidRDefault="000A3C33" w:rsidP="000A3C33">
      <w:pPr>
        <w:rPr>
          <w:color w:val="000000"/>
        </w:rPr>
      </w:pPr>
    </w:p>
    <w:p w14:paraId="122154D4" w14:textId="77777777" w:rsidR="000A3C33" w:rsidRPr="000A3C33" w:rsidRDefault="000A3C33" w:rsidP="000A3C33">
      <w:pPr>
        <w:rPr>
          <w:color w:val="000000"/>
        </w:rPr>
      </w:pPr>
    </w:p>
    <w:p w14:paraId="23C003D6" w14:textId="77777777" w:rsidR="000A3C33" w:rsidRPr="000A3C33" w:rsidRDefault="000A3C33" w:rsidP="000A3C33">
      <w:pPr>
        <w:rPr>
          <w:color w:val="000000"/>
        </w:rPr>
      </w:pPr>
    </w:p>
    <w:sectPr w:rsidR="000A3C33" w:rsidRPr="000A3C33" w:rsidSect="00CA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6ED7"/>
    <w:rsid w:val="00001227"/>
    <w:rsid w:val="000112F6"/>
    <w:rsid w:val="000136E7"/>
    <w:rsid w:val="000141D5"/>
    <w:rsid w:val="00015953"/>
    <w:rsid w:val="00015A96"/>
    <w:rsid w:val="00017553"/>
    <w:rsid w:val="000275C2"/>
    <w:rsid w:val="0003350F"/>
    <w:rsid w:val="000335ED"/>
    <w:rsid w:val="0003475B"/>
    <w:rsid w:val="00034CA7"/>
    <w:rsid w:val="00037D54"/>
    <w:rsid w:val="0004360B"/>
    <w:rsid w:val="0004480F"/>
    <w:rsid w:val="00046DD7"/>
    <w:rsid w:val="00050660"/>
    <w:rsid w:val="00050AD3"/>
    <w:rsid w:val="00051D51"/>
    <w:rsid w:val="00052674"/>
    <w:rsid w:val="000528E1"/>
    <w:rsid w:val="000609B7"/>
    <w:rsid w:val="00060B0B"/>
    <w:rsid w:val="00061CA7"/>
    <w:rsid w:val="00064642"/>
    <w:rsid w:val="00064CC4"/>
    <w:rsid w:val="00066375"/>
    <w:rsid w:val="000714AE"/>
    <w:rsid w:val="0007224B"/>
    <w:rsid w:val="00073A67"/>
    <w:rsid w:val="00075A88"/>
    <w:rsid w:val="00080E18"/>
    <w:rsid w:val="000816FA"/>
    <w:rsid w:val="00081F12"/>
    <w:rsid w:val="000825C4"/>
    <w:rsid w:val="00084308"/>
    <w:rsid w:val="00084C4D"/>
    <w:rsid w:val="00085698"/>
    <w:rsid w:val="00085FE9"/>
    <w:rsid w:val="00086321"/>
    <w:rsid w:val="000904B2"/>
    <w:rsid w:val="00091872"/>
    <w:rsid w:val="00091C66"/>
    <w:rsid w:val="00091CB5"/>
    <w:rsid w:val="0009398B"/>
    <w:rsid w:val="00094181"/>
    <w:rsid w:val="00095278"/>
    <w:rsid w:val="000974E0"/>
    <w:rsid w:val="000A09F5"/>
    <w:rsid w:val="000A3C33"/>
    <w:rsid w:val="000A527E"/>
    <w:rsid w:val="000A658B"/>
    <w:rsid w:val="000A69E1"/>
    <w:rsid w:val="000A70F4"/>
    <w:rsid w:val="000B26D3"/>
    <w:rsid w:val="000B58C1"/>
    <w:rsid w:val="000B784F"/>
    <w:rsid w:val="000C1D0D"/>
    <w:rsid w:val="000C5336"/>
    <w:rsid w:val="000D0212"/>
    <w:rsid w:val="000D134C"/>
    <w:rsid w:val="000D4B6F"/>
    <w:rsid w:val="000E0466"/>
    <w:rsid w:val="000E16DE"/>
    <w:rsid w:val="000E1C14"/>
    <w:rsid w:val="000E25F7"/>
    <w:rsid w:val="000E2E5C"/>
    <w:rsid w:val="000E5D68"/>
    <w:rsid w:val="000F2727"/>
    <w:rsid w:val="000F434D"/>
    <w:rsid w:val="000F4FD2"/>
    <w:rsid w:val="000F6306"/>
    <w:rsid w:val="0010279C"/>
    <w:rsid w:val="00103FAA"/>
    <w:rsid w:val="00105398"/>
    <w:rsid w:val="00107153"/>
    <w:rsid w:val="00116C8A"/>
    <w:rsid w:val="00116ED7"/>
    <w:rsid w:val="0012033D"/>
    <w:rsid w:val="00132E5A"/>
    <w:rsid w:val="00134625"/>
    <w:rsid w:val="00136EE8"/>
    <w:rsid w:val="00141794"/>
    <w:rsid w:val="00141F7C"/>
    <w:rsid w:val="001425C2"/>
    <w:rsid w:val="00143379"/>
    <w:rsid w:val="001473BC"/>
    <w:rsid w:val="00147F56"/>
    <w:rsid w:val="001500BE"/>
    <w:rsid w:val="00152342"/>
    <w:rsid w:val="001562B1"/>
    <w:rsid w:val="00163C1A"/>
    <w:rsid w:val="0016401A"/>
    <w:rsid w:val="00167CC5"/>
    <w:rsid w:val="00171B25"/>
    <w:rsid w:val="00171C8E"/>
    <w:rsid w:val="00172A82"/>
    <w:rsid w:val="00176A0C"/>
    <w:rsid w:val="00177926"/>
    <w:rsid w:val="0018074D"/>
    <w:rsid w:val="001817BD"/>
    <w:rsid w:val="00184CBE"/>
    <w:rsid w:val="00185B22"/>
    <w:rsid w:val="001872B0"/>
    <w:rsid w:val="001906F8"/>
    <w:rsid w:val="00190DB2"/>
    <w:rsid w:val="00191360"/>
    <w:rsid w:val="001950ED"/>
    <w:rsid w:val="001A04D6"/>
    <w:rsid w:val="001A4BA1"/>
    <w:rsid w:val="001A4FDB"/>
    <w:rsid w:val="001A6FDA"/>
    <w:rsid w:val="001B0CA1"/>
    <w:rsid w:val="001B2720"/>
    <w:rsid w:val="001B4C51"/>
    <w:rsid w:val="001B4FD1"/>
    <w:rsid w:val="001B5894"/>
    <w:rsid w:val="001B669A"/>
    <w:rsid w:val="001B67C9"/>
    <w:rsid w:val="001C4F39"/>
    <w:rsid w:val="001C7529"/>
    <w:rsid w:val="001D1B87"/>
    <w:rsid w:val="001D216F"/>
    <w:rsid w:val="001D3C8D"/>
    <w:rsid w:val="001D3CBB"/>
    <w:rsid w:val="001D405F"/>
    <w:rsid w:val="001E171E"/>
    <w:rsid w:val="001E2694"/>
    <w:rsid w:val="001E2B77"/>
    <w:rsid w:val="001E3166"/>
    <w:rsid w:val="001E3A61"/>
    <w:rsid w:val="001E3C55"/>
    <w:rsid w:val="001E5C68"/>
    <w:rsid w:val="001E5DC4"/>
    <w:rsid w:val="001E62FE"/>
    <w:rsid w:val="001F26FA"/>
    <w:rsid w:val="001F6426"/>
    <w:rsid w:val="001F7032"/>
    <w:rsid w:val="0020190E"/>
    <w:rsid w:val="00202D45"/>
    <w:rsid w:val="002033B1"/>
    <w:rsid w:val="00203F6D"/>
    <w:rsid w:val="00211B56"/>
    <w:rsid w:val="00212670"/>
    <w:rsid w:val="002143B3"/>
    <w:rsid w:val="00215002"/>
    <w:rsid w:val="002164C3"/>
    <w:rsid w:val="00217AB0"/>
    <w:rsid w:val="00221A95"/>
    <w:rsid w:val="00222466"/>
    <w:rsid w:val="002229F1"/>
    <w:rsid w:val="00227F7A"/>
    <w:rsid w:val="00234C49"/>
    <w:rsid w:val="0023648E"/>
    <w:rsid w:val="00242239"/>
    <w:rsid w:val="00242DC4"/>
    <w:rsid w:val="00243C79"/>
    <w:rsid w:val="00244E0C"/>
    <w:rsid w:val="00246390"/>
    <w:rsid w:val="00250081"/>
    <w:rsid w:val="00250A0B"/>
    <w:rsid w:val="00251781"/>
    <w:rsid w:val="00252190"/>
    <w:rsid w:val="00253127"/>
    <w:rsid w:val="0025336C"/>
    <w:rsid w:val="00260709"/>
    <w:rsid w:val="00261B78"/>
    <w:rsid w:val="002646BF"/>
    <w:rsid w:val="00265D8F"/>
    <w:rsid w:val="00266325"/>
    <w:rsid w:val="002669E1"/>
    <w:rsid w:val="00274FED"/>
    <w:rsid w:val="0027532F"/>
    <w:rsid w:val="002753A3"/>
    <w:rsid w:val="00276C38"/>
    <w:rsid w:val="00276F4E"/>
    <w:rsid w:val="00281E56"/>
    <w:rsid w:val="002848FF"/>
    <w:rsid w:val="0028510F"/>
    <w:rsid w:val="00286C55"/>
    <w:rsid w:val="00290281"/>
    <w:rsid w:val="00290961"/>
    <w:rsid w:val="00290AC4"/>
    <w:rsid w:val="00292250"/>
    <w:rsid w:val="002A2D21"/>
    <w:rsid w:val="002A2EA1"/>
    <w:rsid w:val="002A5D8C"/>
    <w:rsid w:val="002A6C5B"/>
    <w:rsid w:val="002A6CD0"/>
    <w:rsid w:val="002B2B9D"/>
    <w:rsid w:val="002B4CFE"/>
    <w:rsid w:val="002B67EF"/>
    <w:rsid w:val="002B778E"/>
    <w:rsid w:val="002C3225"/>
    <w:rsid w:val="002C388A"/>
    <w:rsid w:val="002C6EF9"/>
    <w:rsid w:val="002D14C8"/>
    <w:rsid w:val="002D3058"/>
    <w:rsid w:val="002D4B46"/>
    <w:rsid w:val="002D6CDD"/>
    <w:rsid w:val="002E0034"/>
    <w:rsid w:val="002E128A"/>
    <w:rsid w:val="002E163D"/>
    <w:rsid w:val="002E2FAD"/>
    <w:rsid w:val="002E4104"/>
    <w:rsid w:val="002E542F"/>
    <w:rsid w:val="002E6D87"/>
    <w:rsid w:val="002E718E"/>
    <w:rsid w:val="002F323A"/>
    <w:rsid w:val="00304BF7"/>
    <w:rsid w:val="00311E5E"/>
    <w:rsid w:val="00316703"/>
    <w:rsid w:val="00316D90"/>
    <w:rsid w:val="003241F3"/>
    <w:rsid w:val="00333472"/>
    <w:rsid w:val="00334ABB"/>
    <w:rsid w:val="00336B41"/>
    <w:rsid w:val="00337197"/>
    <w:rsid w:val="0034337B"/>
    <w:rsid w:val="003474E5"/>
    <w:rsid w:val="00347C7A"/>
    <w:rsid w:val="00351045"/>
    <w:rsid w:val="003518D6"/>
    <w:rsid w:val="003525AB"/>
    <w:rsid w:val="00353FF2"/>
    <w:rsid w:val="00355916"/>
    <w:rsid w:val="00355C71"/>
    <w:rsid w:val="00356D44"/>
    <w:rsid w:val="0036074E"/>
    <w:rsid w:val="0036094B"/>
    <w:rsid w:val="00360BD7"/>
    <w:rsid w:val="003658B5"/>
    <w:rsid w:val="00365F60"/>
    <w:rsid w:val="0037014F"/>
    <w:rsid w:val="00370B29"/>
    <w:rsid w:val="00371374"/>
    <w:rsid w:val="00372CB1"/>
    <w:rsid w:val="00374D77"/>
    <w:rsid w:val="003852B6"/>
    <w:rsid w:val="0038692A"/>
    <w:rsid w:val="0039112F"/>
    <w:rsid w:val="003924D3"/>
    <w:rsid w:val="003925FF"/>
    <w:rsid w:val="00392967"/>
    <w:rsid w:val="00394D16"/>
    <w:rsid w:val="003A0845"/>
    <w:rsid w:val="003A54C6"/>
    <w:rsid w:val="003A5F7E"/>
    <w:rsid w:val="003A6646"/>
    <w:rsid w:val="003A6B55"/>
    <w:rsid w:val="003B0B3A"/>
    <w:rsid w:val="003B5210"/>
    <w:rsid w:val="003B61A0"/>
    <w:rsid w:val="003B6BF8"/>
    <w:rsid w:val="003B729E"/>
    <w:rsid w:val="003C1999"/>
    <w:rsid w:val="003C1AB4"/>
    <w:rsid w:val="003C2021"/>
    <w:rsid w:val="003C2BCF"/>
    <w:rsid w:val="003C38D9"/>
    <w:rsid w:val="003C6170"/>
    <w:rsid w:val="003D17E4"/>
    <w:rsid w:val="003D7F31"/>
    <w:rsid w:val="003E2719"/>
    <w:rsid w:val="003E30FC"/>
    <w:rsid w:val="003E4302"/>
    <w:rsid w:val="003F4CA9"/>
    <w:rsid w:val="003F5219"/>
    <w:rsid w:val="003F545B"/>
    <w:rsid w:val="0040179B"/>
    <w:rsid w:val="00404B93"/>
    <w:rsid w:val="0040595D"/>
    <w:rsid w:val="004065DE"/>
    <w:rsid w:val="00413909"/>
    <w:rsid w:val="00413FB1"/>
    <w:rsid w:val="00415511"/>
    <w:rsid w:val="004165F0"/>
    <w:rsid w:val="004168BD"/>
    <w:rsid w:val="00417145"/>
    <w:rsid w:val="00423489"/>
    <w:rsid w:val="00425933"/>
    <w:rsid w:val="00426F49"/>
    <w:rsid w:val="004322E1"/>
    <w:rsid w:val="00442FA2"/>
    <w:rsid w:val="00447D8F"/>
    <w:rsid w:val="00451265"/>
    <w:rsid w:val="0045190C"/>
    <w:rsid w:val="00454BBE"/>
    <w:rsid w:val="00456EF4"/>
    <w:rsid w:val="004610F2"/>
    <w:rsid w:val="00463923"/>
    <w:rsid w:val="004669E7"/>
    <w:rsid w:val="0046730A"/>
    <w:rsid w:val="004741AD"/>
    <w:rsid w:val="00483053"/>
    <w:rsid w:val="00483F6B"/>
    <w:rsid w:val="00491BA8"/>
    <w:rsid w:val="00494C30"/>
    <w:rsid w:val="00495DAC"/>
    <w:rsid w:val="004A0DA5"/>
    <w:rsid w:val="004A47AA"/>
    <w:rsid w:val="004A6BE4"/>
    <w:rsid w:val="004A787B"/>
    <w:rsid w:val="004B48AC"/>
    <w:rsid w:val="004B4944"/>
    <w:rsid w:val="004B4B69"/>
    <w:rsid w:val="004B5B9D"/>
    <w:rsid w:val="004B6CB6"/>
    <w:rsid w:val="004B7A88"/>
    <w:rsid w:val="004C0353"/>
    <w:rsid w:val="004C0CC4"/>
    <w:rsid w:val="004C160A"/>
    <w:rsid w:val="004C3BB3"/>
    <w:rsid w:val="004C44F5"/>
    <w:rsid w:val="004C47D0"/>
    <w:rsid w:val="004C5215"/>
    <w:rsid w:val="004D0438"/>
    <w:rsid w:val="004D153C"/>
    <w:rsid w:val="004D16A2"/>
    <w:rsid w:val="004D1727"/>
    <w:rsid w:val="004D278A"/>
    <w:rsid w:val="004D34E0"/>
    <w:rsid w:val="004D698B"/>
    <w:rsid w:val="004E0A27"/>
    <w:rsid w:val="004E160F"/>
    <w:rsid w:val="004E45FE"/>
    <w:rsid w:val="004F65D9"/>
    <w:rsid w:val="004F6938"/>
    <w:rsid w:val="004F6CDF"/>
    <w:rsid w:val="005016BF"/>
    <w:rsid w:val="00511C23"/>
    <w:rsid w:val="00511CC4"/>
    <w:rsid w:val="00512925"/>
    <w:rsid w:val="00514E3E"/>
    <w:rsid w:val="00515F8E"/>
    <w:rsid w:val="00520F4E"/>
    <w:rsid w:val="005221C3"/>
    <w:rsid w:val="0052334C"/>
    <w:rsid w:val="00523B2F"/>
    <w:rsid w:val="005278EB"/>
    <w:rsid w:val="00530B5C"/>
    <w:rsid w:val="00533C49"/>
    <w:rsid w:val="00533F52"/>
    <w:rsid w:val="00534518"/>
    <w:rsid w:val="00534EA3"/>
    <w:rsid w:val="00536B55"/>
    <w:rsid w:val="00537330"/>
    <w:rsid w:val="005409A8"/>
    <w:rsid w:val="00543A51"/>
    <w:rsid w:val="00543F07"/>
    <w:rsid w:val="00545470"/>
    <w:rsid w:val="00547BB1"/>
    <w:rsid w:val="00552933"/>
    <w:rsid w:val="005536E5"/>
    <w:rsid w:val="00554837"/>
    <w:rsid w:val="00557932"/>
    <w:rsid w:val="005600F2"/>
    <w:rsid w:val="005608C6"/>
    <w:rsid w:val="00560BD1"/>
    <w:rsid w:val="00564B04"/>
    <w:rsid w:val="00565F06"/>
    <w:rsid w:val="00567455"/>
    <w:rsid w:val="0057041C"/>
    <w:rsid w:val="005747E9"/>
    <w:rsid w:val="00574D83"/>
    <w:rsid w:val="00575199"/>
    <w:rsid w:val="00581740"/>
    <w:rsid w:val="00581893"/>
    <w:rsid w:val="00582589"/>
    <w:rsid w:val="0058402D"/>
    <w:rsid w:val="00584BC1"/>
    <w:rsid w:val="00584EC5"/>
    <w:rsid w:val="00586CAB"/>
    <w:rsid w:val="00590AC3"/>
    <w:rsid w:val="00590B4C"/>
    <w:rsid w:val="00593A5D"/>
    <w:rsid w:val="00597676"/>
    <w:rsid w:val="005A259A"/>
    <w:rsid w:val="005A40AD"/>
    <w:rsid w:val="005A5127"/>
    <w:rsid w:val="005A51F0"/>
    <w:rsid w:val="005A6128"/>
    <w:rsid w:val="005B1560"/>
    <w:rsid w:val="005B1D0A"/>
    <w:rsid w:val="005B6DC5"/>
    <w:rsid w:val="005B7009"/>
    <w:rsid w:val="005B786A"/>
    <w:rsid w:val="005B7C2A"/>
    <w:rsid w:val="005C2946"/>
    <w:rsid w:val="005C2E86"/>
    <w:rsid w:val="005C5574"/>
    <w:rsid w:val="005C69F7"/>
    <w:rsid w:val="005D0A38"/>
    <w:rsid w:val="005D1160"/>
    <w:rsid w:val="005D53DA"/>
    <w:rsid w:val="005D54C0"/>
    <w:rsid w:val="005D5C0D"/>
    <w:rsid w:val="005D7698"/>
    <w:rsid w:val="005E13C9"/>
    <w:rsid w:val="005E168C"/>
    <w:rsid w:val="005E192B"/>
    <w:rsid w:val="005E3F2D"/>
    <w:rsid w:val="005E4702"/>
    <w:rsid w:val="005E5306"/>
    <w:rsid w:val="005E79E6"/>
    <w:rsid w:val="005F1204"/>
    <w:rsid w:val="005F4DFA"/>
    <w:rsid w:val="005F5264"/>
    <w:rsid w:val="005F7250"/>
    <w:rsid w:val="005F78F3"/>
    <w:rsid w:val="0060198A"/>
    <w:rsid w:val="006055EE"/>
    <w:rsid w:val="006077F8"/>
    <w:rsid w:val="00611F6E"/>
    <w:rsid w:val="00612051"/>
    <w:rsid w:val="006120AF"/>
    <w:rsid w:val="00613297"/>
    <w:rsid w:val="00617EAB"/>
    <w:rsid w:val="006200B4"/>
    <w:rsid w:val="00623BD2"/>
    <w:rsid w:val="00627936"/>
    <w:rsid w:val="00627BAF"/>
    <w:rsid w:val="0063093F"/>
    <w:rsid w:val="00635120"/>
    <w:rsid w:val="006352B1"/>
    <w:rsid w:val="00635A6D"/>
    <w:rsid w:val="00643820"/>
    <w:rsid w:val="00652B73"/>
    <w:rsid w:val="0065417B"/>
    <w:rsid w:val="006543D2"/>
    <w:rsid w:val="0066049A"/>
    <w:rsid w:val="00660734"/>
    <w:rsid w:val="00661187"/>
    <w:rsid w:val="00663EF6"/>
    <w:rsid w:val="006653BF"/>
    <w:rsid w:val="006657E1"/>
    <w:rsid w:val="0066758E"/>
    <w:rsid w:val="006709E0"/>
    <w:rsid w:val="00671EB3"/>
    <w:rsid w:val="006720D9"/>
    <w:rsid w:val="00677A6C"/>
    <w:rsid w:val="006853FB"/>
    <w:rsid w:val="00687486"/>
    <w:rsid w:val="00690BA1"/>
    <w:rsid w:val="0069125B"/>
    <w:rsid w:val="006924E8"/>
    <w:rsid w:val="00695FF8"/>
    <w:rsid w:val="006962EA"/>
    <w:rsid w:val="006A162F"/>
    <w:rsid w:val="006A2007"/>
    <w:rsid w:val="006A6520"/>
    <w:rsid w:val="006B06A4"/>
    <w:rsid w:val="006B23C7"/>
    <w:rsid w:val="006B3424"/>
    <w:rsid w:val="006B49D3"/>
    <w:rsid w:val="006B4C61"/>
    <w:rsid w:val="006C03E2"/>
    <w:rsid w:val="006C33A0"/>
    <w:rsid w:val="006C3FEA"/>
    <w:rsid w:val="006C54BA"/>
    <w:rsid w:val="006C6050"/>
    <w:rsid w:val="006C6A84"/>
    <w:rsid w:val="006D4FBD"/>
    <w:rsid w:val="006D6A6E"/>
    <w:rsid w:val="006E23F3"/>
    <w:rsid w:val="006F6089"/>
    <w:rsid w:val="006F7B14"/>
    <w:rsid w:val="00701321"/>
    <w:rsid w:val="00702493"/>
    <w:rsid w:val="00704A48"/>
    <w:rsid w:val="00707117"/>
    <w:rsid w:val="00711108"/>
    <w:rsid w:val="007127AD"/>
    <w:rsid w:val="0071587F"/>
    <w:rsid w:val="00717A38"/>
    <w:rsid w:val="00720401"/>
    <w:rsid w:val="00720612"/>
    <w:rsid w:val="007207F5"/>
    <w:rsid w:val="00722455"/>
    <w:rsid w:val="00727B60"/>
    <w:rsid w:val="00727CB1"/>
    <w:rsid w:val="00735B88"/>
    <w:rsid w:val="00743BA0"/>
    <w:rsid w:val="00744779"/>
    <w:rsid w:val="00750A5C"/>
    <w:rsid w:val="00752C60"/>
    <w:rsid w:val="00753C8B"/>
    <w:rsid w:val="00754D6E"/>
    <w:rsid w:val="007570F5"/>
    <w:rsid w:val="00766E55"/>
    <w:rsid w:val="00767CFD"/>
    <w:rsid w:val="00777580"/>
    <w:rsid w:val="007779EB"/>
    <w:rsid w:val="0078030E"/>
    <w:rsid w:val="00783734"/>
    <w:rsid w:val="00783976"/>
    <w:rsid w:val="00783DE2"/>
    <w:rsid w:val="007842BB"/>
    <w:rsid w:val="00786628"/>
    <w:rsid w:val="00786CBC"/>
    <w:rsid w:val="007874B1"/>
    <w:rsid w:val="00790743"/>
    <w:rsid w:val="00794A4B"/>
    <w:rsid w:val="0079723C"/>
    <w:rsid w:val="007A2342"/>
    <w:rsid w:val="007A5878"/>
    <w:rsid w:val="007A5913"/>
    <w:rsid w:val="007A7E48"/>
    <w:rsid w:val="007B462B"/>
    <w:rsid w:val="007B65A9"/>
    <w:rsid w:val="007B6836"/>
    <w:rsid w:val="007B6B26"/>
    <w:rsid w:val="007C02C6"/>
    <w:rsid w:val="007C0623"/>
    <w:rsid w:val="007C25E1"/>
    <w:rsid w:val="007C3198"/>
    <w:rsid w:val="007C4EB2"/>
    <w:rsid w:val="007C54B7"/>
    <w:rsid w:val="007C7571"/>
    <w:rsid w:val="007C782B"/>
    <w:rsid w:val="007D0C44"/>
    <w:rsid w:val="007D15D7"/>
    <w:rsid w:val="007D187C"/>
    <w:rsid w:val="007D5026"/>
    <w:rsid w:val="007D5674"/>
    <w:rsid w:val="007E0246"/>
    <w:rsid w:val="007E19CF"/>
    <w:rsid w:val="007E52C0"/>
    <w:rsid w:val="007E5F97"/>
    <w:rsid w:val="007F1CB2"/>
    <w:rsid w:val="007F38E5"/>
    <w:rsid w:val="007F4227"/>
    <w:rsid w:val="007F5A0A"/>
    <w:rsid w:val="00800C4C"/>
    <w:rsid w:val="00801692"/>
    <w:rsid w:val="00806963"/>
    <w:rsid w:val="00817483"/>
    <w:rsid w:val="0081779A"/>
    <w:rsid w:val="0081782A"/>
    <w:rsid w:val="00820ADA"/>
    <w:rsid w:val="00822821"/>
    <w:rsid w:val="00834491"/>
    <w:rsid w:val="008464E5"/>
    <w:rsid w:val="00846E8A"/>
    <w:rsid w:val="00847514"/>
    <w:rsid w:val="00850000"/>
    <w:rsid w:val="00850FDD"/>
    <w:rsid w:val="0085307A"/>
    <w:rsid w:val="00853782"/>
    <w:rsid w:val="008573A4"/>
    <w:rsid w:val="00857CD0"/>
    <w:rsid w:val="008617EE"/>
    <w:rsid w:val="00863176"/>
    <w:rsid w:val="0087098E"/>
    <w:rsid w:val="00870EAC"/>
    <w:rsid w:val="00870F5B"/>
    <w:rsid w:val="00876235"/>
    <w:rsid w:val="008770B0"/>
    <w:rsid w:val="008811DA"/>
    <w:rsid w:val="0088396F"/>
    <w:rsid w:val="008858C9"/>
    <w:rsid w:val="00890363"/>
    <w:rsid w:val="008931A7"/>
    <w:rsid w:val="00893ADA"/>
    <w:rsid w:val="00893D85"/>
    <w:rsid w:val="008956F2"/>
    <w:rsid w:val="008A0217"/>
    <w:rsid w:val="008A10C3"/>
    <w:rsid w:val="008A167C"/>
    <w:rsid w:val="008A2993"/>
    <w:rsid w:val="008A3764"/>
    <w:rsid w:val="008A5BB0"/>
    <w:rsid w:val="008A6B71"/>
    <w:rsid w:val="008B13AC"/>
    <w:rsid w:val="008B1E41"/>
    <w:rsid w:val="008B2289"/>
    <w:rsid w:val="008B4528"/>
    <w:rsid w:val="008B74F0"/>
    <w:rsid w:val="008C1767"/>
    <w:rsid w:val="008C1F05"/>
    <w:rsid w:val="008C5114"/>
    <w:rsid w:val="008D3252"/>
    <w:rsid w:val="008D620E"/>
    <w:rsid w:val="008D6A0C"/>
    <w:rsid w:val="008D7C56"/>
    <w:rsid w:val="008E1B8B"/>
    <w:rsid w:val="008F0091"/>
    <w:rsid w:val="008F0246"/>
    <w:rsid w:val="008F0DD6"/>
    <w:rsid w:val="008F2177"/>
    <w:rsid w:val="008F35D3"/>
    <w:rsid w:val="008F474E"/>
    <w:rsid w:val="008F6525"/>
    <w:rsid w:val="008F75B0"/>
    <w:rsid w:val="008F7C48"/>
    <w:rsid w:val="00900949"/>
    <w:rsid w:val="00900C6E"/>
    <w:rsid w:val="00903285"/>
    <w:rsid w:val="00906410"/>
    <w:rsid w:val="0091175A"/>
    <w:rsid w:val="00914F0F"/>
    <w:rsid w:val="009204D9"/>
    <w:rsid w:val="00921A86"/>
    <w:rsid w:val="0092417F"/>
    <w:rsid w:val="00925333"/>
    <w:rsid w:val="009258FC"/>
    <w:rsid w:val="00933377"/>
    <w:rsid w:val="00936FBC"/>
    <w:rsid w:val="009435A4"/>
    <w:rsid w:val="009462FC"/>
    <w:rsid w:val="00947AE0"/>
    <w:rsid w:val="00950F04"/>
    <w:rsid w:val="00951885"/>
    <w:rsid w:val="00952594"/>
    <w:rsid w:val="009558E9"/>
    <w:rsid w:val="00955A15"/>
    <w:rsid w:val="00956563"/>
    <w:rsid w:val="009602A5"/>
    <w:rsid w:val="00960BD3"/>
    <w:rsid w:val="00963167"/>
    <w:rsid w:val="009631BF"/>
    <w:rsid w:val="0096722B"/>
    <w:rsid w:val="00974C8F"/>
    <w:rsid w:val="009766A7"/>
    <w:rsid w:val="009800CF"/>
    <w:rsid w:val="00980294"/>
    <w:rsid w:val="00984929"/>
    <w:rsid w:val="00985D36"/>
    <w:rsid w:val="00990D7D"/>
    <w:rsid w:val="009924F2"/>
    <w:rsid w:val="0099337C"/>
    <w:rsid w:val="00997FF6"/>
    <w:rsid w:val="009A0D8A"/>
    <w:rsid w:val="009A6DD3"/>
    <w:rsid w:val="009B5B7D"/>
    <w:rsid w:val="009B68B3"/>
    <w:rsid w:val="009C1F40"/>
    <w:rsid w:val="009C2003"/>
    <w:rsid w:val="009C2350"/>
    <w:rsid w:val="009C253E"/>
    <w:rsid w:val="009C4316"/>
    <w:rsid w:val="009D30DC"/>
    <w:rsid w:val="009D5382"/>
    <w:rsid w:val="009E1A00"/>
    <w:rsid w:val="009E282C"/>
    <w:rsid w:val="009F0AA9"/>
    <w:rsid w:val="009F2B75"/>
    <w:rsid w:val="009F2EE2"/>
    <w:rsid w:val="009F3F11"/>
    <w:rsid w:val="009F4FBC"/>
    <w:rsid w:val="009F6252"/>
    <w:rsid w:val="009F644D"/>
    <w:rsid w:val="009F7328"/>
    <w:rsid w:val="00A01C82"/>
    <w:rsid w:val="00A0661F"/>
    <w:rsid w:val="00A06EAD"/>
    <w:rsid w:val="00A07238"/>
    <w:rsid w:val="00A1521C"/>
    <w:rsid w:val="00A17DF5"/>
    <w:rsid w:val="00A22F75"/>
    <w:rsid w:val="00A24C6D"/>
    <w:rsid w:val="00A30481"/>
    <w:rsid w:val="00A31234"/>
    <w:rsid w:val="00A3319D"/>
    <w:rsid w:val="00A37969"/>
    <w:rsid w:val="00A42260"/>
    <w:rsid w:val="00A46F91"/>
    <w:rsid w:val="00A47C2C"/>
    <w:rsid w:val="00A5184A"/>
    <w:rsid w:val="00A519DE"/>
    <w:rsid w:val="00A54542"/>
    <w:rsid w:val="00A67FED"/>
    <w:rsid w:val="00A7098E"/>
    <w:rsid w:val="00A74D46"/>
    <w:rsid w:val="00A761C4"/>
    <w:rsid w:val="00A7668F"/>
    <w:rsid w:val="00A7678D"/>
    <w:rsid w:val="00A77A5F"/>
    <w:rsid w:val="00A8181F"/>
    <w:rsid w:val="00A8230E"/>
    <w:rsid w:val="00A84DCC"/>
    <w:rsid w:val="00A914D9"/>
    <w:rsid w:val="00A9337C"/>
    <w:rsid w:val="00A94E6B"/>
    <w:rsid w:val="00A96D59"/>
    <w:rsid w:val="00A976FF"/>
    <w:rsid w:val="00AA0263"/>
    <w:rsid w:val="00AA1BF8"/>
    <w:rsid w:val="00AA4056"/>
    <w:rsid w:val="00AB3E71"/>
    <w:rsid w:val="00AB5508"/>
    <w:rsid w:val="00AB575E"/>
    <w:rsid w:val="00AC0BEE"/>
    <w:rsid w:val="00AC1283"/>
    <w:rsid w:val="00AC46A3"/>
    <w:rsid w:val="00AD1E91"/>
    <w:rsid w:val="00AD5D7B"/>
    <w:rsid w:val="00AE5BF7"/>
    <w:rsid w:val="00AE6C36"/>
    <w:rsid w:val="00AF2F06"/>
    <w:rsid w:val="00B0048A"/>
    <w:rsid w:val="00B0074D"/>
    <w:rsid w:val="00B01DE6"/>
    <w:rsid w:val="00B02A12"/>
    <w:rsid w:val="00B03FC2"/>
    <w:rsid w:val="00B06AEA"/>
    <w:rsid w:val="00B07407"/>
    <w:rsid w:val="00B10B2C"/>
    <w:rsid w:val="00B14DC3"/>
    <w:rsid w:val="00B15509"/>
    <w:rsid w:val="00B15C9F"/>
    <w:rsid w:val="00B21B66"/>
    <w:rsid w:val="00B21E3A"/>
    <w:rsid w:val="00B233B4"/>
    <w:rsid w:val="00B307D7"/>
    <w:rsid w:val="00B3185E"/>
    <w:rsid w:val="00B3286C"/>
    <w:rsid w:val="00B3505C"/>
    <w:rsid w:val="00B36C4F"/>
    <w:rsid w:val="00B414F3"/>
    <w:rsid w:val="00B43658"/>
    <w:rsid w:val="00B4504A"/>
    <w:rsid w:val="00B5206C"/>
    <w:rsid w:val="00B60E37"/>
    <w:rsid w:val="00B6141E"/>
    <w:rsid w:val="00B62BAF"/>
    <w:rsid w:val="00B637DE"/>
    <w:rsid w:val="00B72F9B"/>
    <w:rsid w:val="00B740DF"/>
    <w:rsid w:val="00B74D65"/>
    <w:rsid w:val="00B77A47"/>
    <w:rsid w:val="00B803AD"/>
    <w:rsid w:val="00B806B6"/>
    <w:rsid w:val="00B82E0B"/>
    <w:rsid w:val="00B83899"/>
    <w:rsid w:val="00B83F1A"/>
    <w:rsid w:val="00B91795"/>
    <w:rsid w:val="00B9372D"/>
    <w:rsid w:val="00B94173"/>
    <w:rsid w:val="00BB1590"/>
    <w:rsid w:val="00BB2A8A"/>
    <w:rsid w:val="00BB2BEC"/>
    <w:rsid w:val="00BB6F1D"/>
    <w:rsid w:val="00BB7D25"/>
    <w:rsid w:val="00BC0BAB"/>
    <w:rsid w:val="00BC3388"/>
    <w:rsid w:val="00BC3DBF"/>
    <w:rsid w:val="00BC527F"/>
    <w:rsid w:val="00BC6532"/>
    <w:rsid w:val="00BD14FF"/>
    <w:rsid w:val="00BD3BB9"/>
    <w:rsid w:val="00BD4505"/>
    <w:rsid w:val="00BD5FF8"/>
    <w:rsid w:val="00BE4177"/>
    <w:rsid w:val="00BE4D34"/>
    <w:rsid w:val="00BE5939"/>
    <w:rsid w:val="00BE5B79"/>
    <w:rsid w:val="00BE6E50"/>
    <w:rsid w:val="00BF13E7"/>
    <w:rsid w:val="00BF1884"/>
    <w:rsid w:val="00BF23F7"/>
    <w:rsid w:val="00BF32AA"/>
    <w:rsid w:val="00BF41F5"/>
    <w:rsid w:val="00BF4AD7"/>
    <w:rsid w:val="00BF56FA"/>
    <w:rsid w:val="00BF592F"/>
    <w:rsid w:val="00BF7197"/>
    <w:rsid w:val="00C02AFB"/>
    <w:rsid w:val="00C07004"/>
    <w:rsid w:val="00C0719E"/>
    <w:rsid w:val="00C07271"/>
    <w:rsid w:val="00C07D96"/>
    <w:rsid w:val="00C10DE7"/>
    <w:rsid w:val="00C13941"/>
    <w:rsid w:val="00C166FE"/>
    <w:rsid w:val="00C171AC"/>
    <w:rsid w:val="00C17FBC"/>
    <w:rsid w:val="00C235FF"/>
    <w:rsid w:val="00C23FD5"/>
    <w:rsid w:val="00C24B4B"/>
    <w:rsid w:val="00C31F62"/>
    <w:rsid w:val="00C34BEE"/>
    <w:rsid w:val="00C3571E"/>
    <w:rsid w:val="00C35765"/>
    <w:rsid w:val="00C35929"/>
    <w:rsid w:val="00C37A36"/>
    <w:rsid w:val="00C407C1"/>
    <w:rsid w:val="00C414AF"/>
    <w:rsid w:val="00C421C5"/>
    <w:rsid w:val="00C43A2C"/>
    <w:rsid w:val="00C50C6A"/>
    <w:rsid w:val="00C51FFF"/>
    <w:rsid w:val="00C53240"/>
    <w:rsid w:val="00C543FC"/>
    <w:rsid w:val="00C5544F"/>
    <w:rsid w:val="00C559C7"/>
    <w:rsid w:val="00C56DA0"/>
    <w:rsid w:val="00C5711A"/>
    <w:rsid w:val="00C604B3"/>
    <w:rsid w:val="00C637ED"/>
    <w:rsid w:val="00C64599"/>
    <w:rsid w:val="00C66C3F"/>
    <w:rsid w:val="00C67C46"/>
    <w:rsid w:val="00C70D20"/>
    <w:rsid w:val="00C72C8C"/>
    <w:rsid w:val="00C75BF2"/>
    <w:rsid w:val="00C806A2"/>
    <w:rsid w:val="00C969C8"/>
    <w:rsid w:val="00C977C5"/>
    <w:rsid w:val="00CA339B"/>
    <w:rsid w:val="00CA54EF"/>
    <w:rsid w:val="00CB2E0B"/>
    <w:rsid w:val="00CB4BBD"/>
    <w:rsid w:val="00CB5496"/>
    <w:rsid w:val="00CB5585"/>
    <w:rsid w:val="00CB5DFE"/>
    <w:rsid w:val="00CB7C2E"/>
    <w:rsid w:val="00CC02C3"/>
    <w:rsid w:val="00CC14AE"/>
    <w:rsid w:val="00CC197C"/>
    <w:rsid w:val="00CC3647"/>
    <w:rsid w:val="00CC631B"/>
    <w:rsid w:val="00CD0514"/>
    <w:rsid w:val="00CD0FB7"/>
    <w:rsid w:val="00CD2741"/>
    <w:rsid w:val="00CD2AC9"/>
    <w:rsid w:val="00CD3C52"/>
    <w:rsid w:val="00CD3E8C"/>
    <w:rsid w:val="00CE07CB"/>
    <w:rsid w:val="00CE1F47"/>
    <w:rsid w:val="00CE2C9F"/>
    <w:rsid w:val="00CE4EB7"/>
    <w:rsid w:val="00CE73FC"/>
    <w:rsid w:val="00CF333E"/>
    <w:rsid w:val="00CF7762"/>
    <w:rsid w:val="00D004BA"/>
    <w:rsid w:val="00D01A30"/>
    <w:rsid w:val="00D025FC"/>
    <w:rsid w:val="00D0417D"/>
    <w:rsid w:val="00D06187"/>
    <w:rsid w:val="00D07F28"/>
    <w:rsid w:val="00D118AF"/>
    <w:rsid w:val="00D14222"/>
    <w:rsid w:val="00D1482C"/>
    <w:rsid w:val="00D160EC"/>
    <w:rsid w:val="00D24B11"/>
    <w:rsid w:val="00D25FB7"/>
    <w:rsid w:val="00D2610C"/>
    <w:rsid w:val="00D304ED"/>
    <w:rsid w:val="00D30A16"/>
    <w:rsid w:val="00D32741"/>
    <w:rsid w:val="00D32AAB"/>
    <w:rsid w:val="00D51F01"/>
    <w:rsid w:val="00D52AA0"/>
    <w:rsid w:val="00D5462A"/>
    <w:rsid w:val="00D54F72"/>
    <w:rsid w:val="00D5569A"/>
    <w:rsid w:val="00D570C3"/>
    <w:rsid w:val="00D67701"/>
    <w:rsid w:val="00D72C42"/>
    <w:rsid w:val="00D75CE6"/>
    <w:rsid w:val="00D82B2F"/>
    <w:rsid w:val="00D83DE3"/>
    <w:rsid w:val="00D85AE2"/>
    <w:rsid w:val="00D85FAD"/>
    <w:rsid w:val="00D87BBF"/>
    <w:rsid w:val="00D96199"/>
    <w:rsid w:val="00D9631E"/>
    <w:rsid w:val="00D97228"/>
    <w:rsid w:val="00DA03C2"/>
    <w:rsid w:val="00DA08C5"/>
    <w:rsid w:val="00DA0E0E"/>
    <w:rsid w:val="00DA4AD7"/>
    <w:rsid w:val="00DA6F67"/>
    <w:rsid w:val="00DC2BBE"/>
    <w:rsid w:val="00DD1CCF"/>
    <w:rsid w:val="00DD3D09"/>
    <w:rsid w:val="00DE1262"/>
    <w:rsid w:val="00DE4187"/>
    <w:rsid w:val="00DE4FA5"/>
    <w:rsid w:val="00DF0E06"/>
    <w:rsid w:val="00DF2BD4"/>
    <w:rsid w:val="00DF592A"/>
    <w:rsid w:val="00DF643C"/>
    <w:rsid w:val="00E00729"/>
    <w:rsid w:val="00E039AA"/>
    <w:rsid w:val="00E0612F"/>
    <w:rsid w:val="00E07A59"/>
    <w:rsid w:val="00E103F9"/>
    <w:rsid w:val="00E113E5"/>
    <w:rsid w:val="00E17485"/>
    <w:rsid w:val="00E20B8A"/>
    <w:rsid w:val="00E23759"/>
    <w:rsid w:val="00E25DA0"/>
    <w:rsid w:val="00E27599"/>
    <w:rsid w:val="00E33733"/>
    <w:rsid w:val="00E337E3"/>
    <w:rsid w:val="00E338AA"/>
    <w:rsid w:val="00E34318"/>
    <w:rsid w:val="00E35576"/>
    <w:rsid w:val="00E35F2B"/>
    <w:rsid w:val="00E373D2"/>
    <w:rsid w:val="00E41A3A"/>
    <w:rsid w:val="00E4267E"/>
    <w:rsid w:val="00E45936"/>
    <w:rsid w:val="00E46CF3"/>
    <w:rsid w:val="00E55D07"/>
    <w:rsid w:val="00E67B58"/>
    <w:rsid w:val="00E72A2A"/>
    <w:rsid w:val="00E74978"/>
    <w:rsid w:val="00E75A6C"/>
    <w:rsid w:val="00E769CE"/>
    <w:rsid w:val="00E76B0C"/>
    <w:rsid w:val="00E76C49"/>
    <w:rsid w:val="00E773A6"/>
    <w:rsid w:val="00E778EB"/>
    <w:rsid w:val="00E80BB1"/>
    <w:rsid w:val="00E829A8"/>
    <w:rsid w:val="00E92867"/>
    <w:rsid w:val="00EA388D"/>
    <w:rsid w:val="00EA62B5"/>
    <w:rsid w:val="00EA75B4"/>
    <w:rsid w:val="00EA7A46"/>
    <w:rsid w:val="00EA7DF5"/>
    <w:rsid w:val="00EB0AEF"/>
    <w:rsid w:val="00EB2756"/>
    <w:rsid w:val="00EC142A"/>
    <w:rsid w:val="00EC2A56"/>
    <w:rsid w:val="00EC4C63"/>
    <w:rsid w:val="00EC60CC"/>
    <w:rsid w:val="00EC76EC"/>
    <w:rsid w:val="00ED1F65"/>
    <w:rsid w:val="00ED208B"/>
    <w:rsid w:val="00ED2C1B"/>
    <w:rsid w:val="00EE0AB0"/>
    <w:rsid w:val="00EE18AA"/>
    <w:rsid w:val="00EE2985"/>
    <w:rsid w:val="00EE31FA"/>
    <w:rsid w:val="00EE37DF"/>
    <w:rsid w:val="00EF2802"/>
    <w:rsid w:val="00EF3E9B"/>
    <w:rsid w:val="00EF4AEE"/>
    <w:rsid w:val="00EF5FEC"/>
    <w:rsid w:val="00EF6BCE"/>
    <w:rsid w:val="00F03325"/>
    <w:rsid w:val="00F04A86"/>
    <w:rsid w:val="00F0698A"/>
    <w:rsid w:val="00F102D9"/>
    <w:rsid w:val="00F116DE"/>
    <w:rsid w:val="00F151BF"/>
    <w:rsid w:val="00F15FBA"/>
    <w:rsid w:val="00F203B6"/>
    <w:rsid w:val="00F2246F"/>
    <w:rsid w:val="00F238F7"/>
    <w:rsid w:val="00F264A5"/>
    <w:rsid w:val="00F276B1"/>
    <w:rsid w:val="00F316BA"/>
    <w:rsid w:val="00F3188A"/>
    <w:rsid w:val="00F32340"/>
    <w:rsid w:val="00F32D08"/>
    <w:rsid w:val="00F32DB4"/>
    <w:rsid w:val="00F357B0"/>
    <w:rsid w:val="00F36278"/>
    <w:rsid w:val="00F43364"/>
    <w:rsid w:val="00F441D9"/>
    <w:rsid w:val="00F4666A"/>
    <w:rsid w:val="00F46EFA"/>
    <w:rsid w:val="00F47191"/>
    <w:rsid w:val="00F5403B"/>
    <w:rsid w:val="00F546F1"/>
    <w:rsid w:val="00F5516A"/>
    <w:rsid w:val="00F55FCD"/>
    <w:rsid w:val="00F56CAB"/>
    <w:rsid w:val="00F63A7C"/>
    <w:rsid w:val="00F6434C"/>
    <w:rsid w:val="00F6623A"/>
    <w:rsid w:val="00F6754A"/>
    <w:rsid w:val="00F70864"/>
    <w:rsid w:val="00F710B4"/>
    <w:rsid w:val="00F74DE1"/>
    <w:rsid w:val="00F75165"/>
    <w:rsid w:val="00F75CA8"/>
    <w:rsid w:val="00F76200"/>
    <w:rsid w:val="00F8387F"/>
    <w:rsid w:val="00F84681"/>
    <w:rsid w:val="00F90099"/>
    <w:rsid w:val="00F91E81"/>
    <w:rsid w:val="00F93FA9"/>
    <w:rsid w:val="00F96682"/>
    <w:rsid w:val="00FA2335"/>
    <w:rsid w:val="00FA390A"/>
    <w:rsid w:val="00FB2C04"/>
    <w:rsid w:val="00FB3EFB"/>
    <w:rsid w:val="00FB65B9"/>
    <w:rsid w:val="00FB6FA2"/>
    <w:rsid w:val="00FC15FF"/>
    <w:rsid w:val="00FC4166"/>
    <w:rsid w:val="00FC5E93"/>
    <w:rsid w:val="00FC70CB"/>
    <w:rsid w:val="00FD1A85"/>
    <w:rsid w:val="00FD1F83"/>
    <w:rsid w:val="00FD2123"/>
    <w:rsid w:val="00FD3200"/>
    <w:rsid w:val="00FD75C4"/>
    <w:rsid w:val="00FD7FF7"/>
    <w:rsid w:val="00FE0A7D"/>
    <w:rsid w:val="00FE138D"/>
    <w:rsid w:val="00FE2E3B"/>
    <w:rsid w:val="00FE5954"/>
    <w:rsid w:val="00FE699F"/>
    <w:rsid w:val="00FF006D"/>
    <w:rsid w:val="00FF0B8B"/>
    <w:rsid w:val="00FF3B3A"/>
    <w:rsid w:val="00FF3ED8"/>
    <w:rsid w:val="00FF5935"/>
    <w:rsid w:val="00FF6419"/>
    <w:rsid w:val="00FF710A"/>
    <w:rsid w:val="00FF74A0"/>
    <w:rsid w:val="00FF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F15B17"/>
  <w15:chartTrackingRefBased/>
  <w15:docId w15:val="{59485140-6E40-4100-AC58-4EF391C0B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C3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ltrFFNSNpNew.dot</Template>
  <TotalTime>0</TotalTime>
  <Pages>1</Pages>
  <Words>66</Words>
  <Characters>380</Characters>
  <Application>Microsoft Office Word</Application>
  <DocSecurity>0</DocSecurity>
  <PresentationFormat>[Compatibility Mode]</PresentationFormat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Rebuffoni</dc:creator>
  <cp:keywords/>
  <dc:description/>
  <cp:lastModifiedBy>Jacob Burns</cp:lastModifiedBy>
  <cp:revision>2</cp:revision>
  <dcterms:created xsi:type="dcterms:W3CDTF">2024-06-03T23:50:00Z</dcterms:created>
  <dcterms:modified xsi:type="dcterms:W3CDTF">2024-06-03T23:50:00Z</dcterms:modified>
</cp:coreProperties>
</file>