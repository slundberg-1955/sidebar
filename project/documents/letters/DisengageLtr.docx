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4D7AA" w14:textId="77777777" w:rsidR="00F052F2" w:rsidRPr="00C423A1" w:rsidRDefault="006D28C7" w:rsidP="0027669A">
      <w:pPr>
        <w:tabs>
          <w:tab w:val="right" w:pos="9360"/>
        </w:tabs>
        <w:spacing w:after="0" w:line="240" w:lineRule="auto"/>
        <w:ind w:left="-360"/>
      </w:pPr>
      <w:r w:rsidRPr="00C423A1">
        <w:rPr>
          <w:b/>
          <w:bCs/>
        </w:rPr>
        <w:t>&lt;&lt;SAName&gt;&gt; &lt;&lt;SAPhone&gt;&gt;</w:t>
      </w:r>
    </w:p>
    <w:p w14:paraId="18524B88" w14:textId="77777777" w:rsidR="00F052F2" w:rsidRPr="00C423A1" w:rsidRDefault="006D28C7" w:rsidP="0027669A">
      <w:pPr>
        <w:tabs>
          <w:tab w:val="right" w:pos="9360"/>
        </w:tabs>
        <w:spacing w:after="0" w:line="240" w:lineRule="auto"/>
        <w:ind w:left="-360"/>
      </w:pPr>
      <w:r w:rsidRPr="00C423A1">
        <w:rPr>
          <w:b/>
          <w:bCs/>
        </w:rPr>
        <w:t>&lt;&lt;S</w:t>
      </w:r>
      <w:r w:rsidR="00F052F2" w:rsidRPr="00C423A1">
        <w:rPr>
          <w:b/>
          <w:bCs/>
        </w:rPr>
        <w:t>AEmail&gt;&gt;</w:t>
      </w:r>
    </w:p>
    <w:p w14:paraId="282871C8" w14:textId="77777777" w:rsidR="001E5305" w:rsidRPr="00C423A1" w:rsidRDefault="001E5305" w:rsidP="0027669A">
      <w:pPr>
        <w:spacing w:after="0" w:line="240" w:lineRule="auto"/>
        <w:ind w:left="-360"/>
      </w:pPr>
    </w:p>
    <w:p w14:paraId="32A1C32C" w14:textId="77777777" w:rsidR="001E5305" w:rsidRPr="00C423A1" w:rsidRDefault="00F052F2" w:rsidP="0027669A">
      <w:pPr>
        <w:spacing w:after="0" w:line="240" w:lineRule="auto"/>
        <w:ind w:left="-360"/>
      </w:pPr>
      <w:r w:rsidRPr="00C423A1">
        <w:t>&lt;&lt;currentDate&gt;&gt;</w:t>
      </w:r>
    </w:p>
    <w:p w14:paraId="02C94DB3" w14:textId="77777777" w:rsidR="001E5305" w:rsidRPr="00C423A1" w:rsidRDefault="00F052F2" w:rsidP="0027669A">
      <w:pPr>
        <w:spacing w:after="0" w:line="240" w:lineRule="auto"/>
        <w:ind w:left="-360"/>
        <w:jc w:val="right"/>
        <w:rPr>
          <w:b/>
          <w:i/>
          <w:sz w:val="24"/>
          <w:szCs w:val="24"/>
          <w:u w:val="single"/>
        </w:rPr>
      </w:pPr>
      <w:r w:rsidRPr="00C423A1">
        <w:rPr>
          <w:b/>
          <w:i/>
          <w:sz w:val="24"/>
          <w:szCs w:val="24"/>
          <w:u w:val="single"/>
        </w:rPr>
        <w:t xml:space="preserve">SENT </w:t>
      </w:r>
      <w:r w:rsidR="009F153B" w:rsidRPr="00C423A1">
        <w:rPr>
          <w:b/>
          <w:i/>
          <w:sz w:val="24"/>
          <w:szCs w:val="24"/>
          <w:u w:val="single"/>
        </w:rPr>
        <w:t>VIA E-MAIL</w:t>
      </w:r>
      <w:r w:rsidR="008E4FD0" w:rsidRPr="00C423A1">
        <w:rPr>
          <w:b/>
          <w:i/>
          <w:sz w:val="24"/>
          <w:szCs w:val="24"/>
          <w:u w:val="single"/>
        </w:rPr>
        <w:t xml:space="preserve"> </w:t>
      </w:r>
    </w:p>
    <w:p w14:paraId="7FB66FEA" w14:textId="77777777" w:rsidR="00F052F2" w:rsidRPr="00C423A1" w:rsidRDefault="00F052F2" w:rsidP="0027669A">
      <w:pPr>
        <w:tabs>
          <w:tab w:val="left" w:pos="-1440"/>
        </w:tabs>
        <w:spacing w:after="0" w:line="240" w:lineRule="auto"/>
        <w:ind w:left="-360"/>
      </w:pPr>
      <w:r w:rsidRPr="00C423A1">
        <w:t>&lt;&lt;recipient&gt;&gt;</w:t>
      </w:r>
    </w:p>
    <w:p w14:paraId="14F06471" w14:textId="77777777" w:rsidR="00F052F2" w:rsidRPr="00C423A1" w:rsidRDefault="00F052F2" w:rsidP="0027669A">
      <w:pPr>
        <w:tabs>
          <w:tab w:val="left" w:pos="-1440"/>
        </w:tabs>
        <w:spacing w:after="0" w:line="240" w:lineRule="auto"/>
        <w:ind w:left="-360"/>
      </w:pPr>
      <w:r w:rsidRPr="00C423A1">
        <w:t>&lt;&lt;</w:t>
      </w:r>
      <w:r w:rsidR="004B4DEB" w:rsidRPr="00C423A1">
        <w:t>recipient</w:t>
      </w:r>
      <w:r w:rsidRPr="00C423A1">
        <w:t>Title&gt;&gt;</w:t>
      </w:r>
    </w:p>
    <w:p w14:paraId="6549F3FA" w14:textId="77777777" w:rsidR="00F052F2" w:rsidRPr="00C423A1" w:rsidRDefault="00F052F2" w:rsidP="0027669A">
      <w:pPr>
        <w:tabs>
          <w:tab w:val="left" w:pos="-1440"/>
        </w:tabs>
        <w:spacing w:after="0" w:line="240" w:lineRule="auto"/>
        <w:ind w:left="-360"/>
      </w:pPr>
      <w:r w:rsidRPr="00C423A1">
        <w:t>&lt;&lt;orgName&gt;&gt;</w:t>
      </w:r>
    </w:p>
    <w:p w14:paraId="6121AF1C" w14:textId="77777777" w:rsidR="00F052F2" w:rsidRPr="00C423A1" w:rsidRDefault="00F052F2" w:rsidP="0027669A">
      <w:pPr>
        <w:tabs>
          <w:tab w:val="right" w:pos="9360"/>
        </w:tabs>
        <w:spacing w:after="0" w:line="240" w:lineRule="auto"/>
        <w:ind w:left="-360"/>
      </w:pPr>
      <w:r w:rsidRPr="00C423A1">
        <w:t>&lt;&lt;workAddr&gt;&gt;</w:t>
      </w:r>
    </w:p>
    <w:p w14:paraId="6447B796" w14:textId="77777777" w:rsidR="001E5305" w:rsidRPr="00C423A1" w:rsidRDefault="00F052F2" w:rsidP="0027669A">
      <w:pPr>
        <w:tabs>
          <w:tab w:val="left" w:pos="8415"/>
        </w:tabs>
        <w:spacing w:after="0" w:line="240" w:lineRule="auto"/>
        <w:ind w:left="-360"/>
      </w:pPr>
      <w:r w:rsidRPr="00C423A1">
        <w:t>&lt;&lt;CSZ&gt;&gt;</w:t>
      </w:r>
      <w:r w:rsidR="00AC7CB8" w:rsidRPr="00C423A1">
        <w:tab/>
      </w:r>
    </w:p>
    <w:p w14:paraId="2E5ADD58" w14:textId="77777777" w:rsidR="001E5305" w:rsidRPr="00C423A1" w:rsidRDefault="001E5305" w:rsidP="0027669A">
      <w:pPr>
        <w:spacing w:after="0" w:line="240" w:lineRule="auto"/>
        <w:ind w:left="-360"/>
      </w:pPr>
    </w:p>
    <w:p w14:paraId="6EEA495D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Re:</w:t>
      </w:r>
      <w:r w:rsidRPr="003308C7">
        <w:tab/>
        <w:t xml:space="preserve">&lt;&lt;orgName&gt;&gt; </w:t>
      </w:r>
      <w:r w:rsidRPr="003308C7">
        <w:rPr>
          <w:b/>
          <w:bCs/>
        </w:rPr>
        <w:t>-</w:t>
      </w:r>
      <w:r w:rsidRPr="003308C7">
        <w:t xml:space="preserve"> SLW Ref. No. &lt;&lt;matterNo&gt;&gt;</w:t>
      </w:r>
    </w:p>
    <w:p w14:paraId="2D0D712B" w14:textId="77777777" w:rsidR="003308C7" w:rsidRPr="003308C7" w:rsidRDefault="003308C7" w:rsidP="003308C7">
      <w:pPr>
        <w:spacing w:after="0" w:line="240" w:lineRule="auto"/>
        <w:ind w:left="-360"/>
      </w:pPr>
      <w:r w:rsidRPr="003308C7">
        <w:tab/>
        <w:t>Disengagement Memorialization</w:t>
      </w:r>
    </w:p>
    <w:p w14:paraId="77BB462D" w14:textId="77777777" w:rsidR="003308C7" w:rsidRPr="003308C7" w:rsidRDefault="003308C7" w:rsidP="003308C7">
      <w:pPr>
        <w:spacing w:after="0" w:line="240" w:lineRule="auto"/>
        <w:ind w:left="-360"/>
      </w:pPr>
    </w:p>
    <w:p w14:paraId="66801818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Dear &lt;&lt;salutation&gt;&gt;:</w:t>
      </w:r>
    </w:p>
    <w:p w14:paraId="5B293259" w14:textId="77777777" w:rsidR="003308C7" w:rsidRPr="003308C7" w:rsidRDefault="003308C7" w:rsidP="003308C7">
      <w:pPr>
        <w:spacing w:after="0" w:line="240" w:lineRule="auto"/>
        <w:ind w:left="-360"/>
      </w:pPr>
    </w:p>
    <w:p w14:paraId="567D742C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From time-to-time, SLW reviews past representations and, if no work is ongoing or imminent, memorializes the termination of the attorney-client relationship that occurred when such previous work projects ceased.</w:t>
      </w:r>
    </w:p>
    <w:p w14:paraId="25DE8EC8" w14:textId="77777777" w:rsidR="003308C7" w:rsidRPr="003308C7" w:rsidRDefault="003308C7" w:rsidP="003308C7">
      <w:pPr>
        <w:spacing w:after="0" w:line="240" w:lineRule="auto"/>
        <w:ind w:left="-360"/>
      </w:pPr>
    </w:p>
    <w:p w14:paraId="66185D7B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Accordingly, this letter memorializes that our attorney-client relationship with &lt;&lt;orgName&gt;&gt; was terminated upon completion of our last active project for you.  We enjoyed our work for &lt;&lt;orgName&gt;&gt; and would welcome the opportunity to be considered for any future projects that you might have.  To that end, if you are ever in a position to need our services, please do not hesitate to contact our firm.  We can determine at that time whether we would be available to take on such a representation.</w:t>
      </w:r>
    </w:p>
    <w:p w14:paraId="4FC714D2" w14:textId="77777777" w:rsidR="003308C7" w:rsidRPr="003308C7" w:rsidRDefault="003308C7" w:rsidP="003308C7">
      <w:pPr>
        <w:spacing w:after="0" w:line="240" w:lineRule="auto"/>
        <w:ind w:left="-360"/>
      </w:pPr>
    </w:p>
    <w:p w14:paraId="23768DAA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Thank you for your business.</w:t>
      </w:r>
    </w:p>
    <w:p w14:paraId="16257047" w14:textId="77777777" w:rsidR="003308C7" w:rsidRPr="003308C7" w:rsidRDefault="003308C7" w:rsidP="003308C7">
      <w:pPr>
        <w:spacing w:after="0" w:line="240" w:lineRule="auto"/>
        <w:ind w:left="-360"/>
      </w:pPr>
    </w:p>
    <w:p w14:paraId="35510C24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With kind regards,</w:t>
      </w:r>
    </w:p>
    <w:p w14:paraId="014B8B56" w14:textId="77777777" w:rsidR="003308C7" w:rsidRPr="003308C7" w:rsidRDefault="003308C7" w:rsidP="003308C7">
      <w:pPr>
        <w:spacing w:after="0" w:line="240" w:lineRule="auto"/>
        <w:ind w:left="-360"/>
      </w:pPr>
    </w:p>
    <w:p w14:paraId="4A2D15F1" w14:textId="77777777" w:rsidR="003308C7" w:rsidRPr="003308C7" w:rsidRDefault="003308C7" w:rsidP="003308C7">
      <w:pPr>
        <w:spacing w:after="0" w:line="240" w:lineRule="auto"/>
        <w:ind w:left="-360"/>
      </w:pPr>
    </w:p>
    <w:p w14:paraId="3EAFA521" w14:textId="77777777" w:rsidR="003308C7" w:rsidRPr="003308C7" w:rsidRDefault="003308C7" w:rsidP="003308C7">
      <w:pPr>
        <w:spacing w:after="0" w:line="240" w:lineRule="auto"/>
        <w:ind w:left="-360"/>
      </w:pPr>
    </w:p>
    <w:p w14:paraId="735EBB7A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&lt;&lt;SAName&gt;&gt;</w:t>
      </w:r>
    </w:p>
    <w:p w14:paraId="144B2505" w14:textId="77777777" w:rsidR="003308C7" w:rsidRPr="003308C7" w:rsidRDefault="003308C7" w:rsidP="003308C7">
      <w:pPr>
        <w:spacing w:after="0" w:line="240" w:lineRule="auto"/>
        <w:ind w:left="-360"/>
      </w:pPr>
      <w:r w:rsidRPr="003308C7">
        <w:t>Schwegman, Lundberg &amp; Woessner, P.A.</w:t>
      </w:r>
    </w:p>
    <w:p w14:paraId="21D7E14C" w14:textId="77777777" w:rsidR="00107DAD" w:rsidRPr="00C423A1" w:rsidRDefault="00107DAD" w:rsidP="003308C7">
      <w:pPr>
        <w:spacing w:after="0" w:line="240" w:lineRule="auto"/>
        <w:ind w:left="-360"/>
      </w:pPr>
    </w:p>
    <w:sectPr w:rsidR="00107DAD" w:rsidRPr="00C423A1" w:rsidSect="0027669A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080" w:right="1080" w:bottom="1080" w:left="1440" w:header="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75813" w14:textId="77777777" w:rsidR="00D13B7B" w:rsidRDefault="00D13B7B" w:rsidP="008E412A">
      <w:pPr>
        <w:spacing w:after="0" w:line="240" w:lineRule="auto"/>
      </w:pPr>
      <w:r>
        <w:separator/>
      </w:r>
    </w:p>
  </w:endnote>
  <w:endnote w:type="continuationSeparator" w:id="0">
    <w:p w14:paraId="34C6DF01" w14:textId="77777777" w:rsidR="00D13B7B" w:rsidRDefault="00D13B7B" w:rsidP="008E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FE473" w14:textId="77777777" w:rsidR="00F052F2" w:rsidRDefault="00F052F2">
    <w:pPr>
      <w:pStyle w:val="Footer"/>
    </w:pPr>
  </w:p>
  <w:p w14:paraId="712BD875" w14:textId="77777777" w:rsidR="00F052F2" w:rsidRDefault="00F05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7A926" w14:textId="77777777" w:rsidR="00D549C7" w:rsidRDefault="000B5727">
    <w:pPr>
      <w:pStyle w:val="Footer"/>
    </w:pPr>
    <w:r>
      <w:rPr>
        <w:noProof/>
      </w:rPr>
      <w:pict w14:anchorId="3429C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5" o:spid="_x0000_s1027" type="#_x0000_t75" alt="A picture containing text, screenshot, font&#10;&#10;Description automatically generated" style="position:absolute;margin-left:-.75pt;margin-top:-1.6pt;width:611.75pt;height:30.75pt;z-index:251657216;visibility:visible;mso-position-horizontal-relative:page;mso-width-relative:margin;mso-height-relative:margin" wrapcoords="-26 0 -26 21073 21600 21073 21600 0 -26 0">
          <v:imagedata r:id="rId1" o:title="A picture containing text, screenshot, font&#10;&#10;Description automatically generated" croptop="59682f" cropbottom="3291f"/>
          <w10:wrap type="through" anchorx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AE817" w14:textId="77777777" w:rsidR="00D13B7B" w:rsidRDefault="00D13B7B" w:rsidP="008E412A">
      <w:pPr>
        <w:spacing w:after="0" w:line="240" w:lineRule="auto"/>
      </w:pPr>
      <w:r>
        <w:separator/>
      </w:r>
    </w:p>
  </w:footnote>
  <w:footnote w:type="continuationSeparator" w:id="0">
    <w:p w14:paraId="53A3C107" w14:textId="77777777" w:rsidR="00D13B7B" w:rsidRDefault="00D13B7B" w:rsidP="008E4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B226E" w14:textId="77777777" w:rsidR="00F052F2" w:rsidRPr="001E5305" w:rsidRDefault="00F052F2" w:rsidP="001E5305">
    <w:pPr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7233A" w14:textId="77777777" w:rsidR="008E4FD0" w:rsidRDefault="008E4FD0" w:rsidP="008E4FD0">
    <w:pPr>
      <w:pStyle w:val="Header"/>
      <w:ind w:hanging="1440"/>
    </w:pPr>
    <w:r>
      <w:rPr>
        <w:noProof/>
      </w:rPr>
    </w:r>
    <w:r>
      <w:pict w14:anchorId="22B27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width:609.65pt;height:126pt;mso-position-horizontal-relative:char;mso-position-vertical-relative:line">
          <v:imagedata r:id="rId1" o:title="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DD43CA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53EE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C43D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C22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33C77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5665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FC74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3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EA5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326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080F38"/>
    <w:multiLevelType w:val="hybridMultilevel"/>
    <w:tmpl w:val="BA5A8C14"/>
    <w:lvl w:ilvl="0" w:tplc="052EFED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3441E"/>
    <w:multiLevelType w:val="hybridMultilevel"/>
    <w:tmpl w:val="BDFAB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44631743">
    <w:abstractNumId w:val="9"/>
  </w:num>
  <w:num w:numId="2" w16cid:durableId="632753963">
    <w:abstractNumId w:val="7"/>
  </w:num>
  <w:num w:numId="3" w16cid:durableId="169638099">
    <w:abstractNumId w:val="6"/>
  </w:num>
  <w:num w:numId="4" w16cid:durableId="2140604225">
    <w:abstractNumId w:val="5"/>
  </w:num>
  <w:num w:numId="5" w16cid:durableId="1772580489">
    <w:abstractNumId w:val="4"/>
  </w:num>
  <w:num w:numId="6" w16cid:durableId="976684171">
    <w:abstractNumId w:val="8"/>
  </w:num>
  <w:num w:numId="7" w16cid:durableId="2108573116">
    <w:abstractNumId w:val="3"/>
  </w:num>
  <w:num w:numId="8" w16cid:durableId="292490258">
    <w:abstractNumId w:val="2"/>
  </w:num>
  <w:num w:numId="9" w16cid:durableId="1277786263">
    <w:abstractNumId w:val="1"/>
  </w:num>
  <w:num w:numId="10" w16cid:durableId="235550307">
    <w:abstractNumId w:val="0"/>
  </w:num>
  <w:num w:numId="11" w16cid:durableId="956065629">
    <w:abstractNumId w:val="11"/>
  </w:num>
  <w:num w:numId="12" w16cid:durableId="762651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51B"/>
    <w:rsid w:val="00067D0C"/>
    <w:rsid w:val="000B251B"/>
    <w:rsid w:val="000B5727"/>
    <w:rsid w:val="00104E96"/>
    <w:rsid w:val="00107DAD"/>
    <w:rsid w:val="001E5305"/>
    <w:rsid w:val="001F36C4"/>
    <w:rsid w:val="0027669A"/>
    <w:rsid w:val="002878A8"/>
    <w:rsid w:val="002E292D"/>
    <w:rsid w:val="003308C7"/>
    <w:rsid w:val="003459FE"/>
    <w:rsid w:val="0035568A"/>
    <w:rsid w:val="00454859"/>
    <w:rsid w:val="004611CE"/>
    <w:rsid w:val="004B4DEB"/>
    <w:rsid w:val="00553546"/>
    <w:rsid w:val="00591769"/>
    <w:rsid w:val="0059578D"/>
    <w:rsid w:val="00642DB2"/>
    <w:rsid w:val="00650E0B"/>
    <w:rsid w:val="00662797"/>
    <w:rsid w:val="00680A5B"/>
    <w:rsid w:val="00683071"/>
    <w:rsid w:val="006D28C7"/>
    <w:rsid w:val="006E7054"/>
    <w:rsid w:val="00710A1F"/>
    <w:rsid w:val="00794161"/>
    <w:rsid w:val="007E3528"/>
    <w:rsid w:val="007F06B5"/>
    <w:rsid w:val="008E412A"/>
    <w:rsid w:val="008E4FD0"/>
    <w:rsid w:val="009F153B"/>
    <w:rsid w:val="009F3E3F"/>
    <w:rsid w:val="00A5122C"/>
    <w:rsid w:val="00AC7CB8"/>
    <w:rsid w:val="00BA335C"/>
    <w:rsid w:val="00C302F9"/>
    <w:rsid w:val="00C423A1"/>
    <w:rsid w:val="00C5537E"/>
    <w:rsid w:val="00C56352"/>
    <w:rsid w:val="00C821D2"/>
    <w:rsid w:val="00CC0CBE"/>
    <w:rsid w:val="00D13B7B"/>
    <w:rsid w:val="00D549C7"/>
    <w:rsid w:val="00DF285A"/>
    <w:rsid w:val="00F052F2"/>
    <w:rsid w:val="00F372FF"/>
    <w:rsid w:val="00F50875"/>
    <w:rsid w:val="00F5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AC807BF"/>
  <w15:chartTrackingRefBased/>
  <w15:docId w15:val="{5B452810-4CE0-4E41-B87F-AD827197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6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12A"/>
  </w:style>
  <w:style w:type="paragraph" w:styleId="Footer">
    <w:name w:val="footer"/>
    <w:basedOn w:val="Normal"/>
    <w:link w:val="FooterChar"/>
    <w:uiPriority w:val="99"/>
    <w:unhideWhenUsed/>
    <w:rsid w:val="008E4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12A"/>
  </w:style>
  <w:style w:type="paragraph" w:styleId="BalloonText">
    <w:name w:val="Balloon Text"/>
    <w:basedOn w:val="Normal"/>
    <w:link w:val="BalloonTextChar"/>
    <w:uiPriority w:val="99"/>
    <w:semiHidden/>
    <w:unhideWhenUsed/>
    <w:rsid w:val="008E4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E412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E530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2C20A6-DFEB-4BAF-BC72-48A614845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DisengageLtr.dot</Template>
  <TotalTime>0</TotalTime>
  <Pages>1</Pages>
  <Words>156</Words>
  <Characters>892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DisengageLtr.DOT</vt:lpstr>
    </vt:vector>
  </TitlesOfParts>
  <Company>SLWK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DisengageLtr.DOT</dc:title>
  <dc:subject/>
  <dc:creator>Jill Young</dc:creator>
  <cp:keywords/>
  <dc:description/>
  <cp:lastModifiedBy>Jacob Burns</cp:lastModifiedBy>
  <cp:revision>2</cp:revision>
  <cp:lastPrinted>2015-01-29T19:52:00Z</cp:lastPrinted>
  <dcterms:created xsi:type="dcterms:W3CDTF">2024-06-03T23:50:00Z</dcterms:created>
  <dcterms:modified xsi:type="dcterms:W3CDTF">2024-06-03T23:50:00Z</dcterms:modified>
</cp:coreProperties>
</file>