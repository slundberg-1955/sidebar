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6E6F2" w14:textId="77777777" w:rsidR="00E53D32" w:rsidRPr="00E53D32" w:rsidRDefault="00E53D32" w:rsidP="00E53D32">
      <w:r w:rsidRPr="00E53D32">
        <w:t xml:space="preserve">The one year deadline to convert/file foreign is </w:t>
      </w:r>
      <w:r w:rsidR="00577BF3" w:rsidRPr="00577BF3">
        <w:rPr>
          <w:bCs/>
        </w:rPr>
        <w:t>&lt;&lt;</w:t>
      </w:r>
      <w:proofErr w:type="spellStart"/>
      <w:r w:rsidR="00577BF3" w:rsidRPr="00577BF3">
        <w:rPr>
          <w:bCs/>
        </w:rPr>
        <w:t>usDeadline</w:t>
      </w:r>
      <w:proofErr w:type="spellEnd"/>
      <w:r w:rsidR="00577BF3" w:rsidRPr="00577BF3">
        <w:rPr>
          <w:bCs/>
        </w:rPr>
        <w:t>&gt;&gt;</w:t>
      </w:r>
      <w:r w:rsidRPr="00E53D32">
        <w:t xml:space="preserve">.  </w:t>
      </w:r>
    </w:p>
    <w:p w14:paraId="16B6BFB0" w14:textId="77777777" w:rsidR="00E53D32" w:rsidRPr="00E53D32" w:rsidRDefault="00E53D32" w:rsidP="00E53D32"/>
    <w:p w14:paraId="7BE47A62" w14:textId="77777777" w:rsidR="00E53D32" w:rsidRPr="00E53D32" w:rsidRDefault="00E53D32" w:rsidP="00E53D32">
      <w:r w:rsidRPr="00E53D32">
        <w:t>In view of approaching deadline we plan to send the foreign filing/conversion reminder letter to the client in one week unless you instruct us otherwise.</w:t>
      </w:r>
    </w:p>
    <w:p w14:paraId="0737EB54" w14:textId="77777777" w:rsidR="00E53D32" w:rsidRPr="00E53D32" w:rsidRDefault="00E53D32" w:rsidP="00E53D32"/>
    <w:p w14:paraId="074BB462" w14:textId="77777777" w:rsidR="00E53D32" w:rsidRPr="00E53D32" w:rsidRDefault="00E53D32" w:rsidP="00E53D32">
      <w:r w:rsidRPr="00E53D32">
        <w:t>If you have received any foreign filing/conversion instructions from the client</w:t>
      </w:r>
      <w:r w:rsidR="00F11314">
        <w:t>,</w:t>
      </w:r>
      <w:r w:rsidRPr="00E53D32">
        <w:t xml:space="preserve"> kindly let us know so that we can update FIP accordingly.</w:t>
      </w:r>
    </w:p>
    <w:p w14:paraId="7E53D649" w14:textId="77777777" w:rsidR="00CA54EF" w:rsidRPr="00E53D32" w:rsidRDefault="00CA54EF" w:rsidP="00E53D32"/>
    <w:sectPr w:rsidR="00CA54EF" w:rsidRPr="00E53D32" w:rsidSect="00CA5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4E86"/>
    <w:rsid w:val="00001227"/>
    <w:rsid w:val="000112F6"/>
    <w:rsid w:val="000136E7"/>
    <w:rsid w:val="000141D5"/>
    <w:rsid w:val="00015953"/>
    <w:rsid w:val="00015A96"/>
    <w:rsid w:val="00017553"/>
    <w:rsid w:val="000275C2"/>
    <w:rsid w:val="0003350F"/>
    <w:rsid w:val="000335ED"/>
    <w:rsid w:val="0003475B"/>
    <w:rsid w:val="00034CA7"/>
    <w:rsid w:val="00037D54"/>
    <w:rsid w:val="0004360B"/>
    <w:rsid w:val="0004480F"/>
    <w:rsid w:val="00046DD7"/>
    <w:rsid w:val="00050660"/>
    <w:rsid w:val="00050AD3"/>
    <w:rsid w:val="00051D51"/>
    <w:rsid w:val="00052674"/>
    <w:rsid w:val="000528E1"/>
    <w:rsid w:val="000609B7"/>
    <w:rsid w:val="00060B0B"/>
    <w:rsid w:val="00061CA7"/>
    <w:rsid w:val="00064642"/>
    <w:rsid w:val="00064CC4"/>
    <w:rsid w:val="00066375"/>
    <w:rsid w:val="000714AE"/>
    <w:rsid w:val="0007224B"/>
    <w:rsid w:val="00073A67"/>
    <w:rsid w:val="00075A88"/>
    <w:rsid w:val="00080E18"/>
    <w:rsid w:val="000816FA"/>
    <w:rsid w:val="00081F12"/>
    <w:rsid w:val="000825C4"/>
    <w:rsid w:val="00084308"/>
    <w:rsid w:val="00084C4D"/>
    <w:rsid w:val="00085698"/>
    <w:rsid w:val="00085FE9"/>
    <w:rsid w:val="00086321"/>
    <w:rsid w:val="000904B2"/>
    <w:rsid w:val="00091872"/>
    <w:rsid w:val="00091C66"/>
    <w:rsid w:val="00091CB5"/>
    <w:rsid w:val="0009398B"/>
    <w:rsid w:val="00094181"/>
    <w:rsid w:val="00095278"/>
    <w:rsid w:val="000974E0"/>
    <w:rsid w:val="000A09F5"/>
    <w:rsid w:val="000A527E"/>
    <w:rsid w:val="000A658B"/>
    <w:rsid w:val="000A69E1"/>
    <w:rsid w:val="000A70F4"/>
    <w:rsid w:val="000B26D3"/>
    <w:rsid w:val="000B58C1"/>
    <w:rsid w:val="000B784F"/>
    <w:rsid w:val="000C1D0D"/>
    <w:rsid w:val="000C5336"/>
    <w:rsid w:val="000D0212"/>
    <w:rsid w:val="000D134C"/>
    <w:rsid w:val="000D4B6F"/>
    <w:rsid w:val="000E0466"/>
    <w:rsid w:val="000E16DE"/>
    <w:rsid w:val="000E1C14"/>
    <w:rsid w:val="000E25F7"/>
    <w:rsid w:val="000E2E5C"/>
    <w:rsid w:val="000E5D68"/>
    <w:rsid w:val="000F2727"/>
    <w:rsid w:val="000F434D"/>
    <w:rsid w:val="000F4FD2"/>
    <w:rsid w:val="000F6306"/>
    <w:rsid w:val="0010279C"/>
    <w:rsid w:val="00103FAA"/>
    <w:rsid w:val="00105398"/>
    <w:rsid w:val="00107153"/>
    <w:rsid w:val="00116C8A"/>
    <w:rsid w:val="0012033D"/>
    <w:rsid w:val="00132E5A"/>
    <w:rsid w:val="00134625"/>
    <w:rsid w:val="00136EE8"/>
    <w:rsid w:val="00141794"/>
    <w:rsid w:val="00141F7C"/>
    <w:rsid w:val="001425C2"/>
    <w:rsid w:val="00143379"/>
    <w:rsid w:val="001473BC"/>
    <w:rsid w:val="00147F56"/>
    <w:rsid w:val="001500BE"/>
    <w:rsid w:val="00152342"/>
    <w:rsid w:val="001562B1"/>
    <w:rsid w:val="00163C1A"/>
    <w:rsid w:val="0016401A"/>
    <w:rsid w:val="00167CC5"/>
    <w:rsid w:val="00171B25"/>
    <w:rsid w:val="00171C8E"/>
    <w:rsid w:val="00172A82"/>
    <w:rsid w:val="00176A0C"/>
    <w:rsid w:val="00177926"/>
    <w:rsid w:val="0018074D"/>
    <w:rsid w:val="001817BD"/>
    <w:rsid w:val="00184CBE"/>
    <w:rsid w:val="00185B22"/>
    <w:rsid w:val="001872B0"/>
    <w:rsid w:val="001906F8"/>
    <w:rsid w:val="00190DB2"/>
    <w:rsid w:val="00191360"/>
    <w:rsid w:val="001950ED"/>
    <w:rsid w:val="001A04D6"/>
    <w:rsid w:val="001A4BA1"/>
    <w:rsid w:val="001A4FDB"/>
    <w:rsid w:val="001A6FDA"/>
    <w:rsid w:val="001B0CA1"/>
    <w:rsid w:val="001B2720"/>
    <w:rsid w:val="001B4C51"/>
    <w:rsid w:val="001B4FD1"/>
    <w:rsid w:val="001B5894"/>
    <w:rsid w:val="001B669A"/>
    <w:rsid w:val="001B67C9"/>
    <w:rsid w:val="001C4F39"/>
    <w:rsid w:val="001C7529"/>
    <w:rsid w:val="001D1B87"/>
    <w:rsid w:val="001D216F"/>
    <w:rsid w:val="001D3C8D"/>
    <w:rsid w:val="001D3CBB"/>
    <w:rsid w:val="001D405F"/>
    <w:rsid w:val="001E171E"/>
    <w:rsid w:val="001E2694"/>
    <w:rsid w:val="001E2B77"/>
    <w:rsid w:val="001E3166"/>
    <w:rsid w:val="001E3A61"/>
    <w:rsid w:val="001E3C55"/>
    <w:rsid w:val="001E5C68"/>
    <w:rsid w:val="001E5DC4"/>
    <w:rsid w:val="001E62FE"/>
    <w:rsid w:val="001F26FA"/>
    <w:rsid w:val="001F6426"/>
    <w:rsid w:val="001F7032"/>
    <w:rsid w:val="0020190E"/>
    <w:rsid w:val="00202D45"/>
    <w:rsid w:val="002033B1"/>
    <w:rsid w:val="00203F6D"/>
    <w:rsid w:val="00211B56"/>
    <w:rsid w:val="00212670"/>
    <w:rsid w:val="002143B3"/>
    <w:rsid w:val="00215002"/>
    <w:rsid w:val="00217AB0"/>
    <w:rsid w:val="00221A95"/>
    <w:rsid w:val="00222466"/>
    <w:rsid w:val="002229F1"/>
    <w:rsid w:val="00227F7A"/>
    <w:rsid w:val="00234C49"/>
    <w:rsid w:val="0023648E"/>
    <w:rsid w:val="00242239"/>
    <w:rsid w:val="00242DC4"/>
    <w:rsid w:val="00243C79"/>
    <w:rsid w:val="00244E0C"/>
    <w:rsid w:val="00246390"/>
    <w:rsid w:val="00250081"/>
    <w:rsid w:val="00250A0B"/>
    <w:rsid w:val="00251781"/>
    <w:rsid w:val="00252190"/>
    <w:rsid w:val="00253127"/>
    <w:rsid w:val="0025336C"/>
    <w:rsid w:val="00260709"/>
    <w:rsid w:val="00261B78"/>
    <w:rsid w:val="002646BF"/>
    <w:rsid w:val="00265D8F"/>
    <w:rsid w:val="00266325"/>
    <w:rsid w:val="002669E1"/>
    <w:rsid w:val="00274FED"/>
    <w:rsid w:val="0027532F"/>
    <w:rsid w:val="002753A3"/>
    <w:rsid w:val="00276C38"/>
    <w:rsid w:val="00276F4E"/>
    <w:rsid w:val="00281E56"/>
    <w:rsid w:val="002848FF"/>
    <w:rsid w:val="0028510F"/>
    <w:rsid w:val="00286C55"/>
    <w:rsid w:val="00290281"/>
    <w:rsid w:val="00290961"/>
    <w:rsid w:val="00290AC4"/>
    <w:rsid w:val="00292250"/>
    <w:rsid w:val="002A2D21"/>
    <w:rsid w:val="002A2EA1"/>
    <w:rsid w:val="002A5D8C"/>
    <w:rsid w:val="002A6C5B"/>
    <w:rsid w:val="002A6CD0"/>
    <w:rsid w:val="002B2B9D"/>
    <w:rsid w:val="002B4CFE"/>
    <w:rsid w:val="002B67EF"/>
    <w:rsid w:val="002B778E"/>
    <w:rsid w:val="002C3225"/>
    <w:rsid w:val="002C388A"/>
    <w:rsid w:val="002C6EF9"/>
    <w:rsid w:val="002D14C8"/>
    <w:rsid w:val="002D3058"/>
    <w:rsid w:val="002D4B46"/>
    <w:rsid w:val="002D6CDD"/>
    <w:rsid w:val="002E0034"/>
    <w:rsid w:val="002E128A"/>
    <w:rsid w:val="002E163D"/>
    <w:rsid w:val="002E2FAD"/>
    <w:rsid w:val="002E4104"/>
    <w:rsid w:val="002E542F"/>
    <w:rsid w:val="002E6D87"/>
    <w:rsid w:val="002E718E"/>
    <w:rsid w:val="002F323A"/>
    <w:rsid w:val="00304BF7"/>
    <w:rsid w:val="00311E5E"/>
    <w:rsid w:val="00316703"/>
    <w:rsid w:val="00316D90"/>
    <w:rsid w:val="003241F3"/>
    <w:rsid w:val="00333472"/>
    <w:rsid w:val="00334ABB"/>
    <w:rsid w:val="00336B41"/>
    <w:rsid w:val="00337197"/>
    <w:rsid w:val="0034337B"/>
    <w:rsid w:val="003474E5"/>
    <w:rsid w:val="00347C7A"/>
    <w:rsid w:val="00351045"/>
    <w:rsid w:val="003518D6"/>
    <w:rsid w:val="003525AB"/>
    <w:rsid w:val="00353FF2"/>
    <w:rsid w:val="00355916"/>
    <w:rsid w:val="00355C71"/>
    <w:rsid w:val="00356D44"/>
    <w:rsid w:val="0036074E"/>
    <w:rsid w:val="0036094B"/>
    <w:rsid w:val="00360BD7"/>
    <w:rsid w:val="003658B5"/>
    <w:rsid w:val="00365F60"/>
    <w:rsid w:val="0037014F"/>
    <w:rsid w:val="00370B29"/>
    <w:rsid w:val="00371374"/>
    <w:rsid w:val="00372CB1"/>
    <w:rsid w:val="00374D77"/>
    <w:rsid w:val="003852B6"/>
    <w:rsid w:val="0038692A"/>
    <w:rsid w:val="0039112F"/>
    <w:rsid w:val="003924D3"/>
    <w:rsid w:val="003925FF"/>
    <w:rsid w:val="00392967"/>
    <w:rsid w:val="00394D16"/>
    <w:rsid w:val="003A0845"/>
    <w:rsid w:val="003A54C6"/>
    <w:rsid w:val="003A5F7E"/>
    <w:rsid w:val="003A6646"/>
    <w:rsid w:val="003A6B55"/>
    <w:rsid w:val="003B0B3A"/>
    <w:rsid w:val="003B5210"/>
    <w:rsid w:val="003B61A0"/>
    <w:rsid w:val="003B6BF8"/>
    <w:rsid w:val="003B729E"/>
    <w:rsid w:val="003C1999"/>
    <w:rsid w:val="003C1AB4"/>
    <w:rsid w:val="003C2021"/>
    <w:rsid w:val="003C2BCF"/>
    <w:rsid w:val="003C38D9"/>
    <w:rsid w:val="003C6170"/>
    <w:rsid w:val="003D17E4"/>
    <w:rsid w:val="003D7F31"/>
    <w:rsid w:val="003E2719"/>
    <w:rsid w:val="003E30FC"/>
    <w:rsid w:val="003E4302"/>
    <w:rsid w:val="003F4CA9"/>
    <w:rsid w:val="003F5219"/>
    <w:rsid w:val="003F545B"/>
    <w:rsid w:val="0040179B"/>
    <w:rsid w:val="00404B93"/>
    <w:rsid w:val="0040595D"/>
    <w:rsid w:val="004065DE"/>
    <w:rsid w:val="00413909"/>
    <w:rsid w:val="00413FB1"/>
    <w:rsid w:val="00415511"/>
    <w:rsid w:val="004165F0"/>
    <w:rsid w:val="004168BD"/>
    <w:rsid w:val="00417145"/>
    <w:rsid w:val="00423489"/>
    <w:rsid w:val="00425933"/>
    <w:rsid w:val="00426F49"/>
    <w:rsid w:val="004322E1"/>
    <w:rsid w:val="00442FA2"/>
    <w:rsid w:val="00447D8F"/>
    <w:rsid w:val="00451265"/>
    <w:rsid w:val="0045190C"/>
    <w:rsid w:val="00454BBE"/>
    <w:rsid w:val="00456EF4"/>
    <w:rsid w:val="004610F2"/>
    <w:rsid w:val="00463923"/>
    <w:rsid w:val="004669E7"/>
    <w:rsid w:val="0046730A"/>
    <w:rsid w:val="004741AD"/>
    <w:rsid w:val="00483053"/>
    <w:rsid w:val="00483F6B"/>
    <w:rsid w:val="00491BA8"/>
    <w:rsid w:val="00494C30"/>
    <w:rsid w:val="00495DAC"/>
    <w:rsid w:val="004A0DA5"/>
    <w:rsid w:val="004A47AA"/>
    <w:rsid w:val="004A6BE4"/>
    <w:rsid w:val="004A787B"/>
    <w:rsid w:val="004B48AC"/>
    <w:rsid w:val="004B4944"/>
    <w:rsid w:val="004B4B69"/>
    <w:rsid w:val="004B5B9D"/>
    <w:rsid w:val="004B6CB6"/>
    <w:rsid w:val="004B7A88"/>
    <w:rsid w:val="004C0353"/>
    <w:rsid w:val="004C0CC4"/>
    <w:rsid w:val="004C160A"/>
    <w:rsid w:val="004C3BB3"/>
    <w:rsid w:val="004C44F5"/>
    <w:rsid w:val="004C47D0"/>
    <w:rsid w:val="004C5215"/>
    <w:rsid w:val="004D0438"/>
    <w:rsid w:val="004D153C"/>
    <w:rsid w:val="004D16A2"/>
    <w:rsid w:val="004D1727"/>
    <w:rsid w:val="004D278A"/>
    <w:rsid w:val="004D34E0"/>
    <w:rsid w:val="004D698B"/>
    <w:rsid w:val="004E0A27"/>
    <w:rsid w:val="004E160F"/>
    <w:rsid w:val="004E45FE"/>
    <w:rsid w:val="004F65D9"/>
    <w:rsid w:val="004F6938"/>
    <w:rsid w:val="004F6CDF"/>
    <w:rsid w:val="005016BF"/>
    <w:rsid w:val="00511C23"/>
    <w:rsid w:val="00511CC4"/>
    <w:rsid w:val="00512925"/>
    <w:rsid w:val="00514E3E"/>
    <w:rsid w:val="00515F8E"/>
    <w:rsid w:val="00520F4E"/>
    <w:rsid w:val="005221C3"/>
    <w:rsid w:val="0052334C"/>
    <w:rsid w:val="00523B2F"/>
    <w:rsid w:val="005278EB"/>
    <w:rsid w:val="00530B5C"/>
    <w:rsid w:val="00533C49"/>
    <w:rsid w:val="00533F52"/>
    <w:rsid w:val="00534518"/>
    <w:rsid w:val="00534EA3"/>
    <w:rsid w:val="00536B55"/>
    <w:rsid w:val="00537330"/>
    <w:rsid w:val="005409A8"/>
    <w:rsid w:val="00543A51"/>
    <w:rsid w:val="00543F07"/>
    <w:rsid w:val="00545470"/>
    <w:rsid w:val="00547BB1"/>
    <w:rsid w:val="00552933"/>
    <w:rsid w:val="005536E5"/>
    <w:rsid w:val="00554837"/>
    <w:rsid w:val="00557932"/>
    <w:rsid w:val="005600F2"/>
    <w:rsid w:val="005608C6"/>
    <w:rsid w:val="00560BD1"/>
    <w:rsid w:val="00564B04"/>
    <w:rsid w:val="00565F06"/>
    <w:rsid w:val="00567455"/>
    <w:rsid w:val="0057041C"/>
    <w:rsid w:val="005747E9"/>
    <w:rsid w:val="00574D83"/>
    <w:rsid w:val="00575199"/>
    <w:rsid w:val="00577BF3"/>
    <w:rsid w:val="00581740"/>
    <w:rsid w:val="00581893"/>
    <w:rsid w:val="00582589"/>
    <w:rsid w:val="0058402D"/>
    <w:rsid w:val="00584BC1"/>
    <w:rsid w:val="00584EC5"/>
    <w:rsid w:val="00586CAB"/>
    <w:rsid w:val="00590AC3"/>
    <w:rsid w:val="00590B4C"/>
    <w:rsid w:val="00593A5D"/>
    <w:rsid w:val="00597676"/>
    <w:rsid w:val="005A259A"/>
    <w:rsid w:val="005A40AD"/>
    <w:rsid w:val="005A5127"/>
    <w:rsid w:val="005A51F0"/>
    <w:rsid w:val="005A6128"/>
    <w:rsid w:val="005B1560"/>
    <w:rsid w:val="005B1D0A"/>
    <w:rsid w:val="005B6DC5"/>
    <w:rsid w:val="005B7009"/>
    <w:rsid w:val="005B786A"/>
    <w:rsid w:val="005B7C2A"/>
    <w:rsid w:val="005C2946"/>
    <w:rsid w:val="005C2E86"/>
    <w:rsid w:val="005C5574"/>
    <w:rsid w:val="005C69F7"/>
    <w:rsid w:val="005D0A38"/>
    <w:rsid w:val="005D1160"/>
    <w:rsid w:val="005D53DA"/>
    <w:rsid w:val="005D54C0"/>
    <w:rsid w:val="005D5C0D"/>
    <w:rsid w:val="005D7698"/>
    <w:rsid w:val="005E13C9"/>
    <w:rsid w:val="005E168C"/>
    <w:rsid w:val="005E192B"/>
    <w:rsid w:val="005E3F2D"/>
    <w:rsid w:val="005E4702"/>
    <w:rsid w:val="005E5306"/>
    <w:rsid w:val="005E79E6"/>
    <w:rsid w:val="005F1204"/>
    <w:rsid w:val="005F4DFA"/>
    <w:rsid w:val="005F5264"/>
    <w:rsid w:val="005F7250"/>
    <w:rsid w:val="005F78F3"/>
    <w:rsid w:val="0060198A"/>
    <w:rsid w:val="006055EE"/>
    <w:rsid w:val="006077F8"/>
    <w:rsid w:val="00611F6E"/>
    <w:rsid w:val="00612051"/>
    <w:rsid w:val="006120AF"/>
    <w:rsid w:val="00613297"/>
    <w:rsid w:val="00617EAB"/>
    <w:rsid w:val="006200B4"/>
    <w:rsid w:val="00623BD2"/>
    <w:rsid w:val="00627936"/>
    <w:rsid w:val="00627BAF"/>
    <w:rsid w:val="0063093F"/>
    <w:rsid w:val="00635120"/>
    <w:rsid w:val="006352B1"/>
    <w:rsid w:val="00635A6D"/>
    <w:rsid w:val="00643820"/>
    <w:rsid w:val="00652B73"/>
    <w:rsid w:val="0065417B"/>
    <w:rsid w:val="006543D2"/>
    <w:rsid w:val="0066049A"/>
    <w:rsid w:val="00660734"/>
    <w:rsid w:val="00661187"/>
    <w:rsid w:val="00663EF6"/>
    <w:rsid w:val="006653BF"/>
    <w:rsid w:val="006657E1"/>
    <w:rsid w:val="0066758E"/>
    <w:rsid w:val="006709E0"/>
    <w:rsid w:val="00671EB3"/>
    <w:rsid w:val="006720D9"/>
    <w:rsid w:val="00677A6C"/>
    <w:rsid w:val="006853FB"/>
    <w:rsid w:val="00687486"/>
    <w:rsid w:val="00690BA1"/>
    <w:rsid w:val="0069125B"/>
    <w:rsid w:val="006924E8"/>
    <w:rsid w:val="00695FF8"/>
    <w:rsid w:val="006962EA"/>
    <w:rsid w:val="006A162F"/>
    <w:rsid w:val="006A2007"/>
    <w:rsid w:val="006A6520"/>
    <w:rsid w:val="006B06A4"/>
    <w:rsid w:val="006B23C7"/>
    <w:rsid w:val="006B3424"/>
    <w:rsid w:val="006B49D3"/>
    <w:rsid w:val="006B4C61"/>
    <w:rsid w:val="006C03E2"/>
    <w:rsid w:val="006C33A0"/>
    <w:rsid w:val="006C3FEA"/>
    <w:rsid w:val="006C54BA"/>
    <w:rsid w:val="006C6050"/>
    <w:rsid w:val="006C6A84"/>
    <w:rsid w:val="006D4FBD"/>
    <w:rsid w:val="006D6A6E"/>
    <w:rsid w:val="006E23F3"/>
    <w:rsid w:val="006F6089"/>
    <w:rsid w:val="006F7B14"/>
    <w:rsid w:val="00701321"/>
    <w:rsid w:val="00702493"/>
    <w:rsid w:val="00704A48"/>
    <w:rsid w:val="00707117"/>
    <w:rsid w:val="00711108"/>
    <w:rsid w:val="007127AD"/>
    <w:rsid w:val="0071587F"/>
    <w:rsid w:val="00717A38"/>
    <w:rsid w:val="00720401"/>
    <w:rsid w:val="00720612"/>
    <w:rsid w:val="007207F5"/>
    <w:rsid w:val="00722455"/>
    <w:rsid w:val="00727B60"/>
    <w:rsid w:val="00727CB1"/>
    <w:rsid w:val="00735B88"/>
    <w:rsid w:val="00743BA0"/>
    <w:rsid w:val="00744779"/>
    <w:rsid w:val="00750A5C"/>
    <w:rsid w:val="00752C60"/>
    <w:rsid w:val="00753C8B"/>
    <w:rsid w:val="00754D6E"/>
    <w:rsid w:val="007570F5"/>
    <w:rsid w:val="00766E55"/>
    <w:rsid w:val="00767CFD"/>
    <w:rsid w:val="00777580"/>
    <w:rsid w:val="007779EB"/>
    <w:rsid w:val="0078030E"/>
    <w:rsid w:val="00783734"/>
    <w:rsid w:val="00783976"/>
    <w:rsid w:val="00783DE2"/>
    <w:rsid w:val="007842BB"/>
    <w:rsid w:val="00786628"/>
    <w:rsid w:val="00786CBC"/>
    <w:rsid w:val="007874B1"/>
    <w:rsid w:val="00790743"/>
    <w:rsid w:val="00794A4B"/>
    <w:rsid w:val="0079723C"/>
    <w:rsid w:val="007A2342"/>
    <w:rsid w:val="007A5878"/>
    <w:rsid w:val="007A5913"/>
    <w:rsid w:val="007A7E48"/>
    <w:rsid w:val="007B462B"/>
    <w:rsid w:val="007B65A9"/>
    <w:rsid w:val="007B6836"/>
    <w:rsid w:val="007B6B26"/>
    <w:rsid w:val="007C02C6"/>
    <w:rsid w:val="007C0623"/>
    <w:rsid w:val="007C25E1"/>
    <w:rsid w:val="007C3198"/>
    <w:rsid w:val="007C4EB2"/>
    <w:rsid w:val="007C54B7"/>
    <w:rsid w:val="007C7571"/>
    <w:rsid w:val="007C782B"/>
    <w:rsid w:val="007D0C44"/>
    <w:rsid w:val="007D15D7"/>
    <w:rsid w:val="007D187C"/>
    <w:rsid w:val="007D5026"/>
    <w:rsid w:val="007D5674"/>
    <w:rsid w:val="007E0246"/>
    <w:rsid w:val="007E19CF"/>
    <w:rsid w:val="007E52C0"/>
    <w:rsid w:val="007E5F97"/>
    <w:rsid w:val="007F1CB2"/>
    <w:rsid w:val="007F38E5"/>
    <w:rsid w:val="007F4227"/>
    <w:rsid w:val="007F5A0A"/>
    <w:rsid w:val="00800C4C"/>
    <w:rsid w:val="00801692"/>
    <w:rsid w:val="00806963"/>
    <w:rsid w:val="00817483"/>
    <w:rsid w:val="0081779A"/>
    <w:rsid w:val="0081782A"/>
    <w:rsid w:val="00820ADA"/>
    <w:rsid w:val="00822821"/>
    <w:rsid w:val="00834491"/>
    <w:rsid w:val="008464E5"/>
    <w:rsid w:val="00846E8A"/>
    <w:rsid w:val="00847514"/>
    <w:rsid w:val="00850000"/>
    <w:rsid w:val="00850FDD"/>
    <w:rsid w:val="0085307A"/>
    <w:rsid w:val="00853782"/>
    <w:rsid w:val="008573A4"/>
    <w:rsid w:val="00857CD0"/>
    <w:rsid w:val="008617EE"/>
    <w:rsid w:val="00863176"/>
    <w:rsid w:val="0087098E"/>
    <w:rsid w:val="00870EAC"/>
    <w:rsid w:val="00870F5B"/>
    <w:rsid w:val="00876235"/>
    <w:rsid w:val="008770B0"/>
    <w:rsid w:val="008811DA"/>
    <w:rsid w:val="0088396F"/>
    <w:rsid w:val="008858C9"/>
    <w:rsid w:val="00890363"/>
    <w:rsid w:val="008931A7"/>
    <w:rsid w:val="00893ADA"/>
    <w:rsid w:val="00893D85"/>
    <w:rsid w:val="008956F2"/>
    <w:rsid w:val="008A0217"/>
    <w:rsid w:val="008A10C3"/>
    <w:rsid w:val="008A167C"/>
    <w:rsid w:val="008A2993"/>
    <w:rsid w:val="008A3764"/>
    <w:rsid w:val="008A5BB0"/>
    <w:rsid w:val="008A6B71"/>
    <w:rsid w:val="008B13AC"/>
    <w:rsid w:val="008B1E41"/>
    <w:rsid w:val="008B2289"/>
    <w:rsid w:val="008B4528"/>
    <w:rsid w:val="008B74F0"/>
    <w:rsid w:val="008C1767"/>
    <w:rsid w:val="008C1F05"/>
    <w:rsid w:val="008C5114"/>
    <w:rsid w:val="008D3252"/>
    <w:rsid w:val="008D620E"/>
    <w:rsid w:val="008D6A0C"/>
    <w:rsid w:val="008D7C56"/>
    <w:rsid w:val="008E1B8B"/>
    <w:rsid w:val="008F0091"/>
    <w:rsid w:val="008F0246"/>
    <w:rsid w:val="008F0DD6"/>
    <w:rsid w:val="008F2177"/>
    <w:rsid w:val="008F35D3"/>
    <w:rsid w:val="008F474E"/>
    <w:rsid w:val="008F6525"/>
    <w:rsid w:val="008F75B0"/>
    <w:rsid w:val="008F7C48"/>
    <w:rsid w:val="00900949"/>
    <w:rsid w:val="00900C6E"/>
    <w:rsid w:val="00903285"/>
    <w:rsid w:val="00906410"/>
    <w:rsid w:val="0091175A"/>
    <w:rsid w:val="00914F0F"/>
    <w:rsid w:val="009204D9"/>
    <w:rsid w:val="00921A86"/>
    <w:rsid w:val="0092417F"/>
    <w:rsid w:val="00925333"/>
    <w:rsid w:val="009258FC"/>
    <w:rsid w:val="00933377"/>
    <w:rsid w:val="00936FBC"/>
    <w:rsid w:val="009435A4"/>
    <w:rsid w:val="009462FC"/>
    <w:rsid w:val="00947AE0"/>
    <w:rsid w:val="00950F04"/>
    <w:rsid w:val="00951885"/>
    <w:rsid w:val="00952594"/>
    <w:rsid w:val="009558E9"/>
    <w:rsid w:val="00955A15"/>
    <w:rsid w:val="00956563"/>
    <w:rsid w:val="009602A5"/>
    <w:rsid w:val="00960BD3"/>
    <w:rsid w:val="00963167"/>
    <w:rsid w:val="0096722B"/>
    <w:rsid w:val="00974C8F"/>
    <w:rsid w:val="009766A7"/>
    <w:rsid w:val="009800CF"/>
    <w:rsid w:val="00980294"/>
    <w:rsid w:val="00984929"/>
    <w:rsid w:val="00985D36"/>
    <w:rsid w:val="00990D7D"/>
    <w:rsid w:val="009924F2"/>
    <w:rsid w:val="0099337C"/>
    <w:rsid w:val="00997FF6"/>
    <w:rsid w:val="009A0D8A"/>
    <w:rsid w:val="009A6DD3"/>
    <w:rsid w:val="009B5B7D"/>
    <w:rsid w:val="009B68B3"/>
    <w:rsid w:val="009C1F40"/>
    <w:rsid w:val="009C2003"/>
    <w:rsid w:val="009C2350"/>
    <w:rsid w:val="009C253E"/>
    <w:rsid w:val="009C4316"/>
    <w:rsid w:val="009C4E86"/>
    <w:rsid w:val="009D30DC"/>
    <w:rsid w:val="009D5382"/>
    <w:rsid w:val="009E1A00"/>
    <w:rsid w:val="009E282C"/>
    <w:rsid w:val="009F0AA9"/>
    <w:rsid w:val="009F2B75"/>
    <w:rsid w:val="009F2EE2"/>
    <w:rsid w:val="009F3F11"/>
    <w:rsid w:val="009F4FBC"/>
    <w:rsid w:val="009F6252"/>
    <w:rsid w:val="009F644D"/>
    <w:rsid w:val="009F7328"/>
    <w:rsid w:val="00A01C82"/>
    <w:rsid w:val="00A0661F"/>
    <w:rsid w:val="00A06EAD"/>
    <w:rsid w:val="00A07238"/>
    <w:rsid w:val="00A1521C"/>
    <w:rsid w:val="00A17DF5"/>
    <w:rsid w:val="00A22F75"/>
    <w:rsid w:val="00A24C6D"/>
    <w:rsid w:val="00A30481"/>
    <w:rsid w:val="00A31234"/>
    <w:rsid w:val="00A3319D"/>
    <w:rsid w:val="00A37969"/>
    <w:rsid w:val="00A42260"/>
    <w:rsid w:val="00A46F91"/>
    <w:rsid w:val="00A47C2C"/>
    <w:rsid w:val="00A5184A"/>
    <w:rsid w:val="00A519DE"/>
    <w:rsid w:val="00A54542"/>
    <w:rsid w:val="00A67FED"/>
    <w:rsid w:val="00A7098E"/>
    <w:rsid w:val="00A74D46"/>
    <w:rsid w:val="00A761C4"/>
    <w:rsid w:val="00A7668F"/>
    <w:rsid w:val="00A7678D"/>
    <w:rsid w:val="00A77A5F"/>
    <w:rsid w:val="00A8181F"/>
    <w:rsid w:val="00A8230E"/>
    <w:rsid w:val="00A84DCC"/>
    <w:rsid w:val="00A914D9"/>
    <w:rsid w:val="00A9337C"/>
    <w:rsid w:val="00A94E6B"/>
    <w:rsid w:val="00A96D59"/>
    <w:rsid w:val="00A976FF"/>
    <w:rsid w:val="00AA0263"/>
    <w:rsid w:val="00AA1BF8"/>
    <w:rsid w:val="00AA4056"/>
    <w:rsid w:val="00AB3E71"/>
    <w:rsid w:val="00AB5508"/>
    <w:rsid w:val="00AB575E"/>
    <w:rsid w:val="00AC0BEE"/>
    <w:rsid w:val="00AC1283"/>
    <w:rsid w:val="00AC46A3"/>
    <w:rsid w:val="00AD1E91"/>
    <w:rsid w:val="00AD5D7B"/>
    <w:rsid w:val="00AE5BF7"/>
    <w:rsid w:val="00AE6C36"/>
    <w:rsid w:val="00AF2F06"/>
    <w:rsid w:val="00B0048A"/>
    <w:rsid w:val="00B0074D"/>
    <w:rsid w:val="00B01DE6"/>
    <w:rsid w:val="00B02A12"/>
    <w:rsid w:val="00B03FC2"/>
    <w:rsid w:val="00B06AEA"/>
    <w:rsid w:val="00B07407"/>
    <w:rsid w:val="00B10B2C"/>
    <w:rsid w:val="00B14DC3"/>
    <w:rsid w:val="00B15509"/>
    <w:rsid w:val="00B15C9F"/>
    <w:rsid w:val="00B21B66"/>
    <w:rsid w:val="00B21E3A"/>
    <w:rsid w:val="00B233B4"/>
    <w:rsid w:val="00B307D7"/>
    <w:rsid w:val="00B3185E"/>
    <w:rsid w:val="00B3286C"/>
    <w:rsid w:val="00B3505C"/>
    <w:rsid w:val="00B36C4F"/>
    <w:rsid w:val="00B414F3"/>
    <w:rsid w:val="00B43658"/>
    <w:rsid w:val="00B4504A"/>
    <w:rsid w:val="00B5206C"/>
    <w:rsid w:val="00B60E37"/>
    <w:rsid w:val="00B6141E"/>
    <w:rsid w:val="00B62BAF"/>
    <w:rsid w:val="00B637DE"/>
    <w:rsid w:val="00B72F9B"/>
    <w:rsid w:val="00B740DF"/>
    <w:rsid w:val="00B74D65"/>
    <w:rsid w:val="00B77A47"/>
    <w:rsid w:val="00B803AD"/>
    <w:rsid w:val="00B806B6"/>
    <w:rsid w:val="00B82E0B"/>
    <w:rsid w:val="00B83899"/>
    <w:rsid w:val="00B83F1A"/>
    <w:rsid w:val="00B91795"/>
    <w:rsid w:val="00B9372D"/>
    <w:rsid w:val="00B94173"/>
    <w:rsid w:val="00BB1590"/>
    <w:rsid w:val="00BB2A8A"/>
    <w:rsid w:val="00BB2BEC"/>
    <w:rsid w:val="00BB6F1D"/>
    <w:rsid w:val="00BB7D25"/>
    <w:rsid w:val="00BC0BAB"/>
    <w:rsid w:val="00BC3388"/>
    <w:rsid w:val="00BC3DBF"/>
    <w:rsid w:val="00BC527F"/>
    <w:rsid w:val="00BC6532"/>
    <w:rsid w:val="00BD14FF"/>
    <w:rsid w:val="00BD3BB9"/>
    <w:rsid w:val="00BD4505"/>
    <w:rsid w:val="00BD5FF8"/>
    <w:rsid w:val="00BE4177"/>
    <w:rsid w:val="00BE4D34"/>
    <w:rsid w:val="00BE5939"/>
    <w:rsid w:val="00BE5B79"/>
    <w:rsid w:val="00BE6E50"/>
    <w:rsid w:val="00BF13E7"/>
    <w:rsid w:val="00BF1884"/>
    <w:rsid w:val="00BF23F7"/>
    <w:rsid w:val="00BF32AA"/>
    <w:rsid w:val="00BF41F5"/>
    <w:rsid w:val="00BF4AD7"/>
    <w:rsid w:val="00BF56FA"/>
    <w:rsid w:val="00BF592F"/>
    <w:rsid w:val="00BF7197"/>
    <w:rsid w:val="00C014A9"/>
    <w:rsid w:val="00C02AFB"/>
    <w:rsid w:val="00C07004"/>
    <w:rsid w:val="00C0719E"/>
    <w:rsid w:val="00C07271"/>
    <w:rsid w:val="00C07D96"/>
    <w:rsid w:val="00C10DE7"/>
    <w:rsid w:val="00C13941"/>
    <w:rsid w:val="00C166FE"/>
    <w:rsid w:val="00C171AC"/>
    <w:rsid w:val="00C17FBC"/>
    <w:rsid w:val="00C235FF"/>
    <w:rsid w:val="00C23FD5"/>
    <w:rsid w:val="00C24B4B"/>
    <w:rsid w:val="00C31F62"/>
    <w:rsid w:val="00C34BEE"/>
    <w:rsid w:val="00C3571E"/>
    <w:rsid w:val="00C35765"/>
    <w:rsid w:val="00C35929"/>
    <w:rsid w:val="00C37A36"/>
    <w:rsid w:val="00C407C1"/>
    <w:rsid w:val="00C414AF"/>
    <w:rsid w:val="00C421C5"/>
    <w:rsid w:val="00C43A2C"/>
    <w:rsid w:val="00C50C6A"/>
    <w:rsid w:val="00C51FFF"/>
    <w:rsid w:val="00C53240"/>
    <w:rsid w:val="00C543FC"/>
    <w:rsid w:val="00C5544F"/>
    <w:rsid w:val="00C559C7"/>
    <w:rsid w:val="00C56DA0"/>
    <w:rsid w:val="00C5711A"/>
    <w:rsid w:val="00C604B3"/>
    <w:rsid w:val="00C637ED"/>
    <w:rsid w:val="00C64599"/>
    <w:rsid w:val="00C66C3F"/>
    <w:rsid w:val="00C67C46"/>
    <w:rsid w:val="00C70D20"/>
    <w:rsid w:val="00C72C8C"/>
    <w:rsid w:val="00C75BF2"/>
    <w:rsid w:val="00C806A2"/>
    <w:rsid w:val="00C969C8"/>
    <w:rsid w:val="00C977C5"/>
    <w:rsid w:val="00CA339B"/>
    <w:rsid w:val="00CA54EF"/>
    <w:rsid w:val="00CB2E0B"/>
    <w:rsid w:val="00CB4BBD"/>
    <w:rsid w:val="00CB5496"/>
    <w:rsid w:val="00CB5585"/>
    <w:rsid w:val="00CB5DFE"/>
    <w:rsid w:val="00CB7C2E"/>
    <w:rsid w:val="00CC02C3"/>
    <w:rsid w:val="00CC14AE"/>
    <w:rsid w:val="00CC3647"/>
    <w:rsid w:val="00CC631B"/>
    <w:rsid w:val="00CD0514"/>
    <w:rsid w:val="00CD0FB7"/>
    <w:rsid w:val="00CD2741"/>
    <w:rsid w:val="00CD2AC9"/>
    <w:rsid w:val="00CD3C52"/>
    <w:rsid w:val="00CD3E8C"/>
    <w:rsid w:val="00CE07CB"/>
    <w:rsid w:val="00CE1F47"/>
    <w:rsid w:val="00CE2C9F"/>
    <w:rsid w:val="00CE4EB7"/>
    <w:rsid w:val="00CE73FC"/>
    <w:rsid w:val="00CF333E"/>
    <w:rsid w:val="00CF7762"/>
    <w:rsid w:val="00D004BA"/>
    <w:rsid w:val="00D01A30"/>
    <w:rsid w:val="00D025FC"/>
    <w:rsid w:val="00D0417D"/>
    <w:rsid w:val="00D06187"/>
    <w:rsid w:val="00D07F28"/>
    <w:rsid w:val="00D118AF"/>
    <w:rsid w:val="00D14222"/>
    <w:rsid w:val="00D1482C"/>
    <w:rsid w:val="00D160EC"/>
    <w:rsid w:val="00D24B11"/>
    <w:rsid w:val="00D25FB7"/>
    <w:rsid w:val="00D2610C"/>
    <w:rsid w:val="00D304ED"/>
    <w:rsid w:val="00D30A16"/>
    <w:rsid w:val="00D32741"/>
    <w:rsid w:val="00D32AAB"/>
    <w:rsid w:val="00D51F01"/>
    <w:rsid w:val="00D52AA0"/>
    <w:rsid w:val="00D5462A"/>
    <w:rsid w:val="00D54F72"/>
    <w:rsid w:val="00D5569A"/>
    <w:rsid w:val="00D570C3"/>
    <w:rsid w:val="00D67701"/>
    <w:rsid w:val="00D72C42"/>
    <w:rsid w:val="00D75CE6"/>
    <w:rsid w:val="00D82B2F"/>
    <w:rsid w:val="00D83DE3"/>
    <w:rsid w:val="00D85AE2"/>
    <w:rsid w:val="00D85FAD"/>
    <w:rsid w:val="00D87BBF"/>
    <w:rsid w:val="00D96199"/>
    <w:rsid w:val="00D9631E"/>
    <w:rsid w:val="00D97228"/>
    <w:rsid w:val="00DA03C2"/>
    <w:rsid w:val="00DA08C5"/>
    <w:rsid w:val="00DA0E0E"/>
    <w:rsid w:val="00DA4AD7"/>
    <w:rsid w:val="00DA6F67"/>
    <w:rsid w:val="00DC2BBE"/>
    <w:rsid w:val="00DD1CCF"/>
    <w:rsid w:val="00DD3D09"/>
    <w:rsid w:val="00DE1262"/>
    <w:rsid w:val="00DE4187"/>
    <w:rsid w:val="00DE4FA5"/>
    <w:rsid w:val="00DF0E06"/>
    <w:rsid w:val="00DF2BD4"/>
    <w:rsid w:val="00DF592A"/>
    <w:rsid w:val="00DF643C"/>
    <w:rsid w:val="00E00729"/>
    <w:rsid w:val="00E039AA"/>
    <w:rsid w:val="00E0612F"/>
    <w:rsid w:val="00E07A59"/>
    <w:rsid w:val="00E103F9"/>
    <w:rsid w:val="00E113E5"/>
    <w:rsid w:val="00E17485"/>
    <w:rsid w:val="00E20B8A"/>
    <w:rsid w:val="00E23759"/>
    <w:rsid w:val="00E25DA0"/>
    <w:rsid w:val="00E27599"/>
    <w:rsid w:val="00E33733"/>
    <w:rsid w:val="00E337E3"/>
    <w:rsid w:val="00E338AA"/>
    <w:rsid w:val="00E34318"/>
    <w:rsid w:val="00E35576"/>
    <w:rsid w:val="00E35F2B"/>
    <w:rsid w:val="00E373D2"/>
    <w:rsid w:val="00E41A3A"/>
    <w:rsid w:val="00E4267E"/>
    <w:rsid w:val="00E45936"/>
    <w:rsid w:val="00E46CF3"/>
    <w:rsid w:val="00E53D32"/>
    <w:rsid w:val="00E55D07"/>
    <w:rsid w:val="00E67B58"/>
    <w:rsid w:val="00E72A2A"/>
    <w:rsid w:val="00E74978"/>
    <w:rsid w:val="00E75A6C"/>
    <w:rsid w:val="00E769CE"/>
    <w:rsid w:val="00E76B0C"/>
    <w:rsid w:val="00E76C49"/>
    <w:rsid w:val="00E773A6"/>
    <w:rsid w:val="00E778EB"/>
    <w:rsid w:val="00E80BB1"/>
    <w:rsid w:val="00E829A8"/>
    <w:rsid w:val="00E92867"/>
    <w:rsid w:val="00EA388D"/>
    <w:rsid w:val="00EA62B5"/>
    <w:rsid w:val="00EA75B4"/>
    <w:rsid w:val="00EA7A46"/>
    <w:rsid w:val="00EA7DF5"/>
    <w:rsid w:val="00EB0AEF"/>
    <w:rsid w:val="00EB2756"/>
    <w:rsid w:val="00EC142A"/>
    <w:rsid w:val="00EC2A56"/>
    <w:rsid w:val="00EC4C63"/>
    <w:rsid w:val="00EC60CC"/>
    <w:rsid w:val="00EC76EC"/>
    <w:rsid w:val="00ED1F65"/>
    <w:rsid w:val="00ED208B"/>
    <w:rsid w:val="00ED2C1B"/>
    <w:rsid w:val="00EE0AB0"/>
    <w:rsid w:val="00EE18AA"/>
    <w:rsid w:val="00EE2985"/>
    <w:rsid w:val="00EE31FA"/>
    <w:rsid w:val="00EE37DF"/>
    <w:rsid w:val="00EF2802"/>
    <w:rsid w:val="00EF3E9B"/>
    <w:rsid w:val="00EF4AEE"/>
    <w:rsid w:val="00EF5FEC"/>
    <w:rsid w:val="00EF6BCE"/>
    <w:rsid w:val="00F03325"/>
    <w:rsid w:val="00F04A86"/>
    <w:rsid w:val="00F0698A"/>
    <w:rsid w:val="00F102D9"/>
    <w:rsid w:val="00F11314"/>
    <w:rsid w:val="00F116DE"/>
    <w:rsid w:val="00F151BF"/>
    <w:rsid w:val="00F15FBA"/>
    <w:rsid w:val="00F203B6"/>
    <w:rsid w:val="00F2246F"/>
    <w:rsid w:val="00F238F7"/>
    <w:rsid w:val="00F264A5"/>
    <w:rsid w:val="00F276B1"/>
    <w:rsid w:val="00F316BA"/>
    <w:rsid w:val="00F3188A"/>
    <w:rsid w:val="00F32340"/>
    <w:rsid w:val="00F32D08"/>
    <w:rsid w:val="00F32DB4"/>
    <w:rsid w:val="00F357B0"/>
    <w:rsid w:val="00F36278"/>
    <w:rsid w:val="00F43364"/>
    <w:rsid w:val="00F441D9"/>
    <w:rsid w:val="00F4666A"/>
    <w:rsid w:val="00F46EFA"/>
    <w:rsid w:val="00F47191"/>
    <w:rsid w:val="00F5403B"/>
    <w:rsid w:val="00F546F1"/>
    <w:rsid w:val="00F5516A"/>
    <w:rsid w:val="00F55FCD"/>
    <w:rsid w:val="00F56CAB"/>
    <w:rsid w:val="00F63A7C"/>
    <w:rsid w:val="00F6434C"/>
    <w:rsid w:val="00F6623A"/>
    <w:rsid w:val="00F6754A"/>
    <w:rsid w:val="00F70864"/>
    <w:rsid w:val="00F710B4"/>
    <w:rsid w:val="00F74DE1"/>
    <w:rsid w:val="00F75165"/>
    <w:rsid w:val="00F75CA8"/>
    <w:rsid w:val="00F76200"/>
    <w:rsid w:val="00F8387F"/>
    <w:rsid w:val="00F84681"/>
    <w:rsid w:val="00F90099"/>
    <w:rsid w:val="00F91E81"/>
    <w:rsid w:val="00F93FA9"/>
    <w:rsid w:val="00F96682"/>
    <w:rsid w:val="00FA2335"/>
    <w:rsid w:val="00FA390A"/>
    <w:rsid w:val="00FB2C04"/>
    <w:rsid w:val="00FB3EFB"/>
    <w:rsid w:val="00FB65B9"/>
    <w:rsid w:val="00FB6FA2"/>
    <w:rsid w:val="00FC15FF"/>
    <w:rsid w:val="00FC4166"/>
    <w:rsid w:val="00FC5E93"/>
    <w:rsid w:val="00FC70CB"/>
    <w:rsid w:val="00FD1A85"/>
    <w:rsid w:val="00FD1F83"/>
    <w:rsid w:val="00FD2123"/>
    <w:rsid w:val="00FD3200"/>
    <w:rsid w:val="00FD75C4"/>
    <w:rsid w:val="00FD7FF7"/>
    <w:rsid w:val="00FE0A7D"/>
    <w:rsid w:val="00FE138D"/>
    <w:rsid w:val="00FE2E3B"/>
    <w:rsid w:val="00FE5954"/>
    <w:rsid w:val="00FE699F"/>
    <w:rsid w:val="00FF006D"/>
    <w:rsid w:val="00FF0B8B"/>
    <w:rsid w:val="00FF3B3A"/>
    <w:rsid w:val="00FF3ED8"/>
    <w:rsid w:val="00FF5935"/>
    <w:rsid w:val="00FF6419"/>
    <w:rsid w:val="00FF710A"/>
    <w:rsid w:val="00FF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D579775"/>
  <w15:chartTrackingRefBased/>
  <w15:docId w15:val="{44A11050-4334-4596-803C-629DCFD89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D32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ltrFFNSNoPrv.dot</Template>
  <TotalTime>0</TotalTime>
  <Pages>1</Pages>
  <Words>54</Words>
  <Characters>309</Characters>
  <Application>Microsoft Office Word</Application>
  <DocSecurity>0</DocSecurity>
  <PresentationFormat>[Compatibility Mode]</PresentationFormat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SLW</Company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Jurrens</dc:creator>
  <cp:keywords/>
  <dc:description/>
  <cp:lastModifiedBy>Jacob Burns</cp:lastModifiedBy>
  <cp:revision>2</cp:revision>
  <dcterms:created xsi:type="dcterms:W3CDTF">2024-06-03T23:50:00Z</dcterms:created>
  <dcterms:modified xsi:type="dcterms:W3CDTF">2024-06-03T23:50:00Z</dcterms:modified>
</cp:coreProperties>
</file>