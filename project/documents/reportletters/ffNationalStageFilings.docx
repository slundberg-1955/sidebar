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8E7E0" w14:textId="77777777" w:rsidR="00C11C0B" w:rsidRPr="00C11C0B" w:rsidRDefault="00435D31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&lt;&lt;WAName&gt;&gt; &lt;&lt;WAPhone&gt;&gt;</w:t>
      </w:r>
    </w:p>
    <w:p w14:paraId="64C46559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&lt;&lt;WAEmail&gt;&gt;</w:t>
      </w:r>
    </w:p>
    <w:p w14:paraId="5D70F387" w14:textId="77777777" w:rsidR="00C11C0B" w:rsidRDefault="00C11C0B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513B66F8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C11C0B">
        <w:rPr>
          <w:rFonts w:ascii="Times New Roman" w:hAnsi="Times New Roman"/>
          <w:b/>
          <w:bCs/>
          <w:sz w:val="20"/>
          <w:szCs w:val="20"/>
        </w:rPr>
        <w:t>&lt;&lt;</w:t>
      </w:r>
      <w:r>
        <w:rPr>
          <w:rFonts w:ascii="Times New Roman" w:hAnsi="Times New Roman"/>
          <w:b/>
          <w:bCs/>
          <w:sz w:val="20"/>
          <w:szCs w:val="20"/>
        </w:rPr>
        <w:t>paraName&gt;&gt; 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paraPhone&gt;&gt;</w:t>
      </w:r>
    </w:p>
    <w:p w14:paraId="6EEA2BA1" w14:textId="77777777" w:rsidR="00435D31" w:rsidRDefault="00435D31" w:rsidP="00C11C0B">
      <w:pP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&lt;&lt;</w:t>
      </w:r>
      <w:r w:rsidRPr="00C11C0B">
        <w:rPr>
          <w:rFonts w:ascii="Times New Roman" w:hAnsi="Times New Roman"/>
          <w:b/>
          <w:bCs/>
          <w:sz w:val="20"/>
          <w:szCs w:val="20"/>
        </w:rPr>
        <w:t>paraEmail&gt;&gt;</w:t>
      </w:r>
    </w:p>
    <w:p w14:paraId="2898C324" w14:textId="77777777" w:rsidR="00435D31" w:rsidRPr="00C11C0B" w:rsidRDefault="00435D31" w:rsidP="00C11C0B">
      <w:pPr>
        <w:spacing w:after="0" w:line="240" w:lineRule="auto"/>
        <w:rPr>
          <w:rFonts w:ascii="Times New Roman" w:hAnsi="Times New Roman"/>
          <w:b/>
          <w:bCs/>
          <w:sz w:val="24"/>
        </w:rPr>
      </w:pPr>
    </w:p>
    <w:p w14:paraId="0782F51A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&lt;&lt;currentDate&gt;&gt;</w:t>
      </w:r>
    </w:p>
    <w:p w14:paraId="4601A2B0" w14:textId="77777777" w:rsidR="00C11C0B" w:rsidRPr="00C11C0B" w:rsidRDefault="00C11C0B" w:rsidP="00C11C0B">
      <w:pPr>
        <w:spacing w:after="0" w:line="240" w:lineRule="auto"/>
        <w:rPr>
          <w:rFonts w:ascii="Times New Roman" w:hAnsi="Times New Roman"/>
        </w:rPr>
      </w:pPr>
    </w:p>
    <w:p w14:paraId="47CB1546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&lt;&lt;recipient&gt;&gt;</w:t>
      </w:r>
    </w:p>
    <w:p w14:paraId="54FC0861" w14:textId="77777777" w:rsidR="00C11C0B" w:rsidRPr="00C11C0B" w:rsidRDefault="00DF3637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&lt;&lt;recipient</w:t>
      </w:r>
      <w:r w:rsidR="00C11C0B" w:rsidRPr="00C11C0B">
        <w:rPr>
          <w:rFonts w:ascii="Times New Roman" w:hAnsi="Times New Roman"/>
        </w:rPr>
        <w:t>Title&gt;&gt;</w:t>
      </w:r>
    </w:p>
    <w:p w14:paraId="63DA44EE" w14:textId="77777777" w:rsidR="00C11C0B" w:rsidRPr="00C11C0B" w:rsidRDefault="00C11C0B" w:rsidP="00C11C0B">
      <w:pPr>
        <w:tabs>
          <w:tab w:val="left" w:pos="-144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&lt;&lt;orgName&gt;&gt;</w:t>
      </w:r>
    </w:p>
    <w:p w14:paraId="47935A8B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&lt;&lt;workAddr&gt;&gt;</w:t>
      </w:r>
    </w:p>
    <w:p w14:paraId="7B05588A" w14:textId="77777777" w:rsidR="00C11C0B" w:rsidRPr="00C11C0B" w:rsidRDefault="00C11C0B" w:rsidP="00C11C0B">
      <w:pPr>
        <w:tabs>
          <w:tab w:val="right" w:pos="9360"/>
        </w:tabs>
        <w:spacing w:after="0" w:line="240" w:lineRule="auto"/>
        <w:rPr>
          <w:rFonts w:ascii="Times New Roman" w:hAnsi="Times New Roman"/>
        </w:rPr>
      </w:pPr>
      <w:r w:rsidRPr="00C11C0B">
        <w:rPr>
          <w:rFonts w:ascii="Times New Roman" w:hAnsi="Times New Roman"/>
        </w:rPr>
        <w:t>&lt;&lt;CSZ&gt;&gt;</w:t>
      </w:r>
    </w:p>
    <w:p w14:paraId="1722A25E" w14:textId="77777777" w:rsidR="00B7670C" w:rsidRPr="00165EA3" w:rsidRDefault="00B7670C" w:rsidP="00C11C0B">
      <w:pPr>
        <w:spacing w:after="0" w:line="240" w:lineRule="auto"/>
        <w:rPr>
          <w:rFonts w:ascii="Times New Roman" w:hAnsi="Times New Roman"/>
        </w:rPr>
      </w:pPr>
    </w:p>
    <w:p w14:paraId="26BBA9EC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CE5456" w:rsidRPr="00CE5456">
        <w:rPr>
          <w:rFonts w:ascii="Times New Roman" w:hAnsi="Times New Roman"/>
          <w:sz w:val="24"/>
          <w:szCs w:val="24"/>
        </w:rPr>
        <w:t>Chapter II National Stage Patent Applications</w:t>
      </w:r>
    </w:p>
    <w:p w14:paraId="087277F0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CE5456">
        <w:rPr>
          <w:rFonts w:ascii="Times New Roman" w:hAnsi="Times New Roman"/>
          <w:sz w:val="23"/>
          <w:szCs w:val="23"/>
        </w:rPr>
        <w:t>PCT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2A6FE451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ab/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2196BEC2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F20EF52" w14:textId="77777777" w:rsidR="00CE5456" w:rsidRPr="00CE5456" w:rsidRDefault="00CE5456" w:rsidP="00CE5456">
      <w:pPr>
        <w:spacing w:after="0" w:line="240" w:lineRule="auto"/>
        <w:ind w:firstLine="720"/>
        <w:rPr>
          <w:rFonts w:ascii="Times New Roman" w:hAnsi="Times New Roman"/>
          <w:b/>
        </w:rPr>
      </w:pPr>
      <w:r w:rsidRPr="00CE5456">
        <w:rPr>
          <w:rFonts w:ascii="Times New Roman" w:hAnsi="Times New Roman"/>
          <w:b/>
          <w:u w:val="single"/>
        </w:rPr>
        <w:t>Country</w:t>
      </w:r>
      <w:r w:rsidRPr="00CE5456">
        <w:rPr>
          <w:rFonts w:ascii="Times New Roman" w:hAnsi="Times New Roman"/>
          <w:b/>
        </w:rPr>
        <w:fldChar w:fldCharType="begin"/>
      </w:r>
      <w:r w:rsidRPr="00CE5456">
        <w:rPr>
          <w:rFonts w:ascii="Times New Roman" w:hAnsi="Times New Roman"/>
          <w:b/>
        </w:rPr>
        <w:instrText>ADVANCE \x180</w:instrText>
      </w:r>
      <w:r w:rsidRPr="00CE5456">
        <w:rPr>
          <w:rFonts w:ascii="Times New Roman" w:hAnsi="Times New Roman"/>
          <w:b/>
        </w:rPr>
        <w:fldChar w:fldCharType="end"/>
      </w:r>
      <w:r w:rsidRPr="00CE5456">
        <w:rPr>
          <w:rFonts w:ascii="Times New Roman" w:hAnsi="Times New Roman"/>
          <w:b/>
          <w:u w:val="single"/>
        </w:rPr>
        <w:t>Your Ref. No.</w:t>
      </w:r>
      <w:r w:rsidRPr="00CE5456">
        <w:rPr>
          <w:rFonts w:ascii="Times New Roman" w:hAnsi="Times New Roman"/>
          <w:b/>
        </w:rPr>
        <w:fldChar w:fldCharType="begin"/>
      </w:r>
      <w:r w:rsidRPr="00CE5456">
        <w:rPr>
          <w:rFonts w:ascii="Times New Roman" w:hAnsi="Times New Roman"/>
          <w:b/>
        </w:rPr>
        <w:instrText>ADVANCE \x288</w:instrText>
      </w:r>
      <w:r w:rsidRPr="00CE5456">
        <w:rPr>
          <w:rFonts w:ascii="Times New Roman" w:hAnsi="Times New Roman"/>
          <w:b/>
        </w:rPr>
        <w:fldChar w:fldCharType="end"/>
      </w:r>
      <w:r w:rsidRPr="00CE5456">
        <w:rPr>
          <w:rFonts w:ascii="Times New Roman" w:hAnsi="Times New Roman"/>
          <w:b/>
          <w:u w:val="single"/>
        </w:rPr>
        <w:t>SLW Ref. No</w:t>
      </w:r>
    </w:p>
    <w:tbl>
      <w:tblPr>
        <w:tblW w:w="0" w:type="auto"/>
        <w:tblInd w:w="738" w:type="dxa"/>
        <w:tblLayout w:type="fixed"/>
        <w:tblLook w:val="00BF" w:firstRow="1" w:lastRow="0" w:firstColumn="1" w:lastColumn="0" w:noHBand="0" w:noVBand="0"/>
      </w:tblPr>
      <w:tblGrid>
        <w:gridCol w:w="2880"/>
        <w:gridCol w:w="2160"/>
        <w:gridCol w:w="3420"/>
      </w:tblGrid>
      <w:tr w:rsidR="00CE5456" w:rsidRPr="005F0BB0" w14:paraId="5D371311" w14:textId="77777777" w:rsidTr="008756AF">
        <w:tc>
          <w:tcPr>
            <w:tcW w:w="2880" w:type="dxa"/>
          </w:tcPr>
          <w:p w14:paraId="1D89E446" w14:textId="77777777" w:rsidR="00CE5456" w:rsidRPr="005F0BB0" w:rsidRDefault="003A52D4" w:rsidP="00CE545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&lt;&lt;countryNm&gt;&gt;</w:t>
            </w:r>
          </w:p>
        </w:tc>
        <w:tc>
          <w:tcPr>
            <w:tcW w:w="2160" w:type="dxa"/>
          </w:tcPr>
          <w:p w14:paraId="4E070FD8" w14:textId="77777777" w:rsidR="00CE5456" w:rsidRPr="005F0BB0" w:rsidRDefault="003A52D4" w:rsidP="00CE545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&lt;&lt;yourrefNo&gt;&gt;</w:t>
            </w:r>
          </w:p>
        </w:tc>
        <w:tc>
          <w:tcPr>
            <w:tcW w:w="3420" w:type="dxa"/>
          </w:tcPr>
          <w:p w14:paraId="7FF7B711" w14:textId="77777777" w:rsidR="00CE5456" w:rsidRPr="005F0BB0" w:rsidRDefault="003A52D4" w:rsidP="00CE545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&lt;&lt;slwrefNo&gt;&gt;</w:t>
            </w:r>
          </w:p>
        </w:tc>
      </w:tr>
    </w:tbl>
    <w:p w14:paraId="24E351D0" w14:textId="77777777" w:rsidR="00CE5456" w:rsidRPr="00B7670C" w:rsidRDefault="00CE5456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C65BD9" w14:textId="77777777" w:rsidR="00435D31" w:rsidRPr="00435D31" w:rsidRDefault="00435D31" w:rsidP="00435D31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sz w:val="24"/>
          <w:szCs w:val="24"/>
        </w:rPr>
        <w:t xml:space="preserve">Dear </w:t>
      </w: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  <w:r w:rsidRPr="00435D31">
        <w:rPr>
          <w:rFonts w:ascii="Times New Roman" w:hAnsi="Times New Roman"/>
          <w:sz w:val="24"/>
          <w:szCs w:val="24"/>
        </w:rPr>
        <w:t>:</w:t>
      </w:r>
    </w:p>
    <w:p w14:paraId="37BE7205" w14:textId="77777777" w:rsidR="00C11C0B" w:rsidRPr="00B7670C" w:rsidRDefault="00C11C0B" w:rsidP="00435D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028E9A8" w14:textId="77777777" w:rsidR="004717CE" w:rsidRPr="00CE5456" w:rsidRDefault="004717CE" w:rsidP="002746B8">
      <w:pPr>
        <w:spacing w:after="0" w:line="240" w:lineRule="auto"/>
        <w:rPr>
          <w:rFonts w:ascii="Times New Roman" w:hAnsi="Times New Roman"/>
          <w:noProof/>
          <w:sz w:val="24"/>
          <w:szCs w:val="24"/>
        </w:rPr>
      </w:pPr>
      <w:r w:rsidRPr="00CE5456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5C98A294" w14:textId="77777777" w:rsidR="002746B8" w:rsidRPr="00CE5456" w:rsidRDefault="002746B8" w:rsidP="002746B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6A1EBB8" w14:textId="77777777" w:rsidR="002746B8" w:rsidRPr="00CE5456" w:rsidRDefault="002746B8" w:rsidP="002746B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5456">
        <w:rPr>
          <w:rFonts w:ascii="Times New Roman" w:hAnsi="Times New Roman"/>
          <w:sz w:val="24"/>
          <w:szCs w:val="24"/>
        </w:rPr>
        <w:t xml:space="preserve">ACTION REQUIRED:  </w:t>
      </w:r>
      <w:r w:rsidR="00CE5456" w:rsidRPr="00CE5456">
        <w:rPr>
          <w:rFonts w:ascii="Times New Roman" w:hAnsi="Times New Roman"/>
          <w:noProof/>
          <w:color w:val="000000"/>
          <w:sz w:val="24"/>
          <w:szCs w:val="24"/>
        </w:rPr>
        <w:t>None at this time</w:t>
      </w:r>
    </w:p>
    <w:p w14:paraId="6CDCD785" w14:textId="77777777" w:rsidR="002746B8" w:rsidRPr="00CE5456" w:rsidRDefault="002746B8" w:rsidP="0047447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6F44F5CF" w14:textId="77777777" w:rsidR="00B7670C" w:rsidRDefault="002746B8" w:rsidP="00474470">
      <w:pPr>
        <w:pStyle w:val="NormalWeb"/>
        <w:spacing w:before="0" w:beforeAutospacing="0" w:after="0" w:afterAutospacing="0"/>
      </w:pPr>
      <w:r w:rsidRPr="00474470">
        <w:t xml:space="preserve">INFORMATION BEING REPORTED:  </w:t>
      </w:r>
      <w:r w:rsidR="00CE5456" w:rsidRPr="00474470">
        <w:t>As instructed, we have forwarded the above-identified a</w:t>
      </w:r>
      <w:r w:rsidR="00891763" w:rsidRPr="00474470">
        <w:t xml:space="preserve">pplication to our associates </w:t>
      </w:r>
      <w:r w:rsidR="00CE5456" w:rsidRPr="00474470">
        <w:t xml:space="preserve">for filing in their respective countries by the national stage deadlines.  </w:t>
      </w:r>
      <w:r w:rsidR="00474470" w:rsidRPr="00474470">
        <w:t xml:space="preserve">PCT documents (previously sent to you during prosecution) were sent to the international associate(s).  If you </w:t>
      </w:r>
      <w:r w:rsidR="00474470">
        <w:t>require</w:t>
      </w:r>
      <w:r w:rsidR="00474470" w:rsidRPr="00474470">
        <w:t xml:space="preserve"> copies of any of the PCT materials, please let us know.</w:t>
      </w:r>
    </w:p>
    <w:p w14:paraId="43970700" w14:textId="77777777" w:rsidR="00474470" w:rsidRPr="00474470" w:rsidRDefault="00474470" w:rsidP="00474470">
      <w:pPr>
        <w:pStyle w:val="NormalWeb"/>
        <w:spacing w:before="0" w:beforeAutospacing="0" w:after="0" w:afterAutospacing="0"/>
        <w:rPr>
          <w:color w:val="1F497D"/>
          <w:sz w:val="22"/>
          <w:szCs w:val="22"/>
        </w:rPr>
      </w:pPr>
    </w:p>
    <w:p w14:paraId="13F46E22" w14:textId="77777777" w:rsidR="00B7670C" w:rsidRPr="00CE5456" w:rsidRDefault="00F42248" w:rsidP="002746B8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5456"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4717CE" w:rsidRPr="00CE5456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CE5456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 w:rsidRPr="00CE5456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CE5456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CE5456">
        <w:rPr>
          <w:rFonts w:ascii="Times New Roman" w:hAnsi="Times New Roman"/>
          <w:sz w:val="24"/>
          <w:szCs w:val="24"/>
        </w:rPr>
        <w:t>.</w:t>
      </w:r>
    </w:p>
    <w:p w14:paraId="2331CDBE" w14:textId="77777777" w:rsidR="00B7670C" w:rsidRPr="00CE5456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8AEBF20" w14:textId="77777777" w:rsidR="00B7670C" w:rsidRPr="00B7670C" w:rsidRDefault="00F42248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Reported By:</w:t>
      </w:r>
    </w:p>
    <w:p w14:paraId="72E704F1" w14:textId="77777777" w:rsid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B574FC" w14:textId="77777777" w:rsidR="00C11C0B" w:rsidRPr="00B7670C" w:rsidRDefault="00C11C0B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559C86" w14:textId="77777777" w:rsidR="00B7670C" w:rsidRPr="00B7670C" w:rsidRDefault="00B7670C" w:rsidP="00435D31">
      <w:pPr>
        <w:spacing w:after="0" w:line="240" w:lineRule="auto"/>
        <w:ind w:firstLine="720"/>
        <w:rPr>
          <w:rFonts w:ascii="Times New Roman" w:hAnsi="Times New Roman"/>
          <w:sz w:val="24"/>
          <w:szCs w:val="24"/>
        </w:rPr>
      </w:pPr>
    </w:p>
    <w:p w14:paraId="06628445" w14:textId="77777777" w:rsidR="00B7670C" w:rsidRPr="00435D31" w:rsidRDefault="00435D31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color w:val="000000"/>
          <w:sz w:val="24"/>
        </w:rPr>
        <w:t>&lt;&lt;cmgName&gt;&gt;</w:t>
      </w:r>
    </w:p>
    <w:p w14:paraId="0C78F867" w14:textId="77777777" w:rsidR="00B7670C" w:rsidRDefault="00712BCE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Case Management Assistant,</w:t>
      </w:r>
      <w:r w:rsidR="00B7670C" w:rsidRPr="00B7670C">
        <w:rPr>
          <w:rFonts w:ascii="Times New Roman" w:hAnsi="Times New Roman"/>
          <w:sz w:val="24"/>
          <w:szCs w:val="24"/>
        </w:rPr>
        <w:t xml:space="preserve"> International Department</w:t>
      </w:r>
    </w:p>
    <w:p w14:paraId="17DE36C7" w14:textId="77777777" w:rsidR="00B7670C" w:rsidRPr="00165EA3" w:rsidRDefault="00B7670C" w:rsidP="00165EA3">
      <w:pPr>
        <w:spacing w:after="0" w:line="360" w:lineRule="auto"/>
        <w:rPr>
          <w:rFonts w:ascii="Times New Roman" w:hAnsi="Times New Roman"/>
        </w:rPr>
      </w:pPr>
    </w:p>
    <w:sectPr w:rsidR="00B7670C" w:rsidRPr="00165EA3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0B31"/>
    <w:rsid w:val="00013A8C"/>
    <w:rsid w:val="0016118A"/>
    <w:rsid w:val="00165EA3"/>
    <w:rsid w:val="002746B8"/>
    <w:rsid w:val="003A52D4"/>
    <w:rsid w:val="003B0B31"/>
    <w:rsid w:val="003B157C"/>
    <w:rsid w:val="00401BD8"/>
    <w:rsid w:val="00435D31"/>
    <w:rsid w:val="00442852"/>
    <w:rsid w:val="004651C3"/>
    <w:rsid w:val="004717CE"/>
    <w:rsid w:val="00474470"/>
    <w:rsid w:val="005308FF"/>
    <w:rsid w:val="00535A5C"/>
    <w:rsid w:val="00594F81"/>
    <w:rsid w:val="00703182"/>
    <w:rsid w:val="00712BCE"/>
    <w:rsid w:val="00816C7F"/>
    <w:rsid w:val="008756AF"/>
    <w:rsid w:val="00891763"/>
    <w:rsid w:val="008B72E1"/>
    <w:rsid w:val="0093212A"/>
    <w:rsid w:val="00A76362"/>
    <w:rsid w:val="00B01FE4"/>
    <w:rsid w:val="00B7670C"/>
    <w:rsid w:val="00BE696B"/>
    <w:rsid w:val="00C11C0B"/>
    <w:rsid w:val="00C3347F"/>
    <w:rsid w:val="00CE5456"/>
    <w:rsid w:val="00D839DD"/>
    <w:rsid w:val="00DF3637"/>
    <w:rsid w:val="00E4248A"/>
    <w:rsid w:val="00EF77C2"/>
    <w:rsid w:val="00F42248"/>
    <w:rsid w:val="00F43C04"/>
    <w:rsid w:val="00F749FC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861BB0"/>
  <w15:chartTrackingRefBased/>
  <w15:docId w15:val="{7693A2E5-9054-471C-8051-C08C15570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7447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0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ffNationalStageFilings.dot</Template>
  <TotalTime>0</TotalTime>
  <Pages>1</Pages>
  <Words>161</Words>
  <Characters>918</Characters>
  <Application>Microsoft Office Word</Application>
  <DocSecurity>0</DocSecurity>
  <PresentationFormat>[Compatibility Mode]</PresentationFormat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Rebuffoni</dc:creator>
  <cp:keywords/>
  <dc:description/>
  <cp:lastModifiedBy>Jacob Burns</cp:lastModifiedBy>
  <cp:revision>2</cp:revision>
  <dcterms:created xsi:type="dcterms:W3CDTF">2024-06-03T23:53:00Z</dcterms:created>
  <dcterms:modified xsi:type="dcterms:W3CDTF">2024-06-03T23:53:00Z</dcterms:modified>
</cp:coreProperties>
</file>