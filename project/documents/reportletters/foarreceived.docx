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D0550" w14:textId="77777777" w:rsidR="004D7DB2" w:rsidRPr="002B495F" w:rsidRDefault="004D7DB2" w:rsidP="004D7DB2">
      <w:pPr>
        <w:tabs>
          <w:tab w:val="right" w:pos="9360"/>
        </w:tabs>
        <w:rPr>
          <w:sz w:val="20"/>
          <w:szCs w:val="20"/>
        </w:rPr>
      </w:pPr>
      <w:r w:rsidRPr="002B495F">
        <w:rPr>
          <w:b/>
          <w:bCs/>
          <w:sz w:val="20"/>
          <w:szCs w:val="20"/>
        </w:rPr>
        <w:t>&lt;&lt;WAName&gt;&gt; &lt;&lt;WAPhone&gt;&gt; - Direct Dial</w:t>
      </w:r>
      <w:r w:rsidRPr="002B495F">
        <w:rPr>
          <w:b/>
          <w:bCs/>
          <w:sz w:val="20"/>
          <w:szCs w:val="20"/>
        </w:rPr>
        <w:tab/>
        <w:t>&lt;&lt;paraName&gt;&gt; &lt;&lt;paraPhone&gt;&gt; - Direct Dial</w:t>
      </w:r>
    </w:p>
    <w:p w14:paraId="25719B77" w14:textId="77777777" w:rsidR="004D7DB2" w:rsidRPr="002B495F" w:rsidRDefault="004D7DB2" w:rsidP="004D7DB2">
      <w:pPr>
        <w:tabs>
          <w:tab w:val="right" w:pos="9360"/>
        </w:tabs>
      </w:pPr>
      <w:r w:rsidRPr="002B495F">
        <w:rPr>
          <w:b/>
          <w:bCs/>
          <w:sz w:val="20"/>
          <w:szCs w:val="20"/>
        </w:rPr>
        <w:t>&lt;&lt;WAEmail&gt;&gt;</w:t>
      </w:r>
      <w:r w:rsidRPr="002B495F">
        <w:rPr>
          <w:b/>
          <w:bCs/>
          <w:sz w:val="20"/>
          <w:szCs w:val="20"/>
        </w:rPr>
        <w:tab/>
        <w:t>&lt;&lt;paraEmail&gt;&gt;</w:t>
      </w:r>
    </w:p>
    <w:p w14:paraId="1265F010" w14:textId="77777777" w:rsidR="004D7DB2" w:rsidRPr="002B495F" w:rsidRDefault="004D7DB2" w:rsidP="004D7DB2">
      <w:pPr>
        <w:rPr>
          <w:b/>
          <w:bCs/>
        </w:rPr>
      </w:pPr>
    </w:p>
    <w:p w14:paraId="6BB74264" w14:textId="77777777" w:rsidR="002E3193" w:rsidRDefault="002E3193" w:rsidP="002E3193">
      <w:r w:rsidRPr="00B41ADC">
        <w:t>&lt;&lt;currentDate&gt;&gt;</w:t>
      </w:r>
    </w:p>
    <w:p w14:paraId="707AF973" w14:textId="77777777" w:rsidR="002E3193" w:rsidRDefault="002E3193" w:rsidP="002E3193"/>
    <w:p w14:paraId="38C0AC2F" w14:textId="77777777" w:rsidR="002E3193" w:rsidRDefault="002E3193" w:rsidP="002E3193">
      <w:pPr>
        <w:tabs>
          <w:tab w:val="left" w:pos="-1440"/>
        </w:tabs>
      </w:pPr>
      <w:r>
        <w:t>&lt;&lt;recipient&gt;&gt;</w:t>
      </w:r>
    </w:p>
    <w:p w14:paraId="529A6735" w14:textId="77777777" w:rsidR="002E3193" w:rsidRDefault="002E3193" w:rsidP="002E3193">
      <w:pPr>
        <w:tabs>
          <w:tab w:val="left" w:pos="-1440"/>
        </w:tabs>
      </w:pPr>
      <w:r>
        <w:t>&lt;&lt;corrContactTitle&gt;&gt;</w:t>
      </w:r>
    </w:p>
    <w:p w14:paraId="087637D2" w14:textId="77777777" w:rsidR="002E3193" w:rsidRDefault="002E3193" w:rsidP="002E3193">
      <w:pPr>
        <w:tabs>
          <w:tab w:val="left" w:pos="-1440"/>
        </w:tabs>
      </w:pPr>
      <w:r>
        <w:t>&lt;&lt;orgName&gt;&gt;</w:t>
      </w:r>
    </w:p>
    <w:p w14:paraId="3A48256B" w14:textId="77777777" w:rsidR="002E3193" w:rsidRDefault="002E3193" w:rsidP="002E3193">
      <w:pPr>
        <w:tabs>
          <w:tab w:val="right" w:pos="9360"/>
        </w:tabs>
      </w:pPr>
      <w:r>
        <w:t>&lt;&lt;workAddr&gt;&gt;</w:t>
      </w:r>
    </w:p>
    <w:p w14:paraId="7CD04133" w14:textId="77777777" w:rsidR="002E3193" w:rsidRPr="00916BE0" w:rsidRDefault="002E3193" w:rsidP="002E3193">
      <w:pPr>
        <w:tabs>
          <w:tab w:val="right" w:pos="9360"/>
        </w:tabs>
      </w:pPr>
      <w:r>
        <w:t>&lt;&lt;CSZ&gt;&gt;</w:t>
      </w:r>
    </w:p>
    <w:p w14:paraId="5C623EBB" w14:textId="77777777" w:rsidR="002E3193" w:rsidRDefault="002E3193" w:rsidP="002E3193">
      <w:pPr>
        <w:tabs>
          <w:tab w:val="right" w:pos="9360"/>
        </w:tabs>
      </w:pPr>
    </w:p>
    <w:p w14:paraId="400D79DB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0088BF1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42ED7E08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2C08DECF" w14:textId="77777777" w:rsidR="00EA4128" w:rsidRDefault="00EA4128">
      <w:pPr>
        <w:rPr>
          <w:noProof/>
        </w:rPr>
      </w:pPr>
    </w:p>
    <w:p w14:paraId="6B58863C" w14:textId="77777777" w:rsidR="00301E31" w:rsidRDefault="004D7DB2">
      <w:pPr>
        <w:rPr>
          <w:noProof/>
        </w:rPr>
      </w:pPr>
      <w:r>
        <w:t xml:space="preserve">Dear </w:t>
      </w:r>
      <w:r>
        <w:rPr>
          <w:noProof/>
        </w:rPr>
        <w:t>&lt;&lt;salutation&gt;&gt;</w:t>
      </w:r>
      <w:r>
        <w:t>:</w:t>
      </w:r>
    </w:p>
    <w:p w14:paraId="3E22A03C" w14:textId="77777777" w:rsidR="00301E31" w:rsidRDefault="00301E31">
      <w:pPr>
        <w:rPr>
          <w:noProof/>
        </w:rPr>
      </w:pPr>
    </w:p>
    <w:p w14:paraId="516A0220" w14:textId="77777777" w:rsidR="00C369BE" w:rsidRDefault="00C369BE" w:rsidP="00C369BE">
      <w:pPr>
        <w:rPr>
          <w:noProof/>
        </w:rPr>
      </w:pPr>
      <w:r>
        <w:t xml:space="preserve">The following represents new activity on the above mentioned matter. </w:t>
      </w:r>
    </w:p>
    <w:p w14:paraId="6AE067C7" w14:textId="77777777" w:rsidR="00C369BE" w:rsidRDefault="00C369BE">
      <w:pPr>
        <w:rPr>
          <w:noProof/>
        </w:rPr>
      </w:pPr>
    </w:p>
    <w:p w14:paraId="3DFA3B8C" w14:textId="77777777" w:rsidR="00EA4128" w:rsidRDefault="00EA4128">
      <w:pPr>
        <w:rPr>
          <w:noProof/>
        </w:rPr>
      </w:pPr>
      <w:r>
        <w:rPr>
          <w:noProof/>
        </w:rPr>
        <w:t>INFORMATION BEING REPORTED:</w:t>
      </w:r>
      <w:r w:rsidR="00822C2E">
        <w:rPr>
          <w:noProof/>
        </w:rPr>
        <w:t xml:space="preserve">  Final </w:t>
      </w:r>
      <w:r w:rsidR="00301E31">
        <w:rPr>
          <w:noProof/>
        </w:rPr>
        <w:t xml:space="preserve">Office Action </w:t>
      </w:r>
      <w:r>
        <w:rPr>
          <w:noProof/>
        </w:rPr>
        <w:t xml:space="preserve">mailed </w:t>
      </w:r>
      <w:r w:rsidR="00FE6EA9">
        <w:rPr>
          <w:noProof/>
        </w:rPr>
        <w:t>&lt;&lt;foarDate&gt;&gt;</w:t>
      </w:r>
    </w:p>
    <w:p w14:paraId="43CB463F" w14:textId="77777777" w:rsidR="00EA4128" w:rsidRDefault="00EA4128">
      <w:pPr>
        <w:rPr>
          <w:noProof/>
        </w:rPr>
      </w:pPr>
    </w:p>
    <w:p w14:paraId="6852B74D" w14:textId="77777777" w:rsidR="00301E31" w:rsidRDefault="00EA4128">
      <w:pPr>
        <w:rPr>
          <w:noProof/>
        </w:rPr>
      </w:pPr>
      <w:r>
        <w:rPr>
          <w:noProof/>
        </w:rPr>
        <w:t>ACTION REQUIRED:</w:t>
      </w:r>
      <w:r w:rsidR="00822C2E">
        <w:rPr>
          <w:noProof/>
        </w:rPr>
        <w:t xml:space="preserve">  </w:t>
      </w:r>
      <w:r w:rsidR="00CE5F88" w:rsidRPr="00CE5F88">
        <w:rPr>
          <w:noProof/>
        </w:rPr>
        <w:t xml:space="preserve">The first due date for response is </w:t>
      </w:r>
      <w:r w:rsidR="007550DB">
        <w:rPr>
          <w:noProof/>
        </w:rPr>
        <w:t>&lt;&lt;foar2</w:t>
      </w:r>
      <w:r w:rsidR="00CE5F88" w:rsidRPr="00CE5F88">
        <w:rPr>
          <w:noProof/>
        </w:rPr>
        <w:t>Mo&gt;&gt;.</w:t>
      </w:r>
      <w:r w:rsidR="00CE5F88">
        <w:rPr>
          <w:noProof/>
        </w:rPr>
        <w:t xml:space="preserve"> </w:t>
      </w:r>
      <w:r>
        <w:rPr>
          <w:noProof/>
        </w:rPr>
        <w:t xml:space="preserve">Please provide </w:t>
      </w:r>
      <w:r w:rsidR="00822C2E">
        <w:rPr>
          <w:noProof/>
        </w:rPr>
        <w:t xml:space="preserve">authorization and </w:t>
      </w:r>
      <w:r>
        <w:rPr>
          <w:noProof/>
        </w:rPr>
        <w:t xml:space="preserve">instructions by </w:t>
      </w:r>
      <w:r w:rsidR="00A01159">
        <w:rPr>
          <w:b/>
          <w:noProof/>
        </w:rPr>
        <w:t>&lt;&lt;instDate&gt;&gt;</w:t>
      </w:r>
      <w:r>
        <w:rPr>
          <w:noProof/>
        </w:rPr>
        <w:t xml:space="preserve"> for filing a response to the </w:t>
      </w:r>
      <w:r w:rsidR="005D3526">
        <w:rPr>
          <w:noProof/>
        </w:rPr>
        <w:t xml:space="preserve">Final </w:t>
      </w:r>
      <w:r>
        <w:rPr>
          <w:noProof/>
        </w:rPr>
        <w:t>Office Actio</w:t>
      </w:r>
      <w:r w:rsidR="00822C2E">
        <w:rPr>
          <w:noProof/>
        </w:rPr>
        <w:t>n.</w:t>
      </w:r>
      <w:r w:rsidR="00DD16FF">
        <w:rPr>
          <w:noProof/>
        </w:rPr>
        <w:t xml:space="preserve">  </w:t>
      </w:r>
    </w:p>
    <w:p w14:paraId="484EEBB3" w14:textId="77777777" w:rsidR="005D53CA" w:rsidRDefault="005D53CA">
      <w:pPr>
        <w:rPr>
          <w:noProof/>
        </w:rPr>
      </w:pPr>
    </w:p>
    <w:p w14:paraId="16B50CFE" w14:textId="77777777" w:rsidR="005E74F6" w:rsidRPr="005E74F6" w:rsidRDefault="005E74F6" w:rsidP="005E74F6">
      <w:r w:rsidRPr="005E74F6">
        <w:t>Because this is a Final Office Action, there is a variable reply peri</w:t>
      </w:r>
      <w:r>
        <w:t>od for submitting a response. </w:t>
      </w:r>
      <w:r w:rsidRPr="005E74F6">
        <w:t xml:space="preserve">Arguments and/or amendments will be considered if submitted within two months of the mailing date of the Final Office Action. Consideration of any arguments and/or amendments filed after </w:t>
      </w:r>
      <w:r w:rsidR="007550DB">
        <w:t>&lt;&lt;foar2</w:t>
      </w:r>
      <w:r>
        <w:t>Mo&gt;&gt;</w:t>
      </w:r>
      <w:r w:rsidRPr="005E74F6">
        <w:t xml:space="preserve">, is at the discretion of the examiner and </w:t>
      </w:r>
      <w:r w:rsidRPr="005E74F6">
        <w:rPr>
          <w:b/>
          <w:bCs/>
          <w:i/>
          <w:iCs/>
        </w:rPr>
        <w:t>may</w:t>
      </w:r>
      <w:r w:rsidRPr="005E74F6">
        <w:t xml:space="preserve"> incur extension fees.  Please contact the attorney listed above to discuss options for timely respondi</w:t>
      </w:r>
      <w:r w:rsidR="00CE5F88">
        <w:t>ng to this Final Office Action.</w:t>
      </w:r>
    </w:p>
    <w:p w14:paraId="3AC03362" w14:textId="77777777" w:rsidR="004175C8" w:rsidRDefault="004175C8">
      <w:pPr>
        <w:rPr>
          <w:noProof/>
        </w:rPr>
      </w:pPr>
    </w:p>
    <w:p w14:paraId="7A7FF889" w14:textId="77777777" w:rsidR="00BF2C24" w:rsidRDefault="00822C2E">
      <w:r>
        <w:rPr>
          <w:noProof/>
        </w:rPr>
        <w:t xml:space="preserve">ADDITIONAL NOTES:  </w:t>
      </w:r>
      <w:r w:rsidR="00301E31">
        <w:rPr>
          <w:noProof/>
        </w:rPr>
        <w:t xml:space="preserve">When you have reviewed these materials, please call </w:t>
      </w:r>
      <w:r w:rsidR="004D7DB2">
        <w:rPr>
          <w:noProof/>
        </w:rPr>
        <w:t>&lt;&lt;WAName&gt;&gt; at &lt;&lt;WAPhone&gt;&gt;</w:t>
      </w:r>
      <w:r w:rsidR="00301E31">
        <w:rPr>
          <w:noProof/>
        </w:rPr>
        <w:t>.</w:t>
      </w:r>
    </w:p>
    <w:p w14:paraId="1A6E99FB" w14:textId="77777777" w:rsidR="00BF2C24" w:rsidRDefault="00BF2C24"/>
    <w:p w14:paraId="2015EF8D" w14:textId="77777777" w:rsidR="004D7DB2" w:rsidRDefault="003121B4" w:rsidP="004D7DB2">
      <w:pPr>
        <w:widowControl/>
        <w:rPr>
          <w:noProof/>
        </w:rPr>
      </w:pPr>
      <w:r>
        <w:rPr>
          <w:noProof/>
        </w:rPr>
        <w:t>Sincerely,</w:t>
      </w:r>
    </w:p>
    <w:p w14:paraId="0493C500" w14:textId="77777777" w:rsidR="003121B4" w:rsidRDefault="003121B4" w:rsidP="004D7DB2">
      <w:pPr>
        <w:widowControl/>
        <w:rPr>
          <w:noProof/>
        </w:rPr>
      </w:pPr>
    </w:p>
    <w:p w14:paraId="33F93D22" w14:textId="77777777" w:rsidR="003121B4" w:rsidRDefault="003121B4" w:rsidP="004D7DB2">
      <w:pPr>
        <w:widowControl/>
        <w:rPr>
          <w:noProof/>
        </w:rPr>
      </w:pPr>
    </w:p>
    <w:p w14:paraId="7BAB1AAA" w14:textId="77777777" w:rsidR="003121B4" w:rsidRPr="00C247EA" w:rsidRDefault="003121B4" w:rsidP="004D7DB2">
      <w:pPr>
        <w:widowControl/>
      </w:pPr>
    </w:p>
    <w:p w14:paraId="6E2AD960" w14:textId="77777777" w:rsidR="004D7DB2" w:rsidRPr="00C247EA" w:rsidRDefault="004D7DB2" w:rsidP="004D7DB2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3121B4">
        <w:t>cmgName</w:t>
      </w:r>
      <w:r w:rsidRPr="00C247EA">
        <w:t>&gt;&gt;</w:t>
      </w:r>
    </w:p>
    <w:p w14:paraId="7CE22E2F" w14:textId="77777777" w:rsidR="004D7DB2" w:rsidRPr="00C247EA" w:rsidRDefault="004D7DB2" w:rsidP="004D7DB2">
      <w:pPr>
        <w:rPr>
          <w:noProof/>
        </w:rPr>
      </w:pPr>
    </w:p>
    <w:p w14:paraId="0C12BA16" w14:textId="77777777" w:rsidR="00BF2C24" w:rsidRDefault="003121B4" w:rsidP="004D7DB2">
      <w:r>
        <w:t>&lt;&lt;enclosures&gt;&gt;</w:t>
      </w:r>
    </w:p>
    <w:p w14:paraId="45799EF4" w14:textId="77777777" w:rsidR="00BF2C24" w:rsidRDefault="00BF2C24"/>
    <w:tbl>
      <w:tblPr>
        <w:tblW w:w="9468" w:type="dxa"/>
        <w:tblLook w:val="01E0" w:firstRow="1" w:lastRow="1" w:firstColumn="1" w:lastColumn="1" w:noHBand="0" w:noVBand="0"/>
      </w:tblPr>
      <w:tblGrid>
        <w:gridCol w:w="1548"/>
        <w:gridCol w:w="7920"/>
      </w:tblGrid>
      <w:tr w:rsidR="00BF2C24" w14:paraId="02C33772" w14:textId="77777777">
        <w:tc>
          <w:tcPr>
            <w:tcW w:w="1548" w:type="dxa"/>
          </w:tcPr>
          <w:p w14:paraId="65D3E2FC" w14:textId="77777777" w:rsidR="00BF2C24" w:rsidRDefault="00FE6EA9">
            <w:r>
              <w:t>&lt;&lt;ccTag&gt;&gt;</w:t>
            </w:r>
          </w:p>
        </w:tc>
        <w:tc>
          <w:tcPr>
            <w:tcW w:w="7920" w:type="dxa"/>
          </w:tcPr>
          <w:p w14:paraId="0CB7D06A" w14:textId="77777777" w:rsidR="00BF2C24" w:rsidRDefault="00FE6EA9">
            <w:r>
              <w:t>&lt;&lt;ccName&gt;&gt;</w:t>
            </w:r>
          </w:p>
        </w:tc>
      </w:tr>
    </w:tbl>
    <w:p w14:paraId="1632C817" w14:textId="77777777" w:rsidR="00BF2C24" w:rsidRDefault="00BF2C24" w:rsidP="003121B4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46FF8" w14:textId="77777777" w:rsidR="007967EC" w:rsidRDefault="007967EC">
      <w:r>
        <w:separator/>
      </w:r>
    </w:p>
  </w:endnote>
  <w:endnote w:type="continuationSeparator" w:id="0">
    <w:p w14:paraId="0DE9FB49" w14:textId="77777777" w:rsidR="007967EC" w:rsidRDefault="00796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2CC43" w14:textId="77777777" w:rsidR="007967EC" w:rsidRDefault="007967EC">
      <w:r>
        <w:separator/>
      </w:r>
    </w:p>
  </w:footnote>
  <w:footnote w:type="continuationSeparator" w:id="0">
    <w:p w14:paraId="4F4532B4" w14:textId="77777777" w:rsidR="007967EC" w:rsidRDefault="00796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AB7ED" w14:textId="77777777" w:rsidR="001D6D01" w:rsidRPr="00DE2363" w:rsidRDefault="001D6D01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1D6D01"/>
    <w:rsid w:val="00275469"/>
    <w:rsid w:val="002B495F"/>
    <w:rsid w:val="002E3193"/>
    <w:rsid w:val="00301E31"/>
    <w:rsid w:val="00303A92"/>
    <w:rsid w:val="003121B4"/>
    <w:rsid w:val="00356E2D"/>
    <w:rsid w:val="004175C8"/>
    <w:rsid w:val="004D7DB2"/>
    <w:rsid w:val="00544AD5"/>
    <w:rsid w:val="0055512A"/>
    <w:rsid w:val="005D3526"/>
    <w:rsid w:val="005D468D"/>
    <w:rsid w:val="005D53CA"/>
    <w:rsid w:val="005E74F6"/>
    <w:rsid w:val="007550DB"/>
    <w:rsid w:val="007967EC"/>
    <w:rsid w:val="007D6D48"/>
    <w:rsid w:val="007D707F"/>
    <w:rsid w:val="00822C2E"/>
    <w:rsid w:val="008607FC"/>
    <w:rsid w:val="008E3E7C"/>
    <w:rsid w:val="009631DD"/>
    <w:rsid w:val="00A01159"/>
    <w:rsid w:val="00B17C6E"/>
    <w:rsid w:val="00B33B15"/>
    <w:rsid w:val="00B807B1"/>
    <w:rsid w:val="00BF2C24"/>
    <w:rsid w:val="00C21950"/>
    <w:rsid w:val="00C369BE"/>
    <w:rsid w:val="00CD290E"/>
    <w:rsid w:val="00CD504A"/>
    <w:rsid w:val="00CE5F88"/>
    <w:rsid w:val="00DA0FB1"/>
    <w:rsid w:val="00DD16FF"/>
    <w:rsid w:val="00DE2363"/>
    <w:rsid w:val="00EA4128"/>
    <w:rsid w:val="00EB6AFF"/>
    <w:rsid w:val="00EC565B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4:docId w14:val="1546E012"/>
  <w15:chartTrackingRefBased/>
  <w15:docId w15:val="{64AC7E5B-E08D-41AF-9795-0245CA8C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foarreceived.dot</Template>
  <TotalTime>0</TotalTime>
  <Pages>1</Pages>
  <Words>195</Words>
  <Characters>1114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foarreceived.DOT</vt:lpstr>
    </vt:vector>
  </TitlesOfParts>
  <Company>SLWK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foarreceived.DOT</dc:title>
  <dc:subject/>
  <dc:creator>Kacia Lee</dc:creator>
  <cp:keywords/>
  <dc:description/>
  <cp:lastModifiedBy>Jacob Burns</cp:lastModifiedBy>
  <cp:revision>2</cp:revision>
  <cp:lastPrinted>2007-05-24T15:53:00Z</cp:lastPrinted>
  <dcterms:created xsi:type="dcterms:W3CDTF">2024-06-03T23:53:00Z</dcterms:created>
  <dcterms:modified xsi:type="dcterms:W3CDTF">2024-06-03T23:53:00Z</dcterms:modified>
</cp:coreProperties>
</file>