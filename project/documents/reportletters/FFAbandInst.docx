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367EE" w14:textId="24210978" w:rsidR="000F1243" w:rsidRPr="001F468F" w:rsidRDefault="006C6D78">
      <w:r>
        <w:t xml:space="preserve">Add date in Date Received pre-merge field - </w:t>
      </w:r>
      <w:r w:rsidR="000F1243" w:rsidRPr="006C6D78">
        <w:t>With client confirmed Instructions to Abandon</w:t>
      </w:r>
      <w:r w:rsidR="001F468F">
        <w:rPr>
          <w:b/>
          <w:bCs/>
        </w:rPr>
        <w:t xml:space="preserve"> </w:t>
      </w:r>
    </w:p>
    <w:p w14:paraId="00DD2D80" w14:textId="77777777" w:rsidR="006C6D78" w:rsidRDefault="006C6D78" w:rsidP="001F468F">
      <w:pPr>
        <w:rPr>
          <w:b/>
          <w:bCs/>
        </w:rPr>
      </w:pPr>
    </w:p>
    <w:p w14:paraId="601C35D7" w14:textId="22751617" w:rsidR="001F468F" w:rsidRPr="001F468F" w:rsidRDefault="001F468F" w:rsidP="001F468F">
      <w:pPr>
        <w:rPr>
          <w:b/>
          <w:bCs/>
        </w:rPr>
      </w:pPr>
      <w:r w:rsidRPr="001F468F">
        <w:rPr>
          <w:b/>
          <w:bCs/>
        </w:rPr>
        <w:t xml:space="preserve">Subject line: </w:t>
      </w:r>
    </w:p>
    <w:p w14:paraId="52E3DFB0" w14:textId="316A8FD2" w:rsidR="001F468F" w:rsidRDefault="001F468F" w:rsidP="001F468F">
      <w:r>
        <w:t>&lt;&lt;This.orgName&gt;&gt; &lt;&lt;This.clientRefNo&gt;&gt; / SLW Ref: &lt;&lt;This.matterNo&gt;&gt; / SLW Report out: &lt;&lt;activityname&gt;&gt;</w:t>
      </w:r>
    </w:p>
    <w:p w14:paraId="065AF50D" w14:textId="13D36F89" w:rsidR="000F1243" w:rsidRDefault="001F468F">
      <w:pPr>
        <w:rPr>
          <w:b/>
          <w:bCs/>
        </w:rPr>
      </w:pPr>
      <w:r>
        <w:rPr>
          <w:b/>
          <w:bCs/>
        </w:rPr>
        <w:t>Body of email:</w:t>
      </w:r>
    </w:p>
    <w:p w14:paraId="06401EF3" w14:textId="77777777" w:rsidR="000F1243" w:rsidRDefault="000F1243" w:rsidP="000F1243">
      <w:pPr>
        <w:pStyle w:val="NormalWeb"/>
      </w:pPr>
      <w:r>
        <w:t xml:space="preserve">SCHWEGMAN, LUNDBERG &amp; WOESSNER, P.A. </w:t>
      </w:r>
    </w:p>
    <w:p w14:paraId="1C0E5EAE" w14:textId="77777777" w:rsidR="001F468F" w:rsidRDefault="001F468F" w:rsidP="001F468F">
      <w:pPr>
        <w:spacing w:after="0" w:line="240" w:lineRule="auto"/>
      </w:pPr>
      <w:r>
        <w:t>&lt;&lt;This.WAName&gt;&gt; &lt;&lt;This.WAPhone&gt;&gt;  &lt;&lt;This.WAEmail&gt;&gt;</w:t>
      </w:r>
    </w:p>
    <w:p w14:paraId="6E530736" w14:textId="77777777" w:rsidR="001F468F" w:rsidRDefault="001F468F" w:rsidP="001F468F">
      <w:pPr>
        <w:spacing w:after="0" w:line="240" w:lineRule="auto"/>
      </w:pPr>
      <w:r>
        <w:t>&lt;&lt;This.paraName&gt;&gt; &lt;&lt;This.paraPhone&gt;&gt;  &lt;&lt;This.paraEmail&gt;&gt;</w:t>
      </w:r>
    </w:p>
    <w:p w14:paraId="02488B55" w14:textId="77777777" w:rsidR="001F468F" w:rsidRDefault="001F468F" w:rsidP="001F468F">
      <w:pPr>
        <w:spacing w:after="0" w:line="240" w:lineRule="auto"/>
      </w:pPr>
    </w:p>
    <w:p w14:paraId="3415FC8B" w14:textId="77777777" w:rsidR="001F468F" w:rsidRDefault="001F468F" w:rsidP="001F468F">
      <w:pPr>
        <w:spacing w:after="0" w:line="240" w:lineRule="auto"/>
      </w:pPr>
      <w:r>
        <w:t>Re:</w:t>
      </w:r>
      <w:r>
        <w:tab/>
        <w:t>&lt;&lt;This.orgName&gt;&gt; &lt;&lt;This.clientRefNo&gt;&gt; - SLW Ref. No. &lt;&lt;This.matterNo&gt;&gt;</w:t>
      </w:r>
    </w:p>
    <w:p w14:paraId="472E807E" w14:textId="61929D2C" w:rsidR="001F468F" w:rsidRDefault="001F468F" w:rsidP="001F468F">
      <w:pPr>
        <w:spacing w:after="0" w:line="240" w:lineRule="auto"/>
      </w:pPr>
      <w:r>
        <w:tab/>
        <w:t>&lt;&lt;cmatterCountryName&gt;&gt; Application No. &lt;&lt;This.serialNo&gt;&gt;</w:t>
      </w:r>
    </w:p>
    <w:p w14:paraId="04BC48A7" w14:textId="77777777" w:rsidR="00B35C58" w:rsidRDefault="001F468F" w:rsidP="001F468F">
      <w:pPr>
        <w:spacing w:after="0" w:line="240" w:lineRule="auto"/>
        <w:ind w:firstLine="720"/>
      </w:pPr>
      <w:r>
        <w:t>Title: &lt;&lt;This.title&gt;&gt;</w:t>
      </w:r>
    </w:p>
    <w:p w14:paraId="3A52B86D" w14:textId="77777777" w:rsidR="00B35C58" w:rsidRDefault="00B35C58" w:rsidP="00B35C58">
      <w:pPr>
        <w:spacing w:after="0" w:line="240" w:lineRule="auto"/>
      </w:pPr>
    </w:p>
    <w:p w14:paraId="749EA68D" w14:textId="1DB4C0BC" w:rsidR="000F1243" w:rsidRDefault="000F1243" w:rsidP="00B35C58">
      <w:pPr>
        <w:spacing w:after="0" w:line="240" w:lineRule="auto"/>
      </w:pPr>
      <w:r>
        <w:t xml:space="preserve">The following represents new activity on the above mentioned matter. </w:t>
      </w:r>
    </w:p>
    <w:p w14:paraId="0568677D" w14:textId="77777777" w:rsidR="000F1243" w:rsidRDefault="000F1243" w:rsidP="000F1243">
      <w:pPr>
        <w:pStyle w:val="NormalWeb"/>
      </w:pPr>
      <w:r>
        <w:t xml:space="preserve">Document(s) </w:t>
      </w:r>
      <w:r>
        <w:br/>
        <w:t xml:space="preserve">Notice of Abandonment </w:t>
      </w:r>
    </w:p>
    <w:p w14:paraId="1156C80E" w14:textId="77777777" w:rsidR="000F1243" w:rsidRDefault="000F1243" w:rsidP="000F1243">
      <w:pPr>
        <w:pStyle w:val="NormalWeb"/>
      </w:pPr>
      <w:r>
        <w:t xml:space="preserve">INFORMATION BEING REPORTED:  We received a Notice of Abandonment in connection to the above referenced matter.  </w:t>
      </w:r>
    </w:p>
    <w:p w14:paraId="494589EA" w14:textId="6770AEA0" w:rsidR="000F1243" w:rsidRDefault="000F1243" w:rsidP="000F1243">
      <w:r>
        <w:t xml:space="preserve">Per your email of </w:t>
      </w:r>
      <w:r w:rsidR="001F468F" w:rsidRPr="001F468F">
        <w:t>&lt;&lt;instDate&gt;&gt;</w:t>
      </w:r>
      <w:r>
        <w:t>, we have instructed the foreign associate to abandon this application. Unless instructed otherwise, we will take no further action in this regard. The attached notice has been provided to complete your files.</w:t>
      </w:r>
    </w:p>
    <w:p w14:paraId="0BC8C521" w14:textId="5E09BE93" w:rsidR="000F1243" w:rsidRDefault="000F1243" w:rsidP="000F1243">
      <w:pPr>
        <w:pStyle w:val="NormalWeb"/>
      </w:pPr>
      <w:r>
        <w:t xml:space="preserve">ADDITIONAL NOTES: Please refer to the associate's letter for more details regarding this matter.  If you have any questions or comments, please contact </w:t>
      </w:r>
      <w:r w:rsidR="001F468F">
        <w:t xml:space="preserve">&lt;&lt;This.WAName&gt;&gt; </w:t>
      </w:r>
      <w:r>
        <w:t xml:space="preserve">at </w:t>
      </w:r>
      <w:r w:rsidR="001F468F">
        <w:t>&lt;&lt;This.WAEmail&gt;&gt; - &lt;&lt;This.WAPhone&gt;&gt; or &lt;&lt;This.paraName&gt;&gt; at &lt;&lt;This.paraEmail&gt;&gt; - &lt;&lt;This.paraPhone&gt;&gt;.</w:t>
      </w:r>
    </w:p>
    <w:p w14:paraId="303F44C7" w14:textId="77777777" w:rsidR="000F1243" w:rsidRDefault="000F1243" w:rsidP="000F1243">
      <w:pPr>
        <w:pStyle w:val="NormalWeb"/>
      </w:pPr>
      <w:r>
        <w:t xml:space="preserve">Reported By: </w:t>
      </w:r>
    </w:p>
    <w:p w14:paraId="1EFE2C6D" w14:textId="2B5A94B0" w:rsidR="000F1243" w:rsidRPr="001F468F" w:rsidRDefault="001F468F" w:rsidP="001F468F">
      <w:pPr>
        <w:spacing w:after="0" w:line="240" w:lineRule="auto"/>
        <w:rPr>
          <w:rFonts w:ascii="Arial" w:eastAsia="Times New Roman" w:hAnsi="Arial" w:cs="Arial"/>
          <w:sz w:val="20"/>
          <w:szCs w:val="20"/>
        </w:rPr>
      </w:pPr>
      <w:r>
        <w:t>&lt;&lt;This.</w:t>
      </w:r>
      <w:r w:rsidRPr="002D713B">
        <w:rPr>
          <w:rFonts w:ascii="Arial" w:eastAsia="Times New Roman" w:hAnsi="Arial" w:cs="Arial"/>
          <w:sz w:val="20"/>
          <w:szCs w:val="20"/>
        </w:rPr>
        <w:t>fcmgName&gt;&gt;</w:t>
      </w:r>
      <w:r w:rsidR="000F1243">
        <w:br/>
        <w:t xml:space="preserve">Case Management Assistant, International Department </w:t>
      </w:r>
    </w:p>
    <w:p w14:paraId="17FB1AA8" w14:textId="77777777" w:rsidR="000F1243" w:rsidRDefault="000F1243" w:rsidP="000F1243">
      <w:pPr>
        <w:pStyle w:val="NormalWeb"/>
      </w:pPr>
      <w:r>
        <w:t xml:space="preserve">Attachment </w:t>
      </w:r>
    </w:p>
    <w:p w14:paraId="173A5655" w14:textId="77777777" w:rsidR="000F1243" w:rsidRDefault="000F1243" w:rsidP="000F1243">
      <w:pPr>
        <w:spacing w:after="240"/>
        <w:rPr>
          <w:rFonts w:eastAsia="Times New Roman"/>
        </w:rPr>
      </w:pPr>
    </w:p>
    <w:sectPr w:rsidR="000F1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243"/>
    <w:rsid w:val="000F1243"/>
    <w:rsid w:val="001B5DEA"/>
    <w:rsid w:val="001F468F"/>
    <w:rsid w:val="004D0A1A"/>
    <w:rsid w:val="006C6D78"/>
    <w:rsid w:val="00AD69BB"/>
    <w:rsid w:val="00B35C58"/>
    <w:rsid w:val="00EA3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5E7C7"/>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F1243"/>
    <w:rPr>
      <w:color w:val="0563C1" w:themeColor="hyperlink"/>
      <w:u w:val="single"/>
    </w:rPr>
  </w:style>
  <w:style w:type="paragraph" w:styleId="NormalWeb">
    <w:name w:val="Normal (Web)"/>
    <w:basedOn w:val="Normal"/>
    <w:uiPriority w:val="99"/>
    <w:semiHidden/>
    <w:unhideWhenUsed/>
    <w:rsid w:val="000F1243"/>
    <w:pPr>
      <w:spacing w:before="100" w:beforeAutospacing="1" w:after="100" w:afterAutospacing="1" w:line="240" w:lineRule="auto"/>
    </w:pPr>
    <w:rPr>
      <w:rFonts w:ascii="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678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FFAbandInst.dotx</Template>
  <TotalTime>0</TotalTime>
  <Pages>1</Pages>
  <Words>202</Words>
  <Characters>1154</Characters>
  <Application>Microsoft Office Word</Application>
  <DocSecurity>0</DocSecurity>
  <PresentationFormat/>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FFAbandInst.docx</dc:title>
  <dc:subject/>
  <dc:creator>Ryan Saunders</dc:creator>
  <cp:keywords/>
  <dc:description/>
  <cp:lastModifiedBy>Jacob Burns</cp:lastModifiedBy>
  <cp:revision>2</cp:revision>
  <dcterms:created xsi:type="dcterms:W3CDTF">2024-06-03T23:52:00Z</dcterms:created>
  <dcterms:modified xsi:type="dcterms:W3CDTF">2024-06-03T23:52:00Z</dcterms:modified>
</cp:coreProperties>
</file>