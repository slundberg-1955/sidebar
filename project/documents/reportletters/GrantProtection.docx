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F60C0" w14:textId="77777777" w:rsidR="00787198" w:rsidRPr="005076DE" w:rsidRDefault="00787198" w:rsidP="00787198">
      <w:pPr>
        <w:spacing w:after="0" w:line="240" w:lineRule="auto"/>
        <w:rPr>
          <w:b/>
          <w:bCs/>
        </w:rPr>
      </w:pPr>
      <w:r w:rsidRPr="005076DE">
        <w:rPr>
          <w:b/>
          <w:bCs/>
        </w:rPr>
        <w:t xml:space="preserve">Subject line: </w:t>
      </w:r>
    </w:p>
    <w:p w14:paraId="5DDF7A31" w14:textId="6BAD2A4D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t>&lt;&lt;THIS.title&gt;&gt;: &lt;&lt;</w:t>
      </w:r>
      <w:r w:rsidR="00C94F5A">
        <w:t>THIS.</w:t>
      </w:r>
      <w:r>
        <w:t xml:space="preserve">applicantName&gt;&gt; &lt;&lt;THIS.clientRefNo&gt;&gt; / SLW Ref. No. &lt;&lt;THIS.matterNo&gt;&gt; / SLW Report Out -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Statement of Grant of Protection Received</w:t>
      </w:r>
    </w:p>
    <w:p w14:paraId="615F9ED6" w14:textId="7DCA23DA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ECE5968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C5D6D4E" w14:textId="77777777" w:rsidR="00787198" w:rsidRPr="005076DE" w:rsidRDefault="00787198" w:rsidP="00787198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076D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Attachment: </w:t>
      </w:r>
    </w:p>
    <w:p w14:paraId="173722F4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bookmarkStart w:id="0" w:name="_Hlk130206440"/>
      <w:r>
        <w:rPr>
          <w:rFonts w:ascii="Arial" w:hAnsi="Arial" w:cs="Arial"/>
          <w:color w:val="000000"/>
          <w:sz w:val="20"/>
          <w:szCs w:val="20"/>
        </w:rPr>
        <w:t>SLW file #_Statement of Grant of Protection</w:t>
      </w:r>
    </w:p>
    <w:bookmarkEnd w:id="0"/>
    <w:p w14:paraId="3944A769" w14:textId="125E17CE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EC3EF8F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9D72689" w14:textId="77777777" w:rsidR="00787198" w:rsidRPr="005076DE" w:rsidRDefault="00787198" w:rsidP="00787198">
      <w:pPr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5076D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Body of email:</w:t>
      </w:r>
    </w:p>
    <w:p w14:paraId="6DEE22DE" w14:textId="77777777" w:rsidR="00787198" w:rsidRDefault="00787198" w:rsidP="00787198">
      <w:pPr>
        <w:spacing w:after="0" w:line="240" w:lineRule="auto"/>
      </w:pPr>
      <w:r>
        <w:t>Re: &lt;&lt;THIS.applicantName&gt;&gt; &lt;&lt;THIS.clientRefNo&gt;&gt; - SLW Ref. No. &lt;&lt;THIS.matterNo&gt;&gt;</w:t>
      </w:r>
    </w:p>
    <w:p w14:paraId="63BC9B54" w14:textId="77777777" w:rsidR="00787198" w:rsidRDefault="00787198" w:rsidP="00787198">
      <w:pPr>
        <w:spacing w:after="0" w:line="240" w:lineRule="auto"/>
      </w:pPr>
      <w:r>
        <w:t xml:space="preserve">       &lt;&lt;THIS.matterCountryName&gt;&gt; Application No. &lt;&lt;THIS.serialNo&gt;&gt;</w:t>
      </w:r>
    </w:p>
    <w:p w14:paraId="559FC8F2" w14:textId="77777777" w:rsidR="00787198" w:rsidRDefault="00787198" w:rsidP="00787198">
      <w:pPr>
        <w:spacing w:after="0" w:line="240" w:lineRule="auto"/>
      </w:pPr>
      <w:r>
        <w:t xml:space="preserve">       Mark: &lt;&lt;THIS.title&gt;&gt;</w:t>
      </w:r>
    </w:p>
    <w:p w14:paraId="6DECC72D" w14:textId="77777777" w:rsidR="00787198" w:rsidRDefault="00787198" w:rsidP="00787198">
      <w:pPr>
        <w:spacing w:after="0" w:line="240" w:lineRule="auto"/>
      </w:pPr>
    </w:p>
    <w:p w14:paraId="2FA1EC54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t xml:space="preserve">INFORMATION BEING REPORTED: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Statement of Grant of Protection Received</w:t>
      </w:r>
    </w:p>
    <w:p w14:paraId="71F42A67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3F0BB418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ACTION REQUIRED: None at this time.</w:t>
      </w:r>
    </w:p>
    <w:p w14:paraId="3F08CE2B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FDA0C1B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Please find enclosed a Statement of Grant of Protection for the above-referenced international registration, issued by the Trademark office of &lt;&lt;THIS.matterCountryName&gt;&gt; on &lt;&lt;THIS.TMRegDate&gt;&gt;. Consequently, the above designation has been granted validity in &lt;&lt;THIS.matterCountryName&gt;&gt; and has rights equivalent to those of a registered trademark.</w:t>
      </w:r>
    </w:p>
    <w:p w14:paraId="7B0F4265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3730DB0" w14:textId="5D48C452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ADDITIONAL NOTES: If you have any questions or comments, please 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contact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WAName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WAPhone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or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paraName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at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paraPhone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&gt;&gt;.</w:t>
      </w:r>
    </w:p>
    <w:p w14:paraId="3FE0C91E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D9055DF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Reported by:</w:t>
      </w:r>
    </w:p>
    <w:p w14:paraId="153B1AEA" w14:textId="77777777" w:rsidR="00787198" w:rsidRDefault="00787198" w:rsidP="0078719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78440C0" w14:textId="77777777" w:rsidR="00787198" w:rsidRDefault="00787198" w:rsidP="00787198">
      <w:pPr>
        <w:spacing w:after="0" w:line="240" w:lineRule="auto"/>
      </w:pPr>
      <w:r>
        <w:t>&lt;&lt;THIS.cmgName&gt;&gt;</w:t>
      </w:r>
    </w:p>
    <w:p w14:paraId="47B4D300" w14:textId="77777777" w:rsidR="00787198" w:rsidRDefault="00787198" w:rsidP="00787198">
      <w:pPr>
        <w:spacing w:after="0" w:line="240" w:lineRule="auto"/>
      </w:pPr>
    </w:p>
    <w:p w14:paraId="7F0F8B40" w14:textId="77777777" w:rsidR="00787198" w:rsidRDefault="00787198" w:rsidP="00787198">
      <w:pPr>
        <w:spacing w:after="0" w:line="240" w:lineRule="auto"/>
      </w:pPr>
      <w:r>
        <w:t>Attachment</w:t>
      </w:r>
    </w:p>
    <w:p w14:paraId="31F7F066" w14:textId="77777777" w:rsidR="00D074E9" w:rsidRDefault="00D074E9"/>
    <w:sectPr w:rsidR="00D07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98"/>
    <w:rsid w:val="005076DE"/>
    <w:rsid w:val="00537EB8"/>
    <w:rsid w:val="00787198"/>
    <w:rsid w:val="007B58E4"/>
    <w:rsid w:val="00C94F5A"/>
    <w:rsid w:val="00D0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61FF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1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GrantProtection.dotx</Template>
  <TotalTime>0</TotalTime>
  <Pages>1</Pages>
  <Words>160</Words>
  <Characters>916</Characters>
  <Application>Microsoft Office Word</Application>
  <DocSecurity>0</DocSecurity>
  <PresentationFormat/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(GrantProtection).docx</dc:title>
  <dc:subject/>
  <dc:creator>Emily Bates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