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0ABF02" w14:textId="77777777" w:rsidR="00AA30BA" w:rsidRPr="002B495F" w:rsidRDefault="00AA30BA" w:rsidP="00AA30BA">
      <w:pPr>
        <w:tabs>
          <w:tab w:val="right" w:pos="9360"/>
        </w:tabs>
        <w:rPr>
          <w:sz w:val="20"/>
          <w:szCs w:val="20"/>
        </w:rPr>
      </w:pPr>
      <w:bookmarkStart w:id="0" w:name="OLE_LINK1"/>
      <w:bookmarkStart w:id="1" w:name="OLE_LINK2"/>
      <w:r w:rsidRPr="002B495F">
        <w:rPr>
          <w:b/>
          <w:bCs/>
          <w:sz w:val="20"/>
          <w:szCs w:val="20"/>
        </w:rPr>
        <w:t>&lt;&lt;WAName&gt;&gt; &lt;&lt;WAPhone&gt;&gt; - Direct Dial</w:t>
      </w:r>
      <w:r w:rsidRPr="002B495F">
        <w:rPr>
          <w:b/>
          <w:bCs/>
          <w:sz w:val="20"/>
          <w:szCs w:val="20"/>
        </w:rPr>
        <w:tab/>
        <w:t>&lt;&lt;paraName&gt;&gt; &lt;&lt;paraPhone&gt;&gt; - Direct Dial</w:t>
      </w:r>
    </w:p>
    <w:p w14:paraId="304E7D34" w14:textId="77777777" w:rsidR="00AA30BA" w:rsidRPr="002B495F" w:rsidRDefault="00AA30BA" w:rsidP="00AA30BA">
      <w:pPr>
        <w:tabs>
          <w:tab w:val="right" w:pos="9360"/>
        </w:tabs>
      </w:pPr>
      <w:r w:rsidRPr="002B495F">
        <w:rPr>
          <w:b/>
          <w:bCs/>
          <w:sz w:val="20"/>
          <w:szCs w:val="20"/>
        </w:rPr>
        <w:t>&lt;&lt;WAEmail&gt;&gt;</w:t>
      </w:r>
      <w:r w:rsidRPr="002B495F">
        <w:rPr>
          <w:b/>
          <w:bCs/>
          <w:sz w:val="20"/>
          <w:szCs w:val="20"/>
        </w:rPr>
        <w:tab/>
        <w:t>&lt;&lt;paraEmail&gt;&gt;</w:t>
      </w:r>
    </w:p>
    <w:p w14:paraId="4E2606B0" w14:textId="77777777" w:rsidR="00AA30BA" w:rsidRPr="002B495F" w:rsidRDefault="00AA30BA" w:rsidP="00AA30BA">
      <w:pPr>
        <w:rPr>
          <w:b/>
          <w:bCs/>
        </w:rPr>
      </w:pPr>
    </w:p>
    <w:p w14:paraId="23DB5CC4" w14:textId="77777777" w:rsidR="00AA30BA" w:rsidRDefault="00AA30BA" w:rsidP="00AA30BA">
      <w:r w:rsidRPr="00B41ADC">
        <w:t>&lt;&lt;currentDate&gt;&gt;</w:t>
      </w:r>
    </w:p>
    <w:p w14:paraId="318281FA" w14:textId="77777777" w:rsidR="00AA30BA" w:rsidRDefault="00AA30BA" w:rsidP="00AA30BA"/>
    <w:p w14:paraId="76C12530" w14:textId="77777777" w:rsidR="00AA30BA" w:rsidRDefault="00AA30BA" w:rsidP="00AA30BA">
      <w:pPr>
        <w:tabs>
          <w:tab w:val="left" w:pos="-1440"/>
        </w:tabs>
      </w:pPr>
      <w:r>
        <w:t>&lt;&lt;recipient&gt;&gt;</w:t>
      </w:r>
    </w:p>
    <w:p w14:paraId="6ABCACAE" w14:textId="77777777" w:rsidR="00AA30BA" w:rsidRDefault="00AA30BA" w:rsidP="00AA30BA">
      <w:pPr>
        <w:tabs>
          <w:tab w:val="left" w:pos="-1440"/>
        </w:tabs>
      </w:pPr>
      <w:r>
        <w:t>&lt;&lt;corrContactTitle&gt;&gt;</w:t>
      </w:r>
    </w:p>
    <w:p w14:paraId="63396DFE" w14:textId="77777777" w:rsidR="00AA30BA" w:rsidRDefault="00AA30BA" w:rsidP="00AA30BA">
      <w:pPr>
        <w:tabs>
          <w:tab w:val="left" w:pos="-1440"/>
        </w:tabs>
      </w:pPr>
      <w:r>
        <w:t>&lt;&lt;orgName&gt;&gt;</w:t>
      </w:r>
    </w:p>
    <w:p w14:paraId="2D3DA0DC" w14:textId="77777777" w:rsidR="00AA30BA" w:rsidRDefault="00AA30BA" w:rsidP="00AA30BA">
      <w:pPr>
        <w:tabs>
          <w:tab w:val="right" w:pos="9360"/>
        </w:tabs>
      </w:pPr>
      <w:r>
        <w:t>&lt;&lt;workAddr&gt;&gt;</w:t>
      </w:r>
    </w:p>
    <w:p w14:paraId="3050EDDE" w14:textId="77777777" w:rsidR="00AA30BA" w:rsidRPr="00916BE0" w:rsidRDefault="00AA30BA" w:rsidP="00AA30BA">
      <w:pPr>
        <w:tabs>
          <w:tab w:val="right" w:pos="9360"/>
        </w:tabs>
      </w:pPr>
      <w:r>
        <w:t>&lt;&lt;CSZ&gt;&gt;</w:t>
      </w:r>
    </w:p>
    <w:p w14:paraId="2BC21E3D" w14:textId="77777777" w:rsidR="00AA30BA" w:rsidRDefault="00AA30BA" w:rsidP="00AA30BA">
      <w:pPr>
        <w:tabs>
          <w:tab w:val="right" w:pos="9360"/>
        </w:tabs>
      </w:pPr>
    </w:p>
    <w:p w14:paraId="510ED3AA" w14:textId="77777777" w:rsidR="00AA30BA" w:rsidRDefault="00AA30BA" w:rsidP="00AA30BA">
      <w:pPr>
        <w:tabs>
          <w:tab w:val="left" w:pos="720"/>
          <w:tab w:val="right" w:pos="9360"/>
        </w:tabs>
        <w:ind w:left="720" w:hanging="720"/>
        <w:rPr>
          <w:noProof/>
        </w:rPr>
      </w:pPr>
      <w:r>
        <w:t>Re:</w:t>
      </w:r>
      <w:r>
        <w:tab/>
        <w:t xml:space="preserve">&lt;&lt;orgName&gt;&gt; </w:t>
      </w:r>
      <w:r w:rsidRPr="00D923D6">
        <w:rPr>
          <w:bCs/>
          <w:noProof/>
        </w:rPr>
        <w:t>&lt;&lt;clientRefNo&gt;&gt;</w:t>
      </w:r>
      <w:r>
        <w:rPr>
          <w:b/>
          <w:bCs/>
          <w:noProof/>
        </w:rPr>
        <w:t xml:space="preserve"> -</w:t>
      </w:r>
      <w:r w:rsidRPr="00B1467C">
        <w:rPr>
          <w:noProof/>
        </w:rPr>
        <w:t xml:space="preserve"> </w:t>
      </w:r>
      <w:r>
        <w:rPr>
          <w:noProof/>
        </w:rPr>
        <w:t>SLW Ref. No. &lt;&lt;matterNo&gt;&gt;</w:t>
      </w:r>
    </w:p>
    <w:p w14:paraId="40DB01DD" w14:textId="77777777" w:rsidR="00AA30BA" w:rsidRDefault="00AA30BA" w:rsidP="00AA30BA">
      <w:pPr>
        <w:tabs>
          <w:tab w:val="left" w:pos="720"/>
          <w:tab w:val="right" w:pos="9360"/>
        </w:tabs>
        <w:ind w:left="720" w:hanging="720"/>
        <w:rPr>
          <w:noProof/>
        </w:rPr>
      </w:pPr>
      <w:r>
        <w:rPr>
          <w:noProof/>
        </w:rPr>
        <w:tab/>
      </w:r>
      <w:smartTag w:uri="urn:schemas-microsoft-com:office:smarttags" w:element="place">
        <w:smartTag w:uri="urn:schemas-microsoft-com:office:smarttags" w:element="country-region">
          <w:r>
            <w:rPr>
              <w:noProof/>
            </w:rPr>
            <w:t>U.S.</w:t>
          </w:r>
        </w:smartTag>
      </w:smartTag>
      <w:r>
        <w:rPr>
          <w:noProof/>
        </w:rPr>
        <w:t xml:space="preserve"> Patent Application Serial No.: &lt;&lt;serialNo&gt;&gt;</w:t>
      </w:r>
    </w:p>
    <w:p w14:paraId="2CE364B6" w14:textId="77777777" w:rsidR="00AA30BA" w:rsidRDefault="00AA30BA" w:rsidP="00AA30BA">
      <w:pPr>
        <w:tabs>
          <w:tab w:val="left" w:pos="720"/>
          <w:tab w:val="right" w:pos="9360"/>
        </w:tabs>
        <w:ind w:left="720" w:hanging="720"/>
      </w:pPr>
      <w:r>
        <w:rPr>
          <w:noProof/>
        </w:rPr>
        <w:tab/>
        <w:t>Title:  &lt;&lt;title&gt;&gt;</w:t>
      </w:r>
    </w:p>
    <w:p w14:paraId="2A9B6366" w14:textId="77777777" w:rsidR="00AA30BA" w:rsidRDefault="00AA30BA" w:rsidP="00AA30BA">
      <w:pPr>
        <w:rPr>
          <w:noProof/>
        </w:rPr>
      </w:pPr>
    </w:p>
    <w:p w14:paraId="26410C42" w14:textId="77777777" w:rsidR="00AA30BA" w:rsidRDefault="00AA30BA" w:rsidP="00AA30BA">
      <w:pPr>
        <w:rPr>
          <w:noProof/>
        </w:rPr>
      </w:pPr>
      <w:r>
        <w:t xml:space="preserve">Dear </w:t>
      </w:r>
      <w:r>
        <w:rPr>
          <w:noProof/>
        </w:rPr>
        <w:t>&lt;&lt;salutation&gt;&gt;</w:t>
      </w:r>
      <w:r>
        <w:t>:</w:t>
      </w:r>
    </w:p>
    <w:p w14:paraId="28800F67" w14:textId="77777777" w:rsidR="00916BE0" w:rsidRDefault="00916BE0" w:rsidP="0035785B">
      <w:pPr>
        <w:tabs>
          <w:tab w:val="right" w:pos="9360"/>
        </w:tabs>
      </w:pPr>
    </w:p>
    <w:p w14:paraId="53DBAA93" w14:textId="77777777" w:rsidR="00D4251D" w:rsidRDefault="00D4251D" w:rsidP="00D4251D">
      <w:pPr>
        <w:rPr>
          <w:noProof/>
        </w:rPr>
      </w:pPr>
      <w:r>
        <w:t xml:space="preserve">The following represents </w:t>
      </w:r>
      <w:r w:rsidRPr="00BF2947">
        <w:t>new activity on the above mentioned matter.</w:t>
      </w:r>
      <w:r>
        <w:t xml:space="preserve"> </w:t>
      </w:r>
    </w:p>
    <w:p w14:paraId="2D2BA02C" w14:textId="77777777" w:rsidR="00D4251D" w:rsidRPr="00916BE0" w:rsidRDefault="00D4251D" w:rsidP="0035785B">
      <w:pPr>
        <w:tabs>
          <w:tab w:val="right" w:pos="9360"/>
        </w:tabs>
      </w:pPr>
    </w:p>
    <w:p w14:paraId="7DAC787F" w14:textId="77777777" w:rsidR="00DE3F6C" w:rsidRDefault="00DE3F6C" w:rsidP="00DE3F6C">
      <w:r>
        <w:t>ACTION REQUIRED:  None at this time.</w:t>
      </w:r>
    </w:p>
    <w:p w14:paraId="5C978909" w14:textId="77777777" w:rsidR="00916BE0" w:rsidRPr="00916BE0" w:rsidRDefault="00916BE0" w:rsidP="0035785B">
      <w:pPr>
        <w:tabs>
          <w:tab w:val="right" w:pos="9360"/>
        </w:tabs>
      </w:pPr>
    </w:p>
    <w:p w14:paraId="3C710380" w14:textId="77777777" w:rsidR="00916BE0" w:rsidRDefault="00542D55" w:rsidP="0035785B">
      <w:pPr>
        <w:tabs>
          <w:tab w:val="right" w:pos="9360"/>
        </w:tabs>
      </w:pPr>
      <w:r>
        <w:t>Attached for your file is a copy of the following items filed in the U.S. Patent and Trademark Office with regard to the above identified application:</w:t>
      </w:r>
    </w:p>
    <w:p w14:paraId="56A0082F" w14:textId="77777777" w:rsidR="00E47064" w:rsidRDefault="00E47064" w:rsidP="0035785B">
      <w:pPr>
        <w:tabs>
          <w:tab w:val="right" w:pos="9360"/>
        </w:tabs>
      </w:pPr>
    </w:p>
    <w:tbl>
      <w:tblPr>
        <w:tblW w:w="9948" w:type="dxa"/>
        <w:tblLayout w:type="fixed"/>
        <w:tblLook w:val="0000" w:firstRow="0" w:lastRow="0" w:firstColumn="0" w:lastColumn="0" w:noHBand="0" w:noVBand="0"/>
      </w:tblPr>
      <w:tblGrid>
        <w:gridCol w:w="2748"/>
        <w:gridCol w:w="7200"/>
      </w:tblGrid>
      <w:tr w:rsidR="00D230B2" w:rsidRPr="00916BE0" w14:paraId="0D6201A6" w14:textId="77777777" w:rsidTr="004D5FE4">
        <w:tblPrEx>
          <w:tblCellMar>
            <w:top w:w="0" w:type="dxa"/>
            <w:bottom w:w="0" w:type="dxa"/>
          </w:tblCellMar>
        </w:tblPrEx>
        <w:trPr>
          <w:trHeight w:val="135"/>
        </w:trPr>
        <w:tc>
          <w:tcPr>
            <w:tcW w:w="2748" w:type="dxa"/>
          </w:tcPr>
          <w:p w14:paraId="5466E63D" w14:textId="77777777" w:rsidR="00D230B2" w:rsidRPr="00D230B2" w:rsidRDefault="00D230B2" w:rsidP="004D5FE4">
            <w:pPr>
              <w:ind w:right="-108"/>
            </w:pPr>
            <w:r w:rsidRPr="00D230B2">
              <w:rPr>
                <w:u w:val="single"/>
              </w:rPr>
              <w:t>Date Filed</w:t>
            </w:r>
            <w:r w:rsidRPr="00D230B2">
              <w:t xml:space="preserve">     </w:t>
            </w:r>
            <w:r>
              <w:t xml:space="preserve"> </w:t>
            </w:r>
            <w:r w:rsidRPr="00D230B2">
              <w:t xml:space="preserve">      </w:t>
            </w:r>
          </w:p>
        </w:tc>
        <w:tc>
          <w:tcPr>
            <w:tcW w:w="7200" w:type="dxa"/>
          </w:tcPr>
          <w:p w14:paraId="0A9B92F9" w14:textId="77777777" w:rsidR="00D230B2" w:rsidRPr="004D5FE4" w:rsidRDefault="00D230B2" w:rsidP="001318E5">
            <w:pPr>
              <w:tabs>
                <w:tab w:val="left" w:pos="4320"/>
                <w:tab w:val="right" w:pos="9360"/>
              </w:tabs>
              <w:ind w:left="4320" w:hanging="4320"/>
            </w:pPr>
            <w:r w:rsidRPr="00D230B2">
              <w:rPr>
                <w:u w:val="single"/>
              </w:rPr>
              <w:t>Document(s)</w:t>
            </w:r>
            <w:r w:rsidR="004D5FE4">
              <w:tab/>
            </w:r>
          </w:p>
        </w:tc>
      </w:tr>
      <w:tr w:rsidR="00D230B2" w:rsidRPr="00916BE0" w14:paraId="4713D804" w14:textId="77777777" w:rsidTr="004D5FE4">
        <w:tblPrEx>
          <w:tblCellMar>
            <w:top w:w="0" w:type="dxa"/>
            <w:bottom w:w="0" w:type="dxa"/>
          </w:tblCellMar>
        </w:tblPrEx>
        <w:trPr>
          <w:trHeight w:val="135"/>
        </w:trPr>
        <w:tc>
          <w:tcPr>
            <w:tcW w:w="2748" w:type="dxa"/>
          </w:tcPr>
          <w:p w14:paraId="03E5F0B6" w14:textId="77777777" w:rsidR="00D230B2" w:rsidRPr="00D230B2" w:rsidRDefault="00D230B2" w:rsidP="001318E5">
            <w:pPr>
              <w:tabs>
                <w:tab w:val="left" w:pos="4320"/>
                <w:tab w:val="right" w:pos="9360"/>
              </w:tabs>
              <w:ind w:left="4320" w:hanging="4320"/>
              <w:rPr>
                <w:u w:val="single"/>
              </w:rPr>
            </w:pPr>
            <w:r>
              <w:t>&lt;&lt;dateFiled&gt;&gt;</w:t>
            </w:r>
          </w:p>
        </w:tc>
        <w:tc>
          <w:tcPr>
            <w:tcW w:w="7200" w:type="dxa"/>
          </w:tcPr>
          <w:p w14:paraId="27501A76" w14:textId="77777777" w:rsidR="00D230B2" w:rsidRPr="00D230B2" w:rsidRDefault="00D230B2" w:rsidP="001318E5">
            <w:pPr>
              <w:tabs>
                <w:tab w:val="left" w:pos="4320"/>
                <w:tab w:val="right" w:pos="9360"/>
              </w:tabs>
              <w:ind w:left="4320" w:hanging="4320"/>
              <w:rPr>
                <w:u w:val="single"/>
              </w:rPr>
            </w:pPr>
            <w:r>
              <w:t>&lt;&lt;docFiled&gt;&gt;</w:t>
            </w:r>
          </w:p>
        </w:tc>
      </w:tr>
    </w:tbl>
    <w:p w14:paraId="5F52DF4D" w14:textId="77777777" w:rsidR="00D230B2" w:rsidRDefault="00D230B2" w:rsidP="0035785B">
      <w:pPr>
        <w:tabs>
          <w:tab w:val="right" w:pos="9360"/>
        </w:tabs>
      </w:pPr>
    </w:p>
    <w:p w14:paraId="094D829D" w14:textId="77777777" w:rsidR="00916BE0" w:rsidRDefault="00916BE0">
      <w:r w:rsidRPr="00916BE0">
        <w:t xml:space="preserve">If you have any questions or comments, please contact </w:t>
      </w:r>
      <w:r w:rsidR="00E82A55">
        <w:rPr>
          <w:noProof/>
        </w:rPr>
        <w:t>&lt;&lt;WAName&gt;&gt; at &lt;&lt;WAPhone&gt;&gt; or &lt;&lt;paraName&gt;&gt; at &lt;&lt;paraPhone&gt;&gt;</w:t>
      </w:r>
      <w:r w:rsidRPr="00916BE0">
        <w:t>.</w:t>
      </w:r>
    </w:p>
    <w:p w14:paraId="7D987B40" w14:textId="77777777" w:rsidR="00825D16" w:rsidRDefault="00825D16"/>
    <w:p w14:paraId="5DBD4B9F" w14:textId="77777777" w:rsidR="00426357" w:rsidRDefault="00426357">
      <w:r>
        <w:t>&lt;&lt;faConfirm&gt;&gt;</w:t>
      </w:r>
    </w:p>
    <w:p w14:paraId="420AF8E4" w14:textId="77777777" w:rsidR="00426357" w:rsidRDefault="00426357"/>
    <w:p w14:paraId="39FB0C69" w14:textId="77777777" w:rsidR="00E82A55" w:rsidRPr="00C247EA" w:rsidRDefault="000369C5" w:rsidP="00E82A55">
      <w:r>
        <w:rPr>
          <w:noProof/>
        </w:rPr>
        <w:t xml:space="preserve">Kindest Regards, </w:t>
      </w:r>
    </w:p>
    <w:p w14:paraId="6F17D9DB" w14:textId="77777777" w:rsidR="00E82A55" w:rsidRPr="00C247EA" w:rsidRDefault="00E82A55" w:rsidP="00E82A55">
      <w:pPr>
        <w:pStyle w:val="Header"/>
        <w:tabs>
          <w:tab w:val="clear" w:pos="4320"/>
          <w:tab w:val="clear" w:pos="8640"/>
        </w:tabs>
      </w:pPr>
      <w:r w:rsidRPr="00C247EA">
        <w:t>&lt;&lt;</w:t>
      </w:r>
      <w:r w:rsidR="00A86468">
        <w:t>cmgName</w:t>
      </w:r>
      <w:r w:rsidRPr="00C247EA">
        <w:t>&gt;&gt;</w:t>
      </w:r>
    </w:p>
    <w:p w14:paraId="010D8BDE" w14:textId="77777777" w:rsidR="00E82A55" w:rsidRDefault="00CE112F" w:rsidP="00E82A55">
      <w:pPr>
        <w:rPr>
          <w:noProof/>
        </w:rPr>
      </w:pPr>
      <w:r>
        <w:rPr>
          <w:noProof/>
        </w:rPr>
        <w:t>Case Management Assistant</w:t>
      </w:r>
    </w:p>
    <w:p w14:paraId="7FBB66F0" w14:textId="77777777" w:rsidR="00CE112F" w:rsidRPr="00C247EA" w:rsidRDefault="00CE112F" w:rsidP="00E82A55">
      <w:pPr>
        <w:rPr>
          <w:noProof/>
        </w:rPr>
      </w:pPr>
    </w:p>
    <w:tbl>
      <w:tblPr>
        <w:tblW w:w="9468" w:type="dxa"/>
        <w:tblLook w:val="01E0" w:firstRow="1" w:lastRow="1" w:firstColumn="1" w:lastColumn="1" w:noHBand="0" w:noVBand="0"/>
      </w:tblPr>
      <w:tblGrid>
        <w:gridCol w:w="1344"/>
        <w:gridCol w:w="8124"/>
      </w:tblGrid>
      <w:tr w:rsidR="00916BE0" w:rsidRPr="00916BE0" w14:paraId="329E8F83" w14:textId="77777777" w:rsidTr="000369C5">
        <w:tc>
          <w:tcPr>
            <w:tcW w:w="1344" w:type="dxa"/>
          </w:tcPr>
          <w:p w14:paraId="5368F43B" w14:textId="77777777" w:rsidR="00916BE0" w:rsidRPr="00916BE0" w:rsidRDefault="009B4320">
            <w:r>
              <w:t>&lt;&lt;cc</w:t>
            </w:r>
            <w:r w:rsidR="00F90075">
              <w:t>Tag</w:t>
            </w:r>
            <w:r>
              <w:t>&gt;&gt;</w:t>
            </w:r>
          </w:p>
        </w:tc>
        <w:tc>
          <w:tcPr>
            <w:tcW w:w="8124" w:type="dxa"/>
          </w:tcPr>
          <w:p w14:paraId="7C6E6827" w14:textId="77777777" w:rsidR="00916BE0" w:rsidRPr="00916BE0" w:rsidRDefault="005E7763">
            <w:r>
              <w:t>&lt;&lt;ccName&gt;&gt;</w:t>
            </w:r>
          </w:p>
        </w:tc>
      </w:tr>
      <w:bookmarkEnd w:id="0"/>
      <w:bookmarkEnd w:id="1"/>
    </w:tbl>
    <w:p w14:paraId="07F46B6F" w14:textId="77777777" w:rsidR="00916BE0" w:rsidRPr="00916BE0" w:rsidRDefault="00916BE0" w:rsidP="006C2720">
      <w:pPr>
        <w:jc w:val="center"/>
      </w:pPr>
    </w:p>
    <w:sectPr w:rsidR="00916BE0" w:rsidRPr="00916BE0" w:rsidSect="006C2720">
      <w:headerReference w:type="default" r:id="rId6"/>
      <w:pgSz w:w="12240" w:h="15840" w:code="1"/>
      <w:pgMar w:top="1872" w:right="1440" w:bottom="1440" w:left="1440" w:header="720" w:footer="720" w:gutter="0"/>
      <w:paperSrc w:first="1" w:other="2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888495" w14:textId="77777777" w:rsidR="006C0905" w:rsidRDefault="006C0905">
      <w:r>
        <w:separator/>
      </w:r>
    </w:p>
  </w:endnote>
  <w:endnote w:type="continuationSeparator" w:id="0">
    <w:p w14:paraId="099E2982" w14:textId="77777777" w:rsidR="006C0905" w:rsidRDefault="006C09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CA48CE" w14:textId="77777777" w:rsidR="006C0905" w:rsidRDefault="006C0905">
      <w:r>
        <w:separator/>
      </w:r>
    </w:p>
  </w:footnote>
  <w:footnote w:type="continuationSeparator" w:id="0">
    <w:p w14:paraId="1CF6CBA4" w14:textId="77777777" w:rsidR="006C0905" w:rsidRDefault="006C09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EB9D5F" w14:textId="77777777" w:rsidR="0046233C" w:rsidRDefault="0046233C">
    <w:pPr>
      <w:pStyle w:val="Header"/>
      <w:framePr w:wrap="around" w:vAnchor="text" w:hAnchor="margin" w:y="1"/>
      <w:rPr>
        <w:rStyle w:val="PageNumber"/>
      </w:rPr>
    </w:pPr>
  </w:p>
  <w:p w14:paraId="380117B5" w14:textId="77777777" w:rsidR="0046233C" w:rsidRDefault="0046233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n-US" w:vendorID="64" w:dllVersion="131077" w:nlCheck="1" w:checkStyle="1"/>
  <w:activeWritingStyle w:appName="MSWord" w:lang="en-US" w:vendorID="64" w:dllVersion="131078" w:nlCheck="1" w:checkStyle="1"/>
  <w:activeWritingStyle w:appName="MSWord" w:lang="en-US" w:vendorID="64" w:dllVersion="0" w:nlCheck="1" w:checkStyle="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3074" style="mso-position-horizontal-relative:page" fillcolor="black" stroke="f">
      <v:fill color="black" color2="black"/>
      <v:stroke weight="0" on="f"/>
    </o:shapedefaults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ADDR1" w:val="7831 Glenroy Road"/>
    <w:docVar w:name="ADDR2" w:val="Suite 440"/>
    <w:docVar w:name="ADDR3" w:val=" "/>
    <w:docVar w:name="ATT_NAME" w:val="Owen Gamon"/>
    <w:docVar w:name="ATTYEMAIL" w:val="ogamon@slwk.com"/>
    <w:docVar w:name="CASENUM" w:val="1578.003US1"/>
    <w:docVar w:name="CC_CNAME" w:val="Certusoft"/>
    <w:docVar w:name="CC_CNTRY" w:val=" "/>
    <w:docVar w:name="CC_CSZ" w:val="Minneapolis, MN   55439"/>
    <w:docVar w:name="CC_FORML" w:val="Mr. Yucel"/>
    <w:docVar w:name="CC_TITLE" w:val="President"/>
    <w:docVar w:name="CLREFNO" w:val=" "/>
    <w:docVar w:name="CNAME" w:val="Mr. Sermet Yucel"/>
    <w:docVar w:name="DD_PHONE" w:val="(612) 371-2103"/>
    <w:docVar w:name="FIRST" w:val=" "/>
    <w:docVar w:name="FULLNAME" w:val="Owen J. Gamon"/>
    <w:docVar w:name="ISSUED" w:val="N"/>
    <w:docVar w:name="LA_FNAME" w:val="Patricia A. Hultman"/>
    <w:docVar w:name="LA_PHONE" w:val="(612) 373-6935"/>
    <w:docVar w:name="MAILTYPE" w:val=" "/>
    <w:docVar w:name="PARAEMAIL" w:val="phultman@slwk.com"/>
    <w:docVar w:name="SERIALNO" w:val="U.S. Patent Application Serial Number: "/>
    <w:docVar w:name="SIGNER" w:val="Meredith J. Mescher"/>
    <w:docVar w:name="TITLE" w:val="COMPILING/INTERPRETING A KNOWLEDGE-ORIENTED  PROGRAMMING LANGUAGE"/>
  </w:docVars>
  <w:rsids>
    <w:rsidRoot w:val="002D1D8D"/>
    <w:rsid w:val="000369C5"/>
    <w:rsid w:val="000A0896"/>
    <w:rsid w:val="0010400F"/>
    <w:rsid w:val="00124EE3"/>
    <w:rsid w:val="001318E5"/>
    <w:rsid w:val="001939B3"/>
    <w:rsid w:val="001B624D"/>
    <w:rsid w:val="001D2D42"/>
    <w:rsid w:val="001F2ECF"/>
    <w:rsid w:val="001F7602"/>
    <w:rsid w:val="0020555F"/>
    <w:rsid w:val="002418DA"/>
    <w:rsid w:val="00283395"/>
    <w:rsid w:val="002847EC"/>
    <w:rsid w:val="00295C3A"/>
    <w:rsid w:val="002D1D8D"/>
    <w:rsid w:val="00304B33"/>
    <w:rsid w:val="003322FD"/>
    <w:rsid w:val="0035785B"/>
    <w:rsid w:val="003B2D85"/>
    <w:rsid w:val="003E5420"/>
    <w:rsid w:val="00400BA2"/>
    <w:rsid w:val="00407174"/>
    <w:rsid w:val="00420B11"/>
    <w:rsid w:val="00426357"/>
    <w:rsid w:val="00453B24"/>
    <w:rsid w:val="0046233C"/>
    <w:rsid w:val="004A3300"/>
    <w:rsid w:val="004B4684"/>
    <w:rsid w:val="004D48D7"/>
    <w:rsid w:val="004D5FE4"/>
    <w:rsid w:val="0050063D"/>
    <w:rsid w:val="00542D55"/>
    <w:rsid w:val="00544779"/>
    <w:rsid w:val="00547D52"/>
    <w:rsid w:val="0059436A"/>
    <w:rsid w:val="005A38CB"/>
    <w:rsid w:val="005E7763"/>
    <w:rsid w:val="00643170"/>
    <w:rsid w:val="006A56D1"/>
    <w:rsid w:val="006B0883"/>
    <w:rsid w:val="006C0905"/>
    <w:rsid w:val="006C2720"/>
    <w:rsid w:val="006D12BA"/>
    <w:rsid w:val="006D14C4"/>
    <w:rsid w:val="00825D16"/>
    <w:rsid w:val="00857C25"/>
    <w:rsid w:val="00915986"/>
    <w:rsid w:val="00916BE0"/>
    <w:rsid w:val="00922B3D"/>
    <w:rsid w:val="009410D8"/>
    <w:rsid w:val="009B4320"/>
    <w:rsid w:val="009F1149"/>
    <w:rsid w:val="00A84F7B"/>
    <w:rsid w:val="00A86468"/>
    <w:rsid w:val="00AA04F6"/>
    <w:rsid w:val="00AA30BA"/>
    <w:rsid w:val="00AB720A"/>
    <w:rsid w:val="00B15302"/>
    <w:rsid w:val="00B16CB9"/>
    <w:rsid w:val="00B243E5"/>
    <w:rsid w:val="00B41ADC"/>
    <w:rsid w:val="00BC3C5E"/>
    <w:rsid w:val="00C65B16"/>
    <w:rsid w:val="00C70161"/>
    <w:rsid w:val="00C75E08"/>
    <w:rsid w:val="00CE112F"/>
    <w:rsid w:val="00CE33A7"/>
    <w:rsid w:val="00D07D04"/>
    <w:rsid w:val="00D1382F"/>
    <w:rsid w:val="00D230B2"/>
    <w:rsid w:val="00D26DFF"/>
    <w:rsid w:val="00D4251D"/>
    <w:rsid w:val="00D923D6"/>
    <w:rsid w:val="00DE3F6C"/>
    <w:rsid w:val="00E2221E"/>
    <w:rsid w:val="00E37330"/>
    <w:rsid w:val="00E47064"/>
    <w:rsid w:val="00E82A55"/>
    <w:rsid w:val="00EB03C7"/>
    <w:rsid w:val="00ED6488"/>
    <w:rsid w:val="00F50361"/>
    <w:rsid w:val="00F80E8A"/>
    <w:rsid w:val="00F90075"/>
    <w:rsid w:val="00FD6CA2"/>
    <w:rsid w:val="00FF5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ountry-region"/>
  <w:smartTagType w:namespaceuri="urn:schemas-microsoft-com:office:smarttags" w:name="place"/>
  <w:shapeDefaults>
    <o:shapedefaults v:ext="edit" spidmax="3074" style="mso-position-horizontal-relative:page" fillcolor="black" stroke="f">
      <v:fill color="black" color2="black"/>
      <v:stroke weight="0" on="f"/>
    </o:shapedefaults>
    <o:shapelayout v:ext="edit">
      <o:idmap v:ext="edit" data="1"/>
    </o:shapelayout>
  </w:shapeDefaults>
  <w:decimalSymbol w:val="."/>
  <w:listSeparator w:val=","/>
  <w14:docId w14:val="31064D8A"/>
  <w15:chartTrackingRefBased/>
  <w15:docId w15:val="{440C8BCE-D80B-4B65-AFB0-BA480D481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styleId="CommentReference">
    <w:name w:val="annotation reference"/>
    <w:semiHidden/>
    <w:rsid w:val="00E37330"/>
    <w:rPr>
      <w:sz w:val="16"/>
      <w:szCs w:val="16"/>
    </w:rPr>
  </w:style>
  <w:style w:type="paragraph" w:styleId="CommentText">
    <w:name w:val="annotation text"/>
    <w:basedOn w:val="Normal"/>
    <w:semiHidden/>
    <w:rsid w:val="00E37330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E37330"/>
    <w:rPr>
      <w:b/>
      <w:bCs/>
    </w:rPr>
  </w:style>
  <w:style w:type="paragraph" w:styleId="BalloonText">
    <w:name w:val="Balloon Text"/>
    <w:basedOn w:val="Normal"/>
    <w:semiHidden/>
    <w:rsid w:val="00E3733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B1530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basicreportout.dot</Template>
  <TotalTime>0</TotalTime>
  <Pages>1</Pages>
  <Words>131</Words>
  <Characters>749</Characters>
  <Application>Microsoft Office Word</Application>
  <DocSecurity>0</DocSecurity>
  <PresentationFormat/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Error</vt:lpstr>
    </vt:vector>
  </TitlesOfParts>
  <Company>SLWK</Company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Error</dc:title>
  <dc:subject/>
  <dc:creator>Kacia Lee</dc:creator>
  <cp:keywords/>
  <dc:description/>
  <cp:lastModifiedBy>Jacob Burns</cp:lastModifiedBy>
  <cp:revision>2</cp:revision>
  <cp:lastPrinted>2007-02-06T19:46:00Z</cp:lastPrinted>
  <dcterms:created xsi:type="dcterms:W3CDTF">2024-06-03T23:52:00Z</dcterms:created>
  <dcterms:modified xsi:type="dcterms:W3CDTF">2024-06-03T23:52:00Z</dcterms:modified>
</cp:coreProperties>
</file>