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2952B" w14:textId="7C4AE681" w:rsidR="00AD4CFB" w:rsidRDefault="008107B6" w:rsidP="008107B6">
      <w:pPr>
        <w:spacing w:after="0" w:line="240" w:lineRule="auto"/>
      </w:pPr>
      <w:r>
        <w:t>MS Email – PAR to MS</w:t>
      </w:r>
    </w:p>
    <w:p w14:paraId="3DD262E4" w14:textId="77777777" w:rsidR="008107B6" w:rsidRDefault="008107B6" w:rsidP="008107B6">
      <w:pPr>
        <w:spacing w:after="0" w:line="240" w:lineRule="auto"/>
      </w:pPr>
    </w:p>
    <w:p w14:paraId="22BE1976" w14:textId="77777777" w:rsidR="008107B6" w:rsidRPr="00D34ACD" w:rsidRDefault="008107B6" w:rsidP="008107B6">
      <w:pPr>
        <w:spacing w:after="0" w:line="240" w:lineRule="auto"/>
        <w:rPr>
          <w:rFonts w:cstheme="minorHAnsi"/>
          <w:b/>
          <w:bCs/>
        </w:rPr>
      </w:pPr>
      <w:r w:rsidRPr="00D34ACD">
        <w:rPr>
          <w:rFonts w:cstheme="minorHAnsi"/>
          <w:b/>
          <w:bCs/>
        </w:rPr>
        <w:t>Subject line:</w:t>
      </w:r>
    </w:p>
    <w:p w14:paraId="71E37C96" w14:textId="34CA8D58" w:rsidR="008107B6" w:rsidRPr="00D34ACD" w:rsidRDefault="008107B6" w:rsidP="008107B6">
      <w:pPr>
        <w:spacing w:after="0" w:line="240" w:lineRule="auto"/>
        <w:rPr>
          <w:rFonts w:cstheme="minorHAnsi"/>
        </w:rPr>
      </w:pPr>
      <w:r w:rsidRPr="00D34ACD">
        <w:rPr>
          <w:rFonts w:cstheme="minorHAnsi"/>
        </w:rPr>
        <w:t xml:space="preserve">&lt;&lt;This.clientRefNo&gt;&gt; - </w:t>
      </w:r>
      <w:r>
        <w:rPr>
          <w:rFonts w:cstheme="minorHAnsi"/>
        </w:rPr>
        <w:t>Post Allowance Review</w:t>
      </w:r>
      <w:r w:rsidRPr="00D34ACD">
        <w:rPr>
          <w:rFonts w:cstheme="minorHAnsi"/>
        </w:rPr>
        <w:t xml:space="preserve"> - &lt;&lt;This.matterNo&gt;&gt;</w:t>
      </w:r>
    </w:p>
    <w:p w14:paraId="3F2F7397" w14:textId="77777777" w:rsidR="008107B6" w:rsidRPr="00D34ACD" w:rsidRDefault="008107B6" w:rsidP="008107B6">
      <w:pPr>
        <w:spacing w:after="0" w:line="240" w:lineRule="auto"/>
        <w:rPr>
          <w:rFonts w:cstheme="minorHAnsi"/>
        </w:rPr>
      </w:pPr>
    </w:p>
    <w:p w14:paraId="1A722D51" w14:textId="77777777" w:rsidR="008107B6" w:rsidRPr="00D34ACD" w:rsidRDefault="008107B6" w:rsidP="008107B6">
      <w:pPr>
        <w:spacing w:after="0" w:line="240" w:lineRule="auto"/>
        <w:rPr>
          <w:rFonts w:cstheme="minorHAnsi"/>
        </w:rPr>
      </w:pPr>
    </w:p>
    <w:p w14:paraId="29413E84" w14:textId="77777777" w:rsidR="008107B6" w:rsidRPr="00D34ACD" w:rsidRDefault="008107B6" w:rsidP="008107B6">
      <w:pPr>
        <w:spacing w:after="0" w:line="240" w:lineRule="auto"/>
        <w:rPr>
          <w:rFonts w:cstheme="minorHAnsi"/>
          <w:b/>
          <w:bCs/>
        </w:rPr>
      </w:pPr>
      <w:r w:rsidRPr="00D34ACD">
        <w:rPr>
          <w:rFonts w:cstheme="minorHAnsi"/>
          <w:b/>
          <w:bCs/>
        </w:rPr>
        <w:t>Body:</w:t>
      </w:r>
    </w:p>
    <w:p w14:paraId="5552029E" w14:textId="77777777" w:rsidR="008107B6" w:rsidRDefault="008107B6" w:rsidP="008107B6">
      <w:pPr>
        <w:spacing w:after="0" w:line="240" w:lineRule="auto"/>
      </w:pPr>
      <w:r>
        <w:t>MSFT Reference: &lt;&lt;This.RefNo&gt;&gt;</w:t>
      </w:r>
    </w:p>
    <w:p w14:paraId="463B5551" w14:textId="77777777" w:rsidR="008107B6" w:rsidRDefault="008107B6" w:rsidP="008107B6">
      <w:pPr>
        <w:spacing w:after="0" w:line="240" w:lineRule="auto"/>
      </w:pPr>
      <w:r w:rsidRPr="00D34ACD">
        <w:rPr>
          <w:rFonts w:cstheme="minorHAnsi"/>
          <w:color w:val="000000"/>
          <w:shd w:val="clear" w:color="auto" w:fill="FFFFFF"/>
        </w:rPr>
        <w:t xml:space="preserve">Agent Reference: </w:t>
      </w:r>
      <w:r w:rsidRPr="00D34ACD">
        <w:rPr>
          <w:rFonts w:cstheme="minorHAnsi"/>
        </w:rPr>
        <w:t>&lt;&lt;This.matterNo&gt;&gt;</w:t>
      </w:r>
    </w:p>
    <w:p w14:paraId="6D44F02C" w14:textId="77777777" w:rsidR="008107B6" w:rsidRDefault="008107B6" w:rsidP="008107B6">
      <w:pPr>
        <w:spacing w:after="0" w:line="240" w:lineRule="auto"/>
      </w:pPr>
    </w:p>
    <w:p w14:paraId="08BEA978" w14:textId="77777777" w:rsidR="008107B6" w:rsidRDefault="008107B6" w:rsidP="008107B6">
      <w:pPr>
        <w:spacing w:after="0" w:line="240" w:lineRule="auto"/>
      </w:pPr>
      <w:r>
        <w:t>Agent: Schwegman, Lundberg &amp; Woessner (539483451)</w:t>
      </w:r>
    </w:p>
    <w:p w14:paraId="15782036" w14:textId="77777777" w:rsidR="008107B6" w:rsidRDefault="008107B6" w:rsidP="008107B6">
      <w:pPr>
        <w:spacing w:after="0" w:line="240" w:lineRule="auto"/>
      </w:pPr>
      <w:r>
        <w:t>Agent Contact: &lt;&lt;this.WAName&gt;&gt;</w:t>
      </w:r>
    </w:p>
    <w:p w14:paraId="3C787343" w14:textId="77777777" w:rsidR="008107B6" w:rsidRDefault="008107B6" w:rsidP="008107B6">
      <w:pPr>
        <w:spacing w:after="0" w:line="240" w:lineRule="auto"/>
      </w:pPr>
      <w:r>
        <w:t>Agent Contact Email: &lt;&lt;This.WAEmail&gt;&gt;</w:t>
      </w:r>
    </w:p>
    <w:p w14:paraId="64783952" w14:textId="77777777" w:rsidR="008107B6" w:rsidRDefault="008107B6" w:rsidP="008107B6">
      <w:pPr>
        <w:spacing w:after="0" w:line="240" w:lineRule="auto"/>
      </w:pPr>
      <w:r>
        <w:t>Case Manager: &lt;&lt;this.paraName&gt;&gt;</w:t>
      </w:r>
    </w:p>
    <w:p w14:paraId="733BD840" w14:textId="77777777" w:rsidR="008107B6" w:rsidRDefault="008107B6" w:rsidP="008107B6">
      <w:pPr>
        <w:spacing w:after="0" w:line="240" w:lineRule="auto"/>
      </w:pPr>
      <w:r>
        <w:t>Case Manager Email: &lt;&lt;this.paraEmail&gt;&gt;</w:t>
      </w:r>
    </w:p>
    <w:p w14:paraId="03F7A8C2" w14:textId="259A3A68" w:rsidR="008107B6" w:rsidRDefault="008107B6" w:rsidP="008107B6">
      <w:pPr>
        <w:spacing w:after="0" w:line="240" w:lineRule="auto"/>
      </w:pPr>
      <w:r>
        <w:t>Patent Engineer: {</w:t>
      </w:r>
      <w:r w:rsidRPr="008107B6">
        <w:t>CMG to ADD</w:t>
      </w:r>
      <w:r>
        <w:t>}</w:t>
      </w:r>
    </w:p>
    <w:p w14:paraId="53F0F88C" w14:textId="0AA37FCF" w:rsidR="008107B6" w:rsidRDefault="008107B6" w:rsidP="008107B6">
      <w:pPr>
        <w:spacing w:after="0" w:line="240" w:lineRule="auto"/>
      </w:pPr>
      <w:r>
        <w:t>Patent Engineer Email: {</w:t>
      </w:r>
      <w:r w:rsidRPr="008107B6">
        <w:t>CMG to ADD</w:t>
      </w:r>
      <w:r>
        <w:t>}</w:t>
      </w:r>
    </w:p>
    <w:p w14:paraId="49D19274" w14:textId="0C57161A" w:rsidR="008107B6" w:rsidRDefault="008107B6" w:rsidP="008107B6">
      <w:pPr>
        <w:spacing w:after="0" w:line="240" w:lineRule="auto"/>
      </w:pPr>
      <w:r>
        <w:t>Responsible Manager: &lt;&lt;ClientCorporateCounselname&gt;&gt;</w:t>
      </w:r>
    </w:p>
    <w:p w14:paraId="07EC3919" w14:textId="77777777" w:rsidR="008107B6" w:rsidRDefault="008107B6" w:rsidP="008107B6">
      <w:pPr>
        <w:spacing w:after="0" w:line="240" w:lineRule="auto"/>
      </w:pPr>
      <w:r>
        <w:t>Responsible Manager Email: &lt;&lt;ClientCorporateCounselemail&gt;&gt;</w:t>
      </w:r>
    </w:p>
    <w:p w14:paraId="7424FB82" w14:textId="77777777" w:rsidR="008107B6" w:rsidRDefault="008107B6" w:rsidP="008107B6">
      <w:pPr>
        <w:spacing w:after="0" w:line="240" w:lineRule="auto"/>
      </w:pPr>
    </w:p>
    <w:p w14:paraId="1C7F6EE8" w14:textId="77777777" w:rsidR="008107B6" w:rsidRDefault="008107B6" w:rsidP="008107B6">
      <w:pPr>
        <w:spacing w:after="0" w:line="240" w:lineRule="auto"/>
      </w:pPr>
      <w:r>
        <w:t>Title: &lt;&lt;This.title&gt;&gt;</w:t>
      </w:r>
    </w:p>
    <w:p w14:paraId="5FCE8D9A" w14:textId="77777777" w:rsidR="008107B6" w:rsidRDefault="008107B6" w:rsidP="008107B6">
      <w:pPr>
        <w:spacing w:after="0" w:line="240" w:lineRule="auto"/>
      </w:pPr>
      <w:r>
        <w:t>Application Date: &lt;&lt;This.filedDate&gt;&gt;</w:t>
      </w:r>
    </w:p>
    <w:p w14:paraId="121B2630" w14:textId="77777777" w:rsidR="008107B6" w:rsidRDefault="008107B6" w:rsidP="008107B6">
      <w:pPr>
        <w:spacing w:after="0" w:line="240" w:lineRule="auto"/>
      </w:pPr>
      <w:r>
        <w:t>Application Number: &lt;&lt;This.serialNo&gt;&gt;</w:t>
      </w:r>
    </w:p>
    <w:p w14:paraId="3694BFBA" w14:textId="77777777" w:rsidR="008107B6" w:rsidRDefault="008107B6" w:rsidP="008107B6">
      <w:pPr>
        <w:spacing w:after="0" w:line="240" w:lineRule="auto"/>
      </w:pPr>
    </w:p>
    <w:p w14:paraId="61A93543" w14:textId="09CDFD25" w:rsidR="008107B6" w:rsidRPr="00E146D1" w:rsidRDefault="008107B6" w:rsidP="008107B6">
      <w:pPr>
        <w:pStyle w:val="PlainText"/>
        <w:rPr>
          <w:rFonts w:ascii="Calibri" w:eastAsia="Calibri" w:hAnsi="Calibri" w:cs="Calibri"/>
          <w:sz w:val="22"/>
          <w:szCs w:val="22"/>
        </w:rPr>
      </w:pPr>
      <w:r w:rsidRPr="37EC429A">
        <w:rPr>
          <w:rFonts w:ascii="Calibri" w:eastAsia="Calibri" w:hAnsi="Calibri" w:cs="Calibri"/>
          <w:sz w:val="22"/>
          <w:szCs w:val="22"/>
        </w:rPr>
        <w:t xml:space="preserve">Please find attached the PAR Form for the above-referenced matter. </w:t>
      </w:r>
      <w:r>
        <w:rPr>
          <w:rFonts w:ascii="Calibri" w:eastAsia="Calibri" w:hAnsi="Calibri" w:cs="Calibri"/>
          <w:sz w:val="22"/>
          <w:szCs w:val="22"/>
        </w:rPr>
        <w:t>{</w:t>
      </w:r>
      <w:r w:rsidR="00540076" w:rsidRPr="008107B6">
        <w:rPr>
          <w:rFonts w:ascii="Calibri" w:eastAsia="Calibri" w:hAnsi="Calibri" w:cs="Calibri"/>
          <w:sz w:val="22"/>
          <w:szCs w:val="22"/>
        </w:rPr>
        <w:t>INSERT OPTIONAL OC COMMENTS</w:t>
      </w:r>
      <w:r>
        <w:rPr>
          <w:rFonts w:ascii="Calibri" w:eastAsia="Calibri" w:hAnsi="Calibri" w:cs="Calibri"/>
          <w:sz w:val="22"/>
          <w:szCs w:val="22"/>
        </w:rPr>
        <w:t>}</w:t>
      </w:r>
    </w:p>
    <w:p w14:paraId="4A7CAADC" w14:textId="73042545" w:rsidR="008107B6" w:rsidRDefault="008107B6" w:rsidP="008107B6">
      <w:pPr>
        <w:spacing w:after="0" w:line="240" w:lineRule="auto"/>
      </w:pPr>
    </w:p>
    <w:p w14:paraId="038C1692" w14:textId="4C3A3761" w:rsidR="008107B6" w:rsidRDefault="008107B6" w:rsidP="008107B6">
      <w:pPr>
        <w:spacing w:after="0" w:line="240" w:lineRule="auto"/>
      </w:pPr>
      <w:r>
        <w:t>Thank you,</w:t>
      </w:r>
    </w:p>
    <w:p w14:paraId="63C562C3" w14:textId="3F9C806B" w:rsidR="008107B6" w:rsidRDefault="008107B6" w:rsidP="008107B6">
      <w:pPr>
        <w:spacing w:after="0" w:line="240" w:lineRule="auto"/>
      </w:pPr>
      <w:r>
        <w:t xml:space="preserve">  &lt;&lt;this.userName&gt;&gt;</w:t>
      </w:r>
    </w:p>
    <w:p w14:paraId="40862C6E" w14:textId="77777777" w:rsidR="008107B6" w:rsidRDefault="008107B6" w:rsidP="008107B6">
      <w:pPr>
        <w:spacing w:after="0" w:line="240" w:lineRule="auto"/>
      </w:pPr>
    </w:p>
    <w:p w14:paraId="304A83E8" w14:textId="77777777" w:rsidR="008107B6" w:rsidRDefault="008107B6" w:rsidP="008107B6">
      <w:pPr>
        <w:spacing w:after="0" w:line="240" w:lineRule="auto"/>
      </w:pPr>
      <w:r>
        <w:t>Attorney-Client Privileged Communication Attorney Work Product</w:t>
      </w:r>
    </w:p>
    <w:p w14:paraId="6F0B86EC" w14:textId="77777777" w:rsidR="008107B6" w:rsidRDefault="008107B6" w:rsidP="008107B6">
      <w:pPr>
        <w:spacing w:after="0" w:line="240" w:lineRule="auto"/>
      </w:pPr>
    </w:p>
    <w:sectPr w:rsidR="008107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7B6"/>
    <w:rsid w:val="001B397D"/>
    <w:rsid w:val="00540076"/>
    <w:rsid w:val="0054676D"/>
    <w:rsid w:val="008107B6"/>
    <w:rsid w:val="00AD4CFB"/>
    <w:rsid w:val="00ED0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61CD0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107B6"/>
    <w:pPr>
      <w:spacing w:after="0" w:line="240" w:lineRule="auto"/>
    </w:pPr>
    <w:rPr>
      <w:rFonts w:ascii="Consolas" w:hAnsi="Consolas"/>
      <w:kern w:val="0"/>
      <w:sz w:val="21"/>
      <w:szCs w:val="21"/>
      <w14:ligatures w14:val="none"/>
    </w:rPr>
  </w:style>
  <w:style w:type="character" w:customStyle="1" w:styleId="PlainTextChar">
    <w:name w:val="Plain Text Char"/>
    <w:basedOn w:val="DefaultParagraphFont"/>
    <w:link w:val="PlainText"/>
    <w:uiPriority w:val="99"/>
    <w:rsid w:val="008107B6"/>
    <w:rPr>
      <w:rFonts w:ascii="Consolas" w:hAnsi="Consolas"/>
      <w:kern w:val="0"/>
      <w:sz w:val="21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MSPARtoClient.dotx</Template>
  <TotalTime>0</TotalTime>
  <Pages>1</Pages>
  <Words>124</Words>
  <Characters>712</Characters>
  <Application>Microsoft Office Word</Application>
  <DocSecurity>0</DocSecurity>
  <PresentationFormat/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MSPARtoClient.docx</dc:title>
  <dc:subject/>
  <dc:creator>Emily Bates</dc:creator>
  <cp:keywords/>
  <dc:description/>
  <cp:lastModifiedBy>Jacob Burns</cp:lastModifiedBy>
  <cp:revision>2</cp:revision>
  <dcterms:created xsi:type="dcterms:W3CDTF">2024-06-03T23:53:00Z</dcterms:created>
  <dcterms:modified xsi:type="dcterms:W3CDTF">2024-06-03T23:53:00Z</dcterms:modified>
</cp:coreProperties>
</file>