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8A82C" w14:textId="77777777" w:rsidR="003B57C6" w:rsidRDefault="003B57C6">
      <w:pPr>
        <w:tabs>
          <w:tab w:val="left" w:pos="-1152"/>
          <w:tab w:val="left" w:pos="-432"/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488"/>
          <w:tab w:val="left" w:pos="8208"/>
          <w:tab w:val="left" w:pos="8928"/>
          <w:tab w:val="left" w:pos="9648"/>
        </w:tabs>
        <w:jc w:val="center"/>
        <w:rPr>
          <w:szCs w:val="20"/>
        </w:rPr>
      </w:pPr>
      <w:r>
        <w:rPr>
          <w:b/>
          <w:bCs/>
          <w:sz w:val="28"/>
          <w:szCs w:val="28"/>
        </w:rPr>
        <w:t>PATENT COOPERATION TREATY</w:t>
      </w:r>
    </w:p>
    <w:p w14:paraId="2C285363" w14:textId="77777777" w:rsidR="003B57C6" w:rsidRDefault="003B57C6">
      <w:pPr>
        <w:rPr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77"/>
        <w:gridCol w:w="532"/>
        <w:gridCol w:w="2178"/>
        <w:gridCol w:w="3342"/>
      </w:tblGrid>
      <w:tr w:rsidR="003B57C6" w14:paraId="59628376" w14:textId="77777777" w:rsidTr="00D306E3">
        <w:trPr>
          <w:cantSplit/>
          <w:trHeight w:val="2357"/>
        </w:trPr>
        <w:tc>
          <w:tcPr>
            <w:tcW w:w="4068" w:type="dxa"/>
            <w:tcBorders>
              <w:top w:val="nil"/>
              <w:left w:val="nil"/>
              <w:right w:val="nil"/>
            </w:tcBorders>
          </w:tcPr>
          <w:p w14:paraId="2213C7AC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48"/>
                <w:szCs w:val="48"/>
              </w:rPr>
              <w:t>PCT</w:t>
            </w:r>
          </w:p>
          <w:p w14:paraId="6BDFC8A1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jc w:val="center"/>
              <w:rPr>
                <w:sz w:val="22"/>
                <w:szCs w:val="22"/>
              </w:rPr>
            </w:pPr>
          </w:p>
          <w:p w14:paraId="75ABE708" w14:textId="77777777" w:rsidR="00ED6972" w:rsidRDefault="003B57C6" w:rsidP="004060A4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960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ind w:left="-90" w:right="-19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LIST OF DOCUMENTS FILED WITH </w:t>
            </w:r>
          </w:p>
          <w:p w14:paraId="19F414BE" w14:textId="2F498133" w:rsidR="003B57C6" w:rsidRDefault="003B57C6" w:rsidP="004060A4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960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ind w:left="-90" w:right="-19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</w:t>
            </w:r>
            <w:r w:rsidR="00ED69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INTERNATIONAL BUREAU</w:t>
            </w:r>
          </w:p>
          <w:p w14:paraId="43CC7E37" w14:textId="77777777" w:rsidR="003B57C6" w:rsidRDefault="003B57C6" w:rsidP="004060A4">
            <w:pPr>
              <w:tabs>
                <w:tab w:val="left" w:pos="3960"/>
              </w:tabs>
              <w:ind w:left="-90" w:right="-198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AS RECEIVING OFFICE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1712CF83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47AF8BA9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To:</w:t>
            </w:r>
          </w:p>
          <w:p w14:paraId="348DBFA4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2"/>
                <w:szCs w:val="22"/>
              </w:rPr>
            </w:pPr>
          </w:p>
          <w:p w14:paraId="3CFDC9F9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International Bureau of WIPO</w:t>
            </w:r>
          </w:p>
          <w:p w14:paraId="6F3A35AA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PCT Receiving Office Section</w:t>
            </w:r>
          </w:p>
          <w:p w14:paraId="27299D4A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34, chemin des Colombettes</w:t>
            </w:r>
          </w:p>
          <w:p w14:paraId="0283F455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1211 Geneva 20</w:t>
            </w:r>
          </w:p>
          <w:p w14:paraId="1B410931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Switzerland </w:t>
            </w:r>
          </w:p>
          <w:p w14:paraId="290A6C01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jc w:val="center"/>
              <w:rPr>
                <w:sz w:val="22"/>
                <w:szCs w:val="22"/>
              </w:rPr>
            </w:pPr>
          </w:p>
          <w:p w14:paraId="0FDE2C9F" w14:textId="77777777" w:rsidR="003B57C6" w:rsidRPr="00D306E3" w:rsidRDefault="004060A4" w:rsidP="00D306E3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Facsimile No. +</w:t>
            </w:r>
            <w:r w:rsidR="003B57C6">
              <w:rPr>
                <w:sz w:val="22"/>
                <w:szCs w:val="22"/>
              </w:rPr>
              <w:t>41</w:t>
            </w:r>
            <w:r>
              <w:rPr>
                <w:sz w:val="22"/>
                <w:szCs w:val="22"/>
              </w:rPr>
              <w:t xml:space="preserve"> 22</w:t>
            </w:r>
            <w:r w:rsidR="003B57C6">
              <w:rPr>
                <w:sz w:val="22"/>
                <w:szCs w:val="22"/>
              </w:rPr>
              <w:t xml:space="preserve"> </w:t>
            </w:r>
            <w:r w:rsidR="00604BE6">
              <w:rPr>
                <w:sz w:val="22"/>
                <w:szCs w:val="22"/>
              </w:rPr>
              <w:t>910 06 10</w:t>
            </w:r>
          </w:p>
        </w:tc>
      </w:tr>
      <w:tr w:rsidR="003B57C6" w14:paraId="2D02A9AB" w14:textId="77777777">
        <w:trPr>
          <w:cantSplit/>
        </w:trPr>
        <w:tc>
          <w:tcPr>
            <w:tcW w:w="4068" w:type="dxa"/>
          </w:tcPr>
          <w:p w14:paraId="335A2C72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6"/>
                <w:szCs w:val="20"/>
              </w:rPr>
            </w:pPr>
          </w:p>
          <w:p w14:paraId="2567DE71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Applicant’s or agent’s file reference</w:t>
            </w:r>
          </w:p>
          <w:p w14:paraId="1CCD6467" w14:textId="77777777" w:rsidR="003B57C6" w:rsidRPr="004060A4" w:rsidRDefault="004060A4">
            <w:pPr>
              <w:rPr>
                <w:sz w:val="22"/>
                <w:szCs w:val="22"/>
              </w:rPr>
            </w:pPr>
            <w:r w:rsidRPr="004060A4">
              <w:rPr>
                <w:sz w:val="22"/>
                <w:szCs w:val="22"/>
              </w:rPr>
              <w:t>&lt;&lt;matterNo&gt;&gt;</w:t>
            </w:r>
          </w:p>
        </w:tc>
        <w:tc>
          <w:tcPr>
            <w:tcW w:w="540" w:type="dxa"/>
            <w:tcBorders>
              <w:top w:val="nil"/>
              <w:right w:val="nil"/>
            </w:tcBorders>
          </w:tcPr>
          <w:p w14:paraId="0E91849C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</w:p>
        </w:tc>
        <w:tc>
          <w:tcPr>
            <w:tcW w:w="5642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7F990931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</w:p>
        </w:tc>
      </w:tr>
      <w:tr w:rsidR="003B57C6" w14:paraId="085C5FC4" w14:textId="77777777">
        <w:tc>
          <w:tcPr>
            <w:tcW w:w="4068" w:type="dxa"/>
          </w:tcPr>
          <w:p w14:paraId="5A33CB2E" w14:textId="77777777" w:rsidR="003B57C6" w:rsidRDefault="003B57C6">
            <w:pPr>
              <w:spacing w:line="43" w:lineRule="exact"/>
              <w:rPr>
                <w:sz w:val="20"/>
                <w:szCs w:val="20"/>
              </w:rPr>
            </w:pPr>
          </w:p>
          <w:p w14:paraId="1006772F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4"/>
                <w:szCs w:val="20"/>
              </w:rPr>
            </w:pPr>
          </w:p>
          <w:p w14:paraId="631706E3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International application No.</w:t>
            </w:r>
          </w:p>
          <w:p w14:paraId="057010E1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(if known)</w:t>
            </w:r>
          </w:p>
          <w:p w14:paraId="3744361F" w14:textId="77777777" w:rsidR="003B57C6" w:rsidRPr="004060A4" w:rsidRDefault="004060A4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spacing w:after="28"/>
              <w:rPr>
                <w:sz w:val="22"/>
                <w:szCs w:val="22"/>
              </w:rPr>
            </w:pPr>
            <w:r w:rsidRPr="004060A4">
              <w:rPr>
                <w:sz w:val="22"/>
                <w:szCs w:val="22"/>
              </w:rPr>
              <w:t>&lt;&lt;serialNo&gt;&gt;</w:t>
            </w:r>
          </w:p>
        </w:tc>
        <w:tc>
          <w:tcPr>
            <w:tcW w:w="2765" w:type="dxa"/>
            <w:gridSpan w:val="2"/>
          </w:tcPr>
          <w:p w14:paraId="4EDD0772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spacing w:after="28"/>
              <w:rPr>
                <w:sz w:val="4"/>
                <w:szCs w:val="20"/>
              </w:rPr>
            </w:pPr>
          </w:p>
          <w:p w14:paraId="1073857F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spacing w:after="28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International filing date </w:t>
            </w:r>
            <w:r>
              <w:rPr>
                <w:i/>
                <w:iCs/>
                <w:sz w:val="20"/>
                <w:szCs w:val="20"/>
              </w:rPr>
              <w:t>(day/month/year) (if known)</w:t>
            </w:r>
          </w:p>
          <w:p w14:paraId="3AD50DE3" w14:textId="77777777" w:rsidR="003B57C6" w:rsidRPr="004060A4" w:rsidRDefault="004060A4">
            <w:pPr>
              <w:rPr>
                <w:sz w:val="22"/>
                <w:szCs w:val="22"/>
              </w:rPr>
            </w:pPr>
            <w:r w:rsidRPr="004060A4">
              <w:rPr>
                <w:sz w:val="22"/>
                <w:szCs w:val="22"/>
              </w:rPr>
              <w:t>&lt;&lt;filedDate&gt;&gt;</w:t>
            </w:r>
          </w:p>
        </w:tc>
        <w:tc>
          <w:tcPr>
            <w:tcW w:w="3417" w:type="dxa"/>
          </w:tcPr>
          <w:p w14:paraId="1A829283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8"/>
                <w:szCs w:val="20"/>
              </w:rPr>
            </w:pPr>
          </w:p>
          <w:p w14:paraId="1E3B6549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(Earliest) Priority date</w:t>
            </w:r>
          </w:p>
          <w:p w14:paraId="67A9761D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(day/month/year)</w:t>
            </w:r>
          </w:p>
          <w:p w14:paraId="6B251325" w14:textId="77777777" w:rsidR="003B57C6" w:rsidRPr="004060A4" w:rsidRDefault="004060A4">
            <w:pPr>
              <w:rPr>
                <w:sz w:val="22"/>
                <w:szCs w:val="22"/>
              </w:rPr>
            </w:pPr>
            <w:r w:rsidRPr="004060A4">
              <w:rPr>
                <w:sz w:val="22"/>
                <w:szCs w:val="22"/>
              </w:rPr>
              <w:t>&lt;&lt;priorityDate&gt;&gt;</w:t>
            </w:r>
          </w:p>
        </w:tc>
      </w:tr>
      <w:tr w:rsidR="003B57C6" w14:paraId="4206999F" w14:textId="77777777">
        <w:trPr>
          <w:cantSplit/>
        </w:trPr>
        <w:tc>
          <w:tcPr>
            <w:tcW w:w="10250" w:type="dxa"/>
            <w:gridSpan w:val="4"/>
          </w:tcPr>
          <w:p w14:paraId="5AD29647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140"/>
              </w:tabs>
              <w:rPr>
                <w:sz w:val="6"/>
                <w:szCs w:val="20"/>
              </w:rPr>
            </w:pPr>
          </w:p>
          <w:p w14:paraId="5BDC04D9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1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</w:t>
            </w:r>
            <w:r>
              <w:rPr>
                <w:sz w:val="20"/>
                <w:szCs w:val="20"/>
              </w:rPr>
              <w:tab/>
            </w:r>
          </w:p>
          <w:p w14:paraId="22B2D79E" w14:textId="66CAE6E9" w:rsidR="003B57C6" w:rsidRDefault="004060A4">
            <w:pPr>
              <w:rPr>
                <w:sz w:val="20"/>
                <w:szCs w:val="20"/>
              </w:rPr>
            </w:pPr>
            <w:r w:rsidRPr="00304F6D">
              <w:rPr>
                <w:sz w:val="22"/>
                <w:szCs w:val="22"/>
              </w:rPr>
              <w:t xml:space="preserve">&lt;&lt;applicantName&gt;&gt; </w:t>
            </w:r>
          </w:p>
        </w:tc>
      </w:tr>
      <w:tr w:rsidR="003B57C6" w14:paraId="56E48E10" w14:textId="77777777">
        <w:trPr>
          <w:cantSplit/>
        </w:trPr>
        <w:tc>
          <w:tcPr>
            <w:tcW w:w="10250" w:type="dxa"/>
            <w:gridSpan w:val="4"/>
            <w:tcBorders>
              <w:bottom w:val="single" w:sz="4" w:space="0" w:color="auto"/>
            </w:tcBorders>
          </w:tcPr>
          <w:p w14:paraId="12403EB5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8"/>
                <w:szCs w:val="20"/>
              </w:rPr>
            </w:pPr>
          </w:p>
          <w:p w14:paraId="45B26658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 of Invention</w:t>
            </w:r>
          </w:p>
          <w:p w14:paraId="680D0779" w14:textId="77777777" w:rsidR="003B57C6" w:rsidRDefault="004060A4">
            <w:pPr>
              <w:rPr>
                <w:sz w:val="20"/>
                <w:szCs w:val="20"/>
              </w:rPr>
            </w:pPr>
            <w:r w:rsidRPr="00304F6D">
              <w:rPr>
                <w:sz w:val="22"/>
                <w:szCs w:val="22"/>
              </w:rPr>
              <w:t>&lt;&lt;title&gt;&gt;</w:t>
            </w:r>
          </w:p>
        </w:tc>
      </w:tr>
      <w:tr w:rsidR="003B57C6" w14:paraId="1DA91E71" w14:textId="77777777">
        <w:trPr>
          <w:cantSplit/>
          <w:trHeight w:val="58"/>
        </w:trPr>
        <w:tc>
          <w:tcPr>
            <w:tcW w:w="10250" w:type="dxa"/>
            <w:gridSpan w:val="4"/>
            <w:tcBorders>
              <w:left w:val="nil"/>
              <w:right w:val="nil"/>
            </w:tcBorders>
          </w:tcPr>
          <w:p w14:paraId="192AE53D" w14:textId="77777777" w:rsidR="003B57C6" w:rsidRDefault="003B57C6">
            <w:pPr>
              <w:rPr>
                <w:sz w:val="20"/>
                <w:szCs w:val="20"/>
              </w:rPr>
            </w:pPr>
          </w:p>
        </w:tc>
      </w:tr>
      <w:tr w:rsidR="003B57C6" w14:paraId="3F2F3A58" w14:textId="77777777" w:rsidTr="00DD0916">
        <w:trPr>
          <w:cantSplit/>
        </w:trPr>
        <w:tc>
          <w:tcPr>
            <w:tcW w:w="10250" w:type="dxa"/>
            <w:gridSpan w:val="4"/>
            <w:noWrap/>
          </w:tcPr>
          <w:p w14:paraId="7C01A140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applicant hereby requests the International Bureau to acknowledge to the following person </w:t>
            </w:r>
            <w:r>
              <w:rPr>
                <w:i/>
                <w:iCs/>
                <w:sz w:val="20"/>
                <w:szCs w:val="20"/>
              </w:rPr>
              <w:t>(include full name, address, facsimile No.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and telephone No.):</w:t>
            </w:r>
          </w:p>
          <w:p w14:paraId="65940A09" w14:textId="77777777" w:rsidR="003B57C6" w:rsidRPr="00127319" w:rsidRDefault="00127319" w:rsidP="00127319">
            <w:pPr>
              <w:tabs>
                <w:tab w:val="left" w:pos="-720"/>
                <w:tab w:val="left" w:leader="dot" w:pos="0"/>
                <w:tab w:val="left" w:pos="489"/>
                <w:tab w:val="left" w:pos="936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 w:rsidRPr="00135169">
              <w:t>&lt;&lt;</w:t>
            </w:r>
            <w:r>
              <w:t>sel</w:t>
            </w:r>
            <w:r w:rsidRPr="00135169">
              <w:t>SAName&gt;&gt;</w:t>
            </w:r>
          </w:p>
          <w:p w14:paraId="7B51E9C9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Schwegman, Lundberg &amp; Woessner, P.A.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  <w:t>Telephone: (612) 373-6900</w:t>
            </w:r>
          </w:p>
          <w:p w14:paraId="1082C127" w14:textId="77777777" w:rsidR="003B57C6" w:rsidRDefault="004060A4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O. Box 2938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 w:rsidR="003B57C6">
              <w:rPr>
                <w:sz w:val="20"/>
                <w:szCs w:val="20"/>
              </w:rPr>
              <w:t>Telefax:      (612) 339-3061</w:t>
            </w:r>
          </w:p>
          <w:p w14:paraId="0338B5D6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Minneapolis, Minnesota 55402</w:t>
            </w:r>
          </w:p>
          <w:p w14:paraId="31A47CDA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United States of America</w:t>
            </w:r>
          </w:p>
          <w:p w14:paraId="0E569430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</w:p>
          <w:p w14:paraId="2A7FA984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receipt by the following means:</w:t>
            </w:r>
          </w:p>
          <w:p w14:paraId="7E96E9A4" w14:textId="70C7D0D8" w:rsidR="003B57C6" w:rsidRDefault="00B857AC" w:rsidP="004060A4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="004060A4">
              <w:rPr>
                <w:sz w:val="22"/>
                <w:szCs w:val="22"/>
              </w:rPr>
              <w:t xml:space="preserve">  </w:t>
            </w:r>
            <w:r w:rsidR="003B57C6">
              <w:rPr>
                <w:sz w:val="20"/>
                <w:szCs w:val="20"/>
              </w:rPr>
              <w:t xml:space="preserve">mail </w:t>
            </w:r>
            <w:r w:rsidR="003B57C6">
              <w:rPr>
                <w:i/>
                <w:iCs/>
                <w:sz w:val="20"/>
                <w:szCs w:val="20"/>
              </w:rPr>
              <w:t>(surface, air mail, registered)</w:t>
            </w:r>
            <w:r w:rsidR="003B57C6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="004060A4">
              <w:rPr>
                <w:sz w:val="22"/>
                <w:szCs w:val="22"/>
              </w:rPr>
              <w:t xml:space="preserve"> </w:t>
            </w:r>
            <w:r w:rsidR="003B57C6">
              <w:rPr>
                <w:sz w:val="20"/>
                <w:szCs w:val="20"/>
              </w:rPr>
              <w:t xml:space="preserve">delivery service </w:t>
            </w:r>
            <w:r w:rsidR="004060A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="004060A4">
              <w:rPr>
                <w:sz w:val="22"/>
                <w:szCs w:val="22"/>
              </w:rPr>
              <w:t xml:space="preserve"> </w:t>
            </w:r>
            <w:r w:rsidR="00ED6972">
              <w:rPr>
                <w:sz w:val="22"/>
                <w:szCs w:val="22"/>
              </w:rPr>
              <w:t>f</w:t>
            </w:r>
            <w:r w:rsidR="003B57C6">
              <w:rPr>
                <w:sz w:val="20"/>
                <w:szCs w:val="20"/>
              </w:rPr>
              <w:t>acsimile transmission</w:t>
            </w:r>
            <w:r w:rsidR="004060A4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="004060A4">
              <w:rPr>
                <w:sz w:val="22"/>
                <w:szCs w:val="22"/>
              </w:rPr>
              <w:t xml:space="preserve"> </w:t>
            </w:r>
            <w:r w:rsidR="003B57C6">
              <w:rPr>
                <w:sz w:val="20"/>
                <w:szCs w:val="20"/>
              </w:rPr>
              <w:t>hand delivery</w:t>
            </w:r>
            <w:r w:rsidR="00ED6972">
              <w:rPr>
                <w:sz w:val="20"/>
                <w:szCs w:val="20"/>
              </w:rPr>
              <w:t xml:space="preserve">  </w:t>
            </w:r>
            <w:r w:rsidR="00ED6972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D6972"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 w:rsidR="00ED6972">
              <w:rPr>
                <w:sz w:val="20"/>
                <w:szCs w:val="20"/>
              </w:rPr>
              <w:fldChar w:fldCharType="end"/>
            </w:r>
            <w:r w:rsidR="00ED6972">
              <w:rPr>
                <w:sz w:val="22"/>
                <w:szCs w:val="22"/>
              </w:rPr>
              <w:t xml:space="preserve"> </w:t>
            </w:r>
            <w:r w:rsidR="00414CDC" w:rsidRPr="00414CDC">
              <w:rPr>
                <w:sz w:val="20"/>
                <w:szCs w:val="20"/>
              </w:rPr>
              <w:t>online</w:t>
            </w:r>
          </w:p>
          <w:p w14:paraId="7E8E3DB9" w14:textId="77777777" w:rsidR="003B57C6" w:rsidRDefault="003B57C6">
            <w:pPr>
              <w:tabs>
                <w:tab w:val="left" w:pos="-1152"/>
                <w:tab w:val="left" w:pos="-432"/>
                <w:tab w:val="left" w:pos="288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ind w:left="288"/>
              <w:rPr>
                <w:sz w:val="20"/>
                <w:szCs w:val="20"/>
              </w:rPr>
            </w:pPr>
          </w:p>
          <w:p w14:paraId="31E2D9DE" w14:textId="77777777" w:rsidR="003B57C6" w:rsidRDefault="003B57C6">
            <w:pPr>
              <w:tabs>
                <w:tab w:val="left" w:pos="-1152"/>
                <w:tab w:val="left" w:pos="-432"/>
                <w:tab w:val="left" w:pos="270"/>
                <w:tab w:val="left" w:pos="100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 the documents/elements listed below:</w:t>
            </w:r>
          </w:p>
          <w:p w14:paraId="66CCF6A2" w14:textId="77777777" w:rsidR="003B57C6" w:rsidRPr="00B857AC" w:rsidRDefault="00DD0916" w:rsidP="00D306E3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6030"/>
                <w:tab w:val="left" w:pos="6750"/>
                <w:tab w:val="left" w:pos="7488"/>
                <w:tab w:val="left" w:pos="8208"/>
                <w:tab w:val="left" w:pos="8928"/>
                <w:tab w:val="left" w:pos="9630"/>
              </w:tabs>
              <w:spacing w:line="3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Pr="00DD0916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PCT request</w:t>
            </w:r>
            <w:r w:rsidR="00D306E3">
              <w:rPr>
                <w:sz w:val="20"/>
                <w:szCs w:val="20"/>
              </w:rPr>
              <w:t xml:space="preserve"> </w:t>
            </w:r>
            <w:r w:rsidR="00D306E3" w:rsidRPr="00D306E3">
              <w:rPr>
                <w:sz w:val="20"/>
                <w:szCs w:val="20"/>
              </w:rPr>
              <w:t>(including declaration sheets)</w:t>
            </w:r>
            <w:r>
              <w:rPr>
                <w:sz w:val="20"/>
                <w:szCs w:val="20"/>
              </w:rPr>
              <w:tab/>
            </w:r>
            <w:r w:rsidRPr="00B857AC">
              <w:rPr>
                <w:sz w:val="20"/>
                <w:szCs w:val="20"/>
              </w:rPr>
              <w:t>(</w:t>
            </w:r>
            <w:r w:rsidR="00B857AC" w:rsidRPr="00B857AC">
              <w:rPr>
                <w:sz w:val="20"/>
                <w:szCs w:val="20"/>
              </w:rPr>
              <w:t xml:space="preserve">&lt;&lt;requestFormSheets&gt;&gt; </w:t>
            </w:r>
            <w:r w:rsidR="003B57C6" w:rsidRPr="00B857AC">
              <w:rPr>
                <w:sz w:val="20"/>
                <w:szCs w:val="20"/>
              </w:rPr>
              <w:t>pages)</w:t>
            </w:r>
          </w:p>
          <w:p w14:paraId="601E8EA6" w14:textId="77777777" w:rsidR="003B57C6" w:rsidRPr="00B857AC" w:rsidRDefault="00DD0916" w:rsidP="00DD0916">
            <w:pPr>
              <w:tabs>
                <w:tab w:val="left" w:pos="-792"/>
                <w:tab w:val="left" w:pos="-432"/>
                <w:tab w:val="left" w:pos="180"/>
                <w:tab w:val="left" w:pos="288"/>
                <w:tab w:val="left" w:pos="648"/>
                <w:tab w:val="left" w:pos="5220"/>
                <w:tab w:val="left" w:pos="5328"/>
                <w:tab w:val="left" w:pos="6048"/>
                <w:tab w:val="left" w:pos="6750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rPr>
                <w:sz w:val="20"/>
                <w:szCs w:val="20"/>
              </w:rPr>
            </w:pPr>
            <w:r w:rsidRPr="00B857AC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57AC"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 w:rsidRPr="00B857AC">
              <w:rPr>
                <w:sz w:val="20"/>
                <w:szCs w:val="20"/>
              </w:rPr>
              <w:fldChar w:fldCharType="end"/>
            </w:r>
            <w:r w:rsidRPr="00B857AC">
              <w:rPr>
                <w:sz w:val="20"/>
                <w:szCs w:val="20"/>
              </w:rPr>
              <w:t xml:space="preserve">  description</w:t>
            </w:r>
            <w:r w:rsidR="00D306E3" w:rsidRPr="00B857AC">
              <w:rPr>
                <w:sz w:val="20"/>
                <w:szCs w:val="20"/>
              </w:rPr>
              <w:t xml:space="preserve"> (excluding sequence listing and/or tables relating thereto)</w:t>
            </w:r>
            <w:r w:rsidRPr="00B857AC">
              <w:rPr>
                <w:sz w:val="20"/>
                <w:szCs w:val="20"/>
              </w:rPr>
              <w:tab/>
              <w:t>(</w:t>
            </w:r>
            <w:r w:rsidR="00B857AC" w:rsidRPr="00B857AC">
              <w:rPr>
                <w:sz w:val="20"/>
                <w:szCs w:val="20"/>
              </w:rPr>
              <w:t xml:space="preserve">&lt;&lt;descriptionSheets&gt;&gt; </w:t>
            </w:r>
            <w:r w:rsidR="003B57C6" w:rsidRPr="00B857AC">
              <w:rPr>
                <w:sz w:val="20"/>
                <w:szCs w:val="20"/>
              </w:rPr>
              <w:t>pages)</w:t>
            </w:r>
          </w:p>
          <w:p w14:paraId="0F53626E" w14:textId="77777777" w:rsidR="003B57C6" w:rsidRPr="00B857AC" w:rsidRDefault="00DD0916" w:rsidP="00D306E3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6030"/>
                <w:tab w:val="left" w:pos="6750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rPr>
                <w:sz w:val="20"/>
                <w:szCs w:val="20"/>
              </w:rPr>
            </w:pPr>
            <w:r w:rsidRPr="00B857AC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57AC"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 w:rsidRPr="00B857AC">
              <w:rPr>
                <w:sz w:val="20"/>
                <w:szCs w:val="20"/>
              </w:rPr>
              <w:fldChar w:fldCharType="end"/>
            </w:r>
            <w:r w:rsidRPr="00B857AC">
              <w:rPr>
                <w:sz w:val="20"/>
                <w:szCs w:val="20"/>
              </w:rPr>
              <w:t xml:space="preserve">  claims</w:t>
            </w:r>
            <w:r w:rsidRPr="00B857AC">
              <w:rPr>
                <w:sz w:val="20"/>
                <w:szCs w:val="20"/>
              </w:rPr>
              <w:tab/>
              <w:t>(</w:t>
            </w:r>
            <w:r w:rsidR="00B857AC" w:rsidRPr="00B857AC">
              <w:rPr>
                <w:sz w:val="20"/>
                <w:szCs w:val="20"/>
              </w:rPr>
              <w:t xml:space="preserve">&lt;&lt;claimSheets&gt;&gt; </w:t>
            </w:r>
            <w:r w:rsidR="003B57C6" w:rsidRPr="00B857AC">
              <w:rPr>
                <w:sz w:val="20"/>
                <w:szCs w:val="20"/>
              </w:rPr>
              <w:t>pages)</w:t>
            </w:r>
          </w:p>
          <w:p w14:paraId="0CF3CD90" w14:textId="77777777" w:rsidR="003B57C6" w:rsidRPr="00B857AC" w:rsidRDefault="00DD0916" w:rsidP="00D306E3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6030"/>
                <w:tab w:val="left" w:pos="6750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rPr>
                <w:sz w:val="20"/>
                <w:szCs w:val="20"/>
              </w:rPr>
            </w:pPr>
            <w:r w:rsidRPr="00B857AC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57AC"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 w:rsidRPr="00B857AC">
              <w:rPr>
                <w:sz w:val="20"/>
                <w:szCs w:val="20"/>
              </w:rPr>
              <w:fldChar w:fldCharType="end"/>
            </w:r>
            <w:r w:rsidRPr="00B857AC">
              <w:rPr>
                <w:sz w:val="20"/>
                <w:szCs w:val="20"/>
              </w:rPr>
              <w:t xml:space="preserve">  abstract</w:t>
            </w:r>
            <w:r w:rsidRPr="00B857AC">
              <w:rPr>
                <w:sz w:val="20"/>
                <w:szCs w:val="20"/>
              </w:rPr>
              <w:tab/>
              <w:t>(</w:t>
            </w:r>
            <w:r w:rsidR="00B857AC" w:rsidRPr="00B857AC">
              <w:rPr>
                <w:sz w:val="20"/>
                <w:szCs w:val="20"/>
              </w:rPr>
              <w:t xml:space="preserve">&lt;&lt;abstractSheets&gt;&gt; </w:t>
            </w:r>
            <w:r w:rsidR="003B57C6" w:rsidRPr="00B857AC">
              <w:rPr>
                <w:sz w:val="20"/>
                <w:szCs w:val="20"/>
              </w:rPr>
              <w:t>pages)</w:t>
            </w:r>
          </w:p>
          <w:p w14:paraId="0021B840" w14:textId="77777777" w:rsidR="003B57C6" w:rsidRPr="00B857AC" w:rsidRDefault="00DD0916" w:rsidP="00D306E3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6030"/>
                <w:tab w:val="left" w:pos="6750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rPr>
                <w:sz w:val="20"/>
                <w:szCs w:val="20"/>
              </w:rPr>
            </w:pPr>
            <w:r w:rsidRPr="00B857AC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57AC"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 w:rsidRPr="00B857AC">
              <w:rPr>
                <w:sz w:val="20"/>
                <w:szCs w:val="20"/>
              </w:rPr>
              <w:fldChar w:fldCharType="end"/>
            </w:r>
            <w:r w:rsidRPr="00B857AC">
              <w:rPr>
                <w:sz w:val="20"/>
                <w:szCs w:val="20"/>
              </w:rPr>
              <w:t xml:space="preserve">  drawings</w:t>
            </w:r>
            <w:r w:rsidRPr="00B857AC">
              <w:rPr>
                <w:sz w:val="20"/>
                <w:szCs w:val="20"/>
              </w:rPr>
              <w:tab/>
              <w:t>(</w:t>
            </w:r>
            <w:r w:rsidR="00B857AC" w:rsidRPr="00B857AC">
              <w:rPr>
                <w:sz w:val="20"/>
                <w:szCs w:val="20"/>
              </w:rPr>
              <w:t xml:space="preserve">&lt;&lt;drawingSheets&gt;&gt; </w:t>
            </w:r>
            <w:r w:rsidR="003B57C6" w:rsidRPr="00B857AC">
              <w:rPr>
                <w:sz w:val="20"/>
                <w:szCs w:val="20"/>
              </w:rPr>
              <w:t>pages)</w:t>
            </w:r>
          </w:p>
          <w:p w14:paraId="28A625CD" w14:textId="77777777" w:rsidR="00D306E3" w:rsidRPr="00B857AC" w:rsidRDefault="00D306E3" w:rsidP="00D306E3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6030"/>
                <w:tab w:val="left" w:pos="6750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rPr>
                <w:sz w:val="20"/>
                <w:szCs w:val="20"/>
              </w:rPr>
            </w:pPr>
            <w:r w:rsidRPr="00B857AC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57AC"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 w:rsidRPr="00B857AC">
              <w:rPr>
                <w:sz w:val="20"/>
                <w:szCs w:val="20"/>
              </w:rPr>
              <w:fldChar w:fldCharType="end"/>
            </w:r>
            <w:r w:rsidRPr="00B857AC">
              <w:rPr>
                <w:sz w:val="20"/>
                <w:szCs w:val="20"/>
              </w:rPr>
              <w:t xml:space="preserve">  sequence listing and/or tables relating thereto</w:t>
            </w:r>
            <w:r w:rsidRPr="00B857AC">
              <w:rPr>
                <w:sz w:val="20"/>
                <w:szCs w:val="20"/>
              </w:rPr>
              <w:tab/>
              <w:t>(</w:t>
            </w:r>
            <w:r w:rsidR="00B857AC" w:rsidRPr="00B857AC">
              <w:rPr>
                <w:sz w:val="20"/>
                <w:szCs w:val="20"/>
              </w:rPr>
              <w:t xml:space="preserve">&lt;&lt;seqListSheets&gt;&gt; </w:t>
            </w:r>
            <w:r w:rsidRPr="00B857AC">
              <w:rPr>
                <w:sz w:val="20"/>
                <w:szCs w:val="20"/>
              </w:rPr>
              <w:t>pages)</w:t>
            </w:r>
          </w:p>
          <w:p w14:paraId="0904E5F2" w14:textId="77777777" w:rsidR="003B57C6" w:rsidRPr="00DD0916" w:rsidRDefault="00DD0916" w:rsidP="00DD0916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 </w:t>
            </w:r>
            <w:r w:rsidR="00D306E3">
              <w:rPr>
                <w:sz w:val="20"/>
                <w:szCs w:val="20"/>
              </w:rPr>
              <w:t>fee calculation sheet</w:t>
            </w:r>
          </w:p>
          <w:p w14:paraId="1BF626D2" w14:textId="77777777" w:rsidR="003B57C6" w:rsidRPr="00DD0916" w:rsidRDefault="00DD0916" w:rsidP="00DD0916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 </w:t>
            </w:r>
            <w:r w:rsidR="003B57C6" w:rsidRPr="00DD0916">
              <w:rPr>
                <w:sz w:val="20"/>
                <w:szCs w:val="20"/>
              </w:rPr>
              <w:t>separate authorizatio</w:t>
            </w:r>
            <w:r w:rsidR="00D306E3">
              <w:rPr>
                <w:sz w:val="20"/>
                <w:szCs w:val="20"/>
              </w:rPr>
              <w:t>n to charge deposit account</w:t>
            </w:r>
          </w:p>
          <w:p w14:paraId="66B3914B" w14:textId="4C8B8AE1" w:rsidR="003B57C6" w:rsidRPr="00DD0916" w:rsidRDefault="00DD0916" w:rsidP="00DD0916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 </w:t>
            </w:r>
            <w:r w:rsidR="003B57C6" w:rsidRPr="00DD0916">
              <w:rPr>
                <w:sz w:val="20"/>
                <w:szCs w:val="20"/>
              </w:rPr>
              <w:t xml:space="preserve">power of attorney </w:t>
            </w:r>
            <w:r w:rsidR="003B57C6" w:rsidRPr="00D306E3">
              <w:rPr>
                <w:i/>
                <w:sz w:val="20"/>
                <w:szCs w:val="20"/>
              </w:rPr>
              <w:t>(general power, copy of general power, separate power) (indicate kind and number)</w:t>
            </w:r>
            <w:r w:rsidR="003B57C6" w:rsidRPr="00DD0916">
              <w:rPr>
                <w:sz w:val="20"/>
                <w:szCs w:val="20"/>
              </w:rPr>
              <w:t xml:space="preserve"> </w:t>
            </w:r>
            <w:r w:rsidR="00547C13" w:rsidRPr="00A94D8D">
              <w:rPr>
                <w:sz w:val="20"/>
                <w:szCs w:val="20"/>
              </w:rPr>
              <w:t>(</w:t>
            </w:r>
            <w:r w:rsidR="00A94D8D" w:rsidRPr="00A94D8D">
              <w:rPr>
                <w:sz w:val="20"/>
                <w:szCs w:val="20"/>
              </w:rPr>
              <w:t>&lt;&lt;poa</w:t>
            </w:r>
            <w:r w:rsidR="00B76D41">
              <w:rPr>
                <w:sz w:val="20"/>
                <w:szCs w:val="20"/>
              </w:rPr>
              <w:t>type</w:t>
            </w:r>
            <w:r w:rsidR="00A94D8D" w:rsidRPr="00A94D8D">
              <w:rPr>
                <w:sz w:val="20"/>
                <w:szCs w:val="20"/>
              </w:rPr>
              <w:t>&gt;&gt;</w:t>
            </w:r>
            <w:r w:rsidR="00B76D41">
              <w:rPr>
                <w:sz w:val="20"/>
                <w:szCs w:val="20"/>
              </w:rPr>
              <w:t>, &lt;&lt;poa</w:t>
            </w:r>
            <w:r w:rsidR="00980806">
              <w:rPr>
                <w:sz w:val="20"/>
                <w:szCs w:val="20"/>
              </w:rPr>
              <w:t>pages</w:t>
            </w:r>
            <w:r w:rsidR="00B76D41">
              <w:rPr>
                <w:sz w:val="20"/>
                <w:szCs w:val="20"/>
              </w:rPr>
              <w:t>&gt;&gt;</w:t>
            </w:r>
            <w:r w:rsidR="00547C13">
              <w:rPr>
                <w:sz w:val="20"/>
                <w:szCs w:val="20"/>
              </w:rPr>
              <w:t>pages)</w:t>
            </w:r>
          </w:p>
          <w:p w14:paraId="6D7D4C8C" w14:textId="77777777" w:rsidR="003B57C6" w:rsidRPr="00DD0916" w:rsidRDefault="00DD0916" w:rsidP="00DD0916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 </w:t>
            </w:r>
            <w:r w:rsidR="003B57C6" w:rsidRPr="00DD0916">
              <w:rPr>
                <w:sz w:val="20"/>
                <w:szCs w:val="20"/>
              </w:rPr>
              <w:t xml:space="preserve">priority document </w:t>
            </w:r>
            <w:r w:rsidR="003B57C6" w:rsidRPr="00D306E3">
              <w:rPr>
                <w:i/>
                <w:sz w:val="20"/>
                <w:szCs w:val="20"/>
              </w:rPr>
              <w:t>(if more than one, indicate number)</w:t>
            </w:r>
            <w:r w:rsidR="003B57C6" w:rsidRPr="00DD0916">
              <w:rPr>
                <w:sz w:val="20"/>
                <w:szCs w:val="20"/>
              </w:rPr>
              <w:t xml:space="preserve"> </w:t>
            </w:r>
          </w:p>
          <w:p w14:paraId="7AEE76C4" w14:textId="77777777" w:rsidR="003B57C6" w:rsidRPr="00DD0916" w:rsidRDefault="00DD0916" w:rsidP="00DD0916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 </w:t>
            </w:r>
            <w:r w:rsidR="003B57C6" w:rsidRPr="00DD0916">
              <w:rPr>
                <w:sz w:val="20"/>
                <w:szCs w:val="20"/>
              </w:rPr>
              <w:t xml:space="preserve">separate indications </w:t>
            </w:r>
            <w:r w:rsidR="00D306E3">
              <w:rPr>
                <w:sz w:val="20"/>
                <w:szCs w:val="20"/>
              </w:rPr>
              <w:t>concerning deposited micro</w:t>
            </w:r>
            <w:r w:rsidR="003B57C6" w:rsidRPr="00DD0916">
              <w:rPr>
                <w:sz w:val="20"/>
                <w:szCs w:val="20"/>
              </w:rPr>
              <w:t>organism</w:t>
            </w:r>
            <w:r w:rsidR="00D306E3">
              <w:rPr>
                <w:sz w:val="20"/>
                <w:szCs w:val="20"/>
              </w:rPr>
              <w:t xml:space="preserve"> or other biological material</w:t>
            </w:r>
            <w:r w:rsidR="003B57C6" w:rsidRPr="00DD0916">
              <w:rPr>
                <w:sz w:val="20"/>
                <w:szCs w:val="20"/>
              </w:rPr>
              <w:t xml:space="preserve"> (pages)</w:t>
            </w:r>
          </w:p>
          <w:p w14:paraId="294F2A3A" w14:textId="77777777" w:rsidR="003B57C6" w:rsidRPr="00DD0916" w:rsidRDefault="00DD0916" w:rsidP="00DD0916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 </w:t>
            </w:r>
            <w:r w:rsidR="00D306E3" w:rsidRPr="00D306E3">
              <w:rPr>
                <w:sz w:val="20"/>
                <w:szCs w:val="20"/>
              </w:rPr>
              <w:t xml:space="preserve">sequence listing and/or tables relating thereto in electronic form </w:t>
            </w:r>
            <w:r w:rsidR="00D306E3" w:rsidRPr="00B857AC">
              <w:rPr>
                <w:i/>
                <w:sz w:val="20"/>
                <w:szCs w:val="20"/>
              </w:rPr>
              <w:t>(indicate type and number of carriers)</w:t>
            </w:r>
            <w:r w:rsidR="003B57C6" w:rsidRPr="00DD0916">
              <w:rPr>
                <w:sz w:val="20"/>
                <w:szCs w:val="20"/>
              </w:rPr>
              <w:t xml:space="preserve"> </w:t>
            </w:r>
          </w:p>
          <w:p w14:paraId="5D13B1A2" w14:textId="77777777" w:rsidR="003B57C6" w:rsidRPr="00DD0916" w:rsidRDefault="00DD0916" w:rsidP="00B857AC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ind w:left="36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 </w:t>
            </w:r>
            <w:r w:rsidR="00B857AC" w:rsidRPr="00B857AC">
              <w:rPr>
                <w:sz w:val="20"/>
                <w:szCs w:val="20"/>
              </w:rPr>
              <w:t xml:space="preserve">statement accompanying sequence listing and/or tables relating thereto in electronic form </w:t>
            </w:r>
            <w:r w:rsidR="00B857AC" w:rsidRPr="00D306E3">
              <w:rPr>
                <w:i/>
                <w:sz w:val="20"/>
                <w:szCs w:val="20"/>
              </w:rPr>
              <w:t>(if more than one, indicate number)</w:t>
            </w:r>
            <w:r w:rsidR="00B857AC" w:rsidRPr="00DD0916">
              <w:rPr>
                <w:sz w:val="20"/>
                <w:szCs w:val="20"/>
              </w:rPr>
              <w:t xml:space="preserve"> </w:t>
            </w:r>
          </w:p>
          <w:p w14:paraId="57928764" w14:textId="77777777" w:rsidR="003B57C6" w:rsidRPr="00DD0916" w:rsidRDefault="00DD0916" w:rsidP="00DD0916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 </w:t>
            </w:r>
            <w:r w:rsidR="00B857AC">
              <w:rPr>
                <w:sz w:val="20"/>
                <w:szCs w:val="20"/>
              </w:rPr>
              <w:t>accompanying letter</w:t>
            </w:r>
          </w:p>
          <w:p w14:paraId="2B60E49E" w14:textId="77777777" w:rsidR="00D306E3" w:rsidRPr="00D306E3" w:rsidRDefault="00DD0916" w:rsidP="00D306E3">
            <w:pPr>
              <w:tabs>
                <w:tab w:val="left" w:pos="-792"/>
                <w:tab w:val="left" w:pos="-432"/>
                <w:tab w:val="left" w:pos="288"/>
                <w:tab w:val="left" w:pos="648"/>
                <w:tab w:val="left" w:pos="1728"/>
                <w:tab w:val="left" w:pos="2448"/>
                <w:tab w:val="left" w:pos="3168"/>
                <w:tab w:val="left" w:pos="3888"/>
                <w:tab w:val="left" w:pos="4608"/>
                <w:tab w:val="left" w:pos="5328"/>
                <w:tab w:val="left" w:pos="6048"/>
                <w:tab w:val="left" w:pos="6768"/>
                <w:tab w:val="left" w:pos="7488"/>
                <w:tab w:val="left" w:pos="8208"/>
                <w:tab w:val="left" w:pos="8928"/>
                <w:tab w:val="left" w:pos="9648"/>
              </w:tabs>
              <w:spacing w:line="312" w:lineRule="auto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C4DE2">
              <w:rPr>
                <w:sz w:val="20"/>
                <w:szCs w:val="20"/>
              </w:rPr>
            </w:r>
            <w:r w:rsidR="00FC4DE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 </w:t>
            </w:r>
            <w:r w:rsidR="003B57C6" w:rsidRPr="00DD0916">
              <w:rPr>
                <w:sz w:val="20"/>
                <w:szCs w:val="20"/>
              </w:rPr>
              <w:t xml:space="preserve">other </w:t>
            </w:r>
            <w:r w:rsidRPr="00DD0916">
              <w:rPr>
                <w:i/>
                <w:iCs/>
                <w:sz w:val="20"/>
                <w:szCs w:val="20"/>
              </w:rPr>
              <w:t>(specify</w:t>
            </w:r>
            <w:r w:rsidR="00EC79C5">
              <w:rPr>
                <w:i/>
                <w:iCs/>
                <w:sz w:val="20"/>
                <w:szCs w:val="20"/>
              </w:rPr>
              <w:t>)</w:t>
            </w:r>
            <w:r w:rsidR="00B857AC">
              <w:rPr>
                <w:i/>
                <w:iCs/>
                <w:sz w:val="20"/>
                <w:szCs w:val="20"/>
              </w:rPr>
              <w:t>:</w:t>
            </w:r>
            <w:r w:rsidR="0059119C">
              <w:rPr>
                <w:i/>
                <w:iCs/>
                <w:sz w:val="20"/>
                <w:szCs w:val="20"/>
              </w:rPr>
              <w:t xml:space="preserve"> &lt;&lt;addlD</w:t>
            </w:r>
            <w:r w:rsidR="00551AE2">
              <w:rPr>
                <w:i/>
                <w:iCs/>
                <w:sz w:val="20"/>
                <w:szCs w:val="20"/>
              </w:rPr>
              <w:t>ocs&gt;&gt;</w:t>
            </w:r>
          </w:p>
        </w:tc>
      </w:tr>
    </w:tbl>
    <w:p w14:paraId="11DE1D9C" w14:textId="44DD71C0" w:rsidR="003B57C6" w:rsidRPr="00DD0916" w:rsidRDefault="00B857AC" w:rsidP="00DD0916">
      <w:pPr>
        <w:tabs>
          <w:tab w:val="left" w:pos="-792"/>
          <w:tab w:val="left" w:pos="-432"/>
          <w:tab w:val="left" w:pos="288"/>
          <w:tab w:val="left" w:pos="64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488"/>
          <w:tab w:val="left" w:pos="8208"/>
          <w:tab w:val="left" w:pos="8928"/>
          <w:tab w:val="left" w:pos="9648"/>
        </w:tabs>
        <w:ind w:left="-9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Modified </w:t>
      </w:r>
      <w:r w:rsidR="003B57C6" w:rsidRPr="00DD0916">
        <w:rPr>
          <w:sz w:val="20"/>
          <w:szCs w:val="20"/>
        </w:rPr>
        <w:t>Form PCT/RO/198 (RO/IB) (</w:t>
      </w:r>
      <w:r w:rsidR="00547C13">
        <w:rPr>
          <w:sz w:val="20"/>
          <w:szCs w:val="20"/>
        </w:rPr>
        <w:t>July 2017</w:t>
      </w:r>
      <w:r w:rsidR="003B57C6" w:rsidRPr="00DD0916">
        <w:rPr>
          <w:sz w:val="20"/>
          <w:szCs w:val="20"/>
        </w:rPr>
        <w:t>)</w:t>
      </w:r>
    </w:p>
    <w:sectPr w:rsidR="003B57C6" w:rsidRPr="00DD0916" w:rsidSect="00B857AC">
      <w:type w:val="continuous"/>
      <w:pgSz w:w="11906" w:h="16838" w:code="9"/>
      <w:pgMar w:top="720" w:right="720" w:bottom="720" w:left="1152" w:header="288" w:footer="288" w:gutter="0"/>
      <w:paperSrc w:first="7" w:other="7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FFD65" w14:textId="77777777" w:rsidR="004A0CA0" w:rsidRDefault="004A0CA0">
      <w:r>
        <w:separator/>
      </w:r>
    </w:p>
  </w:endnote>
  <w:endnote w:type="continuationSeparator" w:id="0">
    <w:p w14:paraId="73BB4C48" w14:textId="77777777" w:rsidR="004A0CA0" w:rsidRDefault="004A0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2A2C5" w14:textId="77777777" w:rsidR="004A0CA0" w:rsidRDefault="004A0CA0">
      <w:r>
        <w:separator/>
      </w:r>
    </w:p>
  </w:footnote>
  <w:footnote w:type="continuationSeparator" w:id="0">
    <w:p w14:paraId="24020383" w14:textId="77777777" w:rsidR="004A0CA0" w:rsidRDefault="004A0C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A0"/>
    <w:rsid w:val="000607D0"/>
    <w:rsid w:val="000B76AE"/>
    <w:rsid w:val="00127319"/>
    <w:rsid w:val="00227714"/>
    <w:rsid w:val="00232FB9"/>
    <w:rsid w:val="002656F0"/>
    <w:rsid w:val="003B57C6"/>
    <w:rsid w:val="004060A4"/>
    <w:rsid w:val="00414CDC"/>
    <w:rsid w:val="004A0CA0"/>
    <w:rsid w:val="004C7200"/>
    <w:rsid w:val="00545727"/>
    <w:rsid w:val="00547C13"/>
    <w:rsid w:val="00551AE2"/>
    <w:rsid w:val="0059119C"/>
    <w:rsid w:val="005E5FAD"/>
    <w:rsid w:val="00604BE6"/>
    <w:rsid w:val="007828D9"/>
    <w:rsid w:val="009239BB"/>
    <w:rsid w:val="00940F7C"/>
    <w:rsid w:val="00980806"/>
    <w:rsid w:val="00A94D8D"/>
    <w:rsid w:val="00AC438E"/>
    <w:rsid w:val="00B76D41"/>
    <w:rsid w:val="00B857AC"/>
    <w:rsid w:val="00CB6105"/>
    <w:rsid w:val="00D306E3"/>
    <w:rsid w:val="00D911F1"/>
    <w:rsid w:val="00D93764"/>
    <w:rsid w:val="00DD0916"/>
    <w:rsid w:val="00EC79C5"/>
    <w:rsid w:val="00ED6972"/>
    <w:rsid w:val="00F33A59"/>
    <w:rsid w:val="00F40A4E"/>
    <w:rsid w:val="00FC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B1B475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Title">
    <w:name w:val="Title"/>
    <w:basedOn w:val="Normal"/>
    <w:qFormat/>
    <w:pPr>
      <w:tabs>
        <w:tab w:val="left" w:pos="-1152"/>
        <w:tab w:val="left" w:pos="-432"/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320"/>
        <w:tab w:val="left" w:pos="4608"/>
        <w:tab w:val="left" w:pos="5328"/>
        <w:tab w:val="left" w:pos="6048"/>
        <w:tab w:val="left" w:pos="6768"/>
        <w:tab w:val="left" w:pos="7488"/>
        <w:tab w:val="left" w:pos="8208"/>
        <w:tab w:val="left" w:pos="8928"/>
        <w:tab w:val="left" w:pos="9648"/>
      </w:tabs>
      <w:jc w:val="center"/>
    </w:pPr>
    <w:rPr>
      <w:b/>
      <w:bCs/>
      <w:sz w:val="28"/>
      <w:szCs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B1496-88AA-4225-B847-D7D55207D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PatentCoopTreaty2.dotx</Template>
  <TotalTime>0</TotalTime>
  <Pages>1</Pages>
  <Words>375</Words>
  <Characters>2144</Characters>
  <Application>Microsoft Office Word</Application>
  <DocSecurity>0</DocSecurity>
  <PresentationFormat/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PATENT COOPERATION TREATY</vt:lpstr>
    </vt:vector>
  </TitlesOfParts>
  <Company>SLWK</Company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 COOPERATION TREATY</dc:title>
  <dc:subject/>
  <dc:creator>Emily Bates</dc:creator>
  <cp:keywords/>
  <dc:description/>
  <cp:lastModifiedBy>Jacob Burns</cp:lastModifiedBy>
  <cp:revision>2</cp:revision>
  <dcterms:created xsi:type="dcterms:W3CDTF">2024-06-03T23:53:00Z</dcterms:created>
  <dcterms:modified xsi:type="dcterms:W3CDTF">2024-06-03T23:53:00Z</dcterms:modified>
</cp:coreProperties>
</file>