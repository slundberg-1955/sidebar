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26018" w14:textId="77777777" w:rsidR="00C11C0B" w:rsidRPr="00C11C0B" w:rsidRDefault="00435D31" w:rsidP="00C11C0B">
      <w:pPr>
        <w:tabs>
          <w:tab w:val="right" w:pos="9360"/>
        </w:tabs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&lt;&lt;WAName&gt;&gt; &lt;&lt;WAPhone&gt;&gt;</w:t>
      </w:r>
    </w:p>
    <w:p w14:paraId="03CD4320" w14:textId="77777777" w:rsidR="00C11C0B" w:rsidRPr="00C11C0B" w:rsidRDefault="00C11C0B" w:rsidP="00C11C0B">
      <w:pPr>
        <w:tabs>
          <w:tab w:val="right" w:pos="9360"/>
        </w:tabs>
        <w:spacing w:after="0" w:line="240" w:lineRule="auto"/>
        <w:rPr>
          <w:rFonts w:ascii="Times New Roman" w:hAnsi="Times New Roman"/>
          <w:sz w:val="20"/>
          <w:szCs w:val="20"/>
        </w:rPr>
      </w:pPr>
      <w:r w:rsidRPr="00C11C0B">
        <w:rPr>
          <w:rFonts w:ascii="Times New Roman" w:hAnsi="Times New Roman"/>
          <w:b/>
          <w:bCs/>
          <w:sz w:val="20"/>
          <w:szCs w:val="20"/>
        </w:rPr>
        <w:t>&lt;&lt;WAEmail&gt;&gt;</w:t>
      </w:r>
    </w:p>
    <w:p w14:paraId="7494E442" w14:textId="77777777" w:rsidR="00C11C0B" w:rsidRDefault="00C11C0B" w:rsidP="00C11C0B">
      <w:pPr>
        <w:spacing w:after="0" w:line="240" w:lineRule="auto"/>
        <w:rPr>
          <w:rFonts w:ascii="Times New Roman" w:hAnsi="Times New Roman"/>
          <w:b/>
          <w:bCs/>
          <w:sz w:val="24"/>
        </w:rPr>
      </w:pPr>
    </w:p>
    <w:p w14:paraId="0F05BCAE" w14:textId="77777777" w:rsidR="00435D31" w:rsidRDefault="00435D31" w:rsidP="00C11C0B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C11C0B">
        <w:rPr>
          <w:rFonts w:ascii="Times New Roman" w:hAnsi="Times New Roman"/>
          <w:b/>
          <w:bCs/>
          <w:sz w:val="20"/>
          <w:szCs w:val="20"/>
        </w:rPr>
        <w:t>&lt;&lt;</w:t>
      </w:r>
      <w:r>
        <w:rPr>
          <w:rFonts w:ascii="Times New Roman" w:hAnsi="Times New Roman"/>
          <w:b/>
          <w:bCs/>
          <w:sz w:val="20"/>
          <w:szCs w:val="20"/>
        </w:rPr>
        <w:t>paraName&gt;&gt; &lt;&lt;</w:t>
      </w:r>
      <w:r w:rsidRPr="00C11C0B">
        <w:rPr>
          <w:rFonts w:ascii="Times New Roman" w:hAnsi="Times New Roman"/>
          <w:b/>
          <w:bCs/>
          <w:sz w:val="20"/>
          <w:szCs w:val="20"/>
        </w:rPr>
        <w:t>paraPhone&gt;&gt;</w:t>
      </w:r>
    </w:p>
    <w:p w14:paraId="6A2406B2" w14:textId="77777777" w:rsidR="00435D31" w:rsidRDefault="00435D31" w:rsidP="00C11C0B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&lt;&lt;</w:t>
      </w:r>
      <w:r w:rsidRPr="00C11C0B">
        <w:rPr>
          <w:rFonts w:ascii="Times New Roman" w:hAnsi="Times New Roman"/>
          <w:b/>
          <w:bCs/>
          <w:sz w:val="20"/>
          <w:szCs w:val="20"/>
        </w:rPr>
        <w:t>paraEmail&gt;&gt;</w:t>
      </w:r>
    </w:p>
    <w:p w14:paraId="0321D04E" w14:textId="77777777" w:rsidR="00435D31" w:rsidRPr="00C11C0B" w:rsidRDefault="00435D31" w:rsidP="00C11C0B">
      <w:pPr>
        <w:spacing w:after="0" w:line="240" w:lineRule="auto"/>
        <w:rPr>
          <w:rFonts w:ascii="Times New Roman" w:hAnsi="Times New Roman"/>
          <w:b/>
          <w:bCs/>
          <w:sz w:val="24"/>
        </w:rPr>
      </w:pPr>
    </w:p>
    <w:p w14:paraId="4340FA8E" w14:textId="77777777" w:rsidR="00C11C0B" w:rsidRPr="00C11C0B" w:rsidRDefault="00C11C0B" w:rsidP="00C11C0B">
      <w:pPr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&lt;&lt;currentDate&gt;&gt;</w:t>
      </w:r>
    </w:p>
    <w:p w14:paraId="2ED8F899" w14:textId="77777777" w:rsidR="00C11C0B" w:rsidRPr="00C11C0B" w:rsidRDefault="00C11C0B" w:rsidP="00C11C0B">
      <w:pPr>
        <w:spacing w:after="0" w:line="240" w:lineRule="auto"/>
        <w:rPr>
          <w:rFonts w:ascii="Times New Roman" w:hAnsi="Times New Roman"/>
        </w:rPr>
      </w:pPr>
    </w:p>
    <w:p w14:paraId="54C5DC59" w14:textId="77777777" w:rsidR="00C11C0B" w:rsidRPr="00C11C0B" w:rsidRDefault="00C11C0B" w:rsidP="00C11C0B">
      <w:pPr>
        <w:tabs>
          <w:tab w:val="left" w:pos="-144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&lt;&lt;recipient&gt;&gt;</w:t>
      </w:r>
    </w:p>
    <w:p w14:paraId="45A32935" w14:textId="77777777" w:rsidR="00C11C0B" w:rsidRPr="00C11C0B" w:rsidRDefault="00C11C0B" w:rsidP="00C11C0B">
      <w:pPr>
        <w:tabs>
          <w:tab w:val="left" w:pos="-144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</w:t>
      </w:r>
      <w:r w:rsidR="003C6C2A">
        <w:rPr>
          <w:rFonts w:ascii="Times New Roman" w:hAnsi="Times New Roman"/>
        </w:rPr>
        <w:t>recipien</w:t>
      </w:r>
      <w:r w:rsidRPr="00C11C0B">
        <w:rPr>
          <w:rFonts w:ascii="Times New Roman" w:hAnsi="Times New Roman"/>
        </w:rPr>
        <w:t>tTitle&gt;&gt;</w:t>
      </w:r>
    </w:p>
    <w:p w14:paraId="1F70BF28" w14:textId="77777777" w:rsidR="00C11C0B" w:rsidRPr="00C11C0B" w:rsidRDefault="00C11C0B" w:rsidP="00C11C0B">
      <w:pPr>
        <w:tabs>
          <w:tab w:val="left" w:pos="-144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&lt;&lt;orgName&gt;&gt;</w:t>
      </w:r>
    </w:p>
    <w:p w14:paraId="43622065" w14:textId="77777777" w:rsidR="00C11C0B" w:rsidRPr="00C11C0B" w:rsidRDefault="00C11C0B" w:rsidP="00C11C0B">
      <w:pPr>
        <w:tabs>
          <w:tab w:val="right" w:pos="936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&lt;&lt;workAddr&gt;&gt;</w:t>
      </w:r>
    </w:p>
    <w:p w14:paraId="2681ABBE" w14:textId="77777777" w:rsidR="00C11C0B" w:rsidRPr="00C11C0B" w:rsidRDefault="00C11C0B" w:rsidP="00C11C0B">
      <w:pPr>
        <w:tabs>
          <w:tab w:val="right" w:pos="936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&lt;&lt;CSZ&gt;&gt;</w:t>
      </w:r>
    </w:p>
    <w:p w14:paraId="57A664D3" w14:textId="77777777" w:rsidR="00B7670C" w:rsidRPr="00165EA3" w:rsidRDefault="00B7670C" w:rsidP="00C11C0B">
      <w:pPr>
        <w:spacing w:after="0" w:line="240" w:lineRule="auto"/>
        <w:rPr>
          <w:rFonts w:ascii="Times New Roman" w:hAnsi="Times New Roman"/>
        </w:rPr>
      </w:pPr>
    </w:p>
    <w:p w14:paraId="2576D376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>Re:</w:t>
      </w:r>
      <w:r w:rsidRPr="00B7670C">
        <w:rPr>
          <w:rFonts w:ascii="Times New Roman" w:hAnsi="Times New Roman"/>
          <w:sz w:val="24"/>
          <w:szCs w:val="24"/>
        </w:rPr>
        <w:tab/>
      </w:r>
      <w:r w:rsidR="00435D31" w:rsidRPr="00435D31">
        <w:rPr>
          <w:rFonts w:ascii="Times New Roman" w:hAnsi="Times New Roman"/>
          <w:sz w:val="24"/>
        </w:rPr>
        <w:t xml:space="preserve">&lt;&lt;orgName&gt;&gt; </w:t>
      </w:r>
      <w:r w:rsidR="00435D31" w:rsidRPr="00435D31">
        <w:rPr>
          <w:rFonts w:ascii="Times New Roman" w:hAnsi="Times New Roman"/>
          <w:bCs/>
          <w:noProof/>
          <w:sz w:val="24"/>
        </w:rPr>
        <w:t>&lt;&lt;clientRefNo&gt;&gt;</w:t>
      </w:r>
      <w:r w:rsidR="00435D31" w:rsidRPr="00435D31">
        <w:rPr>
          <w:rFonts w:ascii="Times New Roman" w:hAnsi="Times New Roman"/>
          <w:b/>
          <w:bCs/>
          <w:noProof/>
          <w:sz w:val="24"/>
        </w:rPr>
        <w:t xml:space="preserve"> -</w:t>
      </w:r>
      <w:r w:rsidR="00435D31" w:rsidRPr="00435D31">
        <w:rPr>
          <w:rFonts w:ascii="Times New Roman" w:hAnsi="Times New Roman"/>
          <w:noProof/>
          <w:sz w:val="24"/>
        </w:rPr>
        <w:t xml:space="preserve"> SLW Ref. No. &lt;&lt;matterNo&gt;&gt;</w:t>
      </w:r>
    </w:p>
    <w:p w14:paraId="5A9B236B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ab/>
      </w:r>
      <w:r w:rsidR="00435D31" w:rsidRPr="000E6445">
        <w:rPr>
          <w:rFonts w:ascii="Times New Roman" w:hAnsi="Times New Roman"/>
          <w:sz w:val="23"/>
          <w:szCs w:val="23"/>
        </w:rPr>
        <w:t>&lt;&lt;</w:t>
      </w:r>
      <w:r w:rsidR="00435D31">
        <w:rPr>
          <w:rFonts w:ascii="Times New Roman" w:hAnsi="Times New Roman"/>
          <w:sz w:val="23"/>
          <w:szCs w:val="23"/>
        </w:rPr>
        <w:t>matterCountryN</w:t>
      </w:r>
      <w:r w:rsidR="00435D31" w:rsidRPr="000E6445">
        <w:rPr>
          <w:rFonts w:ascii="Times New Roman" w:hAnsi="Times New Roman"/>
          <w:sz w:val="23"/>
          <w:szCs w:val="23"/>
        </w:rPr>
        <w:t>ame&gt;&gt;</w:t>
      </w:r>
      <w:r w:rsidRPr="00B7670C">
        <w:rPr>
          <w:rFonts w:ascii="Times New Roman" w:hAnsi="Times New Roman"/>
          <w:sz w:val="24"/>
          <w:szCs w:val="24"/>
        </w:rPr>
        <w:t xml:space="preserve"> Application No. </w:t>
      </w:r>
      <w:r w:rsidR="00435D31" w:rsidRPr="00435D31">
        <w:rPr>
          <w:rFonts w:ascii="Times New Roman" w:hAnsi="Times New Roman"/>
          <w:noProof/>
          <w:sz w:val="24"/>
        </w:rPr>
        <w:t>&lt;&lt;serialNo&gt;&gt;</w:t>
      </w:r>
    </w:p>
    <w:p w14:paraId="0CAA99A3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ab/>
        <w:t xml:space="preserve">Title: </w:t>
      </w:r>
      <w:r w:rsidR="00435D31" w:rsidRPr="00435D31">
        <w:rPr>
          <w:rFonts w:ascii="Times New Roman" w:hAnsi="Times New Roman"/>
          <w:noProof/>
          <w:sz w:val="24"/>
        </w:rPr>
        <w:t>&lt;&lt;title&gt;&gt;</w:t>
      </w:r>
    </w:p>
    <w:p w14:paraId="07D4CCEC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9C630E3" w14:textId="77777777" w:rsidR="00435D31" w:rsidRPr="00435D31" w:rsidRDefault="00435D31" w:rsidP="00435D31">
      <w:pPr>
        <w:spacing w:after="0"/>
        <w:rPr>
          <w:rFonts w:ascii="Times New Roman" w:hAnsi="Times New Roman"/>
          <w:sz w:val="24"/>
          <w:szCs w:val="24"/>
        </w:rPr>
      </w:pPr>
      <w:r w:rsidRPr="00435D31">
        <w:rPr>
          <w:rFonts w:ascii="Times New Roman" w:hAnsi="Times New Roman"/>
          <w:sz w:val="24"/>
          <w:szCs w:val="24"/>
        </w:rPr>
        <w:t xml:space="preserve">Dear </w:t>
      </w:r>
      <w:r w:rsidRPr="00435D31">
        <w:rPr>
          <w:rFonts w:ascii="Times New Roman" w:hAnsi="Times New Roman"/>
          <w:noProof/>
          <w:sz w:val="24"/>
          <w:szCs w:val="24"/>
        </w:rPr>
        <w:t>&lt;&lt;salutation&gt;&gt;</w:t>
      </w:r>
      <w:r w:rsidRPr="00435D31">
        <w:rPr>
          <w:rFonts w:ascii="Times New Roman" w:hAnsi="Times New Roman"/>
          <w:sz w:val="24"/>
          <w:szCs w:val="24"/>
        </w:rPr>
        <w:t>:</w:t>
      </w:r>
    </w:p>
    <w:p w14:paraId="134E1BF5" w14:textId="77777777" w:rsidR="00C11C0B" w:rsidRPr="00B7670C" w:rsidRDefault="00C11C0B" w:rsidP="00435D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6932EEA" w14:textId="77777777" w:rsidR="004717CE" w:rsidRPr="004717CE" w:rsidRDefault="004717CE" w:rsidP="004522BA">
      <w:pPr>
        <w:spacing w:after="0"/>
        <w:rPr>
          <w:rFonts w:ascii="Times New Roman" w:hAnsi="Times New Roman"/>
          <w:noProof/>
          <w:sz w:val="24"/>
          <w:szCs w:val="24"/>
        </w:rPr>
      </w:pPr>
      <w:r w:rsidRPr="004717CE">
        <w:rPr>
          <w:rFonts w:ascii="Times New Roman" w:hAnsi="Times New Roman"/>
          <w:sz w:val="24"/>
          <w:szCs w:val="24"/>
        </w:rPr>
        <w:t xml:space="preserve">The following represents new activity on the above mentioned matter. </w:t>
      </w:r>
    </w:p>
    <w:p w14:paraId="477BA797" w14:textId="77777777" w:rsidR="006378E5" w:rsidRPr="006378E5" w:rsidRDefault="006378E5" w:rsidP="00FB3E7E">
      <w:pPr>
        <w:spacing w:after="0" w:line="240" w:lineRule="auto"/>
        <w:rPr>
          <w:rFonts w:ascii="Times New Roman" w:hAnsi="Times New Roman"/>
          <w:noProof/>
          <w:color w:val="000000"/>
          <w:sz w:val="24"/>
          <w:szCs w:val="24"/>
        </w:rPr>
      </w:pPr>
    </w:p>
    <w:p w14:paraId="6DD92ADD" w14:textId="77777777" w:rsidR="00FB3E7E" w:rsidRPr="005B0876" w:rsidRDefault="00FB3E7E" w:rsidP="000E1A4B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t xml:space="preserve">ACTION REQUIRED: </w:t>
      </w:r>
      <w:r w:rsidR="00CB2808">
        <w:rPr>
          <w:rFonts w:ascii="Times New Roman" w:hAnsi="Times New Roman"/>
          <w:noProof/>
          <w:color w:val="000000"/>
          <w:sz w:val="24"/>
          <w:szCs w:val="24"/>
        </w:rPr>
        <w:t xml:space="preserve"> </w:t>
      </w:r>
      <w:r w:rsidR="00CB2808" w:rsidRPr="00D7440F">
        <w:rPr>
          <w:rFonts w:ascii="Times New Roman" w:hAnsi="Times New Roman"/>
          <w:sz w:val="24"/>
          <w:szCs w:val="24"/>
        </w:rPr>
        <w:t>Instructions to file Written Submissions or Amendments</w:t>
      </w:r>
    </w:p>
    <w:p w14:paraId="3F4E466A" w14:textId="77777777" w:rsidR="00FB3E7E" w:rsidRPr="005B0876" w:rsidRDefault="00FB3E7E" w:rsidP="00FB3E7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5B0876">
        <w:rPr>
          <w:rFonts w:ascii="Times New Roman" w:hAnsi="Times New Roman"/>
          <w:sz w:val="24"/>
          <w:szCs w:val="24"/>
        </w:rPr>
        <w:t>Deadline</w:t>
      </w:r>
      <w:r w:rsidR="003C222E">
        <w:rPr>
          <w:rFonts w:ascii="Times New Roman" w:hAnsi="Times New Roman"/>
          <w:sz w:val="24"/>
          <w:szCs w:val="24"/>
        </w:rPr>
        <w:t xml:space="preserve"> Date</w:t>
      </w:r>
      <w:r w:rsidRPr="005B0876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 </w:t>
      </w:r>
      <w:r w:rsidR="003C222E">
        <w:rPr>
          <w:rFonts w:ascii="Times New Roman" w:hAnsi="Times New Roman"/>
          <w:sz w:val="24"/>
          <w:szCs w:val="24"/>
        </w:rPr>
        <w:t>&lt;</w:t>
      </w:r>
      <w:r>
        <w:rPr>
          <w:rFonts w:ascii="Times New Roman" w:hAnsi="Times New Roman"/>
          <w:sz w:val="24"/>
          <w:szCs w:val="24"/>
        </w:rPr>
        <w:t>&lt;</w:t>
      </w:r>
      <w:r w:rsidR="00014963"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dueDate&gt;&gt;</w:t>
      </w:r>
    </w:p>
    <w:p w14:paraId="38F01A2A" w14:textId="77777777" w:rsidR="00FB3E7E" w:rsidRDefault="003C222E" w:rsidP="00FB3E7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E0F8A">
        <w:rPr>
          <w:rFonts w:ascii="Times New Roman" w:hAnsi="Times New Roman"/>
          <w:sz w:val="24"/>
          <w:szCs w:val="24"/>
        </w:rPr>
        <w:t>Requested Response Date</w:t>
      </w:r>
      <w:r w:rsidR="00FB3E7E">
        <w:rPr>
          <w:rFonts w:ascii="Times New Roman" w:hAnsi="Times New Roman"/>
          <w:sz w:val="24"/>
          <w:szCs w:val="24"/>
        </w:rPr>
        <w:t>:  &lt;&lt;</w:t>
      </w:r>
      <w:r w:rsidR="009D65D7">
        <w:rPr>
          <w:rFonts w:ascii="Times New Roman" w:hAnsi="Times New Roman"/>
          <w:sz w:val="24"/>
          <w:szCs w:val="24"/>
        </w:rPr>
        <w:t>c</w:t>
      </w:r>
      <w:r w:rsidR="00FB3E7E">
        <w:rPr>
          <w:rFonts w:ascii="Times New Roman" w:hAnsi="Times New Roman"/>
          <w:sz w:val="24"/>
          <w:szCs w:val="24"/>
        </w:rPr>
        <w:t>respDate&gt;&gt;</w:t>
      </w:r>
    </w:p>
    <w:p w14:paraId="6E2885F0" w14:textId="77777777" w:rsidR="00FB3E7E" w:rsidRPr="005B0876" w:rsidRDefault="00FB3E7E" w:rsidP="00FB3E7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3A7295F" w14:textId="77777777" w:rsidR="000E1A4B" w:rsidRPr="00CB2808" w:rsidRDefault="00FB3E7E" w:rsidP="00CB280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B2808">
        <w:rPr>
          <w:rFonts w:ascii="Times New Roman" w:hAnsi="Times New Roman"/>
          <w:sz w:val="24"/>
          <w:szCs w:val="24"/>
        </w:rPr>
        <w:t xml:space="preserve">INFORMATION BEING REPORTED:  </w:t>
      </w:r>
      <w:r w:rsidR="00CB2808" w:rsidRPr="00CB2808">
        <w:rPr>
          <w:rFonts w:ascii="Times New Roman" w:hAnsi="Times New Roman"/>
          <w:sz w:val="24"/>
          <w:szCs w:val="24"/>
        </w:rPr>
        <w:t>Attached please find a copy of the associate’s letter, together with a copy of the Summons to attend Oral Proceedings relative to the above identified patent application.  The relevant deadlines are as follows:</w:t>
      </w:r>
    </w:p>
    <w:p w14:paraId="5EEAEB9D" w14:textId="77777777" w:rsidR="000E1A4B" w:rsidRPr="00CB2808" w:rsidRDefault="000E1A4B" w:rsidP="00CB280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55DD886" w14:textId="77777777" w:rsidR="00CB2808" w:rsidRPr="00CB2808" w:rsidRDefault="00CB2808" w:rsidP="00CB280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B2808">
        <w:rPr>
          <w:rFonts w:ascii="Times New Roman" w:hAnsi="Times New Roman"/>
          <w:sz w:val="24"/>
          <w:szCs w:val="24"/>
        </w:rPr>
        <w:t xml:space="preserve">Final Date for Written Submissions </w:t>
      </w:r>
    </w:p>
    <w:p w14:paraId="2C487B80" w14:textId="77777777" w:rsidR="00CB2808" w:rsidRPr="00CB2808" w:rsidRDefault="00CB2808" w:rsidP="00CB280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&lt;&lt;</w:t>
      </w:r>
      <w:r w:rsidR="00014963"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dueDate&gt;&gt;</w:t>
      </w:r>
    </w:p>
    <w:p w14:paraId="73B6A9D9" w14:textId="77777777" w:rsidR="00CB2808" w:rsidRPr="00CB2808" w:rsidRDefault="00CB2808" w:rsidP="00CB280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19EED8E" w14:textId="77777777" w:rsidR="00CB2808" w:rsidRPr="00CB2808" w:rsidRDefault="00CB2808" w:rsidP="00CB280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B2808">
        <w:rPr>
          <w:rFonts w:ascii="Times New Roman" w:hAnsi="Times New Roman"/>
          <w:sz w:val="24"/>
          <w:szCs w:val="24"/>
        </w:rPr>
        <w:t xml:space="preserve">Oral Proceedings at the EPO </w:t>
      </w:r>
    </w:p>
    <w:p w14:paraId="090C4704" w14:textId="77777777" w:rsidR="00CB2808" w:rsidRPr="00CB2808" w:rsidRDefault="00CB2808" w:rsidP="00CB280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&lt;&lt;oralDate&gt;&gt;</w:t>
      </w:r>
      <w:r w:rsidRPr="00CB2808">
        <w:rPr>
          <w:rFonts w:ascii="Times New Roman" w:hAnsi="Times New Roman"/>
          <w:sz w:val="24"/>
          <w:szCs w:val="24"/>
        </w:rPr>
        <w:t xml:space="preserve"> at </w:t>
      </w:r>
      <w:r>
        <w:rPr>
          <w:rFonts w:ascii="Times New Roman" w:hAnsi="Times New Roman"/>
          <w:sz w:val="24"/>
          <w:szCs w:val="24"/>
        </w:rPr>
        <w:t>&lt;&lt;oralTime&gt;&gt;</w:t>
      </w:r>
    </w:p>
    <w:p w14:paraId="370D238B" w14:textId="77777777" w:rsidR="00CB2808" w:rsidRPr="00CB2808" w:rsidRDefault="00CB2808" w:rsidP="00CB280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E196317" w14:textId="77777777" w:rsidR="00CB2808" w:rsidRPr="00CB2808" w:rsidRDefault="00CB2808" w:rsidP="00CB280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B2808">
        <w:rPr>
          <w:rFonts w:ascii="Times New Roman" w:hAnsi="Times New Roman"/>
          <w:sz w:val="24"/>
          <w:szCs w:val="24"/>
        </w:rPr>
        <w:t xml:space="preserve">Please let us have your instructions whether you wish to file any Written Submissions or Amendments and advise whether the European associate should attend the Oral Proceeding.  </w:t>
      </w:r>
    </w:p>
    <w:p w14:paraId="7EFB29CA" w14:textId="77777777" w:rsidR="00CB2808" w:rsidRPr="00CB2808" w:rsidRDefault="00CB2808" w:rsidP="00CB280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47F32AE" w14:textId="77777777" w:rsidR="003C222E" w:rsidRPr="00CB2808" w:rsidRDefault="00CB2808" w:rsidP="00CB280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B2808">
        <w:rPr>
          <w:rFonts w:ascii="Times New Roman" w:hAnsi="Times New Roman"/>
          <w:sz w:val="24"/>
          <w:szCs w:val="24"/>
        </w:rPr>
        <w:t xml:space="preserve">Because of the potential expense of these proceedings, please contact </w:t>
      </w:r>
      <w:r w:rsidRPr="00CB2808">
        <w:rPr>
          <w:rFonts w:ascii="Times New Roman" w:hAnsi="Times New Roman"/>
          <w:bCs/>
          <w:sz w:val="24"/>
          <w:szCs w:val="24"/>
        </w:rPr>
        <w:t>&lt;&lt;WAName&gt;&gt;</w:t>
      </w:r>
      <w:r w:rsidRPr="00CB2808">
        <w:rPr>
          <w:rFonts w:ascii="Times New Roman" w:hAnsi="Times New Roman"/>
          <w:sz w:val="24"/>
          <w:szCs w:val="24"/>
        </w:rPr>
        <w:t xml:space="preserve"> as soon as possible to discuss the costs involved to file the Written Submissions and attendance at the Oral Proceedings.</w:t>
      </w:r>
    </w:p>
    <w:p w14:paraId="1EC80046" w14:textId="77777777" w:rsidR="00FB3E7E" w:rsidRPr="00CB2808" w:rsidRDefault="00FB3E7E" w:rsidP="00CB280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9BF46B5" w14:textId="77777777" w:rsidR="00B7670C" w:rsidRPr="00B7670C" w:rsidRDefault="00F42248" w:rsidP="00CB280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B2808">
        <w:rPr>
          <w:rFonts w:ascii="Times New Roman" w:hAnsi="Times New Roman"/>
          <w:noProof/>
          <w:color w:val="000000"/>
          <w:sz w:val="24"/>
          <w:szCs w:val="24"/>
        </w:rPr>
        <w:t xml:space="preserve">ADDITIONAL NOTES:  </w:t>
      </w:r>
      <w:r w:rsidR="004717CE" w:rsidRPr="00CB2808">
        <w:rPr>
          <w:rFonts w:ascii="Times New Roman" w:hAnsi="Times New Roman"/>
          <w:sz w:val="24"/>
          <w:szCs w:val="24"/>
        </w:rPr>
        <w:t xml:space="preserve">If you have any questions or comments, please contact </w:t>
      </w:r>
      <w:r w:rsidR="004717CE" w:rsidRPr="00CB2808">
        <w:rPr>
          <w:rFonts w:ascii="Times New Roman" w:hAnsi="Times New Roman"/>
          <w:bCs/>
          <w:sz w:val="24"/>
          <w:szCs w:val="24"/>
        </w:rPr>
        <w:t>&lt;&lt;WAName&gt;&gt;</w:t>
      </w:r>
      <w:r w:rsidR="004717CE" w:rsidRPr="000E1A4B">
        <w:rPr>
          <w:rFonts w:ascii="Times New Roman" w:hAnsi="Times New Roman"/>
          <w:bCs/>
          <w:sz w:val="24"/>
          <w:szCs w:val="24"/>
        </w:rPr>
        <w:t xml:space="preserve"> at</w:t>
      </w:r>
      <w:r w:rsidR="004717CE" w:rsidRPr="00F43C04">
        <w:rPr>
          <w:rFonts w:ascii="Times New Roman" w:hAnsi="Times New Roman"/>
          <w:bCs/>
          <w:sz w:val="24"/>
          <w:szCs w:val="24"/>
        </w:rPr>
        <w:t xml:space="preserve"> &lt;&lt;WAP</w:t>
      </w:r>
      <w:r w:rsidR="00435D31">
        <w:rPr>
          <w:rFonts w:ascii="Times New Roman" w:hAnsi="Times New Roman"/>
          <w:bCs/>
          <w:sz w:val="24"/>
          <w:szCs w:val="24"/>
        </w:rPr>
        <w:t>hone&gt;&gt; or &lt;&lt;paraName&gt;&gt; at &lt;&lt;</w:t>
      </w:r>
      <w:r w:rsidR="004717CE" w:rsidRPr="00F43C04">
        <w:rPr>
          <w:rFonts w:ascii="Times New Roman" w:hAnsi="Times New Roman"/>
          <w:bCs/>
          <w:sz w:val="24"/>
          <w:szCs w:val="24"/>
        </w:rPr>
        <w:t>paraPhone&gt;&gt;</w:t>
      </w:r>
      <w:r w:rsidR="004717CE" w:rsidRPr="004717CE">
        <w:rPr>
          <w:rFonts w:ascii="Times New Roman" w:hAnsi="Times New Roman"/>
          <w:sz w:val="24"/>
          <w:szCs w:val="24"/>
        </w:rPr>
        <w:t>.</w:t>
      </w:r>
    </w:p>
    <w:p w14:paraId="3A088052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32F9949" w14:textId="77777777" w:rsidR="00B7670C" w:rsidRPr="00B7670C" w:rsidRDefault="00F42248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Reported By:</w:t>
      </w:r>
    </w:p>
    <w:p w14:paraId="04187B03" w14:textId="77777777" w:rsid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A33CE60" w14:textId="77777777" w:rsidR="00C11C0B" w:rsidRPr="00B7670C" w:rsidRDefault="00C11C0B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080F9C3" w14:textId="77777777" w:rsidR="00B7670C" w:rsidRPr="00B7670C" w:rsidRDefault="00B7670C" w:rsidP="00435D31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14:paraId="1EFA9338" w14:textId="77777777" w:rsidR="00B7670C" w:rsidRPr="00435D31" w:rsidRDefault="00435D31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35D31">
        <w:rPr>
          <w:rFonts w:ascii="Times New Roman" w:hAnsi="Times New Roman"/>
          <w:color w:val="000000"/>
          <w:sz w:val="24"/>
        </w:rPr>
        <w:t>&lt;&lt;cmgName&gt;&gt;</w:t>
      </w:r>
    </w:p>
    <w:p w14:paraId="0DEE9C0B" w14:textId="77777777" w:rsidR="00B7670C" w:rsidRDefault="00712BCE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Case Management Assistant,</w:t>
      </w:r>
      <w:r w:rsidR="00B7670C" w:rsidRPr="00B7670C">
        <w:rPr>
          <w:rFonts w:ascii="Times New Roman" w:hAnsi="Times New Roman"/>
          <w:sz w:val="24"/>
          <w:szCs w:val="24"/>
        </w:rPr>
        <w:t xml:space="preserve"> International Department</w:t>
      </w:r>
    </w:p>
    <w:p w14:paraId="15E51D87" w14:textId="77777777" w:rsidR="00F43C04" w:rsidRDefault="00F43C04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1AA7B1E" w14:textId="77777777" w:rsidR="00B7670C" w:rsidRPr="004522BA" w:rsidRDefault="00C3347F" w:rsidP="004522BA">
      <w:pPr>
        <w:tabs>
          <w:tab w:val="right" w:pos="936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Attachment</w:t>
      </w:r>
    </w:p>
    <w:sectPr w:rsidR="00B7670C" w:rsidRPr="004522BA" w:rsidSect="00B01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0B9E"/>
    <w:rsid w:val="00013A8C"/>
    <w:rsid w:val="00014963"/>
    <w:rsid w:val="00020B4A"/>
    <w:rsid w:val="00081255"/>
    <w:rsid w:val="000E1A4B"/>
    <w:rsid w:val="00113092"/>
    <w:rsid w:val="0016118A"/>
    <w:rsid w:val="00165EA3"/>
    <w:rsid w:val="0019742D"/>
    <w:rsid w:val="002003DD"/>
    <w:rsid w:val="003B157C"/>
    <w:rsid w:val="003C222E"/>
    <w:rsid w:val="003C6C2A"/>
    <w:rsid w:val="00401BD8"/>
    <w:rsid w:val="00435D31"/>
    <w:rsid w:val="00442852"/>
    <w:rsid w:val="004522BA"/>
    <w:rsid w:val="004717CE"/>
    <w:rsid w:val="004A261F"/>
    <w:rsid w:val="004B3210"/>
    <w:rsid w:val="00527BC3"/>
    <w:rsid w:val="00594F81"/>
    <w:rsid w:val="005A43BB"/>
    <w:rsid w:val="006378E5"/>
    <w:rsid w:val="006738BF"/>
    <w:rsid w:val="00703182"/>
    <w:rsid w:val="00712BCE"/>
    <w:rsid w:val="007C35FB"/>
    <w:rsid w:val="00816C7F"/>
    <w:rsid w:val="00940782"/>
    <w:rsid w:val="009A7C0D"/>
    <w:rsid w:val="009C4969"/>
    <w:rsid w:val="009D65D7"/>
    <w:rsid w:val="00A76362"/>
    <w:rsid w:val="00B01FE4"/>
    <w:rsid w:val="00B27212"/>
    <w:rsid w:val="00B7670C"/>
    <w:rsid w:val="00B934C6"/>
    <w:rsid w:val="00BE696B"/>
    <w:rsid w:val="00BF044E"/>
    <w:rsid w:val="00C11C0B"/>
    <w:rsid w:val="00C12623"/>
    <w:rsid w:val="00C3347F"/>
    <w:rsid w:val="00CB2808"/>
    <w:rsid w:val="00CD527D"/>
    <w:rsid w:val="00CD5D0B"/>
    <w:rsid w:val="00D839DD"/>
    <w:rsid w:val="00DF0B9E"/>
    <w:rsid w:val="00E4248A"/>
    <w:rsid w:val="00E76760"/>
    <w:rsid w:val="00EA368C"/>
    <w:rsid w:val="00EF77C2"/>
    <w:rsid w:val="00F42248"/>
    <w:rsid w:val="00F43C04"/>
    <w:rsid w:val="00FB3E7E"/>
    <w:rsid w:val="00FC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158700E"/>
  <w15:chartTrackingRefBased/>
  <w15:docId w15:val="{E5BB28FF-6BA8-49B7-816F-BC735FD54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FE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7670C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unhideWhenUsed/>
    <w:rsid w:val="00C11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1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1C0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1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1C0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C0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E767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FFepSummonsToHearing.dot</Template>
  <TotalTime>0</TotalTime>
  <Pages>2</Pages>
  <Words>222</Words>
  <Characters>1267</Characters>
  <Application>Microsoft Office Word</Application>
  <DocSecurity>0</DocSecurity>
  <PresentationFormat>[Compatibility Mode]</PresentationFormat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SLW</Company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Jurrens</dc:creator>
  <cp:keywords/>
  <dc:description/>
  <cp:lastModifiedBy>Jacob Burns</cp:lastModifiedBy>
  <cp:revision>2</cp:revision>
  <dcterms:created xsi:type="dcterms:W3CDTF">2024-06-03T23:53:00Z</dcterms:created>
  <dcterms:modified xsi:type="dcterms:W3CDTF">2024-06-03T23:53:00Z</dcterms:modified>
</cp:coreProperties>
</file>