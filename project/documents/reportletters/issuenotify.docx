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6DEC8" w14:textId="77777777" w:rsidR="004D7DB2" w:rsidRPr="002B495F" w:rsidRDefault="004D7DB2" w:rsidP="004D7DB2">
      <w:pPr>
        <w:tabs>
          <w:tab w:val="right" w:pos="9360"/>
        </w:tabs>
        <w:rPr>
          <w:sz w:val="20"/>
          <w:szCs w:val="20"/>
        </w:rPr>
      </w:pPr>
      <w:r w:rsidRPr="002B495F">
        <w:rPr>
          <w:b/>
          <w:bCs/>
          <w:sz w:val="20"/>
          <w:szCs w:val="20"/>
        </w:rPr>
        <w:t>&lt;&lt;WAName&gt;&gt; &lt;&lt;WAPhone&gt;&gt; - Direct Dial</w:t>
      </w:r>
      <w:r w:rsidRPr="002B495F">
        <w:rPr>
          <w:b/>
          <w:bCs/>
          <w:sz w:val="20"/>
          <w:szCs w:val="20"/>
        </w:rPr>
        <w:tab/>
        <w:t>&lt;&lt;paraName&gt;&gt; &lt;&lt;paraPhone&gt;&gt; - Direct Dial</w:t>
      </w:r>
    </w:p>
    <w:p w14:paraId="0D2D720E" w14:textId="77777777" w:rsidR="004D7DB2" w:rsidRPr="002B495F" w:rsidRDefault="004D7DB2" w:rsidP="004D7DB2">
      <w:pPr>
        <w:tabs>
          <w:tab w:val="right" w:pos="9360"/>
        </w:tabs>
      </w:pPr>
      <w:r w:rsidRPr="002B495F">
        <w:rPr>
          <w:b/>
          <w:bCs/>
          <w:sz w:val="20"/>
          <w:szCs w:val="20"/>
        </w:rPr>
        <w:t>&lt;&lt;WAEmail&gt;&gt;</w:t>
      </w:r>
      <w:r w:rsidRPr="002B495F">
        <w:rPr>
          <w:b/>
          <w:bCs/>
          <w:sz w:val="20"/>
          <w:szCs w:val="20"/>
        </w:rPr>
        <w:tab/>
        <w:t>&lt;&lt;paraEmail&gt;&gt;</w:t>
      </w:r>
    </w:p>
    <w:p w14:paraId="237D3CEF" w14:textId="77777777" w:rsidR="004D7DB2" w:rsidRPr="002B495F" w:rsidRDefault="004D7DB2" w:rsidP="004D7DB2">
      <w:pPr>
        <w:rPr>
          <w:b/>
          <w:bCs/>
        </w:rPr>
      </w:pPr>
    </w:p>
    <w:p w14:paraId="169758FF" w14:textId="77777777" w:rsidR="002E3193" w:rsidRDefault="002E3193" w:rsidP="002E3193">
      <w:r w:rsidRPr="00B41ADC">
        <w:t>&lt;&lt;currentDate&gt;&gt;</w:t>
      </w:r>
    </w:p>
    <w:p w14:paraId="473DDCA5" w14:textId="77777777" w:rsidR="002E3193" w:rsidRDefault="002E3193" w:rsidP="002E3193"/>
    <w:p w14:paraId="2B466DA6" w14:textId="77777777" w:rsidR="002E3193" w:rsidRDefault="002E3193" w:rsidP="002E3193">
      <w:pPr>
        <w:tabs>
          <w:tab w:val="left" w:pos="-1440"/>
        </w:tabs>
      </w:pPr>
      <w:r>
        <w:t>&lt;&lt;recipient&gt;&gt;</w:t>
      </w:r>
    </w:p>
    <w:p w14:paraId="47E94CA0" w14:textId="77777777" w:rsidR="002E3193" w:rsidRDefault="002E3193" w:rsidP="002E3193">
      <w:pPr>
        <w:tabs>
          <w:tab w:val="left" w:pos="-1440"/>
        </w:tabs>
      </w:pPr>
      <w:r>
        <w:t>&lt;&lt;corrContactTitle&gt;&gt;</w:t>
      </w:r>
    </w:p>
    <w:p w14:paraId="5C2D6F5D" w14:textId="77777777" w:rsidR="002E3193" w:rsidRDefault="002E3193" w:rsidP="002E3193">
      <w:pPr>
        <w:tabs>
          <w:tab w:val="left" w:pos="-1440"/>
        </w:tabs>
      </w:pPr>
      <w:r>
        <w:t>&lt;&lt;orgName&gt;&gt;</w:t>
      </w:r>
    </w:p>
    <w:p w14:paraId="56162970" w14:textId="77777777" w:rsidR="002E3193" w:rsidRDefault="002E3193" w:rsidP="002E3193">
      <w:pPr>
        <w:tabs>
          <w:tab w:val="right" w:pos="9360"/>
        </w:tabs>
      </w:pPr>
      <w:r>
        <w:t>&lt;&lt;workAddr&gt;&gt;</w:t>
      </w:r>
    </w:p>
    <w:p w14:paraId="2B4081AF" w14:textId="77777777" w:rsidR="002E3193" w:rsidRPr="00916BE0" w:rsidRDefault="002E3193" w:rsidP="002E3193">
      <w:pPr>
        <w:tabs>
          <w:tab w:val="right" w:pos="9360"/>
        </w:tabs>
      </w:pPr>
      <w:r>
        <w:t>&lt;&lt;CSZ&gt;&gt;</w:t>
      </w:r>
    </w:p>
    <w:p w14:paraId="64BBE1CD" w14:textId="77777777" w:rsidR="002E3193" w:rsidRDefault="002E3193" w:rsidP="002E3193">
      <w:pPr>
        <w:tabs>
          <w:tab w:val="right" w:pos="9360"/>
        </w:tabs>
      </w:pPr>
    </w:p>
    <w:p w14:paraId="16D25D67" w14:textId="77777777" w:rsidR="002E3193" w:rsidRDefault="002E3193" w:rsidP="008E3E7C">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1F55E96C" w14:textId="77777777" w:rsidR="002E3193" w:rsidRDefault="002E3193" w:rsidP="002E3193">
      <w:pPr>
        <w:tabs>
          <w:tab w:val="left" w:pos="720"/>
          <w:tab w:val="right" w:pos="9360"/>
        </w:tabs>
        <w:ind w:left="720" w:hanging="720"/>
        <w:rPr>
          <w:noProof/>
        </w:rPr>
      </w:pPr>
      <w:r>
        <w:rPr>
          <w:noProof/>
        </w:rPr>
        <w:tab/>
      </w:r>
      <w:smartTag w:uri="urn:schemas-microsoft-com:office:smarttags" w:element="place">
        <w:smartTag w:uri="urn:schemas-microsoft-com:office:smarttags" w:element="country-region">
          <w:r>
            <w:rPr>
              <w:noProof/>
            </w:rPr>
            <w:t>U.S.</w:t>
          </w:r>
        </w:smartTag>
      </w:smartTag>
      <w:r>
        <w:rPr>
          <w:noProof/>
        </w:rPr>
        <w:t xml:space="preserve"> Patent Application Serial No.: &lt;&lt;serialNo&gt;&gt;</w:t>
      </w:r>
    </w:p>
    <w:p w14:paraId="3DE8A622" w14:textId="77777777" w:rsidR="002E3193" w:rsidRDefault="002E3193" w:rsidP="002E3193">
      <w:pPr>
        <w:tabs>
          <w:tab w:val="left" w:pos="720"/>
          <w:tab w:val="right" w:pos="9360"/>
        </w:tabs>
        <w:ind w:left="720" w:hanging="720"/>
      </w:pPr>
      <w:r>
        <w:rPr>
          <w:noProof/>
        </w:rPr>
        <w:tab/>
        <w:t>Title:  &lt;&lt;title&gt;&gt;</w:t>
      </w:r>
    </w:p>
    <w:p w14:paraId="213A2E49" w14:textId="77777777" w:rsidR="00EA4128" w:rsidRDefault="00EA4128">
      <w:pPr>
        <w:rPr>
          <w:noProof/>
        </w:rPr>
      </w:pPr>
    </w:p>
    <w:p w14:paraId="500E6861" w14:textId="77777777" w:rsidR="00301E31" w:rsidRDefault="004D7DB2">
      <w:pPr>
        <w:rPr>
          <w:noProof/>
        </w:rPr>
      </w:pPr>
      <w:r>
        <w:t xml:space="preserve">Dear </w:t>
      </w:r>
      <w:r>
        <w:rPr>
          <w:noProof/>
        </w:rPr>
        <w:t>&lt;&lt;salutation&gt;&gt;</w:t>
      </w:r>
      <w:r>
        <w:t>:</w:t>
      </w:r>
    </w:p>
    <w:p w14:paraId="53C7447A" w14:textId="77777777" w:rsidR="00301E31" w:rsidRDefault="00301E31">
      <w:pPr>
        <w:rPr>
          <w:noProof/>
        </w:rPr>
      </w:pPr>
    </w:p>
    <w:p w14:paraId="1E9AE419" w14:textId="77777777" w:rsidR="00CD4B74" w:rsidRDefault="00CD4B74" w:rsidP="00CD4B74">
      <w:pPr>
        <w:rPr>
          <w:noProof/>
        </w:rPr>
      </w:pPr>
      <w:r>
        <w:t xml:space="preserve">The following represents new activity on the above mentioned matter. </w:t>
      </w:r>
    </w:p>
    <w:p w14:paraId="372D5C83" w14:textId="77777777" w:rsidR="00CD4B74" w:rsidRDefault="00CD4B74">
      <w:pPr>
        <w:rPr>
          <w:noProof/>
        </w:rPr>
      </w:pPr>
    </w:p>
    <w:p w14:paraId="6242E7BA" w14:textId="77777777" w:rsidR="00144061" w:rsidRDefault="00144061" w:rsidP="00144061">
      <w:pPr>
        <w:rPr>
          <w:noProof/>
        </w:rPr>
      </w:pPr>
      <w:r>
        <w:rPr>
          <w:noProof/>
        </w:rPr>
        <w:t>ACTION BEING REPORTED: Issue Notification received from the United States Patent and Trademark Office that states that the above-identified patent application will issue as U.S. Patent Number &lt;&lt;patNo&gt;&gt; on &lt;&lt;issueDate&gt;&gt;.</w:t>
      </w:r>
    </w:p>
    <w:p w14:paraId="3BC0B81E" w14:textId="77777777" w:rsidR="00144061" w:rsidRDefault="00144061" w:rsidP="00144061">
      <w:pPr>
        <w:rPr>
          <w:noProof/>
        </w:rPr>
      </w:pPr>
    </w:p>
    <w:p w14:paraId="6B641FCD" w14:textId="77777777" w:rsidR="00144061" w:rsidRDefault="00144061" w:rsidP="00144061">
      <w:pPr>
        <w:rPr>
          <w:noProof/>
        </w:rPr>
      </w:pPr>
      <w:r>
        <w:rPr>
          <w:noProof/>
        </w:rPr>
        <w:t>ACTION REQUIRED: None at this time.</w:t>
      </w:r>
    </w:p>
    <w:p w14:paraId="7B24F18E" w14:textId="77777777" w:rsidR="00144061" w:rsidRDefault="00144061" w:rsidP="00144061">
      <w:pPr>
        <w:rPr>
          <w:noProof/>
        </w:rPr>
      </w:pPr>
    </w:p>
    <w:p w14:paraId="5353DEFA" w14:textId="77777777" w:rsidR="00BF2C24" w:rsidRDefault="00144061" w:rsidP="00144061">
      <w:pPr>
        <w:rPr>
          <w:noProof/>
        </w:rPr>
      </w:pPr>
      <w:r>
        <w:rPr>
          <w:noProof/>
        </w:rPr>
        <w:t>ADDITIONAL NOTES: You may view your patent on-line after the issue date using the patent search database on the USPTO website (www.uspto.gov).  We will forward the Original Patent to you upon receipt.  If you have any questions regarding this matter, please contact &lt;&lt;WAName&gt;&gt; at &lt;&lt;WAPhone&gt;&gt;.</w:t>
      </w:r>
    </w:p>
    <w:p w14:paraId="539E098A" w14:textId="77777777" w:rsidR="00A933BD" w:rsidRDefault="00A933BD" w:rsidP="00144061">
      <w:pPr>
        <w:rPr>
          <w:noProof/>
        </w:rPr>
      </w:pPr>
    </w:p>
    <w:p w14:paraId="70E0E279" w14:textId="77777777" w:rsidR="004D7DB2" w:rsidRDefault="003121B4" w:rsidP="004D7DB2">
      <w:pPr>
        <w:widowControl/>
        <w:rPr>
          <w:noProof/>
        </w:rPr>
      </w:pPr>
      <w:r>
        <w:rPr>
          <w:noProof/>
        </w:rPr>
        <w:t>Sincerely,</w:t>
      </w:r>
    </w:p>
    <w:p w14:paraId="7E5D3902" w14:textId="77777777" w:rsidR="003121B4" w:rsidRDefault="003121B4" w:rsidP="004D7DB2">
      <w:pPr>
        <w:widowControl/>
        <w:rPr>
          <w:noProof/>
        </w:rPr>
      </w:pPr>
    </w:p>
    <w:p w14:paraId="59610812" w14:textId="77777777" w:rsidR="003121B4" w:rsidRDefault="003121B4" w:rsidP="004D7DB2">
      <w:pPr>
        <w:widowControl/>
        <w:rPr>
          <w:noProof/>
        </w:rPr>
      </w:pPr>
    </w:p>
    <w:p w14:paraId="7A7F8E9A" w14:textId="77777777" w:rsidR="003121B4" w:rsidRPr="00C247EA" w:rsidRDefault="003121B4" w:rsidP="004D7DB2">
      <w:pPr>
        <w:widowControl/>
      </w:pPr>
    </w:p>
    <w:p w14:paraId="0A8E91A6" w14:textId="77777777" w:rsidR="004D7DB2" w:rsidRPr="00C247EA" w:rsidRDefault="004D7DB2" w:rsidP="004D7DB2">
      <w:pPr>
        <w:pStyle w:val="Header"/>
        <w:tabs>
          <w:tab w:val="clear" w:pos="4320"/>
          <w:tab w:val="clear" w:pos="8640"/>
        </w:tabs>
      </w:pPr>
      <w:r w:rsidRPr="00C247EA">
        <w:t>&lt;&lt;</w:t>
      </w:r>
      <w:r w:rsidR="003121B4">
        <w:t>cmgName</w:t>
      </w:r>
      <w:r w:rsidRPr="00C247EA">
        <w:t>&gt;&gt;</w:t>
      </w:r>
    </w:p>
    <w:p w14:paraId="1A764FC5" w14:textId="77777777" w:rsidR="004D7DB2" w:rsidRPr="00C247EA" w:rsidRDefault="004D7DB2" w:rsidP="004D7DB2">
      <w:pPr>
        <w:rPr>
          <w:noProof/>
        </w:rPr>
      </w:pPr>
    </w:p>
    <w:p w14:paraId="47DEF076" w14:textId="77777777" w:rsidR="00BF2C24" w:rsidRDefault="003121B4" w:rsidP="004D7DB2">
      <w:r>
        <w:t>&lt;&lt;enclosures&gt;&gt;</w:t>
      </w:r>
    </w:p>
    <w:p w14:paraId="4EBBCC0A" w14:textId="77777777" w:rsidR="00BF2C24" w:rsidRDefault="00BF2C24"/>
    <w:tbl>
      <w:tblPr>
        <w:tblW w:w="9468" w:type="dxa"/>
        <w:tblLook w:val="01E0" w:firstRow="1" w:lastRow="1" w:firstColumn="1" w:lastColumn="1" w:noHBand="0" w:noVBand="0"/>
      </w:tblPr>
      <w:tblGrid>
        <w:gridCol w:w="1548"/>
        <w:gridCol w:w="7920"/>
      </w:tblGrid>
      <w:tr w:rsidR="00BF2C24" w14:paraId="143D1374" w14:textId="77777777">
        <w:tc>
          <w:tcPr>
            <w:tcW w:w="1548" w:type="dxa"/>
          </w:tcPr>
          <w:p w14:paraId="158F6810" w14:textId="77777777" w:rsidR="00BF2C24" w:rsidRDefault="00FE6EA9">
            <w:r>
              <w:t>&lt;&lt;ccTag&gt;&gt;</w:t>
            </w:r>
          </w:p>
        </w:tc>
        <w:tc>
          <w:tcPr>
            <w:tcW w:w="7920" w:type="dxa"/>
          </w:tcPr>
          <w:p w14:paraId="3997EBC7" w14:textId="77777777" w:rsidR="00BF2C24" w:rsidRDefault="00FE6EA9">
            <w:r>
              <w:t>&lt;&lt;ccName&gt;&gt;</w:t>
            </w:r>
          </w:p>
        </w:tc>
      </w:tr>
    </w:tbl>
    <w:p w14:paraId="061FFAAC" w14:textId="77777777" w:rsidR="00BF2C24" w:rsidRDefault="00BF2C24" w:rsidP="003121B4"/>
    <w:sectPr w:rsidR="00BF2C24" w:rsidSect="007D6D48">
      <w:headerReference w:type="default" r:id="rId6"/>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E0FB5" w14:textId="77777777" w:rsidR="004F5EC8" w:rsidRDefault="004F5EC8">
      <w:r>
        <w:separator/>
      </w:r>
    </w:p>
  </w:endnote>
  <w:endnote w:type="continuationSeparator" w:id="0">
    <w:p w14:paraId="36ED1871" w14:textId="77777777" w:rsidR="004F5EC8" w:rsidRDefault="004F5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04E70" w14:textId="77777777" w:rsidR="004F5EC8" w:rsidRDefault="004F5EC8">
      <w:r>
        <w:separator/>
      </w:r>
    </w:p>
  </w:footnote>
  <w:footnote w:type="continuationSeparator" w:id="0">
    <w:p w14:paraId="3AA2756A" w14:textId="77777777" w:rsidR="004F5EC8" w:rsidRDefault="004F5E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235A" w14:textId="77777777" w:rsidR="00A933BD" w:rsidRPr="00DE2363" w:rsidRDefault="00A933BD" w:rsidP="00DE2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1E31"/>
    <w:rsid w:val="00022254"/>
    <w:rsid w:val="00054DBC"/>
    <w:rsid w:val="000A5DA3"/>
    <w:rsid w:val="00144061"/>
    <w:rsid w:val="001D6D01"/>
    <w:rsid w:val="002B495F"/>
    <w:rsid w:val="002E3193"/>
    <w:rsid w:val="00301E31"/>
    <w:rsid w:val="003121B4"/>
    <w:rsid w:val="00356E2D"/>
    <w:rsid w:val="004D7DB2"/>
    <w:rsid w:val="004F5EC8"/>
    <w:rsid w:val="0055512A"/>
    <w:rsid w:val="005D3526"/>
    <w:rsid w:val="007D6D48"/>
    <w:rsid w:val="007D707F"/>
    <w:rsid w:val="00822C2E"/>
    <w:rsid w:val="008607FC"/>
    <w:rsid w:val="008E3E7C"/>
    <w:rsid w:val="009631DD"/>
    <w:rsid w:val="00A01159"/>
    <w:rsid w:val="00A933BD"/>
    <w:rsid w:val="00B807B1"/>
    <w:rsid w:val="00BA2C59"/>
    <w:rsid w:val="00BF2C24"/>
    <w:rsid w:val="00C21950"/>
    <w:rsid w:val="00CD290E"/>
    <w:rsid w:val="00CD4B74"/>
    <w:rsid w:val="00CD504A"/>
    <w:rsid w:val="00DA0FB1"/>
    <w:rsid w:val="00DD16FF"/>
    <w:rsid w:val="00DE2363"/>
    <w:rsid w:val="00EA4128"/>
    <w:rsid w:val="00EB6AFF"/>
    <w:rsid w:val="00EC565B"/>
    <w:rsid w:val="00FE6EA9"/>
    <w:rsid w:val="00FF3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14:docId w14:val="41E9DE31"/>
  <w15:chartTrackingRefBased/>
  <w15:docId w15:val="{20943544-E716-46B4-99A5-5C38F5D9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12A"/>
    <w:pPr>
      <w:widowControl w:val="0"/>
      <w:autoSpaceDE w:val="0"/>
      <w:autoSpaceDN w:val="0"/>
      <w:adjustRightInd w:val="0"/>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56E2D"/>
    <w:rPr>
      <w:rFonts w:ascii="Tahoma" w:hAnsi="Tahoma" w:cs="Tahoma"/>
      <w:sz w:val="16"/>
      <w:szCs w:val="16"/>
    </w:rPr>
  </w:style>
  <w:style w:type="character" w:styleId="CommentReference">
    <w:name w:val="annotation reference"/>
    <w:basedOn w:val="DefaultParagraphFont"/>
    <w:semiHidden/>
    <w:rsid w:val="0055512A"/>
    <w:rPr>
      <w:sz w:val="16"/>
      <w:szCs w:val="16"/>
    </w:rPr>
  </w:style>
  <w:style w:type="paragraph" w:styleId="CommentText">
    <w:name w:val="annotation text"/>
    <w:basedOn w:val="Normal"/>
    <w:semiHidden/>
    <w:rsid w:val="0055512A"/>
    <w:rPr>
      <w:sz w:val="20"/>
      <w:szCs w:val="20"/>
    </w:rPr>
  </w:style>
  <w:style w:type="paragraph" w:styleId="CommentSubject">
    <w:name w:val="annotation subject"/>
    <w:basedOn w:val="CommentText"/>
    <w:next w:val="CommentText"/>
    <w:semiHidden/>
    <w:rsid w:val="005551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77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issuenotify.dot</Template>
  <TotalTime>0</TotalTime>
  <Pages>1</Pages>
  <Words>154</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February 4, 2003</vt:lpstr>
    </vt:vector>
  </TitlesOfParts>
  <Company>SLWK</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February 4, 2003</dc:title>
  <dc:subject/>
  <dc:creator>Kacia Lee</dc:creator>
  <cp:keywords/>
  <dc:description/>
  <cp:lastModifiedBy>Jacob Burns</cp:lastModifiedBy>
  <cp:revision>2</cp:revision>
  <cp:lastPrinted>2007-05-24T15:53:00Z</cp:lastPrinted>
  <dcterms:created xsi:type="dcterms:W3CDTF">2024-06-03T23:53:00Z</dcterms:created>
  <dcterms:modified xsi:type="dcterms:W3CDTF">2024-06-03T23:53:00Z</dcterms:modified>
</cp:coreProperties>
</file>