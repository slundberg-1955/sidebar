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7B718" w14:textId="77777777" w:rsidR="0076024A" w:rsidRDefault="0076024A" w:rsidP="0076024A">
      <w:pPr>
        <w:pStyle w:val="NormalWeb"/>
        <w:spacing w:before="0" w:beforeAutospacing="0" w:after="0" w:afterAutospacing="0"/>
      </w:pPr>
      <w:r>
        <w:t xml:space="preserve">Subject line: </w:t>
      </w:r>
    </w:p>
    <w:p w14:paraId="5D7800BD" w14:textId="32D91B0F" w:rsidR="0076024A" w:rsidRDefault="0076024A" w:rsidP="0076024A">
      <w:pPr>
        <w:pStyle w:val="NormalWeb"/>
        <w:spacing w:before="0" w:beforeAutospacing="0" w:after="0" w:afterAutospacing="0"/>
      </w:pPr>
    </w:p>
    <w:p w14:paraId="4DEFEFA1" w14:textId="5EEEE992" w:rsidR="00946A70" w:rsidRDefault="00946A70" w:rsidP="0076024A">
      <w:pPr>
        <w:pStyle w:val="NormalWeb"/>
        <w:spacing w:before="0" w:beforeAutospacing="0" w:after="0" w:afterAutospacing="0"/>
      </w:pPr>
      <w:r>
        <w:t xml:space="preserve">&lt;&lt;orgName&gt;&gt;: &lt;&lt;clientRefNo&gt;&gt; / SLW Ref: &lt;&lt;matterNo&gt;&gt; / </w:t>
      </w:r>
      <w:r w:rsidRPr="00946A70">
        <w:t>SLW</w:t>
      </w:r>
      <w:r>
        <w:t xml:space="preserve"> Report Out: Issue Fee filed</w:t>
      </w:r>
    </w:p>
    <w:p w14:paraId="4575419F" w14:textId="3E635611" w:rsidR="00946A70" w:rsidRDefault="00946A70" w:rsidP="0076024A">
      <w:pPr>
        <w:pStyle w:val="NormalWeb"/>
        <w:spacing w:before="0" w:beforeAutospacing="0" w:after="0" w:afterAutospacing="0"/>
      </w:pPr>
    </w:p>
    <w:p w14:paraId="03E993D6" w14:textId="77777777" w:rsidR="00946A70" w:rsidRDefault="00946A70" w:rsidP="0076024A">
      <w:pPr>
        <w:pStyle w:val="NormalWeb"/>
        <w:spacing w:before="0" w:beforeAutospacing="0" w:after="0" w:afterAutospacing="0"/>
      </w:pPr>
    </w:p>
    <w:p w14:paraId="16903532" w14:textId="77777777" w:rsidR="0076024A" w:rsidRDefault="0076024A" w:rsidP="0076024A">
      <w:pPr>
        <w:pStyle w:val="NormalWeb"/>
        <w:spacing w:before="0" w:beforeAutospacing="0" w:after="0" w:afterAutospacing="0"/>
      </w:pPr>
    </w:p>
    <w:p w14:paraId="3555781C" w14:textId="638D7720" w:rsidR="0076024A" w:rsidRDefault="0076024A" w:rsidP="0076024A">
      <w:pPr>
        <w:pStyle w:val="NormalWeb"/>
        <w:spacing w:before="0" w:beforeAutospacing="0" w:after="0" w:afterAutospacing="0"/>
      </w:pPr>
      <w:r>
        <w:t>Body:</w:t>
      </w:r>
    </w:p>
    <w:p w14:paraId="451FF33C" w14:textId="75C31677" w:rsidR="00AD13D7" w:rsidRDefault="00AD13D7" w:rsidP="0076024A">
      <w:pPr>
        <w:pStyle w:val="NormalWeb"/>
        <w:spacing w:before="0" w:beforeAutospacing="0" w:after="0" w:afterAutospacing="0"/>
      </w:pPr>
    </w:p>
    <w:p w14:paraId="40F4F0C6" w14:textId="77777777" w:rsidR="00AD13D7" w:rsidRDefault="00AD13D7" w:rsidP="00AD13D7">
      <w:pPr>
        <w:pStyle w:val="NormalWeb"/>
        <w:spacing w:before="0" w:beforeAutospacing="0" w:after="0" w:afterAutospacing="0"/>
      </w:pPr>
      <w:r>
        <w:t>&lt;&lt;THIS.upperFirmName&gt;&gt;</w:t>
      </w:r>
    </w:p>
    <w:p w14:paraId="0FC5BA0B" w14:textId="77777777" w:rsidR="00AD13D7" w:rsidRDefault="00AD13D7" w:rsidP="00AD13D7">
      <w:pPr>
        <w:pStyle w:val="NormalWeb"/>
        <w:spacing w:before="0" w:beforeAutospacing="0" w:after="0" w:afterAutospacing="0"/>
      </w:pPr>
    </w:p>
    <w:p w14:paraId="2F7EF0DE" w14:textId="77777777" w:rsidR="00AD13D7" w:rsidRDefault="00AD13D7" w:rsidP="00AD13D7">
      <w:pPr>
        <w:pStyle w:val="NormalWeb"/>
        <w:spacing w:before="0" w:beforeAutospacing="0" w:after="0" w:afterAutospacing="0"/>
      </w:pPr>
      <w:r>
        <w:t>&lt;&lt;THIS.WAName&gt;&gt; &lt;&lt;THIS.WAPhone&gt;&gt;  &lt;&lt;THIS.WAEmail&gt;&gt;</w:t>
      </w:r>
    </w:p>
    <w:p w14:paraId="33EB4952" w14:textId="77777777" w:rsidR="00AD13D7" w:rsidRDefault="00AD13D7" w:rsidP="00AD13D7">
      <w:pPr>
        <w:pStyle w:val="NormalWeb"/>
        <w:spacing w:before="0" w:beforeAutospacing="0" w:after="0" w:afterAutospacing="0"/>
      </w:pPr>
      <w:r>
        <w:t>&lt;&lt;THIS.paraName&gt;&gt; &lt;&lt;THIS.paraPhone&gt;&gt;  &lt;&lt;THIS.paraEmail&gt;&gt;</w:t>
      </w:r>
    </w:p>
    <w:p w14:paraId="64688C01" w14:textId="77777777" w:rsidR="00AD13D7" w:rsidRDefault="00AD13D7" w:rsidP="00AD13D7">
      <w:pPr>
        <w:pStyle w:val="NormalWeb"/>
        <w:spacing w:before="0" w:beforeAutospacing="0" w:after="0" w:afterAutospacing="0"/>
      </w:pPr>
    </w:p>
    <w:p w14:paraId="19CFEB91" w14:textId="77777777" w:rsidR="00AD13D7" w:rsidRDefault="00AD13D7" w:rsidP="00AD13D7">
      <w:pPr>
        <w:pStyle w:val="NormalWeb"/>
        <w:spacing w:before="0" w:beforeAutospacing="0" w:after="0" w:afterAutospacing="0"/>
      </w:pPr>
      <w:r>
        <w:t>Re:</w:t>
      </w:r>
      <w:r>
        <w:tab/>
        <w:t>&lt;&lt;THIS.orgName&gt;&gt; &lt;&lt;THIS.clientRefNo&gt;&gt; - SLW Ref. No. &lt;&lt;THIS.matterNo&gt;&gt;</w:t>
      </w:r>
    </w:p>
    <w:p w14:paraId="588CCE0D" w14:textId="77777777" w:rsidR="00AD13D7" w:rsidRDefault="00AD13D7" w:rsidP="00AD13D7">
      <w:pPr>
        <w:pStyle w:val="NormalWeb"/>
        <w:spacing w:before="0" w:beforeAutospacing="0" w:after="0" w:afterAutospacing="0"/>
      </w:pPr>
      <w:r>
        <w:tab/>
        <w:t>Patent Application Serial No.: &lt;&lt;THIS.serialNo&gt;&gt;, filed &lt;&lt;THIS.filedDate&gt;&gt;</w:t>
      </w:r>
    </w:p>
    <w:p w14:paraId="2CC9A14A" w14:textId="77777777" w:rsidR="00AD13D7" w:rsidRDefault="00AD13D7" w:rsidP="00AD13D7">
      <w:pPr>
        <w:pStyle w:val="NormalWeb"/>
        <w:spacing w:before="0" w:beforeAutospacing="0" w:after="0" w:afterAutospacing="0"/>
      </w:pPr>
      <w:r>
        <w:tab/>
        <w:t>Title:  &lt;&lt;THIS.title&gt;&gt;</w:t>
      </w:r>
    </w:p>
    <w:p w14:paraId="4E3D622F" w14:textId="77777777" w:rsidR="00AD13D7" w:rsidRDefault="00AD13D7" w:rsidP="00AD13D7">
      <w:pPr>
        <w:pStyle w:val="NormalWeb"/>
        <w:spacing w:before="0" w:beforeAutospacing="0" w:after="0" w:afterAutospacing="0"/>
      </w:pPr>
    </w:p>
    <w:p w14:paraId="5841D2FB" w14:textId="23EC77CC" w:rsidR="00AD13D7" w:rsidRDefault="00AD13D7" w:rsidP="00AD13D7">
      <w:pPr>
        <w:pStyle w:val="NormalWeb"/>
        <w:spacing w:before="0" w:beforeAutospacing="0" w:after="0" w:afterAutospacing="0"/>
      </w:pPr>
      <w:r>
        <w:t>The following represents new activity on the above mentioned matter.</w:t>
      </w:r>
    </w:p>
    <w:p w14:paraId="604449F5" w14:textId="7F4E2C78" w:rsidR="00F5384E" w:rsidRDefault="0076024A" w:rsidP="00052384">
      <w:pPr>
        <w:pStyle w:val="NormalWeb"/>
        <w:spacing w:before="0" w:beforeAutospacing="0" w:after="0" w:afterAutospacing="0"/>
      </w:pPr>
      <w:r>
        <w:t xml:space="preserve">     </w:t>
      </w:r>
      <w:r>
        <w:br/>
        <w:t xml:space="preserve">INFORMATION BEING REPORTED:  </w:t>
      </w:r>
      <w:r w:rsidR="00F5384E" w:rsidRPr="00F5384E">
        <w:t xml:space="preserve">We are pleased to report that the issue fee was paid for this application on </w:t>
      </w:r>
      <w:r w:rsidR="00F5384E">
        <w:t>&lt;&lt;dateFiled&gt;&gt;</w:t>
      </w:r>
      <w:r w:rsidR="00F5384E" w:rsidRPr="00F5384E">
        <w:t>. A copy of our submission to the USPTO is attached for your reference.</w:t>
      </w:r>
    </w:p>
    <w:p w14:paraId="0A99EACB" w14:textId="39C967B5" w:rsidR="00052384" w:rsidRDefault="00052384" w:rsidP="0076024A">
      <w:pPr>
        <w:pStyle w:val="NormalWeb"/>
        <w:spacing w:before="0" w:beforeAutospacing="0" w:after="0" w:afterAutospacing="0"/>
      </w:pPr>
    </w:p>
    <w:p w14:paraId="7E9C55C1" w14:textId="024927D2" w:rsidR="003A6E26" w:rsidRDefault="003A6E26" w:rsidP="0076024A">
      <w:pPr>
        <w:pStyle w:val="NormalWeb"/>
        <w:spacing w:before="0" w:beforeAutospacing="0" w:after="0" w:afterAutospacing="0"/>
      </w:pPr>
      <w:r w:rsidRPr="003A6E26">
        <w:rPr>
          <w:highlight w:val="yellow"/>
        </w:rPr>
        <w:t xml:space="preserve">ACTION NEEDED: </w:t>
      </w:r>
      <w:r w:rsidR="00324BC5" w:rsidRPr="00324BC5">
        <w:rPr>
          <w:color w:val="000000"/>
          <w:highlight w:val="yellow"/>
        </w:rPr>
        <w:t>Please instruct us as to whether any continuing application filing is desired.</w:t>
      </w:r>
    </w:p>
    <w:p w14:paraId="7E4BB771" w14:textId="77777777" w:rsidR="003A6E26" w:rsidRDefault="003A6E26" w:rsidP="0076024A">
      <w:pPr>
        <w:pStyle w:val="NormalWeb"/>
        <w:spacing w:before="0" w:beforeAutospacing="0" w:after="0" w:afterAutospacing="0"/>
      </w:pPr>
    </w:p>
    <w:p w14:paraId="5A6F8AE9" w14:textId="068BDB6F" w:rsidR="00052384" w:rsidRDefault="00052384" w:rsidP="0076024A">
      <w:pPr>
        <w:pStyle w:val="NormalWeb"/>
        <w:spacing w:before="0" w:beforeAutospacing="0" w:after="0" w:afterAutospacing="0"/>
      </w:pPr>
      <w:r w:rsidRPr="00052384">
        <w:t>ADDITIONAL NOTES:  If you have any questions or comments, please contact &lt;&lt;THIS.WAName&gt;&gt; at &lt;&lt;THIS.WAPhone&gt;&gt; or &lt;&lt;THIS.paraName&gt;&gt; at &lt;&lt;THIS.paraPhone&gt;&gt;.</w:t>
      </w:r>
    </w:p>
    <w:p w14:paraId="64F27E9A" w14:textId="45EFCB89" w:rsidR="00052384" w:rsidRDefault="00052384" w:rsidP="0076024A">
      <w:pPr>
        <w:pStyle w:val="NormalWeb"/>
        <w:spacing w:before="0" w:beforeAutospacing="0" w:after="0" w:afterAutospacing="0"/>
      </w:pPr>
    </w:p>
    <w:p w14:paraId="41A49C2D" w14:textId="2F21ECBB" w:rsidR="0076024A" w:rsidRDefault="009B51CF" w:rsidP="0076024A">
      <w:pPr>
        <w:pStyle w:val="NormalWeb"/>
        <w:spacing w:before="0" w:beforeAutospacing="0" w:after="0" w:afterAutospacing="0"/>
      </w:pPr>
      <w:r>
        <w:t>Reported by:</w:t>
      </w:r>
    </w:p>
    <w:p w14:paraId="6308405D" w14:textId="77777777" w:rsidR="0076024A" w:rsidRDefault="0076024A" w:rsidP="0076024A">
      <w:pPr>
        <w:pStyle w:val="NormalWeb"/>
        <w:spacing w:before="0" w:beforeAutospacing="0" w:after="0" w:afterAutospacing="0"/>
      </w:pPr>
    </w:p>
    <w:p w14:paraId="4E9A1DB4" w14:textId="77777777" w:rsidR="0076024A" w:rsidRDefault="0076024A" w:rsidP="0076024A">
      <w:pPr>
        <w:pStyle w:val="NormalWeb"/>
        <w:spacing w:before="0" w:beforeAutospacing="0" w:after="0" w:afterAutospacing="0"/>
      </w:pPr>
      <w:r>
        <w:t>&lt;&lt;this.cmgName&gt;&gt;</w:t>
      </w:r>
    </w:p>
    <w:p w14:paraId="71F7B335" w14:textId="7322A8D0" w:rsidR="008D61B2" w:rsidRDefault="008D61B2" w:rsidP="0076024A">
      <w:pPr>
        <w:spacing w:after="0" w:line="240" w:lineRule="auto"/>
      </w:pPr>
    </w:p>
    <w:sectPr w:rsidR="008D6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4A"/>
    <w:rsid w:val="00052384"/>
    <w:rsid w:val="00324BC5"/>
    <w:rsid w:val="00385832"/>
    <w:rsid w:val="003A6E26"/>
    <w:rsid w:val="004403AA"/>
    <w:rsid w:val="00683DDF"/>
    <w:rsid w:val="0076024A"/>
    <w:rsid w:val="008D61B2"/>
    <w:rsid w:val="00932549"/>
    <w:rsid w:val="00946A70"/>
    <w:rsid w:val="009B51CF"/>
    <w:rsid w:val="00AD13D7"/>
    <w:rsid w:val="00BC0CF7"/>
    <w:rsid w:val="00E372AA"/>
    <w:rsid w:val="00F5384E"/>
    <w:rsid w:val="00F5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8AA6A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024A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IssueFee.dotx</Template>
  <TotalTime>0</TotalTime>
  <Pages>1</Pages>
  <Words>144</Words>
  <Characters>826</Characters>
  <Application>Microsoft Office Word</Application>
  <DocSecurity>0</DocSecurity>
  <PresentationFormat/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 Fee report out.docx</dc:title>
  <dc:subject/>
  <dc:creator>Emily Bates</dc:creator>
  <cp:keywords/>
  <dc:description/>
  <cp:lastModifiedBy>Jacob Burns</cp:lastModifiedBy>
  <cp:revision>2</cp:revision>
  <dcterms:created xsi:type="dcterms:W3CDTF">2024-06-03T23:53:00Z</dcterms:created>
  <dcterms:modified xsi:type="dcterms:W3CDTF">2024-06-03T23:53:00Z</dcterms:modified>
</cp:coreProperties>
</file>