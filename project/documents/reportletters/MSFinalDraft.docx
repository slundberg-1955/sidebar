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F9D9" w14:textId="6AA73522" w:rsidR="00AD6814" w:rsidRDefault="00AD6814" w:rsidP="00AD6814">
      <w:pPr>
        <w:spacing w:after="0" w:line="240" w:lineRule="auto"/>
      </w:pPr>
      <w:r>
        <w:t>MS Email – Final Draft to MS for Approval</w:t>
      </w:r>
    </w:p>
    <w:p w14:paraId="0247E2BC" w14:textId="77777777" w:rsidR="00AD6814" w:rsidRDefault="00AD6814" w:rsidP="00AD6814">
      <w:pPr>
        <w:spacing w:after="0" w:line="240" w:lineRule="auto"/>
      </w:pPr>
    </w:p>
    <w:p w14:paraId="1AD2052A" w14:textId="77777777" w:rsidR="00AD6814" w:rsidRDefault="00AD6814" w:rsidP="00AD6814">
      <w:pPr>
        <w:spacing w:after="0" w:line="240" w:lineRule="auto"/>
      </w:pPr>
    </w:p>
    <w:p w14:paraId="061CDEF3" w14:textId="77777777" w:rsidR="00AD6814" w:rsidRPr="00D0567B" w:rsidRDefault="00AD6814" w:rsidP="00AD6814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Subject line:</w:t>
      </w:r>
    </w:p>
    <w:p w14:paraId="1CA1CDB9" w14:textId="71684B7B" w:rsidR="00AD6814" w:rsidRDefault="00AD6814" w:rsidP="00AD6814">
      <w:pPr>
        <w:spacing w:after="0" w:line="240" w:lineRule="auto"/>
      </w:pPr>
      <w:r w:rsidRPr="00D0567B">
        <w:t>&lt;&lt;This.clientRefNo&gt;&gt;</w:t>
      </w:r>
      <w:r>
        <w:t xml:space="preserve"> - </w:t>
      </w:r>
      <w:r w:rsidRPr="00AD6814">
        <w:rPr>
          <w:rFonts w:cstheme="minorHAnsi"/>
          <w:color w:val="000000"/>
          <w:shd w:val="clear" w:color="auto" w:fill="FFFFFF"/>
        </w:rPr>
        <w:t>Admin/Disclosure Meeting Summary</w:t>
      </w:r>
      <w:r>
        <w:t xml:space="preserve"> - </w:t>
      </w:r>
      <w:r w:rsidRPr="00D0567B">
        <w:t>&lt;&lt;This.matterNo&gt;&gt;</w:t>
      </w:r>
    </w:p>
    <w:p w14:paraId="065DE397" w14:textId="77777777" w:rsidR="00AD6814" w:rsidRDefault="00AD6814" w:rsidP="00AD6814">
      <w:pPr>
        <w:spacing w:after="0" w:line="240" w:lineRule="auto"/>
      </w:pPr>
    </w:p>
    <w:p w14:paraId="5AF0BFDE" w14:textId="77777777" w:rsidR="00AD6814" w:rsidRDefault="00AD6814" w:rsidP="00AD6814">
      <w:pPr>
        <w:spacing w:after="0" w:line="240" w:lineRule="auto"/>
      </w:pPr>
    </w:p>
    <w:p w14:paraId="60FD8156" w14:textId="77777777" w:rsidR="00AD6814" w:rsidRPr="00D0567B" w:rsidRDefault="00AD6814" w:rsidP="00AD6814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Body:</w:t>
      </w:r>
    </w:p>
    <w:p w14:paraId="7857AA56" w14:textId="77777777" w:rsidR="00AD6814" w:rsidRPr="00603594" w:rsidRDefault="00AD6814" w:rsidP="00AD6814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MSFT Reference: </w:t>
      </w:r>
      <w:r w:rsidRPr="00603594">
        <w:rPr>
          <w:rFonts w:cstheme="minorHAnsi"/>
        </w:rPr>
        <w:t>&lt;&lt;This.clientRefNo&gt;&gt;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Agent: Schwegman, Lundberg &amp; Woessner (539483451)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 xml:space="preserve">Agent Reference: </w:t>
      </w:r>
      <w:r w:rsidRPr="00603594">
        <w:rPr>
          <w:rFonts w:cstheme="minorHAnsi"/>
        </w:rPr>
        <w:t>&lt;&lt;This.matterNo&gt;&gt;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Contact: &lt;&lt;this.WAName&gt;&gt;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 Phone: &lt;&lt;this.WAPhone&gt;&gt;</w:t>
      </w:r>
    </w:p>
    <w:p w14:paraId="562EAD3C" w14:textId="77777777" w:rsidR="00AD6814" w:rsidRPr="00603594" w:rsidRDefault="00AD6814" w:rsidP="00AD6814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Agent Contact Email: &lt;&lt;This.WAEmail&gt;&gt;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Title: &lt;&lt;This.title&gt;&gt;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Date: &lt;&lt;This.filedDate&gt;&gt;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Number: &lt;&lt;This.serialNo&gt;&gt;</w:t>
      </w:r>
    </w:p>
    <w:p w14:paraId="57B8CAB6" w14:textId="780021A7" w:rsidR="00AD6814" w:rsidRPr="00603594" w:rsidRDefault="00AD6814" w:rsidP="00AD6814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0D7E8692" w14:textId="77777777" w:rsidR="00AD6814" w:rsidRPr="00603594" w:rsidRDefault="00AD6814" w:rsidP="00AD6814">
      <w:pPr>
        <w:pStyle w:val="NormalWeb"/>
        <w:textAlignment w:val="baseline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Attached please find the final draft of the application and drawings for the above identified application. </w:t>
      </w:r>
    </w:p>
    <w:p w14:paraId="49FD4AAF" w14:textId="77777777" w:rsidR="00AD6814" w:rsidRPr="00603594" w:rsidRDefault="00AD6814" w:rsidP="00AD681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The inventors have approved the application for filing. </w:t>
      </w:r>
    </w:p>
    <w:p w14:paraId="1526E588" w14:textId="77777777" w:rsidR="00AD6814" w:rsidRPr="00603594" w:rsidRDefault="00AD6814" w:rsidP="00AD681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Please review and provide your comments and/or approval for filing. </w:t>
      </w:r>
    </w:p>
    <w:p w14:paraId="1040509A" w14:textId="77777777" w:rsidR="00AD6814" w:rsidRPr="00603594" w:rsidRDefault="00AD6814" w:rsidP="00AD681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Upon receipt of your approval, I will prepare the formal documents and send to the inventors for signature.</w:t>
      </w:r>
    </w:p>
    <w:p w14:paraId="0E60CE48" w14:textId="77777777" w:rsidR="00AD6814" w:rsidRPr="00603594" w:rsidRDefault="00AD6814" w:rsidP="00AD681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Thank you,</w:t>
      </w:r>
    </w:p>
    <w:p w14:paraId="32D66BAF" w14:textId="22FB547C" w:rsidR="00AD6814" w:rsidRPr="00603594" w:rsidRDefault="00AD6814" w:rsidP="00AD681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3594">
        <w:rPr>
          <w:rFonts w:asciiTheme="minorHAnsi" w:hAnsiTheme="minorHAnsi" w:cstheme="minorHAnsi"/>
          <w:sz w:val="22"/>
          <w:szCs w:val="22"/>
        </w:rPr>
        <w:t>&lt;&lt;this.paraName&gt;&gt;, Paralegal</w:t>
      </w:r>
    </w:p>
    <w:p w14:paraId="674581E1" w14:textId="77777777" w:rsidR="00AD6814" w:rsidRPr="00603594" w:rsidRDefault="00AD6814" w:rsidP="00AD6814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709485CD" w14:textId="77777777" w:rsidR="00AD6814" w:rsidRPr="00603594" w:rsidRDefault="00AD6814" w:rsidP="00AD6814">
      <w:pPr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WARNING: This document may contain HBI-Microsoft Confidential information and should be treated accordingly.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Attorney-Client Privileged Communication</w:t>
      </w:r>
      <w:r w:rsidRPr="00603594">
        <w:rPr>
          <w:rFonts w:cstheme="minorHAnsi"/>
          <w:color w:val="000000"/>
          <w:shd w:val="clear" w:color="auto" w:fill="FFFFFF"/>
        </w:rPr>
        <w:br/>
        <w:t>Attorney Work Product</w:t>
      </w:r>
    </w:p>
    <w:p w14:paraId="44CC906E" w14:textId="77777777" w:rsidR="00547593" w:rsidRDefault="00547593"/>
    <w:sectPr w:rsidR="00547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14"/>
    <w:rsid w:val="002D5573"/>
    <w:rsid w:val="00547593"/>
    <w:rsid w:val="00603594"/>
    <w:rsid w:val="0086071B"/>
    <w:rsid w:val="00AD6814"/>
    <w:rsid w:val="00F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453B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68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MSFinalDraft.dotx</Template>
  <TotalTime>0</TotalTime>
  <Pages>1</Pages>
  <Words>152</Words>
  <Characters>873</Characters>
  <Application>Microsoft Office Word</Application>
  <DocSecurity>0</DocSecurity>
  <PresentationFormat/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MSFinalDraft.docx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