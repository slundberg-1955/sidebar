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AA04" w14:textId="77777777" w:rsidR="00BE608D" w:rsidRDefault="00BE608D" w:rsidP="00BE608D">
      <w:pPr>
        <w:spacing w:after="0" w:line="240" w:lineRule="auto"/>
      </w:pPr>
      <w:r>
        <w:t>SCHWEGMAN, LUNDBERG &amp; WOESSNER, P.A.</w:t>
      </w:r>
    </w:p>
    <w:p w14:paraId="4C1208EF" w14:textId="77777777" w:rsidR="00BE608D" w:rsidRDefault="00BE608D" w:rsidP="00BE608D">
      <w:pPr>
        <w:spacing w:after="0" w:line="240" w:lineRule="auto"/>
      </w:pPr>
    </w:p>
    <w:p w14:paraId="6AED9C7A" w14:textId="77777777" w:rsidR="00BE608D" w:rsidRDefault="00BE608D" w:rsidP="00BE608D">
      <w:pPr>
        <w:spacing w:after="0" w:line="240" w:lineRule="auto"/>
      </w:pPr>
      <w:r>
        <w:t>&lt;&lt;This.WAName&gt;&gt; &lt;&lt;This.WAPhone&gt;&gt;</w:t>
      </w:r>
    </w:p>
    <w:p w14:paraId="3898E47D" w14:textId="77777777" w:rsidR="00BE608D" w:rsidRDefault="00BE608D" w:rsidP="00BE608D">
      <w:pPr>
        <w:spacing w:after="0" w:line="240" w:lineRule="auto"/>
      </w:pPr>
      <w:r>
        <w:t>&lt;&lt;This.WAEmail&gt;&gt;</w:t>
      </w:r>
    </w:p>
    <w:p w14:paraId="5C82661A" w14:textId="77777777" w:rsidR="00BE608D" w:rsidRDefault="00BE608D" w:rsidP="00BE608D">
      <w:pPr>
        <w:spacing w:after="0" w:line="240" w:lineRule="auto"/>
      </w:pPr>
    </w:p>
    <w:p w14:paraId="1193D35B" w14:textId="77777777" w:rsidR="00BE608D" w:rsidRDefault="00BE608D" w:rsidP="00BE608D">
      <w:pPr>
        <w:spacing w:after="0" w:line="240" w:lineRule="auto"/>
      </w:pPr>
      <w:r>
        <w:t>&lt;&lt;This.paraName&gt;&gt; &lt;&lt;This.paraPhone&gt;&gt;</w:t>
      </w:r>
    </w:p>
    <w:p w14:paraId="6F2010B7" w14:textId="77777777" w:rsidR="00BE608D" w:rsidRDefault="00BE608D" w:rsidP="00BE608D">
      <w:pPr>
        <w:spacing w:after="0" w:line="240" w:lineRule="auto"/>
      </w:pPr>
      <w:r>
        <w:t>&lt;&lt;This.paraEmail&gt;&gt;</w:t>
      </w:r>
    </w:p>
    <w:p w14:paraId="3C2E2156" w14:textId="77777777" w:rsidR="00BE608D" w:rsidRDefault="00BE608D" w:rsidP="00BE608D">
      <w:pPr>
        <w:spacing w:after="0" w:line="240" w:lineRule="auto"/>
      </w:pPr>
    </w:p>
    <w:p w14:paraId="50C1A699" w14:textId="77777777" w:rsidR="00BE608D" w:rsidRDefault="00BE608D" w:rsidP="00BE608D">
      <w:pPr>
        <w:spacing w:after="0" w:line="240" w:lineRule="auto"/>
      </w:pPr>
      <w:r>
        <w:t>Re:   &lt;&lt;This.orgName&gt;&gt; &lt;&lt;This.clientRefNo&gt;&gt; - SLW Ref. No. &lt;&lt;This.matterNo&gt;&gt;</w:t>
      </w:r>
    </w:p>
    <w:p w14:paraId="30212AED" w14:textId="3C4EC09D" w:rsidR="00BE608D" w:rsidRDefault="00BE608D" w:rsidP="00BE608D">
      <w:pPr>
        <w:spacing w:after="0" w:line="240" w:lineRule="auto"/>
      </w:pPr>
      <w:r>
        <w:tab/>
        <w:t>&lt;&lt;</w:t>
      </w:r>
      <w:r w:rsidR="005B2F5A">
        <w:t>THIS.</w:t>
      </w:r>
      <w:r>
        <w:t>matterCountryName&gt;&gt; Application No. &lt;&lt;This.serialNo&gt;&gt;</w:t>
      </w:r>
    </w:p>
    <w:p w14:paraId="03789CCB" w14:textId="77777777" w:rsidR="00BE608D" w:rsidRDefault="00BE608D" w:rsidP="00BE608D">
      <w:pPr>
        <w:spacing w:after="0" w:line="240" w:lineRule="auto"/>
      </w:pPr>
      <w:r>
        <w:tab/>
        <w:t>Title: &lt;&lt;This.title&gt;&gt;</w:t>
      </w:r>
    </w:p>
    <w:p w14:paraId="4523D14B" w14:textId="77777777" w:rsidR="00BE608D" w:rsidRDefault="00BE608D" w:rsidP="00BE608D">
      <w:pPr>
        <w:spacing w:after="0" w:line="240" w:lineRule="auto"/>
      </w:pPr>
    </w:p>
    <w:p w14:paraId="0A20F0E8" w14:textId="03D9E1BB" w:rsidR="00BE608D" w:rsidRDefault="00BE608D" w:rsidP="00BE608D">
      <w:pPr>
        <w:spacing w:after="0" w:line="240" w:lineRule="auto"/>
      </w:pPr>
      <w:r>
        <w:t xml:space="preserve">The following represents new activity on the </w:t>
      </w:r>
      <w:r w:rsidR="004C7E70">
        <w:t>above-mentioned</w:t>
      </w:r>
      <w:r>
        <w:t xml:space="preserve"> matter. </w:t>
      </w:r>
    </w:p>
    <w:p w14:paraId="2CC6B2C6" w14:textId="77777777" w:rsidR="00BE608D" w:rsidRDefault="00BE608D" w:rsidP="00BE608D">
      <w:pPr>
        <w:spacing w:after="0" w:line="240" w:lineRule="auto"/>
      </w:pPr>
    </w:p>
    <w:p w14:paraId="5DC51C23" w14:textId="3949E35B" w:rsidR="00BE608D" w:rsidRDefault="00BE608D" w:rsidP="00BE608D">
      <w:pPr>
        <w:spacing w:after="0" w:line="240" w:lineRule="auto"/>
      </w:pPr>
      <w:r>
        <w:t xml:space="preserve">ACTION REQUIRED:  </w:t>
      </w:r>
      <w:r w:rsidR="00465B3C">
        <w:t xml:space="preserve">Instructions to file </w:t>
      </w:r>
      <w:r w:rsidR="007462B8">
        <w:t>Request for Examination</w:t>
      </w:r>
      <w:r>
        <w:t xml:space="preserve"> </w:t>
      </w:r>
    </w:p>
    <w:p w14:paraId="6DD54C1F" w14:textId="588D8AFF" w:rsidR="00BE608D" w:rsidRDefault="00BE608D" w:rsidP="00BE608D">
      <w:pPr>
        <w:spacing w:after="0" w:line="240" w:lineRule="auto"/>
      </w:pPr>
      <w:r>
        <w:t>Date Due:  &lt;</w:t>
      </w:r>
      <w:r w:rsidR="00D91800">
        <w:t>&lt;REXN</w:t>
      </w:r>
      <w:r>
        <w:t>dueDate&gt;&gt;</w:t>
      </w:r>
    </w:p>
    <w:p w14:paraId="2AD62033" w14:textId="66D5AE4E" w:rsidR="00BE608D" w:rsidRDefault="00BE608D" w:rsidP="00BE608D">
      <w:pPr>
        <w:spacing w:after="0" w:line="240" w:lineRule="auto"/>
      </w:pPr>
      <w:r>
        <w:t>Requested Response Date:  &lt;&lt;</w:t>
      </w:r>
      <w:r w:rsidR="00F619E8">
        <w:t>PriorDueDate</w:t>
      </w:r>
      <w:r w:rsidR="005B2F5A">
        <w:t>2Week</w:t>
      </w:r>
      <w:r>
        <w:t>&gt;&gt;</w:t>
      </w:r>
    </w:p>
    <w:p w14:paraId="748BAF74" w14:textId="44A7AE29" w:rsidR="00D91800" w:rsidRPr="00102AC3" w:rsidRDefault="00BE608D" w:rsidP="00D9180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D91800">
        <w:t xml:space="preserve">INFORMATION BEING REPORTED:  </w:t>
      </w:r>
      <w:r w:rsidR="00D91800" w:rsidRPr="00102AC3">
        <w:rPr>
          <w:rFonts w:eastAsia="Times New Roman" w:cs="Times New Roman"/>
        </w:rPr>
        <w:t xml:space="preserve">Our associate has advised us that we now </w:t>
      </w:r>
      <w:r w:rsidR="00C975E2">
        <w:rPr>
          <w:rFonts w:eastAsia="Times New Roman" w:cs="Times New Roman"/>
        </w:rPr>
        <w:t>must</w:t>
      </w:r>
      <w:r w:rsidR="00D91800" w:rsidRPr="00102AC3">
        <w:rPr>
          <w:rFonts w:eastAsia="Times New Roman" w:cs="Times New Roman"/>
        </w:rPr>
        <w:t xml:space="preserve"> file a Request for Examination by</w:t>
      </w:r>
      <w:r w:rsidR="00D91800" w:rsidRPr="00D91800">
        <w:rPr>
          <w:rFonts w:eastAsia="Times New Roman" w:cs="Times New Roman"/>
        </w:rPr>
        <w:t xml:space="preserve"> </w:t>
      </w:r>
      <w:r w:rsidR="00D91800" w:rsidRPr="00D91800">
        <w:t>&lt;&lt;REXNdueDate&gt;&gt;</w:t>
      </w:r>
      <w:r w:rsidR="00C975E2">
        <w:t xml:space="preserve"> or the application becomes abandoned</w:t>
      </w:r>
      <w:r w:rsidR="00D91800" w:rsidRPr="00D91800">
        <w:t xml:space="preserve">.  </w:t>
      </w:r>
      <w:r w:rsidR="00D91800" w:rsidRPr="00102AC3">
        <w:rPr>
          <w:rFonts w:eastAsia="Times New Roman" w:cs="Times New Roman"/>
        </w:rPr>
        <w:t xml:space="preserve">A copy of the associate's letter together with a copy of the communication received from the patent office is attached for your records. </w:t>
      </w:r>
    </w:p>
    <w:p w14:paraId="01808964" w14:textId="20197791" w:rsidR="00D91800" w:rsidRPr="00102AC3" w:rsidRDefault="00D91800" w:rsidP="00D91800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102AC3">
        <w:rPr>
          <w:rFonts w:eastAsia="Times New Roman" w:cs="Times New Roman"/>
        </w:rPr>
        <w:t>In view of the deadline, please provide us with your instructions by</w:t>
      </w:r>
      <w:r w:rsidRPr="00D91800">
        <w:rPr>
          <w:rFonts w:eastAsia="Times New Roman" w:cs="Times New Roman"/>
        </w:rPr>
        <w:t xml:space="preserve"> </w:t>
      </w:r>
      <w:r w:rsidRPr="00D91800">
        <w:t>&lt;</w:t>
      </w:r>
      <w:r w:rsidR="005B2F5A">
        <w:t>&lt;</w:t>
      </w:r>
      <w:r w:rsidR="00F619E8">
        <w:t>PriorDueDate</w:t>
      </w:r>
      <w:r w:rsidR="005B2F5A">
        <w:t>2Week</w:t>
      </w:r>
      <w:r w:rsidRPr="00D91800">
        <w:t xml:space="preserve">&gt;&gt;. </w:t>
      </w:r>
      <w:r w:rsidRPr="00102AC3">
        <w:rPr>
          <w:rFonts w:eastAsia="Times New Roman" w:cs="Times New Roman"/>
        </w:rPr>
        <w:t xml:space="preserve">Unless we hear from you to the contrary by this date, we will authorize the associate to file the Request for Examination by the deadline. </w:t>
      </w:r>
    </w:p>
    <w:p w14:paraId="1DC4BB9A" w14:textId="77777777" w:rsidR="00BE608D" w:rsidRDefault="00BE608D" w:rsidP="00BE608D">
      <w:pPr>
        <w:spacing w:after="0" w:line="240" w:lineRule="auto"/>
      </w:pPr>
      <w:r>
        <w:t>ADDITIONAL NOTES:  Please refer to the associate's letter for more details regarding this matter.  If you have any questions or comments, please contact &lt;&lt;This.WAName&gt;&gt; at &lt;&lt;This.WAPhone&gt;&gt; or &lt;&lt;This.paraName&gt;&gt; at &lt;&lt;This.paraPhone&gt;&gt;.</w:t>
      </w:r>
    </w:p>
    <w:p w14:paraId="1F5DCA34" w14:textId="77777777" w:rsidR="00BE608D" w:rsidRDefault="00BE608D" w:rsidP="00BE608D">
      <w:pPr>
        <w:spacing w:after="0" w:line="240" w:lineRule="auto"/>
      </w:pPr>
    </w:p>
    <w:p w14:paraId="6C22FCC3" w14:textId="77777777" w:rsidR="00BE608D" w:rsidRDefault="00BE608D" w:rsidP="00BE608D">
      <w:pPr>
        <w:spacing w:after="0" w:line="240" w:lineRule="auto"/>
      </w:pPr>
      <w:r>
        <w:t>Reported By:</w:t>
      </w:r>
    </w:p>
    <w:p w14:paraId="699CAA27" w14:textId="77777777" w:rsidR="00BE608D" w:rsidRDefault="00BE608D" w:rsidP="00BE608D">
      <w:pPr>
        <w:spacing w:after="0" w:line="240" w:lineRule="auto"/>
      </w:pPr>
    </w:p>
    <w:p w14:paraId="3A38902E" w14:textId="77777777" w:rsidR="00BE608D" w:rsidRDefault="00BE608D" w:rsidP="00BE608D">
      <w:pPr>
        <w:spacing w:after="0" w:line="240" w:lineRule="auto"/>
      </w:pPr>
      <w:r>
        <w:t>&lt;&lt;This.cmgName&gt;&gt;</w:t>
      </w:r>
    </w:p>
    <w:p w14:paraId="270011C6" w14:textId="77777777" w:rsidR="00BE608D" w:rsidRDefault="00BE608D" w:rsidP="00BE608D">
      <w:pPr>
        <w:spacing w:after="0" w:line="240" w:lineRule="auto"/>
      </w:pPr>
    </w:p>
    <w:p w14:paraId="48B6A355" w14:textId="77777777" w:rsidR="00BE608D" w:rsidRDefault="00BE608D" w:rsidP="00BE608D">
      <w:pPr>
        <w:spacing w:after="0" w:line="240" w:lineRule="auto"/>
      </w:pPr>
      <w:r>
        <w:t>Attachment</w:t>
      </w:r>
    </w:p>
    <w:p w14:paraId="21A4DBE2" w14:textId="77777777" w:rsidR="00E769C3" w:rsidRDefault="00E769C3" w:rsidP="00BE608D">
      <w:pPr>
        <w:spacing w:after="0" w:line="240" w:lineRule="auto"/>
      </w:pPr>
    </w:p>
    <w:sectPr w:rsidR="00E7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8D"/>
    <w:rsid w:val="00225DDD"/>
    <w:rsid w:val="002B18C7"/>
    <w:rsid w:val="00406976"/>
    <w:rsid w:val="004476CF"/>
    <w:rsid w:val="00465B3C"/>
    <w:rsid w:val="004C7E70"/>
    <w:rsid w:val="005A6BC3"/>
    <w:rsid w:val="005B2F5A"/>
    <w:rsid w:val="00643594"/>
    <w:rsid w:val="006B612B"/>
    <w:rsid w:val="007462B8"/>
    <w:rsid w:val="00800E40"/>
    <w:rsid w:val="008C0B01"/>
    <w:rsid w:val="008F1A68"/>
    <w:rsid w:val="00B55ED6"/>
    <w:rsid w:val="00BE608D"/>
    <w:rsid w:val="00BF0859"/>
    <w:rsid w:val="00C975E2"/>
    <w:rsid w:val="00D91800"/>
    <w:rsid w:val="00E769C3"/>
    <w:rsid w:val="00EC7BCD"/>
    <w:rsid w:val="00EE45ED"/>
    <w:rsid w:val="00F6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3684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5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RequestExamDue.dotx</Template>
  <TotalTime>0</TotalTime>
  <Pages>1</Pages>
  <Words>198</Words>
  <Characters>1133</Characters>
  <Application>Microsoft Office Word</Application>
  <DocSecurity>0</DocSecurity>
  <PresentationFormat>15|.DOTX</PresentationFormat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RequestExamDue.docx</vt:lpstr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RequestExamDue.docx</dc:title>
  <dc:subject/>
  <dc:creator>Emily Bates</dc:creator>
  <cp:keywords/>
  <dc:description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