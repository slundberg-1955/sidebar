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17B1D" w14:textId="77777777" w:rsidR="00435D31" w:rsidRDefault="00435D31" w:rsidP="00C11C0B">
      <w:pPr>
        <w:tabs>
          <w:tab w:val="right" w:pos="9360"/>
        </w:tabs>
        <w:spacing w:after="0" w:line="240" w:lineRule="auto"/>
        <w:rPr>
          <w:rFonts w:ascii="Times New Roman" w:hAnsi="Times New Roman"/>
          <w:b/>
          <w:bCs/>
          <w:sz w:val="20"/>
          <w:szCs w:val="20"/>
        </w:rPr>
      </w:pPr>
    </w:p>
    <w:p w14:paraId="23FCECC4" w14:textId="77777777" w:rsidR="00C11C0B" w:rsidRPr="00C11C0B" w:rsidRDefault="00435D31" w:rsidP="00C11C0B">
      <w:pPr>
        <w:tabs>
          <w:tab w:val="right" w:pos="9360"/>
        </w:tabs>
        <w:spacing w:after="0" w:line="240" w:lineRule="auto"/>
        <w:rPr>
          <w:rFonts w:ascii="Times New Roman" w:hAnsi="Times New Roman"/>
          <w:sz w:val="20"/>
          <w:szCs w:val="20"/>
        </w:rPr>
      </w:pPr>
      <w:r>
        <w:rPr>
          <w:rFonts w:ascii="Times New Roman" w:hAnsi="Times New Roman"/>
          <w:b/>
          <w:bCs/>
          <w:sz w:val="20"/>
          <w:szCs w:val="20"/>
        </w:rPr>
        <w:t>&lt;&lt;WAName&gt;&gt; &lt;&lt;WAPhone&gt;&gt;</w:t>
      </w:r>
    </w:p>
    <w:p w14:paraId="3913DDE4" w14:textId="77777777" w:rsidR="00C11C0B" w:rsidRPr="00C11C0B" w:rsidRDefault="00C11C0B" w:rsidP="00C11C0B">
      <w:pPr>
        <w:tabs>
          <w:tab w:val="right" w:pos="9360"/>
        </w:tabs>
        <w:spacing w:after="0" w:line="240" w:lineRule="auto"/>
        <w:rPr>
          <w:rFonts w:ascii="Times New Roman" w:hAnsi="Times New Roman"/>
          <w:sz w:val="20"/>
          <w:szCs w:val="20"/>
        </w:rPr>
      </w:pPr>
      <w:r w:rsidRPr="00C11C0B">
        <w:rPr>
          <w:rFonts w:ascii="Times New Roman" w:hAnsi="Times New Roman"/>
          <w:b/>
          <w:bCs/>
          <w:sz w:val="20"/>
          <w:szCs w:val="20"/>
        </w:rPr>
        <w:t>&lt;&lt;WAEmail&gt;&gt;</w:t>
      </w:r>
    </w:p>
    <w:p w14:paraId="4A3440A1" w14:textId="77777777" w:rsidR="00C11C0B" w:rsidRDefault="00C11C0B" w:rsidP="00C11C0B">
      <w:pPr>
        <w:spacing w:after="0" w:line="240" w:lineRule="auto"/>
        <w:rPr>
          <w:rFonts w:ascii="Times New Roman" w:hAnsi="Times New Roman"/>
          <w:b/>
          <w:bCs/>
          <w:sz w:val="24"/>
        </w:rPr>
      </w:pPr>
    </w:p>
    <w:p w14:paraId="51A0414B" w14:textId="77777777" w:rsidR="00435D31" w:rsidRDefault="00435D31" w:rsidP="00C11C0B">
      <w:pPr>
        <w:spacing w:after="0" w:line="240" w:lineRule="auto"/>
        <w:rPr>
          <w:rFonts w:ascii="Times New Roman" w:hAnsi="Times New Roman"/>
          <w:b/>
          <w:bCs/>
          <w:sz w:val="20"/>
          <w:szCs w:val="20"/>
        </w:rPr>
      </w:pPr>
      <w:r w:rsidRPr="00C11C0B">
        <w:rPr>
          <w:rFonts w:ascii="Times New Roman" w:hAnsi="Times New Roman"/>
          <w:b/>
          <w:bCs/>
          <w:sz w:val="20"/>
          <w:szCs w:val="20"/>
        </w:rPr>
        <w:t>&lt;&lt;</w:t>
      </w:r>
      <w:r>
        <w:rPr>
          <w:rFonts w:ascii="Times New Roman" w:hAnsi="Times New Roman"/>
          <w:b/>
          <w:bCs/>
          <w:sz w:val="20"/>
          <w:szCs w:val="20"/>
        </w:rPr>
        <w:t>paraName&gt;&gt; &lt;&lt;</w:t>
      </w:r>
      <w:r w:rsidRPr="00C11C0B">
        <w:rPr>
          <w:rFonts w:ascii="Times New Roman" w:hAnsi="Times New Roman"/>
          <w:b/>
          <w:bCs/>
          <w:sz w:val="20"/>
          <w:szCs w:val="20"/>
        </w:rPr>
        <w:t>paraPhone&gt;&gt;</w:t>
      </w:r>
    </w:p>
    <w:p w14:paraId="0BF5CE2A" w14:textId="77777777" w:rsidR="00435D31" w:rsidRDefault="00435D31" w:rsidP="00C11C0B">
      <w:pPr>
        <w:spacing w:after="0" w:line="240" w:lineRule="auto"/>
        <w:rPr>
          <w:rFonts w:ascii="Times New Roman" w:hAnsi="Times New Roman"/>
          <w:b/>
          <w:bCs/>
          <w:sz w:val="20"/>
          <w:szCs w:val="20"/>
        </w:rPr>
      </w:pPr>
      <w:r>
        <w:rPr>
          <w:rFonts w:ascii="Times New Roman" w:hAnsi="Times New Roman"/>
          <w:b/>
          <w:bCs/>
          <w:sz w:val="20"/>
          <w:szCs w:val="20"/>
        </w:rPr>
        <w:t>&lt;&lt;</w:t>
      </w:r>
      <w:r w:rsidRPr="00C11C0B">
        <w:rPr>
          <w:rFonts w:ascii="Times New Roman" w:hAnsi="Times New Roman"/>
          <w:b/>
          <w:bCs/>
          <w:sz w:val="20"/>
          <w:szCs w:val="20"/>
        </w:rPr>
        <w:t>paraEmail&gt;&gt;</w:t>
      </w:r>
    </w:p>
    <w:p w14:paraId="6FF2D4A8" w14:textId="77777777" w:rsidR="00435D31" w:rsidRPr="00C11C0B" w:rsidRDefault="00435D31" w:rsidP="00C11C0B">
      <w:pPr>
        <w:spacing w:after="0" w:line="240" w:lineRule="auto"/>
        <w:rPr>
          <w:rFonts w:ascii="Times New Roman" w:hAnsi="Times New Roman"/>
          <w:b/>
          <w:bCs/>
          <w:sz w:val="24"/>
        </w:rPr>
      </w:pPr>
    </w:p>
    <w:p w14:paraId="51D52219" w14:textId="77777777" w:rsidR="00C11C0B" w:rsidRPr="00C11C0B" w:rsidRDefault="00C11C0B" w:rsidP="00C11C0B">
      <w:pPr>
        <w:spacing w:after="0" w:line="240" w:lineRule="auto"/>
        <w:rPr>
          <w:rFonts w:ascii="Times New Roman" w:hAnsi="Times New Roman"/>
        </w:rPr>
      </w:pPr>
      <w:r w:rsidRPr="00C11C0B">
        <w:rPr>
          <w:rFonts w:ascii="Times New Roman" w:hAnsi="Times New Roman"/>
        </w:rPr>
        <w:t>&lt;&lt;currentDate&gt;&gt;</w:t>
      </w:r>
    </w:p>
    <w:p w14:paraId="7889F6AA" w14:textId="77777777" w:rsidR="00C11C0B" w:rsidRPr="00C11C0B" w:rsidRDefault="00C11C0B" w:rsidP="00C11C0B">
      <w:pPr>
        <w:spacing w:after="0" w:line="240" w:lineRule="auto"/>
        <w:rPr>
          <w:rFonts w:ascii="Times New Roman" w:hAnsi="Times New Roman"/>
        </w:rPr>
      </w:pPr>
    </w:p>
    <w:p w14:paraId="5FC8D2F0"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&lt;&lt;recipient&gt;&gt;</w:t>
      </w:r>
    </w:p>
    <w:p w14:paraId="365132B4" w14:textId="77777777" w:rsidR="00C11C0B" w:rsidRPr="00C11C0B" w:rsidRDefault="00E90FFF" w:rsidP="00C11C0B">
      <w:pPr>
        <w:tabs>
          <w:tab w:val="left" w:pos="-1440"/>
        </w:tabs>
        <w:spacing w:after="0" w:line="240" w:lineRule="auto"/>
        <w:rPr>
          <w:rFonts w:ascii="Times New Roman" w:hAnsi="Times New Roman"/>
        </w:rPr>
      </w:pPr>
      <w:r>
        <w:rPr>
          <w:rFonts w:ascii="Times New Roman" w:hAnsi="Times New Roman"/>
        </w:rPr>
        <w:t>&lt;&lt;recipient</w:t>
      </w:r>
      <w:r w:rsidR="00C11C0B" w:rsidRPr="00C11C0B">
        <w:rPr>
          <w:rFonts w:ascii="Times New Roman" w:hAnsi="Times New Roman"/>
        </w:rPr>
        <w:t>Title&gt;&gt;</w:t>
      </w:r>
    </w:p>
    <w:p w14:paraId="64130459"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&lt;&lt;orgName&gt;&gt;</w:t>
      </w:r>
    </w:p>
    <w:p w14:paraId="489AA5D2"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&lt;&lt;workAddr&gt;&gt;</w:t>
      </w:r>
    </w:p>
    <w:p w14:paraId="6FD83ACF"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&lt;&lt;CSZ&gt;&gt;</w:t>
      </w:r>
    </w:p>
    <w:p w14:paraId="55550904" w14:textId="77777777" w:rsidR="00B7670C" w:rsidRPr="00165EA3" w:rsidRDefault="00B7670C" w:rsidP="00C11C0B">
      <w:pPr>
        <w:spacing w:after="0" w:line="240" w:lineRule="auto"/>
        <w:rPr>
          <w:rFonts w:ascii="Times New Roman" w:hAnsi="Times New Roman"/>
        </w:rPr>
      </w:pPr>
    </w:p>
    <w:p w14:paraId="3A47B4FF"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6BF76C9B"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0E0E6B93"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5A41A438" w14:textId="77777777" w:rsidR="00B7670C" w:rsidRPr="00B7670C" w:rsidRDefault="00B7670C" w:rsidP="00B7670C">
      <w:pPr>
        <w:spacing w:after="0" w:line="240" w:lineRule="auto"/>
        <w:rPr>
          <w:rFonts w:ascii="Times New Roman" w:hAnsi="Times New Roman"/>
          <w:sz w:val="24"/>
          <w:szCs w:val="24"/>
        </w:rPr>
      </w:pPr>
    </w:p>
    <w:p w14:paraId="2345CC91" w14:textId="77777777" w:rsidR="00435D31" w:rsidRPr="00435D31" w:rsidRDefault="00435D31" w:rsidP="00435D31">
      <w:pPr>
        <w:spacing w:after="0"/>
        <w:rPr>
          <w:rFonts w:ascii="Times New Roman" w:hAnsi="Times New Roman"/>
          <w:sz w:val="24"/>
          <w:szCs w:val="24"/>
        </w:rPr>
      </w:pPr>
      <w:r w:rsidRPr="00435D31">
        <w:rPr>
          <w:rFonts w:ascii="Times New Roman" w:hAnsi="Times New Roman"/>
          <w:sz w:val="24"/>
          <w:szCs w:val="24"/>
        </w:rPr>
        <w:t xml:space="preserve">Dear </w:t>
      </w:r>
      <w:r w:rsidRPr="00435D31">
        <w:rPr>
          <w:rFonts w:ascii="Times New Roman" w:hAnsi="Times New Roman"/>
          <w:noProof/>
          <w:sz w:val="24"/>
          <w:szCs w:val="24"/>
        </w:rPr>
        <w:t>&lt;&lt;salutation&gt;&gt;</w:t>
      </w:r>
      <w:r w:rsidRPr="00435D31">
        <w:rPr>
          <w:rFonts w:ascii="Times New Roman" w:hAnsi="Times New Roman"/>
          <w:sz w:val="24"/>
          <w:szCs w:val="24"/>
        </w:rPr>
        <w:t>:</w:t>
      </w:r>
    </w:p>
    <w:p w14:paraId="47C59072" w14:textId="77777777" w:rsidR="00C11C0B" w:rsidRPr="00B7670C" w:rsidRDefault="00C11C0B" w:rsidP="00435D31">
      <w:pPr>
        <w:spacing w:after="0" w:line="240" w:lineRule="auto"/>
        <w:rPr>
          <w:rFonts w:ascii="Times New Roman" w:hAnsi="Times New Roman"/>
          <w:sz w:val="24"/>
          <w:szCs w:val="24"/>
        </w:rPr>
      </w:pPr>
    </w:p>
    <w:p w14:paraId="014340FB" w14:textId="77777777" w:rsidR="004717CE" w:rsidRPr="000D17B4" w:rsidRDefault="004717CE" w:rsidP="004522BA">
      <w:pPr>
        <w:spacing w:after="0"/>
        <w:rPr>
          <w:rFonts w:ascii="Times New Roman" w:hAnsi="Times New Roman"/>
          <w:noProof/>
          <w:sz w:val="24"/>
          <w:szCs w:val="24"/>
        </w:rPr>
      </w:pPr>
      <w:r w:rsidRPr="000D17B4">
        <w:rPr>
          <w:rFonts w:ascii="Times New Roman" w:hAnsi="Times New Roman"/>
          <w:sz w:val="24"/>
          <w:szCs w:val="24"/>
        </w:rPr>
        <w:t>The following represents new activity on the above</w:t>
      </w:r>
      <w:r w:rsidR="00D90E17">
        <w:rPr>
          <w:rFonts w:ascii="Times New Roman" w:hAnsi="Times New Roman"/>
          <w:sz w:val="24"/>
          <w:szCs w:val="24"/>
        </w:rPr>
        <w:t>-</w:t>
      </w:r>
      <w:r w:rsidRPr="000D17B4">
        <w:rPr>
          <w:rFonts w:ascii="Times New Roman" w:hAnsi="Times New Roman"/>
          <w:sz w:val="24"/>
          <w:szCs w:val="24"/>
        </w:rPr>
        <w:t xml:space="preserve">mentioned matter. </w:t>
      </w:r>
    </w:p>
    <w:p w14:paraId="0C208F50" w14:textId="77777777" w:rsidR="006378E5" w:rsidRPr="000D17B4" w:rsidRDefault="006378E5" w:rsidP="00FB3E7E">
      <w:pPr>
        <w:spacing w:after="0" w:line="240" w:lineRule="auto"/>
        <w:rPr>
          <w:rFonts w:ascii="Times New Roman" w:hAnsi="Times New Roman"/>
          <w:noProof/>
          <w:color w:val="000000"/>
          <w:sz w:val="24"/>
          <w:szCs w:val="24"/>
        </w:rPr>
      </w:pPr>
    </w:p>
    <w:p w14:paraId="5826B765" w14:textId="77777777" w:rsidR="00FB3E7E" w:rsidRPr="000D17B4" w:rsidRDefault="00FB3E7E" w:rsidP="000D17B4">
      <w:pPr>
        <w:spacing w:after="0" w:line="240" w:lineRule="auto"/>
        <w:rPr>
          <w:rFonts w:ascii="Times New Roman" w:hAnsi="Times New Roman"/>
          <w:sz w:val="24"/>
          <w:szCs w:val="24"/>
        </w:rPr>
      </w:pPr>
      <w:r w:rsidRPr="000D17B4">
        <w:rPr>
          <w:rFonts w:ascii="Times New Roman" w:hAnsi="Times New Roman"/>
          <w:sz w:val="24"/>
          <w:szCs w:val="24"/>
        </w:rPr>
        <w:t>INFORMATION BEING REPORTED:</w:t>
      </w:r>
      <w:r w:rsidRPr="000D17B4">
        <w:rPr>
          <w:sz w:val="24"/>
          <w:szCs w:val="24"/>
        </w:rPr>
        <w:t xml:space="preserve">  </w:t>
      </w:r>
      <w:r w:rsidR="000D17B4" w:rsidRPr="000D17B4">
        <w:rPr>
          <w:rFonts w:ascii="Times New Roman" w:hAnsi="Times New Roman"/>
          <w:sz w:val="24"/>
          <w:szCs w:val="24"/>
        </w:rPr>
        <w:t>We are pleased to enclose the following Letters Patent:</w:t>
      </w:r>
    </w:p>
    <w:p w14:paraId="60568008" w14:textId="77777777" w:rsidR="003C222E" w:rsidRPr="000D17B4" w:rsidRDefault="003C222E" w:rsidP="000D17B4">
      <w:pPr>
        <w:spacing w:after="0" w:line="240" w:lineRule="auto"/>
        <w:rPr>
          <w:rFonts w:ascii="Times New Roman" w:hAnsi="Times New Roman"/>
          <w:sz w:val="24"/>
          <w:szCs w:val="24"/>
        </w:rPr>
      </w:pPr>
    </w:p>
    <w:p w14:paraId="717AAF6F"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Patentee:  &lt;&lt;</w:t>
      </w:r>
      <w:r w:rsidR="009123AA">
        <w:rPr>
          <w:rFonts w:ascii="Times New Roman" w:hAnsi="Times New Roman"/>
          <w:sz w:val="24"/>
          <w:szCs w:val="24"/>
        </w:rPr>
        <w:t>c</w:t>
      </w:r>
      <w:r w:rsidRPr="000D17B4">
        <w:rPr>
          <w:rFonts w:ascii="Times New Roman" w:hAnsi="Times New Roman"/>
          <w:sz w:val="24"/>
          <w:szCs w:val="24"/>
        </w:rPr>
        <w:t>applicant&gt;&gt;</w:t>
      </w:r>
    </w:p>
    <w:p w14:paraId="0AA9312F"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Patent No.:  &lt;&lt;patNo&gt;&gt;</w:t>
      </w:r>
    </w:p>
    <w:p w14:paraId="17D0954B"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Filing Date:  &lt;&lt;filedDate&gt;&gt;</w:t>
      </w:r>
    </w:p>
    <w:p w14:paraId="37FC2115"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Issue (Grant) Date:  &lt;&lt;issueDate&gt;&gt;</w:t>
      </w:r>
    </w:p>
    <w:p w14:paraId="5E8DFD5E" w14:textId="09552E3D" w:rsidR="000D17B4" w:rsidRPr="000D17B4" w:rsidRDefault="004A5769" w:rsidP="000D17B4">
      <w:pPr>
        <w:spacing w:after="0" w:line="240" w:lineRule="auto"/>
        <w:rPr>
          <w:rFonts w:ascii="Times New Roman" w:hAnsi="Times New Roman"/>
          <w:sz w:val="24"/>
          <w:szCs w:val="24"/>
        </w:rPr>
      </w:pPr>
      <w:r>
        <w:rPr>
          <w:rFonts w:ascii="Times New Roman" w:hAnsi="Times New Roman"/>
          <w:sz w:val="24"/>
          <w:szCs w:val="24"/>
        </w:rPr>
        <w:t>Expiry Date</w:t>
      </w:r>
      <w:r w:rsidR="000D17B4" w:rsidRPr="000D17B4">
        <w:rPr>
          <w:rFonts w:ascii="Times New Roman" w:hAnsi="Times New Roman"/>
          <w:sz w:val="24"/>
          <w:szCs w:val="24"/>
        </w:rPr>
        <w:t xml:space="preserve">:  </w:t>
      </w:r>
      <w:r w:rsidR="00504E78">
        <w:rPr>
          <w:rFonts w:ascii="Times New Roman" w:hAnsi="Times New Roman"/>
          <w:sz w:val="24"/>
          <w:szCs w:val="24"/>
        </w:rPr>
        <w:t xml:space="preserve">&lt;&lt;expirDate&gt;&gt; </w:t>
      </w:r>
      <w:r w:rsidR="000D17B4" w:rsidRPr="000D17B4">
        <w:rPr>
          <w:rFonts w:ascii="Times New Roman" w:hAnsi="Times New Roman"/>
          <w:sz w:val="24"/>
          <w:szCs w:val="24"/>
        </w:rPr>
        <w:t xml:space="preserve"> </w:t>
      </w:r>
    </w:p>
    <w:p w14:paraId="083DD7B8"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Next Renewal (Annuity) Fees Due:  &lt;&lt;annuDate&gt;&gt;</w:t>
      </w:r>
    </w:p>
    <w:p w14:paraId="478955C8" w14:textId="18C1F60E" w:rsid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Number of Claims:  &lt;&lt;claimNo&gt;&gt;</w:t>
      </w:r>
    </w:p>
    <w:p w14:paraId="64093A72" w14:textId="51140C91" w:rsidR="004F020A" w:rsidRDefault="004F020A" w:rsidP="000D17B4">
      <w:pPr>
        <w:spacing w:after="0" w:line="240" w:lineRule="auto"/>
        <w:rPr>
          <w:rFonts w:ascii="Times New Roman" w:hAnsi="Times New Roman"/>
          <w:sz w:val="24"/>
          <w:szCs w:val="24"/>
        </w:rPr>
      </w:pPr>
    </w:p>
    <w:p w14:paraId="1322587E" w14:textId="2B24EC10" w:rsidR="004F020A" w:rsidRPr="004F020A" w:rsidRDefault="004F020A" w:rsidP="004F020A">
      <w:r w:rsidRPr="004F020A">
        <w:t xml:space="preserve">Please provide us with a list of countries in which the European patent should be perfected on an urgent basis.  The final deadline to obtain formal documents (if needed), prepare translations, pay appropriate fees and complete national validation procedures is </w:t>
      </w:r>
      <w:r>
        <w:rPr>
          <w:b/>
          <w:bCs/>
          <w:u w:val="single"/>
        </w:rPr>
        <w:t>&lt;&lt;cDeadLine&gt;&gt;</w:t>
      </w:r>
      <w:r w:rsidRPr="004F020A">
        <w:t xml:space="preserve">.  In view of this fast-approaching deadline, it is imperative that we receive your instructions by </w:t>
      </w:r>
      <w:r>
        <w:rPr>
          <w:b/>
          <w:bCs/>
          <w:u w:val="single"/>
        </w:rPr>
        <w:t>&lt;&lt;cInstruction&gt;&gt;</w:t>
      </w:r>
      <w:r w:rsidRPr="004F020A">
        <w:t>.</w:t>
      </w:r>
    </w:p>
    <w:p w14:paraId="27A9847C" w14:textId="77777777" w:rsidR="004F020A" w:rsidRPr="004F020A" w:rsidRDefault="004F020A" w:rsidP="004F020A">
      <w:pPr>
        <w:rPr>
          <w:i/>
          <w:iCs/>
        </w:rPr>
      </w:pPr>
      <w:r w:rsidRPr="004F020A">
        <w:rPr>
          <w:i/>
          <w:iCs/>
        </w:rPr>
        <w:t>The following countries were designated in the application: Albania, Austria, Belgium, Bulgaria, Switzerland, Cyprus, Czech Republic, Germany, Denmark, Estonia, Spain, Finland, France, United Kingdom, Greece, Croatia, Hungary, Ireland, Iceland, Italy, Liechtenstein (included with Switzerland), Lithuania, Luxembourg, Latvia, Monaco, North Macedonia, Malta, Netherlands, Norway, Poland, Portugal, Romania, Serbia, Sweden, Slovenia, Slovakia, San Marino, Turkey.</w:t>
      </w:r>
    </w:p>
    <w:p w14:paraId="0932F8C3" w14:textId="6FEFC13D" w:rsidR="004F020A" w:rsidRPr="004F020A" w:rsidRDefault="004F020A" w:rsidP="004F020A">
      <w:r w:rsidRPr="004F020A">
        <w:lastRenderedPageBreak/>
        <w:t>We look forward to receipt of the list of countries in which the European patent should be perfected on an urgent basis.  If you have any questions, do not hesitate to contact us.</w:t>
      </w:r>
    </w:p>
    <w:p w14:paraId="7AACAC60"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&lt;&lt;countryList&gt;&gt;.</w:t>
      </w:r>
    </w:p>
    <w:p w14:paraId="4D5DCD18" w14:textId="77777777" w:rsidR="000D17B4" w:rsidRPr="000D17B4" w:rsidRDefault="00475B6D" w:rsidP="000D17B4">
      <w:pPr>
        <w:spacing w:after="0" w:line="240" w:lineRule="auto"/>
        <w:rPr>
          <w:rFonts w:ascii="Times New Roman" w:hAnsi="Times New Roman"/>
          <w:sz w:val="24"/>
          <w:szCs w:val="24"/>
        </w:rPr>
      </w:pPr>
      <w:r>
        <w:rPr>
          <w:rFonts w:ascii="Times New Roman" w:hAnsi="Times New Roman"/>
          <w:sz w:val="24"/>
          <w:szCs w:val="24"/>
        </w:rPr>
        <w:t>&lt;&lt;slwResp</w:t>
      </w:r>
      <w:r w:rsidRPr="000D17B4">
        <w:rPr>
          <w:rFonts w:ascii="Times New Roman" w:hAnsi="Times New Roman"/>
          <w:sz w:val="24"/>
          <w:szCs w:val="24"/>
        </w:rPr>
        <w:t>&gt;&gt;</w:t>
      </w:r>
    </w:p>
    <w:p w14:paraId="2291F30D" w14:textId="77777777" w:rsidR="00FB3E7E" w:rsidRPr="000D17B4" w:rsidRDefault="00FB3E7E" w:rsidP="000D17B4">
      <w:pPr>
        <w:spacing w:after="0" w:line="240" w:lineRule="auto"/>
        <w:rPr>
          <w:rFonts w:ascii="Times New Roman" w:hAnsi="Times New Roman"/>
          <w:sz w:val="24"/>
          <w:szCs w:val="24"/>
        </w:rPr>
      </w:pPr>
    </w:p>
    <w:p w14:paraId="542611B0" w14:textId="77777777" w:rsidR="00B7670C" w:rsidRPr="000D17B4" w:rsidRDefault="00F42248" w:rsidP="00B7670C">
      <w:pPr>
        <w:spacing w:after="0" w:line="240" w:lineRule="auto"/>
        <w:rPr>
          <w:rFonts w:ascii="Times New Roman" w:hAnsi="Times New Roman"/>
          <w:sz w:val="24"/>
          <w:szCs w:val="24"/>
        </w:rPr>
      </w:pPr>
      <w:r w:rsidRPr="000D17B4">
        <w:rPr>
          <w:rFonts w:ascii="Times New Roman" w:hAnsi="Times New Roman"/>
          <w:noProof/>
          <w:color w:val="000000"/>
          <w:sz w:val="24"/>
          <w:szCs w:val="24"/>
        </w:rPr>
        <w:t xml:space="preserve">ADDITIONAL NOTES:  </w:t>
      </w:r>
      <w:r w:rsidR="000D17B4" w:rsidRPr="000D17B4">
        <w:rPr>
          <w:rFonts w:ascii="Times New Roman" w:hAnsi="Times New Roman"/>
          <w:sz w:val="24"/>
          <w:szCs w:val="24"/>
        </w:rPr>
        <w:t xml:space="preserve">As indicated, we are pleased to transmit to you the original Letters Patent document.  This letter and copy of the patent is being sent via email to all contacts with the original also being sent to the main contact.  Please safeguard the document. </w:t>
      </w:r>
      <w:r w:rsidR="00FB3E7E" w:rsidRPr="000D17B4">
        <w:rPr>
          <w:rFonts w:ascii="Times New Roman" w:hAnsi="Times New Roman"/>
          <w:noProof/>
          <w:color w:val="000000"/>
          <w:sz w:val="24"/>
          <w:szCs w:val="24"/>
        </w:rPr>
        <w:t xml:space="preserve"> </w:t>
      </w:r>
      <w:r w:rsidR="004717CE" w:rsidRPr="000D17B4">
        <w:rPr>
          <w:rFonts w:ascii="Times New Roman" w:hAnsi="Times New Roman"/>
          <w:sz w:val="24"/>
          <w:szCs w:val="24"/>
        </w:rPr>
        <w:t xml:space="preserve">If you have any questions or comments, please contact </w:t>
      </w:r>
      <w:r w:rsidR="004717CE" w:rsidRPr="000D17B4">
        <w:rPr>
          <w:rFonts w:ascii="Times New Roman" w:hAnsi="Times New Roman"/>
          <w:bCs/>
          <w:sz w:val="24"/>
          <w:szCs w:val="24"/>
        </w:rPr>
        <w:t>&lt;&lt;WAName&gt;&gt; at &lt;&lt;WAP</w:t>
      </w:r>
      <w:r w:rsidR="00435D31" w:rsidRPr="000D17B4">
        <w:rPr>
          <w:rFonts w:ascii="Times New Roman" w:hAnsi="Times New Roman"/>
          <w:bCs/>
          <w:sz w:val="24"/>
          <w:szCs w:val="24"/>
        </w:rPr>
        <w:t>hone&gt;&gt; or &lt;&lt;paraName&gt;&gt; at &lt;&lt;</w:t>
      </w:r>
      <w:r w:rsidR="004717CE" w:rsidRPr="000D17B4">
        <w:rPr>
          <w:rFonts w:ascii="Times New Roman" w:hAnsi="Times New Roman"/>
          <w:bCs/>
          <w:sz w:val="24"/>
          <w:szCs w:val="24"/>
        </w:rPr>
        <w:t>paraPhone&gt;&gt;</w:t>
      </w:r>
      <w:r w:rsidR="004717CE" w:rsidRPr="000D17B4">
        <w:rPr>
          <w:rFonts w:ascii="Times New Roman" w:hAnsi="Times New Roman"/>
          <w:sz w:val="24"/>
          <w:szCs w:val="24"/>
        </w:rPr>
        <w:t>.</w:t>
      </w:r>
    </w:p>
    <w:p w14:paraId="53817037" w14:textId="77777777" w:rsidR="00B7670C" w:rsidRPr="000D17B4" w:rsidRDefault="00B7670C" w:rsidP="00B7670C">
      <w:pPr>
        <w:spacing w:after="0" w:line="240" w:lineRule="auto"/>
        <w:rPr>
          <w:rFonts w:ascii="Times New Roman" w:hAnsi="Times New Roman"/>
          <w:sz w:val="24"/>
          <w:szCs w:val="24"/>
        </w:rPr>
      </w:pPr>
    </w:p>
    <w:p w14:paraId="27BAE1AC"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47704858" w14:textId="77777777" w:rsidR="00B7670C" w:rsidRDefault="00B7670C" w:rsidP="00B7670C">
      <w:pPr>
        <w:spacing w:after="0" w:line="240" w:lineRule="auto"/>
        <w:rPr>
          <w:rFonts w:ascii="Times New Roman" w:hAnsi="Times New Roman"/>
          <w:sz w:val="24"/>
          <w:szCs w:val="24"/>
        </w:rPr>
      </w:pPr>
    </w:p>
    <w:p w14:paraId="39942F09" w14:textId="77777777" w:rsidR="00C11C0B" w:rsidRPr="00B7670C" w:rsidRDefault="00C11C0B" w:rsidP="00B7670C">
      <w:pPr>
        <w:spacing w:after="0" w:line="240" w:lineRule="auto"/>
        <w:rPr>
          <w:rFonts w:ascii="Times New Roman" w:hAnsi="Times New Roman"/>
          <w:sz w:val="24"/>
          <w:szCs w:val="24"/>
        </w:rPr>
      </w:pPr>
    </w:p>
    <w:p w14:paraId="04DD48A9" w14:textId="77777777" w:rsidR="00B7670C" w:rsidRPr="00B7670C" w:rsidRDefault="00B7670C" w:rsidP="00435D31">
      <w:pPr>
        <w:spacing w:after="0" w:line="240" w:lineRule="auto"/>
        <w:ind w:firstLine="720"/>
        <w:rPr>
          <w:rFonts w:ascii="Times New Roman" w:hAnsi="Times New Roman"/>
          <w:sz w:val="24"/>
          <w:szCs w:val="24"/>
        </w:rPr>
      </w:pPr>
    </w:p>
    <w:p w14:paraId="38392D73"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04915525" w14:textId="77777777" w:rsidR="00F43C04" w:rsidRDefault="00F43C04" w:rsidP="00B7670C">
      <w:pPr>
        <w:spacing w:after="0" w:line="240" w:lineRule="auto"/>
        <w:rPr>
          <w:rFonts w:ascii="Times New Roman" w:hAnsi="Times New Roman"/>
          <w:sz w:val="24"/>
          <w:szCs w:val="24"/>
        </w:rPr>
      </w:pPr>
    </w:p>
    <w:p w14:paraId="567C210A" w14:textId="77777777" w:rsidR="00B7670C" w:rsidRPr="004522BA" w:rsidRDefault="00C3347F" w:rsidP="004522BA">
      <w:pPr>
        <w:tabs>
          <w:tab w:val="right" w:pos="9360"/>
        </w:tabs>
        <w:spacing w:after="0" w:line="240" w:lineRule="auto"/>
        <w:rPr>
          <w:rFonts w:ascii="Times New Roman" w:hAnsi="Times New Roman"/>
          <w:sz w:val="24"/>
          <w:szCs w:val="24"/>
        </w:rPr>
      </w:pPr>
      <w:r>
        <w:rPr>
          <w:rFonts w:ascii="Times New Roman" w:hAnsi="Times New Roman"/>
          <w:sz w:val="24"/>
          <w:szCs w:val="24"/>
        </w:rPr>
        <w:t>Attachment</w:t>
      </w:r>
    </w:p>
    <w:sectPr w:rsidR="00B7670C" w:rsidRPr="004522BA" w:rsidSect="00D90E17">
      <w:headerReference w:type="first" r:id="rId6"/>
      <w:foot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E0129" w14:textId="77777777" w:rsidR="00305392" w:rsidRDefault="00305392" w:rsidP="00D90E17">
      <w:pPr>
        <w:spacing w:after="0" w:line="240" w:lineRule="auto"/>
      </w:pPr>
      <w:r>
        <w:separator/>
      </w:r>
    </w:p>
  </w:endnote>
  <w:endnote w:type="continuationSeparator" w:id="0">
    <w:p w14:paraId="3E637288" w14:textId="77777777" w:rsidR="00305392" w:rsidRDefault="00305392" w:rsidP="00D9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CB513" w14:textId="77777777" w:rsidR="00D90E17" w:rsidRDefault="0037106C">
    <w:pPr>
      <w:pStyle w:val="Footer"/>
    </w:pPr>
    <w:r>
      <w:rPr>
        <w:noProof/>
      </w:rPr>
      <w:pict w14:anchorId="62DE6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95.4pt;margin-top:-7.35pt;width:637.05pt;height:57pt;z-index:-251658240">
          <v:imagedata r:id="rId1" o:title="Schwegman-Letterhead-Addresses_05-617861"/>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C6A1A" w14:textId="77777777" w:rsidR="00305392" w:rsidRDefault="00305392" w:rsidP="00D90E17">
      <w:pPr>
        <w:spacing w:after="0" w:line="240" w:lineRule="auto"/>
      </w:pPr>
      <w:r>
        <w:separator/>
      </w:r>
    </w:p>
  </w:footnote>
  <w:footnote w:type="continuationSeparator" w:id="0">
    <w:p w14:paraId="03B3263C" w14:textId="77777777" w:rsidR="00305392" w:rsidRDefault="00305392" w:rsidP="00D90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76D8D" w14:textId="77777777" w:rsidR="00D90E17" w:rsidRDefault="0037106C">
    <w:pPr>
      <w:pStyle w:val="Header"/>
    </w:pPr>
    <w:r>
      <w:rPr>
        <w:noProof/>
      </w:rPr>
      <w:pict w14:anchorId="78FB7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in;margin-top:-29.25pt;width:609.35pt;height:125.2pt;z-index:251657216">
          <v:imagedata r:id="rId1" o:title="HEADING 3"/>
          <w10:wrap type="squar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87E"/>
    <w:rsid w:val="00013A8C"/>
    <w:rsid w:val="00020B4A"/>
    <w:rsid w:val="00046637"/>
    <w:rsid w:val="000D17B4"/>
    <w:rsid w:val="00113092"/>
    <w:rsid w:val="0016118A"/>
    <w:rsid w:val="00165EA3"/>
    <w:rsid w:val="0019742D"/>
    <w:rsid w:val="002003DD"/>
    <w:rsid w:val="002456C4"/>
    <w:rsid w:val="00305392"/>
    <w:rsid w:val="0037106C"/>
    <w:rsid w:val="003B157C"/>
    <w:rsid w:val="003C222E"/>
    <w:rsid w:val="00401BD8"/>
    <w:rsid w:val="00435D31"/>
    <w:rsid w:val="00442852"/>
    <w:rsid w:val="004522BA"/>
    <w:rsid w:val="004717CE"/>
    <w:rsid w:val="00475B6D"/>
    <w:rsid w:val="004A261F"/>
    <w:rsid w:val="004A5769"/>
    <w:rsid w:val="004B3210"/>
    <w:rsid w:val="004F020A"/>
    <w:rsid w:val="00504E78"/>
    <w:rsid w:val="00531E23"/>
    <w:rsid w:val="00594F81"/>
    <w:rsid w:val="006378E5"/>
    <w:rsid w:val="0066087E"/>
    <w:rsid w:val="0066546E"/>
    <w:rsid w:val="006738BF"/>
    <w:rsid w:val="00703182"/>
    <w:rsid w:val="00712BCE"/>
    <w:rsid w:val="007C35FB"/>
    <w:rsid w:val="00816C7F"/>
    <w:rsid w:val="008E5F97"/>
    <w:rsid w:val="009061CD"/>
    <w:rsid w:val="009123AA"/>
    <w:rsid w:val="00940782"/>
    <w:rsid w:val="009A7C0D"/>
    <w:rsid w:val="009C4969"/>
    <w:rsid w:val="00A76362"/>
    <w:rsid w:val="00A9293E"/>
    <w:rsid w:val="00AB0E4A"/>
    <w:rsid w:val="00B01FE4"/>
    <w:rsid w:val="00B27212"/>
    <w:rsid w:val="00B7670C"/>
    <w:rsid w:val="00B934C6"/>
    <w:rsid w:val="00BE696B"/>
    <w:rsid w:val="00BF044E"/>
    <w:rsid w:val="00C11C0B"/>
    <w:rsid w:val="00C12623"/>
    <w:rsid w:val="00C3347F"/>
    <w:rsid w:val="00CD527D"/>
    <w:rsid w:val="00CD5D0B"/>
    <w:rsid w:val="00D839DD"/>
    <w:rsid w:val="00D90E17"/>
    <w:rsid w:val="00E4248A"/>
    <w:rsid w:val="00E76760"/>
    <w:rsid w:val="00E90FFF"/>
    <w:rsid w:val="00EF77C2"/>
    <w:rsid w:val="00F42248"/>
    <w:rsid w:val="00F43C04"/>
    <w:rsid w:val="00F9208E"/>
    <w:rsid w:val="00FB3E7E"/>
    <w:rsid w:val="00FC577E"/>
    <w:rsid w:val="00FF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EE9C0C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Header">
    <w:name w:val="header"/>
    <w:basedOn w:val="Normal"/>
    <w:link w:val="HeaderChar"/>
    <w:uiPriority w:val="99"/>
    <w:unhideWhenUsed/>
    <w:rsid w:val="00D90E17"/>
    <w:pPr>
      <w:tabs>
        <w:tab w:val="center" w:pos="4680"/>
        <w:tab w:val="right" w:pos="9360"/>
      </w:tabs>
    </w:pPr>
  </w:style>
  <w:style w:type="character" w:customStyle="1" w:styleId="HeaderChar">
    <w:name w:val="Header Char"/>
    <w:link w:val="Header"/>
    <w:uiPriority w:val="99"/>
    <w:rsid w:val="00D90E17"/>
    <w:rPr>
      <w:sz w:val="22"/>
      <w:szCs w:val="22"/>
    </w:rPr>
  </w:style>
  <w:style w:type="paragraph" w:styleId="Footer">
    <w:name w:val="footer"/>
    <w:basedOn w:val="Normal"/>
    <w:link w:val="FooterChar"/>
    <w:uiPriority w:val="99"/>
    <w:unhideWhenUsed/>
    <w:rsid w:val="00D90E17"/>
    <w:pPr>
      <w:tabs>
        <w:tab w:val="center" w:pos="4680"/>
        <w:tab w:val="right" w:pos="9360"/>
      </w:tabs>
    </w:pPr>
  </w:style>
  <w:style w:type="character" w:customStyle="1" w:styleId="FooterChar">
    <w:name w:val="Footer Char"/>
    <w:link w:val="Footer"/>
    <w:uiPriority w:val="99"/>
    <w:rsid w:val="00D90E1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epOLP.dotx</Template>
  <TotalTime>0</TotalTime>
  <Pages>2</Pages>
  <Words>325</Words>
  <Characters>1858</Characters>
  <Application>Microsoft Office Word</Application>
  <DocSecurity>0</DocSecurity>
  <PresentationFormat/>
  <Lines>15</Lines>
  <Paragraphs>4</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Rebuffoni</dc:creator>
  <cp:keywords/>
  <dc:description/>
  <cp:lastModifiedBy>Jacob Burns</cp:lastModifiedBy>
  <cp:revision>2</cp:revision>
  <dcterms:created xsi:type="dcterms:W3CDTF">2024-06-03T23:52:00Z</dcterms:created>
  <dcterms:modified xsi:type="dcterms:W3CDTF">2024-06-03T23:52:00Z</dcterms:modified>
</cp:coreProperties>
</file>