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077A00" w14:textId="77777777" w:rsidR="00877FB0" w:rsidRPr="00026143" w:rsidRDefault="00877FB0" w:rsidP="00877FB0">
      <w:pPr>
        <w:tabs>
          <w:tab w:val="right" w:pos="9360"/>
        </w:tabs>
        <w:rPr>
          <w:sz w:val="20"/>
          <w:szCs w:val="20"/>
        </w:rPr>
      </w:pPr>
      <w:r w:rsidRPr="00026143">
        <w:rPr>
          <w:b/>
          <w:bCs/>
          <w:sz w:val="20"/>
          <w:szCs w:val="20"/>
        </w:rPr>
        <w:t>&lt;&lt;WAName&gt;&gt; &lt;&lt;WAPhone&gt;&gt; - Direct Dial</w:t>
      </w:r>
      <w:r w:rsidRPr="00026143">
        <w:rPr>
          <w:b/>
          <w:bCs/>
          <w:sz w:val="20"/>
          <w:szCs w:val="20"/>
        </w:rPr>
        <w:tab/>
        <w:t>&lt;&lt;paraName&gt;&gt; &lt;&lt;paraPhone&gt;&gt; - Direct Dial</w:t>
      </w:r>
    </w:p>
    <w:p w14:paraId="04E02A45" w14:textId="77777777" w:rsidR="00877FB0" w:rsidRPr="00026143" w:rsidRDefault="00877FB0" w:rsidP="00877FB0">
      <w:pPr>
        <w:tabs>
          <w:tab w:val="right" w:pos="9360"/>
        </w:tabs>
      </w:pPr>
      <w:r w:rsidRPr="00026143">
        <w:rPr>
          <w:b/>
          <w:bCs/>
          <w:sz w:val="20"/>
          <w:szCs w:val="20"/>
        </w:rPr>
        <w:t>&lt;&lt;WAEmail&gt;&gt;</w:t>
      </w:r>
      <w:r w:rsidRPr="00026143">
        <w:rPr>
          <w:b/>
          <w:bCs/>
          <w:sz w:val="20"/>
          <w:szCs w:val="20"/>
        </w:rPr>
        <w:tab/>
        <w:t>&lt;&lt;paraEmail&gt;&gt;</w:t>
      </w:r>
    </w:p>
    <w:p w14:paraId="26C24B7F" w14:textId="77777777" w:rsidR="00877FB0" w:rsidRPr="00026143" w:rsidRDefault="00877FB0" w:rsidP="00877FB0">
      <w:pPr>
        <w:rPr>
          <w:b/>
          <w:bCs/>
        </w:rPr>
      </w:pPr>
    </w:p>
    <w:p w14:paraId="06D703FB" w14:textId="77777777" w:rsidR="00AD4BF7" w:rsidRDefault="00AD4BF7" w:rsidP="00AD4BF7">
      <w:r w:rsidRPr="00B41ADC">
        <w:t>&lt;&lt;currentDate&gt;&gt;</w:t>
      </w:r>
    </w:p>
    <w:p w14:paraId="01C07A8C" w14:textId="77777777" w:rsidR="00AD4BF7" w:rsidRDefault="00AD4BF7" w:rsidP="00AD4BF7"/>
    <w:p w14:paraId="5029EF7A" w14:textId="77777777" w:rsidR="00AD4BF7" w:rsidRDefault="00AD4BF7" w:rsidP="00AD4BF7">
      <w:pPr>
        <w:tabs>
          <w:tab w:val="left" w:pos="-1440"/>
        </w:tabs>
      </w:pPr>
      <w:r>
        <w:t>&lt;&lt;recipient&gt;&gt;</w:t>
      </w:r>
    </w:p>
    <w:p w14:paraId="73D4F203" w14:textId="77777777" w:rsidR="00AD4BF7" w:rsidRDefault="00AD4BF7" w:rsidP="00AD4BF7">
      <w:pPr>
        <w:tabs>
          <w:tab w:val="left" w:pos="-1440"/>
        </w:tabs>
      </w:pPr>
      <w:r>
        <w:t>&lt;&lt;corrContactTitle&gt;&gt;</w:t>
      </w:r>
    </w:p>
    <w:p w14:paraId="4B555400" w14:textId="77777777" w:rsidR="00AD4BF7" w:rsidRDefault="00AD4BF7" w:rsidP="00AD4BF7">
      <w:pPr>
        <w:tabs>
          <w:tab w:val="left" w:pos="-1440"/>
        </w:tabs>
      </w:pPr>
      <w:r>
        <w:t>&lt;&lt;orgName&gt;&gt;</w:t>
      </w:r>
    </w:p>
    <w:p w14:paraId="23846808" w14:textId="77777777" w:rsidR="00AD4BF7" w:rsidRDefault="00AD4BF7" w:rsidP="00AD4BF7">
      <w:pPr>
        <w:tabs>
          <w:tab w:val="right" w:pos="9360"/>
        </w:tabs>
      </w:pPr>
      <w:r>
        <w:t>&lt;&lt;workAddr&gt;&gt;</w:t>
      </w:r>
    </w:p>
    <w:p w14:paraId="2997C131" w14:textId="77777777" w:rsidR="00AD4BF7" w:rsidRPr="00916BE0" w:rsidRDefault="00AD4BF7" w:rsidP="00AD4BF7">
      <w:pPr>
        <w:tabs>
          <w:tab w:val="right" w:pos="9360"/>
        </w:tabs>
      </w:pPr>
      <w:r>
        <w:t>&lt;&lt;CSZ&gt;&gt;</w:t>
      </w:r>
    </w:p>
    <w:p w14:paraId="3DDB36D0" w14:textId="77777777" w:rsidR="00AD4BF7" w:rsidRDefault="00AD4BF7" w:rsidP="00AD4BF7">
      <w:pPr>
        <w:tabs>
          <w:tab w:val="right" w:pos="9360"/>
        </w:tabs>
      </w:pPr>
    </w:p>
    <w:p w14:paraId="1DD2A461" w14:textId="77777777" w:rsidR="00AD4BF7" w:rsidRDefault="00AD4BF7" w:rsidP="00AD4BF7">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34F8D669" w14:textId="77777777" w:rsidR="00AD4BF7" w:rsidRDefault="00AD4BF7" w:rsidP="00AD4BF7">
      <w:pPr>
        <w:tabs>
          <w:tab w:val="left" w:pos="720"/>
          <w:tab w:val="right" w:pos="9360"/>
        </w:tabs>
        <w:ind w:left="720" w:hanging="720"/>
        <w:rPr>
          <w:noProof/>
        </w:rPr>
      </w:pPr>
      <w:r>
        <w:rPr>
          <w:noProof/>
        </w:rPr>
        <w:tab/>
      </w:r>
      <w:smartTag w:uri="urn:schemas-microsoft-com:office:smarttags" w:element="place">
        <w:smartTag w:uri="urn:schemas-microsoft-com:office:smarttags" w:element="country-region">
          <w:r>
            <w:rPr>
              <w:noProof/>
            </w:rPr>
            <w:t>U.S.</w:t>
          </w:r>
        </w:smartTag>
      </w:smartTag>
      <w:r>
        <w:rPr>
          <w:noProof/>
        </w:rPr>
        <w:t xml:space="preserve"> Patent Application Serial No.: &lt;&lt;serialNo&gt;&gt;</w:t>
      </w:r>
    </w:p>
    <w:p w14:paraId="49464453" w14:textId="77777777" w:rsidR="00AD4BF7" w:rsidRDefault="00AD4BF7" w:rsidP="00AD4BF7">
      <w:pPr>
        <w:tabs>
          <w:tab w:val="left" w:pos="720"/>
          <w:tab w:val="right" w:pos="9360"/>
        </w:tabs>
        <w:ind w:left="720" w:hanging="720"/>
      </w:pPr>
      <w:r>
        <w:rPr>
          <w:noProof/>
        </w:rPr>
        <w:tab/>
        <w:t>Title:  &lt;&lt;title&gt;&gt;</w:t>
      </w:r>
    </w:p>
    <w:p w14:paraId="27B7F740" w14:textId="77777777" w:rsidR="009F3B52" w:rsidRPr="00874C97" w:rsidRDefault="009F3B52"/>
    <w:p w14:paraId="57951695" w14:textId="77777777" w:rsidR="009F3B52" w:rsidRDefault="00877FB0">
      <w:r>
        <w:t xml:space="preserve">Dear </w:t>
      </w:r>
      <w:r>
        <w:rPr>
          <w:noProof/>
        </w:rPr>
        <w:t>&lt;&lt;salutation&gt;&gt;</w:t>
      </w:r>
      <w:r>
        <w:t>:</w:t>
      </w:r>
    </w:p>
    <w:p w14:paraId="0D904526" w14:textId="77777777" w:rsidR="00310050" w:rsidRPr="00874C97" w:rsidRDefault="00310050"/>
    <w:p w14:paraId="72B96F4F" w14:textId="77777777" w:rsidR="00711DB6" w:rsidRDefault="00711DB6" w:rsidP="00711DB6">
      <w:pPr>
        <w:rPr>
          <w:noProof/>
        </w:rPr>
      </w:pPr>
      <w:r>
        <w:t xml:space="preserve">The following represents new activity on the above mentioned matter. </w:t>
      </w:r>
    </w:p>
    <w:p w14:paraId="4EF025DB" w14:textId="77777777" w:rsidR="00711DB6" w:rsidRDefault="00711DB6"/>
    <w:p w14:paraId="6DE91BA5" w14:textId="77777777" w:rsidR="00310050" w:rsidRDefault="00310050">
      <w:r>
        <w:t>INFORMATION BEING REPORTED:</w:t>
      </w:r>
      <w:r w:rsidR="000E256E">
        <w:t xml:space="preserve">  </w:t>
      </w:r>
      <w:r>
        <w:t xml:space="preserve">Provisional </w:t>
      </w:r>
      <w:r w:rsidR="009F3B52" w:rsidRPr="00874C97">
        <w:t xml:space="preserve">Patent Application filed </w:t>
      </w:r>
      <w:r w:rsidR="00877FB0">
        <w:t>&lt;&lt;filedDate&gt;&gt;</w:t>
      </w:r>
    </w:p>
    <w:p w14:paraId="22D68806" w14:textId="77777777" w:rsidR="00310050" w:rsidRDefault="00310050"/>
    <w:p w14:paraId="1B2D040E" w14:textId="77777777" w:rsidR="00BD5843" w:rsidRDefault="00310050" w:rsidP="00B24256">
      <w:r>
        <w:t>ACTION REQUIRED:</w:t>
      </w:r>
      <w:r w:rsidR="000E256E">
        <w:t xml:space="preserve">  </w:t>
      </w:r>
      <w:r w:rsidR="001054FE">
        <w:t>Y</w:t>
      </w:r>
      <w:r w:rsidR="00B24256" w:rsidRPr="00A466A2">
        <w:t xml:space="preserve">ou must file a regular (non-provisional) U.S. application within one year from the filing date of the original provisional to obtain patent protection on this invention.  </w:t>
      </w:r>
      <w:r w:rsidR="00B24256" w:rsidRPr="00A466A2">
        <w:rPr>
          <w:u w:val="single"/>
        </w:rPr>
        <w:t xml:space="preserve">If a regular (non-provisional) U.S. application is not filed by </w:t>
      </w:r>
      <w:r w:rsidR="00B24256">
        <w:rPr>
          <w:b/>
          <w:bCs/>
          <w:u w:val="single"/>
        </w:rPr>
        <w:t>&lt;&lt;deadlineDate&gt;&gt;</w:t>
      </w:r>
      <w:r w:rsidR="00B24256" w:rsidRPr="00A466A2">
        <w:rPr>
          <w:u w:val="single"/>
        </w:rPr>
        <w:t>, the ability to claim priority to the filing date of the provisional application will be lost.</w:t>
      </w:r>
      <w:r w:rsidR="00B24256" w:rsidRPr="00A466A2">
        <w:t xml:space="preserve">  In any case, the provisional patent application will automatically become abandoned on this date.  </w:t>
      </w:r>
    </w:p>
    <w:p w14:paraId="29015791" w14:textId="77777777" w:rsidR="00BD5843" w:rsidRDefault="00BD5843" w:rsidP="00B24256"/>
    <w:p w14:paraId="33891E48" w14:textId="77777777" w:rsidR="00B24256" w:rsidRDefault="00BD5843" w:rsidP="00B24256">
      <w:r w:rsidRPr="00BD5843">
        <w:t xml:space="preserve">Furthermore, if instructions and payment arrangements are not in place at least one week prior to the deadline, we may not be able to guarantee that the application can be filed prior to the deadline.  </w:t>
      </w:r>
      <w:r w:rsidR="00B24256" w:rsidRPr="00A466A2">
        <w:t xml:space="preserve">Please contact us when you decide whether or not you wish to file such a regular (non-provisional) </w:t>
      </w:r>
      <w:smartTag w:uri="urn:schemas-microsoft-com:office:smarttags" w:element="country-region">
        <w:smartTag w:uri="urn:schemas-microsoft-com:office:smarttags" w:element="place">
          <w:r w:rsidR="00B24256" w:rsidRPr="00A466A2">
            <w:t>U.S.</w:t>
          </w:r>
        </w:smartTag>
      </w:smartTag>
      <w:r w:rsidR="00B24256" w:rsidRPr="00A466A2">
        <w:t xml:space="preserve"> application.</w:t>
      </w:r>
    </w:p>
    <w:p w14:paraId="2E5B8A5F" w14:textId="77777777" w:rsidR="00B24256" w:rsidRDefault="00B24256" w:rsidP="00B24256"/>
    <w:p w14:paraId="08D82CAA" w14:textId="77777777" w:rsidR="00B24256" w:rsidRPr="00A466A2" w:rsidRDefault="001054FE" w:rsidP="00B24256">
      <w:r>
        <w:t xml:space="preserve">You </w:t>
      </w:r>
      <w:r w:rsidR="00B24256" w:rsidRPr="00A466A2">
        <w:t xml:space="preserve">may </w:t>
      </w:r>
      <w:r w:rsidR="00BD5843">
        <w:t xml:space="preserve">also </w:t>
      </w:r>
      <w:r w:rsidR="00B24256" w:rsidRPr="00A466A2">
        <w:t>be able to obtain international patent rights with respect to this invention.  Please contact us to discuss your options if you wish to pursue such international rights.</w:t>
      </w:r>
    </w:p>
    <w:p w14:paraId="68363A8A" w14:textId="77777777" w:rsidR="00310050" w:rsidRDefault="00310050"/>
    <w:p w14:paraId="0370B699" w14:textId="77777777" w:rsidR="00BD5843" w:rsidRDefault="00310050">
      <w:r>
        <w:t>ADDITIONAL NOTES:</w:t>
      </w:r>
      <w:r w:rsidR="000E256E">
        <w:t xml:space="preserve">  </w:t>
      </w:r>
      <w:r w:rsidR="00DC6AE3">
        <w:t xml:space="preserve">Further information on Provisional applications may be found at </w:t>
      </w:r>
      <w:r w:rsidR="00C84E2C">
        <w:t>&lt;&lt;</w:t>
      </w:r>
      <w:r w:rsidR="008F30A1">
        <w:t>patentLink</w:t>
      </w:r>
      <w:r w:rsidR="00C84E2C">
        <w:t>&gt;&gt;</w:t>
      </w:r>
      <w:r w:rsidR="000E256E">
        <w:t xml:space="preserve">.  </w:t>
      </w:r>
      <w:r w:rsidR="009F3B52" w:rsidRPr="00874C97">
        <w:t xml:space="preserve">We will keep you informed of further developments as they occur.  </w:t>
      </w:r>
    </w:p>
    <w:p w14:paraId="1619C5BB" w14:textId="77777777" w:rsidR="00BD5843" w:rsidRDefault="00BD5843"/>
    <w:p w14:paraId="75C3489C" w14:textId="77777777" w:rsidR="009F3B52" w:rsidRPr="00874C97" w:rsidRDefault="009F3B52">
      <w:r w:rsidRPr="00874C97">
        <w:t>If you have any questions or comments, please contact</w:t>
      </w:r>
      <w:r w:rsidR="00877FB0">
        <w:t xml:space="preserve"> </w:t>
      </w:r>
      <w:r w:rsidR="00877FB0">
        <w:rPr>
          <w:noProof/>
        </w:rPr>
        <w:t>&lt;&lt;WAName&gt;&gt; at &lt;&lt;WAPhone&gt;&gt;.</w:t>
      </w:r>
    </w:p>
    <w:p w14:paraId="5FC572EB" w14:textId="77777777" w:rsidR="0044462E" w:rsidRDefault="0044462E"/>
    <w:p w14:paraId="34D69117" w14:textId="77777777" w:rsidR="00877FB0" w:rsidRDefault="008F30A1" w:rsidP="00877FB0">
      <w:pPr>
        <w:widowControl/>
        <w:rPr>
          <w:noProof/>
        </w:rPr>
      </w:pPr>
      <w:r>
        <w:rPr>
          <w:noProof/>
        </w:rPr>
        <w:t>Sincerely,</w:t>
      </w:r>
    </w:p>
    <w:p w14:paraId="2688F287" w14:textId="77777777" w:rsidR="008F30A1" w:rsidRDefault="008F30A1" w:rsidP="00877FB0">
      <w:pPr>
        <w:widowControl/>
        <w:rPr>
          <w:noProof/>
        </w:rPr>
      </w:pPr>
    </w:p>
    <w:p w14:paraId="6ECCF058" w14:textId="77777777" w:rsidR="008F30A1" w:rsidRPr="00C247EA" w:rsidRDefault="008F30A1" w:rsidP="00877FB0">
      <w:pPr>
        <w:widowControl/>
      </w:pPr>
    </w:p>
    <w:p w14:paraId="472D4EDD" w14:textId="77777777" w:rsidR="00877FB0" w:rsidRPr="00C247EA" w:rsidRDefault="00877FB0" w:rsidP="00877FB0">
      <w:pPr>
        <w:pStyle w:val="Header"/>
        <w:tabs>
          <w:tab w:val="clear" w:pos="4320"/>
          <w:tab w:val="clear" w:pos="8640"/>
        </w:tabs>
      </w:pPr>
      <w:r w:rsidRPr="00C247EA">
        <w:t>&lt;&lt;</w:t>
      </w:r>
      <w:r w:rsidR="00C644D0">
        <w:t>cmgName</w:t>
      </w:r>
      <w:r w:rsidRPr="00C247EA">
        <w:t>&gt;&gt;</w:t>
      </w:r>
    </w:p>
    <w:p w14:paraId="30374788" w14:textId="77777777" w:rsidR="00877FB0" w:rsidRPr="00C247EA" w:rsidRDefault="00877FB0" w:rsidP="00877FB0">
      <w:pPr>
        <w:rPr>
          <w:noProof/>
        </w:rPr>
      </w:pPr>
    </w:p>
    <w:p w14:paraId="53BFFEAD" w14:textId="77777777" w:rsidR="009F3B52" w:rsidRPr="00874C97" w:rsidRDefault="00C644D0" w:rsidP="00877FB0">
      <w:r>
        <w:t>&lt;&lt;enclosures&gt;&gt;</w:t>
      </w:r>
    </w:p>
    <w:p w14:paraId="079A1DA0" w14:textId="77777777" w:rsidR="009F3B52" w:rsidRPr="00874C97" w:rsidRDefault="009F3B52"/>
    <w:tbl>
      <w:tblPr>
        <w:tblW w:w="9468" w:type="dxa"/>
        <w:tblLook w:val="01E0" w:firstRow="1" w:lastRow="1" w:firstColumn="1" w:lastColumn="1" w:noHBand="0" w:noVBand="0"/>
      </w:tblPr>
      <w:tblGrid>
        <w:gridCol w:w="1458"/>
        <w:gridCol w:w="8010"/>
      </w:tblGrid>
      <w:tr w:rsidR="009F3B52" w:rsidRPr="00874C97" w14:paraId="7487C8DC" w14:textId="77777777" w:rsidTr="006D332D">
        <w:tc>
          <w:tcPr>
            <w:tcW w:w="1458" w:type="dxa"/>
          </w:tcPr>
          <w:p w14:paraId="3E6F3062" w14:textId="77777777" w:rsidR="009F3B52" w:rsidRPr="00874C97" w:rsidRDefault="006D332D">
            <w:pPr>
              <w:rPr>
                <w:noProof/>
              </w:rPr>
            </w:pPr>
            <w:r>
              <w:rPr>
                <w:noProof/>
              </w:rPr>
              <w:t>&lt;&lt;ccTag&gt;&gt;</w:t>
            </w:r>
          </w:p>
        </w:tc>
        <w:tc>
          <w:tcPr>
            <w:tcW w:w="8010" w:type="dxa"/>
          </w:tcPr>
          <w:p w14:paraId="4A9FEE5A" w14:textId="77777777" w:rsidR="009F3B52" w:rsidRPr="00874C97" w:rsidRDefault="006D332D">
            <w:pPr>
              <w:rPr>
                <w:noProof/>
              </w:rPr>
            </w:pPr>
            <w:r>
              <w:rPr>
                <w:noProof/>
              </w:rPr>
              <w:t>&lt;&lt;ccName&gt;&gt;</w:t>
            </w:r>
          </w:p>
        </w:tc>
      </w:tr>
    </w:tbl>
    <w:p w14:paraId="18319BC8" w14:textId="77777777" w:rsidR="009F3B52" w:rsidRPr="00874C97" w:rsidRDefault="009F3B52" w:rsidP="00BD5843">
      <w:pPr>
        <w:tabs>
          <w:tab w:val="center" w:pos="3384"/>
        </w:tabs>
      </w:pPr>
    </w:p>
    <w:sectPr w:rsidR="009F3B52" w:rsidRPr="00874C97" w:rsidSect="00BD5843">
      <w:pgSz w:w="12240" w:h="15840" w:code="1"/>
      <w:pgMar w:top="897" w:right="1440" w:bottom="108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A616D" w14:textId="77777777" w:rsidR="00F13756" w:rsidRDefault="00F13756">
      <w:r>
        <w:separator/>
      </w:r>
    </w:p>
  </w:endnote>
  <w:endnote w:type="continuationSeparator" w:id="0">
    <w:p w14:paraId="4FF6A284" w14:textId="77777777" w:rsidR="00F13756" w:rsidRDefault="00F13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204DF" w14:textId="77777777" w:rsidR="00F13756" w:rsidRDefault="00F13756">
      <w:r>
        <w:separator/>
      </w:r>
    </w:p>
  </w:footnote>
  <w:footnote w:type="continuationSeparator" w:id="0">
    <w:p w14:paraId="3D9A9A5B" w14:textId="77777777" w:rsidR="00F13756" w:rsidRDefault="00F1375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4C97"/>
    <w:rsid w:val="00026143"/>
    <w:rsid w:val="00071892"/>
    <w:rsid w:val="000E256E"/>
    <w:rsid w:val="001054FE"/>
    <w:rsid w:val="002B05E0"/>
    <w:rsid w:val="00310050"/>
    <w:rsid w:val="00351783"/>
    <w:rsid w:val="003B5695"/>
    <w:rsid w:val="0044462E"/>
    <w:rsid w:val="00454742"/>
    <w:rsid w:val="00567FBC"/>
    <w:rsid w:val="0057312F"/>
    <w:rsid w:val="00577836"/>
    <w:rsid w:val="005A6969"/>
    <w:rsid w:val="005C4986"/>
    <w:rsid w:val="006956D1"/>
    <w:rsid w:val="006D332D"/>
    <w:rsid w:val="00711DB6"/>
    <w:rsid w:val="00836B08"/>
    <w:rsid w:val="00874C97"/>
    <w:rsid w:val="00877FB0"/>
    <w:rsid w:val="0088387B"/>
    <w:rsid w:val="008F30A1"/>
    <w:rsid w:val="00945711"/>
    <w:rsid w:val="00975D58"/>
    <w:rsid w:val="009F3B52"/>
    <w:rsid w:val="00A466A2"/>
    <w:rsid w:val="00A75433"/>
    <w:rsid w:val="00AD4BF7"/>
    <w:rsid w:val="00AD7208"/>
    <w:rsid w:val="00AE0242"/>
    <w:rsid w:val="00B16E1F"/>
    <w:rsid w:val="00B24256"/>
    <w:rsid w:val="00B959DD"/>
    <w:rsid w:val="00BD5843"/>
    <w:rsid w:val="00C644D0"/>
    <w:rsid w:val="00C64A46"/>
    <w:rsid w:val="00C84E2C"/>
    <w:rsid w:val="00C86EAB"/>
    <w:rsid w:val="00CF24A3"/>
    <w:rsid w:val="00D315EB"/>
    <w:rsid w:val="00D354B9"/>
    <w:rsid w:val="00DC6AE3"/>
    <w:rsid w:val="00DD255B"/>
    <w:rsid w:val="00F13756"/>
    <w:rsid w:val="00FC37AC"/>
    <w:rsid w:val="00FE2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3074"/>
    <o:shapelayout v:ext="edit">
      <o:idmap v:ext="edit" data="1"/>
    </o:shapelayout>
  </w:shapeDefaults>
  <w:decimalSymbol w:val="."/>
  <w:listSeparator w:val=","/>
  <w14:docId w14:val="0F2E077D"/>
  <w15:chartTrackingRefBased/>
  <w15:docId w15:val="{10D84C7A-2472-47AE-BE9F-FA8919A99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54B9"/>
    <w:pPr>
      <w:widowControl w:val="0"/>
      <w:autoSpaceDE w:val="0"/>
      <w:autoSpaceDN w:val="0"/>
      <w:adjustRightInd w:val="0"/>
    </w:pPr>
    <w:rPr>
      <w:sz w:val="24"/>
      <w:szCs w:val="24"/>
    </w:rPr>
  </w:style>
  <w:style w:type="paragraph" w:styleId="Heading1">
    <w:name w:val="heading 1"/>
    <w:basedOn w:val="Normal"/>
    <w:next w:val="Normal"/>
    <w:qFormat/>
    <w:pPr>
      <w:keepNext/>
      <w:widowControl/>
      <w:autoSpaceDE/>
      <w:autoSpaceDN/>
      <w:adjustRightInd/>
      <w:outlineLvl w:val="0"/>
    </w:pPr>
    <w:rPr>
      <w:b/>
      <w:sz w:val="20"/>
      <w:szCs w:val="20"/>
    </w:rPr>
  </w:style>
  <w:style w:type="paragraph" w:styleId="Heading2">
    <w:name w:val="heading 2"/>
    <w:basedOn w:val="Normal"/>
    <w:next w:val="Normal"/>
    <w:qFormat/>
    <w:pPr>
      <w:keepNext/>
      <w:widowControl/>
      <w:autoSpaceDE/>
      <w:autoSpaceDN/>
      <w:adjustRightInd/>
      <w:outlineLvl w:val="1"/>
    </w:pPr>
    <w:rPr>
      <w:b/>
      <w:sz w:val="22"/>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customStyle="1" w:styleId="Style">
    <w:name w:val="Style"/>
    <w:basedOn w:val="Normal"/>
    <w:pPr>
      <w:ind w:left="720" w:hanging="72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semiHidden/>
    <w:rsid w:val="00874C97"/>
    <w:rPr>
      <w:sz w:val="16"/>
      <w:szCs w:val="16"/>
    </w:rPr>
  </w:style>
  <w:style w:type="paragraph" w:styleId="CommentText">
    <w:name w:val="annotation text"/>
    <w:basedOn w:val="Normal"/>
    <w:semiHidden/>
    <w:rsid w:val="00874C97"/>
    <w:rPr>
      <w:sz w:val="20"/>
      <w:szCs w:val="20"/>
    </w:rPr>
  </w:style>
  <w:style w:type="paragraph" w:styleId="CommentSubject">
    <w:name w:val="annotation subject"/>
    <w:basedOn w:val="CommentText"/>
    <w:next w:val="CommentText"/>
    <w:semiHidden/>
    <w:rsid w:val="00874C97"/>
    <w:rPr>
      <w:b/>
      <w:bCs/>
    </w:rPr>
  </w:style>
  <w:style w:type="paragraph" w:styleId="BalloonText">
    <w:name w:val="Balloon Text"/>
    <w:basedOn w:val="Normal"/>
    <w:semiHidden/>
    <w:rsid w:val="00874C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607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Prv2AppFiled.dot</Template>
  <TotalTime>0</TotalTime>
  <Pages>1</Pages>
  <Words>265</Words>
  <Characters>1517</Characters>
  <Application>Microsoft Office Word</Application>
  <DocSecurity>0</DocSecurity>
  <PresentationFormat/>
  <Lines>12</Lines>
  <Paragraphs>3</Paragraphs>
  <ScaleCrop>false</ScaleCrop>
  <HeadingPairs>
    <vt:vector size="2" baseType="variant">
      <vt:variant>
        <vt:lpstr>Title</vt:lpstr>
      </vt:variant>
      <vt:variant>
        <vt:i4>1</vt:i4>
      </vt:variant>
    </vt:vector>
  </HeadingPairs>
  <TitlesOfParts>
    <vt:vector size="1" baseType="lpstr">
      <vt:lpstr>Prv2AppFiled.DOT</vt:lpstr>
    </vt:vector>
  </TitlesOfParts>
  <Company>SLWK</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Prv2AppFiled.DOT</dc:title>
  <dc:subject/>
  <dc:creator>Kacia Lee</dc:creator>
  <cp:keywords/>
  <dc:description/>
  <cp:lastModifiedBy>Jacob Burns</cp:lastModifiedBy>
  <cp:revision>2</cp:revision>
  <cp:lastPrinted>2007-05-24T17:23:00Z</cp:lastPrinted>
  <dcterms:created xsi:type="dcterms:W3CDTF">2024-06-03T23:54:00Z</dcterms:created>
  <dcterms:modified xsi:type="dcterms:W3CDTF">2024-06-03T23:54:00Z</dcterms:modified>
</cp:coreProperties>
</file>