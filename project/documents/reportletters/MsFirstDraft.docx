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2BDBF" w14:textId="341B11C4" w:rsidR="009751A9" w:rsidRDefault="009751A9" w:rsidP="009751A9">
      <w:pPr>
        <w:spacing w:after="0" w:line="240" w:lineRule="auto"/>
      </w:pPr>
      <w:r>
        <w:t>MS Email – First Draft of Application</w:t>
      </w:r>
    </w:p>
    <w:p w14:paraId="702630C2" w14:textId="77777777" w:rsidR="009751A9" w:rsidRDefault="009751A9" w:rsidP="009751A9">
      <w:pPr>
        <w:spacing w:after="0" w:line="240" w:lineRule="auto"/>
      </w:pPr>
    </w:p>
    <w:p w14:paraId="042983BB" w14:textId="77777777" w:rsidR="009751A9" w:rsidRDefault="009751A9" w:rsidP="009751A9">
      <w:pPr>
        <w:spacing w:after="0" w:line="240" w:lineRule="auto"/>
      </w:pPr>
    </w:p>
    <w:p w14:paraId="47AF5D26" w14:textId="77777777" w:rsidR="009751A9" w:rsidRPr="00D0567B" w:rsidRDefault="009751A9" w:rsidP="009751A9">
      <w:pPr>
        <w:spacing w:after="0" w:line="240" w:lineRule="auto"/>
        <w:rPr>
          <w:b/>
          <w:bCs/>
        </w:rPr>
      </w:pPr>
      <w:r w:rsidRPr="00D0567B">
        <w:rPr>
          <w:b/>
          <w:bCs/>
        </w:rPr>
        <w:t>Subject line:</w:t>
      </w:r>
    </w:p>
    <w:p w14:paraId="2D9547D5" w14:textId="3DFFCC0D" w:rsidR="009751A9" w:rsidRDefault="009751A9" w:rsidP="009751A9">
      <w:pPr>
        <w:spacing w:after="0" w:line="240" w:lineRule="auto"/>
      </w:pPr>
      <w:r>
        <w:t xml:space="preserve">Action Required by [Insert 5 business days from date sent] - </w:t>
      </w:r>
      <w:r w:rsidRPr="00D0567B">
        <w:t>&lt;&lt;This.clientRefNo&gt;&gt;</w:t>
      </w:r>
      <w:r>
        <w:t xml:space="preserve"> - </w:t>
      </w:r>
      <w:r w:rsidRPr="00D0567B">
        <w:t>&lt;&lt;This.matterNo&gt;&gt;</w:t>
      </w:r>
      <w:r>
        <w:t xml:space="preserve"> - 1</w:t>
      </w:r>
      <w:r w:rsidRPr="009751A9">
        <w:rPr>
          <w:vertAlign w:val="superscript"/>
        </w:rPr>
        <w:t>st</w:t>
      </w:r>
      <w:r>
        <w:t xml:space="preserve"> Draft</w:t>
      </w:r>
    </w:p>
    <w:p w14:paraId="52F185BA" w14:textId="77777777" w:rsidR="009751A9" w:rsidRDefault="009751A9" w:rsidP="009751A9">
      <w:pPr>
        <w:spacing w:after="0" w:line="240" w:lineRule="auto"/>
      </w:pPr>
    </w:p>
    <w:p w14:paraId="16A41820" w14:textId="77777777" w:rsidR="009751A9" w:rsidRDefault="009751A9" w:rsidP="009751A9">
      <w:pPr>
        <w:spacing w:after="0" w:line="240" w:lineRule="auto"/>
      </w:pPr>
    </w:p>
    <w:p w14:paraId="303E3827" w14:textId="77777777" w:rsidR="009751A9" w:rsidRPr="00D0567B" w:rsidRDefault="009751A9" w:rsidP="009751A9">
      <w:pPr>
        <w:spacing w:after="0" w:line="240" w:lineRule="auto"/>
        <w:rPr>
          <w:b/>
          <w:bCs/>
        </w:rPr>
      </w:pPr>
      <w:r w:rsidRPr="00D0567B">
        <w:rPr>
          <w:b/>
          <w:bCs/>
        </w:rPr>
        <w:t>Body:</w:t>
      </w:r>
    </w:p>
    <w:p w14:paraId="5DFCF04E" w14:textId="77777777" w:rsidR="009751A9" w:rsidRPr="00603594" w:rsidRDefault="009751A9" w:rsidP="009751A9">
      <w:pPr>
        <w:spacing w:after="0" w:line="240" w:lineRule="auto"/>
        <w:rPr>
          <w:rFonts w:cstheme="minorHAnsi"/>
          <w:color w:val="000000"/>
          <w:shd w:val="clear" w:color="auto" w:fill="FFFFFF"/>
        </w:rPr>
      </w:pPr>
      <w:r w:rsidRPr="00603594">
        <w:rPr>
          <w:rFonts w:cstheme="minorHAnsi"/>
          <w:color w:val="000000"/>
          <w:shd w:val="clear" w:color="auto" w:fill="FFFFFF"/>
        </w:rPr>
        <w:t>MSFT Reference: </w:t>
      </w:r>
      <w:r w:rsidRPr="00603594">
        <w:rPr>
          <w:rFonts w:cstheme="minorHAnsi"/>
        </w:rPr>
        <w:t>&lt;&lt;This.clientRefNo&gt;&gt;</w:t>
      </w:r>
      <w:r w:rsidRPr="00603594">
        <w:rPr>
          <w:rFonts w:cstheme="minorHAnsi"/>
          <w:color w:val="000000"/>
        </w:rPr>
        <w:br/>
      </w:r>
      <w:r w:rsidRPr="00603594">
        <w:rPr>
          <w:rFonts w:cstheme="minorHAnsi"/>
          <w:color w:val="000000"/>
          <w:shd w:val="clear" w:color="auto" w:fill="FFFFFF"/>
        </w:rPr>
        <w:t>Agent: Schwegman, Lundberg &amp; Woessner (539483451)</w:t>
      </w:r>
      <w:r w:rsidRPr="00603594">
        <w:rPr>
          <w:rFonts w:cstheme="minorHAnsi"/>
          <w:color w:val="000000"/>
        </w:rPr>
        <w:br/>
      </w:r>
      <w:r w:rsidRPr="00603594">
        <w:rPr>
          <w:rFonts w:cstheme="minorHAnsi"/>
          <w:color w:val="000000"/>
          <w:shd w:val="clear" w:color="auto" w:fill="FFFFFF"/>
        </w:rPr>
        <w:t xml:space="preserve">Agent Reference: </w:t>
      </w:r>
      <w:r w:rsidRPr="00603594">
        <w:rPr>
          <w:rFonts w:cstheme="minorHAnsi"/>
        </w:rPr>
        <w:t>&lt;&lt;This.matterNo&gt;&gt;</w:t>
      </w:r>
      <w:r w:rsidRPr="00603594">
        <w:rPr>
          <w:rFonts w:cstheme="minorHAnsi"/>
          <w:color w:val="000000"/>
        </w:rPr>
        <w:br/>
      </w:r>
      <w:r w:rsidRPr="00603594">
        <w:rPr>
          <w:rFonts w:cstheme="minorHAnsi"/>
          <w:color w:val="000000"/>
          <w:shd w:val="clear" w:color="auto" w:fill="FFFFFF"/>
        </w:rPr>
        <w:t>Agent Contact: &lt;&lt;this.WAName&gt;&gt;</w:t>
      </w:r>
      <w:r w:rsidRPr="00603594">
        <w:rPr>
          <w:rFonts w:cstheme="minorHAnsi"/>
          <w:color w:val="000000"/>
        </w:rPr>
        <w:br/>
      </w:r>
      <w:r w:rsidRPr="00603594">
        <w:rPr>
          <w:rFonts w:cstheme="minorHAnsi"/>
          <w:color w:val="000000"/>
          <w:shd w:val="clear" w:color="auto" w:fill="FFFFFF"/>
        </w:rPr>
        <w:t>Agent Contact Phone: &lt;&lt;this.WAPhone&gt;&gt;</w:t>
      </w:r>
    </w:p>
    <w:p w14:paraId="4B9BCCC2" w14:textId="77777777" w:rsidR="009751A9" w:rsidRPr="00603594" w:rsidRDefault="009751A9" w:rsidP="009751A9">
      <w:pPr>
        <w:spacing w:after="0" w:line="240" w:lineRule="auto"/>
        <w:rPr>
          <w:rFonts w:cstheme="minorHAnsi"/>
          <w:color w:val="000000"/>
          <w:shd w:val="clear" w:color="auto" w:fill="FFFFFF"/>
        </w:rPr>
      </w:pPr>
      <w:r w:rsidRPr="00603594">
        <w:rPr>
          <w:rFonts w:cstheme="minorHAnsi"/>
          <w:color w:val="000000"/>
          <w:shd w:val="clear" w:color="auto" w:fill="FFFFFF"/>
        </w:rPr>
        <w:t>Agent Contact Email: &lt;&lt;This.WAEmail&gt;&gt;</w:t>
      </w:r>
      <w:r w:rsidRPr="00603594">
        <w:rPr>
          <w:rFonts w:cstheme="minorHAnsi"/>
          <w:color w:val="000000"/>
        </w:rPr>
        <w:br/>
      </w:r>
      <w:r w:rsidRPr="00603594">
        <w:rPr>
          <w:rFonts w:cstheme="minorHAnsi"/>
          <w:color w:val="000000"/>
          <w:shd w:val="clear" w:color="auto" w:fill="FFFFFF"/>
        </w:rPr>
        <w:t>Title: &lt;&lt;This.title&gt;&gt;</w:t>
      </w:r>
      <w:r w:rsidRPr="00603594">
        <w:rPr>
          <w:rFonts w:cstheme="minorHAnsi"/>
          <w:color w:val="000000"/>
        </w:rPr>
        <w:br/>
      </w:r>
      <w:r w:rsidRPr="00603594">
        <w:rPr>
          <w:rFonts w:cstheme="minorHAnsi"/>
          <w:color w:val="000000"/>
          <w:shd w:val="clear" w:color="auto" w:fill="FFFFFF"/>
        </w:rPr>
        <w:t>Application Date: &lt;&lt;This.filedDate&gt;&gt;</w:t>
      </w:r>
      <w:r w:rsidRPr="00603594">
        <w:rPr>
          <w:rFonts w:cstheme="minorHAnsi"/>
          <w:color w:val="000000"/>
        </w:rPr>
        <w:br/>
      </w:r>
      <w:r w:rsidRPr="00603594">
        <w:rPr>
          <w:rFonts w:cstheme="minorHAnsi"/>
          <w:color w:val="000000"/>
          <w:shd w:val="clear" w:color="auto" w:fill="FFFFFF"/>
        </w:rPr>
        <w:t>Application Number: &lt;&lt;This.serialNo&gt;&gt;</w:t>
      </w:r>
    </w:p>
    <w:p w14:paraId="49E916A6" w14:textId="1ED9F208" w:rsidR="00547593" w:rsidRDefault="00547593"/>
    <w:p w14:paraId="1AB0B644" w14:textId="77777777" w:rsidR="009751A9" w:rsidRPr="009751A9" w:rsidRDefault="009751A9" w:rsidP="009751A9">
      <w:pPr>
        <w:pStyle w:val="NormalWeb"/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9751A9">
        <w:rPr>
          <w:rFonts w:asciiTheme="minorHAnsi" w:eastAsia="Times New Roman" w:hAnsiTheme="minorHAnsi" w:cstheme="minorHAnsi"/>
          <w:color w:val="000000"/>
          <w:sz w:val="22"/>
          <w:szCs w:val="22"/>
        </w:rPr>
        <w:t>Dear </w:t>
      </w:r>
      <w:r w:rsidRPr="009751A9">
        <w:rPr>
          <w:rFonts w:asciiTheme="minorHAnsi" w:eastAsia="Times New Roman" w:hAnsiTheme="minorHAnsi" w:cstheme="minorHAnsi"/>
          <w:b/>
          <w:bCs/>
          <w:color w:val="FF0000"/>
          <w:sz w:val="22"/>
          <w:szCs w:val="22"/>
        </w:rPr>
        <w:t>[INSERT PRIMARY INVENTOR NAME]</w:t>
      </w:r>
      <w:r w:rsidRPr="009751A9">
        <w:rPr>
          <w:rFonts w:asciiTheme="minorHAnsi" w:eastAsia="Times New Roman" w:hAnsiTheme="minorHAnsi" w:cstheme="minorHAnsi"/>
          <w:color w:val="000000"/>
          <w:sz w:val="22"/>
          <w:szCs w:val="22"/>
        </w:rPr>
        <w:t>,</w:t>
      </w:r>
    </w:p>
    <w:p w14:paraId="084D0002" w14:textId="77777777" w:rsidR="009751A9" w:rsidRPr="009751A9" w:rsidRDefault="009751A9" w:rsidP="009751A9">
      <w:p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9751A9">
        <w:rPr>
          <w:rFonts w:eastAsia="Times New Roman" w:cstheme="minorHAnsi"/>
          <w:color w:val="000000"/>
        </w:rPr>
        <w:t>I've attached a first draft of your patent application entitled, </w:t>
      </w:r>
      <w:r w:rsidRPr="009751A9">
        <w:rPr>
          <w:rFonts w:eastAsia="Times New Roman" w:cstheme="minorHAnsi"/>
          <w:b/>
          <w:bCs/>
          <w:color w:val="000000"/>
        </w:rPr>
        <w:t xml:space="preserve">(TITLE) </w:t>
      </w:r>
      <w:r w:rsidRPr="009751A9">
        <w:rPr>
          <w:rFonts w:eastAsia="Times New Roman" w:cstheme="minorHAnsi"/>
          <w:color w:val="000000"/>
        </w:rPr>
        <w:t>We request all of the inventor teams' comments/feedback by </w:t>
      </w:r>
      <w:r w:rsidRPr="009751A9">
        <w:rPr>
          <w:rFonts w:eastAsia="Times New Roman" w:cstheme="minorHAnsi"/>
          <w:b/>
          <w:bCs/>
          <w:color w:val="FF0000"/>
        </w:rPr>
        <w:t>[INSERT 5 BUSINESS DAYS FROM SENT DATE]</w:t>
      </w:r>
      <w:r w:rsidRPr="009751A9">
        <w:rPr>
          <w:rFonts w:eastAsia="Times New Roman" w:cstheme="minorHAnsi"/>
          <w:color w:val="000000"/>
        </w:rPr>
        <w:t>.</w:t>
      </w:r>
    </w:p>
    <w:p w14:paraId="0D061423" w14:textId="77777777" w:rsidR="009751A9" w:rsidRPr="009751A9" w:rsidRDefault="009751A9" w:rsidP="009751A9">
      <w:p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9751A9">
        <w:rPr>
          <w:rFonts w:eastAsia="Times New Roman" w:cstheme="minorHAnsi"/>
          <w:color w:val="000000"/>
        </w:rPr>
        <w:t>In particular, please confirm the following:</w:t>
      </w:r>
    </w:p>
    <w:p w14:paraId="3D3F3A2A" w14:textId="77777777" w:rsidR="009751A9" w:rsidRPr="009751A9" w:rsidRDefault="009751A9" w:rsidP="009751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9751A9">
        <w:rPr>
          <w:rFonts w:eastAsia="Times New Roman" w:cstheme="minorHAnsi"/>
          <w:color w:val="000000"/>
        </w:rPr>
        <w:t>The key inventive concepts are accurately described and claimed;</w:t>
      </w:r>
    </w:p>
    <w:p w14:paraId="3DA7209E" w14:textId="77777777" w:rsidR="009751A9" w:rsidRPr="009751A9" w:rsidRDefault="009751A9" w:rsidP="009751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9751A9">
        <w:rPr>
          <w:rFonts w:eastAsia="Times New Roman" w:cstheme="minorHAnsi"/>
          <w:color w:val="000000"/>
        </w:rPr>
        <w:t>The technical details in the application are accurate, complete, and sufficient, to enable an engineer to implement the invention; and</w:t>
      </w:r>
    </w:p>
    <w:p w14:paraId="4F9B328D" w14:textId="77777777" w:rsidR="009751A9" w:rsidRPr="009751A9" w:rsidRDefault="009751A9" w:rsidP="009751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9751A9">
        <w:rPr>
          <w:rFonts w:eastAsia="Times New Roman" w:cstheme="minorHAnsi"/>
          <w:color w:val="000000"/>
        </w:rPr>
        <w:t>The list of inventors is accurate.</w:t>
      </w:r>
    </w:p>
    <w:p w14:paraId="0FEF2D4F" w14:textId="77777777" w:rsidR="009751A9" w:rsidRPr="009751A9" w:rsidRDefault="009751A9" w:rsidP="009751A9">
      <w:p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9751A9">
        <w:rPr>
          <w:rFonts w:eastAsia="Times New Roman" w:cstheme="minorHAnsi"/>
          <w:color w:val="000000"/>
        </w:rPr>
        <w:t>Once the draft is approved, we will send out formal papers for you to sign and file the application.</w:t>
      </w:r>
    </w:p>
    <w:p w14:paraId="65A9DA42" w14:textId="77777777" w:rsidR="009751A9" w:rsidRPr="009751A9" w:rsidRDefault="009751A9" w:rsidP="009751A9">
      <w:pPr>
        <w:spacing w:before="100" w:beforeAutospacing="1" w:after="100" w:afterAutospacing="1" w:line="240" w:lineRule="auto"/>
        <w:rPr>
          <w:rFonts w:eastAsia="Times New Roman" w:cstheme="minorHAnsi"/>
          <w:color w:val="000000"/>
        </w:rPr>
      </w:pPr>
      <w:r w:rsidRPr="009751A9">
        <w:rPr>
          <w:rFonts w:eastAsia="Times New Roman" w:cstheme="minorHAnsi"/>
          <w:color w:val="000000"/>
        </w:rPr>
        <w:t>If you have any questions, do not hesitate to contact me.</w:t>
      </w:r>
      <w:r w:rsidRPr="009751A9">
        <w:rPr>
          <w:rFonts w:eastAsia="Times New Roman" w:cstheme="minorHAnsi"/>
          <w:color w:val="000000"/>
        </w:rPr>
        <w:br/>
      </w:r>
      <w:r w:rsidRPr="009751A9">
        <w:rPr>
          <w:rFonts w:eastAsia="Times New Roman" w:cstheme="minorHAnsi"/>
          <w:color w:val="000000"/>
        </w:rPr>
        <w:br/>
      </w:r>
      <w:r w:rsidRPr="009751A9">
        <w:rPr>
          <w:rFonts w:eastAsia="Times New Roman" w:cstheme="minorHAnsi"/>
          <w:b/>
          <w:bCs/>
          <w:color w:val="FF0000"/>
          <w:u w:val="single"/>
        </w:rPr>
        <w:t>Very Important</w:t>
      </w:r>
      <w:r w:rsidRPr="009751A9">
        <w:rPr>
          <w:rFonts w:eastAsia="Times New Roman" w:cstheme="minorHAnsi"/>
          <w:color w:val="000000"/>
        </w:rPr>
        <w:br/>
      </w:r>
      <w:r w:rsidRPr="009751A9">
        <w:rPr>
          <w:rFonts w:eastAsia="Times New Roman" w:cstheme="minorHAnsi"/>
          <w:color w:val="000000"/>
        </w:rPr>
        <w:br/>
        <w:t>When responding to this email, please </w:t>
      </w:r>
      <w:r w:rsidRPr="009751A9">
        <w:rPr>
          <w:rFonts w:eastAsia="Times New Roman" w:cstheme="minorHAnsi"/>
          <w:b/>
          <w:bCs/>
          <w:color w:val="008000"/>
        </w:rPr>
        <w:t>"Reply All"</w:t>
      </w:r>
      <w:r w:rsidRPr="009751A9">
        <w:rPr>
          <w:rFonts w:eastAsia="Times New Roman" w:cstheme="minorHAnsi"/>
          <w:color w:val="000000"/>
        </w:rPr>
        <w:t> to ensure that all parties are notified.</w:t>
      </w:r>
      <w:r w:rsidRPr="009751A9">
        <w:rPr>
          <w:rFonts w:eastAsia="Times New Roman" w:cstheme="minorHAnsi"/>
          <w:color w:val="000000"/>
        </w:rPr>
        <w:br/>
        <w:t>Thanks,</w:t>
      </w:r>
    </w:p>
    <w:p w14:paraId="58E58F4C" w14:textId="77777777" w:rsidR="009751A9" w:rsidRDefault="009751A9" w:rsidP="009751A9">
      <w:pPr>
        <w:rPr>
          <w:rFonts w:cstheme="minorHAnsi"/>
          <w:color w:val="000000"/>
          <w:shd w:val="clear" w:color="auto" w:fill="FFFFFF"/>
        </w:rPr>
      </w:pPr>
      <w:r w:rsidRPr="00603594">
        <w:rPr>
          <w:rFonts w:cstheme="minorHAnsi"/>
          <w:color w:val="000000"/>
          <w:shd w:val="clear" w:color="auto" w:fill="FFFFFF"/>
        </w:rPr>
        <w:t>&lt;&lt;this.WAName&gt;&gt;</w:t>
      </w:r>
    </w:p>
    <w:p w14:paraId="2A26E8E3" w14:textId="05B6886D" w:rsidR="009751A9" w:rsidRPr="00FC6B47" w:rsidRDefault="009751A9">
      <w:pPr>
        <w:rPr>
          <w:rFonts w:cstheme="minorHAnsi"/>
        </w:rPr>
      </w:pPr>
      <w:r w:rsidRPr="009751A9">
        <w:rPr>
          <w:rFonts w:cstheme="minorHAnsi"/>
          <w:b/>
          <w:bCs/>
          <w:color w:val="000000"/>
          <w:shd w:val="clear" w:color="auto" w:fill="FFFFFF"/>
        </w:rPr>
        <w:t>WARNING: This document may contain HBI-Microsoft Confidential information and should be treated accordingly.</w:t>
      </w:r>
      <w:r w:rsidRPr="009751A9">
        <w:rPr>
          <w:rFonts w:cstheme="minorHAnsi"/>
          <w:color w:val="000000"/>
        </w:rPr>
        <w:br/>
      </w:r>
      <w:r w:rsidRPr="009751A9">
        <w:rPr>
          <w:rFonts w:cstheme="minorHAnsi"/>
          <w:b/>
          <w:bCs/>
          <w:color w:val="000000"/>
          <w:shd w:val="clear" w:color="auto" w:fill="FFFFFF"/>
        </w:rPr>
        <w:t>Attorney-Client Privileged Communication</w:t>
      </w:r>
      <w:r w:rsidRPr="009751A9">
        <w:rPr>
          <w:rFonts w:cstheme="minorHAnsi"/>
          <w:b/>
          <w:bCs/>
          <w:color w:val="000000"/>
          <w:shd w:val="clear" w:color="auto" w:fill="FFFFFF"/>
        </w:rPr>
        <w:br/>
        <w:t>Attorney Work Produc</w:t>
      </w:r>
      <w:r w:rsidR="00FC6B47">
        <w:rPr>
          <w:rFonts w:cstheme="minorHAnsi"/>
          <w:b/>
          <w:bCs/>
          <w:color w:val="000000"/>
          <w:shd w:val="clear" w:color="auto" w:fill="FFFFFF"/>
        </w:rPr>
        <w:t>t</w:t>
      </w:r>
    </w:p>
    <w:sectPr w:rsidR="009751A9" w:rsidRPr="00FC6B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BC63AA"/>
    <w:multiLevelType w:val="multilevel"/>
    <w:tmpl w:val="96A0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118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1A9"/>
    <w:rsid w:val="00494BAF"/>
    <w:rsid w:val="00547593"/>
    <w:rsid w:val="009751A9"/>
    <w:rsid w:val="00C36B1B"/>
    <w:rsid w:val="00EF54B5"/>
    <w:rsid w:val="00FC6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1227E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1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751A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MsFirstDraft.dotx</Template>
  <TotalTime>0</TotalTime>
  <Pages>1</Pages>
  <Words>217</Words>
  <Characters>1239</Characters>
  <Application>Microsoft Office Word</Application>
  <DocSecurity>0</DocSecurity>
  <PresentationFormat/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Bates</dc:creator>
  <cp:keywords/>
  <dc:description/>
  <cp:lastModifiedBy>Jacob Burns</cp:lastModifiedBy>
  <cp:revision>2</cp:revision>
  <dcterms:created xsi:type="dcterms:W3CDTF">2024-06-03T23:53:00Z</dcterms:created>
  <dcterms:modified xsi:type="dcterms:W3CDTF">2024-06-03T23:53:00Z</dcterms:modified>
</cp:coreProperties>
</file>