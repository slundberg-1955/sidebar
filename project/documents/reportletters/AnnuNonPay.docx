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23374" w14:textId="77777777" w:rsidR="00066CEF" w:rsidRDefault="00066CEF" w:rsidP="00066CEF">
      <w:pPr>
        <w:tabs>
          <w:tab w:val="right" w:pos="9360"/>
        </w:tabs>
        <w:rPr>
          <w:rFonts w:ascii="Times New Roman" w:hAnsi="Times New Roman"/>
          <w:b/>
          <w:bCs/>
          <w:sz w:val="20"/>
          <w:szCs w:val="20"/>
        </w:rPr>
      </w:pPr>
    </w:p>
    <w:p w14:paraId="567C9FD6" w14:textId="77777777" w:rsidR="00066CEF" w:rsidRPr="00C11C0B" w:rsidRDefault="00066CEF" w:rsidP="00066CEF">
      <w:pPr>
        <w:tabs>
          <w:tab w:val="right" w:pos="936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&lt;&lt;WAName&gt;&gt; &lt;&lt;WAPhone&gt;&gt;</w:t>
      </w:r>
    </w:p>
    <w:p w14:paraId="060CC583" w14:textId="77777777" w:rsidR="00066CEF" w:rsidRPr="00C11C0B" w:rsidRDefault="00066CEF" w:rsidP="00066CEF">
      <w:pPr>
        <w:tabs>
          <w:tab w:val="right" w:pos="9360"/>
        </w:tabs>
        <w:rPr>
          <w:rFonts w:ascii="Times New Roman" w:hAnsi="Times New Roman"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&lt;&lt;WAEmail&gt;&gt;</w:t>
      </w:r>
    </w:p>
    <w:p w14:paraId="3301F43A" w14:textId="77777777" w:rsidR="00066CEF" w:rsidRDefault="00066CEF" w:rsidP="00066CEF">
      <w:pPr>
        <w:rPr>
          <w:rFonts w:ascii="Times New Roman" w:hAnsi="Times New Roman"/>
          <w:b/>
          <w:bCs/>
        </w:rPr>
      </w:pPr>
    </w:p>
    <w:p w14:paraId="6D033367" w14:textId="77777777" w:rsidR="00066CEF" w:rsidRDefault="00066CEF" w:rsidP="00066CEF">
      <w:pPr>
        <w:rPr>
          <w:rFonts w:ascii="Times New Roman" w:hAnsi="Times New Roman"/>
          <w:b/>
          <w:bCs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</w:t>
      </w:r>
      <w:r>
        <w:rPr>
          <w:rFonts w:ascii="Times New Roman" w:hAnsi="Times New Roman"/>
          <w:b/>
          <w:bCs/>
          <w:sz w:val="20"/>
          <w:szCs w:val="20"/>
        </w:rPr>
        <w:t>paraName&gt;&gt; &lt;&lt;</w:t>
      </w:r>
      <w:r w:rsidRPr="00C11C0B">
        <w:rPr>
          <w:rFonts w:ascii="Times New Roman" w:hAnsi="Times New Roman"/>
          <w:b/>
          <w:bCs/>
          <w:sz w:val="20"/>
          <w:szCs w:val="20"/>
        </w:rPr>
        <w:t>paraPhone&gt;&gt;</w:t>
      </w:r>
    </w:p>
    <w:p w14:paraId="2ED7EA8F" w14:textId="77777777" w:rsidR="00066CEF" w:rsidRDefault="00066CEF" w:rsidP="00066CEF">
      <w:pPr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</w:t>
      </w:r>
      <w:r w:rsidRPr="00C11C0B">
        <w:rPr>
          <w:rFonts w:ascii="Times New Roman" w:hAnsi="Times New Roman"/>
          <w:b/>
          <w:bCs/>
          <w:sz w:val="20"/>
          <w:szCs w:val="20"/>
        </w:rPr>
        <w:t>paraEmail&gt;&gt;</w:t>
      </w:r>
    </w:p>
    <w:p w14:paraId="2C4E3868" w14:textId="77777777" w:rsidR="00066CEF" w:rsidRPr="00C11C0B" w:rsidRDefault="00066CEF" w:rsidP="00066CEF">
      <w:pPr>
        <w:rPr>
          <w:rFonts w:ascii="Times New Roman" w:hAnsi="Times New Roman"/>
          <w:b/>
          <w:bCs/>
        </w:rPr>
      </w:pPr>
    </w:p>
    <w:p w14:paraId="4FD6BA0F" w14:textId="77777777" w:rsidR="00066CEF" w:rsidRPr="00C11C0B" w:rsidRDefault="00066CEF" w:rsidP="00066CEF">
      <w:pPr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&lt;&lt;currentDate&gt;&gt;</w:t>
      </w:r>
    </w:p>
    <w:p w14:paraId="7BACA7D7" w14:textId="77777777" w:rsidR="00066CEF" w:rsidRPr="00C11C0B" w:rsidRDefault="00066CEF" w:rsidP="00066CEF">
      <w:pPr>
        <w:rPr>
          <w:rFonts w:ascii="Times New Roman" w:hAnsi="Times New Roman"/>
        </w:rPr>
      </w:pPr>
    </w:p>
    <w:p w14:paraId="29AFCD81" w14:textId="77777777" w:rsidR="00066CEF" w:rsidRPr="00C11C0B" w:rsidRDefault="00066CEF" w:rsidP="00066CEF">
      <w:pPr>
        <w:tabs>
          <w:tab w:val="left" w:pos="-1440"/>
        </w:tabs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&lt;&lt;recipient&gt;&gt;</w:t>
      </w:r>
    </w:p>
    <w:p w14:paraId="586BA501" w14:textId="77777777" w:rsidR="00066CEF" w:rsidRPr="00C11C0B" w:rsidRDefault="00066CEF" w:rsidP="00066CEF">
      <w:pPr>
        <w:tabs>
          <w:tab w:val="left" w:pos="-1440"/>
        </w:tabs>
        <w:rPr>
          <w:rFonts w:ascii="Times New Roman" w:hAnsi="Times New Roman"/>
        </w:rPr>
      </w:pPr>
      <w:r>
        <w:rPr>
          <w:rFonts w:ascii="Times New Roman" w:hAnsi="Times New Roman"/>
        </w:rPr>
        <w:t>&lt;&lt;recipien</w:t>
      </w:r>
      <w:r w:rsidRPr="00C11C0B">
        <w:rPr>
          <w:rFonts w:ascii="Times New Roman" w:hAnsi="Times New Roman"/>
        </w:rPr>
        <w:t>tTitle&gt;&gt;</w:t>
      </w:r>
    </w:p>
    <w:p w14:paraId="34A5FAB8" w14:textId="77777777" w:rsidR="00066CEF" w:rsidRPr="00C11C0B" w:rsidRDefault="00066CEF" w:rsidP="00066CEF">
      <w:pPr>
        <w:tabs>
          <w:tab w:val="left" w:pos="-1440"/>
        </w:tabs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&lt;&lt;orgName&gt;&gt;</w:t>
      </w:r>
    </w:p>
    <w:p w14:paraId="5E903923" w14:textId="77777777" w:rsidR="00066CEF" w:rsidRPr="00C11C0B" w:rsidRDefault="00066CEF" w:rsidP="00066CEF">
      <w:pPr>
        <w:tabs>
          <w:tab w:val="right" w:pos="9360"/>
        </w:tabs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&lt;&lt;workAddr&gt;&gt;</w:t>
      </w:r>
    </w:p>
    <w:p w14:paraId="5DECDAD1" w14:textId="77777777" w:rsidR="00066CEF" w:rsidRPr="00C11C0B" w:rsidRDefault="00066CEF" w:rsidP="00066CEF">
      <w:pPr>
        <w:tabs>
          <w:tab w:val="right" w:pos="9360"/>
        </w:tabs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&lt;&lt;CSZ&gt;&gt;</w:t>
      </w:r>
    </w:p>
    <w:p w14:paraId="62935B5E" w14:textId="77777777" w:rsidR="00066CEF" w:rsidRPr="00165EA3" w:rsidRDefault="00066CEF" w:rsidP="00066CEF">
      <w:pPr>
        <w:rPr>
          <w:rFonts w:ascii="Times New Roman" w:hAnsi="Times New Roman"/>
        </w:rPr>
      </w:pPr>
    </w:p>
    <w:p w14:paraId="4A24FE03" w14:textId="77777777" w:rsidR="00066CEF" w:rsidRPr="00B7670C" w:rsidRDefault="00066CEF" w:rsidP="00066CEF">
      <w:pPr>
        <w:rPr>
          <w:rFonts w:ascii="Times New Roman" w:hAnsi="Times New Roman"/>
        </w:rPr>
      </w:pPr>
      <w:r w:rsidRPr="00B7670C">
        <w:rPr>
          <w:rFonts w:ascii="Times New Roman" w:hAnsi="Times New Roman"/>
        </w:rPr>
        <w:t>Re:</w:t>
      </w:r>
      <w:r w:rsidRPr="00B7670C">
        <w:rPr>
          <w:rFonts w:ascii="Times New Roman" w:hAnsi="Times New Roman"/>
        </w:rPr>
        <w:tab/>
      </w:r>
      <w:r w:rsidRPr="00435D31">
        <w:rPr>
          <w:rFonts w:ascii="Times New Roman" w:hAnsi="Times New Roman"/>
        </w:rPr>
        <w:t xml:space="preserve">&lt;&lt;orgName&gt;&gt; </w:t>
      </w:r>
      <w:r w:rsidRPr="00435D31">
        <w:rPr>
          <w:rFonts w:ascii="Times New Roman" w:hAnsi="Times New Roman"/>
          <w:bCs/>
          <w:noProof/>
        </w:rPr>
        <w:t>&lt;&lt;clientRefNo&gt;&gt;</w:t>
      </w:r>
      <w:r w:rsidRPr="00435D31">
        <w:rPr>
          <w:rFonts w:ascii="Times New Roman" w:hAnsi="Times New Roman"/>
          <w:b/>
          <w:bCs/>
          <w:noProof/>
        </w:rPr>
        <w:t xml:space="preserve"> -</w:t>
      </w:r>
      <w:r w:rsidRPr="00435D31">
        <w:rPr>
          <w:rFonts w:ascii="Times New Roman" w:hAnsi="Times New Roman"/>
          <w:noProof/>
        </w:rPr>
        <w:t xml:space="preserve"> SLW Ref. No. &lt;&lt;matterNo&gt;&gt;</w:t>
      </w:r>
    </w:p>
    <w:p w14:paraId="0831A344" w14:textId="77777777" w:rsidR="00D7764A" w:rsidRDefault="00066CEF" w:rsidP="00066CEF">
      <w:pPr>
        <w:rPr>
          <w:rFonts w:ascii="Times New Roman" w:hAnsi="Times New Roman"/>
          <w:noProof/>
        </w:rPr>
      </w:pPr>
      <w:r w:rsidRPr="00B7670C">
        <w:rPr>
          <w:rFonts w:ascii="Times New Roman" w:hAnsi="Times New Roman"/>
        </w:rPr>
        <w:tab/>
      </w:r>
      <w:r w:rsidRPr="000E6445">
        <w:rPr>
          <w:rFonts w:ascii="Times New Roman" w:hAnsi="Times New Roman"/>
          <w:sz w:val="23"/>
          <w:szCs w:val="23"/>
        </w:rPr>
        <w:t>&lt;&lt;</w:t>
      </w:r>
      <w:r>
        <w:rPr>
          <w:rFonts w:ascii="Times New Roman" w:hAnsi="Times New Roman"/>
          <w:sz w:val="23"/>
          <w:szCs w:val="23"/>
        </w:rPr>
        <w:t>matterCountryN</w:t>
      </w:r>
      <w:r w:rsidRPr="000E6445">
        <w:rPr>
          <w:rFonts w:ascii="Times New Roman" w:hAnsi="Times New Roman"/>
          <w:sz w:val="23"/>
          <w:szCs w:val="23"/>
        </w:rPr>
        <w:t>ame&gt;&gt;</w:t>
      </w:r>
      <w:r w:rsidRPr="00B7670C">
        <w:rPr>
          <w:rFonts w:ascii="Times New Roman" w:hAnsi="Times New Roman"/>
        </w:rPr>
        <w:t xml:space="preserve"> Application No. </w:t>
      </w:r>
      <w:r w:rsidRPr="00435D31">
        <w:rPr>
          <w:rFonts w:ascii="Times New Roman" w:hAnsi="Times New Roman"/>
          <w:noProof/>
        </w:rPr>
        <w:t>&lt;&lt;serialNo&gt;&gt;</w:t>
      </w:r>
      <w:r w:rsidR="00D7764A">
        <w:rPr>
          <w:rFonts w:ascii="Times New Roman" w:hAnsi="Times New Roman"/>
          <w:noProof/>
        </w:rPr>
        <w:t xml:space="preserve"> </w:t>
      </w:r>
    </w:p>
    <w:p w14:paraId="735129F0" w14:textId="77777777" w:rsidR="00066CEF" w:rsidRPr="00B7670C" w:rsidRDefault="00D7764A" w:rsidP="00D7764A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Patent No.</w:t>
      </w:r>
      <w:r w:rsidRPr="000D17B4">
        <w:rPr>
          <w:rFonts w:ascii="Times New Roman" w:hAnsi="Times New Roman"/>
        </w:rPr>
        <w:t xml:space="preserve"> &lt;&lt;patNo&gt;&gt;</w:t>
      </w:r>
    </w:p>
    <w:p w14:paraId="0BC2CBE9" w14:textId="77777777" w:rsidR="00066CEF" w:rsidRPr="00B7670C" w:rsidRDefault="00066CEF" w:rsidP="00066CEF">
      <w:pPr>
        <w:rPr>
          <w:rFonts w:ascii="Times New Roman" w:hAnsi="Times New Roman"/>
        </w:rPr>
      </w:pPr>
      <w:r w:rsidRPr="00B7670C">
        <w:rPr>
          <w:rFonts w:ascii="Times New Roman" w:hAnsi="Times New Roman"/>
        </w:rPr>
        <w:tab/>
        <w:t xml:space="preserve">Title: </w:t>
      </w:r>
      <w:r w:rsidRPr="00435D31">
        <w:rPr>
          <w:rFonts w:ascii="Times New Roman" w:hAnsi="Times New Roman"/>
          <w:noProof/>
        </w:rPr>
        <w:t>&lt;&lt;title&gt;&gt;</w:t>
      </w:r>
    </w:p>
    <w:p w14:paraId="4B155687" w14:textId="77777777" w:rsidR="00066CEF" w:rsidRPr="00B7670C" w:rsidRDefault="00066CEF" w:rsidP="00066CEF">
      <w:pPr>
        <w:rPr>
          <w:rFonts w:ascii="Times New Roman" w:hAnsi="Times New Roman"/>
        </w:rPr>
      </w:pPr>
    </w:p>
    <w:p w14:paraId="0CA54B51" w14:textId="77777777" w:rsidR="00066CEF" w:rsidRPr="00435D31" w:rsidRDefault="00066CEF" w:rsidP="00066CEF">
      <w:pPr>
        <w:rPr>
          <w:rFonts w:ascii="Times New Roman" w:hAnsi="Times New Roman"/>
        </w:rPr>
      </w:pPr>
      <w:r w:rsidRPr="00435D31">
        <w:rPr>
          <w:rFonts w:ascii="Times New Roman" w:hAnsi="Times New Roman"/>
        </w:rPr>
        <w:t xml:space="preserve">Dear </w:t>
      </w:r>
      <w:r w:rsidRPr="00435D31">
        <w:rPr>
          <w:rFonts w:ascii="Times New Roman" w:hAnsi="Times New Roman"/>
          <w:noProof/>
        </w:rPr>
        <w:t>&lt;&lt;salutation&gt;&gt;</w:t>
      </w:r>
      <w:r w:rsidRPr="00435D31">
        <w:rPr>
          <w:rFonts w:ascii="Times New Roman" w:hAnsi="Times New Roman"/>
        </w:rPr>
        <w:t>:</w:t>
      </w:r>
    </w:p>
    <w:p w14:paraId="3C4726D6" w14:textId="77777777" w:rsidR="00066CEF" w:rsidRDefault="00066CEF" w:rsidP="00066CEF">
      <w:pPr>
        <w:pStyle w:val="BodyText"/>
        <w:jc w:val="left"/>
        <w:rPr>
          <w:rFonts w:ascii="Times New Roman" w:hAnsi="Times New Roman"/>
        </w:rPr>
      </w:pPr>
    </w:p>
    <w:p w14:paraId="10A9B35E" w14:textId="77777777" w:rsidR="00066CEF" w:rsidRPr="004717CE" w:rsidRDefault="00066CEF" w:rsidP="00066CEF">
      <w:pPr>
        <w:rPr>
          <w:rFonts w:ascii="Times New Roman" w:hAnsi="Times New Roman"/>
          <w:noProof/>
        </w:rPr>
      </w:pPr>
      <w:r w:rsidRPr="004717CE">
        <w:rPr>
          <w:rFonts w:ascii="Times New Roman" w:hAnsi="Times New Roman"/>
        </w:rPr>
        <w:t xml:space="preserve">The following represents new activity on the above matter. </w:t>
      </w:r>
    </w:p>
    <w:p w14:paraId="5952C589" w14:textId="77777777" w:rsidR="00066CEF" w:rsidRDefault="00066CEF" w:rsidP="00066CEF">
      <w:pPr>
        <w:rPr>
          <w:rFonts w:ascii="Times New Roman" w:hAnsi="Times New Roman"/>
        </w:rPr>
      </w:pPr>
    </w:p>
    <w:p w14:paraId="5770EEF0" w14:textId="77777777" w:rsidR="00066CEF" w:rsidRPr="00D7764A" w:rsidRDefault="00066CEF" w:rsidP="00066CEF">
      <w:pPr>
        <w:rPr>
          <w:rFonts w:ascii="Times New Roman" w:hAnsi="Times New Roman"/>
        </w:rPr>
      </w:pPr>
      <w:r w:rsidRPr="00D7764A">
        <w:rPr>
          <w:rFonts w:ascii="Times New Roman" w:hAnsi="Times New Roman"/>
        </w:rPr>
        <w:t xml:space="preserve">ACTION REQUIRED:  </w:t>
      </w:r>
      <w:r w:rsidR="00354277" w:rsidRPr="00354277">
        <w:rPr>
          <w:rFonts w:ascii="Times New Roman" w:hAnsi="Times New Roman"/>
          <w:b/>
        </w:rPr>
        <w:t xml:space="preserve">URGENT:  </w:t>
      </w:r>
      <w:r w:rsidRPr="00354277">
        <w:rPr>
          <w:rFonts w:ascii="Times New Roman" w:hAnsi="Times New Roman"/>
          <w:b/>
        </w:rPr>
        <w:t xml:space="preserve">Instructions </w:t>
      </w:r>
      <w:r w:rsidR="00354277" w:rsidRPr="00354277">
        <w:rPr>
          <w:rFonts w:ascii="Times New Roman" w:hAnsi="Times New Roman"/>
          <w:b/>
        </w:rPr>
        <w:t>needed regarding payment of renewal f</w:t>
      </w:r>
      <w:r w:rsidRPr="00354277">
        <w:rPr>
          <w:rFonts w:ascii="Times New Roman" w:hAnsi="Times New Roman"/>
          <w:b/>
        </w:rPr>
        <w:t>ee</w:t>
      </w:r>
    </w:p>
    <w:p w14:paraId="228B42AF" w14:textId="77777777" w:rsidR="00066CEF" w:rsidRPr="00354277" w:rsidRDefault="00354277" w:rsidP="00066CEF">
      <w:pPr>
        <w:rPr>
          <w:rFonts w:ascii="Times New Roman" w:hAnsi="Times New Roman"/>
        </w:rPr>
      </w:pPr>
      <w:r w:rsidRPr="00354277">
        <w:rPr>
          <w:rFonts w:ascii="Times New Roman" w:hAnsi="Times New Roman"/>
        </w:rPr>
        <w:t>Deadline</w:t>
      </w:r>
      <w:r w:rsidR="00066CEF" w:rsidRPr="00354277">
        <w:rPr>
          <w:rFonts w:ascii="Times New Roman" w:hAnsi="Times New Roman"/>
        </w:rPr>
        <w:t xml:space="preserve">:  </w:t>
      </w:r>
      <w:r w:rsidR="00066CEF" w:rsidRPr="00354277">
        <w:rPr>
          <w:rFonts w:ascii="Times New Roman" w:hAnsi="Times New Roman"/>
          <w:u w:val="single"/>
        </w:rPr>
        <w:t>&lt;&lt;dueDate&gt;&gt;</w:t>
      </w:r>
    </w:p>
    <w:p w14:paraId="5389F0B7" w14:textId="77777777" w:rsidR="00066CEF" w:rsidRDefault="00066CEF" w:rsidP="00066CEF">
      <w:pPr>
        <w:pStyle w:val="BodyText"/>
        <w:jc w:val="left"/>
        <w:rPr>
          <w:rFonts w:ascii="Times New Roman" w:hAnsi="Times New Roman"/>
        </w:rPr>
      </w:pPr>
    </w:p>
    <w:p w14:paraId="6DE47EB5" w14:textId="77777777" w:rsidR="00066CEF" w:rsidRDefault="00066CEF" w:rsidP="00066CEF">
      <w:pPr>
        <w:pStyle w:val="BodyText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INFORMATION BEING REPORTED:  </w:t>
      </w:r>
      <w:r w:rsidRPr="00066CEF">
        <w:rPr>
          <w:rFonts w:ascii="Times New Roman" w:hAnsi="Times New Roman"/>
        </w:rPr>
        <w:t>We received a Notice of Non-Payment of Renewal Fee in connection t</w:t>
      </w:r>
      <w:r>
        <w:rPr>
          <w:rFonts w:ascii="Times New Roman" w:hAnsi="Times New Roman"/>
        </w:rPr>
        <w:t xml:space="preserve">o the above referenced matter.  </w:t>
      </w:r>
      <w:r w:rsidRPr="00066CEF">
        <w:rPr>
          <w:rFonts w:ascii="Times New Roman" w:hAnsi="Times New Roman"/>
        </w:rPr>
        <w:t>In order to prevent</w:t>
      </w:r>
      <w:r w:rsidR="00354277">
        <w:rPr>
          <w:rFonts w:ascii="Times New Roman" w:hAnsi="Times New Roman"/>
        </w:rPr>
        <w:t xml:space="preserve"> the lapsing of the application/</w:t>
      </w:r>
      <w:r w:rsidRPr="00066CEF">
        <w:rPr>
          <w:rFonts w:ascii="Times New Roman" w:hAnsi="Times New Roman"/>
        </w:rPr>
        <w:t>patent</w:t>
      </w:r>
      <w:r>
        <w:rPr>
          <w:rFonts w:ascii="Times New Roman" w:hAnsi="Times New Roman"/>
        </w:rPr>
        <w:t>,</w:t>
      </w:r>
      <w:r w:rsidRPr="00066CEF">
        <w:rPr>
          <w:rFonts w:ascii="Times New Roman" w:hAnsi="Times New Roman"/>
        </w:rPr>
        <w:t xml:space="preserve"> you have until </w:t>
      </w:r>
      <w:r w:rsidRPr="00066CEF">
        <w:rPr>
          <w:rFonts w:ascii="Times New Roman" w:hAnsi="Times New Roman"/>
          <w:u w:val="single"/>
        </w:rPr>
        <w:t>&lt;&lt;dueDate&gt;&gt;</w:t>
      </w:r>
      <w:r>
        <w:rPr>
          <w:rFonts w:ascii="Times New Roman" w:hAnsi="Times New Roman"/>
        </w:rPr>
        <w:t xml:space="preserve"> to pay the fee</w:t>
      </w:r>
      <w:r w:rsidR="00354277">
        <w:rPr>
          <w:rFonts w:ascii="Times New Roman" w:hAnsi="Times New Roman"/>
        </w:rPr>
        <w:t xml:space="preserve"> with surcharge</w:t>
      </w:r>
      <w:r>
        <w:rPr>
          <w:rFonts w:ascii="Times New Roman" w:hAnsi="Times New Roman"/>
        </w:rPr>
        <w:t xml:space="preserve">.  </w:t>
      </w:r>
      <w:r w:rsidRPr="00066CEF">
        <w:rPr>
          <w:rFonts w:ascii="Times New Roman" w:hAnsi="Times New Roman"/>
        </w:rPr>
        <w:t>If you have intentionally allowed this applicatio</w:t>
      </w:r>
      <w:r w:rsidR="00354277">
        <w:rPr>
          <w:rFonts w:ascii="Times New Roman" w:hAnsi="Times New Roman"/>
        </w:rPr>
        <w:t>n/</w:t>
      </w:r>
      <w:r w:rsidRPr="00066CEF">
        <w:rPr>
          <w:rFonts w:ascii="Times New Roman" w:hAnsi="Times New Roman"/>
        </w:rPr>
        <w:t xml:space="preserve">patent to lapse, please let us know so that we may inform the agent and update our records. </w:t>
      </w:r>
      <w:r>
        <w:rPr>
          <w:rFonts w:ascii="Times New Roman" w:hAnsi="Times New Roman"/>
        </w:rPr>
        <w:t xml:space="preserve"> </w:t>
      </w:r>
      <w:r w:rsidR="00354277">
        <w:rPr>
          <w:rFonts w:ascii="Times New Roman" w:hAnsi="Times New Roman"/>
        </w:rPr>
        <w:t xml:space="preserve">If this was unintentional and you do want this fee paid, please advise us immediately. </w:t>
      </w:r>
    </w:p>
    <w:p w14:paraId="71DDEAF9" w14:textId="77777777" w:rsidR="00066CEF" w:rsidRDefault="00066CEF" w:rsidP="00066CEF">
      <w:pPr>
        <w:pStyle w:val="BodyText"/>
        <w:jc w:val="left"/>
        <w:rPr>
          <w:rFonts w:ascii="Times New Roman" w:hAnsi="Times New Roman"/>
        </w:rPr>
      </w:pPr>
    </w:p>
    <w:p w14:paraId="698C5129" w14:textId="77777777" w:rsidR="00714E88" w:rsidRPr="00C179F7" w:rsidRDefault="00066CEF" w:rsidP="00066CEF">
      <w:pPr>
        <w:pStyle w:val="BodyText"/>
        <w:jc w:val="left"/>
        <w:rPr>
          <w:rFonts w:ascii="Times New Roman" w:hAnsi="Times New Roman"/>
        </w:rPr>
      </w:pPr>
      <w:r w:rsidRPr="00B03EDA">
        <w:rPr>
          <w:rFonts w:ascii="Times New Roman" w:hAnsi="Times New Roman"/>
        </w:rPr>
        <w:t>If we do not hear from you, we will assume that you do not want to respond and will take no further action in this regard.</w:t>
      </w:r>
      <w:r>
        <w:rPr>
          <w:rFonts w:ascii="Times New Roman" w:hAnsi="Times New Roman"/>
        </w:rPr>
        <w:t xml:space="preserve">  </w:t>
      </w:r>
      <w:r w:rsidR="00354277" w:rsidRPr="00354277">
        <w:rPr>
          <w:rFonts w:ascii="Times New Roman" w:hAnsi="Times New Roman"/>
        </w:rPr>
        <w:t xml:space="preserve">Please note that the patent/application will be irrevocably abandoned if the renewal fee is not paid by the deadline.  </w:t>
      </w:r>
      <w:r w:rsidR="00714E88" w:rsidRPr="00C179F7">
        <w:rPr>
          <w:rFonts w:ascii="Times New Roman" w:hAnsi="Times New Roman"/>
        </w:rPr>
        <w:t>If you have any questions or comments, please contact &lt;&lt;WAName&gt;&gt; at &lt;&lt;WAPhone&gt;&gt; or &lt;&lt;paraName&gt;&gt; at &lt;&lt;paraPhone&gt;&gt;.</w:t>
      </w:r>
    </w:p>
    <w:p w14:paraId="471271BA" w14:textId="77777777" w:rsidR="00714E88" w:rsidRPr="00C179F7" w:rsidRDefault="00714E88" w:rsidP="00E111A5">
      <w:pPr>
        <w:jc w:val="both"/>
        <w:rPr>
          <w:rFonts w:ascii="Times New Roman" w:hAnsi="Times New Roman"/>
        </w:rPr>
      </w:pPr>
    </w:p>
    <w:p w14:paraId="29A1D2A0" w14:textId="77777777" w:rsidR="00714E88" w:rsidRPr="00C179F7" w:rsidRDefault="00714E88" w:rsidP="00714E88">
      <w:pPr>
        <w:rPr>
          <w:rFonts w:ascii="Times New Roman" w:hAnsi="Times New Roman"/>
        </w:rPr>
      </w:pPr>
      <w:r w:rsidRPr="00C179F7">
        <w:rPr>
          <w:rFonts w:ascii="Times New Roman" w:hAnsi="Times New Roman"/>
        </w:rPr>
        <w:t xml:space="preserve">Very truly yours, </w:t>
      </w:r>
    </w:p>
    <w:p w14:paraId="401A06BD" w14:textId="77777777" w:rsidR="00714E88" w:rsidRPr="00C179F7" w:rsidRDefault="00714E88" w:rsidP="00714E88">
      <w:pPr>
        <w:rPr>
          <w:rFonts w:ascii="Times New Roman" w:hAnsi="Times New Roman"/>
        </w:rPr>
      </w:pPr>
    </w:p>
    <w:p w14:paraId="4181467E" w14:textId="77777777" w:rsidR="00714E88" w:rsidRPr="00C179F7" w:rsidRDefault="00714E88" w:rsidP="00714E88">
      <w:pPr>
        <w:rPr>
          <w:rFonts w:ascii="Times New Roman" w:hAnsi="Times New Roman"/>
        </w:rPr>
      </w:pPr>
    </w:p>
    <w:p w14:paraId="177A34B4" w14:textId="77777777" w:rsidR="00714E88" w:rsidRPr="00C179F7" w:rsidRDefault="00714E88" w:rsidP="00714E88">
      <w:pPr>
        <w:rPr>
          <w:rFonts w:ascii="Times New Roman" w:hAnsi="Times New Roman"/>
        </w:rPr>
      </w:pPr>
    </w:p>
    <w:p w14:paraId="4644AA91" w14:textId="77777777" w:rsidR="00714E88" w:rsidRPr="00C179F7" w:rsidRDefault="00066CEF" w:rsidP="00714E88">
      <w:pPr>
        <w:rPr>
          <w:rFonts w:ascii="Times New Roman" w:hAnsi="Times New Roman"/>
        </w:rPr>
      </w:pPr>
      <w:r w:rsidRPr="00C179F7">
        <w:rPr>
          <w:rFonts w:ascii="Times New Roman" w:hAnsi="Times New Roman"/>
        </w:rPr>
        <w:t>&lt;&lt;paraName&gt;&gt;</w:t>
      </w:r>
    </w:p>
    <w:p w14:paraId="535059F6" w14:textId="77777777" w:rsidR="00714E88" w:rsidRPr="00066CEF" w:rsidRDefault="00066CEF" w:rsidP="00714E88">
      <w:pPr>
        <w:rPr>
          <w:rFonts w:ascii="Times New Roman" w:hAnsi="Times New Roman"/>
        </w:rPr>
      </w:pPr>
      <w:r w:rsidRPr="00066CEF">
        <w:rPr>
          <w:rFonts w:ascii="Times New Roman" w:hAnsi="Times New Roman"/>
        </w:rPr>
        <w:t>Paralegal -- International Department</w:t>
      </w:r>
    </w:p>
    <w:p w14:paraId="4C9811AD" w14:textId="77777777" w:rsidR="00CE012B" w:rsidRDefault="00CE012B" w:rsidP="00714E88">
      <w:pPr>
        <w:rPr>
          <w:rFonts w:ascii="Times New Roman" w:hAnsi="Times New Roman"/>
        </w:rPr>
      </w:pPr>
    </w:p>
    <w:tbl>
      <w:tblPr>
        <w:tblW w:w="9108" w:type="dxa"/>
        <w:tblLayout w:type="fixed"/>
        <w:tblLook w:val="01E0" w:firstRow="1" w:lastRow="1" w:firstColumn="1" w:lastColumn="1" w:noHBand="0" w:noVBand="0"/>
      </w:tblPr>
      <w:tblGrid>
        <w:gridCol w:w="1368"/>
        <w:gridCol w:w="7740"/>
      </w:tblGrid>
      <w:tr w:rsidR="00D32471" w14:paraId="1B20BF71" w14:textId="77777777" w:rsidTr="00D32471">
        <w:tc>
          <w:tcPr>
            <w:tcW w:w="1368" w:type="dxa"/>
          </w:tcPr>
          <w:p w14:paraId="00EAF57D" w14:textId="77777777" w:rsidR="00D32471" w:rsidRDefault="00D32471" w:rsidP="008C4357">
            <w:r>
              <w:t>&lt;&lt;ccTag&gt;&gt;</w:t>
            </w:r>
          </w:p>
        </w:tc>
        <w:tc>
          <w:tcPr>
            <w:tcW w:w="7740" w:type="dxa"/>
          </w:tcPr>
          <w:p w14:paraId="50D87581" w14:textId="77777777" w:rsidR="00D32471" w:rsidRDefault="00D32471" w:rsidP="008C4357">
            <w:r>
              <w:t>&lt;&lt;ccName&gt;&gt;</w:t>
            </w:r>
          </w:p>
        </w:tc>
      </w:tr>
    </w:tbl>
    <w:p w14:paraId="525D0E5E" w14:textId="77777777" w:rsidR="009B71C3" w:rsidRPr="00C179F7" w:rsidRDefault="009B71C3" w:rsidP="00D32471">
      <w:pPr>
        <w:rPr>
          <w:rFonts w:ascii="Times New Roman" w:hAnsi="Times New Roman"/>
        </w:rPr>
      </w:pPr>
    </w:p>
    <w:sectPr w:rsidR="009B71C3" w:rsidRPr="00C179F7" w:rsidSect="00D32471">
      <w:headerReference w:type="default" r:id="rId8"/>
      <w:type w:val="continuous"/>
      <w:pgSz w:w="12240" w:h="15840" w:code="1"/>
      <w:pgMar w:top="1440" w:right="1440" w:bottom="720" w:left="1440" w:header="720" w:footer="720" w:gutter="0"/>
      <w:paperSrc w:first="15" w:other="15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E0DF2" w14:textId="77777777" w:rsidR="00265189" w:rsidRDefault="00265189">
      <w:r>
        <w:separator/>
      </w:r>
    </w:p>
  </w:endnote>
  <w:endnote w:type="continuationSeparator" w:id="0">
    <w:p w14:paraId="4BFFFF68" w14:textId="77777777" w:rsidR="00265189" w:rsidRDefault="00265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D0E74" w14:textId="77777777" w:rsidR="00265189" w:rsidRDefault="00265189">
      <w:r>
        <w:separator/>
      </w:r>
    </w:p>
  </w:footnote>
  <w:footnote w:type="continuationSeparator" w:id="0">
    <w:p w14:paraId="05C1C72B" w14:textId="77777777" w:rsidR="00265189" w:rsidRDefault="002651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52F70" w14:textId="77777777" w:rsidR="0005627D" w:rsidRDefault="006434E9" w:rsidP="006434E9">
    <w:pPr>
      <w:pStyle w:val="Header"/>
      <w:tabs>
        <w:tab w:val="clear" w:pos="4320"/>
        <w:tab w:val="clear" w:pos="8640"/>
        <w:tab w:val="right" w:pos="93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3EEE"/>
    <w:multiLevelType w:val="hybridMultilevel"/>
    <w:tmpl w:val="87508B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5E6C46"/>
    <w:multiLevelType w:val="hybridMultilevel"/>
    <w:tmpl w:val="77A6B6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DB34FB"/>
    <w:multiLevelType w:val="hybridMultilevel"/>
    <w:tmpl w:val="660E9C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437342"/>
    <w:multiLevelType w:val="hybridMultilevel"/>
    <w:tmpl w:val="2592B8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CD503F2"/>
    <w:multiLevelType w:val="hybridMultilevel"/>
    <w:tmpl w:val="2D78B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6A3B46"/>
    <w:multiLevelType w:val="hybridMultilevel"/>
    <w:tmpl w:val="FC247E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63608729">
    <w:abstractNumId w:val="3"/>
  </w:num>
  <w:num w:numId="2" w16cid:durableId="479469926">
    <w:abstractNumId w:val="0"/>
  </w:num>
  <w:num w:numId="3" w16cid:durableId="1970814828">
    <w:abstractNumId w:val="5"/>
  </w:num>
  <w:num w:numId="4" w16cid:durableId="1699041168">
    <w:abstractNumId w:val="1"/>
  </w:num>
  <w:num w:numId="5" w16cid:durableId="2067414536">
    <w:abstractNumId w:val="2"/>
  </w:num>
  <w:num w:numId="6" w16cid:durableId="157044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6A85"/>
    <w:rsid w:val="00002E19"/>
    <w:rsid w:val="0005627D"/>
    <w:rsid w:val="00057CC8"/>
    <w:rsid w:val="00066777"/>
    <w:rsid w:val="00066CEF"/>
    <w:rsid w:val="000A6185"/>
    <w:rsid w:val="000C294F"/>
    <w:rsid w:val="000C6A56"/>
    <w:rsid w:val="000D3544"/>
    <w:rsid w:val="000E6445"/>
    <w:rsid w:val="000F1819"/>
    <w:rsid w:val="0010532C"/>
    <w:rsid w:val="00123777"/>
    <w:rsid w:val="0013475E"/>
    <w:rsid w:val="00134FBF"/>
    <w:rsid w:val="0013502D"/>
    <w:rsid w:val="0014050A"/>
    <w:rsid w:val="001764E9"/>
    <w:rsid w:val="001A5C1F"/>
    <w:rsid w:val="001B2C97"/>
    <w:rsid w:val="001C172B"/>
    <w:rsid w:val="001D52A2"/>
    <w:rsid w:val="002008BA"/>
    <w:rsid w:val="00211250"/>
    <w:rsid w:val="0021648F"/>
    <w:rsid w:val="00221428"/>
    <w:rsid w:val="00237966"/>
    <w:rsid w:val="0024182C"/>
    <w:rsid w:val="002443D1"/>
    <w:rsid w:val="00262899"/>
    <w:rsid w:val="00265189"/>
    <w:rsid w:val="002671CC"/>
    <w:rsid w:val="00285CB5"/>
    <w:rsid w:val="002C0221"/>
    <w:rsid w:val="002C1BDB"/>
    <w:rsid w:val="002E4BED"/>
    <w:rsid w:val="002F109F"/>
    <w:rsid w:val="003227EF"/>
    <w:rsid w:val="00323E5B"/>
    <w:rsid w:val="00354277"/>
    <w:rsid w:val="0039516E"/>
    <w:rsid w:val="003B2533"/>
    <w:rsid w:val="003B40FC"/>
    <w:rsid w:val="003D5D5D"/>
    <w:rsid w:val="004023DD"/>
    <w:rsid w:val="0040392E"/>
    <w:rsid w:val="0040791C"/>
    <w:rsid w:val="004225E2"/>
    <w:rsid w:val="004278F7"/>
    <w:rsid w:val="004410E5"/>
    <w:rsid w:val="00452257"/>
    <w:rsid w:val="0048241E"/>
    <w:rsid w:val="00487708"/>
    <w:rsid w:val="004901A6"/>
    <w:rsid w:val="00492A9B"/>
    <w:rsid w:val="004A161D"/>
    <w:rsid w:val="004F7221"/>
    <w:rsid w:val="004F766E"/>
    <w:rsid w:val="00515C92"/>
    <w:rsid w:val="00525568"/>
    <w:rsid w:val="00535A35"/>
    <w:rsid w:val="00544099"/>
    <w:rsid w:val="00561044"/>
    <w:rsid w:val="00561C0C"/>
    <w:rsid w:val="005638D0"/>
    <w:rsid w:val="005772C7"/>
    <w:rsid w:val="005A7D87"/>
    <w:rsid w:val="005D0C27"/>
    <w:rsid w:val="005D3086"/>
    <w:rsid w:val="005E7D7B"/>
    <w:rsid w:val="005F2420"/>
    <w:rsid w:val="00602EF5"/>
    <w:rsid w:val="006076A6"/>
    <w:rsid w:val="00633707"/>
    <w:rsid w:val="006434E9"/>
    <w:rsid w:val="00653B0D"/>
    <w:rsid w:val="00677055"/>
    <w:rsid w:val="0068497A"/>
    <w:rsid w:val="0068636B"/>
    <w:rsid w:val="006B53A6"/>
    <w:rsid w:val="006D1093"/>
    <w:rsid w:val="006D2545"/>
    <w:rsid w:val="0070435F"/>
    <w:rsid w:val="00714E88"/>
    <w:rsid w:val="0072457B"/>
    <w:rsid w:val="00725553"/>
    <w:rsid w:val="00747785"/>
    <w:rsid w:val="00783661"/>
    <w:rsid w:val="007E118B"/>
    <w:rsid w:val="007E7095"/>
    <w:rsid w:val="00851598"/>
    <w:rsid w:val="00882FB0"/>
    <w:rsid w:val="008B7A85"/>
    <w:rsid w:val="008C4357"/>
    <w:rsid w:val="00930DEE"/>
    <w:rsid w:val="00960726"/>
    <w:rsid w:val="00963288"/>
    <w:rsid w:val="0097244B"/>
    <w:rsid w:val="00987761"/>
    <w:rsid w:val="009A1534"/>
    <w:rsid w:val="009B686F"/>
    <w:rsid w:val="009B71C3"/>
    <w:rsid w:val="009C4869"/>
    <w:rsid w:val="009F67F9"/>
    <w:rsid w:val="00A05CCE"/>
    <w:rsid w:val="00A107E8"/>
    <w:rsid w:val="00A17AA9"/>
    <w:rsid w:val="00A21B4E"/>
    <w:rsid w:val="00A26BFD"/>
    <w:rsid w:val="00A32DB4"/>
    <w:rsid w:val="00A344E9"/>
    <w:rsid w:val="00A71D5B"/>
    <w:rsid w:val="00A8613C"/>
    <w:rsid w:val="00AB5D86"/>
    <w:rsid w:val="00AD0033"/>
    <w:rsid w:val="00AD428E"/>
    <w:rsid w:val="00AF11DE"/>
    <w:rsid w:val="00B02150"/>
    <w:rsid w:val="00B03EDA"/>
    <w:rsid w:val="00B0436C"/>
    <w:rsid w:val="00B17446"/>
    <w:rsid w:val="00B3575D"/>
    <w:rsid w:val="00B70403"/>
    <w:rsid w:val="00B75182"/>
    <w:rsid w:val="00B76459"/>
    <w:rsid w:val="00B829E0"/>
    <w:rsid w:val="00BE7DF8"/>
    <w:rsid w:val="00C03BDA"/>
    <w:rsid w:val="00C05CED"/>
    <w:rsid w:val="00C138AC"/>
    <w:rsid w:val="00C17275"/>
    <w:rsid w:val="00C179F7"/>
    <w:rsid w:val="00C33096"/>
    <w:rsid w:val="00C938D0"/>
    <w:rsid w:val="00C94FF2"/>
    <w:rsid w:val="00CC5100"/>
    <w:rsid w:val="00CE012B"/>
    <w:rsid w:val="00CF2011"/>
    <w:rsid w:val="00D064FF"/>
    <w:rsid w:val="00D16D85"/>
    <w:rsid w:val="00D32471"/>
    <w:rsid w:val="00D51873"/>
    <w:rsid w:val="00D53A53"/>
    <w:rsid w:val="00D674A9"/>
    <w:rsid w:val="00D77625"/>
    <w:rsid w:val="00D7764A"/>
    <w:rsid w:val="00D959AC"/>
    <w:rsid w:val="00D97A1F"/>
    <w:rsid w:val="00DA5684"/>
    <w:rsid w:val="00DC1FCF"/>
    <w:rsid w:val="00DF5D0B"/>
    <w:rsid w:val="00E056EA"/>
    <w:rsid w:val="00E111A5"/>
    <w:rsid w:val="00E36E62"/>
    <w:rsid w:val="00E50DA1"/>
    <w:rsid w:val="00E54ABD"/>
    <w:rsid w:val="00E75A0D"/>
    <w:rsid w:val="00E81EF5"/>
    <w:rsid w:val="00E842E9"/>
    <w:rsid w:val="00E9569F"/>
    <w:rsid w:val="00EB3FF3"/>
    <w:rsid w:val="00EB6164"/>
    <w:rsid w:val="00EC0882"/>
    <w:rsid w:val="00EE6A85"/>
    <w:rsid w:val="00F01FE8"/>
    <w:rsid w:val="00F02208"/>
    <w:rsid w:val="00F40094"/>
    <w:rsid w:val="00F51B2C"/>
    <w:rsid w:val="00F51D0E"/>
    <w:rsid w:val="00F54C24"/>
    <w:rsid w:val="00FA17C9"/>
    <w:rsid w:val="00FC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BE9F647"/>
  <w15:chartTrackingRefBased/>
  <w15:docId w15:val="{25A262A1-19F7-4848-ACDC-53B60FBE7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Dutch801 Rm BT" w:hAnsi="Dutch801 Rm BT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right" w:pos="9360"/>
      </w:tabs>
      <w:jc w:val="both"/>
      <w:outlineLvl w:val="0"/>
    </w:pPr>
    <w:rPr>
      <w:i/>
      <w:iCs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jc w:val="both"/>
    </w:pPr>
  </w:style>
  <w:style w:type="paragraph" w:styleId="Title">
    <w:name w:val="Title"/>
    <w:basedOn w:val="Normal"/>
    <w:qFormat/>
    <w:pPr>
      <w:widowControl/>
      <w:autoSpaceDE/>
      <w:autoSpaceDN/>
      <w:adjustRightInd/>
      <w:jc w:val="center"/>
    </w:pPr>
    <w:rPr>
      <w:rFonts w:ascii="Times New Roman" w:hAnsi="Times New Roman"/>
      <w:sz w:val="26"/>
      <w:szCs w:val="2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rsid w:val="000E6445"/>
    <w:rPr>
      <w:b/>
      <w:bCs/>
    </w:rPr>
  </w:style>
  <w:style w:type="character" w:customStyle="1" w:styleId="CommentTextChar">
    <w:name w:val="Comment Text Char"/>
    <w:basedOn w:val="DefaultParagraphFont"/>
    <w:link w:val="CommentText"/>
    <w:rsid w:val="000E6445"/>
    <w:rPr>
      <w:rFonts w:ascii="Dutch801 Rm BT" w:hAnsi="Dutch801 Rm BT"/>
    </w:rPr>
  </w:style>
  <w:style w:type="character" w:customStyle="1" w:styleId="CommentSubjectChar">
    <w:name w:val="Comment Subject Char"/>
    <w:basedOn w:val="CommentTextChar"/>
    <w:link w:val="CommentSubject"/>
    <w:rsid w:val="000E6445"/>
    <w:rPr>
      <w:rFonts w:ascii="Dutch801 Rm BT" w:hAnsi="Dutch801 Rm BT"/>
    </w:rPr>
  </w:style>
  <w:style w:type="table" w:styleId="TableGrid">
    <w:name w:val="Table Grid"/>
    <w:basedOn w:val="TableNormal"/>
    <w:rsid w:val="00E54AB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alloonTextChar">
    <w:name w:val="Balloon Text Char"/>
    <w:basedOn w:val="DefaultParagraphFont"/>
    <w:link w:val="BalloonText"/>
    <w:rsid w:val="00714E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9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818C3B-D7EF-4B48-A25F-2BB522258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AnnuNonPay.dot</Template>
  <TotalTime>0</TotalTime>
  <Pages>1</Pages>
  <Words>214</Words>
  <Characters>1222</Characters>
  <Application>Microsoft Office Word</Application>
  <DocSecurity>0</DocSecurity>
  <PresentationFormat>[Compatibility Mode]</PresentationFormat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1361.138EP1 Order Letter - Leifert (1010005).DOC</vt:lpstr>
    </vt:vector>
  </TitlesOfParts>
  <Company>SLWK</Company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1361.138EP1 Order Letter - Leifert (1010005).DOC</dc:title>
  <dc:subject/>
  <dc:creator>Peter Rebuffoni</dc:creator>
  <cp:keywords/>
  <dc:description/>
  <cp:lastModifiedBy>Jacob Burns</cp:lastModifiedBy>
  <cp:revision>2</cp:revision>
  <cp:lastPrinted>2010-06-28T20:39:00Z</cp:lastPrinted>
  <dcterms:created xsi:type="dcterms:W3CDTF">2024-06-03T23:52:00Z</dcterms:created>
  <dcterms:modified xsi:type="dcterms:W3CDTF">2024-06-03T23:52:00Z</dcterms:modified>
</cp:coreProperties>
</file>