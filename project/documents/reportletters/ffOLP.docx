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9F3A2" w14:textId="77777777" w:rsidR="00435D31" w:rsidRDefault="00435D31" w:rsidP="00C11C0B">
      <w:pPr>
        <w:tabs>
          <w:tab w:val="right" w:pos="9360"/>
        </w:tabs>
        <w:spacing w:after="0" w:line="240" w:lineRule="auto"/>
        <w:rPr>
          <w:rFonts w:ascii="Times New Roman" w:hAnsi="Times New Roman"/>
          <w:b/>
          <w:bCs/>
          <w:sz w:val="20"/>
          <w:szCs w:val="20"/>
        </w:rPr>
      </w:pPr>
    </w:p>
    <w:p w14:paraId="0504746F" w14:textId="77777777" w:rsidR="00C11C0B" w:rsidRPr="00C11C0B" w:rsidRDefault="00435D31" w:rsidP="00C11C0B">
      <w:pPr>
        <w:tabs>
          <w:tab w:val="right" w:pos="9360"/>
        </w:tabs>
        <w:spacing w:after="0" w:line="240" w:lineRule="auto"/>
        <w:rPr>
          <w:rFonts w:ascii="Times New Roman" w:hAnsi="Times New Roman"/>
          <w:sz w:val="20"/>
          <w:szCs w:val="20"/>
        </w:rPr>
      </w:pPr>
      <w:r>
        <w:rPr>
          <w:rFonts w:ascii="Times New Roman" w:hAnsi="Times New Roman"/>
          <w:b/>
          <w:bCs/>
          <w:sz w:val="20"/>
          <w:szCs w:val="20"/>
        </w:rPr>
        <w:t>&lt;&lt;WAName&gt;&gt; &lt;&lt;WAPhone&gt;&gt;</w:t>
      </w:r>
    </w:p>
    <w:p w14:paraId="16F36D11" w14:textId="77777777" w:rsidR="00C11C0B" w:rsidRPr="00C11C0B" w:rsidRDefault="00C11C0B" w:rsidP="00C11C0B">
      <w:pPr>
        <w:tabs>
          <w:tab w:val="right" w:pos="9360"/>
        </w:tabs>
        <w:spacing w:after="0" w:line="240" w:lineRule="auto"/>
        <w:rPr>
          <w:rFonts w:ascii="Times New Roman" w:hAnsi="Times New Roman"/>
          <w:sz w:val="20"/>
          <w:szCs w:val="20"/>
        </w:rPr>
      </w:pPr>
      <w:r w:rsidRPr="00C11C0B">
        <w:rPr>
          <w:rFonts w:ascii="Times New Roman" w:hAnsi="Times New Roman"/>
          <w:b/>
          <w:bCs/>
          <w:sz w:val="20"/>
          <w:szCs w:val="20"/>
        </w:rPr>
        <w:t>&lt;&lt;WAEmail&gt;&gt;</w:t>
      </w:r>
    </w:p>
    <w:p w14:paraId="13ABD522" w14:textId="77777777" w:rsidR="00C11C0B" w:rsidRDefault="00C11C0B" w:rsidP="00C11C0B">
      <w:pPr>
        <w:spacing w:after="0" w:line="240" w:lineRule="auto"/>
        <w:rPr>
          <w:rFonts w:ascii="Times New Roman" w:hAnsi="Times New Roman"/>
          <w:b/>
          <w:bCs/>
          <w:sz w:val="24"/>
        </w:rPr>
      </w:pPr>
    </w:p>
    <w:p w14:paraId="421C366B" w14:textId="77777777" w:rsidR="00435D31" w:rsidRDefault="00435D31" w:rsidP="00C11C0B">
      <w:pPr>
        <w:spacing w:after="0" w:line="240" w:lineRule="auto"/>
        <w:rPr>
          <w:rFonts w:ascii="Times New Roman" w:hAnsi="Times New Roman"/>
          <w:b/>
          <w:bCs/>
          <w:sz w:val="20"/>
          <w:szCs w:val="20"/>
        </w:rPr>
      </w:pPr>
      <w:r w:rsidRPr="00C11C0B">
        <w:rPr>
          <w:rFonts w:ascii="Times New Roman" w:hAnsi="Times New Roman"/>
          <w:b/>
          <w:bCs/>
          <w:sz w:val="20"/>
          <w:szCs w:val="20"/>
        </w:rPr>
        <w:t>&lt;&lt;</w:t>
      </w:r>
      <w:r>
        <w:rPr>
          <w:rFonts w:ascii="Times New Roman" w:hAnsi="Times New Roman"/>
          <w:b/>
          <w:bCs/>
          <w:sz w:val="20"/>
          <w:szCs w:val="20"/>
        </w:rPr>
        <w:t>paraName&gt;&gt; &lt;&lt;</w:t>
      </w:r>
      <w:r w:rsidRPr="00C11C0B">
        <w:rPr>
          <w:rFonts w:ascii="Times New Roman" w:hAnsi="Times New Roman"/>
          <w:b/>
          <w:bCs/>
          <w:sz w:val="20"/>
          <w:szCs w:val="20"/>
        </w:rPr>
        <w:t>paraPhone&gt;&gt;</w:t>
      </w:r>
    </w:p>
    <w:p w14:paraId="4F608222" w14:textId="77777777" w:rsidR="00435D31" w:rsidRDefault="00435D31" w:rsidP="00C11C0B">
      <w:pPr>
        <w:spacing w:after="0" w:line="240" w:lineRule="auto"/>
        <w:rPr>
          <w:rFonts w:ascii="Times New Roman" w:hAnsi="Times New Roman"/>
          <w:b/>
          <w:bCs/>
          <w:sz w:val="20"/>
          <w:szCs w:val="20"/>
        </w:rPr>
      </w:pPr>
      <w:r>
        <w:rPr>
          <w:rFonts w:ascii="Times New Roman" w:hAnsi="Times New Roman"/>
          <w:b/>
          <w:bCs/>
          <w:sz w:val="20"/>
          <w:szCs w:val="20"/>
        </w:rPr>
        <w:t>&lt;&lt;</w:t>
      </w:r>
      <w:r w:rsidRPr="00C11C0B">
        <w:rPr>
          <w:rFonts w:ascii="Times New Roman" w:hAnsi="Times New Roman"/>
          <w:b/>
          <w:bCs/>
          <w:sz w:val="20"/>
          <w:szCs w:val="20"/>
        </w:rPr>
        <w:t>paraEmail&gt;&gt;</w:t>
      </w:r>
    </w:p>
    <w:p w14:paraId="446D3555" w14:textId="77777777" w:rsidR="00435D31" w:rsidRPr="00C11C0B" w:rsidRDefault="00435D31" w:rsidP="00C11C0B">
      <w:pPr>
        <w:spacing w:after="0" w:line="240" w:lineRule="auto"/>
        <w:rPr>
          <w:rFonts w:ascii="Times New Roman" w:hAnsi="Times New Roman"/>
          <w:b/>
          <w:bCs/>
          <w:sz w:val="24"/>
        </w:rPr>
      </w:pPr>
    </w:p>
    <w:p w14:paraId="2CA3D5B2" w14:textId="77777777" w:rsidR="00C11C0B" w:rsidRPr="00C11C0B" w:rsidRDefault="00C11C0B" w:rsidP="00C11C0B">
      <w:pPr>
        <w:spacing w:after="0" w:line="240" w:lineRule="auto"/>
        <w:rPr>
          <w:rFonts w:ascii="Times New Roman" w:hAnsi="Times New Roman"/>
        </w:rPr>
      </w:pPr>
      <w:r w:rsidRPr="00C11C0B">
        <w:rPr>
          <w:rFonts w:ascii="Times New Roman" w:hAnsi="Times New Roman"/>
        </w:rPr>
        <w:t>&lt;&lt;currentDate&gt;&gt;</w:t>
      </w:r>
    </w:p>
    <w:p w14:paraId="2449E302" w14:textId="77777777" w:rsidR="00C11C0B" w:rsidRPr="00C11C0B" w:rsidRDefault="00C11C0B" w:rsidP="00C11C0B">
      <w:pPr>
        <w:spacing w:after="0" w:line="240" w:lineRule="auto"/>
        <w:rPr>
          <w:rFonts w:ascii="Times New Roman" w:hAnsi="Times New Roman"/>
        </w:rPr>
      </w:pPr>
    </w:p>
    <w:p w14:paraId="4196994B"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&lt;&lt;recipient&gt;&gt;</w:t>
      </w:r>
    </w:p>
    <w:p w14:paraId="4983BCB8" w14:textId="77777777" w:rsidR="00C11C0B" w:rsidRPr="00C11C0B" w:rsidRDefault="00E90FFF" w:rsidP="00C11C0B">
      <w:pPr>
        <w:tabs>
          <w:tab w:val="left" w:pos="-1440"/>
        </w:tabs>
        <w:spacing w:after="0" w:line="240" w:lineRule="auto"/>
        <w:rPr>
          <w:rFonts w:ascii="Times New Roman" w:hAnsi="Times New Roman"/>
        </w:rPr>
      </w:pPr>
      <w:r>
        <w:rPr>
          <w:rFonts w:ascii="Times New Roman" w:hAnsi="Times New Roman"/>
        </w:rPr>
        <w:t>&lt;&lt;recipient</w:t>
      </w:r>
      <w:r w:rsidR="00C11C0B" w:rsidRPr="00C11C0B">
        <w:rPr>
          <w:rFonts w:ascii="Times New Roman" w:hAnsi="Times New Roman"/>
        </w:rPr>
        <w:t>Title&gt;&gt;</w:t>
      </w:r>
    </w:p>
    <w:p w14:paraId="5DEBBCF4"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&lt;&lt;orgName&gt;&gt;</w:t>
      </w:r>
    </w:p>
    <w:p w14:paraId="37BCBBE0"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&lt;&lt;workAddr&gt;&gt;</w:t>
      </w:r>
    </w:p>
    <w:p w14:paraId="5E80550B"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&lt;&lt;CSZ&gt;&gt;</w:t>
      </w:r>
    </w:p>
    <w:p w14:paraId="7C4B6A93" w14:textId="77777777" w:rsidR="00B7670C" w:rsidRPr="00165EA3" w:rsidRDefault="00B7670C" w:rsidP="00C11C0B">
      <w:pPr>
        <w:spacing w:after="0" w:line="240" w:lineRule="auto"/>
        <w:rPr>
          <w:rFonts w:ascii="Times New Roman" w:hAnsi="Times New Roman"/>
        </w:rPr>
      </w:pPr>
    </w:p>
    <w:p w14:paraId="74447299"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00ED58B0"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2C700A37"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6144B540" w14:textId="77777777" w:rsidR="00B7670C" w:rsidRPr="00B7670C" w:rsidRDefault="00B7670C" w:rsidP="00B7670C">
      <w:pPr>
        <w:spacing w:after="0" w:line="240" w:lineRule="auto"/>
        <w:rPr>
          <w:rFonts w:ascii="Times New Roman" w:hAnsi="Times New Roman"/>
          <w:sz w:val="24"/>
          <w:szCs w:val="24"/>
        </w:rPr>
      </w:pPr>
    </w:p>
    <w:p w14:paraId="23EA325A" w14:textId="77777777" w:rsidR="00435D31" w:rsidRPr="00435D31" w:rsidRDefault="00435D31" w:rsidP="00435D31">
      <w:pPr>
        <w:spacing w:after="0"/>
        <w:rPr>
          <w:rFonts w:ascii="Times New Roman" w:hAnsi="Times New Roman"/>
          <w:sz w:val="24"/>
          <w:szCs w:val="24"/>
        </w:rPr>
      </w:pPr>
      <w:r w:rsidRPr="00435D31">
        <w:rPr>
          <w:rFonts w:ascii="Times New Roman" w:hAnsi="Times New Roman"/>
          <w:sz w:val="24"/>
          <w:szCs w:val="24"/>
        </w:rPr>
        <w:t xml:space="preserve">Dear </w:t>
      </w:r>
      <w:r w:rsidRPr="00435D31">
        <w:rPr>
          <w:rFonts w:ascii="Times New Roman" w:hAnsi="Times New Roman"/>
          <w:noProof/>
          <w:sz w:val="24"/>
          <w:szCs w:val="24"/>
        </w:rPr>
        <w:t>&lt;&lt;salutation&gt;&gt;</w:t>
      </w:r>
      <w:r w:rsidRPr="00435D31">
        <w:rPr>
          <w:rFonts w:ascii="Times New Roman" w:hAnsi="Times New Roman"/>
          <w:sz w:val="24"/>
          <w:szCs w:val="24"/>
        </w:rPr>
        <w:t>:</w:t>
      </w:r>
    </w:p>
    <w:p w14:paraId="6A9A7D9C" w14:textId="77777777" w:rsidR="00C11C0B" w:rsidRPr="00B7670C" w:rsidRDefault="00C11C0B" w:rsidP="00435D31">
      <w:pPr>
        <w:spacing w:after="0" w:line="240" w:lineRule="auto"/>
        <w:rPr>
          <w:rFonts w:ascii="Times New Roman" w:hAnsi="Times New Roman"/>
          <w:sz w:val="24"/>
          <w:szCs w:val="24"/>
        </w:rPr>
      </w:pPr>
    </w:p>
    <w:p w14:paraId="43D1BE7C" w14:textId="77777777" w:rsidR="004717CE" w:rsidRPr="000D17B4" w:rsidRDefault="004717CE" w:rsidP="004522BA">
      <w:pPr>
        <w:spacing w:after="0"/>
        <w:rPr>
          <w:rFonts w:ascii="Times New Roman" w:hAnsi="Times New Roman"/>
          <w:noProof/>
          <w:sz w:val="24"/>
          <w:szCs w:val="24"/>
        </w:rPr>
      </w:pPr>
      <w:r w:rsidRPr="000D17B4">
        <w:rPr>
          <w:rFonts w:ascii="Times New Roman" w:hAnsi="Times New Roman"/>
          <w:sz w:val="24"/>
          <w:szCs w:val="24"/>
        </w:rPr>
        <w:t>The following represents new activity on the above</w:t>
      </w:r>
      <w:r w:rsidR="00D90E17">
        <w:rPr>
          <w:rFonts w:ascii="Times New Roman" w:hAnsi="Times New Roman"/>
          <w:sz w:val="24"/>
          <w:szCs w:val="24"/>
        </w:rPr>
        <w:t>-</w:t>
      </w:r>
      <w:r w:rsidRPr="000D17B4">
        <w:rPr>
          <w:rFonts w:ascii="Times New Roman" w:hAnsi="Times New Roman"/>
          <w:sz w:val="24"/>
          <w:szCs w:val="24"/>
        </w:rPr>
        <w:t xml:space="preserve">mentioned matter. </w:t>
      </w:r>
    </w:p>
    <w:p w14:paraId="60857BB4" w14:textId="77777777" w:rsidR="006378E5" w:rsidRPr="000D17B4" w:rsidRDefault="006378E5" w:rsidP="00FB3E7E">
      <w:pPr>
        <w:spacing w:after="0" w:line="240" w:lineRule="auto"/>
        <w:rPr>
          <w:rFonts w:ascii="Times New Roman" w:hAnsi="Times New Roman"/>
          <w:noProof/>
          <w:color w:val="000000"/>
          <w:sz w:val="24"/>
          <w:szCs w:val="24"/>
        </w:rPr>
      </w:pPr>
    </w:p>
    <w:p w14:paraId="7BE78E5D" w14:textId="77777777" w:rsidR="00FB3E7E" w:rsidRPr="000D17B4" w:rsidRDefault="00FB3E7E" w:rsidP="000D17B4">
      <w:pPr>
        <w:spacing w:after="0" w:line="240" w:lineRule="auto"/>
        <w:rPr>
          <w:rFonts w:ascii="Times New Roman" w:hAnsi="Times New Roman"/>
          <w:sz w:val="24"/>
          <w:szCs w:val="24"/>
        </w:rPr>
      </w:pPr>
      <w:r w:rsidRPr="000D17B4">
        <w:rPr>
          <w:rFonts w:ascii="Times New Roman" w:hAnsi="Times New Roman"/>
          <w:sz w:val="24"/>
          <w:szCs w:val="24"/>
        </w:rPr>
        <w:t>INFORMATION BEING REPORTED:</w:t>
      </w:r>
      <w:r w:rsidRPr="000D17B4">
        <w:rPr>
          <w:sz w:val="24"/>
          <w:szCs w:val="24"/>
        </w:rPr>
        <w:t xml:space="preserve">  </w:t>
      </w:r>
      <w:r w:rsidR="000D17B4" w:rsidRPr="000D17B4">
        <w:rPr>
          <w:rFonts w:ascii="Times New Roman" w:hAnsi="Times New Roman"/>
          <w:sz w:val="24"/>
          <w:szCs w:val="24"/>
        </w:rPr>
        <w:t>We are pleased to enclose the following Letters Patent:</w:t>
      </w:r>
    </w:p>
    <w:p w14:paraId="7D4D8E27" w14:textId="77777777" w:rsidR="003C222E" w:rsidRPr="000D17B4" w:rsidRDefault="003C222E" w:rsidP="000D17B4">
      <w:pPr>
        <w:spacing w:after="0" w:line="240" w:lineRule="auto"/>
        <w:rPr>
          <w:rFonts w:ascii="Times New Roman" w:hAnsi="Times New Roman"/>
          <w:sz w:val="24"/>
          <w:szCs w:val="24"/>
        </w:rPr>
      </w:pPr>
    </w:p>
    <w:p w14:paraId="23535E7D"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Patentee:  &lt;&lt;</w:t>
      </w:r>
      <w:r w:rsidR="009123AA">
        <w:rPr>
          <w:rFonts w:ascii="Times New Roman" w:hAnsi="Times New Roman"/>
          <w:sz w:val="24"/>
          <w:szCs w:val="24"/>
        </w:rPr>
        <w:t>c</w:t>
      </w:r>
      <w:r w:rsidRPr="000D17B4">
        <w:rPr>
          <w:rFonts w:ascii="Times New Roman" w:hAnsi="Times New Roman"/>
          <w:sz w:val="24"/>
          <w:szCs w:val="24"/>
        </w:rPr>
        <w:t>applicant&gt;&gt;</w:t>
      </w:r>
    </w:p>
    <w:p w14:paraId="505C9FAD"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Patent No.:  &lt;&lt;patNo&gt;&gt;</w:t>
      </w:r>
    </w:p>
    <w:p w14:paraId="0C668784"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Filing Date:  &lt;&lt;filedDate&gt;&gt;</w:t>
      </w:r>
    </w:p>
    <w:p w14:paraId="54699A5C"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Issue (Grant) Date:  &lt;&lt;issueDate&gt;&gt;</w:t>
      </w:r>
    </w:p>
    <w:p w14:paraId="7253993B" w14:textId="77777777" w:rsidR="000D17B4" w:rsidRPr="000D17B4" w:rsidRDefault="00C308AC" w:rsidP="000D17B4">
      <w:pPr>
        <w:spacing w:after="0" w:line="240" w:lineRule="auto"/>
        <w:rPr>
          <w:rFonts w:ascii="Times New Roman" w:hAnsi="Times New Roman"/>
          <w:sz w:val="24"/>
          <w:szCs w:val="24"/>
        </w:rPr>
      </w:pPr>
      <w:r>
        <w:rPr>
          <w:rFonts w:ascii="Times New Roman" w:hAnsi="Times New Roman"/>
          <w:sz w:val="24"/>
          <w:szCs w:val="24"/>
        </w:rPr>
        <w:t>Expiry Date</w:t>
      </w:r>
      <w:r w:rsidR="000D17B4" w:rsidRPr="000D17B4">
        <w:rPr>
          <w:rFonts w:ascii="Times New Roman" w:hAnsi="Times New Roman"/>
          <w:sz w:val="24"/>
          <w:szCs w:val="24"/>
        </w:rPr>
        <w:t xml:space="preserve">:  </w:t>
      </w:r>
      <w:r w:rsidR="00504E78">
        <w:rPr>
          <w:rFonts w:ascii="Times New Roman" w:hAnsi="Times New Roman"/>
          <w:sz w:val="24"/>
          <w:szCs w:val="24"/>
        </w:rPr>
        <w:t xml:space="preserve">&lt;&lt;expirDate&gt;&gt; </w:t>
      </w:r>
    </w:p>
    <w:p w14:paraId="0C2A5629"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Next Renewal (Annuity) Fees Due:  &lt;&lt;annuDate&gt;&gt;</w:t>
      </w:r>
    </w:p>
    <w:p w14:paraId="4F3821C2"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Number of Claims:  &lt;&lt;claimNo&gt;&gt;</w:t>
      </w:r>
    </w:p>
    <w:p w14:paraId="3773F887" w14:textId="77777777" w:rsidR="000D17B4" w:rsidRPr="000D17B4" w:rsidRDefault="000D17B4" w:rsidP="000D17B4">
      <w:pPr>
        <w:spacing w:after="0" w:line="240" w:lineRule="auto"/>
        <w:rPr>
          <w:rFonts w:ascii="Times New Roman" w:hAnsi="Times New Roman"/>
          <w:sz w:val="24"/>
          <w:szCs w:val="24"/>
        </w:rPr>
      </w:pPr>
      <w:r w:rsidRPr="000D17B4">
        <w:rPr>
          <w:rFonts w:ascii="Times New Roman" w:hAnsi="Times New Roman"/>
          <w:sz w:val="24"/>
          <w:szCs w:val="24"/>
        </w:rPr>
        <w:t>&lt;&lt;countryList&gt;&gt;.</w:t>
      </w:r>
    </w:p>
    <w:p w14:paraId="77121FD7" w14:textId="77777777" w:rsidR="000D17B4" w:rsidRPr="000D17B4" w:rsidRDefault="00475B6D" w:rsidP="000D17B4">
      <w:pPr>
        <w:spacing w:after="0" w:line="240" w:lineRule="auto"/>
        <w:rPr>
          <w:rFonts w:ascii="Times New Roman" w:hAnsi="Times New Roman"/>
          <w:sz w:val="24"/>
          <w:szCs w:val="24"/>
        </w:rPr>
      </w:pPr>
      <w:r>
        <w:rPr>
          <w:rFonts w:ascii="Times New Roman" w:hAnsi="Times New Roman"/>
          <w:sz w:val="24"/>
          <w:szCs w:val="24"/>
        </w:rPr>
        <w:t>&lt;&lt;slwResp</w:t>
      </w:r>
      <w:r w:rsidRPr="000D17B4">
        <w:rPr>
          <w:rFonts w:ascii="Times New Roman" w:hAnsi="Times New Roman"/>
          <w:sz w:val="24"/>
          <w:szCs w:val="24"/>
        </w:rPr>
        <w:t>&gt;&gt;</w:t>
      </w:r>
    </w:p>
    <w:p w14:paraId="0D5C8248" w14:textId="77777777" w:rsidR="00FB3E7E" w:rsidRPr="000D17B4" w:rsidRDefault="00FB3E7E" w:rsidP="000D17B4">
      <w:pPr>
        <w:spacing w:after="0" w:line="240" w:lineRule="auto"/>
        <w:rPr>
          <w:rFonts w:ascii="Times New Roman" w:hAnsi="Times New Roman"/>
          <w:sz w:val="24"/>
          <w:szCs w:val="24"/>
        </w:rPr>
      </w:pPr>
    </w:p>
    <w:p w14:paraId="30FEAB58" w14:textId="77777777" w:rsidR="00B7670C" w:rsidRPr="000D17B4" w:rsidRDefault="00F42248" w:rsidP="00B7670C">
      <w:pPr>
        <w:spacing w:after="0" w:line="240" w:lineRule="auto"/>
        <w:rPr>
          <w:rFonts w:ascii="Times New Roman" w:hAnsi="Times New Roman"/>
          <w:sz w:val="24"/>
          <w:szCs w:val="24"/>
        </w:rPr>
      </w:pPr>
      <w:r w:rsidRPr="000D17B4">
        <w:rPr>
          <w:rFonts w:ascii="Times New Roman" w:hAnsi="Times New Roman"/>
          <w:noProof/>
          <w:color w:val="000000"/>
          <w:sz w:val="24"/>
          <w:szCs w:val="24"/>
        </w:rPr>
        <w:t xml:space="preserve">ADDITIONAL NOTES:  </w:t>
      </w:r>
      <w:r w:rsidR="000D17B4" w:rsidRPr="000D17B4">
        <w:rPr>
          <w:rFonts w:ascii="Times New Roman" w:hAnsi="Times New Roman"/>
          <w:sz w:val="24"/>
          <w:szCs w:val="24"/>
        </w:rPr>
        <w:t xml:space="preserve">As indicated, we are pleased to transmit to you the original Letters Patent document.  This letter and copy of the patent is being sent via email to all contacts with the original also being sent to the main contact.  Please safeguard the document. </w:t>
      </w:r>
      <w:r w:rsidR="00FB3E7E" w:rsidRPr="000D17B4">
        <w:rPr>
          <w:rFonts w:ascii="Times New Roman" w:hAnsi="Times New Roman"/>
          <w:noProof/>
          <w:color w:val="000000"/>
          <w:sz w:val="24"/>
          <w:szCs w:val="24"/>
        </w:rPr>
        <w:t xml:space="preserve"> </w:t>
      </w:r>
      <w:r w:rsidR="004717CE" w:rsidRPr="000D17B4">
        <w:rPr>
          <w:rFonts w:ascii="Times New Roman" w:hAnsi="Times New Roman"/>
          <w:sz w:val="24"/>
          <w:szCs w:val="24"/>
        </w:rPr>
        <w:t xml:space="preserve">If you have any questions or comments, please contact </w:t>
      </w:r>
      <w:r w:rsidR="004717CE" w:rsidRPr="000D17B4">
        <w:rPr>
          <w:rFonts w:ascii="Times New Roman" w:hAnsi="Times New Roman"/>
          <w:bCs/>
          <w:sz w:val="24"/>
          <w:szCs w:val="24"/>
        </w:rPr>
        <w:t>&lt;&lt;WAName&gt;&gt; at &lt;&lt;WAP</w:t>
      </w:r>
      <w:r w:rsidR="00435D31" w:rsidRPr="000D17B4">
        <w:rPr>
          <w:rFonts w:ascii="Times New Roman" w:hAnsi="Times New Roman"/>
          <w:bCs/>
          <w:sz w:val="24"/>
          <w:szCs w:val="24"/>
        </w:rPr>
        <w:t>hone&gt;&gt; or &lt;&lt;paraName&gt;&gt; at &lt;&lt;</w:t>
      </w:r>
      <w:r w:rsidR="004717CE" w:rsidRPr="000D17B4">
        <w:rPr>
          <w:rFonts w:ascii="Times New Roman" w:hAnsi="Times New Roman"/>
          <w:bCs/>
          <w:sz w:val="24"/>
          <w:szCs w:val="24"/>
        </w:rPr>
        <w:t>paraPhone&gt;&gt;</w:t>
      </w:r>
      <w:r w:rsidR="004717CE" w:rsidRPr="000D17B4">
        <w:rPr>
          <w:rFonts w:ascii="Times New Roman" w:hAnsi="Times New Roman"/>
          <w:sz w:val="24"/>
          <w:szCs w:val="24"/>
        </w:rPr>
        <w:t>.</w:t>
      </w:r>
    </w:p>
    <w:p w14:paraId="350028BC" w14:textId="77777777" w:rsidR="00B7670C" w:rsidRPr="000D17B4" w:rsidRDefault="00B7670C" w:rsidP="00B7670C">
      <w:pPr>
        <w:spacing w:after="0" w:line="240" w:lineRule="auto"/>
        <w:rPr>
          <w:rFonts w:ascii="Times New Roman" w:hAnsi="Times New Roman"/>
          <w:sz w:val="24"/>
          <w:szCs w:val="24"/>
        </w:rPr>
      </w:pPr>
    </w:p>
    <w:p w14:paraId="62277F00"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20400083" w14:textId="77777777" w:rsidR="00B7670C" w:rsidRDefault="00B7670C" w:rsidP="00B7670C">
      <w:pPr>
        <w:spacing w:after="0" w:line="240" w:lineRule="auto"/>
        <w:rPr>
          <w:rFonts w:ascii="Times New Roman" w:hAnsi="Times New Roman"/>
          <w:sz w:val="24"/>
          <w:szCs w:val="24"/>
        </w:rPr>
      </w:pPr>
    </w:p>
    <w:p w14:paraId="52606F71" w14:textId="77777777" w:rsidR="00C11C0B" w:rsidRPr="00B7670C" w:rsidRDefault="00C11C0B" w:rsidP="00B7670C">
      <w:pPr>
        <w:spacing w:after="0" w:line="240" w:lineRule="auto"/>
        <w:rPr>
          <w:rFonts w:ascii="Times New Roman" w:hAnsi="Times New Roman"/>
          <w:sz w:val="24"/>
          <w:szCs w:val="24"/>
        </w:rPr>
      </w:pPr>
    </w:p>
    <w:p w14:paraId="58A01153" w14:textId="77777777" w:rsidR="00B7670C" w:rsidRPr="00B7670C" w:rsidRDefault="00B7670C" w:rsidP="00435D31">
      <w:pPr>
        <w:spacing w:after="0" w:line="240" w:lineRule="auto"/>
        <w:ind w:firstLine="720"/>
        <w:rPr>
          <w:rFonts w:ascii="Times New Roman" w:hAnsi="Times New Roman"/>
          <w:sz w:val="24"/>
          <w:szCs w:val="24"/>
        </w:rPr>
      </w:pPr>
    </w:p>
    <w:p w14:paraId="0FC57DBD"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2675744F" w14:textId="77777777" w:rsidR="00F43C04" w:rsidRDefault="00F43C04" w:rsidP="00B7670C">
      <w:pPr>
        <w:spacing w:after="0" w:line="240" w:lineRule="auto"/>
        <w:rPr>
          <w:rFonts w:ascii="Times New Roman" w:hAnsi="Times New Roman"/>
          <w:sz w:val="24"/>
          <w:szCs w:val="24"/>
        </w:rPr>
      </w:pPr>
    </w:p>
    <w:p w14:paraId="02FBBA78" w14:textId="77777777" w:rsidR="00B7670C" w:rsidRPr="004522BA" w:rsidRDefault="00C3347F" w:rsidP="004522BA">
      <w:pPr>
        <w:tabs>
          <w:tab w:val="right" w:pos="9360"/>
        </w:tabs>
        <w:spacing w:after="0" w:line="240" w:lineRule="auto"/>
        <w:rPr>
          <w:rFonts w:ascii="Times New Roman" w:hAnsi="Times New Roman"/>
          <w:sz w:val="24"/>
          <w:szCs w:val="24"/>
        </w:rPr>
      </w:pPr>
      <w:r>
        <w:rPr>
          <w:rFonts w:ascii="Times New Roman" w:hAnsi="Times New Roman"/>
          <w:sz w:val="24"/>
          <w:szCs w:val="24"/>
        </w:rPr>
        <w:t>Attachment</w:t>
      </w:r>
    </w:p>
    <w:sectPr w:rsidR="00B7670C" w:rsidRPr="004522BA" w:rsidSect="00D90E17">
      <w:headerReference w:type="first" r:id="rId6"/>
      <w:foot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1F9A0" w14:textId="77777777" w:rsidR="00A74ADB" w:rsidRDefault="00A74ADB" w:rsidP="00D90E17">
      <w:pPr>
        <w:spacing w:after="0" w:line="240" w:lineRule="auto"/>
      </w:pPr>
      <w:r>
        <w:separator/>
      </w:r>
    </w:p>
  </w:endnote>
  <w:endnote w:type="continuationSeparator" w:id="0">
    <w:p w14:paraId="1B0EB7F9" w14:textId="77777777" w:rsidR="00A74ADB" w:rsidRDefault="00A74ADB" w:rsidP="00D9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DFBE" w14:textId="77777777" w:rsidR="00D90E17" w:rsidRDefault="00D90E17">
    <w:pPr>
      <w:pStyle w:val="Footer"/>
    </w:pPr>
    <w:r>
      <w:rPr>
        <w:noProof/>
      </w:rPr>
      <w:pict w14:anchorId="5B5B29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95.4pt;margin-top:-7.35pt;width:637.05pt;height:57pt;z-index:-251658240">
          <v:imagedata r:id="rId1" o:title="Schwegman-Letterhead-Addresses_05-617861"/>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D30D0" w14:textId="77777777" w:rsidR="00A74ADB" w:rsidRDefault="00A74ADB" w:rsidP="00D90E17">
      <w:pPr>
        <w:spacing w:after="0" w:line="240" w:lineRule="auto"/>
      </w:pPr>
      <w:r>
        <w:separator/>
      </w:r>
    </w:p>
  </w:footnote>
  <w:footnote w:type="continuationSeparator" w:id="0">
    <w:p w14:paraId="4D2542BC" w14:textId="77777777" w:rsidR="00A74ADB" w:rsidRDefault="00A74ADB" w:rsidP="00D90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C8F2" w14:textId="77777777" w:rsidR="00D90E17" w:rsidRDefault="00D90E17">
    <w:pPr>
      <w:pStyle w:val="Header"/>
    </w:pPr>
    <w:r>
      <w:rPr>
        <w:noProof/>
      </w:rPr>
      <w:pict w14:anchorId="0887C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in;margin-top:-29.25pt;width:609.35pt;height:125.2pt;z-index:251657216">
          <v:imagedata r:id="rId1" o:title="HEADING 3"/>
          <w10:wrap type="squar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87E"/>
    <w:rsid w:val="00013A8C"/>
    <w:rsid w:val="00020B4A"/>
    <w:rsid w:val="00046637"/>
    <w:rsid w:val="000D17B4"/>
    <w:rsid w:val="00113092"/>
    <w:rsid w:val="0016118A"/>
    <w:rsid w:val="00165EA3"/>
    <w:rsid w:val="0019742D"/>
    <w:rsid w:val="002003DD"/>
    <w:rsid w:val="002456C4"/>
    <w:rsid w:val="00305392"/>
    <w:rsid w:val="003B157C"/>
    <w:rsid w:val="003C222E"/>
    <w:rsid w:val="00401BD8"/>
    <w:rsid w:val="00435D31"/>
    <w:rsid w:val="00442852"/>
    <w:rsid w:val="004522BA"/>
    <w:rsid w:val="004717CE"/>
    <w:rsid w:val="00475B6D"/>
    <w:rsid w:val="004A261F"/>
    <w:rsid w:val="004B3210"/>
    <w:rsid w:val="00504E78"/>
    <w:rsid w:val="00531E23"/>
    <w:rsid w:val="00594F81"/>
    <w:rsid w:val="006378E5"/>
    <w:rsid w:val="0066087E"/>
    <w:rsid w:val="0066546E"/>
    <w:rsid w:val="006738BF"/>
    <w:rsid w:val="00703182"/>
    <w:rsid w:val="00712BCE"/>
    <w:rsid w:val="007C35FB"/>
    <w:rsid w:val="007E574D"/>
    <w:rsid w:val="00816C7F"/>
    <w:rsid w:val="009061CD"/>
    <w:rsid w:val="009123AA"/>
    <w:rsid w:val="00940782"/>
    <w:rsid w:val="009A7C0D"/>
    <w:rsid w:val="009C4969"/>
    <w:rsid w:val="00A74ADB"/>
    <w:rsid w:val="00A76362"/>
    <w:rsid w:val="00A9293E"/>
    <w:rsid w:val="00AB0E4A"/>
    <w:rsid w:val="00B01FE4"/>
    <w:rsid w:val="00B27212"/>
    <w:rsid w:val="00B7670C"/>
    <w:rsid w:val="00B934C6"/>
    <w:rsid w:val="00BE696B"/>
    <w:rsid w:val="00BF044E"/>
    <w:rsid w:val="00C11C0B"/>
    <w:rsid w:val="00C12623"/>
    <w:rsid w:val="00C308AC"/>
    <w:rsid w:val="00C3347F"/>
    <w:rsid w:val="00CD527D"/>
    <w:rsid w:val="00CD5D0B"/>
    <w:rsid w:val="00D839DD"/>
    <w:rsid w:val="00D90E17"/>
    <w:rsid w:val="00E4248A"/>
    <w:rsid w:val="00E76760"/>
    <w:rsid w:val="00E90FFF"/>
    <w:rsid w:val="00EF77C2"/>
    <w:rsid w:val="00F42248"/>
    <w:rsid w:val="00F43C04"/>
    <w:rsid w:val="00F9208E"/>
    <w:rsid w:val="00FB3E7E"/>
    <w:rsid w:val="00FC577E"/>
    <w:rsid w:val="00FF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3A21B60"/>
  <w15:chartTrackingRefBased/>
  <w15:docId w15:val="{8FCD2535-38F6-427E-A4BD-012932F2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Header">
    <w:name w:val="header"/>
    <w:basedOn w:val="Normal"/>
    <w:link w:val="HeaderChar"/>
    <w:uiPriority w:val="99"/>
    <w:unhideWhenUsed/>
    <w:rsid w:val="00D90E17"/>
    <w:pPr>
      <w:tabs>
        <w:tab w:val="center" w:pos="4680"/>
        <w:tab w:val="right" w:pos="9360"/>
      </w:tabs>
    </w:pPr>
  </w:style>
  <w:style w:type="character" w:customStyle="1" w:styleId="HeaderChar">
    <w:name w:val="Header Char"/>
    <w:link w:val="Header"/>
    <w:uiPriority w:val="99"/>
    <w:rsid w:val="00D90E17"/>
    <w:rPr>
      <w:sz w:val="22"/>
      <w:szCs w:val="22"/>
    </w:rPr>
  </w:style>
  <w:style w:type="paragraph" w:styleId="Footer">
    <w:name w:val="footer"/>
    <w:basedOn w:val="Normal"/>
    <w:link w:val="FooterChar"/>
    <w:uiPriority w:val="99"/>
    <w:unhideWhenUsed/>
    <w:rsid w:val="00D90E17"/>
    <w:pPr>
      <w:tabs>
        <w:tab w:val="center" w:pos="4680"/>
        <w:tab w:val="right" w:pos="9360"/>
      </w:tabs>
    </w:pPr>
  </w:style>
  <w:style w:type="character" w:customStyle="1" w:styleId="FooterChar">
    <w:name w:val="Footer Char"/>
    <w:link w:val="Footer"/>
    <w:uiPriority w:val="99"/>
    <w:rsid w:val="00D90E1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ffOLP.dot</Template>
  <TotalTime>0</TotalTime>
  <Pages>2</Pages>
  <Words>171</Words>
  <Characters>975</Characters>
  <Application>Microsoft Office Word</Application>
  <DocSecurity>0</DocSecurity>
  <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Rebuffoni</dc:creator>
  <cp:keywords/>
  <dc:description/>
  <cp:lastModifiedBy>Jacob Burns</cp:lastModifiedBy>
  <cp:revision>2</cp:revision>
  <dcterms:created xsi:type="dcterms:W3CDTF">2024-06-03T23:53:00Z</dcterms:created>
  <dcterms:modified xsi:type="dcterms:W3CDTF">2024-06-03T23:53:00Z</dcterms:modified>
</cp:coreProperties>
</file>