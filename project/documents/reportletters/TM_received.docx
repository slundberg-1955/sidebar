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DF0E3" w14:textId="77777777" w:rsidR="0003750F" w:rsidRDefault="0003750F" w:rsidP="00A16671">
      <w:pPr>
        <w:spacing w:after="0" w:line="240" w:lineRule="auto"/>
      </w:pPr>
      <w:r>
        <w:t xml:space="preserve">Subject line:  </w:t>
      </w:r>
      <w:r w:rsidRPr="00A16671">
        <w:t>&lt;&lt;This.title&gt;&gt;</w:t>
      </w:r>
      <w:r>
        <w:t xml:space="preserve">:  </w:t>
      </w:r>
      <w:r w:rsidR="00B92AC1" w:rsidRPr="00A16671">
        <w:t>U.S. &lt;&lt;This.MarkType&gt;&gt; Application No. &lt;&lt;This.serialNo&gt;&gt;</w:t>
      </w:r>
      <w:r w:rsidR="00B92AC1">
        <w:t xml:space="preserve"> </w:t>
      </w:r>
      <w:r>
        <w:t xml:space="preserve">- </w:t>
      </w:r>
      <w:r w:rsidRPr="00A16671">
        <w:t>&lt;&lt;docReceived&gt;&gt;</w:t>
      </w:r>
      <w:r>
        <w:t xml:space="preserve"> - </w:t>
      </w:r>
      <w:r w:rsidRPr="00A16671">
        <w:t>&lt;&lt;This.orgName&gt;&gt;</w:t>
      </w:r>
      <w:r>
        <w:t xml:space="preserve">: </w:t>
      </w:r>
      <w:r w:rsidRPr="00A16671">
        <w:t xml:space="preserve"> &lt;&lt;This.clientRefNo&gt;&gt;</w:t>
      </w:r>
      <w:r>
        <w:t xml:space="preserve"> / </w:t>
      </w:r>
      <w:r w:rsidRPr="00A16671">
        <w:t>SLW Ref. No. &lt;&lt;This.matterNo&gt;&gt;</w:t>
      </w:r>
    </w:p>
    <w:p w14:paraId="518F12CC" w14:textId="77777777" w:rsidR="0003750F" w:rsidRDefault="0003750F" w:rsidP="00A16671">
      <w:pPr>
        <w:spacing w:after="0" w:line="240" w:lineRule="auto"/>
      </w:pPr>
    </w:p>
    <w:p w14:paraId="78D1103F" w14:textId="77777777" w:rsidR="0003750F" w:rsidRDefault="0003750F" w:rsidP="00A16671">
      <w:pPr>
        <w:spacing w:after="0" w:line="240" w:lineRule="auto"/>
      </w:pPr>
    </w:p>
    <w:p w14:paraId="07692F8F" w14:textId="77777777" w:rsidR="00A16671" w:rsidRPr="00A16671" w:rsidRDefault="00A16671" w:rsidP="00A16671">
      <w:pPr>
        <w:spacing w:after="0" w:line="240" w:lineRule="auto"/>
      </w:pPr>
      <w:r w:rsidRPr="00A16671">
        <w:t xml:space="preserve">SCHWEGMAN, LUNDBERG &amp; WOESSNER, P.A. </w:t>
      </w:r>
    </w:p>
    <w:p w14:paraId="69523F5D" w14:textId="77777777" w:rsidR="00A16671" w:rsidRPr="00A16671" w:rsidRDefault="00A16671" w:rsidP="00A16671">
      <w:pPr>
        <w:spacing w:after="0" w:line="240" w:lineRule="auto"/>
      </w:pPr>
    </w:p>
    <w:p w14:paraId="1355B864" w14:textId="77777777" w:rsidR="00A16671" w:rsidRPr="00A16671" w:rsidRDefault="00A16671" w:rsidP="00A16671">
      <w:pPr>
        <w:spacing w:after="0" w:line="240" w:lineRule="auto"/>
      </w:pPr>
      <w:r w:rsidRPr="00A16671">
        <w:t>&lt;&lt;This.WAName&gt;&gt; &lt;&lt;This.WAPhone&gt;&gt;</w:t>
      </w:r>
    </w:p>
    <w:p w14:paraId="5A8F937E" w14:textId="77777777" w:rsidR="00A16671" w:rsidRPr="00A16671" w:rsidRDefault="00A16671" w:rsidP="00A16671">
      <w:pPr>
        <w:spacing w:after="0" w:line="240" w:lineRule="auto"/>
      </w:pPr>
      <w:r w:rsidRPr="00A16671">
        <w:t>&lt;&lt;This.WAEmail&gt;&gt;</w:t>
      </w:r>
    </w:p>
    <w:p w14:paraId="511A2755" w14:textId="77777777" w:rsidR="00A16671" w:rsidRPr="00A16671" w:rsidRDefault="00A16671" w:rsidP="00A16671">
      <w:pPr>
        <w:spacing w:after="0" w:line="240" w:lineRule="auto"/>
      </w:pPr>
    </w:p>
    <w:p w14:paraId="7363CA8F" w14:textId="77777777" w:rsidR="00A16671" w:rsidRPr="00A16671" w:rsidRDefault="00A16671" w:rsidP="00A16671">
      <w:pPr>
        <w:spacing w:after="0" w:line="240" w:lineRule="auto"/>
      </w:pPr>
      <w:r w:rsidRPr="00A16671">
        <w:t>&lt;&lt;This.paraName&gt;&gt; &lt;&lt;This.paraPhone&gt;&gt;</w:t>
      </w:r>
    </w:p>
    <w:p w14:paraId="565EB241" w14:textId="77777777" w:rsidR="00A16671" w:rsidRPr="00A16671" w:rsidRDefault="00A16671" w:rsidP="00A16671">
      <w:pPr>
        <w:spacing w:after="0" w:line="240" w:lineRule="auto"/>
      </w:pPr>
      <w:r w:rsidRPr="00A16671">
        <w:t>&lt;&lt;This.paraEmail&gt;&gt;</w:t>
      </w:r>
    </w:p>
    <w:p w14:paraId="09E94D72" w14:textId="77777777" w:rsidR="00A16671" w:rsidRPr="00A16671" w:rsidRDefault="00A16671" w:rsidP="00A16671">
      <w:pPr>
        <w:spacing w:after="0" w:line="240" w:lineRule="auto"/>
      </w:pPr>
    </w:p>
    <w:p w14:paraId="564CBC1F" w14:textId="77777777" w:rsidR="00A16671" w:rsidRPr="00A16671" w:rsidRDefault="00A16671" w:rsidP="00A16671">
      <w:pPr>
        <w:spacing w:after="0" w:line="240" w:lineRule="auto"/>
      </w:pPr>
      <w:r w:rsidRPr="00A16671">
        <w:t>Re:   &lt;&lt;This.orgName&gt;&gt;</w:t>
      </w:r>
      <w:r w:rsidR="0003750F">
        <w:t xml:space="preserve">: </w:t>
      </w:r>
      <w:r w:rsidRPr="00A16671">
        <w:t xml:space="preserve"> &lt;&lt;This.clientRefNo&gt;&gt; - SLW Ref. No. &lt;&lt;This.matterNo&gt;&gt;</w:t>
      </w:r>
    </w:p>
    <w:p w14:paraId="58D9C375" w14:textId="77777777" w:rsidR="00A16671" w:rsidRPr="00A16671" w:rsidRDefault="00A16671" w:rsidP="00A16671">
      <w:pPr>
        <w:spacing w:after="0" w:line="240" w:lineRule="auto"/>
      </w:pPr>
      <w:r w:rsidRPr="00A16671">
        <w:tab/>
        <w:t>U.S. &lt;&lt;This.MarkType&gt;&gt; Application No. &lt;&lt;This.serialNo&gt;&gt;</w:t>
      </w:r>
    </w:p>
    <w:p w14:paraId="352C434F" w14:textId="77777777" w:rsidR="00A16671" w:rsidRPr="00A16671" w:rsidRDefault="00A16671" w:rsidP="00A16671">
      <w:pPr>
        <w:spacing w:after="0" w:line="240" w:lineRule="auto"/>
      </w:pPr>
      <w:r w:rsidRPr="00A16671">
        <w:tab/>
        <w:t>Mark: &lt;&lt;This.title&gt;&gt;</w:t>
      </w:r>
    </w:p>
    <w:p w14:paraId="7E1F0570" w14:textId="77777777" w:rsidR="00A16671" w:rsidRPr="00A16671" w:rsidRDefault="00A16671" w:rsidP="00A16671">
      <w:pPr>
        <w:spacing w:after="0" w:line="240" w:lineRule="auto"/>
      </w:pPr>
    </w:p>
    <w:p w14:paraId="07208E6E" w14:textId="77777777" w:rsidR="00A16671" w:rsidRPr="00A16671" w:rsidRDefault="00A16671" w:rsidP="00A16671">
      <w:pPr>
        <w:tabs>
          <w:tab w:val="right" w:pos="9360"/>
        </w:tabs>
      </w:pPr>
      <w:r w:rsidRPr="00A16671">
        <w:t>INFORMATION BEING REPORTED:  Documents received from the U.S. Patent and Trademark Office</w:t>
      </w:r>
    </w:p>
    <w:p w14:paraId="0704C571" w14:textId="77777777" w:rsidR="00A16671" w:rsidRPr="00A16671" w:rsidRDefault="00A16671" w:rsidP="00A16671">
      <w:pPr>
        <w:tabs>
          <w:tab w:val="left" w:pos="720"/>
          <w:tab w:val="left" w:pos="1440"/>
          <w:tab w:val="left" w:pos="2160"/>
          <w:tab w:val="right" w:pos="9360"/>
        </w:tabs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7398"/>
      </w:tblGrid>
      <w:tr w:rsidR="00A16671" w:rsidRPr="00A16671" w14:paraId="2ED496CA" w14:textId="77777777" w:rsidTr="003B31CB">
        <w:tc>
          <w:tcPr>
            <w:tcW w:w="2178" w:type="dxa"/>
          </w:tcPr>
          <w:p w14:paraId="5D172B5C" w14:textId="77777777" w:rsidR="00A16671" w:rsidRPr="00A16671" w:rsidRDefault="00A16671" w:rsidP="003B31CB">
            <w:pPr>
              <w:tabs>
                <w:tab w:val="left" w:pos="720"/>
                <w:tab w:val="left" w:pos="1440"/>
                <w:tab w:val="left" w:pos="2160"/>
                <w:tab w:val="right" w:pos="9360"/>
              </w:tabs>
            </w:pPr>
            <w:r w:rsidRPr="00A16671">
              <w:rPr>
                <w:u w:val="single"/>
              </w:rPr>
              <w:t>Date Mailed</w:t>
            </w:r>
          </w:p>
        </w:tc>
        <w:tc>
          <w:tcPr>
            <w:tcW w:w="7398" w:type="dxa"/>
          </w:tcPr>
          <w:p w14:paraId="5CE741CF" w14:textId="77777777" w:rsidR="00A16671" w:rsidRPr="00A16671" w:rsidRDefault="00A16671" w:rsidP="003B31CB">
            <w:pPr>
              <w:tabs>
                <w:tab w:val="left" w:pos="720"/>
                <w:tab w:val="left" w:pos="1440"/>
                <w:tab w:val="left" w:pos="2160"/>
                <w:tab w:val="right" w:pos="9360"/>
              </w:tabs>
            </w:pPr>
            <w:r w:rsidRPr="00A16671">
              <w:rPr>
                <w:u w:val="single"/>
              </w:rPr>
              <w:t>Document(s)</w:t>
            </w:r>
          </w:p>
        </w:tc>
      </w:tr>
      <w:tr w:rsidR="00A16671" w:rsidRPr="00A16671" w14:paraId="0EE55030" w14:textId="77777777" w:rsidTr="003B31CB">
        <w:trPr>
          <w:trHeight w:val="80"/>
        </w:trPr>
        <w:tc>
          <w:tcPr>
            <w:tcW w:w="2178" w:type="dxa"/>
          </w:tcPr>
          <w:p w14:paraId="2CA98F23" w14:textId="77777777" w:rsidR="00A16671" w:rsidRPr="00A16671" w:rsidRDefault="00A16671" w:rsidP="003B31CB">
            <w:pPr>
              <w:tabs>
                <w:tab w:val="left" w:pos="720"/>
                <w:tab w:val="left" w:pos="1440"/>
                <w:tab w:val="left" w:pos="2160"/>
                <w:tab w:val="right" w:pos="9360"/>
              </w:tabs>
            </w:pPr>
            <w:r w:rsidRPr="00A16671">
              <w:t>&lt;&lt;dateMailed&gt;&gt;</w:t>
            </w:r>
          </w:p>
        </w:tc>
        <w:tc>
          <w:tcPr>
            <w:tcW w:w="7398" w:type="dxa"/>
          </w:tcPr>
          <w:p w14:paraId="7FE4FDB0" w14:textId="77777777" w:rsidR="00A16671" w:rsidRPr="00A16671" w:rsidRDefault="00A16671" w:rsidP="003B31CB">
            <w:pPr>
              <w:tabs>
                <w:tab w:val="left" w:pos="720"/>
                <w:tab w:val="left" w:pos="1440"/>
                <w:tab w:val="left" w:pos="2160"/>
                <w:tab w:val="right" w:pos="9360"/>
              </w:tabs>
            </w:pPr>
            <w:r w:rsidRPr="00A16671">
              <w:t>&lt;&lt;docReceived&gt;&gt;</w:t>
            </w:r>
          </w:p>
        </w:tc>
      </w:tr>
    </w:tbl>
    <w:p w14:paraId="0E41EFAC" w14:textId="77777777" w:rsidR="00A16671" w:rsidRPr="00A16671" w:rsidRDefault="00A16671" w:rsidP="00A16671"/>
    <w:p w14:paraId="12944FBC" w14:textId="77777777" w:rsidR="00A16671" w:rsidRPr="00A16671" w:rsidRDefault="00A16671" w:rsidP="00A16671">
      <w:r w:rsidRPr="00A16671">
        <w:t xml:space="preserve">ADDITIONAL NOTES:  If you have any questions or comments, please contact </w:t>
      </w:r>
      <w:r w:rsidRPr="00A16671">
        <w:rPr>
          <w:noProof/>
        </w:rPr>
        <w:t>&lt;&lt;This.WAName&gt;&gt; at &lt;&lt;This.WAPhone&gt;&gt; or &lt;&lt;This.paraName&gt;&gt; at &lt;&lt;This.paraPhone&gt;&gt;</w:t>
      </w:r>
      <w:r w:rsidRPr="00A16671">
        <w:t>.</w:t>
      </w:r>
    </w:p>
    <w:p w14:paraId="5EC3A641" w14:textId="77777777" w:rsidR="00A16671" w:rsidRPr="00A16671" w:rsidRDefault="00A16671" w:rsidP="00A16671"/>
    <w:p w14:paraId="12CDE5FB" w14:textId="77777777" w:rsidR="00A16671" w:rsidRPr="00A16671" w:rsidRDefault="00A16671" w:rsidP="00A16671">
      <w:pPr>
        <w:rPr>
          <w:noProof/>
        </w:rPr>
      </w:pPr>
      <w:r w:rsidRPr="00A16671">
        <w:rPr>
          <w:noProof/>
        </w:rPr>
        <w:t>Sincerely,</w:t>
      </w:r>
    </w:p>
    <w:p w14:paraId="7FFC83E7" w14:textId="77777777" w:rsidR="00A16671" w:rsidRPr="00A16671" w:rsidRDefault="00A16671" w:rsidP="00A16671"/>
    <w:p w14:paraId="155D3E31" w14:textId="77777777" w:rsidR="00A16671" w:rsidRPr="00A16671" w:rsidRDefault="00A16671" w:rsidP="00A16671">
      <w:pPr>
        <w:pStyle w:val="Header"/>
        <w:tabs>
          <w:tab w:val="clear" w:pos="4320"/>
          <w:tab w:val="clear" w:pos="8640"/>
        </w:tabs>
        <w:rPr>
          <w:rFonts w:asciiTheme="minorHAnsi" w:hAnsiTheme="minorHAnsi"/>
          <w:sz w:val="22"/>
          <w:szCs w:val="22"/>
        </w:rPr>
      </w:pPr>
      <w:r w:rsidRPr="00A16671">
        <w:rPr>
          <w:rFonts w:asciiTheme="minorHAnsi" w:hAnsiTheme="minorHAnsi"/>
          <w:sz w:val="22"/>
          <w:szCs w:val="22"/>
        </w:rPr>
        <w:t>&lt;&lt;This.cmgName&gt;&gt;</w:t>
      </w:r>
    </w:p>
    <w:p w14:paraId="35278849" w14:textId="77777777" w:rsidR="00A16671" w:rsidRPr="00A16671" w:rsidRDefault="00A16671" w:rsidP="00A16671">
      <w:pPr>
        <w:spacing w:after="0" w:line="240" w:lineRule="auto"/>
      </w:pPr>
    </w:p>
    <w:p w14:paraId="48A431FC" w14:textId="77777777" w:rsidR="00A16671" w:rsidRPr="00A16671" w:rsidRDefault="00A16671" w:rsidP="00A16671">
      <w:pPr>
        <w:spacing w:after="0" w:line="240" w:lineRule="auto"/>
      </w:pPr>
      <w:r w:rsidRPr="00A16671">
        <w:t>Attachments</w:t>
      </w:r>
    </w:p>
    <w:p w14:paraId="5E1E65BD" w14:textId="77777777" w:rsidR="00E769C3" w:rsidRDefault="00E769C3"/>
    <w:sectPr w:rsidR="00E76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71"/>
    <w:rsid w:val="0003750F"/>
    <w:rsid w:val="003A126F"/>
    <w:rsid w:val="003E5D99"/>
    <w:rsid w:val="00406976"/>
    <w:rsid w:val="00656B07"/>
    <w:rsid w:val="00856FF8"/>
    <w:rsid w:val="00A16671"/>
    <w:rsid w:val="00B92AC1"/>
    <w:rsid w:val="00C37121"/>
    <w:rsid w:val="00E46D5D"/>
    <w:rsid w:val="00E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8662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6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16671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A1667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TM_received.dotx</Template>
  <TotalTime>0</TotalTime>
  <Pages>1</Pages>
  <Words>124</Words>
  <Characters>713</Characters>
  <Application>Microsoft Office Word</Application>
  <DocSecurity>0</DocSecurity>
  <PresentationFormat/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Trademark - Report Out Miscellaneous Items Received.docx</vt:lpstr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Trademark - Report Out Miscellaneous Items Received.docx</dc:title>
  <dc:subject/>
  <dc:creator>Emily Bates</dc:creator>
  <cp:keywords/>
  <dc:description/>
  <cp:lastModifiedBy>Jacob Burns</cp:lastModifiedBy>
  <cp:revision>2</cp:revision>
  <dcterms:created xsi:type="dcterms:W3CDTF">2024-06-03T23:54:00Z</dcterms:created>
  <dcterms:modified xsi:type="dcterms:W3CDTF">2024-06-03T23:54:00Z</dcterms:modified>
</cp:coreProperties>
</file>