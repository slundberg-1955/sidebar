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F8942" w14:textId="77777777" w:rsidR="00E078F7" w:rsidRDefault="00E078F7"/>
    <w:sectPr w:rsidR="00E078F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28E4"/>
    <w:rsid w:val="00001C2F"/>
    <w:rsid w:val="00002840"/>
    <w:rsid w:val="00012035"/>
    <w:rsid w:val="000139C5"/>
    <w:rsid w:val="000337D6"/>
    <w:rsid w:val="000359AC"/>
    <w:rsid w:val="00037533"/>
    <w:rsid w:val="00094E1C"/>
    <w:rsid w:val="000A0AFB"/>
    <w:rsid w:val="000D0A21"/>
    <w:rsid w:val="000D1B3C"/>
    <w:rsid w:val="000D27E7"/>
    <w:rsid w:val="000E1BEE"/>
    <w:rsid w:val="000E2769"/>
    <w:rsid w:val="000E58E5"/>
    <w:rsid w:val="000F0376"/>
    <w:rsid w:val="000F09FE"/>
    <w:rsid w:val="00104620"/>
    <w:rsid w:val="00132F3B"/>
    <w:rsid w:val="0013552B"/>
    <w:rsid w:val="001366A5"/>
    <w:rsid w:val="00137C89"/>
    <w:rsid w:val="00140FF7"/>
    <w:rsid w:val="00144276"/>
    <w:rsid w:val="00181929"/>
    <w:rsid w:val="001865F5"/>
    <w:rsid w:val="00186E31"/>
    <w:rsid w:val="00187DA6"/>
    <w:rsid w:val="001912C4"/>
    <w:rsid w:val="001A368C"/>
    <w:rsid w:val="001A3FB9"/>
    <w:rsid w:val="001A5273"/>
    <w:rsid w:val="001C06B7"/>
    <w:rsid w:val="00231AB5"/>
    <w:rsid w:val="002334F5"/>
    <w:rsid w:val="00233FC3"/>
    <w:rsid w:val="00236450"/>
    <w:rsid w:val="00237C54"/>
    <w:rsid w:val="00245627"/>
    <w:rsid w:val="002523C3"/>
    <w:rsid w:val="00252A65"/>
    <w:rsid w:val="00270319"/>
    <w:rsid w:val="00280A71"/>
    <w:rsid w:val="002A05B4"/>
    <w:rsid w:val="002B1C60"/>
    <w:rsid w:val="002C622D"/>
    <w:rsid w:val="002D0E5F"/>
    <w:rsid w:val="002E0C0B"/>
    <w:rsid w:val="003231C5"/>
    <w:rsid w:val="00342F97"/>
    <w:rsid w:val="00362A6D"/>
    <w:rsid w:val="003A41D4"/>
    <w:rsid w:val="003B6DF9"/>
    <w:rsid w:val="003B6FE0"/>
    <w:rsid w:val="003D0C8E"/>
    <w:rsid w:val="003E584C"/>
    <w:rsid w:val="00410C8B"/>
    <w:rsid w:val="00421F76"/>
    <w:rsid w:val="00470002"/>
    <w:rsid w:val="004A043A"/>
    <w:rsid w:val="004D136D"/>
    <w:rsid w:val="004D597C"/>
    <w:rsid w:val="004F6086"/>
    <w:rsid w:val="00511499"/>
    <w:rsid w:val="00530D98"/>
    <w:rsid w:val="00545E82"/>
    <w:rsid w:val="00554B31"/>
    <w:rsid w:val="005653D6"/>
    <w:rsid w:val="00581984"/>
    <w:rsid w:val="00593E34"/>
    <w:rsid w:val="005974D2"/>
    <w:rsid w:val="005A3617"/>
    <w:rsid w:val="005B0B95"/>
    <w:rsid w:val="005B62F6"/>
    <w:rsid w:val="005C6218"/>
    <w:rsid w:val="005D6BFA"/>
    <w:rsid w:val="005F4814"/>
    <w:rsid w:val="00602D05"/>
    <w:rsid w:val="00603A24"/>
    <w:rsid w:val="006150DD"/>
    <w:rsid w:val="00627522"/>
    <w:rsid w:val="00634E5D"/>
    <w:rsid w:val="00641037"/>
    <w:rsid w:val="00657B74"/>
    <w:rsid w:val="006624F8"/>
    <w:rsid w:val="006702C1"/>
    <w:rsid w:val="006748AD"/>
    <w:rsid w:val="00685D3B"/>
    <w:rsid w:val="00696AAE"/>
    <w:rsid w:val="006B09C4"/>
    <w:rsid w:val="006D3048"/>
    <w:rsid w:val="006E2EF3"/>
    <w:rsid w:val="00702E18"/>
    <w:rsid w:val="00711216"/>
    <w:rsid w:val="00712D59"/>
    <w:rsid w:val="00721907"/>
    <w:rsid w:val="00727726"/>
    <w:rsid w:val="00741807"/>
    <w:rsid w:val="00753EFB"/>
    <w:rsid w:val="00756B6D"/>
    <w:rsid w:val="00764115"/>
    <w:rsid w:val="0076595A"/>
    <w:rsid w:val="00767197"/>
    <w:rsid w:val="00770D85"/>
    <w:rsid w:val="00782261"/>
    <w:rsid w:val="007A13FC"/>
    <w:rsid w:val="007C1A8D"/>
    <w:rsid w:val="007D7436"/>
    <w:rsid w:val="007E1F68"/>
    <w:rsid w:val="007E2FF5"/>
    <w:rsid w:val="007F30C5"/>
    <w:rsid w:val="007F44F1"/>
    <w:rsid w:val="007F476F"/>
    <w:rsid w:val="00812946"/>
    <w:rsid w:val="00820D03"/>
    <w:rsid w:val="00827178"/>
    <w:rsid w:val="008436CD"/>
    <w:rsid w:val="008579EC"/>
    <w:rsid w:val="00857D24"/>
    <w:rsid w:val="00892E7C"/>
    <w:rsid w:val="008932DE"/>
    <w:rsid w:val="008A44B9"/>
    <w:rsid w:val="008B229C"/>
    <w:rsid w:val="008B4AD3"/>
    <w:rsid w:val="008F0476"/>
    <w:rsid w:val="0091098E"/>
    <w:rsid w:val="00914A70"/>
    <w:rsid w:val="00915EA3"/>
    <w:rsid w:val="00916EB6"/>
    <w:rsid w:val="009254DD"/>
    <w:rsid w:val="00936D9B"/>
    <w:rsid w:val="00943C1A"/>
    <w:rsid w:val="00971EC6"/>
    <w:rsid w:val="00983773"/>
    <w:rsid w:val="00987F28"/>
    <w:rsid w:val="0099262C"/>
    <w:rsid w:val="009A31CE"/>
    <w:rsid w:val="009C4A49"/>
    <w:rsid w:val="009E1075"/>
    <w:rsid w:val="009E257C"/>
    <w:rsid w:val="009E2E70"/>
    <w:rsid w:val="009E4B6D"/>
    <w:rsid w:val="009E6D01"/>
    <w:rsid w:val="00A04330"/>
    <w:rsid w:val="00A169D4"/>
    <w:rsid w:val="00A25827"/>
    <w:rsid w:val="00A426A4"/>
    <w:rsid w:val="00A45D0F"/>
    <w:rsid w:val="00A4665C"/>
    <w:rsid w:val="00A47E56"/>
    <w:rsid w:val="00A526E3"/>
    <w:rsid w:val="00A530EB"/>
    <w:rsid w:val="00A65BA7"/>
    <w:rsid w:val="00A729E0"/>
    <w:rsid w:val="00A847B3"/>
    <w:rsid w:val="00A935DC"/>
    <w:rsid w:val="00A9659B"/>
    <w:rsid w:val="00AB7CE0"/>
    <w:rsid w:val="00AD3593"/>
    <w:rsid w:val="00AE219E"/>
    <w:rsid w:val="00AF0346"/>
    <w:rsid w:val="00B034A3"/>
    <w:rsid w:val="00B07E8D"/>
    <w:rsid w:val="00B12741"/>
    <w:rsid w:val="00B16B38"/>
    <w:rsid w:val="00B261BA"/>
    <w:rsid w:val="00B27132"/>
    <w:rsid w:val="00B40CCB"/>
    <w:rsid w:val="00B53387"/>
    <w:rsid w:val="00B83D42"/>
    <w:rsid w:val="00B96A73"/>
    <w:rsid w:val="00BA109C"/>
    <w:rsid w:val="00BA455B"/>
    <w:rsid w:val="00BB709F"/>
    <w:rsid w:val="00BD1904"/>
    <w:rsid w:val="00BD5197"/>
    <w:rsid w:val="00BD7405"/>
    <w:rsid w:val="00C0028F"/>
    <w:rsid w:val="00C26ACF"/>
    <w:rsid w:val="00C369E1"/>
    <w:rsid w:val="00C45AC3"/>
    <w:rsid w:val="00C501E6"/>
    <w:rsid w:val="00C5511F"/>
    <w:rsid w:val="00C71D4D"/>
    <w:rsid w:val="00C766A0"/>
    <w:rsid w:val="00C76C98"/>
    <w:rsid w:val="00C77940"/>
    <w:rsid w:val="00CA0C0A"/>
    <w:rsid w:val="00CA4BED"/>
    <w:rsid w:val="00CC52C9"/>
    <w:rsid w:val="00CD5C47"/>
    <w:rsid w:val="00CE414A"/>
    <w:rsid w:val="00CE4B63"/>
    <w:rsid w:val="00CE6957"/>
    <w:rsid w:val="00D204AE"/>
    <w:rsid w:val="00D24E67"/>
    <w:rsid w:val="00D25A25"/>
    <w:rsid w:val="00D30826"/>
    <w:rsid w:val="00D41348"/>
    <w:rsid w:val="00D453B6"/>
    <w:rsid w:val="00D50300"/>
    <w:rsid w:val="00D625A8"/>
    <w:rsid w:val="00D83A35"/>
    <w:rsid w:val="00DA5B74"/>
    <w:rsid w:val="00DD3952"/>
    <w:rsid w:val="00DE7408"/>
    <w:rsid w:val="00DF4D99"/>
    <w:rsid w:val="00DF51AA"/>
    <w:rsid w:val="00E078F7"/>
    <w:rsid w:val="00E1365D"/>
    <w:rsid w:val="00E17FF6"/>
    <w:rsid w:val="00E57314"/>
    <w:rsid w:val="00E74EBA"/>
    <w:rsid w:val="00E86DC9"/>
    <w:rsid w:val="00E930A7"/>
    <w:rsid w:val="00E94795"/>
    <w:rsid w:val="00EC4B4E"/>
    <w:rsid w:val="00EC4E43"/>
    <w:rsid w:val="00ED1B62"/>
    <w:rsid w:val="00ED60E0"/>
    <w:rsid w:val="00EE03A0"/>
    <w:rsid w:val="00EE3AE0"/>
    <w:rsid w:val="00EE64E2"/>
    <w:rsid w:val="00EE6D0F"/>
    <w:rsid w:val="00EF2661"/>
    <w:rsid w:val="00F018A7"/>
    <w:rsid w:val="00F03092"/>
    <w:rsid w:val="00F140FF"/>
    <w:rsid w:val="00F15147"/>
    <w:rsid w:val="00F2274A"/>
    <w:rsid w:val="00F3607F"/>
    <w:rsid w:val="00F47236"/>
    <w:rsid w:val="00F640CE"/>
    <w:rsid w:val="00F732C6"/>
    <w:rsid w:val="00F828E4"/>
    <w:rsid w:val="00F856C4"/>
    <w:rsid w:val="00FB20A9"/>
    <w:rsid w:val="00FC4F74"/>
    <w:rsid w:val="00FD1EF9"/>
    <w:rsid w:val="00FF1ED4"/>
    <w:rsid w:val="00FF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F069154"/>
  <w15:chartTrackingRefBased/>
  <w15:docId w15:val="{C4AAF557-7983-407D-986A-61C3C51D1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fconfirm.dot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SLWK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Young</dc:creator>
  <cp:keywords/>
  <dc:description/>
  <cp:lastModifiedBy>Jacob Burns</cp:lastModifiedBy>
  <cp:revision>2</cp:revision>
  <dcterms:created xsi:type="dcterms:W3CDTF">2024-06-03T23:52:00Z</dcterms:created>
  <dcterms:modified xsi:type="dcterms:W3CDTF">2024-06-03T23:52:00Z</dcterms:modified>
</cp:coreProperties>
</file>