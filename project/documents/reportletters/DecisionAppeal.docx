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F7DB6" w14:textId="77777777" w:rsidR="004D7DB2" w:rsidRPr="002B495F" w:rsidRDefault="004D7DB2" w:rsidP="004D7DB2">
      <w:pPr>
        <w:tabs>
          <w:tab w:val="right" w:pos="9360"/>
        </w:tabs>
        <w:rPr>
          <w:sz w:val="20"/>
          <w:szCs w:val="20"/>
        </w:rPr>
      </w:pPr>
      <w:r w:rsidRPr="002B495F">
        <w:rPr>
          <w:b/>
          <w:bCs/>
          <w:sz w:val="20"/>
          <w:szCs w:val="20"/>
        </w:rPr>
        <w:t>&lt;&lt;WAName&gt;&gt; &lt;&lt;WAPhone&gt;&gt; - Direct Dial</w:t>
      </w:r>
      <w:r w:rsidRPr="002B495F">
        <w:rPr>
          <w:b/>
          <w:bCs/>
          <w:sz w:val="20"/>
          <w:szCs w:val="20"/>
        </w:rPr>
        <w:tab/>
        <w:t>&lt;&lt;paraName&gt;&gt; &lt;&lt;paraPhone&gt;&gt; - Direct Dial</w:t>
      </w:r>
    </w:p>
    <w:p w14:paraId="59268B81" w14:textId="77777777" w:rsidR="004D7DB2" w:rsidRPr="002B495F" w:rsidRDefault="004D7DB2" w:rsidP="004D7DB2">
      <w:pPr>
        <w:tabs>
          <w:tab w:val="right" w:pos="9360"/>
        </w:tabs>
      </w:pPr>
      <w:r w:rsidRPr="002B495F">
        <w:rPr>
          <w:b/>
          <w:bCs/>
          <w:sz w:val="20"/>
          <w:szCs w:val="20"/>
        </w:rPr>
        <w:t>&lt;&lt;WAEmail&gt;&gt;</w:t>
      </w:r>
      <w:r w:rsidRPr="002B495F">
        <w:rPr>
          <w:b/>
          <w:bCs/>
          <w:sz w:val="20"/>
          <w:szCs w:val="20"/>
        </w:rPr>
        <w:tab/>
        <w:t>&lt;&lt;paraEmail&gt;&gt;</w:t>
      </w:r>
    </w:p>
    <w:p w14:paraId="36C2AC48" w14:textId="77777777" w:rsidR="004D7DB2" w:rsidRPr="002B495F" w:rsidRDefault="004D7DB2" w:rsidP="004D7DB2">
      <w:pPr>
        <w:rPr>
          <w:b/>
          <w:bCs/>
        </w:rPr>
      </w:pPr>
    </w:p>
    <w:p w14:paraId="65580685" w14:textId="77777777" w:rsidR="002E3193" w:rsidRDefault="002E3193" w:rsidP="002E3193">
      <w:r w:rsidRPr="00B41ADC">
        <w:t>&lt;&lt;currentDate&gt;&gt;</w:t>
      </w:r>
    </w:p>
    <w:p w14:paraId="7CFEF747" w14:textId="77777777" w:rsidR="002E3193" w:rsidRDefault="002E3193" w:rsidP="002E3193"/>
    <w:p w14:paraId="5C614C43" w14:textId="77777777" w:rsidR="002E3193" w:rsidRDefault="002E3193" w:rsidP="002E3193">
      <w:pPr>
        <w:tabs>
          <w:tab w:val="left" w:pos="-1440"/>
        </w:tabs>
      </w:pPr>
      <w:r>
        <w:t>&lt;&lt;recipient&gt;&gt;</w:t>
      </w:r>
    </w:p>
    <w:p w14:paraId="1BB78EB8" w14:textId="77777777" w:rsidR="002E3193" w:rsidRDefault="002E3193" w:rsidP="002E3193">
      <w:pPr>
        <w:tabs>
          <w:tab w:val="left" w:pos="-1440"/>
        </w:tabs>
      </w:pPr>
      <w:r>
        <w:t>&lt;&lt;corrContactTitle&gt;&gt;</w:t>
      </w:r>
    </w:p>
    <w:p w14:paraId="6BEADD4B" w14:textId="77777777" w:rsidR="002E3193" w:rsidRDefault="002E3193" w:rsidP="002E3193">
      <w:pPr>
        <w:tabs>
          <w:tab w:val="left" w:pos="-1440"/>
        </w:tabs>
      </w:pPr>
      <w:r>
        <w:t>&lt;&lt;orgName&gt;&gt;</w:t>
      </w:r>
    </w:p>
    <w:p w14:paraId="2C3865C8" w14:textId="77777777" w:rsidR="002E3193" w:rsidRDefault="002E3193" w:rsidP="002E3193">
      <w:pPr>
        <w:tabs>
          <w:tab w:val="right" w:pos="9360"/>
        </w:tabs>
      </w:pPr>
      <w:r>
        <w:t>&lt;&lt;workAddr&gt;&gt;</w:t>
      </w:r>
    </w:p>
    <w:p w14:paraId="0AA573EA" w14:textId="77777777" w:rsidR="002E3193" w:rsidRPr="00916BE0" w:rsidRDefault="002E3193" w:rsidP="002E3193">
      <w:pPr>
        <w:tabs>
          <w:tab w:val="right" w:pos="9360"/>
        </w:tabs>
      </w:pPr>
      <w:r>
        <w:t>&lt;&lt;CSZ&gt;&gt;</w:t>
      </w:r>
    </w:p>
    <w:p w14:paraId="085C8BB6" w14:textId="77777777" w:rsidR="002E3193" w:rsidRDefault="002E3193" w:rsidP="002E3193">
      <w:pPr>
        <w:tabs>
          <w:tab w:val="right" w:pos="9360"/>
        </w:tabs>
      </w:pPr>
    </w:p>
    <w:p w14:paraId="61688554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01CFDAE9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place">
        <w:smartTag w:uri="urn:schemas-microsoft-com:office:smarttags" w:element="country-region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1E0DC5A2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1163990B" w14:textId="77777777" w:rsidR="00EA4128" w:rsidRDefault="00EA4128">
      <w:pPr>
        <w:rPr>
          <w:noProof/>
        </w:rPr>
      </w:pPr>
    </w:p>
    <w:p w14:paraId="34F30686" w14:textId="77777777" w:rsidR="00301E31" w:rsidRDefault="004D7DB2">
      <w:pPr>
        <w:rPr>
          <w:noProof/>
        </w:rPr>
      </w:pPr>
      <w:r>
        <w:t xml:space="preserve">Dear </w:t>
      </w:r>
      <w:r>
        <w:rPr>
          <w:noProof/>
        </w:rPr>
        <w:t>&lt;&lt;salutation&gt;&gt;</w:t>
      </w:r>
      <w:r>
        <w:t>:</w:t>
      </w:r>
    </w:p>
    <w:p w14:paraId="6A4E201D" w14:textId="77777777" w:rsidR="00301E31" w:rsidRDefault="00301E31">
      <w:pPr>
        <w:rPr>
          <w:noProof/>
        </w:rPr>
      </w:pPr>
    </w:p>
    <w:p w14:paraId="5232E5C8" w14:textId="77777777" w:rsidR="00C369BE" w:rsidRDefault="00C369BE" w:rsidP="00C369BE">
      <w:pPr>
        <w:rPr>
          <w:noProof/>
        </w:rPr>
      </w:pPr>
      <w:r>
        <w:t xml:space="preserve">The following represents new activity on the above mentioned matter. </w:t>
      </w:r>
    </w:p>
    <w:p w14:paraId="05A5FD0E" w14:textId="77777777" w:rsidR="00C369BE" w:rsidRDefault="00C369BE">
      <w:pPr>
        <w:rPr>
          <w:noProof/>
        </w:rPr>
      </w:pPr>
    </w:p>
    <w:p w14:paraId="4BE9BBEE" w14:textId="77777777" w:rsidR="00EA4128" w:rsidRDefault="00EA4128">
      <w:pPr>
        <w:rPr>
          <w:noProof/>
        </w:rPr>
      </w:pPr>
      <w:r>
        <w:rPr>
          <w:noProof/>
        </w:rPr>
        <w:t>INFORMATION BEING REPORTED:</w:t>
      </w:r>
      <w:r w:rsidR="00822C2E">
        <w:rPr>
          <w:noProof/>
        </w:rPr>
        <w:t xml:space="preserve">  </w:t>
      </w:r>
      <w:r w:rsidR="009E2585">
        <w:rPr>
          <w:noProof/>
        </w:rPr>
        <w:t>Decision on Appeal</w:t>
      </w:r>
      <w:r w:rsidR="0094744C">
        <w:rPr>
          <w:noProof/>
        </w:rPr>
        <w:t xml:space="preserve"> mailed </w:t>
      </w:r>
      <w:r w:rsidR="009E2585">
        <w:rPr>
          <w:noProof/>
        </w:rPr>
        <w:t>&lt;&lt;doa</w:t>
      </w:r>
      <w:r w:rsidR="00FE6EA9">
        <w:rPr>
          <w:noProof/>
        </w:rPr>
        <w:t>Date&gt;&gt;</w:t>
      </w:r>
    </w:p>
    <w:p w14:paraId="60DB7BFD" w14:textId="77777777" w:rsidR="009E2585" w:rsidRDefault="009E2585">
      <w:pPr>
        <w:rPr>
          <w:noProof/>
        </w:rPr>
      </w:pPr>
    </w:p>
    <w:p w14:paraId="5F3093A4" w14:textId="77777777" w:rsidR="009E2585" w:rsidRDefault="009E2585">
      <w:pPr>
        <w:rPr>
          <w:noProof/>
        </w:rPr>
      </w:pPr>
      <w:r>
        <w:rPr>
          <w:noProof/>
        </w:rPr>
        <w:t xml:space="preserve">DECISION: </w:t>
      </w:r>
      <w:r w:rsidR="006F0ECD">
        <w:rPr>
          <w:noProof/>
        </w:rPr>
        <w:t xml:space="preserve">Examiners Position </w:t>
      </w:r>
      <w:r>
        <w:rPr>
          <w:noProof/>
        </w:rPr>
        <w:t>Affirmed</w:t>
      </w:r>
    </w:p>
    <w:p w14:paraId="659CE8A5" w14:textId="77777777" w:rsidR="00EA4128" w:rsidRDefault="00EA4128">
      <w:pPr>
        <w:rPr>
          <w:noProof/>
        </w:rPr>
      </w:pPr>
    </w:p>
    <w:p w14:paraId="4F95FBA0" w14:textId="77777777" w:rsidR="00301E31" w:rsidRDefault="00EA4128">
      <w:pPr>
        <w:rPr>
          <w:noProof/>
        </w:rPr>
      </w:pPr>
      <w:r>
        <w:rPr>
          <w:noProof/>
        </w:rPr>
        <w:t>ACTION REQUIRED:</w:t>
      </w:r>
      <w:r w:rsidR="00822C2E">
        <w:rPr>
          <w:noProof/>
        </w:rPr>
        <w:t xml:space="preserve">  </w:t>
      </w:r>
      <w:r>
        <w:rPr>
          <w:noProof/>
        </w:rPr>
        <w:t xml:space="preserve">Please provide </w:t>
      </w:r>
      <w:r w:rsidR="00822C2E">
        <w:rPr>
          <w:noProof/>
        </w:rPr>
        <w:t xml:space="preserve">authorization and </w:t>
      </w:r>
      <w:r>
        <w:rPr>
          <w:noProof/>
        </w:rPr>
        <w:t xml:space="preserve">instructions by </w:t>
      </w:r>
      <w:r w:rsidR="00A01159" w:rsidRPr="00CA7E07">
        <w:rPr>
          <w:b/>
          <w:noProof/>
        </w:rPr>
        <w:t>&lt;&lt;instDate&gt;&gt;</w:t>
      </w:r>
      <w:r>
        <w:rPr>
          <w:noProof/>
        </w:rPr>
        <w:t xml:space="preserve"> for filing a response to the </w:t>
      </w:r>
      <w:r w:rsidR="009E2585">
        <w:rPr>
          <w:noProof/>
        </w:rPr>
        <w:t>Decision on Appeal</w:t>
      </w:r>
      <w:r w:rsidR="00822C2E">
        <w:rPr>
          <w:noProof/>
        </w:rPr>
        <w:t>.</w:t>
      </w:r>
      <w:r w:rsidR="00DD16FF">
        <w:rPr>
          <w:noProof/>
        </w:rPr>
        <w:t xml:space="preserve">  The </w:t>
      </w:r>
      <w:r w:rsidR="009E2585">
        <w:rPr>
          <w:noProof/>
        </w:rPr>
        <w:t xml:space="preserve">final </w:t>
      </w:r>
      <w:r w:rsidR="00DD16FF">
        <w:rPr>
          <w:noProof/>
        </w:rPr>
        <w:t xml:space="preserve">due date for response is </w:t>
      </w:r>
      <w:r w:rsidR="009E2585" w:rsidRPr="00CA7E07">
        <w:rPr>
          <w:b/>
          <w:noProof/>
        </w:rPr>
        <w:t>&lt;&lt;</w:t>
      </w:r>
      <w:r w:rsidR="006F0ECD" w:rsidRPr="00CA7E07">
        <w:rPr>
          <w:b/>
          <w:noProof/>
        </w:rPr>
        <w:t>RRRR</w:t>
      </w:r>
      <w:r w:rsidR="009E2585" w:rsidRPr="00CA7E07">
        <w:rPr>
          <w:b/>
          <w:noProof/>
        </w:rPr>
        <w:t>2</w:t>
      </w:r>
      <w:r w:rsidR="00A01159" w:rsidRPr="00CA7E07">
        <w:rPr>
          <w:b/>
          <w:noProof/>
        </w:rPr>
        <w:t>Mo&gt;&gt;</w:t>
      </w:r>
      <w:r w:rsidR="00DD16FF" w:rsidRPr="00CA7E07">
        <w:rPr>
          <w:b/>
          <w:noProof/>
        </w:rPr>
        <w:t>.</w:t>
      </w:r>
      <w:r w:rsidR="009E2585">
        <w:rPr>
          <w:noProof/>
        </w:rPr>
        <w:t xml:space="preserve"> This date is NOT extendable. Failure to respond will result in abandonment of the application.</w:t>
      </w:r>
    </w:p>
    <w:p w14:paraId="47E3025D" w14:textId="77777777" w:rsidR="005D53CA" w:rsidRDefault="005D53CA">
      <w:pPr>
        <w:rPr>
          <w:noProof/>
        </w:rPr>
      </w:pPr>
    </w:p>
    <w:p w14:paraId="6ADE906F" w14:textId="77777777" w:rsidR="00301E31" w:rsidRDefault="0094744C" w:rsidP="006F0ECD">
      <w:r>
        <w:t>OPTIONS FOR RESPONSE:</w:t>
      </w:r>
      <w:r w:rsidR="006F0ECD">
        <w:t xml:space="preserve"> Appeal</w:t>
      </w:r>
      <w:r>
        <w:t xml:space="preserve"> the Decision to the </w:t>
      </w:r>
      <w:r w:rsidR="00F50268" w:rsidRPr="00F50268">
        <w:t>Court of Appeals for the Federal Circuit</w:t>
      </w:r>
      <w:r w:rsidR="006F0ECD">
        <w:t>; Request a Rehearing; Reopen</w:t>
      </w:r>
      <w:r>
        <w:t xml:space="preserve"> prosecution by filing a Request f</w:t>
      </w:r>
      <w:r w:rsidR="006F0ECD">
        <w:t xml:space="preserve">or Continued Examination; </w:t>
      </w:r>
      <w:r w:rsidR="00993290" w:rsidRPr="00993290">
        <w:t>Allow the application to go abandoned</w:t>
      </w:r>
      <w:r>
        <w:t>.</w:t>
      </w:r>
    </w:p>
    <w:p w14:paraId="7757ECAE" w14:textId="77777777" w:rsidR="005D468D" w:rsidRDefault="005D468D">
      <w:pPr>
        <w:rPr>
          <w:noProof/>
        </w:rPr>
      </w:pPr>
    </w:p>
    <w:p w14:paraId="031FC0E2" w14:textId="77777777" w:rsidR="00BF2C24" w:rsidRDefault="00822C2E">
      <w:r>
        <w:rPr>
          <w:noProof/>
        </w:rPr>
        <w:t xml:space="preserve">ADDITIONAL NOTES:  </w:t>
      </w:r>
      <w:r w:rsidR="00301E31">
        <w:rPr>
          <w:noProof/>
        </w:rPr>
        <w:t xml:space="preserve">When you have reviewed these materials, please call </w:t>
      </w:r>
      <w:r w:rsidR="004D7DB2">
        <w:rPr>
          <w:noProof/>
        </w:rPr>
        <w:t>&lt;&lt;WAName&gt;&gt; at &lt;&lt;WAPhone&gt;&gt;</w:t>
      </w:r>
      <w:r w:rsidR="0094744C" w:rsidRPr="0094744C">
        <w:rPr>
          <w:noProof/>
        </w:rPr>
        <w:t xml:space="preserve"> to discuss the appropriate response.</w:t>
      </w:r>
    </w:p>
    <w:p w14:paraId="74374057" w14:textId="77777777" w:rsidR="00BF2C24" w:rsidRDefault="00BF2C24"/>
    <w:p w14:paraId="06AC4A30" w14:textId="77777777" w:rsidR="004D7DB2" w:rsidRDefault="003121B4" w:rsidP="004D7DB2">
      <w:pPr>
        <w:widowControl/>
        <w:rPr>
          <w:noProof/>
        </w:rPr>
      </w:pPr>
      <w:r>
        <w:rPr>
          <w:noProof/>
        </w:rPr>
        <w:t>Sincerely,</w:t>
      </w:r>
    </w:p>
    <w:p w14:paraId="1AA6D24E" w14:textId="77777777" w:rsidR="003121B4" w:rsidRDefault="003121B4" w:rsidP="004D7DB2">
      <w:pPr>
        <w:widowControl/>
        <w:rPr>
          <w:noProof/>
        </w:rPr>
      </w:pPr>
    </w:p>
    <w:p w14:paraId="0CDEBD07" w14:textId="77777777" w:rsidR="003121B4" w:rsidRPr="00C247EA" w:rsidRDefault="003121B4" w:rsidP="004D7DB2">
      <w:pPr>
        <w:widowControl/>
      </w:pPr>
    </w:p>
    <w:p w14:paraId="58065BFB" w14:textId="77777777" w:rsidR="004D7DB2" w:rsidRPr="00C247EA" w:rsidRDefault="004D7DB2" w:rsidP="004D7DB2">
      <w:pPr>
        <w:pStyle w:val="Header"/>
        <w:tabs>
          <w:tab w:val="clear" w:pos="4320"/>
          <w:tab w:val="clear" w:pos="8640"/>
        </w:tabs>
      </w:pPr>
      <w:r w:rsidRPr="00C247EA">
        <w:t>&lt;&lt;</w:t>
      </w:r>
      <w:r w:rsidR="003121B4">
        <w:t>cmgName</w:t>
      </w:r>
      <w:r w:rsidRPr="00C247EA">
        <w:t>&gt;&gt;</w:t>
      </w:r>
    </w:p>
    <w:p w14:paraId="07038CFF" w14:textId="77777777" w:rsidR="004D7DB2" w:rsidRPr="00C247EA" w:rsidRDefault="004D7DB2" w:rsidP="004D7DB2">
      <w:pPr>
        <w:rPr>
          <w:noProof/>
        </w:rPr>
      </w:pPr>
    </w:p>
    <w:p w14:paraId="2E44B9D3" w14:textId="77777777" w:rsidR="00BF2C24" w:rsidRDefault="003121B4" w:rsidP="004D7DB2">
      <w:r>
        <w:t>&lt;&lt;enclosures&gt;&gt;</w:t>
      </w:r>
    </w:p>
    <w:p w14:paraId="1D99AD6B" w14:textId="77777777" w:rsidR="00BF2C24" w:rsidRDefault="00BF2C24"/>
    <w:tbl>
      <w:tblPr>
        <w:tblW w:w="9468" w:type="dxa"/>
        <w:tblLook w:val="01E0" w:firstRow="1" w:lastRow="1" w:firstColumn="1" w:lastColumn="1" w:noHBand="0" w:noVBand="0"/>
      </w:tblPr>
      <w:tblGrid>
        <w:gridCol w:w="1548"/>
        <w:gridCol w:w="7920"/>
      </w:tblGrid>
      <w:tr w:rsidR="00BF2C24" w14:paraId="5D45BEDB" w14:textId="77777777">
        <w:tc>
          <w:tcPr>
            <w:tcW w:w="1548" w:type="dxa"/>
          </w:tcPr>
          <w:p w14:paraId="2B9EAC94" w14:textId="77777777" w:rsidR="00BF2C24" w:rsidRDefault="00FE6EA9">
            <w:r>
              <w:t>&lt;&lt;ccTag&gt;&gt;</w:t>
            </w:r>
          </w:p>
        </w:tc>
        <w:tc>
          <w:tcPr>
            <w:tcW w:w="7920" w:type="dxa"/>
          </w:tcPr>
          <w:p w14:paraId="014F60EB" w14:textId="77777777" w:rsidR="00BF2C24" w:rsidRDefault="00FE6EA9">
            <w:r>
              <w:t>&lt;&lt;ccName&gt;&gt;</w:t>
            </w:r>
          </w:p>
        </w:tc>
      </w:tr>
    </w:tbl>
    <w:p w14:paraId="57B7CD32" w14:textId="77777777" w:rsidR="00BF2C24" w:rsidRDefault="00BF2C24" w:rsidP="0094744C"/>
    <w:sectPr w:rsidR="00BF2C24" w:rsidSect="007D6D48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9C62E" w14:textId="77777777" w:rsidR="009E2585" w:rsidRDefault="009E2585">
      <w:r>
        <w:separator/>
      </w:r>
    </w:p>
  </w:endnote>
  <w:endnote w:type="continuationSeparator" w:id="0">
    <w:p w14:paraId="1BDEA6E1" w14:textId="77777777" w:rsidR="009E2585" w:rsidRDefault="009E2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7E336" w14:textId="77777777" w:rsidR="009E2585" w:rsidRDefault="009E2585">
      <w:r>
        <w:separator/>
      </w:r>
    </w:p>
  </w:footnote>
  <w:footnote w:type="continuationSeparator" w:id="0">
    <w:p w14:paraId="3E1AE717" w14:textId="77777777" w:rsidR="009E2585" w:rsidRDefault="009E2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52EEC" w14:textId="77777777" w:rsidR="001D6D01" w:rsidRPr="00DE2363" w:rsidRDefault="001D6D01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9E2585"/>
    <w:rsid w:val="00022254"/>
    <w:rsid w:val="00054DBC"/>
    <w:rsid w:val="000A5DA3"/>
    <w:rsid w:val="000A6822"/>
    <w:rsid w:val="001D6D01"/>
    <w:rsid w:val="002121C8"/>
    <w:rsid w:val="00275469"/>
    <w:rsid w:val="002B495F"/>
    <w:rsid w:val="002E3193"/>
    <w:rsid w:val="00301E31"/>
    <w:rsid w:val="003121B4"/>
    <w:rsid w:val="00356E2D"/>
    <w:rsid w:val="004D7DB2"/>
    <w:rsid w:val="00544AD5"/>
    <w:rsid w:val="0055512A"/>
    <w:rsid w:val="005D3526"/>
    <w:rsid w:val="005D468D"/>
    <w:rsid w:val="005D53CA"/>
    <w:rsid w:val="006F0ECD"/>
    <w:rsid w:val="007D6D48"/>
    <w:rsid w:val="007D707F"/>
    <w:rsid w:val="00822C2E"/>
    <w:rsid w:val="008607FC"/>
    <w:rsid w:val="008E3E7C"/>
    <w:rsid w:val="0094744C"/>
    <w:rsid w:val="009631DD"/>
    <w:rsid w:val="00993290"/>
    <w:rsid w:val="009E2585"/>
    <w:rsid w:val="00A01159"/>
    <w:rsid w:val="00AC20BA"/>
    <w:rsid w:val="00B17C6E"/>
    <w:rsid w:val="00B807B1"/>
    <w:rsid w:val="00BF2C24"/>
    <w:rsid w:val="00C21950"/>
    <w:rsid w:val="00C369BE"/>
    <w:rsid w:val="00CA7E07"/>
    <w:rsid w:val="00CD290E"/>
    <w:rsid w:val="00CD504A"/>
    <w:rsid w:val="00DA0FB1"/>
    <w:rsid w:val="00DD16FF"/>
    <w:rsid w:val="00DE2363"/>
    <w:rsid w:val="00EA4128"/>
    <w:rsid w:val="00EB6AFF"/>
    <w:rsid w:val="00EC565B"/>
    <w:rsid w:val="00F50268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4337"/>
    <o:shapelayout v:ext="edit">
      <o:idmap v:ext="edit" data="1"/>
    </o:shapelayout>
  </w:shapeDefaults>
  <w:decimalSymbol w:val="."/>
  <w:listSeparator w:val=","/>
  <w14:docId w14:val="43742318"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DecisionAppeal.dotx</Template>
  <TotalTime>0</TotalTime>
  <Pages>1</Pages>
  <Words>181</Words>
  <Characters>1032</Characters>
  <Application>Microsoft Office Word</Application>
  <DocSecurity>0</DocSecurity>
  <PresentationFormat>14|.DOTX</PresentationFormat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Letter - Affirmed.DOCX</vt:lpstr>
    </vt:vector>
  </TitlesOfParts>
  <Company>SLWK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Letter - Affirmed.DOCX</dc:title>
  <dc:creator>Lynnea Fredrikson</dc:creator>
  <cp:lastModifiedBy>Jacob Burns</cp:lastModifiedBy>
  <cp:revision>2</cp:revision>
  <cp:lastPrinted>2007-05-24T15:53:00Z</cp:lastPrinted>
  <dcterms:created xsi:type="dcterms:W3CDTF">2024-06-03T23:52:00Z</dcterms:created>
  <dcterms:modified xsi:type="dcterms:W3CDTF">2024-06-03T23:52:00Z</dcterms:modified>
</cp:coreProperties>
</file>