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46252" w14:textId="3D747D90" w:rsidR="007B5BDA" w:rsidRDefault="007B5BDA" w:rsidP="008B7220">
      <w:pPr>
        <w:spacing w:after="0" w:line="240" w:lineRule="auto"/>
      </w:pPr>
      <w:r>
        <w:t>Subject line:</w:t>
      </w:r>
    </w:p>
    <w:p w14:paraId="3901D940" w14:textId="23BD53DB" w:rsidR="007B5BDA" w:rsidRDefault="007B5BDA" w:rsidP="008B7220">
      <w:pPr>
        <w:spacing w:after="0" w:line="240" w:lineRule="auto"/>
      </w:pPr>
      <w:r>
        <w:t xml:space="preserve">&lt;&lt;This.orgName&gt;&gt; &lt;&lt;This.clientRefNo&gt;&gt; / SLW Ref: &lt;&lt;This.matterNo&gt;&gt; / SLW Report Out: </w:t>
      </w:r>
      <w:r w:rsidRPr="008B7220">
        <w:t>&lt;&lt;activityName&gt;&gt;</w:t>
      </w:r>
    </w:p>
    <w:p w14:paraId="290EB155" w14:textId="77777777" w:rsidR="007B5BDA" w:rsidRDefault="007B5BDA" w:rsidP="008B7220">
      <w:pPr>
        <w:spacing w:after="0" w:line="240" w:lineRule="auto"/>
      </w:pPr>
    </w:p>
    <w:p w14:paraId="0423F670" w14:textId="77777777" w:rsidR="007B5BDA" w:rsidRDefault="007B5BDA" w:rsidP="008B7220">
      <w:pPr>
        <w:spacing w:after="0" w:line="240" w:lineRule="auto"/>
      </w:pPr>
    </w:p>
    <w:p w14:paraId="48465DB7" w14:textId="5FACD2E8" w:rsidR="008B7220" w:rsidRDefault="008B7220" w:rsidP="008B7220">
      <w:pPr>
        <w:spacing w:after="0" w:line="240" w:lineRule="auto"/>
      </w:pPr>
      <w:r>
        <w:t>SCHWEGMAN, LUNDBERG &amp; WOESSNER, P.A.</w:t>
      </w:r>
    </w:p>
    <w:p w14:paraId="4E860C19" w14:textId="77777777" w:rsidR="008B7220" w:rsidRDefault="008B7220" w:rsidP="008B7220">
      <w:pPr>
        <w:spacing w:after="0" w:line="240" w:lineRule="auto"/>
      </w:pPr>
    </w:p>
    <w:p w14:paraId="078AF407" w14:textId="77777777" w:rsidR="008B7220" w:rsidRDefault="008B7220" w:rsidP="008B7220">
      <w:pPr>
        <w:spacing w:after="0" w:line="240" w:lineRule="auto"/>
      </w:pPr>
      <w:r>
        <w:t>&lt;&lt;This.WAName&gt;&gt; &lt;&lt;This.WAPhone&gt;&gt;</w:t>
      </w:r>
    </w:p>
    <w:p w14:paraId="78C054F4" w14:textId="77777777" w:rsidR="008B7220" w:rsidRDefault="008B7220" w:rsidP="008B7220">
      <w:pPr>
        <w:spacing w:after="0" w:line="240" w:lineRule="auto"/>
      </w:pPr>
      <w:r>
        <w:t>&lt;&lt;This.WAEmail&gt;&gt;</w:t>
      </w:r>
    </w:p>
    <w:p w14:paraId="05881F7D" w14:textId="77777777" w:rsidR="008B7220" w:rsidRDefault="008B7220" w:rsidP="008B7220">
      <w:pPr>
        <w:spacing w:after="0" w:line="240" w:lineRule="auto"/>
      </w:pPr>
    </w:p>
    <w:p w14:paraId="522CA1DA" w14:textId="77777777" w:rsidR="008B7220" w:rsidRDefault="008B7220" w:rsidP="008B7220">
      <w:pPr>
        <w:spacing w:after="0" w:line="240" w:lineRule="auto"/>
      </w:pPr>
      <w:r>
        <w:t>&lt;&lt;This.paraName&gt;&gt; &lt;&lt;This.paraPhone&gt;&gt;</w:t>
      </w:r>
    </w:p>
    <w:p w14:paraId="1549FED1" w14:textId="77777777" w:rsidR="008B7220" w:rsidRDefault="008B7220" w:rsidP="008B7220">
      <w:pPr>
        <w:spacing w:after="0" w:line="240" w:lineRule="auto"/>
      </w:pPr>
      <w:r>
        <w:t>&lt;&lt;This.paraEmail&gt;&gt;</w:t>
      </w:r>
    </w:p>
    <w:p w14:paraId="52C14A80" w14:textId="77777777" w:rsidR="008B7220" w:rsidRDefault="008B7220" w:rsidP="008B7220">
      <w:pPr>
        <w:spacing w:after="0" w:line="240" w:lineRule="auto"/>
      </w:pPr>
    </w:p>
    <w:p w14:paraId="5C5401A4" w14:textId="77777777" w:rsidR="008B7220" w:rsidRDefault="008B7220" w:rsidP="008B7220">
      <w:pPr>
        <w:spacing w:after="0" w:line="240" w:lineRule="auto"/>
      </w:pPr>
      <w:r>
        <w:t>Re:   &lt;&lt;This.orgName&gt;&gt; &lt;&lt;This.clientRefNo&gt;&gt; - SLW Ref. No. &lt;&lt;This.matterNo&gt;&gt;</w:t>
      </w:r>
    </w:p>
    <w:p w14:paraId="7513D2CD" w14:textId="77777777" w:rsidR="008B7220" w:rsidRDefault="008B7220" w:rsidP="008B7220">
      <w:pPr>
        <w:spacing w:after="0" w:line="240" w:lineRule="auto"/>
      </w:pPr>
      <w:r w:rsidRPr="008B7220">
        <w:t xml:space="preserve">U.S. Patent Application Serial No.: &lt;&lt;THIS.serialNo&gt;&gt;, filed &lt;&lt;THIS.filedDate&gt;&gt;   </w:t>
      </w:r>
      <w:r>
        <w:tab/>
      </w:r>
    </w:p>
    <w:p w14:paraId="492D6A2E" w14:textId="69BF9068" w:rsidR="008B7220" w:rsidRDefault="008B7220" w:rsidP="008B7220">
      <w:pPr>
        <w:spacing w:after="0" w:line="240" w:lineRule="auto"/>
      </w:pPr>
      <w:r>
        <w:t>Title: &lt;&lt;This.title&gt;&gt;</w:t>
      </w:r>
    </w:p>
    <w:p w14:paraId="6E4F365B" w14:textId="77777777" w:rsidR="008B7220" w:rsidRDefault="008B7220" w:rsidP="008B7220">
      <w:pPr>
        <w:spacing w:after="0" w:line="240" w:lineRule="auto"/>
      </w:pPr>
    </w:p>
    <w:p w14:paraId="42F109CF" w14:textId="5050EAC0" w:rsidR="008B7220" w:rsidRDefault="008B7220" w:rsidP="008B7220">
      <w:pPr>
        <w:spacing w:after="0" w:line="240" w:lineRule="auto"/>
      </w:pPr>
      <w:r w:rsidRPr="008B7220">
        <w:t>INFORMATION BEING REPORTED:</w:t>
      </w:r>
      <w:r>
        <w:t xml:space="preserve"> </w:t>
      </w:r>
      <w:r w:rsidRPr="008B7220">
        <w:t>&lt;&lt;activityName&gt;&gt; mailed &lt;&lt;dateMailed&gt;&gt;.</w:t>
      </w:r>
    </w:p>
    <w:p w14:paraId="73963B00" w14:textId="656258B9" w:rsidR="008B7220" w:rsidRDefault="008B7220" w:rsidP="008B7220">
      <w:pPr>
        <w:spacing w:after="0" w:line="240" w:lineRule="auto"/>
      </w:pPr>
    </w:p>
    <w:p w14:paraId="08F29670" w14:textId="12DECECB" w:rsidR="008B7220" w:rsidRDefault="008B7220" w:rsidP="008B7220">
      <w:pPr>
        <w:spacing w:after="0" w:line="240" w:lineRule="auto"/>
      </w:pPr>
      <w:r w:rsidRPr="008B7220">
        <w:t xml:space="preserve">ACTION REQUIRED: </w:t>
      </w:r>
      <w:r w:rsidRPr="008B7220">
        <w:rPr>
          <w:rFonts w:ascii="Verdana" w:hAnsi="Verdana"/>
          <w:color w:val="000000"/>
          <w:sz w:val="18"/>
          <w:szCs w:val="18"/>
        </w:rPr>
        <w:t>Please provide authorization, instructions and any necessary documentation for submission by &lt;&lt;requestedDate&gt;&gt; for filing a response to the &lt;&lt;activityName&gt;&gt;. The first due date for response is &lt;&lt;dueDate&gt;&gt;, which can be extended for up to three months upon payment of extension fees.</w:t>
      </w:r>
    </w:p>
    <w:p w14:paraId="4EE338E4" w14:textId="7E0A740B" w:rsidR="008B7220" w:rsidRDefault="008B7220" w:rsidP="008B7220">
      <w:pPr>
        <w:spacing w:after="0" w:line="240" w:lineRule="auto"/>
      </w:pPr>
    </w:p>
    <w:p w14:paraId="7212B571" w14:textId="1CC5D2D2" w:rsidR="008B7220" w:rsidRDefault="008B7220" w:rsidP="008B7220">
      <w:pPr>
        <w:spacing w:after="0" w:line="240" w:lineRule="auto"/>
      </w:pPr>
      <w:r w:rsidRPr="008B7220">
        <w:t>ADDITIONAL NOTES:  If you have any questions regarding this matter, please contact &lt;&lt;THIS.WAName&gt;&gt; at &lt;&lt;THIS.WAPhone&gt;&gt; or &lt;&lt;THIS.paraName&gt;&gt; at &lt;&lt;THIS.paraPhone&gt;&gt;.</w:t>
      </w:r>
    </w:p>
    <w:p w14:paraId="6C359455" w14:textId="5E887D1C" w:rsidR="006972E6" w:rsidRDefault="006972E6" w:rsidP="008B7220">
      <w:pPr>
        <w:spacing w:after="0" w:line="240" w:lineRule="auto"/>
      </w:pPr>
    </w:p>
    <w:p w14:paraId="04FE7132" w14:textId="77777777" w:rsidR="006972E6" w:rsidRDefault="006972E6" w:rsidP="006972E6">
      <w:pPr>
        <w:spacing w:after="0" w:line="240" w:lineRule="auto"/>
      </w:pPr>
      <w:r>
        <w:t xml:space="preserve">Reported By: </w:t>
      </w:r>
    </w:p>
    <w:p w14:paraId="30494A54" w14:textId="77777777" w:rsidR="006972E6" w:rsidRDefault="006972E6" w:rsidP="006972E6">
      <w:pPr>
        <w:spacing w:after="0" w:line="240" w:lineRule="auto"/>
      </w:pPr>
    </w:p>
    <w:p w14:paraId="06B55714" w14:textId="77777777" w:rsidR="006972E6" w:rsidRDefault="006972E6" w:rsidP="006972E6">
      <w:pPr>
        <w:spacing w:after="0" w:line="240" w:lineRule="auto"/>
      </w:pPr>
      <w:r>
        <w:t>&lt;&lt;THIS.cmgName&gt;&gt;</w:t>
      </w:r>
    </w:p>
    <w:p w14:paraId="75DA5694" w14:textId="77777777" w:rsidR="006972E6" w:rsidRDefault="006972E6" w:rsidP="006972E6">
      <w:pPr>
        <w:spacing w:after="0" w:line="240" w:lineRule="auto"/>
      </w:pPr>
    </w:p>
    <w:p w14:paraId="35347B4E" w14:textId="5438746F" w:rsidR="006972E6" w:rsidRDefault="006972E6" w:rsidP="006972E6">
      <w:pPr>
        <w:spacing w:after="0" w:line="240" w:lineRule="auto"/>
      </w:pPr>
      <w:r>
        <w:t>Attachments</w:t>
      </w:r>
    </w:p>
    <w:sectPr w:rsidR="00697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20"/>
    <w:rsid w:val="00083E8B"/>
    <w:rsid w:val="003022BE"/>
    <w:rsid w:val="00571776"/>
    <w:rsid w:val="00611CE7"/>
    <w:rsid w:val="006972E6"/>
    <w:rsid w:val="007B5BDA"/>
    <w:rsid w:val="00825192"/>
    <w:rsid w:val="008562BC"/>
    <w:rsid w:val="008B7220"/>
    <w:rsid w:val="00B83DD3"/>
    <w:rsid w:val="00C46FB3"/>
    <w:rsid w:val="00CD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C1B36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MiscItemsDue.dotx</Template>
  <TotalTime>0</TotalTime>
  <Pages>1</Pages>
  <Words>153</Words>
  <Characters>874</Characters>
  <Application>Microsoft Office Word</Application>
  <DocSecurity>0</DocSecurity>
  <PresentationFormat/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MiscItemsDue.docx</dc:title>
  <dc:subject/>
  <dc:creator>Emily Bates</dc:creator>
  <cp:keywords/>
  <dc:description/>
  <cp:lastModifiedBy>Jacob Burns</cp:lastModifiedBy>
  <cp:revision>2</cp:revision>
  <dcterms:created xsi:type="dcterms:W3CDTF">2024-06-03T23:53:00Z</dcterms:created>
  <dcterms:modified xsi:type="dcterms:W3CDTF">2024-06-03T23:53:00Z</dcterms:modified>
</cp:coreProperties>
</file>