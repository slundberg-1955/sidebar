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02B6F" w14:textId="4E3A769E" w:rsidR="00F23DB2" w:rsidRPr="00D34ACD" w:rsidRDefault="00F23DB2" w:rsidP="00F23DB2">
      <w:pPr>
        <w:spacing w:after="0" w:line="240" w:lineRule="auto"/>
        <w:rPr>
          <w:rFonts w:cstheme="minorHAnsi"/>
        </w:rPr>
      </w:pPr>
      <w:r>
        <w:rPr>
          <w:rFonts w:cstheme="minorHAnsi"/>
        </w:rPr>
        <w:t>LinkedIn – Send Formal Documents</w:t>
      </w:r>
    </w:p>
    <w:p w14:paraId="088EED50" w14:textId="77777777" w:rsidR="00F23DB2" w:rsidRPr="00D34ACD" w:rsidRDefault="00F23DB2" w:rsidP="00F23DB2">
      <w:pPr>
        <w:spacing w:after="0" w:line="240" w:lineRule="auto"/>
        <w:rPr>
          <w:rFonts w:cstheme="minorHAnsi"/>
        </w:rPr>
      </w:pPr>
    </w:p>
    <w:p w14:paraId="6E32BB13" w14:textId="77777777" w:rsidR="00F23DB2" w:rsidRPr="00D34ACD" w:rsidRDefault="00F23DB2" w:rsidP="00F23DB2">
      <w:pPr>
        <w:spacing w:after="0" w:line="240" w:lineRule="auto"/>
        <w:rPr>
          <w:rFonts w:cstheme="minorHAnsi"/>
        </w:rPr>
      </w:pPr>
    </w:p>
    <w:p w14:paraId="2B3FBDC4" w14:textId="77777777" w:rsidR="00F23DB2" w:rsidRPr="00D34ACD" w:rsidRDefault="00F23DB2" w:rsidP="00F23DB2">
      <w:pPr>
        <w:spacing w:after="0" w:line="240" w:lineRule="auto"/>
        <w:rPr>
          <w:rFonts w:cstheme="minorHAnsi"/>
          <w:b/>
          <w:bCs/>
        </w:rPr>
      </w:pPr>
      <w:r w:rsidRPr="00D34ACD">
        <w:rPr>
          <w:rFonts w:cstheme="minorHAnsi"/>
          <w:b/>
          <w:bCs/>
        </w:rPr>
        <w:t>Subject line:</w:t>
      </w:r>
    </w:p>
    <w:p w14:paraId="475FD767" w14:textId="7EA28299" w:rsidR="00F23DB2" w:rsidRPr="00D34ACD" w:rsidRDefault="00F23DB2" w:rsidP="00F23DB2">
      <w:pPr>
        <w:spacing w:after="0" w:line="240" w:lineRule="auto"/>
        <w:rPr>
          <w:rFonts w:cstheme="minorHAnsi"/>
        </w:rPr>
      </w:pPr>
      <w:r w:rsidRPr="624B8A1C">
        <w:rPr>
          <w:rFonts w:ascii="Calibri" w:eastAsia="Calibri" w:hAnsi="Calibri" w:cs="Calibri"/>
        </w:rPr>
        <w:t xml:space="preserve">Your Immediate Action Required </w:t>
      </w:r>
      <w:r>
        <w:rPr>
          <w:rFonts w:ascii="Calibri" w:eastAsia="Calibri" w:hAnsi="Calibri" w:cs="Calibri"/>
        </w:rPr>
        <w:t xml:space="preserve">- </w:t>
      </w:r>
      <w:r w:rsidR="00D441D5">
        <w:rPr>
          <w:rFonts w:cstheme="minorHAnsi"/>
        </w:rPr>
        <w:t>@</w:t>
      </w:r>
      <w:r w:rsidRPr="00D34ACD">
        <w:rPr>
          <w:rFonts w:cstheme="minorHAnsi"/>
        </w:rPr>
        <w:t>clientRefN</w:t>
      </w:r>
      <w:r w:rsidR="00D441D5">
        <w:rPr>
          <w:rFonts w:cstheme="minorHAnsi"/>
        </w:rPr>
        <w:t>o@</w:t>
      </w:r>
      <w:r w:rsidRPr="00D34ACD">
        <w:rPr>
          <w:rFonts w:cstheme="minorHAnsi"/>
        </w:rPr>
        <w:t xml:space="preserve"> </w:t>
      </w:r>
      <w:r>
        <w:rPr>
          <w:rFonts w:cstheme="minorHAnsi"/>
        </w:rPr>
        <w:t>(</w:t>
      </w:r>
      <w:r w:rsidR="00D441D5">
        <w:rPr>
          <w:rFonts w:cstheme="minorHAnsi"/>
        </w:rPr>
        <w:t>@</w:t>
      </w:r>
      <w:r w:rsidRPr="00D34ACD">
        <w:rPr>
          <w:rFonts w:cstheme="minorHAnsi"/>
        </w:rPr>
        <w:t>matterNo</w:t>
      </w:r>
      <w:r w:rsidR="00D441D5">
        <w:rPr>
          <w:rFonts w:cstheme="minorHAnsi"/>
        </w:rPr>
        <w:t>@</w:t>
      </w:r>
      <w:r>
        <w:rPr>
          <w:rFonts w:cstheme="minorHAnsi"/>
        </w:rPr>
        <w:t>)</w:t>
      </w:r>
    </w:p>
    <w:p w14:paraId="42D76408" w14:textId="77777777" w:rsidR="00F23DB2" w:rsidRPr="00D34ACD" w:rsidRDefault="00F23DB2" w:rsidP="00F23DB2">
      <w:pPr>
        <w:spacing w:after="0" w:line="240" w:lineRule="auto"/>
        <w:rPr>
          <w:rFonts w:cstheme="minorHAnsi"/>
        </w:rPr>
      </w:pPr>
    </w:p>
    <w:p w14:paraId="5C256A09" w14:textId="77777777" w:rsidR="00F23DB2" w:rsidRPr="00D34ACD" w:rsidRDefault="00F23DB2" w:rsidP="00F23DB2">
      <w:pPr>
        <w:spacing w:after="0" w:line="240" w:lineRule="auto"/>
        <w:rPr>
          <w:rFonts w:cstheme="minorHAnsi"/>
        </w:rPr>
      </w:pPr>
    </w:p>
    <w:p w14:paraId="2261C106" w14:textId="77777777" w:rsidR="00F23DB2" w:rsidRPr="00D34ACD" w:rsidRDefault="00F23DB2" w:rsidP="00F23DB2">
      <w:pPr>
        <w:spacing w:after="0" w:line="240" w:lineRule="auto"/>
        <w:rPr>
          <w:rFonts w:cstheme="minorHAnsi"/>
          <w:b/>
          <w:bCs/>
        </w:rPr>
      </w:pPr>
      <w:r w:rsidRPr="00D34ACD">
        <w:rPr>
          <w:rFonts w:cstheme="minorHAnsi"/>
          <w:b/>
          <w:bCs/>
        </w:rPr>
        <w:t>Body:</w:t>
      </w:r>
    </w:p>
    <w:p w14:paraId="7D4FBE15" w14:textId="5795A054" w:rsidR="00F23DB2" w:rsidRDefault="00F23DB2" w:rsidP="00F23DB2">
      <w:pPr>
        <w:spacing w:after="0" w:line="240" w:lineRule="auto"/>
      </w:pPr>
      <w:r>
        <w:t xml:space="preserve">Agent Contact: </w:t>
      </w:r>
      <w:r w:rsidR="00D441D5">
        <w:t>@</w:t>
      </w:r>
      <w:r>
        <w:t>WAName</w:t>
      </w:r>
      <w:r w:rsidR="00D441D5">
        <w:t>@</w:t>
      </w:r>
      <w:r w:rsidR="00252F24">
        <w:t>&lt;br&gt;</w:t>
      </w:r>
    </w:p>
    <w:p w14:paraId="773C2C6D" w14:textId="7658CEC2" w:rsidR="00F23DB2" w:rsidRDefault="00F23DB2" w:rsidP="00F23DB2">
      <w:pPr>
        <w:spacing w:after="0" w:line="240" w:lineRule="auto"/>
      </w:pPr>
      <w:r>
        <w:t xml:space="preserve">Agent Contact Email: </w:t>
      </w:r>
      <w:r w:rsidR="00D441D5">
        <w:t>@</w:t>
      </w:r>
      <w:r>
        <w:t>WAEmail</w:t>
      </w:r>
      <w:r w:rsidR="00D441D5">
        <w:t>@</w:t>
      </w:r>
      <w:r w:rsidR="00252F24">
        <w:t>&lt;br&gt;</w:t>
      </w:r>
    </w:p>
    <w:p w14:paraId="5A815B17" w14:textId="782D16E3" w:rsidR="00F23DB2" w:rsidRDefault="00F23DB2" w:rsidP="00F23DB2">
      <w:pPr>
        <w:spacing w:after="0" w:line="240" w:lineRule="auto"/>
      </w:pPr>
      <w:r>
        <w:t>Responsible Manager:</w:t>
      </w:r>
      <w:r w:rsidR="00D441D5">
        <w:t xml:space="preserve"> @</w:t>
      </w:r>
      <w:r>
        <w:t>ClientCorporateCounselname</w:t>
      </w:r>
      <w:r w:rsidR="00D441D5">
        <w:t>@</w:t>
      </w:r>
      <w:r w:rsidR="00252F24">
        <w:t>&lt;br&gt;</w:t>
      </w:r>
    </w:p>
    <w:p w14:paraId="2F90672F" w14:textId="4F26C678" w:rsidR="00F23DB2" w:rsidRDefault="00F23DB2" w:rsidP="00F23DB2">
      <w:pPr>
        <w:spacing w:after="0" w:line="240" w:lineRule="auto"/>
      </w:pPr>
      <w:r>
        <w:t xml:space="preserve">Responsible Manager Email: </w:t>
      </w:r>
      <w:r w:rsidR="00D441D5">
        <w:t>@</w:t>
      </w:r>
      <w:r>
        <w:t>ClientCorporateCounselemail</w:t>
      </w:r>
      <w:r w:rsidR="00D441D5">
        <w:t>@</w:t>
      </w:r>
      <w:r w:rsidR="00252F24">
        <w:t>&lt;br&gt;</w:t>
      </w:r>
    </w:p>
    <w:p w14:paraId="51D34A25" w14:textId="6F869AAA" w:rsidR="00F23DB2" w:rsidRDefault="00F23DB2" w:rsidP="00F23DB2">
      <w:pPr>
        <w:spacing w:after="0" w:line="240" w:lineRule="auto"/>
      </w:pPr>
      <w:r>
        <w:t xml:space="preserve">Case Manager: </w:t>
      </w:r>
      <w:r w:rsidR="00D441D5">
        <w:t>@</w:t>
      </w:r>
      <w:r>
        <w:t>paraName</w:t>
      </w:r>
      <w:r w:rsidR="00D441D5">
        <w:t>@</w:t>
      </w:r>
      <w:r w:rsidR="00252F24">
        <w:t>&lt;br&gt;</w:t>
      </w:r>
    </w:p>
    <w:p w14:paraId="5DA67B8E" w14:textId="328BA575" w:rsidR="00F23DB2" w:rsidRDefault="00F23DB2" w:rsidP="00F23DB2">
      <w:pPr>
        <w:spacing w:after="0" w:line="240" w:lineRule="auto"/>
      </w:pPr>
      <w:r>
        <w:t xml:space="preserve">Case Manager Email: </w:t>
      </w:r>
      <w:r w:rsidR="00D441D5">
        <w:t>@</w:t>
      </w:r>
      <w:r>
        <w:t>paraEmail</w:t>
      </w:r>
      <w:r w:rsidR="00D441D5">
        <w:t>@</w:t>
      </w:r>
      <w:r w:rsidR="00110E4C">
        <w:t>&lt;br&gt;&lt;br&gt;</w:t>
      </w:r>
    </w:p>
    <w:p w14:paraId="6FA86A6A" w14:textId="77777777" w:rsidR="00F23DB2" w:rsidRDefault="00F23DB2" w:rsidP="00F23DB2">
      <w:pPr>
        <w:spacing w:after="0" w:line="240" w:lineRule="auto"/>
      </w:pPr>
    </w:p>
    <w:p w14:paraId="0B1AA35F" w14:textId="739CCDBC" w:rsidR="00F23DB2" w:rsidRDefault="00F23DB2"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Dear Inventors,</w:t>
      </w:r>
      <w:r w:rsidR="00110E4C">
        <w:rPr>
          <w:rFonts w:ascii="Calibri" w:hAnsi="Calibri" w:cs="Calibri"/>
          <w:sz w:val="22"/>
          <w:szCs w:val="22"/>
        </w:rPr>
        <w:t>&lt;br&gt;</w:t>
      </w:r>
    </w:p>
    <w:p w14:paraId="17FA178E" w14:textId="77777777" w:rsidR="00F23DB2" w:rsidRDefault="00F23DB2"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666438" w14:textId="6E04F6C9" w:rsidR="00F23DB2" w:rsidRDefault="00110E4C"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&lt;p&gt;</w:t>
      </w:r>
      <w:r w:rsidR="00F23DB2">
        <w:rPr>
          <w:rFonts w:ascii="Calibri" w:hAnsi="Calibri" w:cs="Calibri"/>
          <w:sz w:val="22"/>
          <w:szCs w:val="22"/>
        </w:rPr>
        <w:t>Attached please find the &lt;b&gt;</w:t>
      </w:r>
      <w:r w:rsidR="00F23DB2">
        <w:rPr>
          <w:rFonts w:ascii="Calibri" w:hAnsi="Calibri" w:cs="Calibri"/>
          <w:b/>
          <w:bCs/>
          <w:sz w:val="22"/>
          <w:szCs w:val="22"/>
        </w:rPr>
        <w:t>Assignment followed by the Declaration&lt;/b&gt; </w:t>
      </w:r>
      <w:r w:rsidR="00F23DB2">
        <w:rPr>
          <w:rFonts w:ascii="Calibri" w:hAnsi="Calibri" w:cs="Calibri"/>
          <w:sz w:val="22"/>
          <w:szCs w:val="22"/>
        </w:rPr>
        <w:t>for the above referenced application.</w:t>
      </w:r>
      <w:r>
        <w:rPr>
          <w:rFonts w:ascii="Calibri" w:hAnsi="Calibri" w:cs="Calibri"/>
          <w:sz w:val="22"/>
          <w:szCs w:val="22"/>
        </w:rPr>
        <w:t>&lt;/p&gt;</w:t>
      </w:r>
      <w:r w:rsidR="00F23DB2">
        <w:rPr>
          <w:rFonts w:ascii="Calibri" w:hAnsi="Calibri" w:cs="Calibri"/>
          <w:sz w:val="22"/>
          <w:szCs w:val="22"/>
        </w:rPr>
        <w:t xml:space="preserve"> </w:t>
      </w:r>
    </w:p>
    <w:p w14:paraId="231FBD0B" w14:textId="77777777" w:rsidR="00F23DB2" w:rsidRDefault="00F23DB2"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A41CDA" w14:textId="2EC61AB8" w:rsidR="00F23DB2" w:rsidRDefault="00110E4C"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&lt;p&gt;</w:t>
      </w:r>
      <w:r w:rsidR="00F23DB2">
        <w:rPr>
          <w:rFonts w:ascii="Calibri" w:hAnsi="Calibri" w:cs="Calibri"/>
          <w:sz w:val="22"/>
          <w:szCs w:val="22"/>
        </w:rPr>
        <w:t>We need you to print, &lt;b&gt;</w:t>
      </w:r>
      <w:r w:rsidR="00F23DB2">
        <w:rPr>
          <w:rFonts w:ascii="Calibri" w:hAnsi="Calibri" w:cs="Calibri"/>
          <w:b/>
          <w:bCs/>
          <w:sz w:val="22"/>
          <w:szCs w:val="22"/>
        </w:rPr>
        <w:t>sign/date</w:t>
      </w:r>
      <w:r w:rsidR="00F23DB2">
        <w:rPr>
          <w:rFonts w:ascii="Calibri" w:hAnsi="Calibri" w:cs="Calibri"/>
          <w:sz w:val="22"/>
          <w:szCs w:val="22"/>
        </w:rPr>
        <w:t>,&lt;/b&gt; scan (or otherwise), and email back both your &lt;b&gt;</w:t>
      </w:r>
      <w:r w:rsidR="00F23DB2">
        <w:rPr>
          <w:rFonts w:ascii="Calibri" w:hAnsi="Calibri" w:cs="Calibri"/>
          <w:b/>
          <w:bCs/>
          <w:sz w:val="22"/>
          <w:szCs w:val="22"/>
        </w:rPr>
        <w:t xml:space="preserve">Assignment (2 pages) and the Declaration (1 page)&lt;/b&gt; </w:t>
      </w:r>
      <w:r w:rsidR="00F23DB2">
        <w:rPr>
          <w:rFonts w:ascii="Calibri" w:hAnsi="Calibri" w:cs="Calibri"/>
          <w:sz w:val="22"/>
          <w:szCs w:val="22"/>
        </w:rPr>
        <w:t>documents immediately so that we can file the documents. We will also begin processing your patent award after receiving the signed documents.</w:t>
      </w:r>
      <w:r>
        <w:rPr>
          <w:rFonts w:ascii="Calibri" w:hAnsi="Calibri" w:cs="Calibri"/>
          <w:sz w:val="22"/>
          <w:szCs w:val="22"/>
        </w:rPr>
        <w:t>&lt;/p&gt;</w:t>
      </w:r>
      <w:r w:rsidR="00F23DB2">
        <w:rPr>
          <w:rFonts w:ascii="Calibri" w:hAnsi="Calibri" w:cs="Calibri"/>
          <w:sz w:val="22"/>
          <w:szCs w:val="22"/>
        </w:rPr>
        <w:t xml:space="preserve">   </w:t>
      </w:r>
    </w:p>
    <w:p w14:paraId="19F3801C" w14:textId="77777777" w:rsidR="00F23DB2" w:rsidRDefault="00F23DB2"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866C65" w14:textId="69B41451" w:rsidR="00F23DB2" w:rsidRDefault="00110E4C"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&lt;p&gt;</w:t>
      </w:r>
      <w:r w:rsidR="00F23DB2">
        <w:rPr>
          <w:rFonts w:ascii="Calibri" w:hAnsi="Calibri" w:cs="Calibri"/>
          <w:sz w:val="22"/>
          <w:szCs w:val="22"/>
        </w:rPr>
        <w:t>It is important that you remember to &lt;b&gt;</w:t>
      </w:r>
      <w:r w:rsidR="00F23DB2">
        <w:rPr>
          <w:rFonts w:ascii="Calibri" w:hAnsi="Calibri" w:cs="Calibri"/>
          <w:b/>
          <w:bCs/>
          <w:sz w:val="22"/>
          <w:szCs w:val="22"/>
        </w:rPr>
        <w:t>date your Assignment&lt;/b&gt;</w:t>
      </w:r>
      <w:r w:rsidR="00F23DB2">
        <w:rPr>
          <w:rFonts w:ascii="Calibri" w:hAnsi="Calibri" w:cs="Calibri"/>
          <w:sz w:val="22"/>
          <w:szCs w:val="22"/>
        </w:rPr>
        <w:t xml:space="preserve"> as it cannot be filed without it.</w:t>
      </w:r>
      <w:r>
        <w:rPr>
          <w:rFonts w:ascii="Calibri" w:hAnsi="Calibri" w:cs="Calibri"/>
          <w:sz w:val="22"/>
          <w:szCs w:val="22"/>
        </w:rPr>
        <w:t>&lt;/p&gt;</w:t>
      </w:r>
    </w:p>
    <w:p w14:paraId="18F91757" w14:textId="77777777" w:rsidR="00F23DB2" w:rsidRDefault="00F23DB2"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01245F" w14:textId="282B3005" w:rsidR="00F23DB2" w:rsidRDefault="00110E4C"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&lt;p&gt;</w:t>
      </w:r>
      <w:r w:rsidR="00F23DB2">
        <w:rPr>
          <w:rFonts w:ascii="Calibri" w:hAnsi="Calibri" w:cs="Calibri"/>
          <w:sz w:val="22"/>
          <w:szCs w:val="22"/>
        </w:rPr>
        <w:t>NOTE: Please confirm that we are using your legal name and then &lt;b&gt;</w:t>
      </w:r>
      <w:r w:rsidR="00F23DB2">
        <w:rPr>
          <w:rFonts w:ascii="Calibri" w:hAnsi="Calibri" w:cs="Calibri"/>
          <w:b/>
          <w:bCs/>
          <w:sz w:val="22"/>
          <w:szCs w:val="22"/>
        </w:rPr>
        <w:t>sign the documents exactly as your name is printed</w:t>
      </w:r>
      <w:r w:rsidR="00F23DB2">
        <w:rPr>
          <w:rFonts w:ascii="Calibri" w:hAnsi="Calibri" w:cs="Calibri"/>
          <w:sz w:val="22"/>
          <w:szCs w:val="22"/>
        </w:rPr>
        <w:t>,&lt;/b&gt; as some countries will take issue with even a minor difference, such as a middle initial, etc.</w:t>
      </w:r>
      <w:r>
        <w:rPr>
          <w:rFonts w:ascii="Calibri" w:hAnsi="Calibri" w:cs="Calibri"/>
          <w:sz w:val="22"/>
          <w:szCs w:val="22"/>
        </w:rPr>
        <w:t>&lt;/p&gt;</w:t>
      </w:r>
      <w:r w:rsidR="00F23DB2">
        <w:rPr>
          <w:rFonts w:ascii="Calibri" w:hAnsi="Calibri" w:cs="Calibri"/>
          <w:sz w:val="22"/>
          <w:szCs w:val="22"/>
        </w:rPr>
        <w:t xml:space="preserve"> </w:t>
      </w:r>
    </w:p>
    <w:p w14:paraId="71DD1A17" w14:textId="77777777" w:rsidR="00F23DB2" w:rsidRDefault="00F23DB2"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3ECC6E" w14:textId="748B3337" w:rsidR="00F23DB2" w:rsidRDefault="00110E4C" w:rsidP="00F23DB2">
      <w:pPr>
        <w:pStyle w:val="NormalWeb"/>
        <w:spacing w:before="0" w:beforeAutospacing="0" w:after="0" w:afterAutospacing="0"/>
        <w:rPr>
          <w:rFonts w:ascii="Calibri" w:hAnsi="Calibri" w:cs="Calibri"/>
          <w:sz w:val="22"/>
          <w:szCs w:val="22"/>
        </w:rPr>
      </w:pPr>
      <w:r>
        <w:rPr>
          <w:rFonts w:ascii="Calibri" w:hAnsi="Calibri" w:cs="Calibri"/>
          <w:b/>
          <w:bCs/>
          <w:sz w:val="22"/>
          <w:szCs w:val="22"/>
        </w:rPr>
        <w:t>&lt;p&gt;</w:t>
      </w:r>
      <w:r w:rsidR="00F23DB2">
        <w:rPr>
          <w:rFonts w:ascii="Calibri" w:hAnsi="Calibri" w:cs="Calibri"/>
          <w:b/>
          <w:bCs/>
          <w:sz w:val="22"/>
          <w:szCs w:val="22"/>
        </w:rPr>
        <w:t>==&gt;</w:t>
      </w:r>
      <w:r w:rsidR="00F23DB2">
        <w:rPr>
          <w:rFonts w:ascii="Calibri" w:hAnsi="Calibri" w:cs="Calibri"/>
          <w:sz w:val="22"/>
          <w:szCs w:val="22"/>
        </w:rPr>
        <w:t xml:space="preserve">   Please *DO NOT* use electronic signature using DocuSign, EchoSign or the like.  &lt;b&gt;</w:t>
      </w:r>
      <w:r w:rsidR="00F23DB2">
        <w:rPr>
          <w:rFonts w:ascii="Calibri" w:hAnsi="Calibri" w:cs="Calibri"/>
          <w:b/>
          <w:bCs/>
          <w:sz w:val="22"/>
          <w:szCs w:val="22"/>
        </w:rPr>
        <w:t>(Do not type signatures.)&lt;/b&gt;</w:t>
      </w:r>
      <w:r>
        <w:rPr>
          <w:rFonts w:ascii="Calibri" w:hAnsi="Calibri" w:cs="Calibri"/>
          <w:b/>
          <w:bCs/>
          <w:sz w:val="22"/>
          <w:szCs w:val="22"/>
        </w:rPr>
        <w:t>&lt;/p&gt;</w:t>
      </w:r>
    </w:p>
    <w:p w14:paraId="66357D56" w14:textId="77777777" w:rsidR="00F23DB2" w:rsidRDefault="00F23DB2"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16433B" w14:textId="2D538595" w:rsidR="00F23DB2" w:rsidRDefault="00110E4C" w:rsidP="00F23DB2">
      <w:pPr>
        <w:pStyle w:val="NormalWeb"/>
        <w:spacing w:before="0" w:beforeAutospacing="0" w:after="0" w:afterAutospacing="0"/>
        <w:rPr>
          <w:rFonts w:ascii="Calibri" w:hAnsi="Calibri" w:cs="Calibri"/>
          <w:sz w:val="22"/>
          <w:szCs w:val="22"/>
        </w:rPr>
      </w:pPr>
      <w:r>
        <w:rPr>
          <w:rFonts w:ascii="Calibri" w:hAnsi="Calibri" w:cs="Calibri"/>
          <w:b/>
          <w:bCs/>
          <w:sz w:val="22"/>
          <w:szCs w:val="22"/>
          <w:u w:val="single"/>
        </w:rPr>
        <w:t>&lt;p&gt;</w:t>
      </w:r>
      <w:r w:rsidR="00F23DB2">
        <w:rPr>
          <w:rFonts w:ascii="Calibri" w:hAnsi="Calibri" w:cs="Calibri"/>
          <w:b/>
          <w:bCs/>
          <w:sz w:val="22"/>
          <w:szCs w:val="22"/>
          <w:u w:val="single"/>
        </w:rPr>
        <w:t>&lt;b&gt;&lt;u&gt;NO PRINTING/HARDCOPY required.&lt;/u&gt;&lt;/b&gt;</w:t>
      </w:r>
      <w:r w:rsidR="00F23DB2">
        <w:rPr>
          <w:rFonts w:ascii="Calibri" w:hAnsi="Calibri" w:cs="Calibri"/>
          <w:sz w:val="22"/>
          <w:szCs w:val="22"/>
        </w:rPr>
        <w:t xml:space="preserve">  Please use your phone, touchscreen, tablet, stylus, mouse, etc. to add your </w:t>
      </w:r>
      <w:r w:rsidR="00F23DB2">
        <w:rPr>
          <w:rFonts w:ascii="Calibri" w:hAnsi="Calibri" w:cs="Calibri"/>
          <w:b/>
          <w:bCs/>
          <w:sz w:val="22"/>
          <w:szCs w:val="22"/>
        </w:rPr>
        <w:t>handwritten</w:t>
      </w:r>
      <w:r w:rsidR="00F23DB2">
        <w:rPr>
          <w:rFonts w:ascii="Calibri" w:hAnsi="Calibri" w:cs="Calibri"/>
          <w:sz w:val="22"/>
          <w:szCs w:val="22"/>
        </w:rPr>
        <w:t xml:space="preserve"> signature on your Assignment (page 2) and your Declaration (page 1) and send back as an attachment.</w:t>
      </w:r>
      <w:r>
        <w:rPr>
          <w:rFonts w:ascii="Calibri" w:hAnsi="Calibri" w:cs="Calibri"/>
          <w:sz w:val="22"/>
          <w:szCs w:val="22"/>
        </w:rPr>
        <w:t>&lt;/p&gt;</w:t>
      </w:r>
      <w:r w:rsidR="00F23DB2">
        <w:rPr>
          <w:rFonts w:ascii="Calibri" w:hAnsi="Calibri" w:cs="Calibri"/>
          <w:sz w:val="22"/>
          <w:szCs w:val="22"/>
        </w:rPr>
        <w:t> </w:t>
      </w:r>
    </w:p>
    <w:p w14:paraId="4A1DF2FE" w14:textId="77777777" w:rsidR="00F23DB2" w:rsidRDefault="00F23DB2"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FFDBD4" w14:textId="5D6721E5" w:rsidR="00F23DB2" w:rsidRDefault="00110E4C" w:rsidP="00F23DB2">
      <w:pPr>
        <w:pStyle w:val="NormalWeb"/>
        <w:spacing w:before="0" w:beforeAutospacing="0" w:after="0" w:afterAutospacing="0"/>
        <w:rPr>
          <w:rFonts w:ascii="Calibri" w:hAnsi="Calibri" w:cs="Calibri"/>
          <w:sz w:val="22"/>
          <w:szCs w:val="22"/>
        </w:rPr>
      </w:pPr>
      <w:r>
        <w:rPr>
          <w:rFonts w:ascii="Calibri" w:hAnsi="Calibri" w:cs="Calibri"/>
          <w:b/>
          <w:bCs/>
          <w:sz w:val="22"/>
          <w:szCs w:val="22"/>
        </w:rPr>
        <w:t>&lt;p&gt;</w:t>
      </w:r>
      <w:r w:rsidR="00F23DB2">
        <w:rPr>
          <w:rFonts w:ascii="Calibri" w:hAnsi="Calibri" w:cs="Calibri"/>
          <w:b/>
          <w:bCs/>
          <w:sz w:val="22"/>
          <w:szCs w:val="22"/>
        </w:rPr>
        <w:t xml:space="preserve">&lt;b&gt;Very Important:&lt;/b&gt;  </w:t>
      </w:r>
      <w:r w:rsidR="00F23DB2">
        <w:rPr>
          <w:rFonts w:ascii="Calibri" w:hAnsi="Calibri" w:cs="Calibri"/>
          <w:sz w:val="22"/>
          <w:szCs w:val="22"/>
        </w:rPr>
        <w:t>When responding to this email, please &lt;b&gt;</w:t>
      </w:r>
      <w:r w:rsidR="00F23DB2">
        <w:rPr>
          <w:rFonts w:ascii="Calibri" w:hAnsi="Calibri" w:cs="Calibri"/>
          <w:b/>
          <w:bCs/>
          <w:sz w:val="22"/>
          <w:szCs w:val="22"/>
        </w:rPr>
        <w:t>“Reply All"&lt;/b&gt;</w:t>
      </w:r>
      <w:r w:rsidR="00F23DB2">
        <w:rPr>
          <w:rFonts w:ascii="Calibri" w:hAnsi="Calibri" w:cs="Calibri"/>
          <w:sz w:val="22"/>
          <w:szCs w:val="22"/>
        </w:rPr>
        <w:t xml:space="preserve"> to ensure that all parties are notified.</w:t>
      </w:r>
      <w:r>
        <w:rPr>
          <w:rFonts w:ascii="Calibri" w:hAnsi="Calibri" w:cs="Calibri"/>
          <w:sz w:val="22"/>
          <w:szCs w:val="22"/>
        </w:rPr>
        <w:t>&lt;/p&gt;</w:t>
      </w:r>
      <w:r w:rsidR="00F23DB2">
        <w:rPr>
          <w:rFonts w:ascii="Calibri" w:hAnsi="Calibri" w:cs="Calibri"/>
          <w:sz w:val="22"/>
          <w:szCs w:val="22"/>
        </w:rPr>
        <w:t xml:space="preserve"> </w:t>
      </w:r>
    </w:p>
    <w:p w14:paraId="67A140E2" w14:textId="77777777" w:rsidR="00F23DB2" w:rsidRDefault="00F23DB2"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30431B75" w14:textId="5FB2A940" w:rsidR="00F23DB2" w:rsidRDefault="00110E4C" w:rsidP="00F23DB2">
      <w:pPr>
        <w:pStyle w:val="NormalWeb"/>
        <w:spacing w:before="0" w:beforeAutospacing="0" w:after="0" w:afterAutospacing="0"/>
        <w:rPr>
          <w:rFonts w:ascii="Calibri" w:hAnsi="Calibri" w:cs="Calibri"/>
          <w:sz w:val="22"/>
          <w:szCs w:val="22"/>
        </w:rPr>
      </w:pPr>
      <w:r>
        <w:rPr>
          <w:rFonts w:ascii="Calibri" w:hAnsi="Calibri" w:cs="Calibri"/>
          <w:sz w:val="22"/>
          <w:szCs w:val="22"/>
        </w:rPr>
        <w:t>&lt;p&gt;</w:t>
      </w:r>
      <w:r w:rsidR="00F23DB2">
        <w:rPr>
          <w:rFonts w:ascii="Calibri" w:hAnsi="Calibri" w:cs="Calibri"/>
          <w:sz w:val="22"/>
          <w:szCs w:val="22"/>
        </w:rPr>
        <w:t>Please feel free to contact me if you have any questions.</w:t>
      </w:r>
      <w:r>
        <w:rPr>
          <w:rFonts w:ascii="Calibri" w:hAnsi="Calibri" w:cs="Calibri"/>
          <w:sz w:val="22"/>
          <w:szCs w:val="22"/>
        </w:rPr>
        <w:t>&lt;/p&gt;</w:t>
      </w:r>
    </w:p>
    <w:p w14:paraId="51797C49" w14:textId="71166BC8" w:rsidR="00F23DB2" w:rsidRDefault="00110E4C" w:rsidP="00F23DB2">
      <w:pPr>
        <w:spacing w:after="0" w:line="240" w:lineRule="auto"/>
      </w:pPr>
      <w:r>
        <w:t>&lt;br&gt;</w:t>
      </w:r>
    </w:p>
    <w:p w14:paraId="0C71D7FF" w14:textId="6A58AC7E" w:rsidR="00F23DB2" w:rsidRDefault="00F23DB2" w:rsidP="00F23DB2">
      <w:pPr>
        <w:spacing w:after="0" w:line="240" w:lineRule="auto"/>
      </w:pPr>
      <w:r>
        <w:t>Thank you,</w:t>
      </w:r>
      <w:r w:rsidR="00110E4C">
        <w:t>&lt;br&gt;</w:t>
      </w:r>
    </w:p>
    <w:p w14:paraId="10B24C68" w14:textId="517EE3D7" w:rsidR="00F23DB2" w:rsidRDefault="00F23DB2" w:rsidP="00F23DB2">
      <w:pPr>
        <w:spacing w:after="0" w:line="240" w:lineRule="auto"/>
      </w:pPr>
      <w:r>
        <w:t xml:space="preserve"> </w:t>
      </w:r>
      <w:r w:rsidR="00110E4C">
        <w:t>@</w:t>
      </w:r>
      <w:r>
        <w:t>userName</w:t>
      </w:r>
      <w:r w:rsidR="00110E4C">
        <w:t>@</w:t>
      </w:r>
      <w:r w:rsidR="00252F24">
        <w:t>&lt;br&gt;&lt;br&gt;</w:t>
      </w:r>
    </w:p>
    <w:p w14:paraId="6AAA4787" w14:textId="77777777" w:rsidR="00252F24" w:rsidRDefault="00252F24" w:rsidP="00F23DB2">
      <w:pPr>
        <w:spacing w:after="0" w:line="240" w:lineRule="auto"/>
      </w:pPr>
    </w:p>
    <w:p w14:paraId="4461D6D0" w14:textId="77777777" w:rsidR="00252F24" w:rsidRDefault="00252F24" w:rsidP="00252F24">
      <w:pPr>
        <w:spacing w:after="0" w:line="240" w:lineRule="auto"/>
      </w:pPr>
      <w:r>
        <w:lastRenderedPageBreak/>
        <w:t>This electronic transmission from Schwegman Lundberg &amp; Woessner, P.A.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us immediately by telephone at; Austin 512-628-9320; Minneapolis 612-373-6900; San Jose 408-278-4040 or by electronic mail and delete all copies of the transmission. Thank you.</w:t>
      </w:r>
    </w:p>
    <w:p w14:paraId="50B496D7" w14:textId="77777777" w:rsidR="00252F24" w:rsidRDefault="00252F24" w:rsidP="00F23DB2">
      <w:pPr>
        <w:spacing w:after="0" w:line="240" w:lineRule="auto"/>
      </w:pPr>
    </w:p>
    <w:sectPr w:rsidR="00252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B2"/>
    <w:rsid w:val="00110E4C"/>
    <w:rsid w:val="001D10FD"/>
    <w:rsid w:val="00252F24"/>
    <w:rsid w:val="005E0CD8"/>
    <w:rsid w:val="009A768C"/>
    <w:rsid w:val="00AD4CFB"/>
    <w:rsid w:val="00D23156"/>
    <w:rsid w:val="00D441D5"/>
    <w:rsid w:val="00F23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28C1"/>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D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3D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LISendFormals.dotx</Template>
  <TotalTime>0</TotalTime>
  <Pages>2</Pages>
  <Words>366</Words>
  <Characters>2089</Characters>
  <Application>Microsoft Office Word</Application>
  <DocSecurity>0</DocSecurity>
  <PresentationFormat/>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LISendFormals.docx</dc:title>
  <dc:subject/>
  <dc:creator>Emily Bates</dc:creator>
  <cp:keywords/>
  <dc:description/>
  <cp:lastModifiedBy>Jacob Burns</cp:lastModifiedBy>
  <cp:revision>2</cp:revision>
  <dcterms:created xsi:type="dcterms:W3CDTF">2024-06-03T23:53:00Z</dcterms:created>
  <dcterms:modified xsi:type="dcterms:W3CDTF">2024-06-03T23:53:00Z</dcterms:modified>
</cp:coreProperties>
</file>