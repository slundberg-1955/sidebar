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9E3CE" w14:textId="77777777" w:rsidR="00435D31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5EF54601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</w:p>
    <w:p w14:paraId="028B6AFC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&lt;&lt;WAEmail&gt;&gt;</w:t>
      </w:r>
    </w:p>
    <w:p w14:paraId="3993F820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7CA2AE67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paraName&gt;&gt; 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paraPhone&gt;&gt;</w:t>
      </w:r>
    </w:p>
    <w:p w14:paraId="0809A0E7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paraEmail&gt;&gt;</w:t>
      </w:r>
    </w:p>
    <w:p w14:paraId="746E7E94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4DFAEA9A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2E06F315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</w:p>
    <w:p w14:paraId="5BA83E00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605F69E1" w14:textId="77777777" w:rsidR="00C11C0B" w:rsidRPr="00C11C0B" w:rsidRDefault="003E3A0F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&lt;&lt;recipien</w:t>
      </w:r>
      <w:r w:rsidR="00C11C0B" w:rsidRPr="00C11C0B">
        <w:rPr>
          <w:rFonts w:ascii="Times New Roman" w:hAnsi="Times New Roman"/>
        </w:rPr>
        <w:t>tTitle&gt;&gt;</w:t>
      </w:r>
    </w:p>
    <w:p w14:paraId="476DBB73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57BCF508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07110DF9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3451C9AC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40B29883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1E91A8F1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550AE6BD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1E42BB8D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21D05E" w14:textId="77777777" w:rsidR="00435D31" w:rsidRPr="00435D31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sz w:val="24"/>
          <w:szCs w:val="24"/>
        </w:rPr>
        <w:t xml:space="preserve">Dear </w:t>
      </w: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  <w:r w:rsidRPr="00435D31">
        <w:rPr>
          <w:rFonts w:ascii="Times New Roman" w:hAnsi="Times New Roman"/>
          <w:sz w:val="24"/>
          <w:szCs w:val="24"/>
        </w:rPr>
        <w:t>:</w:t>
      </w:r>
    </w:p>
    <w:p w14:paraId="094345D9" w14:textId="77777777" w:rsidR="00C11C0B" w:rsidRPr="00B7670C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DB42F0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1AA3E3DE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1C698275" w14:textId="77777777" w:rsidR="00940782" w:rsidRPr="00940782" w:rsidRDefault="00940782" w:rsidP="00940782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  <w:r w:rsidRPr="00940782">
        <w:rPr>
          <w:rFonts w:ascii="Times New Roman" w:hAnsi="Times New Roman"/>
          <w:noProof/>
          <w:color w:val="000000"/>
          <w:sz w:val="24"/>
          <w:szCs w:val="24"/>
        </w:rPr>
        <w:t xml:space="preserve">ACTION REQUIRED:  </w:t>
      </w:r>
      <w:r w:rsidR="00A80FC3">
        <w:rPr>
          <w:rFonts w:ascii="Times New Roman" w:hAnsi="Times New Roman"/>
          <w:noProof/>
          <w:color w:val="000000"/>
          <w:sz w:val="24"/>
          <w:szCs w:val="24"/>
        </w:rPr>
        <w:t>&lt;&lt;</w:t>
      </w:r>
      <w:r w:rsidR="0046190F">
        <w:rPr>
          <w:rFonts w:ascii="Times New Roman" w:hAnsi="Times New Roman"/>
          <w:noProof/>
          <w:color w:val="000000"/>
          <w:sz w:val="24"/>
          <w:szCs w:val="24"/>
        </w:rPr>
        <w:t>actionReq&gt;&gt;</w:t>
      </w:r>
    </w:p>
    <w:p w14:paraId="16BE8EEF" w14:textId="77777777" w:rsidR="00940782" w:rsidRDefault="00940782" w:rsidP="0094078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40782">
        <w:rPr>
          <w:rFonts w:ascii="Times New Roman" w:hAnsi="Times New Roman"/>
          <w:sz w:val="24"/>
          <w:szCs w:val="24"/>
        </w:rPr>
        <w:t xml:space="preserve">Deadline Date: </w:t>
      </w:r>
      <w:r>
        <w:rPr>
          <w:rFonts w:ascii="Times New Roman" w:hAnsi="Times New Roman"/>
          <w:sz w:val="24"/>
          <w:szCs w:val="24"/>
        </w:rPr>
        <w:t xml:space="preserve"> &lt;&lt;</w:t>
      </w:r>
      <w:r w:rsidR="00A02E0E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</w:p>
    <w:p w14:paraId="277E24CB" w14:textId="77777777" w:rsidR="00940782" w:rsidRPr="00940782" w:rsidRDefault="00940782" w:rsidP="0094078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40782">
        <w:rPr>
          <w:rFonts w:ascii="Times New Roman" w:hAnsi="Times New Roman"/>
          <w:sz w:val="24"/>
          <w:szCs w:val="24"/>
        </w:rPr>
        <w:t xml:space="preserve">Requested Response Date: </w:t>
      </w:r>
      <w:r>
        <w:rPr>
          <w:rFonts w:ascii="Times New Roman" w:hAnsi="Times New Roman"/>
          <w:sz w:val="24"/>
          <w:szCs w:val="24"/>
        </w:rPr>
        <w:t xml:space="preserve"> &lt;&lt;</w:t>
      </w:r>
      <w:r w:rsidR="00A02E0E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respDate&gt;&gt;</w:t>
      </w:r>
    </w:p>
    <w:p w14:paraId="2D563B8A" w14:textId="77777777" w:rsidR="00940782" w:rsidRPr="00940782" w:rsidRDefault="00940782" w:rsidP="0094078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36F506" w14:textId="77777777" w:rsidR="00940782" w:rsidRPr="00940782" w:rsidRDefault="00940782" w:rsidP="0094078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40782">
        <w:rPr>
          <w:rFonts w:ascii="Times New Roman" w:hAnsi="Times New Roman"/>
          <w:sz w:val="24"/>
          <w:szCs w:val="24"/>
        </w:rPr>
        <w:t>INFORMATION BEING REPORTED:  T</w:t>
      </w:r>
      <w:r w:rsidRPr="00940782">
        <w:rPr>
          <w:rFonts w:ascii="Times New Roman" w:hAnsi="Times New Roman"/>
          <w:noProof/>
          <w:color w:val="000000"/>
          <w:sz w:val="24"/>
          <w:szCs w:val="24"/>
        </w:rPr>
        <w:t>he above-identified patent application has</w:t>
      </w:r>
      <w:r w:rsidRPr="00940782">
        <w:rPr>
          <w:rFonts w:ascii="Times New Roman" w:hAnsi="Times New Roman"/>
          <w:sz w:val="24"/>
          <w:szCs w:val="24"/>
        </w:rPr>
        <w:t xml:space="preserve"> published in the Patent Laid-Open Gazette on </w:t>
      </w:r>
      <w:r>
        <w:rPr>
          <w:rFonts w:ascii="Times New Roman" w:hAnsi="Times New Roman"/>
          <w:sz w:val="24"/>
          <w:szCs w:val="24"/>
        </w:rPr>
        <w:t>&lt;&lt;openDate&gt;&gt;</w:t>
      </w:r>
      <w:r w:rsidRPr="00940782">
        <w:rPr>
          <w:rFonts w:ascii="Times New Roman" w:hAnsi="Times New Roman"/>
          <w:sz w:val="24"/>
          <w:szCs w:val="24"/>
        </w:rPr>
        <w:t xml:space="preserve"> with Laid-Open No. </w:t>
      </w:r>
      <w:r>
        <w:rPr>
          <w:rFonts w:ascii="Times New Roman" w:hAnsi="Times New Roman"/>
          <w:sz w:val="24"/>
          <w:szCs w:val="24"/>
        </w:rPr>
        <w:t>&lt;&lt;openNo&gt;&gt;</w:t>
      </w:r>
      <w:r w:rsidRPr="00940782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940782">
        <w:rPr>
          <w:rFonts w:ascii="Times New Roman" w:hAnsi="Times New Roman"/>
          <w:sz w:val="24"/>
          <w:szCs w:val="24"/>
        </w:rPr>
        <w:t xml:space="preserve">A copy of the associate's letter is attached for your records.  </w:t>
      </w:r>
    </w:p>
    <w:p w14:paraId="3762C37E" w14:textId="77777777" w:rsidR="00940782" w:rsidRPr="00940782" w:rsidRDefault="00940782" w:rsidP="0094078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F28A38" w14:textId="77777777" w:rsidR="00940782" w:rsidRPr="00940782" w:rsidRDefault="00940782" w:rsidP="0094078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r w:rsidR="00A02E0E">
        <w:rPr>
          <w:rFonts w:ascii="Times New Roman" w:hAnsi="Times New Roman"/>
          <w:sz w:val="24"/>
          <w:szCs w:val="24"/>
        </w:rPr>
        <w:t>loexamdue</w:t>
      </w:r>
      <w:r>
        <w:rPr>
          <w:rFonts w:ascii="Times New Roman" w:hAnsi="Times New Roman"/>
          <w:sz w:val="24"/>
          <w:szCs w:val="24"/>
        </w:rPr>
        <w:t>&gt;&gt;</w:t>
      </w:r>
    </w:p>
    <w:p w14:paraId="0DAD7132" w14:textId="77777777" w:rsidR="00940782" w:rsidRPr="00940782" w:rsidRDefault="00940782" w:rsidP="0094078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DC3F63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0978A9F6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1CF28B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7291B6D4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1FD86D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BEBFB6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03CD9B76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&lt;&lt;cmgName&gt;&gt;</w:t>
      </w:r>
    </w:p>
    <w:p w14:paraId="01D1B88A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65A14239" w14:textId="77777777" w:rsidR="00F43C0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6767878" w14:textId="77777777" w:rsidR="00B7670C" w:rsidRPr="004522BA" w:rsidRDefault="00C3347F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Attachment</w:t>
      </w: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8F5"/>
    <w:rsid w:val="00013A8C"/>
    <w:rsid w:val="00020B4A"/>
    <w:rsid w:val="00113092"/>
    <w:rsid w:val="0016118A"/>
    <w:rsid w:val="00165EA3"/>
    <w:rsid w:val="0019742D"/>
    <w:rsid w:val="002003DD"/>
    <w:rsid w:val="002F6048"/>
    <w:rsid w:val="003B157C"/>
    <w:rsid w:val="003E3A0F"/>
    <w:rsid w:val="00401BD8"/>
    <w:rsid w:val="00435D31"/>
    <w:rsid w:val="00442852"/>
    <w:rsid w:val="004522BA"/>
    <w:rsid w:val="0046190F"/>
    <w:rsid w:val="004717CE"/>
    <w:rsid w:val="004A261F"/>
    <w:rsid w:val="004B3210"/>
    <w:rsid w:val="00594F81"/>
    <w:rsid w:val="00625C69"/>
    <w:rsid w:val="006738BF"/>
    <w:rsid w:val="00703182"/>
    <w:rsid w:val="00712BCE"/>
    <w:rsid w:val="007C35FB"/>
    <w:rsid w:val="00816C7F"/>
    <w:rsid w:val="008808F5"/>
    <w:rsid w:val="00940782"/>
    <w:rsid w:val="009A7C0D"/>
    <w:rsid w:val="009C4969"/>
    <w:rsid w:val="00A02E0E"/>
    <w:rsid w:val="00A76362"/>
    <w:rsid w:val="00A80FC3"/>
    <w:rsid w:val="00B01FE4"/>
    <w:rsid w:val="00B27212"/>
    <w:rsid w:val="00B7670C"/>
    <w:rsid w:val="00BE696B"/>
    <w:rsid w:val="00BF044E"/>
    <w:rsid w:val="00C11C0B"/>
    <w:rsid w:val="00C3347F"/>
    <w:rsid w:val="00CB77DE"/>
    <w:rsid w:val="00CD527D"/>
    <w:rsid w:val="00D839DD"/>
    <w:rsid w:val="00E4248A"/>
    <w:rsid w:val="00E76760"/>
    <w:rsid w:val="00EF77C2"/>
    <w:rsid w:val="00F42248"/>
    <w:rsid w:val="00F43C04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1A3BB57"/>
  <w15:chartTrackingRefBased/>
  <w15:docId w15:val="{4CD1C3E2-BA9A-47C7-864C-6696D25E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qFormat/>
    <w:rsid w:val="00E76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ffapplaidopen.dot</Template>
  <TotalTime>0</TotalTime>
  <Pages>1</Pages>
  <Words>143</Words>
  <Characters>816</Characters>
  <Application>Microsoft Office Word</Application>
  <DocSecurity>0</DocSecurity>
  <PresentationFormat>[Compatibility Mode]</PresentationFormat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