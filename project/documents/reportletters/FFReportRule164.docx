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2D081" w14:textId="77777777" w:rsidR="00666CC3" w:rsidRDefault="00666CC3" w:rsidP="00666CC3">
      <w:pPr>
        <w:spacing w:after="0" w:line="240" w:lineRule="auto"/>
      </w:pPr>
      <w:r>
        <w:t>SCHWEGMAN, LUNDBERG &amp; WOESSNER, P.A.</w:t>
      </w:r>
    </w:p>
    <w:p w14:paraId="78F5AAFE" w14:textId="77777777" w:rsidR="00666CC3" w:rsidRDefault="00666CC3" w:rsidP="00666CC3">
      <w:pPr>
        <w:spacing w:after="0" w:line="240" w:lineRule="auto"/>
      </w:pPr>
    </w:p>
    <w:p w14:paraId="03ADD314" w14:textId="77777777" w:rsidR="00666CC3" w:rsidRDefault="00666CC3" w:rsidP="00666CC3">
      <w:pPr>
        <w:spacing w:after="0" w:line="240" w:lineRule="auto"/>
      </w:pPr>
      <w:r>
        <w:t>&lt;&lt;This.WAName&gt;&gt; &lt;&lt;This.WAPhone&gt;&gt;</w:t>
      </w:r>
    </w:p>
    <w:p w14:paraId="3E876308" w14:textId="77777777" w:rsidR="00666CC3" w:rsidRDefault="00666CC3" w:rsidP="00666CC3">
      <w:pPr>
        <w:spacing w:after="0" w:line="240" w:lineRule="auto"/>
      </w:pPr>
      <w:r>
        <w:t>&lt;&lt;This.WAEmail&gt;&gt;</w:t>
      </w:r>
    </w:p>
    <w:p w14:paraId="6AEF0FA8" w14:textId="77777777" w:rsidR="00666CC3" w:rsidRDefault="00666CC3" w:rsidP="00666CC3">
      <w:pPr>
        <w:spacing w:after="0" w:line="240" w:lineRule="auto"/>
      </w:pPr>
    </w:p>
    <w:p w14:paraId="7038937E" w14:textId="77777777" w:rsidR="00666CC3" w:rsidRDefault="00666CC3" w:rsidP="00666CC3">
      <w:pPr>
        <w:spacing w:after="0" w:line="240" w:lineRule="auto"/>
      </w:pPr>
      <w:r>
        <w:t>&lt;&lt;This.paraName&gt;&gt; &lt;&lt;This.paraPhone&gt;&gt;</w:t>
      </w:r>
    </w:p>
    <w:p w14:paraId="457F4587" w14:textId="77777777" w:rsidR="00666CC3" w:rsidRDefault="00666CC3" w:rsidP="00666CC3">
      <w:pPr>
        <w:spacing w:after="0" w:line="240" w:lineRule="auto"/>
      </w:pPr>
      <w:r>
        <w:t>&lt;&lt;This.paraEmail&gt;&gt;</w:t>
      </w:r>
    </w:p>
    <w:p w14:paraId="3E9B3684" w14:textId="77777777" w:rsidR="00666CC3" w:rsidRDefault="00666CC3" w:rsidP="00666CC3">
      <w:pPr>
        <w:spacing w:after="0" w:line="240" w:lineRule="auto"/>
      </w:pPr>
    </w:p>
    <w:p w14:paraId="63874410" w14:textId="77777777" w:rsidR="00666CC3" w:rsidRDefault="00666CC3" w:rsidP="00666CC3">
      <w:pPr>
        <w:spacing w:after="0" w:line="240" w:lineRule="auto"/>
      </w:pPr>
      <w:r>
        <w:t>Re:   &lt;&lt;This.orgName&gt;&gt; &lt;&lt;This.clientRefNo&gt;&gt; - SLW Ref. No. &lt;&lt;This.matterNo&gt;&gt;</w:t>
      </w:r>
    </w:p>
    <w:p w14:paraId="574AF90C" w14:textId="77777777" w:rsidR="00666CC3" w:rsidRDefault="00666CC3" w:rsidP="00666CC3">
      <w:pPr>
        <w:spacing w:after="0" w:line="240" w:lineRule="auto"/>
      </w:pPr>
      <w:r>
        <w:tab/>
        <w:t>&lt;&lt;matterCountryName&gt;&gt; Application No. &lt;&lt;This.serialNo&gt;&gt;</w:t>
      </w:r>
    </w:p>
    <w:p w14:paraId="72411607" w14:textId="77777777" w:rsidR="00666CC3" w:rsidRDefault="00666CC3" w:rsidP="00666CC3">
      <w:pPr>
        <w:spacing w:after="0" w:line="240" w:lineRule="auto"/>
      </w:pPr>
      <w:r>
        <w:tab/>
        <w:t>Title: &lt;&lt;This.title&gt;&gt;</w:t>
      </w:r>
    </w:p>
    <w:p w14:paraId="45F6EE1F" w14:textId="77777777" w:rsidR="00666CC3" w:rsidRDefault="00666CC3" w:rsidP="00666CC3">
      <w:pPr>
        <w:spacing w:after="0" w:line="240" w:lineRule="auto"/>
      </w:pPr>
    </w:p>
    <w:p w14:paraId="2D1A048A" w14:textId="08227AF4" w:rsidR="00666CC3" w:rsidRDefault="00666CC3" w:rsidP="00666CC3">
      <w:pPr>
        <w:spacing w:after="0" w:line="240" w:lineRule="auto"/>
      </w:pPr>
      <w:r>
        <w:t xml:space="preserve">The following represents new activity on the above-mentioned matter. </w:t>
      </w:r>
    </w:p>
    <w:p w14:paraId="5A2CDD7A" w14:textId="77777777" w:rsidR="00666CC3" w:rsidRDefault="00666CC3" w:rsidP="00666CC3">
      <w:pPr>
        <w:spacing w:after="0" w:line="240" w:lineRule="auto"/>
      </w:pPr>
    </w:p>
    <w:p w14:paraId="063965C5" w14:textId="74FBC2E6" w:rsidR="00666CC3" w:rsidRDefault="00666CC3" w:rsidP="00666CC3">
      <w:pPr>
        <w:spacing w:after="0" w:line="240" w:lineRule="auto"/>
      </w:pPr>
      <w:r>
        <w:t xml:space="preserve">ACTION REQUIRED:  Instructions to </w:t>
      </w:r>
      <w:r w:rsidRPr="00346CAD">
        <w:t>Pay further search fees</w:t>
      </w:r>
    </w:p>
    <w:p w14:paraId="6301DEE0" w14:textId="77777777" w:rsidR="00666CC3" w:rsidRDefault="00666CC3" w:rsidP="00666CC3">
      <w:pPr>
        <w:spacing w:after="0" w:line="240" w:lineRule="auto"/>
      </w:pPr>
      <w:r>
        <w:t>Deadline Date:  &lt;&lt;cdueDate&gt;&gt;</w:t>
      </w:r>
    </w:p>
    <w:p w14:paraId="59D02CF0" w14:textId="77777777" w:rsidR="00666CC3" w:rsidRDefault="00666CC3" w:rsidP="00666CC3">
      <w:pPr>
        <w:spacing w:after="0" w:line="240" w:lineRule="auto"/>
      </w:pPr>
      <w:r>
        <w:t>Requested Response Date:  &lt;&lt;crespDate&gt;&gt;</w:t>
      </w:r>
    </w:p>
    <w:p w14:paraId="58810547" w14:textId="5A2BE831" w:rsidR="00666CC3" w:rsidRPr="00837F2D" w:rsidRDefault="00666CC3" w:rsidP="00666CC3">
      <w:pPr>
        <w:pStyle w:val="NormalWeb"/>
        <w:rPr>
          <w:color w:val="000000" w:themeColor="text1"/>
        </w:rPr>
      </w:pPr>
      <w:r>
        <w:t xml:space="preserve">INFORMATION BEING REPORTED:  Our associate has advised us they received a Communication Pursuant to Rule 164(1) EPC, including a partial supplementary European search report. </w:t>
      </w:r>
      <w:r w:rsidRPr="00837F2D">
        <w:t xml:space="preserve">The searcher found </w:t>
      </w:r>
      <w:r w:rsidRPr="00837F2D">
        <w:rPr>
          <w:color w:val="000000" w:themeColor="text1"/>
        </w:rPr>
        <w:t xml:space="preserve">one or more additional invention(s).  Please review the action for details relating to the specific number of searches. We have a deadline of </w:t>
      </w:r>
      <w:r>
        <w:t>&lt;&lt;cdueDate&gt;&gt;</w:t>
      </w:r>
      <w:r w:rsidRPr="00837F2D">
        <w:rPr>
          <w:color w:val="000000" w:themeColor="text1"/>
        </w:rPr>
        <w:t xml:space="preserve"> to pay the extra search fee(s).  A copy of the associate's letter together with a copy of the communication received from the patent office is attached for your records.</w:t>
      </w:r>
    </w:p>
    <w:p w14:paraId="68B449FC" w14:textId="2A32BD77" w:rsidR="00666CC3" w:rsidRDefault="00666CC3" w:rsidP="00666CC3">
      <w:pPr>
        <w:pStyle w:val="NormalWeb"/>
      </w:pPr>
      <w:r>
        <w:t>In order to provide the associate sufficient time to prepare an adequate response, please provide us with your instructions regarding this matter by &lt;&lt;crespDate&gt;&gt;.  If we do not hear from you, we will assume that you do not want to respond and will take no further action in this regard.</w:t>
      </w:r>
    </w:p>
    <w:p w14:paraId="28B21FC4" w14:textId="1A13644E" w:rsidR="00666CC3" w:rsidRDefault="00666CC3" w:rsidP="00666CC3">
      <w:pPr>
        <w:spacing w:after="0" w:line="240" w:lineRule="auto"/>
      </w:pPr>
      <w:r>
        <w:t>ADDITIONAL NOTES:  Please refer to the associate's letter for more details regarding this matter.  If you have any questions or comments, please contact &lt;&lt;This.WAName&gt;&gt; at &lt;&lt;This.WAPhone&gt;&gt; or &lt;&lt;This.paraName&gt;&gt; at &lt;&lt;This.paraPhone&gt;&gt;.</w:t>
      </w:r>
    </w:p>
    <w:p w14:paraId="54797D77" w14:textId="77777777" w:rsidR="00666CC3" w:rsidRDefault="00666CC3" w:rsidP="00666CC3">
      <w:pPr>
        <w:spacing w:after="0" w:line="240" w:lineRule="auto"/>
      </w:pPr>
    </w:p>
    <w:p w14:paraId="53CF2136" w14:textId="77777777" w:rsidR="00666CC3" w:rsidRDefault="00666CC3" w:rsidP="00666CC3">
      <w:pPr>
        <w:spacing w:after="0" w:line="240" w:lineRule="auto"/>
      </w:pPr>
      <w:r>
        <w:t>Reported By:</w:t>
      </w:r>
    </w:p>
    <w:p w14:paraId="4C39EC6F" w14:textId="77777777" w:rsidR="00666CC3" w:rsidRDefault="00666CC3" w:rsidP="00666CC3">
      <w:pPr>
        <w:spacing w:after="0" w:line="240" w:lineRule="auto"/>
      </w:pPr>
    </w:p>
    <w:p w14:paraId="653033AA" w14:textId="77777777" w:rsidR="00666CC3" w:rsidRDefault="00666CC3" w:rsidP="00666CC3">
      <w:pPr>
        <w:spacing w:after="0" w:line="240" w:lineRule="auto"/>
      </w:pPr>
    </w:p>
    <w:p w14:paraId="053AFCB1" w14:textId="77777777" w:rsidR="00666CC3" w:rsidRDefault="00666CC3" w:rsidP="00666CC3">
      <w:pPr>
        <w:spacing w:after="0" w:line="240" w:lineRule="auto"/>
      </w:pPr>
    </w:p>
    <w:p w14:paraId="42FCD669" w14:textId="77777777" w:rsidR="00666CC3" w:rsidRDefault="00666CC3" w:rsidP="00666CC3">
      <w:pPr>
        <w:spacing w:after="0" w:line="240" w:lineRule="auto"/>
      </w:pPr>
      <w:r>
        <w:t>&lt;&lt;This.cmgName&gt;&gt;</w:t>
      </w:r>
    </w:p>
    <w:p w14:paraId="78BA5840" w14:textId="77777777" w:rsidR="00666CC3" w:rsidRDefault="00666CC3" w:rsidP="00666CC3">
      <w:pPr>
        <w:spacing w:after="0" w:line="240" w:lineRule="auto"/>
      </w:pPr>
    </w:p>
    <w:p w14:paraId="39303351" w14:textId="1FD894D9" w:rsidR="00E769C3" w:rsidRDefault="00666CC3" w:rsidP="00666CC3">
      <w:pPr>
        <w:spacing w:after="0" w:line="240" w:lineRule="auto"/>
      </w:pPr>
      <w:r>
        <w:t>Attachment</w:t>
      </w:r>
    </w:p>
    <w:sectPr w:rsidR="00E76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CC3"/>
    <w:rsid w:val="00406976"/>
    <w:rsid w:val="005D7B75"/>
    <w:rsid w:val="00614738"/>
    <w:rsid w:val="00666CC3"/>
    <w:rsid w:val="00D40209"/>
    <w:rsid w:val="00E7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DA150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6CC3"/>
    <w:pPr>
      <w:spacing w:before="100" w:beforeAutospacing="1" w:after="100" w:afterAutospacing="1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FFReportRule164.dotx</Template>
  <TotalTime>0</TotalTime>
  <Pages>1</Pages>
  <Words>237</Words>
  <Characters>1351</Characters>
  <Application>Microsoft Office Word</Application>
  <DocSecurity>0</DocSecurity>
  <PresentationFormat/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Bates</dc:creator>
  <cp:keywords/>
  <dc:description/>
  <cp:lastModifiedBy>Jacob Burns</cp:lastModifiedBy>
  <cp:revision>2</cp:revision>
  <dcterms:created xsi:type="dcterms:W3CDTF">2024-06-03T23:53:00Z</dcterms:created>
  <dcterms:modified xsi:type="dcterms:W3CDTF">2024-06-03T23:53:00Z</dcterms:modified>
</cp:coreProperties>
</file>