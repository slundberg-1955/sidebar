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75535" w14:textId="77777777" w:rsidR="0043575F" w:rsidRPr="00003F2C" w:rsidRDefault="00003F2C">
      <w:pPr>
        <w:tabs>
          <w:tab w:val="right" w:pos="9360"/>
        </w:tabs>
      </w:pPr>
      <w:r w:rsidRPr="00003F2C">
        <w:rPr>
          <w:b/>
          <w:bCs/>
          <w:u w:val="single"/>
        </w:rPr>
        <w:t>S/N &lt;&lt;serialNo&gt;&gt;</w:t>
      </w:r>
      <w:r w:rsidR="0043575F" w:rsidRPr="00003F2C">
        <w:tab/>
      </w:r>
      <w:r w:rsidR="0043575F" w:rsidRPr="00003F2C">
        <w:rPr>
          <w:b/>
          <w:bCs/>
          <w:u w:val="single"/>
        </w:rPr>
        <w:t>PATENT</w:t>
      </w:r>
    </w:p>
    <w:p w14:paraId="132CA0EF" w14:textId="77777777" w:rsidR="0043575F" w:rsidRPr="00003F2C" w:rsidRDefault="0043575F">
      <w:pPr>
        <w:tabs>
          <w:tab w:val="left" w:pos="1080"/>
          <w:tab w:val="center" w:pos="4680"/>
        </w:tabs>
        <w:spacing w:line="300" w:lineRule="auto"/>
      </w:pPr>
      <w:r w:rsidRPr="00003F2C">
        <w:tab/>
      </w:r>
      <w:r w:rsidRPr="00003F2C">
        <w:rPr>
          <w:b/>
          <w:bCs/>
          <w:u w:val="single"/>
        </w:rPr>
        <w:t>IN THE UNITED STATES PATENT AND TRADEMARK OFFICE</w:t>
      </w:r>
    </w:p>
    <w:p w14:paraId="322699A9" w14:textId="77777777" w:rsidR="00003F2C" w:rsidRPr="00003F2C" w:rsidRDefault="00664E82" w:rsidP="00003F2C">
      <w:pPr>
        <w:tabs>
          <w:tab w:val="left" w:pos="1440"/>
          <w:tab w:val="left" w:pos="5400"/>
        </w:tabs>
        <w:spacing w:line="300" w:lineRule="auto"/>
      </w:pPr>
      <w:r w:rsidRPr="00664E82">
        <w:t>Inventor(s):</w:t>
      </w:r>
      <w:r w:rsidRPr="00664E82">
        <w:tab/>
        <w:t>&lt;&lt;inventorEtal&gt;&gt;</w:t>
      </w:r>
      <w:r w:rsidR="00003F2C" w:rsidRPr="00003F2C">
        <w:tab/>
        <w:t>Examiner: &lt;&lt;examinerName&gt;&gt;</w:t>
      </w:r>
    </w:p>
    <w:p w14:paraId="0DE1C203" w14:textId="77777777" w:rsidR="00003F2C" w:rsidRPr="00003F2C" w:rsidRDefault="00003F2C" w:rsidP="00003F2C">
      <w:pPr>
        <w:tabs>
          <w:tab w:val="left" w:pos="1440"/>
          <w:tab w:val="left" w:pos="5400"/>
        </w:tabs>
        <w:spacing w:line="300" w:lineRule="auto"/>
      </w:pPr>
      <w:r w:rsidRPr="00003F2C">
        <w:t xml:space="preserve">Serial No.: </w:t>
      </w:r>
      <w:r w:rsidRPr="00003F2C">
        <w:tab/>
        <w:t>&lt;&lt;serialNo&gt;&gt;</w:t>
      </w:r>
      <w:r w:rsidRPr="00003F2C">
        <w:tab/>
        <w:t>Group Art Unit: &lt;&lt;artUnit&gt;&gt;</w:t>
      </w:r>
    </w:p>
    <w:p w14:paraId="28DCA9DC" w14:textId="77777777" w:rsidR="00003F2C" w:rsidRPr="00003F2C" w:rsidRDefault="00003F2C" w:rsidP="00003F2C">
      <w:pPr>
        <w:tabs>
          <w:tab w:val="left" w:pos="1440"/>
          <w:tab w:val="left" w:pos="5400"/>
        </w:tabs>
        <w:spacing w:line="300" w:lineRule="auto"/>
      </w:pPr>
      <w:r w:rsidRPr="00003F2C">
        <w:t>Filed:</w:t>
      </w:r>
      <w:r w:rsidRPr="00003F2C">
        <w:tab/>
        <w:t>&lt;&lt;filedDate&gt;&gt;</w:t>
      </w:r>
      <w:r w:rsidRPr="00003F2C">
        <w:tab/>
        <w:t>Docket No.: &lt;&lt;matterNo&gt;&gt;</w:t>
      </w:r>
    </w:p>
    <w:p w14:paraId="346D1C50" w14:textId="77777777" w:rsidR="00003F2C" w:rsidRPr="00003F2C" w:rsidRDefault="00003F2C" w:rsidP="00003F2C">
      <w:pPr>
        <w:tabs>
          <w:tab w:val="left" w:pos="1260"/>
          <w:tab w:val="left" w:pos="5400"/>
          <w:tab w:val="left" w:pos="6480"/>
          <w:tab w:val="left" w:pos="9352"/>
        </w:tabs>
        <w:spacing w:line="300" w:lineRule="auto"/>
        <w:ind w:left="1260" w:hanging="1260"/>
      </w:pPr>
      <w:r w:rsidRPr="00003F2C">
        <w:t>Customer No.: &lt;&lt;custNoCorresp&gt;&gt;</w:t>
      </w:r>
      <w:r w:rsidRPr="00003F2C">
        <w:tab/>
        <w:t>Confirmation No.: &lt;&lt;confirmNo&gt;&gt;</w:t>
      </w:r>
    </w:p>
    <w:p w14:paraId="58E3F62A" w14:textId="77777777" w:rsidR="0043575F" w:rsidRPr="00003F2C" w:rsidRDefault="0043575F" w:rsidP="004A072E">
      <w:pPr>
        <w:tabs>
          <w:tab w:val="left" w:pos="1440"/>
          <w:tab w:val="left" w:pos="4860"/>
          <w:tab w:val="left" w:pos="6480"/>
          <w:tab w:val="left" w:pos="9352"/>
        </w:tabs>
        <w:spacing w:line="300" w:lineRule="auto"/>
        <w:ind w:left="1440" w:hanging="1440"/>
      </w:pPr>
      <w:r w:rsidRPr="00003F2C">
        <w:t>Title:</w:t>
      </w:r>
      <w:r w:rsidRPr="00003F2C">
        <w:tab/>
      </w:r>
      <w:r w:rsidR="00003F2C" w:rsidRPr="00003F2C">
        <w:t>&lt;&lt;title&gt;&gt;</w:t>
      </w:r>
      <w:r w:rsidRPr="00003F2C">
        <w:tab/>
      </w:r>
    </w:p>
    <w:p w14:paraId="3C677F93" w14:textId="77777777" w:rsidR="0043575F" w:rsidRDefault="0043575F">
      <w:pPr>
        <w:spacing w:line="19" w:lineRule="exact"/>
      </w:pPr>
      <w:r>
        <w:rPr>
          <w:noProof/>
        </w:rPr>
        <w:pict w14:anchorId="1601CBE3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69960DD4" w14:textId="77777777" w:rsidR="0043575F" w:rsidRDefault="0043575F"/>
    <w:p w14:paraId="3C9D7FA4" w14:textId="77777777" w:rsidR="0043575F" w:rsidRDefault="00453B22">
      <w:pPr>
        <w:pStyle w:val="Header"/>
        <w:jc w:val="center"/>
        <w:rPr>
          <w:b/>
          <w:bCs/>
          <w:u w:val="single"/>
        </w:rPr>
      </w:pPr>
      <w:r>
        <w:rPr>
          <w:b/>
          <w:bCs/>
          <w:u w:val="single"/>
        </w:rPr>
        <w:t>&lt;&lt;amendmentText</w:t>
      </w:r>
      <w:r w:rsidR="00DD4346">
        <w:rPr>
          <w:b/>
          <w:bCs/>
          <w:u w:val="single"/>
        </w:rPr>
        <w:t>&gt;&gt;</w:t>
      </w:r>
    </w:p>
    <w:p w14:paraId="01369990" w14:textId="77777777" w:rsidR="0043575F" w:rsidRDefault="0043575F"/>
    <w:p w14:paraId="26ADDAC4" w14:textId="77777777" w:rsidR="00003F2C" w:rsidRPr="00003F2C" w:rsidRDefault="00003F2C" w:rsidP="00B91E6D">
      <w:pPr>
        <w:spacing w:line="240" w:lineRule="auto"/>
      </w:pPr>
      <w:r w:rsidRPr="00003F2C">
        <w:t>&lt;&lt;mailStopText&gt;&gt;</w:t>
      </w:r>
    </w:p>
    <w:p w14:paraId="76AE668B" w14:textId="77777777" w:rsidR="0043575F" w:rsidRDefault="0043575F" w:rsidP="00B91E6D">
      <w:pPr>
        <w:spacing w:line="240" w:lineRule="auto"/>
      </w:pPr>
      <w:r>
        <w:t>Commissioner for Patents</w:t>
      </w:r>
    </w:p>
    <w:p w14:paraId="1BA0E9EE" w14:textId="77777777" w:rsidR="0043575F" w:rsidRDefault="0043575F" w:rsidP="00B91E6D">
      <w:pPr>
        <w:spacing w:line="240" w:lineRule="auto"/>
      </w:pPr>
      <w:r>
        <w:t>P.O. Box 1450</w:t>
      </w:r>
    </w:p>
    <w:p w14:paraId="073B2243" w14:textId="77777777" w:rsidR="0043575F" w:rsidRDefault="0043575F" w:rsidP="00B91E6D">
      <w:pPr>
        <w:spacing w:line="240" w:lineRule="auto"/>
      </w:pPr>
      <w:r>
        <w:t>Alexandria, VA 22313-1450</w:t>
      </w:r>
    </w:p>
    <w:p w14:paraId="029E0CCE" w14:textId="77777777" w:rsidR="0043575F" w:rsidRDefault="0043575F"/>
    <w:p w14:paraId="045DF19D" w14:textId="77777777" w:rsidR="0043575F" w:rsidRDefault="0043575F">
      <w:r>
        <w:tab/>
        <w:t>Prior to taking up this application for examination, please enter the following amendments:</w:t>
      </w:r>
    </w:p>
    <w:p w14:paraId="230ABF0C" w14:textId="77777777" w:rsidR="0043575F" w:rsidRDefault="0043575F"/>
    <w:p w14:paraId="6E5003DE" w14:textId="77777777" w:rsidR="0043575F" w:rsidRDefault="0043575F">
      <w:pPr>
        <w:sectPr w:rsidR="0043575F" w:rsidSect="00F250A2">
          <w:headerReference w:type="default" r:id="rId8"/>
          <w:endnotePr>
            <w:numFmt w:val="decimal"/>
          </w:endnotePr>
          <w:type w:val="continuous"/>
          <w:pgSz w:w="12240" w:h="15840" w:code="1"/>
          <w:pgMar w:top="1080" w:right="1440" w:bottom="1080" w:left="1440" w:header="1080" w:footer="1584" w:gutter="0"/>
          <w:paperSrc w:first="11" w:other="11"/>
          <w:cols w:space="720"/>
          <w:noEndnote/>
          <w:titlePg/>
          <w:docGrid w:linePitch="326"/>
        </w:sectPr>
      </w:pPr>
    </w:p>
    <w:p w14:paraId="0EB14869" w14:textId="77777777" w:rsidR="00003F2C" w:rsidRDefault="00003F2C"/>
    <w:p w14:paraId="42339D77" w14:textId="77777777" w:rsidR="00003F2C" w:rsidRPr="00003F2C" w:rsidRDefault="00003F2C" w:rsidP="00003F2C">
      <w:pPr>
        <w:jc w:val="center"/>
      </w:pPr>
      <w:r w:rsidRPr="00003F2C">
        <w:rPr>
          <w:b/>
          <w:bCs/>
          <w:u w:val="single"/>
        </w:rPr>
        <w:t>IN THE TITLE</w:t>
      </w:r>
    </w:p>
    <w:p w14:paraId="512CB658" w14:textId="77777777" w:rsidR="00003F2C" w:rsidRPr="00003F2C" w:rsidRDefault="00003F2C" w:rsidP="00003F2C">
      <w:pPr>
        <w:ind w:firstLine="720"/>
      </w:pPr>
      <w:r w:rsidRPr="00003F2C">
        <w:t>Please amend the title as follows:</w:t>
      </w:r>
    </w:p>
    <w:p w14:paraId="3B5C3F30" w14:textId="77777777" w:rsidR="00003F2C" w:rsidRPr="00003F2C" w:rsidRDefault="00003F2C" w:rsidP="00003F2C">
      <w:pPr>
        <w:rPr>
          <w:b/>
        </w:rPr>
      </w:pPr>
      <w:r w:rsidRPr="00003F2C">
        <w:tab/>
      </w:r>
      <w:r w:rsidRPr="00003F2C">
        <w:rPr>
          <w:b/>
        </w:rPr>
        <w:t>&lt;&lt;title&gt;&gt;</w:t>
      </w:r>
    </w:p>
    <w:p w14:paraId="5CF0D985" w14:textId="77777777" w:rsidR="0043575F" w:rsidRDefault="00003F2C">
      <w:r>
        <w:br w:type="page"/>
      </w:r>
    </w:p>
    <w:p w14:paraId="1ED5AF4A" w14:textId="77777777" w:rsidR="0043575F" w:rsidRPr="00003F2C" w:rsidRDefault="0043575F" w:rsidP="00003F2C">
      <w:pPr>
        <w:jc w:val="center"/>
        <w:rPr>
          <w:b/>
          <w:u w:val="single"/>
        </w:rPr>
      </w:pPr>
      <w:r w:rsidRPr="00003F2C">
        <w:rPr>
          <w:b/>
          <w:u w:val="single"/>
        </w:rPr>
        <w:t xml:space="preserve">IN THE </w:t>
      </w:r>
      <w:r w:rsidR="00003F2C" w:rsidRPr="00003F2C">
        <w:rPr>
          <w:b/>
          <w:u w:val="single"/>
        </w:rPr>
        <w:t>ABSTRACT OF THE DISCLOSURE</w:t>
      </w:r>
    </w:p>
    <w:p w14:paraId="06B279E9" w14:textId="77777777" w:rsidR="00003F2C" w:rsidRPr="00003F2C" w:rsidRDefault="00003F2C" w:rsidP="00003F2C">
      <w:pPr>
        <w:ind w:firstLine="720"/>
      </w:pPr>
      <w:r w:rsidRPr="00003F2C">
        <w:t>Please amend the Abstract as follows:</w:t>
      </w:r>
    </w:p>
    <w:p w14:paraId="07FB92D3" w14:textId="77777777" w:rsidR="0043575F" w:rsidRPr="00003F2C" w:rsidRDefault="00003F2C" w:rsidP="00003F2C">
      <w:pPr>
        <w:ind w:firstLine="720"/>
        <w:rPr>
          <w:u w:val="single"/>
        </w:rPr>
      </w:pPr>
      <w:r w:rsidRPr="00003F2C">
        <w:rPr>
          <w:b/>
          <w:bCs/>
        </w:rPr>
        <w:t>[PARALEGAL: insert entire Abstract here for attorney to amend]</w:t>
      </w:r>
    </w:p>
    <w:p w14:paraId="593C5E73" w14:textId="77777777" w:rsidR="00003F2C" w:rsidRPr="00003F2C" w:rsidRDefault="00003F2C" w:rsidP="00003F2C">
      <w:pPr>
        <w:jc w:val="center"/>
        <w:rPr>
          <w:u w:val="single"/>
        </w:rPr>
      </w:pPr>
    </w:p>
    <w:p w14:paraId="7C004BA6" w14:textId="77777777" w:rsidR="00003F2C" w:rsidRPr="00003F2C" w:rsidRDefault="00003F2C" w:rsidP="00003F2C">
      <w:pPr>
        <w:jc w:val="center"/>
        <w:rPr>
          <w:u w:val="single"/>
        </w:rPr>
      </w:pPr>
    </w:p>
    <w:p w14:paraId="32631265" w14:textId="77777777" w:rsidR="00003F2C" w:rsidRDefault="00003F2C">
      <w:pPr>
        <w:jc w:val="center"/>
        <w:rPr>
          <w:u w:val="single"/>
        </w:rPr>
        <w:sectPr w:rsidR="00003F2C">
          <w:endnotePr>
            <w:numFmt w:val="decimal"/>
          </w:endnotePr>
          <w:pgSz w:w="12240" w:h="15840" w:code="1"/>
          <w:pgMar w:top="1080" w:right="1440" w:bottom="1080" w:left="1440" w:header="1080" w:footer="1080" w:gutter="0"/>
          <w:paperSrc w:first="11" w:other="11"/>
          <w:cols w:space="720"/>
          <w:noEndnote/>
        </w:sectPr>
      </w:pPr>
    </w:p>
    <w:p w14:paraId="1DC58688" w14:textId="77777777" w:rsidR="0043575F" w:rsidRPr="00003F2C" w:rsidRDefault="0043575F" w:rsidP="00003F2C">
      <w:pPr>
        <w:jc w:val="center"/>
        <w:rPr>
          <w:u w:val="single"/>
        </w:rPr>
      </w:pPr>
    </w:p>
    <w:p w14:paraId="3DC6E114" w14:textId="77777777" w:rsidR="0043575F" w:rsidRPr="00003F2C" w:rsidRDefault="0043575F" w:rsidP="00003F2C">
      <w:pPr>
        <w:jc w:val="center"/>
        <w:rPr>
          <w:b/>
          <w:u w:val="single"/>
        </w:rPr>
      </w:pPr>
      <w:r w:rsidRPr="00003F2C">
        <w:rPr>
          <w:b/>
          <w:u w:val="single"/>
        </w:rPr>
        <w:t xml:space="preserve">IN THE </w:t>
      </w:r>
      <w:r w:rsidR="00003F2C" w:rsidRPr="00003F2C">
        <w:rPr>
          <w:b/>
          <w:u w:val="single"/>
        </w:rPr>
        <w:t>SPECIFICATION</w:t>
      </w:r>
    </w:p>
    <w:p w14:paraId="11B595A9" w14:textId="77777777" w:rsidR="00003F2C" w:rsidRPr="00003F2C" w:rsidRDefault="00003F2C" w:rsidP="00003F2C">
      <w:pPr>
        <w:pStyle w:val="BodyTextIndent"/>
      </w:pPr>
      <w:r w:rsidRPr="00003F2C">
        <w:t>Please amend the specification as follows:</w:t>
      </w:r>
    </w:p>
    <w:p w14:paraId="7E3B1C41" w14:textId="77777777" w:rsidR="00003F2C" w:rsidRDefault="00003F2C" w:rsidP="00003F2C">
      <w:pPr>
        <w:ind w:firstLine="720"/>
        <w:rPr>
          <w:u w:val="single"/>
        </w:rPr>
      </w:pPr>
      <w:r w:rsidRPr="00003F2C">
        <w:rPr>
          <w:b/>
          <w:bCs/>
        </w:rPr>
        <w:t>[PARALEGAL: insert entire paragraph(s) here for attorney to amend.  Make sure to identify them, i.e., "The paragraph beginning at page X, line Y is amended as follows:"]</w:t>
      </w:r>
    </w:p>
    <w:p w14:paraId="3CB7DBBB" w14:textId="77777777" w:rsidR="0043575F" w:rsidRDefault="0043575F">
      <w:pPr>
        <w:jc w:val="center"/>
        <w:rPr>
          <w:u w:val="single"/>
        </w:rPr>
        <w:sectPr w:rsidR="0043575F">
          <w:endnotePr>
            <w:numFmt w:val="decimal"/>
          </w:endnotePr>
          <w:pgSz w:w="12240" w:h="15840" w:code="1"/>
          <w:pgMar w:top="1080" w:right="1440" w:bottom="1080" w:left="1440" w:header="1080" w:footer="1080" w:gutter="0"/>
          <w:paperSrc w:first="11" w:other="11"/>
          <w:cols w:space="720"/>
          <w:noEndnote/>
        </w:sectPr>
      </w:pPr>
    </w:p>
    <w:p w14:paraId="747560FC" w14:textId="77777777" w:rsidR="0043575F" w:rsidRDefault="0043575F">
      <w:pPr>
        <w:jc w:val="center"/>
        <w:rPr>
          <w:u w:val="single"/>
        </w:rPr>
      </w:pPr>
    </w:p>
    <w:p w14:paraId="56168B65" w14:textId="77777777" w:rsidR="0043575F" w:rsidRPr="00003F2C" w:rsidRDefault="0043575F" w:rsidP="00003F2C">
      <w:pPr>
        <w:jc w:val="center"/>
        <w:rPr>
          <w:b/>
          <w:u w:val="single"/>
        </w:rPr>
      </w:pPr>
      <w:r w:rsidRPr="00003F2C">
        <w:rPr>
          <w:b/>
          <w:u w:val="single"/>
        </w:rPr>
        <w:t>IN THE CLAIMS</w:t>
      </w:r>
    </w:p>
    <w:p w14:paraId="39EE989A" w14:textId="77777777" w:rsidR="00003F2C" w:rsidRPr="00003F2C" w:rsidRDefault="00003F2C" w:rsidP="00003F2C">
      <w:pPr>
        <w:ind w:firstLine="720"/>
      </w:pPr>
      <w:r w:rsidRPr="00003F2C">
        <w:t>Please amend the claims as follows:</w:t>
      </w:r>
    </w:p>
    <w:p w14:paraId="11612FE7" w14:textId="77777777" w:rsidR="0043575F" w:rsidRDefault="00003F2C" w:rsidP="00003F2C">
      <w:pPr>
        <w:ind w:firstLine="720"/>
        <w:rPr>
          <w:u w:val="single"/>
        </w:rPr>
      </w:pPr>
      <w:r w:rsidRPr="00003F2C">
        <w:rPr>
          <w:b/>
          <w:bCs/>
        </w:rPr>
        <w:t>[PARALEGAL: insert PENDING CLAIMS]</w:t>
      </w:r>
    </w:p>
    <w:p w14:paraId="5877703B" w14:textId="77777777" w:rsidR="0043575F" w:rsidRDefault="0043575F">
      <w:pPr>
        <w:jc w:val="center"/>
        <w:rPr>
          <w:u w:val="single"/>
        </w:rPr>
        <w:sectPr w:rsidR="0043575F">
          <w:endnotePr>
            <w:numFmt w:val="decimal"/>
          </w:endnotePr>
          <w:pgSz w:w="12240" w:h="15840" w:code="1"/>
          <w:pgMar w:top="1080" w:right="1440" w:bottom="1080" w:left="1440" w:header="1080" w:footer="1080" w:gutter="0"/>
          <w:paperSrc w:first="11" w:other="11"/>
          <w:cols w:space="720"/>
          <w:noEndnote/>
        </w:sectPr>
      </w:pPr>
    </w:p>
    <w:p w14:paraId="791973ED" w14:textId="77777777" w:rsidR="0043575F" w:rsidRDefault="0043575F">
      <w:pPr>
        <w:jc w:val="center"/>
        <w:rPr>
          <w:i/>
          <w:iCs/>
          <w:u w:val="single"/>
        </w:rPr>
      </w:pPr>
    </w:p>
    <w:p w14:paraId="60814BE6" w14:textId="77777777" w:rsidR="0043575F" w:rsidRPr="00003F2C" w:rsidRDefault="0043575F">
      <w:pPr>
        <w:jc w:val="center"/>
        <w:rPr>
          <w:rFonts w:ascii="Times New Roman Bold" w:hAnsi="Times New Roman Bold"/>
          <w:b/>
          <w:iCs/>
          <w:caps/>
          <w:u w:val="single"/>
        </w:rPr>
      </w:pPr>
      <w:r w:rsidRPr="00003F2C">
        <w:rPr>
          <w:rFonts w:ascii="Times New Roman Bold" w:hAnsi="Times New Roman Bold"/>
          <w:b/>
          <w:iCs/>
          <w:caps/>
          <w:u w:val="single"/>
        </w:rPr>
        <w:t>Conclusion</w:t>
      </w:r>
    </w:p>
    <w:p w14:paraId="5B4999AF" w14:textId="77777777" w:rsidR="0043575F" w:rsidRDefault="00003F2C">
      <w:pPr>
        <w:ind w:firstLine="720"/>
      </w:pPr>
      <w:r w:rsidRPr="00003F2C">
        <w:t>&lt;&lt;properApplicant&gt;&gt; respectfully &lt;&lt;submitText&gt;&gt;</w:t>
      </w:r>
      <w:r w:rsidR="0043575F">
        <w:t xml:space="preserve"> that the claims are in condition for allowance and notification to that effect is earnestly requested.  The Examiner is invited to telephone </w:t>
      </w:r>
      <w:r w:rsidRPr="00003F2C">
        <w:t>&lt;&lt;properPossessiveApplicant&gt;&gt; representative at &lt;&lt;SAPhone&gt;&gt;</w:t>
      </w:r>
      <w:r w:rsidR="0043575F">
        <w:t xml:space="preserve"> to facilitate prosecution of this application.</w:t>
      </w:r>
    </w:p>
    <w:p w14:paraId="3199B454" w14:textId="77777777" w:rsidR="0043575F" w:rsidRDefault="0043575F" w:rsidP="00F0265B">
      <w:pPr>
        <w:spacing w:line="240" w:lineRule="auto"/>
        <w:jc w:val="center"/>
        <w:rPr>
          <w:u w:val="single"/>
        </w:rPr>
      </w:pPr>
    </w:p>
    <w:p w14:paraId="70A7C79D" w14:textId="77777777" w:rsidR="0043575F" w:rsidRDefault="0043575F" w:rsidP="00F0265B">
      <w:pPr>
        <w:spacing w:line="240" w:lineRule="auto"/>
        <w:ind w:firstLine="3600"/>
      </w:pPr>
      <w:r>
        <w:t>Respectfully Submitted,</w:t>
      </w:r>
    </w:p>
    <w:p w14:paraId="6FA1CEB7" w14:textId="77777777" w:rsidR="0043575F" w:rsidRDefault="0043575F" w:rsidP="00F0265B">
      <w:pPr>
        <w:spacing w:line="240" w:lineRule="auto"/>
      </w:pPr>
    </w:p>
    <w:p w14:paraId="2D8425E9" w14:textId="77777777" w:rsidR="00003F2C" w:rsidRPr="00003F2C" w:rsidRDefault="00003F2C" w:rsidP="00F0265B">
      <w:pPr>
        <w:spacing w:line="240" w:lineRule="auto"/>
        <w:ind w:firstLine="3600"/>
      </w:pPr>
      <w:r w:rsidRPr="00003F2C">
        <w:t>&lt;&lt;upperFirmName&gt;&gt;</w:t>
      </w:r>
    </w:p>
    <w:p w14:paraId="41AF36FB" w14:textId="77777777" w:rsidR="00003F2C" w:rsidRPr="00003F2C" w:rsidRDefault="00003F2C" w:rsidP="00F0265B">
      <w:pPr>
        <w:spacing w:line="240" w:lineRule="auto"/>
        <w:ind w:firstLine="3600"/>
      </w:pPr>
      <w:r w:rsidRPr="00003F2C">
        <w:t>&lt;&lt;firmPoBox&gt;&gt;</w:t>
      </w:r>
    </w:p>
    <w:p w14:paraId="79DD2521" w14:textId="77777777" w:rsidR="00003F2C" w:rsidRPr="00003F2C" w:rsidRDefault="00003F2C" w:rsidP="00F0265B">
      <w:pPr>
        <w:spacing w:line="240" w:lineRule="auto"/>
        <w:ind w:firstLine="3600"/>
      </w:pPr>
      <w:r w:rsidRPr="00003F2C">
        <w:t>&lt;&lt;firmCityStZip&gt;&gt;</w:t>
      </w:r>
    </w:p>
    <w:p w14:paraId="33E65D0C" w14:textId="77777777" w:rsidR="0043575F" w:rsidRDefault="00003F2C" w:rsidP="00F0265B">
      <w:pPr>
        <w:spacing w:line="240" w:lineRule="auto"/>
        <w:ind w:firstLine="3600"/>
      </w:pPr>
      <w:r w:rsidRPr="00003F2C">
        <w:t>&lt;&lt;SAPhone&gt;&gt;</w:t>
      </w:r>
    </w:p>
    <w:p w14:paraId="278C6B27" w14:textId="77777777" w:rsidR="0043575F" w:rsidRDefault="0043575F" w:rsidP="00F0265B">
      <w:pPr>
        <w:spacing w:line="240" w:lineRule="auto"/>
      </w:pPr>
    </w:p>
    <w:p w14:paraId="50F7902F" w14:textId="77777777" w:rsidR="00003F2C" w:rsidRDefault="00014F98" w:rsidP="00F0265B">
      <w:pPr>
        <w:spacing w:line="240" w:lineRule="auto"/>
      </w:pPr>
      <w:r>
        <w:tab/>
      </w:r>
      <w:r w:rsidRPr="005122AA">
        <w:t>&lt;&lt;signatureDate&gt;&gt;</w:t>
      </w:r>
      <w:r>
        <w:tab/>
      </w:r>
      <w:r>
        <w:tab/>
        <w:t xml:space="preserve">     </w:t>
      </w:r>
      <w:r w:rsidRPr="005122AA">
        <w:t>&lt;&lt;echoSignature&gt;&gt;</w:t>
      </w:r>
    </w:p>
    <w:p w14:paraId="44632CD2" w14:textId="77777777" w:rsidR="0043575F" w:rsidRDefault="0043575F" w:rsidP="00F0265B">
      <w:pPr>
        <w:tabs>
          <w:tab w:val="left" w:pos="3600"/>
        </w:tabs>
        <w:spacing w:line="240" w:lineRule="auto"/>
      </w:pPr>
      <w:r>
        <w:t>Date _________________________</w:t>
      </w:r>
      <w:r>
        <w:tab/>
        <w:t>By  ___________________________________________</w:t>
      </w:r>
    </w:p>
    <w:p w14:paraId="2BBB54A6" w14:textId="77777777" w:rsidR="0043575F" w:rsidRPr="00003F2C" w:rsidRDefault="00003F2C" w:rsidP="00F0265B">
      <w:pPr>
        <w:spacing w:line="240" w:lineRule="auto"/>
        <w:ind w:firstLine="4320"/>
      </w:pPr>
      <w:r w:rsidRPr="00003F2C">
        <w:rPr>
          <w:rFonts w:cs="Arial"/>
        </w:rPr>
        <w:t>&lt;&lt;SAName&gt;&gt;</w:t>
      </w:r>
    </w:p>
    <w:p w14:paraId="4CAB2E69" w14:textId="77777777" w:rsidR="00003F2C" w:rsidRPr="00003F2C" w:rsidRDefault="0043575F" w:rsidP="00F0265B">
      <w:pPr>
        <w:spacing w:line="240" w:lineRule="auto"/>
        <w:ind w:firstLine="4320"/>
        <w:rPr>
          <w:sz w:val="16"/>
          <w:szCs w:val="16"/>
        </w:rPr>
      </w:pPr>
      <w:r w:rsidRPr="00003F2C">
        <w:t xml:space="preserve">Reg. No. </w:t>
      </w:r>
      <w:r w:rsidR="00003F2C" w:rsidRPr="00003F2C">
        <w:rPr>
          <w:rFonts w:cs="Arial"/>
        </w:rPr>
        <w:t>&lt;&lt;SARegNo&gt;&gt;</w:t>
      </w:r>
    </w:p>
    <w:p w14:paraId="5E203E45" w14:textId="77777777" w:rsidR="0043575F" w:rsidRDefault="0043575F" w:rsidP="00193DCE">
      <w:pPr>
        <w:rPr>
          <w:sz w:val="16"/>
          <w:szCs w:val="16"/>
        </w:rPr>
      </w:pPr>
    </w:p>
    <w:sectPr w:rsidR="0043575F" w:rsidSect="00193DCE">
      <w:endnotePr>
        <w:numFmt w:val="decimal"/>
      </w:endnotePr>
      <w:pgSz w:w="12240" w:h="15840" w:code="1"/>
      <w:pgMar w:top="1080" w:right="1440" w:bottom="1440" w:left="1440" w:header="1080" w:footer="1080" w:gutter="0"/>
      <w:paperSrc w:first="15" w:other="15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DD796" w14:textId="77777777" w:rsidR="00410CF4" w:rsidRDefault="00410CF4">
      <w:r>
        <w:separator/>
      </w:r>
    </w:p>
  </w:endnote>
  <w:endnote w:type="continuationSeparator" w:id="0">
    <w:p w14:paraId="64AAE8E7" w14:textId="77777777" w:rsidR="00410CF4" w:rsidRDefault="0041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78FBE" w14:textId="77777777" w:rsidR="00410CF4" w:rsidRDefault="00410CF4">
      <w:r>
        <w:separator/>
      </w:r>
    </w:p>
  </w:footnote>
  <w:footnote w:type="continuationSeparator" w:id="0">
    <w:p w14:paraId="57CAC6E8" w14:textId="77777777" w:rsidR="00410CF4" w:rsidRDefault="00410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E0912" w14:textId="77777777" w:rsidR="00453B22" w:rsidRDefault="00453B22" w:rsidP="009E0ABB">
    <w:pPr>
      <w:tabs>
        <w:tab w:val="right" w:pos="9360"/>
      </w:tabs>
      <w:spacing w:line="240" w:lineRule="auto"/>
      <w:jc w:val="both"/>
      <w:rPr>
        <w:sz w:val="16"/>
        <w:szCs w:val="16"/>
      </w:rPr>
    </w:pPr>
    <w:r>
      <w:rPr>
        <w:b/>
        <w:bCs/>
        <w:sz w:val="16"/>
        <w:szCs w:val="16"/>
      </w:rPr>
      <w:t>&lt;&lt;</w:t>
    </w:r>
    <w:r w:rsidR="002E5F18">
      <w:rPr>
        <w:b/>
        <w:bCs/>
        <w:sz w:val="16"/>
        <w:szCs w:val="16"/>
      </w:rPr>
      <w:t>amendmentText</w:t>
    </w:r>
    <w:r>
      <w:rPr>
        <w:b/>
        <w:bCs/>
        <w:sz w:val="16"/>
        <w:szCs w:val="16"/>
      </w:rPr>
      <w:t>&gt;&gt;</w:t>
    </w:r>
    <w:r>
      <w:rPr>
        <w:b/>
        <w:bCs/>
        <w:sz w:val="16"/>
        <w:szCs w:val="16"/>
      </w:rPr>
      <w:tab/>
      <w:t xml:space="preserve">Page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PAGE </w:instrText>
    </w:r>
    <w:r>
      <w:rPr>
        <w:b/>
        <w:bCs/>
        <w:sz w:val="16"/>
        <w:szCs w:val="16"/>
      </w:rPr>
      <w:fldChar w:fldCharType="separate"/>
    </w:r>
    <w:r w:rsidR="00193DCE">
      <w:rPr>
        <w:b/>
        <w:bCs/>
        <w:noProof/>
        <w:sz w:val="16"/>
        <w:szCs w:val="16"/>
      </w:rPr>
      <w:t>6</w:t>
    </w:r>
    <w:r>
      <w:rPr>
        <w:b/>
        <w:bCs/>
        <w:sz w:val="16"/>
        <w:szCs w:val="16"/>
      </w:rPr>
      <w:fldChar w:fldCharType="end"/>
    </w:r>
  </w:p>
  <w:p w14:paraId="55DEE1B6" w14:textId="77777777" w:rsidR="00453B22" w:rsidRDefault="00453B22" w:rsidP="009E0ABB">
    <w:pPr>
      <w:tabs>
        <w:tab w:val="right" w:pos="9360"/>
      </w:tabs>
      <w:spacing w:line="240" w:lineRule="auto"/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6285EBB7" w14:textId="77777777" w:rsidR="00453B22" w:rsidRDefault="00453B22" w:rsidP="009E0ABB">
    <w:pPr>
      <w:spacing w:line="240" w:lineRule="auto"/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46B0BB33" w14:textId="77777777" w:rsidR="00453B22" w:rsidRDefault="00453B22" w:rsidP="009E0ABB">
    <w:pPr>
      <w:tabs>
        <w:tab w:val="left" w:pos="-1440"/>
      </w:tabs>
      <w:spacing w:line="240" w:lineRule="auto"/>
      <w:ind w:left="720" w:hanging="720"/>
      <w:jc w:val="both"/>
      <w:rPr>
        <w:sz w:val="16"/>
        <w:szCs w:val="16"/>
      </w:rPr>
    </w:pPr>
    <w:r>
      <w:rPr>
        <w:sz w:val="16"/>
        <w:szCs w:val="16"/>
      </w:rPr>
      <w:t>Title:  &lt;&lt;title&gt;&gt;</w:t>
    </w:r>
  </w:p>
  <w:p w14:paraId="050A66B4" w14:textId="77777777" w:rsidR="00453B22" w:rsidRDefault="00453B22">
    <w:pPr>
      <w:spacing w:line="19" w:lineRule="exact"/>
      <w:jc w:val="both"/>
      <w:rPr>
        <w:sz w:val="16"/>
        <w:szCs w:val="16"/>
      </w:rPr>
    </w:pPr>
    <w:r>
      <w:rPr>
        <w:noProof/>
      </w:rPr>
      <w:pict w14:anchorId="4CAD8A99">
        <v:rect id="_x0000_s1025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  <w:p w14:paraId="7B12AC54" w14:textId="77777777" w:rsidR="00453B22" w:rsidRDefault="00453B22">
    <w:pPr>
      <w:spacing w:line="24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4663A"/>
    <w:multiLevelType w:val="hybridMultilevel"/>
    <w:tmpl w:val="893C2EF0"/>
    <w:lvl w:ilvl="0" w:tplc="83EC8AAC">
      <w:start w:val="1"/>
      <w:numFmt w:val="decimal"/>
      <w:pStyle w:val="Claim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E125C"/>
    <w:multiLevelType w:val="hybridMultilevel"/>
    <w:tmpl w:val="F9B2EDE8"/>
    <w:lvl w:ilvl="0" w:tplc="8720637E">
      <w:start w:val="21"/>
      <w:numFmt w:val="decimal"/>
      <w:pStyle w:val="claim10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158931">
    <w:abstractNumId w:val="1"/>
  </w:num>
  <w:num w:numId="2" w16cid:durableId="286664890">
    <w:abstractNumId w:val="1"/>
  </w:num>
  <w:num w:numId="3" w16cid:durableId="50301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7AC0"/>
    <w:rsid w:val="00003F2C"/>
    <w:rsid w:val="00014F98"/>
    <w:rsid w:val="000564BF"/>
    <w:rsid w:val="000A65FF"/>
    <w:rsid w:val="000B344C"/>
    <w:rsid w:val="000B4710"/>
    <w:rsid w:val="000D7AC0"/>
    <w:rsid w:val="00193DCE"/>
    <w:rsid w:val="001D5BAF"/>
    <w:rsid w:val="00203758"/>
    <w:rsid w:val="002D5750"/>
    <w:rsid w:val="002D7DFD"/>
    <w:rsid w:val="002E5F18"/>
    <w:rsid w:val="002F7134"/>
    <w:rsid w:val="00355997"/>
    <w:rsid w:val="003E07B9"/>
    <w:rsid w:val="00410CF4"/>
    <w:rsid w:val="0043575F"/>
    <w:rsid w:val="00453B22"/>
    <w:rsid w:val="00466D16"/>
    <w:rsid w:val="004A072E"/>
    <w:rsid w:val="00501031"/>
    <w:rsid w:val="00664E82"/>
    <w:rsid w:val="00732DE4"/>
    <w:rsid w:val="00935280"/>
    <w:rsid w:val="009E0ABB"/>
    <w:rsid w:val="00A24580"/>
    <w:rsid w:val="00B91E6D"/>
    <w:rsid w:val="00BE2F94"/>
    <w:rsid w:val="00CF185B"/>
    <w:rsid w:val="00CF3DE6"/>
    <w:rsid w:val="00CF5853"/>
    <w:rsid w:val="00D23875"/>
    <w:rsid w:val="00D24B76"/>
    <w:rsid w:val="00D379D1"/>
    <w:rsid w:val="00DD4346"/>
    <w:rsid w:val="00E81C87"/>
    <w:rsid w:val="00EE3BBA"/>
    <w:rsid w:val="00F0265B"/>
    <w:rsid w:val="00F250A2"/>
    <w:rsid w:val="00FB2A47"/>
    <w:rsid w:val="00FC07A8"/>
    <w:rsid w:val="00FD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259086C"/>
  <w15:chartTrackingRefBased/>
  <w15:docId w15:val="{73AE477E-240D-4160-BD37-9F6E4D03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BodyTextIndent">
    <w:name w:val="Body Text Indent"/>
    <w:basedOn w:val="Normal"/>
    <w:rsid w:val="00003F2C"/>
    <w:pPr>
      <w:ind w:firstLine="720"/>
    </w:pPr>
  </w:style>
  <w:style w:type="paragraph" w:customStyle="1" w:styleId="claim10">
    <w:name w:val="claim1"/>
    <w:basedOn w:val="Normal"/>
    <w:next w:val="Normal"/>
    <w:qFormat/>
    <w:rsid w:val="00D23875"/>
    <w:pPr>
      <w:numPr>
        <w:numId w:val="2"/>
      </w:numPr>
      <w:tabs>
        <w:tab w:val="left" w:pos="547"/>
        <w:tab w:val="left" w:pos="720"/>
        <w:tab w:val="left" w:pos="1080"/>
      </w:tabs>
    </w:pPr>
    <w:rPr>
      <w:szCs w:val="20"/>
    </w:rPr>
  </w:style>
  <w:style w:type="paragraph" w:customStyle="1" w:styleId="Claim1">
    <w:name w:val="Claim 1"/>
    <w:basedOn w:val="Normal"/>
    <w:next w:val="Normal"/>
    <w:qFormat/>
    <w:rsid w:val="00203758"/>
    <w:pPr>
      <w:keepNext/>
      <w:keepLines/>
      <w:numPr>
        <w:numId w:val="3"/>
      </w:numPr>
      <w:tabs>
        <w:tab w:val="left" w:pos="547"/>
        <w:tab w:val="left" w:pos="720"/>
        <w:tab w:val="left" w:pos="1080"/>
      </w:tabs>
      <w:spacing w:after="60"/>
    </w:pPr>
  </w:style>
  <w:style w:type="paragraph" w:customStyle="1" w:styleId="Claim2">
    <w:name w:val="Claim2"/>
    <w:basedOn w:val="Claim1"/>
    <w:next w:val="Normal"/>
    <w:qFormat/>
    <w:rsid w:val="00203758"/>
    <w:pPr>
      <w:numPr>
        <w:numId w:val="0"/>
      </w:numPr>
      <w:tabs>
        <w:tab w:val="clear" w:pos="547"/>
        <w:tab w:val="clear" w:pos="720"/>
        <w:tab w:val="left" w:pos="540"/>
      </w:tabs>
      <w:ind w:left="720" w:hanging="720"/>
    </w:pPr>
    <w:rPr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preliminaryamend.dot</Template>
  <TotalTime>0</TotalTime>
  <Pages>6</Pages>
  <Words>237</Words>
  <Characters>1351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preliminaryamend.dot</vt:lpstr>
    </vt:vector>
  </TitlesOfParts>
  <Company>SLWK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preliminaryamend.dot</dc:title>
  <dc:subject/>
  <dc:creator>Lynn Jurrens</dc:creator>
  <cp:keywords/>
  <cp:lastModifiedBy>Jacob Burns</cp:lastModifiedBy>
  <cp:revision>2</cp:revision>
  <cp:lastPrinted>2002-09-27T17:01:00Z</cp:lastPrinted>
  <dcterms:created xsi:type="dcterms:W3CDTF">2024-06-03T23:49:00Z</dcterms:created>
  <dcterms:modified xsi:type="dcterms:W3CDTF">2024-06-03T23:49:00Z</dcterms:modified>
</cp:coreProperties>
</file>