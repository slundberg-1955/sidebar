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E937C" w14:textId="77777777" w:rsidR="00DE4168" w:rsidRPr="001A6B7C" w:rsidRDefault="00DE4168" w:rsidP="001A6B7C">
      <w:pPr>
        <w:tabs>
          <w:tab w:val="right" w:pos="9360"/>
        </w:tabs>
        <w:rPr>
          <w:sz w:val="24"/>
        </w:rPr>
      </w:pPr>
      <w:r>
        <w:rPr>
          <w:sz w:val="24"/>
        </w:rPr>
        <w:t xml:space="preserve">Docket No. </w:t>
      </w:r>
      <w:r w:rsidR="001A6B7C" w:rsidRPr="00003F2C">
        <w:rPr>
          <w:sz w:val="24"/>
        </w:rPr>
        <w:t>&lt;&lt;matterNo&gt;&gt;</w:t>
      </w:r>
      <w:r>
        <w:rPr>
          <w:sz w:val="24"/>
        </w:rPr>
        <w:tab/>
      </w:r>
      <w:r w:rsidR="001A6B7C" w:rsidRPr="001A6B7C">
        <w:rPr>
          <w:sz w:val="24"/>
        </w:rPr>
        <w:t>&lt;&lt;clientName&gt;&gt;</w:t>
      </w:r>
      <w:r w:rsidR="001A6B7C">
        <w:rPr>
          <w:sz w:val="24"/>
        </w:rPr>
        <w:t xml:space="preserve"> </w:t>
      </w:r>
      <w:r w:rsidR="001A6B7C" w:rsidRPr="001A6B7C">
        <w:rPr>
          <w:sz w:val="24"/>
        </w:rPr>
        <w:t>&lt;&lt;clientRefNo&gt;&gt;</w:t>
      </w:r>
    </w:p>
    <w:p w14:paraId="0DBCC4F5" w14:textId="77777777" w:rsidR="00DE4168" w:rsidRDefault="00DE4168">
      <w:pPr>
        <w:rPr>
          <w:i/>
          <w:iCs/>
          <w:sz w:val="24"/>
        </w:rPr>
      </w:pPr>
      <w:r>
        <w:rPr>
          <w:i/>
          <w:iCs/>
          <w:sz w:val="24"/>
        </w:rPr>
        <w:t>WD #</w:t>
      </w:r>
    </w:p>
    <w:p w14:paraId="1DDC945E" w14:textId="77777777" w:rsidR="00DE4168" w:rsidRDefault="00DE4168">
      <w:pPr>
        <w:jc w:val="center"/>
        <w:rPr>
          <w:b/>
          <w:bCs/>
          <w:sz w:val="24"/>
        </w:rPr>
      </w:pPr>
      <w:r>
        <w:rPr>
          <w:b/>
          <w:bCs/>
          <w:sz w:val="24"/>
        </w:rPr>
        <w:t>ALLOWED CLAIMS</w:t>
      </w:r>
    </w:p>
    <w:p w14:paraId="323497D1" w14:textId="77777777" w:rsidR="00DE4168" w:rsidRDefault="00DE4168">
      <w:pPr>
        <w:jc w:val="center"/>
        <w:rPr>
          <w:sz w:val="24"/>
        </w:rPr>
      </w:pPr>
    </w:p>
    <w:p w14:paraId="26B0F336" w14:textId="77777777" w:rsidR="00DE4168" w:rsidRDefault="001A6B7C">
      <w:pPr>
        <w:jc w:val="center"/>
        <w:rPr>
          <w:sz w:val="24"/>
        </w:rPr>
      </w:pPr>
      <w:r w:rsidRPr="00003F2C">
        <w:rPr>
          <w:sz w:val="24"/>
        </w:rPr>
        <w:t>&lt;&lt;title&gt;&gt;</w:t>
      </w:r>
    </w:p>
    <w:p w14:paraId="6D6F20A0" w14:textId="77777777" w:rsidR="00DE4168" w:rsidRDefault="0002486F">
      <w:pPr>
        <w:jc w:val="center"/>
        <w:rPr>
          <w:sz w:val="24"/>
        </w:rPr>
      </w:pPr>
      <w:r w:rsidRPr="0002486F">
        <w:rPr>
          <w:sz w:val="24"/>
        </w:rPr>
        <w:t>Inventor(s):</w:t>
      </w:r>
      <w:r w:rsidRPr="0002486F">
        <w:rPr>
          <w:sz w:val="24"/>
        </w:rPr>
        <w:tab/>
        <w:t>&lt;&lt;inventorEtal&gt;&gt;</w:t>
      </w:r>
    </w:p>
    <w:p w14:paraId="5B439B4D" w14:textId="77777777" w:rsidR="00DE4168" w:rsidRDefault="00DE4168">
      <w:pPr>
        <w:jc w:val="center"/>
        <w:rPr>
          <w:sz w:val="24"/>
        </w:rPr>
      </w:pPr>
      <w:r>
        <w:rPr>
          <w:sz w:val="24"/>
        </w:rPr>
        <w:t xml:space="preserve">Serial No: </w:t>
      </w:r>
      <w:r w:rsidR="001A6B7C" w:rsidRPr="00003F2C">
        <w:rPr>
          <w:sz w:val="24"/>
        </w:rPr>
        <w:t>&lt;&lt;serialNo&gt;&gt;</w:t>
      </w:r>
    </w:p>
    <w:p w14:paraId="4BA9B881" w14:textId="77777777" w:rsidR="00DE4168" w:rsidRDefault="00DE4168">
      <w:pPr>
        <w:jc w:val="center"/>
        <w:rPr>
          <w:sz w:val="24"/>
        </w:rPr>
      </w:pPr>
    </w:p>
    <w:p w14:paraId="49181D68" w14:textId="77777777" w:rsidR="00DE4168" w:rsidRDefault="00DE4168">
      <w:pPr>
        <w:spacing w:line="38" w:lineRule="exact"/>
        <w:jc w:val="center"/>
        <w:rPr>
          <w:sz w:val="24"/>
        </w:rPr>
      </w:pPr>
      <w:r>
        <w:rPr>
          <w:noProof/>
        </w:rPr>
        <w:pict w14:anchorId="71A5F9DE">
          <v:rect id="_x0000_s1026" style="position:absolute;left:0;text-align:left;margin-left:1in;margin-top:0;width:468pt;height:1.9pt;z-index:-251658752;mso-position-horizontal-relative:page" o:allowincell="f" fillcolor="black" stroked="f" strokeweight="0">
            <v:fill color2="black"/>
            <w10:wrap anchorx="page"/>
            <w10:anchorlock/>
          </v:rect>
        </w:pict>
      </w:r>
    </w:p>
    <w:p w14:paraId="3D2CF1E1" w14:textId="77777777" w:rsidR="00DE4168" w:rsidRDefault="00DE4168">
      <w:pPr>
        <w:rPr>
          <w:sz w:val="24"/>
        </w:rPr>
      </w:pPr>
    </w:p>
    <w:p w14:paraId="00480914" w14:textId="77777777" w:rsidR="000A6827" w:rsidRDefault="00DE4168">
      <w:pPr>
        <w:rPr>
          <w:i/>
          <w:iCs/>
          <w:sz w:val="24"/>
        </w:rPr>
      </w:pPr>
      <w:r>
        <w:rPr>
          <w:i/>
          <w:iCs/>
          <w:sz w:val="24"/>
        </w:rPr>
        <w:tab/>
        <w:t xml:space="preserve">Claims __, as allowed on </w:t>
      </w:r>
      <w:r w:rsidR="001A6B7C" w:rsidRPr="001A6B7C">
        <w:rPr>
          <w:i/>
          <w:iCs/>
          <w:sz w:val="24"/>
        </w:rPr>
        <w:t>&lt;&lt;allowedDate&gt;&gt;</w:t>
      </w:r>
      <w:r w:rsidR="001A6B7C">
        <w:rPr>
          <w:i/>
          <w:iCs/>
          <w:sz w:val="24"/>
        </w:rPr>
        <w:t>.</w:t>
      </w:r>
    </w:p>
    <w:p w14:paraId="6690EA8D" w14:textId="77777777" w:rsidR="00E25C5A" w:rsidRDefault="00E25C5A">
      <w:pPr>
        <w:rPr>
          <w:i/>
          <w:iCs/>
          <w:sz w:val="24"/>
        </w:rPr>
      </w:pPr>
    </w:p>
    <w:p w14:paraId="60831C75" w14:textId="77777777" w:rsidR="00BD68A1" w:rsidRDefault="00BD68A1">
      <w:pPr>
        <w:rPr>
          <w:i/>
          <w:iCs/>
          <w:sz w:val="24"/>
        </w:rPr>
      </w:pPr>
    </w:p>
    <w:p w14:paraId="20E798AF" w14:textId="77777777" w:rsidR="00BD68A1" w:rsidRDefault="00BD68A1">
      <w:pPr>
        <w:rPr>
          <w:i/>
          <w:iCs/>
          <w:sz w:val="24"/>
        </w:rPr>
      </w:pPr>
    </w:p>
    <w:p w14:paraId="6FD945CB" w14:textId="77777777" w:rsidR="00BD68A1" w:rsidRDefault="00BD68A1">
      <w:pPr>
        <w:rPr>
          <w:i/>
          <w:iCs/>
          <w:sz w:val="24"/>
        </w:rPr>
      </w:pPr>
    </w:p>
    <w:p w14:paraId="7D575CE0" w14:textId="77777777" w:rsidR="00BD68A1" w:rsidRDefault="00BD68A1">
      <w:pPr>
        <w:rPr>
          <w:i/>
          <w:iCs/>
          <w:sz w:val="24"/>
        </w:rPr>
      </w:pPr>
    </w:p>
    <w:p w14:paraId="1B92FF61" w14:textId="77777777" w:rsidR="00BD68A1" w:rsidRDefault="00BD68A1">
      <w:pPr>
        <w:rPr>
          <w:i/>
          <w:iCs/>
          <w:sz w:val="24"/>
        </w:rPr>
      </w:pPr>
    </w:p>
    <w:p w14:paraId="715BE568" w14:textId="77777777" w:rsidR="00BD68A1" w:rsidRDefault="00BD68A1">
      <w:pPr>
        <w:rPr>
          <w:i/>
          <w:iCs/>
          <w:sz w:val="24"/>
        </w:rPr>
      </w:pPr>
    </w:p>
    <w:p w14:paraId="6D7CB752" w14:textId="77777777" w:rsidR="00BD68A1" w:rsidRDefault="00BD68A1">
      <w:pPr>
        <w:rPr>
          <w:i/>
          <w:iCs/>
          <w:sz w:val="24"/>
        </w:rPr>
      </w:pPr>
    </w:p>
    <w:p w14:paraId="6491BE65" w14:textId="77777777" w:rsidR="00BD68A1" w:rsidRDefault="00BD68A1">
      <w:pPr>
        <w:rPr>
          <w:i/>
          <w:iCs/>
          <w:sz w:val="24"/>
        </w:rPr>
      </w:pPr>
    </w:p>
    <w:p w14:paraId="46422167" w14:textId="77777777" w:rsidR="00BD68A1" w:rsidRDefault="00BD68A1">
      <w:pPr>
        <w:rPr>
          <w:i/>
          <w:iCs/>
          <w:sz w:val="24"/>
        </w:rPr>
      </w:pPr>
    </w:p>
    <w:p w14:paraId="720837CB" w14:textId="77777777" w:rsidR="00BD68A1" w:rsidRDefault="00BD68A1">
      <w:pPr>
        <w:rPr>
          <w:i/>
          <w:iCs/>
          <w:sz w:val="24"/>
        </w:rPr>
      </w:pPr>
    </w:p>
    <w:p w14:paraId="40515C9C" w14:textId="77777777" w:rsidR="00BD68A1" w:rsidRDefault="00BD68A1">
      <w:pPr>
        <w:rPr>
          <w:i/>
          <w:iCs/>
          <w:sz w:val="24"/>
        </w:rPr>
      </w:pPr>
    </w:p>
    <w:p w14:paraId="0C5A9BE0" w14:textId="77777777" w:rsidR="00BD68A1" w:rsidRDefault="00BD68A1">
      <w:pPr>
        <w:rPr>
          <w:i/>
          <w:iCs/>
          <w:sz w:val="24"/>
        </w:rPr>
      </w:pPr>
    </w:p>
    <w:p w14:paraId="0B1A93A1" w14:textId="77777777" w:rsidR="00BD68A1" w:rsidRDefault="00BD68A1">
      <w:pPr>
        <w:rPr>
          <w:i/>
          <w:iCs/>
          <w:sz w:val="24"/>
        </w:rPr>
      </w:pPr>
    </w:p>
    <w:p w14:paraId="159E4442" w14:textId="77777777" w:rsidR="00BD68A1" w:rsidRDefault="00BD68A1">
      <w:pPr>
        <w:rPr>
          <w:i/>
          <w:iCs/>
          <w:sz w:val="24"/>
        </w:rPr>
      </w:pPr>
    </w:p>
    <w:p w14:paraId="73AD575D" w14:textId="77777777" w:rsidR="00BD68A1" w:rsidRDefault="00BD68A1">
      <w:pPr>
        <w:rPr>
          <w:i/>
          <w:iCs/>
          <w:sz w:val="24"/>
        </w:rPr>
      </w:pPr>
    </w:p>
    <w:p w14:paraId="5BFD7E40" w14:textId="77777777" w:rsidR="00BD68A1" w:rsidRDefault="00BD68A1">
      <w:pPr>
        <w:rPr>
          <w:i/>
          <w:iCs/>
          <w:sz w:val="24"/>
        </w:rPr>
      </w:pPr>
    </w:p>
    <w:p w14:paraId="26E133A5" w14:textId="77777777" w:rsidR="00BD68A1" w:rsidRDefault="00BD68A1">
      <w:pPr>
        <w:rPr>
          <w:i/>
          <w:iCs/>
          <w:sz w:val="24"/>
        </w:rPr>
      </w:pPr>
    </w:p>
    <w:p w14:paraId="288704FA" w14:textId="77777777" w:rsidR="00BD68A1" w:rsidRDefault="00BD68A1">
      <w:pPr>
        <w:rPr>
          <w:i/>
          <w:iCs/>
          <w:sz w:val="24"/>
        </w:rPr>
      </w:pPr>
    </w:p>
    <w:p w14:paraId="5ED6C1F6" w14:textId="77777777" w:rsidR="00BD68A1" w:rsidRDefault="00BD68A1">
      <w:pPr>
        <w:rPr>
          <w:i/>
          <w:iCs/>
          <w:sz w:val="24"/>
        </w:rPr>
      </w:pPr>
    </w:p>
    <w:p w14:paraId="6FDBDDB8" w14:textId="77777777" w:rsidR="00BD68A1" w:rsidRDefault="00BD68A1">
      <w:pPr>
        <w:rPr>
          <w:i/>
          <w:iCs/>
          <w:sz w:val="24"/>
        </w:rPr>
      </w:pPr>
    </w:p>
    <w:p w14:paraId="60D5D680" w14:textId="77777777" w:rsidR="00BD68A1" w:rsidRDefault="00BD68A1">
      <w:pPr>
        <w:rPr>
          <w:i/>
          <w:iCs/>
          <w:sz w:val="24"/>
        </w:rPr>
      </w:pPr>
    </w:p>
    <w:p w14:paraId="0692D3AE" w14:textId="77777777" w:rsidR="00BD68A1" w:rsidRDefault="00BD68A1">
      <w:pPr>
        <w:rPr>
          <w:i/>
          <w:iCs/>
          <w:sz w:val="24"/>
        </w:rPr>
      </w:pPr>
    </w:p>
    <w:p w14:paraId="49CF7242" w14:textId="77777777" w:rsidR="00BD68A1" w:rsidRDefault="00BD68A1">
      <w:pPr>
        <w:rPr>
          <w:i/>
          <w:iCs/>
          <w:sz w:val="24"/>
        </w:rPr>
      </w:pPr>
    </w:p>
    <w:p w14:paraId="365F22B9" w14:textId="77777777" w:rsidR="00BD68A1" w:rsidRDefault="00BD68A1">
      <w:pPr>
        <w:rPr>
          <w:i/>
          <w:iCs/>
          <w:sz w:val="24"/>
        </w:rPr>
      </w:pPr>
    </w:p>
    <w:p w14:paraId="7AC3D763" w14:textId="77777777" w:rsidR="00BD68A1" w:rsidRDefault="00BD68A1">
      <w:pPr>
        <w:rPr>
          <w:i/>
          <w:iCs/>
          <w:sz w:val="24"/>
        </w:rPr>
      </w:pPr>
    </w:p>
    <w:p w14:paraId="462AFC68" w14:textId="77777777" w:rsidR="00BD68A1" w:rsidRDefault="00BD68A1">
      <w:pPr>
        <w:rPr>
          <w:i/>
          <w:iCs/>
          <w:sz w:val="24"/>
        </w:rPr>
      </w:pPr>
    </w:p>
    <w:p w14:paraId="7A21FCF7" w14:textId="77777777" w:rsidR="00BD68A1" w:rsidRDefault="00BD68A1">
      <w:pPr>
        <w:rPr>
          <w:i/>
          <w:iCs/>
          <w:sz w:val="24"/>
        </w:rPr>
      </w:pPr>
    </w:p>
    <w:p w14:paraId="04F2921C" w14:textId="77777777" w:rsidR="00BD68A1" w:rsidRDefault="00BD68A1">
      <w:pPr>
        <w:rPr>
          <w:i/>
          <w:iCs/>
          <w:sz w:val="24"/>
        </w:rPr>
      </w:pPr>
    </w:p>
    <w:p w14:paraId="68DBF1BE" w14:textId="77777777" w:rsidR="00BD68A1" w:rsidRDefault="00BD68A1">
      <w:pPr>
        <w:rPr>
          <w:i/>
          <w:iCs/>
          <w:sz w:val="24"/>
        </w:rPr>
      </w:pPr>
    </w:p>
    <w:p w14:paraId="58D6015B" w14:textId="77777777" w:rsidR="00BD68A1" w:rsidRDefault="00BD68A1">
      <w:pPr>
        <w:rPr>
          <w:i/>
          <w:iCs/>
          <w:sz w:val="24"/>
        </w:rPr>
      </w:pPr>
    </w:p>
    <w:p w14:paraId="24FED926" w14:textId="77777777" w:rsidR="00BD68A1" w:rsidRDefault="00BD68A1">
      <w:pPr>
        <w:rPr>
          <w:i/>
          <w:iCs/>
          <w:sz w:val="24"/>
        </w:rPr>
      </w:pPr>
    </w:p>
    <w:p w14:paraId="5FDD5F85" w14:textId="77777777" w:rsidR="00BD68A1" w:rsidRDefault="00BD68A1">
      <w:pPr>
        <w:rPr>
          <w:i/>
          <w:iCs/>
          <w:sz w:val="24"/>
        </w:rPr>
      </w:pPr>
    </w:p>
    <w:p w14:paraId="4AA64D8E" w14:textId="77777777" w:rsidR="00BD68A1" w:rsidRDefault="00BD68A1">
      <w:pPr>
        <w:rPr>
          <w:i/>
          <w:iCs/>
          <w:sz w:val="24"/>
        </w:rPr>
      </w:pPr>
    </w:p>
    <w:p w14:paraId="68FA0B10" w14:textId="77777777" w:rsidR="00BD68A1" w:rsidRDefault="00BD68A1">
      <w:pPr>
        <w:rPr>
          <w:i/>
          <w:iCs/>
          <w:sz w:val="24"/>
        </w:rPr>
      </w:pPr>
    </w:p>
    <w:p w14:paraId="5B8753C8" w14:textId="77777777" w:rsidR="00BD68A1" w:rsidRDefault="00BD68A1">
      <w:pPr>
        <w:rPr>
          <w:i/>
          <w:iCs/>
          <w:sz w:val="24"/>
        </w:rPr>
      </w:pPr>
    </w:p>
    <w:sectPr w:rsidR="00BD68A1" w:rsidSect="00E95CF2">
      <w:headerReference w:type="default" r:id="rId7"/>
      <w:type w:val="continuous"/>
      <w:pgSz w:w="12240" w:h="15840" w:code="1"/>
      <w:pgMar w:top="1728" w:right="1440" w:bottom="1440" w:left="1440" w:header="720" w:footer="720" w:gutter="0"/>
      <w:paperSrc w:first="11" w:other="11"/>
      <w:cols w:space="720"/>
      <w:titlePg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DAD251" w14:textId="77777777" w:rsidR="008C0E70" w:rsidRDefault="008C0E70">
      <w:r>
        <w:separator/>
      </w:r>
    </w:p>
  </w:endnote>
  <w:endnote w:type="continuationSeparator" w:id="0">
    <w:p w14:paraId="3AC07959" w14:textId="77777777" w:rsidR="008C0E70" w:rsidRDefault="008C0E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6FAE2A" w14:textId="77777777" w:rsidR="008C0E70" w:rsidRDefault="008C0E70">
      <w:r>
        <w:separator/>
      </w:r>
    </w:p>
  </w:footnote>
  <w:footnote w:type="continuationSeparator" w:id="0">
    <w:p w14:paraId="6183C3F7" w14:textId="77777777" w:rsidR="008C0E70" w:rsidRDefault="008C0E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5C3AFD" w14:textId="77777777" w:rsidR="000A6827" w:rsidRDefault="000A6827" w:rsidP="000A6827">
    <w:pPr>
      <w:pBdr>
        <w:bottom w:val="single" w:sz="4" w:space="1" w:color="auto"/>
      </w:pBdr>
      <w:tabs>
        <w:tab w:val="right" w:pos="9000"/>
      </w:tabs>
      <w:rPr>
        <w:rStyle w:val="PageNumber"/>
        <w:sz w:val="24"/>
      </w:rPr>
    </w:pPr>
    <w:r w:rsidRPr="003A7CF8">
      <w:rPr>
        <w:b/>
        <w:sz w:val="24"/>
      </w:rPr>
      <w:t>Allowed Claims</w:t>
    </w:r>
    <w:r>
      <w:rPr>
        <w:sz w:val="24"/>
      </w:rPr>
      <w:tab/>
      <w:t xml:space="preserve">Page </w:t>
    </w:r>
    <w:r>
      <w:rPr>
        <w:rStyle w:val="PageNumber"/>
        <w:sz w:val="24"/>
      </w:rPr>
      <w:fldChar w:fldCharType="begin"/>
    </w:r>
    <w:r>
      <w:rPr>
        <w:rStyle w:val="PageNumber"/>
        <w:sz w:val="24"/>
      </w:rPr>
      <w:instrText xml:space="preserve"> PAGE </w:instrText>
    </w:r>
    <w:r>
      <w:rPr>
        <w:rStyle w:val="PageNumber"/>
        <w:sz w:val="24"/>
      </w:rPr>
      <w:fldChar w:fldCharType="separate"/>
    </w:r>
    <w:r w:rsidR="0002486F">
      <w:rPr>
        <w:rStyle w:val="PageNumber"/>
        <w:noProof/>
        <w:sz w:val="24"/>
      </w:rPr>
      <w:t>2</w:t>
    </w:r>
    <w:r>
      <w:rPr>
        <w:rStyle w:val="PageNumber"/>
        <w:sz w:val="24"/>
      </w:rPr>
      <w:fldChar w:fldCharType="end"/>
    </w:r>
  </w:p>
  <w:p w14:paraId="4E4FCFC1" w14:textId="77777777" w:rsidR="000A6827" w:rsidRPr="00281814" w:rsidRDefault="000A6827" w:rsidP="000A6827">
    <w:pPr>
      <w:pBdr>
        <w:bottom w:val="single" w:sz="4" w:space="1" w:color="auto"/>
      </w:pBdr>
      <w:tabs>
        <w:tab w:val="right" w:pos="9018"/>
      </w:tabs>
      <w:rPr>
        <w:sz w:val="24"/>
      </w:rPr>
    </w:pPr>
    <w:r w:rsidRPr="001A6B7C">
      <w:rPr>
        <w:sz w:val="24"/>
      </w:rPr>
      <w:t>&lt;&lt;clientName&gt;&gt;</w:t>
    </w:r>
    <w:r>
      <w:rPr>
        <w:sz w:val="24"/>
      </w:rPr>
      <w:t xml:space="preserve"> </w:t>
    </w:r>
    <w:r w:rsidR="00F23A28">
      <w:rPr>
        <w:sz w:val="24"/>
      </w:rPr>
      <w:t xml:space="preserve"> </w:t>
    </w:r>
    <w:r w:rsidRPr="001A6B7C">
      <w:rPr>
        <w:sz w:val="24"/>
      </w:rPr>
      <w:t>&lt;&lt;clientRefNo&gt;&gt;</w:t>
    </w:r>
    <w:r>
      <w:rPr>
        <w:sz w:val="24"/>
      </w:rPr>
      <w:tab/>
      <w:t xml:space="preserve">Docket No. </w:t>
    </w:r>
    <w:r w:rsidRPr="00281814">
      <w:rPr>
        <w:sz w:val="24"/>
      </w:rPr>
      <w:t>&lt;&lt;matterNo&gt;&gt;</w:t>
    </w:r>
  </w:p>
  <w:p w14:paraId="66E202C4" w14:textId="77777777" w:rsidR="000A6827" w:rsidRPr="00281814" w:rsidRDefault="000A6827" w:rsidP="000A6827">
    <w:pPr>
      <w:pBdr>
        <w:bottom w:val="single" w:sz="4" w:space="1" w:color="auto"/>
      </w:pBdr>
      <w:rPr>
        <w:sz w:val="24"/>
      </w:rPr>
    </w:pPr>
    <w:r>
      <w:rPr>
        <w:sz w:val="24"/>
      </w:rPr>
      <w:t xml:space="preserve">Assignee: </w:t>
    </w:r>
    <w:r w:rsidRPr="00281814">
      <w:rPr>
        <w:sz w:val="24"/>
      </w:rPr>
      <w:t>&lt;&lt;assignee&gt;&gt;</w:t>
    </w:r>
  </w:p>
  <w:p w14:paraId="07910960" w14:textId="77777777" w:rsidR="00612DDD" w:rsidRPr="000A6827" w:rsidRDefault="00612DDD" w:rsidP="000A682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A6B7C"/>
    <w:rsid w:val="0002486F"/>
    <w:rsid w:val="000A6827"/>
    <w:rsid w:val="001A6B7C"/>
    <w:rsid w:val="002066CF"/>
    <w:rsid w:val="0028117B"/>
    <w:rsid w:val="002E6696"/>
    <w:rsid w:val="00361C0F"/>
    <w:rsid w:val="00402643"/>
    <w:rsid w:val="00417518"/>
    <w:rsid w:val="0048131A"/>
    <w:rsid w:val="005049BA"/>
    <w:rsid w:val="005520F9"/>
    <w:rsid w:val="00555465"/>
    <w:rsid w:val="00612DDD"/>
    <w:rsid w:val="007B32C7"/>
    <w:rsid w:val="008C0E70"/>
    <w:rsid w:val="008D709E"/>
    <w:rsid w:val="009D7F59"/>
    <w:rsid w:val="00B137A1"/>
    <w:rsid w:val="00B551C7"/>
    <w:rsid w:val="00BC335B"/>
    <w:rsid w:val="00BD68A1"/>
    <w:rsid w:val="00C576E7"/>
    <w:rsid w:val="00C67596"/>
    <w:rsid w:val="00CF7C9D"/>
    <w:rsid w:val="00D820BD"/>
    <w:rsid w:val="00DE4168"/>
    <w:rsid w:val="00E15B77"/>
    <w:rsid w:val="00E25C5A"/>
    <w:rsid w:val="00E30B1D"/>
    <w:rsid w:val="00E66227"/>
    <w:rsid w:val="00E95CF2"/>
    <w:rsid w:val="00F23A28"/>
    <w:rsid w:val="00FF0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458EDBA4"/>
  <w15:chartTrackingRefBased/>
  <w15:docId w15:val="{918B07C6-2903-43E8-B3F1-F2768DBC5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1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allowedclaims.dot</Template>
  <TotalTime>0</TotalTime>
  <Pages>2</Pages>
  <Words>33</Words>
  <Characters>190</Characters>
  <Application>Microsoft Office Word</Application>
  <DocSecurity>0</DocSecurity>
  <PresentationFormat/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Tagged Allowed Claims  (949007.DOC;1)</vt:lpstr>
    </vt:vector>
  </TitlesOfParts>
  <Company>Contata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allowedclaims.DOT</dc:title>
  <dc:subject/>
  <dc:creator>MIS</dc:creator>
  <cp:keywords/>
  <dc:description/>
  <cp:lastModifiedBy>Jacob Burns</cp:lastModifiedBy>
  <cp:revision>2</cp:revision>
  <cp:lastPrinted>1601-01-01T00:00:00Z</cp:lastPrinted>
  <dcterms:created xsi:type="dcterms:W3CDTF">2024-06-03T23:49:00Z</dcterms:created>
  <dcterms:modified xsi:type="dcterms:W3CDTF">2024-06-03T23:49:00Z</dcterms:modified>
</cp:coreProperties>
</file>