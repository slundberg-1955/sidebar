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3D51" w14:textId="77777777" w:rsidR="00FC1220" w:rsidRPr="00003F2C" w:rsidRDefault="00FC1220" w:rsidP="00FC1220">
      <w:pPr>
        <w:tabs>
          <w:tab w:val="right" w:pos="9360"/>
        </w:tabs>
        <w:rPr>
          <w:sz w:val="24"/>
        </w:rPr>
      </w:pPr>
      <w:r w:rsidRPr="00003F2C">
        <w:rPr>
          <w:b/>
          <w:bCs/>
          <w:sz w:val="24"/>
          <w:u w:val="single"/>
        </w:rPr>
        <w:t>S/N &lt;&lt;serialNo&gt;&gt;</w:t>
      </w: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PATENT</w:t>
      </w:r>
    </w:p>
    <w:p w14:paraId="30F4FA48" w14:textId="77777777" w:rsidR="00FC1220" w:rsidRPr="00003F2C" w:rsidRDefault="00FC1220" w:rsidP="00FC1220">
      <w:pPr>
        <w:tabs>
          <w:tab w:val="left" w:pos="1080"/>
          <w:tab w:val="center" w:pos="4680"/>
        </w:tabs>
        <w:spacing w:line="300" w:lineRule="auto"/>
        <w:rPr>
          <w:sz w:val="24"/>
        </w:rPr>
      </w:pPr>
      <w:r w:rsidRPr="00003F2C">
        <w:rPr>
          <w:sz w:val="24"/>
        </w:rPr>
        <w:tab/>
      </w:r>
      <w:r w:rsidRPr="00003F2C">
        <w:rPr>
          <w:b/>
          <w:bCs/>
          <w:sz w:val="24"/>
          <w:u w:val="single"/>
        </w:rPr>
        <w:t>IN THE UNITED STATES PATENT AND TRADEMARK OFFICE</w:t>
      </w:r>
    </w:p>
    <w:p w14:paraId="41327C4A" w14:textId="77777777" w:rsidR="00FC1220" w:rsidRPr="00003F2C" w:rsidRDefault="00DF1F0A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DF1F0A">
        <w:rPr>
          <w:sz w:val="24"/>
        </w:rPr>
        <w:t>Inventor(s):</w:t>
      </w:r>
      <w:r w:rsidRPr="00DF1F0A">
        <w:rPr>
          <w:sz w:val="24"/>
        </w:rPr>
        <w:tab/>
        <w:t>&lt;&lt;inventorEtal&gt;&gt;</w:t>
      </w:r>
      <w:r w:rsidR="00FC1220" w:rsidRPr="00003F2C">
        <w:rPr>
          <w:sz w:val="24"/>
        </w:rPr>
        <w:tab/>
        <w:t>Examiner: &lt;&lt;examinerName&gt;&gt;</w:t>
      </w:r>
    </w:p>
    <w:p w14:paraId="48D6FE72" w14:textId="77777777" w:rsidR="00FC1220" w:rsidRPr="00003F2C" w:rsidRDefault="00FC1220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 xml:space="preserve">Serial No.: </w:t>
      </w:r>
      <w:r w:rsidRPr="00003F2C">
        <w:rPr>
          <w:sz w:val="24"/>
        </w:rPr>
        <w:tab/>
        <w:t>&lt;&lt;serialNo&gt;&gt;</w:t>
      </w:r>
      <w:r w:rsidRPr="00003F2C">
        <w:rPr>
          <w:sz w:val="24"/>
        </w:rPr>
        <w:tab/>
        <w:t>Group Art Unit: &lt;&lt;artUnit&gt;&gt;</w:t>
      </w:r>
    </w:p>
    <w:p w14:paraId="7AEC33E7" w14:textId="77777777" w:rsidR="00FC1220" w:rsidRPr="00003F2C" w:rsidRDefault="00FC1220" w:rsidP="00FC1220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003F2C">
        <w:rPr>
          <w:sz w:val="24"/>
        </w:rPr>
        <w:t>Filed:</w:t>
      </w:r>
      <w:r w:rsidRPr="00003F2C">
        <w:rPr>
          <w:sz w:val="24"/>
        </w:rPr>
        <w:tab/>
        <w:t>&lt;&lt;filedDate&gt;&gt;</w:t>
      </w:r>
      <w:r w:rsidRPr="00003F2C">
        <w:rPr>
          <w:sz w:val="24"/>
        </w:rPr>
        <w:tab/>
        <w:t>Docket No.: &lt;&lt;matterNo&gt;&gt;</w:t>
      </w:r>
    </w:p>
    <w:p w14:paraId="5290129D" w14:textId="77777777" w:rsidR="00FC1220" w:rsidRPr="00003F2C" w:rsidRDefault="00FC1220" w:rsidP="00FC1220">
      <w:pPr>
        <w:tabs>
          <w:tab w:val="left" w:pos="1260"/>
          <w:tab w:val="left" w:pos="5400"/>
          <w:tab w:val="left" w:pos="6480"/>
          <w:tab w:val="left" w:pos="9352"/>
        </w:tabs>
        <w:spacing w:line="300" w:lineRule="auto"/>
        <w:ind w:left="1260" w:hanging="1260"/>
        <w:rPr>
          <w:sz w:val="24"/>
        </w:rPr>
      </w:pPr>
      <w:r w:rsidRPr="00003F2C">
        <w:rPr>
          <w:sz w:val="24"/>
        </w:rPr>
        <w:t>Customer No.: &lt;&lt;custNoCorresp&gt;&gt;</w:t>
      </w:r>
      <w:r w:rsidRPr="00003F2C">
        <w:rPr>
          <w:sz w:val="24"/>
        </w:rPr>
        <w:tab/>
        <w:t>Confirmation No.: &lt;&lt;confirmNo&gt;&gt;</w:t>
      </w:r>
    </w:p>
    <w:p w14:paraId="7C26E7E0" w14:textId="77777777" w:rsidR="0076362C" w:rsidRDefault="00FC1220" w:rsidP="00FC1220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  <w:rPr>
          <w:sz w:val="24"/>
        </w:rPr>
      </w:pPr>
      <w:r w:rsidRPr="00003F2C">
        <w:rPr>
          <w:sz w:val="24"/>
        </w:rPr>
        <w:t>Title:</w:t>
      </w:r>
      <w:r w:rsidRPr="00003F2C">
        <w:rPr>
          <w:sz w:val="24"/>
        </w:rPr>
        <w:tab/>
        <w:t>&lt;&lt;title&gt;&gt;</w:t>
      </w:r>
      <w:r w:rsidRPr="00003F2C">
        <w:rPr>
          <w:sz w:val="24"/>
        </w:rPr>
        <w:tab/>
      </w:r>
    </w:p>
    <w:p w14:paraId="7B9A6A37" w14:textId="77777777" w:rsidR="0076362C" w:rsidRDefault="0076362C">
      <w:pPr>
        <w:spacing w:line="19" w:lineRule="exact"/>
        <w:rPr>
          <w:sz w:val="24"/>
        </w:rPr>
      </w:pPr>
      <w:r>
        <w:rPr>
          <w:noProof/>
        </w:rPr>
        <w:pict w14:anchorId="2BD77593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6DE9CB45" w14:textId="77777777" w:rsidR="0076362C" w:rsidRDefault="0076362C">
      <w:pPr>
        <w:rPr>
          <w:sz w:val="24"/>
        </w:rPr>
      </w:pPr>
    </w:p>
    <w:p w14:paraId="3D2809AE" w14:textId="77777777" w:rsidR="0076362C" w:rsidRDefault="0076362C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FC1220">
        <w:rPr>
          <w:b/>
          <w:bCs/>
          <w:sz w:val="24"/>
          <w:u w:val="single"/>
        </w:rPr>
        <w:t>&lt;&lt;</w:t>
      </w:r>
      <w:r w:rsidR="003D2500">
        <w:rPr>
          <w:b/>
          <w:bCs/>
          <w:sz w:val="24"/>
          <w:u w:val="single"/>
        </w:rPr>
        <w:t>headerText</w:t>
      </w:r>
      <w:r w:rsidR="00FC1220">
        <w:rPr>
          <w:b/>
          <w:bCs/>
          <w:sz w:val="24"/>
          <w:u w:val="single"/>
        </w:rPr>
        <w:t>&gt;&gt;</w:t>
      </w:r>
    </w:p>
    <w:p w14:paraId="44083C8A" w14:textId="77777777" w:rsidR="0076362C" w:rsidRDefault="0076362C">
      <w:pPr>
        <w:rPr>
          <w:sz w:val="24"/>
        </w:rPr>
      </w:pPr>
    </w:p>
    <w:p w14:paraId="0B075C4B" w14:textId="77777777" w:rsidR="00FC1220" w:rsidRDefault="00FC1220">
      <w:pPr>
        <w:rPr>
          <w:noProof/>
          <w:sz w:val="24"/>
        </w:rPr>
      </w:pPr>
      <w:r w:rsidRPr="00003F2C">
        <w:rPr>
          <w:sz w:val="24"/>
        </w:rPr>
        <w:t>&lt;&lt;mailStopText&gt;&gt;</w:t>
      </w:r>
    </w:p>
    <w:p w14:paraId="346C5AC6" w14:textId="77777777" w:rsidR="0076362C" w:rsidRDefault="0076362C">
      <w:pPr>
        <w:rPr>
          <w:sz w:val="24"/>
        </w:rPr>
      </w:pPr>
      <w:r>
        <w:rPr>
          <w:sz w:val="24"/>
        </w:rPr>
        <w:t>Commissioner for Patents</w:t>
      </w:r>
    </w:p>
    <w:p w14:paraId="3BE33A3E" w14:textId="77777777" w:rsidR="0076362C" w:rsidRDefault="0076362C">
      <w:pPr>
        <w:widowControl/>
        <w:autoSpaceDE/>
        <w:autoSpaceDN/>
        <w:adjustRightInd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173E2DF9" w14:textId="77777777" w:rsidR="0076362C" w:rsidRDefault="0076362C">
      <w:pPr>
        <w:rPr>
          <w:sz w:val="24"/>
        </w:rPr>
      </w:pPr>
      <w:r>
        <w:rPr>
          <w:sz w:val="24"/>
        </w:rPr>
        <w:t>Alexandria, VA 22313-1450</w:t>
      </w:r>
    </w:p>
    <w:p w14:paraId="47766DF1" w14:textId="77777777" w:rsidR="0076362C" w:rsidRDefault="0076362C">
      <w:pPr>
        <w:rPr>
          <w:sz w:val="24"/>
        </w:rPr>
      </w:pPr>
    </w:p>
    <w:p w14:paraId="25649124" w14:textId="77777777" w:rsidR="0076362C" w:rsidRDefault="0076362C">
      <w:pPr>
        <w:rPr>
          <w:sz w:val="24"/>
        </w:rPr>
      </w:pPr>
      <w:r>
        <w:rPr>
          <w:sz w:val="24"/>
        </w:rPr>
        <w:tab/>
        <w:t>Please amend the above-identified application as follows:</w:t>
      </w:r>
    </w:p>
    <w:p w14:paraId="1E20DCB6" w14:textId="77777777" w:rsidR="0076362C" w:rsidRDefault="0076362C">
      <w:pPr>
        <w:rPr>
          <w:sz w:val="24"/>
        </w:rPr>
      </w:pPr>
    </w:p>
    <w:p w14:paraId="6DBFE24B" w14:textId="77777777" w:rsidR="0076362C" w:rsidRDefault="0076362C">
      <w:pPr>
        <w:spacing w:line="360" w:lineRule="auto"/>
        <w:rPr>
          <w:sz w:val="24"/>
        </w:rPr>
      </w:pPr>
    </w:p>
    <w:p w14:paraId="75594F94" w14:textId="77777777" w:rsidR="0076362C" w:rsidRDefault="0076362C">
      <w:pPr>
        <w:spacing w:line="360" w:lineRule="auto"/>
        <w:rPr>
          <w:sz w:val="24"/>
        </w:rPr>
      </w:pPr>
      <w:r>
        <w:rPr>
          <w:sz w:val="24"/>
        </w:rPr>
        <w:br w:type="page"/>
      </w:r>
    </w:p>
    <w:p w14:paraId="7E4ED62D" w14:textId="77777777" w:rsidR="0076362C" w:rsidRPr="00FC1220" w:rsidRDefault="0076362C">
      <w:pPr>
        <w:spacing w:line="360" w:lineRule="auto"/>
        <w:jc w:val="center"/>
        <w:rPr>
          <w:rFonts w:ascii="Times New Roman Bold" w:hAnsi="Times New Roman Bold"/>
          <w:b/>
          <w:caps/>
          <w:sz w:val="24"/>
        </w:rPr>
      </w:pPr>
      <w:r w:rsidRPr="00FC1220">
        <w:rPr>
          <w:rFonts w:ascii="Times New Roman Bold" w:hAnsi="Times New Roman Bold"/>
          <w:b/>
          <w:iCs/>
          <w:caps/>
          <w:sz w:val="24"/>
          <w:u w:val="single"/>
        </w:rPr>
        <w:t>Conclusion</w:t>
      </w:r>
    </w:p>
    <w:p w14:paraId="317B6E77" w14:textId="77777777" w:rsidR="0076362C" w:rsidRDefault="00BF1CBB">
      <w:pPr>
        <w:spacing w:line="360" w:lineRule="auto"/>
        <w:ind w:firstLine="720"/>
        <w:rPr>
          <w:sz w:val="24"/>
        </w:rPr>
      </w:pPr>
      <w:r w:rsidRPr="00003F2C">
        <w:rPr>
          <w:sz w:val="24"/>
        </w:rPr>
        <w:t>&lt;&lt;properApplicant&gt;&gt; respectfully &lt;&lt;submitText&gt;&gt;</w:t>
      </w:r>
      <w:r>
        <w:rPr>
          <w:sz w:val="24"/>
        </w:rPr>
        <w:t xml:space="preserve"> that the claims are in condition for allowance and notification to that effect is earnestly requested.  The Examiner is invited to telephone </w:t>
      </w:r>
      <w:r w:rsidRPr="00003F2C">
        <w:rPr>
          <w:sz w:val="24"/>
        </w:rPr>
        <w:t>&lt;&lt;properPossessiveApplicant&gt;&gt; representative at &lt;&lt;SAPhone&gt;&gt;</w:t>
      </w:r>
      <w:r>
        <w:rPr>
          <w:sz w:val="24"/>
        </w:rPr>
        <w:t xml:space="preserve"> to facilitate prosecution of this application.</w:t>
      </w:r>
    </w:p>
    <w:p w14:paraId="67499748" w14:textId="77777777" w:rsidR="0076362C" w:rsidRDefault="0076362C">
      <w:pPr>
        <w:tabs>
          <w:tab w:val="center" w:pos="4680"/>
        </w:tabs>
        <w:spacing w:line="360" w:lineRule="auto"/>
        <w:ind w:firstLine="720"/>
        <w:rPr>
          <w:sz w:val="24"/>
        </w:rPr>
      </w:pPr>
      <w:r>
        <w:rPr>
          <w:sz w:val="24"/>
        </w:rPr>
        <w:t xml:space="preserve">If necessary, please charge any additional fees or credit overpayment to Deposit Account </w:t>
      </w:r>
      <w:r w:rsidR="003D2500">
        <w:rPr>
          <w:sz w:val="24"/>
        </w:rPr>
        <w:t>&lt;&lt;depAccount&gt;&gt;</w:t>
      </w:r>
      <w:r>
        <w:rPr>
          <w:sz w:val="24"/>
        </w:rPr>
        <w:t>.</w:t>
      </w:r>
    </w:p>
    <w:p w14:paraId="0D3D8D03" w14:textId="77777777" w:rsidR="0076362C" w:rsidRDefault="0076362C">
      <w:pPr>
        <w:rPr>
          <w:sz w:val="24"/>
        </w:rPr>
      </w:pPr>
    </w:p>
    <w:p w14:paraId="0D575621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6A8FDFA4" w14:textId="77777777" w:rsidR="0076362C" w:rsidRDefault="0076362C">
      <w:pPr>
        <w:ind w:firstLine="3600"/>
        <w:rPr>
          <w:sz w:val="24"/>
        </w:rPr>
      </w:pPr>
    </w:p>
    <w:p w14:paraId="2C838480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4C7EE7E2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3B92AA95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04A6FC09" w14:textId="77777777" w:rsidR="0076362C" w:rsidRDefault="00BF1CBB">
      <w:pPr>
        <w:ind w:firstLine="3600"/>
        <w:rPr>
          <w:sz w:val="24"/>
        </w:rPr>
      </w:pPr>
      <w:r w:rsidRPr="00003F2C">
        <w:rPr>
          <w:sz w:val="24"/>
        </w:rPr>
        <w:t>&lt;&lt;SAPhone&gt;&gt;</w:t>
      </w:r>
    </w:p>
    <w:p w14:paraId="151F99F2" w14:textId="77777777" w:rsidR="0076362C" w:rsidRDefault="0076362C">
      <w:pPr>
        <w:rPr>
          <w:sz w:val="24"/>
        </w:rPr>
      </w:pPr>
    </w:p>
    <w:p w14:paraId="7861A6FC" w14:textId="77777777" w:rsidR="00BF1CBB" w:rsidRDefault="002463A4">
      <w:pPr>
        <w:rPr>
          <w:sz w:val="24"/>
        </w:rPr>
      </w:pPr>
      <w:r>
        <w:rPr>
          <w:sz w:val="24"/>
        </w:rPr>
        <w:tab/>
        <w:t>&lt;&lt;signatureDate&gt;&gt;</w:t>
      </w:r>
      <w:r>
        <w:rPr>
          <w:sz w:val="24"/>
        </w:rPr>
        <w:tab/>
      </w:r>
      <w:r>
        <w:rPr>
          <w:sz w:val="24"/>
        </w:rPr>
        <w:tab/>
        <w:t>&lt;&lt;echoSignature&gt;&gt;</w:t>
      </w:r>
    </w:p>
    <w:p w14:paraId="55501C17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7D5272A5" w14:textId="77777777" w:rsidR="00BF1CBB" w:rsidRPr="00003F2C" w:rsidRDefault="00BF1CBB" w:rsidP="00BF1CBB">
      <w:pPr>
        <w:ind w:firstLine="4320"/>
        <w:rPr>
          <w:sz w:val="24"/>
        </w:rPr>
      </w:pPr>
      <w:r w:rsidRPr="00003F2C">
        <w:rPr>
          <w:rFonts w:cs="Arial"/>
          <w:sz w:val="24"/>
        </w:rPr>
        <w:t>&lt;&lt;SAName&gt;&gt;</w:t>
      </w:r>
    </w:p>
    <w:p w14:paraId="5F053168" w14:textId="77777777" w:rsidR="00BF1CBB" w:rsidRPr="00003F2C" w:rsidRDefault="00BF1CBB" w:rsidP="002C45A2">
      <w:pPr>
        <w:ind w:firstLine="4320"/>
        <w:rPr>
          <w:sz w:val="16"/>
          <w:szCs w:val="16"/>
        </w:rPr>
      </w:pPr>
      <w:r w:rsidRPr="00003F2C">
        <w:rPr>
          <w:sz w:val="24"/>
        </w:rPr>
        <w:t xml:space="preserve">Reg. No. </w:t>
      </w:r>
      <w:r w:rsidRPr="00003F2C">
        <w:rPr>
          <w:rFonts w:cs="Arial"/>
          <w:sz w:val="24"/>
        </w:rPr>
        <w:t>&lt;&lt;SARegNo&gt;&gt;</w:t>
      </w:r>
    </w:p>
    <w:p w14:paraId="65453A38" w14:textId="77777777" w:rsidR="00304CC4" w:rsidRDefault="00304CC4">
      <w:pPr>
        <w:rPr>
          <w:sz w:val="16"/>
          <w:szCs w:val="16"/>
        </w:rPr>
      </w:pPr>
    </w:p>
    <w:sectPr w:rsidR="00304CC4">
      <w:headerReference w:type="default" r:id="rId7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A1ED5" w14:textId="77777777" w:rsidR="00091AB6" w:rsidRDefault="00091AB6">
      <w:r>
        <w:separator/>
      </w:r>
    </w:p>
  </w:endnote>
  <w:endnote w:type="continuationSeparator" w:id="0">
    <w:p w14:paraId="526932C2" w14:textId="77777777" w:rsidR="00091AB6" w:rsidRDefault="00091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64C37" w14:textId="77777777" w:rsidR="00091AB6" w:rsidRDefault="00091AB6">
      <w:r>
        <w:separator/>
      </w:r>
    </w:p>
  </w:footnote>
  <w:footnote w:type="continuationSeparator" w:id="0">
    <w:p w14:paraId="2083D9B3" w14:textId="77777777" w:rsidR="00091AB6" w:rsidRDefault="00091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D450E" w14:textId="77777777" w:rsidR="00B001C1" w:rsidRDefault="00B001C1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&lt;&lt;headerText&gt;&gt;</w:t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 w:rsidR="00DF1F0A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</w:p>
  <w:p w14:paraId="5DAF208C" w14:textId="77777777" w:rsidR="00B001C1" w:rsidRDefault="00B001C1" w:rsidP="001D7D02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22807B5E" w14:textId="77777777" w:rsidR="00B001C1" w:rsidRDefault="00B001C1" w:rsidP="001D7D02">
    <w:pP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36099D31" w14:textId="77777777" w:rsidR="00B001C1" w:rsidRDefault="00B001C1" w:rsidP="001D7D02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&lt;&lt;title&gt;&gt;</w:t>
    </w:r>
  </w:p>
  <w:p w14:paraId="29E024B0" w14:textId="77777777" w:rsidR="00B001C1" w:rsidRDefault="00B001C1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1432B565">
        <v:rect id="_x0000_s1025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9D3"/>
    <w:rsid w:val="00065DE6"/>
    <w:rsid w:val="00091AB6"/>
    <w:rsid w:val="001917AA"/>
    <w:rsid w:val="001B4CA6"/>
    <w:rsid w:val="001D7D02"/>
    <w:rsid w:val="002130B0"/>
    <w:rsid w:val="002463A4"/>
    <w:rsid w:val="002C45A2"/>
    <w:rsid w:val="00304CC4"/>
    <w:rsid w:val="00304F90"/>
    <w:rsid w:val="00327BF2"/>
    <w:rsid w:val="003569D3"/>
    <w:rsid w:val="003D2500"/>
    <w:rsid w:val="00467E2C"/>
    <w:rsid w:val="00497DF0"/>
    <w:rsid w:val="005F7D3C"/>
    <w:rsid w:val="006B1355"/>
    <w:rsid w:val="00727B9D"/>
    <w:rsid w:val="0076362C"/>
    <w:rsid w:val="007C03CA"/>
    <w:rsid w:val="009450BE"/>
    <w:rsid w:val="00AD0FBF"/>
    <w:rsid w:val="00B001C1"/>
    <w:rsid w:val="00B87963"/>
    <w:rsid w:val="00BF1CBB"/>
    <w:rsid w:val="00D32736"/>
    <w:rsid w:val="00D771A4"/>
    <w:rsid w:val="00DF1F0A"/>
    <w:rsid w:val="00ED3FA0"/>
    <w:rsid w:val="00EE5253"/>
    <w:rsid w:val="00F20A1D"/>
    <w:rsid w:val="00F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6F72FB1D"/>
  <w15:chartTrackingRefBased/>
  <w15:docId w15:val="{40ECB49F-091E-457B-8853-533FF2CF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GenericHeader.dot</Template>
  <TotalTime>0</TotalTime>
  <Pages>2</Pages>
  <Words>172</Words>
  <Characters>982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GenericHeader.DOT</vt:lpstr>
    </vt:vector>
  </TitlesOfParts>
  <Company>SLWK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GenericHeader.dot</dc:title>
  <dc:subject/>
  <dc:creator>Lynn Jurrens</dc:creator>
  <cp:keywords/>
  <cp:lastModifiedBy>Jacob Burns</cp:lastModifiedBy>
  <cp:revision>2</cp:revision>
  <cp:lastPrinted>1601-01-01T00:00:00Z</cp:lastPrinted>
  <dcterms:created xsi:type="dcterms:W3CDTF">2024-06-03T23:49:00Z</dcterms:created>
  <dcterms:modified xsi:type="dcterms:W3CDTF">2024-06-03T23:49:00Z</dcterms:modified>
</cp:coreProperties>
</file>