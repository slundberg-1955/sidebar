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71C54" w14:textId="77777777" w:rsidR="002F12D3" w:rsidRPr="00550745" w:rsidRDefault="002F12D3" w:rsidP="002F12D3">
      <w:pPr>
        <w:tabs>
          <w:tab w:val="right" w:pos="9360"/>
        </w:tabs>
        <w:spacing w:line="300" w:lineRule="auto"/>
      </w:pPr>
      <w:r w:rsidRPr="00550745">
        <w:rPr>
          <w:b/>
          <w:bCs/>
          <w:u w:val="single"/>
        </w:rPr>
        <w:t xml:space="preserve">S/N </w:t>
      </w:r>
      <w:r w:rsidRPr="00550745">
        <w:rPr>
          <w:b/>
          <w:u w:val="single"/>
        </w:rPr>
        <w:t>&lt;&lt;</w:t>
      </w:r>
      <w:r w:rsidRPr="00550745">
        <w:rPr>
          <w:b/>
          <w:bCs/>
          <w:u w:val="single"/>
        </w:rPr>
        <w:t>serialNo</w:t>
      </w:r>
      <w:r w:rsidRPr="00550745">
        <w:rPr>
          <w:b/>
          <w:u w:val="single"/>
        </w:rPr>
        <w:t>&gt;&gt;</w:t>
      </w:r>
      <w:r w:rsidRPr="00550745">
        <w:tab/>
      </w:r>
      <w:r w:rsidRPr="00550745">
        <w:rPr>
          <w:b/>
          <w:bCs/>
          <w:u w:val="single"/>
        </w:rPr>
        <w:t>PATENT</w:t>
      </w:r>
    </w:p>
    <w:p w14:paraId="1F167E16" w14:textId="77777777" w:rsidR="002F12D3" w:rsidRPr="00550745" w:rsidRDefault="002F12D3" w:rsidP="002F12D3">
      <w:pPr>
        <w:tabs>
          <w:tab w:val="center" w:pos="4680"/>
        </w:tabs>
        <w:spacing w:line="300" w:lineRule="auto"/>
      </w:pPr>
      <w:r w:rsidRPr="00550745">
        <w:tab/>
      </w:r>
      <w:r w:rsidRPr="00550745">
        <w:rPr>
          <w:b/>
          <w:bCs/>
          <w:u w:val="single"/>
        </w:rPr>
        <w:t>IN THE UNITED STATES PATENT AND TRADEMARK OFFICE</w:t>
      </w:r>
    </w:p>
    <w:p w14:paraId="3CEFD4FB" w14:textId="77777777" w:rsidR="002F12D3" w:rsidRPr="00550745" w:rsidRDefault="00472031" w:rsidP="002F12D3">
      <w:pPr>
        <w:tabs>
          <w:tab w:val="left" w:pos="1440"/>
          <w:tab w:val="left" w:pos="5400"/>
        </w:tabs>
        <w:spacing w:line="300" w:lineRule="auto"/>
      </w:pPr>
      <w:r w:rsidRPr="00472031">
        <w:t>Inventor(s):</w:t>
      </w:r>
      <w:r w:rsidRPr="00472031">
        <w:tab/>
        <w:t>&lt;&lt;inventorEtal&gt;&gt;</w:t>
      </w:r>
      <w:r>
        <w:tab/>
      </w:r>
      <w:r w:rsidR="002F12D3" w:rsidRPr="00550745">
        <w:t>Examiner:  &lt;&lt;examinerName&gt;&gt;</w:t>
      </w:r>
    </w:p>
    <w:p w14:paraId="57CA637E" w14:textId="77777777" w:rsidR="002F12D3" w:rsidRPr="00550745" w:rsidRDefault="002F12D3" w:rsidP="002F12D3">
      <w:pPr>
        <w:tabs>
          <w:tab w:val="left" w:pos="1440"/>
          <w:tab w:val="left" w:pos="5400"/>
        </w:tabs>
        <w:spacing w:line="300" w:lineRule="auto"/>
      </w:pPr>
      <w:r w:rsidRPr="00550745">
        <w:t>Serial No.:</w:t>
      </w:r>
      <w:r w:rsidRPr="00550745">
        <w:tab/>
        <w:t>&lt;&lt;serialNo&gt;&gt;</w:t>
      </w:r>
      <w:r w:rsidRPr="00550745">
        <w:tab/>
        <w:t>Group Art Unit:  &lt;&lt;artUnit&gt;&gt;</w:t>
      </w:r>
    </w:p>
    <w:p w14:paraId="0A57CF77" w14:textId="77777777" w:rsidR="002F12D3" w:rsidRPr="00550745" w:rsidRDefault="002F12D3" w:rsidP="002F12D3">
      <w:pPr>
        <w:tabs>
          <w:tab w:val="left" w:pos="1440"/>
          <w:tab w:val="left" w:pos="5400"/>
        </w:tabs>
        <w:spacing w:line="300" w:lineRule="auto"/>
      </w:pPr>
      <w:r w:rsidRPr="00550745">
        <w:t>Filed:</w:t>
      </w:r>
      <w:r w:rsidRPr="00550745">
        <w:tab/>
        <w:t>&lt;&lt;filedDate&gt;&gt;</w:t>
      </w:r>
      <w:r w:rsidRPr="00550745">
        <w:tab/>
        <w:t>Docket:  &lt;&lt;matterNo&gt;&gt;</w:t>
      </w:r>
    </w:p>
    <w:p w14:paraId="65BEB0EA" w14:textId="77777777" w:rsidR="002F12D3" w:rsidRPr="00550745" w:rsidRDefault="002F12D3" w:rsidP="002F12D3">
      <w:pPr>
        <w:tabs>
          <w:tab w:val="left" w:pos="1440"/>
          <w:tab w:val="left" w:pos="5400"/>
        </w:tabs>
        <w:spacing w:line="300" w:lineRule="auto"/>
      </w:pPr>
      <w:r w:rsidRPr="00550745">
        <w:t>Customer No.: &lt;&lt;custNoCorresp&gt;&gt;</w:t>
      </w:r>
      <w:r w:rsidRPr="00550745">
        <w:tab/>
        <w:t>Confirmation No.: &lt;&lt;confirmNo&gt;&gt;</w:t>
      </w:r>
    </w:p>
    <w:p w14:paraId="5F95F30C" w14:textId="77777777" w:rsidR="002F12D3" w:rsidRPr="00550745" w:rsidRDefault="002F12D3" w:rsidP="002F12D3">
      <w:pPr>
        <w:pBdr>
          <w:bottom w:val="single" w:sz="4" w:space="1" w:color="auto"/>
        </w:pBdr>
        <w:tabs>
          <w:tab w:val="left" w:pos="1440"/>
          <w:tab w:val="left" w:pos="5400"/>
        </w:tabs>
        <w:spacing w:line="300" w:lineRule="auto"/>
        <w:ind w:left="1440" w:hanging="1440"/>
      </w:pPr>
      <w:r w:rsidRPr="00550745">
        <w:t>Title:</w:t>
      </w:r>
      <w:r w:rsidRPr="00550745">
        <w:tab/>
        <w:t>&lt;&lt;title&gt;&gt;</w:t>
      </w:r>
    </w:p>
    <w:p w14:paraId="1699FEBC" w14:textId="77777777" w:rsidR="002F12D3" w:rsidRPr="00550745" w:rsidRDefault="002F12D3" w:rsidP="002F12D3">
      <w:pPr>
        <w:pStyle w:val="Header"/>
        <w:tabs>
          <w:tab w:val="clear" w:pos="4320"/>
          <w:tab w:val="clear" w:pos="8640"/>
        </w:tabs>
      </w:pPr>
    </w:p>
    <w:p w14:paraId="2CCE30F0" w14:textId="77777777" w:rsidR="008B71DF" w:rsidRDefault="008B71DF">
      <w:pPr>
        <w:jc w:val="center"/>
        <w:rPr>
          <w:b/>
          <w:bCs/>
          <w:color w:val="000000"/>
          <w:u w:val="single"/>
        </w:rPr>
      </w:pPr>
      <w:r>
        <w:rPr>
          <w:b/>
          <w:bCs/>
          <w:color w:val="000000"/>
          <w:u w:val="single"/>
        </w:rPr>
        <w:t>RESPONSE TO RESTRICTION REQUIREMENT</w:t>
      </w:r>
    </w:p>
    <w:p w14:paraId="7D383B54" w14:textId="77777777" w:rsidR="008B71DF" w:rsidRDefault="008B71DF" w:rsidP="002F12D3"/>
    <w:p w14:paraId="7149050A" w14:textId="77777777" w:rsidR="008B71DF" w:rsidRDefault="008B71DF" w:rsidP="002F12D3">
      <w:r>
        <w:t>MS Amendment</w:t>
      </w:r>
    </w:p>
    <w:p w14:paraId="195356D5" w14:textId="77777777" w:rsidR="008B71DF" w:rsidRDefault="008B71DF" w:rsidP="002F12D3">
      <w:r>
        <w:t>Commissioner for Patents</w:t>
      </w:r>
    </w:p>
    <w:p w14:paraId="2D36E925" w14:textId="77777777" w:rsidR="008B71DF" w:rsidRDefault="008B71DF" w:rsidP="002F12D3">
      <w:smartTag w:uri="urn:schemas-microsoft-com:office:smarttags" w:element="address">
        <w:smartTag w:uri="urn:schemas-microsoft-com:office:smarttags" w:element="Street">
          <w:r>
            <w:t>P.O. Box</w:t>
          </w:r>
        </w:smartTag>
        <w:r>
          <w:t xml:space="preserve"> 1450</w:t>
        </w:r>
      </w:smartTag>
    </w:p>
    <w:p w14:paraId="2E9AFA06" w14:textId="77777777" w:rsidR="008B71DF" w:rsidRDefault="008B71DF" w:rsidP="002F12D3">
      <w:smartTag w:uri="urn:schemas-microsoft-com:office:smarttags" w:element="place">
        <w:smartTag w:uri="urn:schemas-microsoft-com:office:smarttags" w:element="City">
          <w:r>
            <w:t>Alexandria</w:t>
          </w:r>
        </w:smartTag>
        <w:r>
          <w:t xml:space="preserve">, </w:t>
        </w:r>
        <w:smartTag w:uri="urn:schemas-microsoft-com:office:smarttags" w:element="State">
          <w:r>
            <w:t>VA</w:t>
          </w:r>
        </w:smartTag>
        <w:r>
          <w:t xml:space="preserve"> </w:t>
        </w:r>
        <w:smartTag w:uri="urn:schemas-microsoft-com:office:smarttags" w:element="PostalCode">
          <w:r>
            <w:t>22313-1450</w:t>
          </w:r>
        </w:smartTag>
      </w:smartTag>
    </w:p>
    <w:p w14:paraId="0A7679E5" w14:textId="77777777" w:rsidR="008B71DF" w:rsidRDefault="008B71DF" w:rsidP="002F12D3"/>
    <w:p w14:paraId="7E2F0521" w14:textId="77777777" w:rsidR="008B71DF" w:rsidRDefault="008B71DF">
      <w:pPr>
        <w:spacing w:line="360" w:lineRule="auto"/>
        <w:ind w:firstLine="720"/>
        <w:rPr>
          <w:color w:val="000000"/>
        </w:rPr>
      </w:pPr>
      <w:r>
        <w:rPr>
          <w:color w:val="000000"/>
        </w:rPr>
        <w:t xml:space="preserve">In response to the Restriction Requirement mailed </w:t>
      </w:r>
      <w:r w:rsidR="007F7EA6">
        <w:rPr>
          <w:color w:val="000000"/>
        </w:rPr>
        <w:t>&lt;&lt;rerrDate&gt;&gt;</w:t>
      </w:r>
      <w:r>
        <w:rPr>
          <w:color w:val="000000"/>
        </w:rPr>
        <w:t xml:space="preserve">, </w:t>
      </w:r>
      <w:r w:rsidR="009400D6">
        <w:t>&lt;&lt;properApplicant&gt;&gt;</w:t>
      </w:r>
      <w:r>
        <w:rPr>
          <w:color w:val="000000"/>
        </w:rPr>
        <w:t xml:space="preserve"> </w:t>
      </w:r>
      <w:r w:rsidR="009400D6">
        <w:rPr>
          <w:color w:val="000000"/>
        </w:rPr>
        <w:t>&lt;&lt;submitText&gt;&gt;</w:t>
      </w:r>
      <w:r>
        <w:rPr>
          <w:color w:val="000000"/>
        </w:rPr>
        <w:t xml:space="preserve"> the following.</w:t>
      </w:r>
    </w:p>
    <w:p w14:paraId="6CE4B301" w14:textId="77777777" w:rsidR="008B71DF" w:rsidRDefault="008B71DF">
      <w:pPr>
        <w:spacing w:line="360" w:lineRule="auto"/>
        <w:ind w:firstLine="720"/>
        <w:rPr>
          <w:color w:val="000000"/>
        </w:rPr>
      </w:pPr>
      <w:r>
        <w:rPr>
          <w:color w:val="000000"/>
        </w:rPr>
        <w:t xml:space="preserve">This response is accompanied by a Petition, as well as the appropriate fee, to obtain a ___-month extension of the period for responding to the Restriction Requirement, thereby moving the deadline for response from ______ to ______. </w:t>
      </w:r>
    </w:p>
    <w:p w14:paraId="1CB41C7C" w14:textId="77777777" w:rsidR="00704861" w:rsidRDefault="008B71DF">
      <w:pPr>
        <w:spacing w:line="360" w:lineRule="auto"/>
        <w:jc w:val="center"/>
      </w:pPr>
      <w:r w:rsidRPr="002F12D3">
        <w:br w:type="page"/>
      </w:r>
    </w:p>
    <w:p w14:paraId="44B582E9" w14:textId="77777777" w:rsidR="00A66E6D" w:rsidRDefault="00A66E6D" w:rsidP="00A66E6D">
      <w:pPr>
        <w:spacing w:line="360" w:lineRule="auto"/>
        <w:jc w:val="center"/>
        <w:rPr>
          <w:b/>
          <w:bCs/>
          <w:u w:val="single"/>
        </w:rPr>
      </w:pPr>
      <w:r>
        <w:rPr>
          <w:b/>
          <w:bCs/>
          <w:u w:val="single"/>
        </w:rPr>
        <w:t>IN THE DRAWINGS</w:t>
      </w:r>
    </w:p>
    <w:p w14:paraId="026BF186" w14:textId="77777777" w:rsidR="00A66E6D" w:rsidRDefault="00A66E6D" w:rsidP="00A66E6D">
      <w:pPr>
        <w:spacing w:line="360" w:lineRule="auto"/>
        <w:ind w:firstLine="720"/>
      </w:pPr>
      <w:r>
        <w:rPr>
          <w:noProof/>
        </w:rPr>
        <w:t xml:space="preserve">Corrected drawings are supplied herewith.  </w:t>
      </w:r>
      <w:r>
        <w:t xml:space="preserve">Enclosed is a complete set of drawings marked "Replacement Sheet" and showing the following amendment(s) to Figure ___. </w:t>
      </w:r>
    </w:p>
    <w:p w14:paraId="021D6319" w14:textId="77777777" w:rsidR="00A66E6D" w:rsidRDefault="00A66E6D" w:rsidP="00A66E6D">
      <w:pPr>
        <w:ind w:firstLine="720"/>
        <w:rPr>
          <w:b/>
        </w:rPr>
      </w:pPr>
      <w:r>
        <w:rPr>
          <w:b/>
        </w:rPr>
        <w:t>[ATTORNEY:  describe amendment(s) to figure(s)]</w:t>
      </w:r>
    </w:p>
    <w:p w14:paraId="3C6F5927" w14:textId="77777777" w:rsidR="00A66E6D" w:rsidRDefault="00A66E6D" w:rsidP="00A66E6D">
      <w:pPr>
        <w:ind w:firstLine="720"/>
        <w:rPr>
          <w:b/>
        </w:rPr>
      </w:pPr>
    </w:p>
    <w:p w14:paraId="16BBF7F2" w14:textId="77777777" w:rsidR="00A66E6D" w:rsidRDefault="00A66E6D" w:rsidP="00A66E6D">
      <w:pPr>
        <w:spacing w:line="360" w:lineRule="auto"/>
        <w:ind w:firstLine="720"/>
        <w:rPr>
          <w:b/>
          <w:bCs/>
          <w:u w:val="single"/>
        </w:rPr>
      </w:pPr>
      <w:r>
        <w:rPr>
          <w:b/>
        </w:rPr>
        <w:t>[PARALEGAL: If the Restriction Requirement requires (1) new formalized drawings; or (2) extensive drawing changes, where the Restriction Requirement states that "the corrected drawings are required in reply to the Restriction Requirement to avoid abandonment of the application. The requirement for corrected drawings will not be held in abeyance," then new formalized drawings are required.  After preparing the response shell, the paralegal should send the drawings to the draftsperson.  If extensive drawing changes are needed, the paralegal should send an email to the attorney to call that fact to their attention.]</w:t>
      </w:r>
    </w:p>
    <w:p w14:paraId="4423B563" w14:textId="77777777" w:rsidR="00A66E6D" w:rsidRDefault="00A66E6D" w:rsidP="00704861">
      <w:pPr>
        <w:spacing w:line="360" w:lineRule="auto"/>
        <w:jc w:val="center"/>
        <w:rPr>
          <w:b/>
          <w:bCs/>
          <w:u w:val="single"/>
        </w:rPr>
      </w:pPr>
      <w:r>
        <w:rPr>
          <w:b/>
          <w:bCs/>
          <w:u w:val="single"/>
        </w:rPr>
        <w:br w:type="page"/>
      </w:r>
    </w:p>
    <w:p w14:paraId="28F272D4" w14:textId="77777777" w:rsidR="00704861" w:rsidRPr="00003F2C" w:rsidRDefault="00704861" w:rsidP="00704861">
      <w:pPr>
        <w:spacing w:line="360" w:lineRule="auto"/>
        <w:jc w:val="center"/>
      </w:pPr>
      <w:r w:rsidRPr="00003F2C">
        <w:rPr>
          <w:b/>
          <w:bCs/>
          <w:u w:val="single"/>
        </w:rPr>
        <w:t>IN THE TITLE</w:t>
      </w:r>
    </w:p>
    <w:p w14:paraId="782BFD03" w14:textId="77777777" w:rsidR="00704861" w:rsidRPr="00003F2C" w:rsidRDefault="00704861" w:rsidP="00704861">
      <w:pPr>
        <w:spacing w:line="360" w:lineRule="auto"/>
        <w:ind w:firstLine="720"/>
      </w:pPr>
      <w:r w:rsidRPr="00003F2C">
        <w:t>Please amend the title as follows:</w:t>
      </w:r>
    </w:p>
    <w:p w14:paraId="4A965FAA" w14:textId="77777777" w:rsidR="00704861" w:rsidRPr="00003F2C" w:rsidRDefault="00704861" w:rsidP="00704861">
      <w:pPr>
        <w:spacing w:line="360" w:lineRule="auto"/>
        <w:rPr>
          <w:b/>
        </w:rPr>
      </w:pPr>
      <w:r w:rsidRPr="00003F2C">
        <w:tab/>
      </w:r>
      <w:r w:rsidRPr="00003F2C">
        <w:rPr>
          <w:b/>
        </w:rPr>
        <w:t>&lt;&lt;title&gt;&gt;</w:t>
      </w:r>
    </w:p>
    <w:p w14:paraId="05E0D51A" w14:textId="77777777" w:rsidR="00704861" w:rsidRDefault="00704861">
      <w:pPr>
        <w:spacing w:line="360" w:lineRule="auto"/>
        <w:jc w:val="center"/>
      </w:pPr>
      <w:r>
        <w:br w:type="page"/>
      </w:r>
    </w:p>
    <w:p w14:paraId="1D5BFFD8" w14:textId="77777777" w:rsidR="00704861" w:rsidRPr="00003F2C" w:rsidRDefault="00704861" w:rsidP="00704861">
      <w:pPr>
        <w:spacing w:line="360" w:lineRule="auto"/>
        <w:jc w:val="center"/>
        <w:rPr>
          <w:b/>
          <w:u w:val="single"/>
        </w:rPr>
      </w:pPr>
      <w:r w:rsidRPr="00003F2C">
        <w:rPr>
          <w:b/>
          <w:u w:val="single"/>
        </w:rPr>
        <w:t>IN THE ABSTRACT OF THE DISCLOSURE</w:t>
      </w:r>
    </w:p>
    <w:p w14:paraId="6D72BA30" w14:textId="77777777" w:rsidR="00704861" w:rsidRPr="00003F2C" w:rsidRDefault="00704861" w:rsidP="00704861">
      <w:pPr>
        <w:spacing w:line="360" w:lineRule="auto"/>
        <w:ind w:firstLine="720"/>
      </w:pPr>
      <w:r w:rsidRPr="00003F2C">
        <w:t>Please amend the Abstract as follows:</w:t>
      </w:r>
    </w:p>
    <w:p w14:paraId="655DB088" w14:textId="77777777" w:rsidR="00704861" w:rsidRPr="00003F2C" w:rsidRDefault="00704861" w:rsidP="00704861">
      <w:pPr>
        <w:spacing w:line="360" w:lineRule="auto"/>
        <w:ind w:firstLine="720"/>
        <w:rPr>
          <w:u w:val="single"/>
        </w:rPr>
      </w:pPr>
      <w:r w:rsidRPr="00003F2C">
        <w:rPr>
          <w:b/>
          <w:bCs/>
        </w:rPr>
        <w:t>[PARALEGAL: insert entire Abstract here for attorney to amend</w:t>
      </w:r>
      <w:r>
        <w:rPr>
          <w:b/>
          <w:bCs/>
        </w:rPr>
        <w:t xml:space="preserve"> if needed</w:t>
      </w:r>
      <w:r w:rsidRPr="00003F2C">
        <w:rPr>
          <w:b/>
          <w:bCs/>
        </w:rPr>
        <w:t>]</w:t>
      </w:r>
    </w:p>
    <w:p w14:paraId="564A3D3A" w14:textId="77777777" w:rsidR="00704861" w:rsidRDefault="00704861">
      <w:pPr>
        <w:spacing w:line="360" w:lineRule="auto"/>
        <w:jc w:val="center"/>
      </w:pPr>
      <w:r>
        <w:br w:type="page"/>
      </w:r>
    </w:p>
    <w:p w14:paraId="791BC284" w14:textId="77777777" w:rsidR="00704861" w:rsidRPr="00003F2C" w:rsidRDefault="00704861" w:rsidP="00704861">
      <w:pPr>
        <w:spacing w:line="360" w:lineRule="auto"/>
        <w:jc w:val="center"/>
        <w:rPr>
          <w:b/>
          <w:u w:val="single"/>
        </w:rPr>
      </w:pPr>
      <w:r w:rsidRPr="00003F2C">
        <w:rPr>
          <w:b/>
          <w:u w:val="single"/>
        </w:rPr>
        <w:t>IN THE SPECIFICATION</w:t>
      </w:r>
    </w:p>
    <w:p w14:paraId="39024A19" w14:textId="77777777" w:rsidR="00704861" w:rsidRPr="00003F2C" w:rsidRDefault="00704861" w:rsidP="00704861">
      <w:pPr>
        <w:pStyle w:val="BodyTextIndent"/>
      </w:pPr>
      <w:r w:rsidRPr="00003F2C">
        <w:t>Please amend the specification as follows:</w:t>
      </w:r>
    </w:p>
    <w:p w14:paraId="27E17C92" w14:textId="77777777" w:rsidR="00704861" w:rsidRDefault="00704861" w:rsidP="00704861">
      <w:pPr>
        <w:spacing w:line="360" w:lineRule="auto"/>
        <w:jc w:val="center"/>
      </w:pPr>
      <w:r w:rsidRPr="00003F2C">
        <w:rPr>
          <w:b/>
          <w:bCs/>
        </w:rPr>
        <w:t>[PARALEGAL: insert entire paragraph(s) here for attorney to amend.  Make sure to identify them, i.e., "The paragraph beginning at page X, line Y is amended as follows:"]</w:t>
      </w:r>
      <w:r>
        <w:br w:type="page"/>
      </w:r>
    </w:p>
    <w:p w14:paraId="1074BE90" w14:textId="77777777" w:rsidR="008B71DF" w:rsidRDefault="008B71DF">
      <w:pPr>
        <w:spacing w:line="360" w:lineRule="auto"/>
        <w:jc w:val="center"/>
        <w:rPr>
          <w:b/>
          <w:color w:val="000000"/>
          <w:u w:val="single"/>
        </w:rPr>
      </w:pPr>
      <w:r>
        <w:rPr>
          <w:b/>
          <w:color w:val="000000"/>
          <w:u w:val="single"/>
        </w:rPr>
        <w:t>IN THE CLAIMS</w:t>
      </w:r>
    </w:p>
    <w:p w14:paraId="69BF65C3" w14:textId="77777777" w:rsidR="008B71DF" w:rsidRPr="002F12D3" w:rsidRDefault="008B71DF">
      <w:pPr>
        <w:spacing w:line="360" w:lineRule="auto"/>
        <w:jc w:val="both"/>
      </w:pPr>
      <w:r>
        <w:rPr>
          <w:b/>
          <w:color w:val="000000"/>
        </w:rPr>
        <w:t>[PARALEGAL – INSERT ALL CLAIMS]</w:t>
      </w:r>
    </w:p>
    <w:p w14:paraId="6EAFE6AB" w14:textId="77777777" w:rsidR="008B71DF" w:rsidRDefault="008B71DF">
      <w:pPr>
        <w:spacing w:line="360" w:lineRule="auto"/>
        <w:jc w:val="both"/>
        <w:rPr>
          <w:color w:val="000000"/>
        </w:rPr>
      </w:pPr>
    </w:p>
    <w:p w14:paraId="6D311F7C" w14:textId="77777777" w:rsidR="008B71DF" w:rsidRDefault="008B71DF">
      <w:pPr>
        <w:spacing w:line="360" w:lineRule="auto"/>
        <w:jc w:val="center"/>
        <w:rPr>
          <w:b/>
          <w:color w:val="000000"/>
          <w:u w:val="single"/>
        </w:rPr>
      </w:pPr>
      <w:r w:rsidRPr="002F12D3">
        <w:br w:type="page"/>
      </w:r>
      <w:r>
        <w:rPr>
          <w:b/>
          <w:color w:val="000000"/>
          <w:u w:val="single"/>
        </w:rPr>
        <w:t>REMARKS</w:t>
      </w:r>
    </w:p>
    <w:p w14:paraId="1091D182" w14:textId="77777777" w:rsidR="008B71DF" w:rsidRDefault="008B71DF">
      <w:pPr>
        <w:spacing w:line="360" w:lineRule="auto"/>
        <w:ind w:firstLine="720"/>
        <w:rPr>
          <w:color w:val="000000"/>
        </w:rPr>
      </w:pPr>
      <w:r>
        <w:rPr>
          <w:color w:val="000000"/>
        </w:rPr>
        <w:t xml:space="preserve">In the Restriction Requirement mailed </w:t>
      </w:r>
      <w:r w:rsidR="007F7EA6">
        <w:rPr>
          <w:color w:val="000000"/>
        </w:rPr>
        <w:t>&lt;&lt;rerrDate&gt;&gt;</w:t>
      </w:r>
      <w:r>
        <w:rPr>
          <w:color w:val="000000"/>
        </w:rPr>
        <w:t>, the Examiner has restricted the claims to one of the following inventions under 35 U.S.C. 121:</w:t>
      </w:r>
    </w:p>
    <w:p w14:paraId="451F2CA3" w14:textId="77777777" w:rsidR="008B71DF" w:rsidRDefault="008B71DF" w:rsidP="002F12D3">
      <w:pPr>
        <w:spacing w:line="360" w:lineRule="auto"/>
        <w:rPr>
          <w:color w:val="000000"/>
        </w:rPr>
      </w:pPr>
    </w:p>
    <w:p w14:paraId="58003CD5" w14:textId="77777777" w:rsidR="008B71DF" w:rsidRDefault="008B71DF" w:rsidP="002F12D3">
      <w:pPr>
        <w:pStyle w:val="Heading2"/>
        <w:keepNext w:val="0"/>
      </w:pPr>
      <w:r>
        <w:t>Claims ________, drawn to</w:t>
      </w:r>
    </w:p>
    <w:p w14:paraId="1C2AAC7F" w14:textId="77777777" w:rsidR="00DA2ACC" w:rsidRDefault="00DA2ACC" w:rsidP="00DA2ACC">
      <w:pPr>
        <w:pStyle w:val="Heading2"/>
        <w:keepNext w:val="0"/>
      </w:pPr>
      <w:r>
        <w:t>Claims ________, drawn to</w:t>
      </w:r>
    </w:p>
    <w:p w14:paraId="2C2833F1" w14:textId="77777777" w:rsidR="00DA2ACC" w:rsidRDefault="00DA2ACC" w:rsidP="00DA2ACC">
      <w:pPr>
        <w:pStyle w:val="Heading2"/>
        <w:keepNext w:val="0"/>
      </w:pPr>
      <w:r>
        <w:t>Claims ________, drawn to</w:t>
      </w:r>
    </w:p>
    <w:p w14:paraId="1D5D7A0C" w14:textId="77777777" w:rsidR="008B71DF" w:rsidRDefault="008B71DF" w:rsidP="002F12D3">
      <w:pPr>
        <w:spacing w:line="360" w:lineRule="auto"/>
        <w:rPr>
          <w:color w:val="000000"/>
          <w:u w:val="single"/>
        </w:rPr>
      </w:pPr>
    </w:p>
    <w:p w14:paraId="261FDB81" w14:textId="77777777" w:rsidR="008B71DF" w:rsidRPr="002F12D3" w:rsidRDefault="009400D6" w:rsidP="007A1B16">
      <w:pPr>
        <w:spacing w:line="360" w:lineRule="auto"/>
        <w:ind w:firstLine="720"/>
      </w:pPr>
      <w:r>
        <w:t>&lt;&lt;properApplicant&gt;&gt; &lt;&lt;electText&gt;&gt;</w:t>
      </w:r>
      <w:r w:rsidR="008B71DF" w:rsidRPr="002F12D3">
        <w:t xml:space="preserve">, </w:t>
      </w:r>
      <w:r w:rsidR="008B71DF">
        <w:rPr>
          <w:b/>
          <w:color w:val="000000"/>
        </w:rPr>
        <w:t>[WITH/WITHOUT]</w:t>
      </w:r>
      <w:r w:rsidR="008B71DF" w:rsidRPr="002F12D3">
        <w:t xml:space="preserve"> traverse, Group __, claims _______. </w:t>
      </w:r>
      <w:r>
        <w:t>&lt;&lt;properApplicant&gt;&gt;</w:t>
      </w:r>
      <w:r w:rsidR="008B71DF" w:rsidRPr="002F12D3">
        <w:t xml:space="preserve"> respectfully </w:t>
      </w:r>
      <w:r>
        <w:t>&lt;&lt;cancelText&gt;&gt;</w:t>
      </w:r>
      <w:r w:rsidR="008B71DF" w:rsidRPr="002F12D3">
        <w:t xml:space="preserve"> claims ____ (Group ____) without prejudice or disclaimer, and reserves the right to reintroduce them in one or more Divisional applications at a later date.</w:t>
      </w:r>
    </w:p>
    <w:p w14:paraId="2F349FBB" w14:textId="77777777" w:rsidR="008B71DF" w:rsidRDefault="008B71DF">
      <w:pPr>
        <w:spacing w:line="360" w:lineRule="auto"/>
        <w:ind w:firstLine="360"/>
        <w:jc w:val="center"/>
        <w:rPr>
          <w:color w:val="000000"/>
        </w:rPr>
      </w:pPr>
    </w:p>
    <w:p w14:paraId="10E0A7CC" w14:textId="77777777" w:rsidR="008B71DF" w:rsidRDefault="008B71DF">
      <w:pPr>
        <w:spacing w:line="360" w:lineRule="auto"/>
        <w:jc w:val="center"/>
        <w:rPr>
          <w:b/>
          <w:color w:val="000000"/>
          <w:u w:val="single"/>
        </w:rPr>
      </w:pPr>
      <w:r w:rsidRPr="002F12D3">
        <w:br w:type="page"/>
      </w:r>
      <w:r>
        <w:rPr>
          <w:b/>
          <w:iCs/>
          <w:color w:val="000000"/>
          <w:u w:val="single"/>
        </w:rPr>
        <w:t>CONCLUSION</w:t>
      </w:r>
    </w:p>
    <w:p w14:paraId="1591EEF1" w14:textId="77777777" w:rsidR="008B71DF" w:rsidRPr="002F12D3" w:rsidRDefault="009400D6">
      <w:pPr>
        <w:spacing w:line="360" w:lineRule="auto"/>
        <w:ind w:firstLine="720"/>
      </w:pPr>
      <w:r>
        <w:t xml:space="preserve">&lt;&lt;properApplicant&gt;&gt; </w:t>
      </w:r>
      <w:r w:rsidR="00D04CFA">
        <w:rPr>
          <w:szCs w:val="20"/>
        </w:rPr>
        <w:t>respectfully &lt;&lt;submitText&gt;&gt;</w:t>
      </w:r>
      <w:r w:rsidR="008B71DF">
        <w:rPr>
          <w:szCs w:val="20"/>
        </w:rPr>
        <w:t xml:space="preserve"> that the claims are in condition for </w:t>
      </w:r>
      <w:r w:rsidR="008B71DF" w:rsidRPr="002F12D3">
        <w:t xml:space="preserve">allowance, and notification to that effect is earnestly requested.  The Examiner is invited to telephone </w:t>
      </w:r>
      <w:r>
        <w:t>&lt;&lt;properPossessiveApplicant&gt;&gt;</w:t>
      </w:r>
      <w:r w:rsidR="008B71DF" w:rsidRPr="002F12D3">
        <w:t xml:space="preserve"> attorney at </w:t>
      </w:r>
      <w:r w:rsidR="002F12D3">
        <w:t>&lt;&lt;SAPhone&gt;&gt;</w:t>
      </w:r>
      <w:r w:rsidR="008B71DF" w:rsidRPr="002F12D3">
        <w:t xml:space="preserve"> to facilitate prosecution of this application.</w:t>
      </w:r>
    </w:p>
    <w:p w14:paraId="1A883F03" w14:textId="77777777" w:rsidR="008B71DF" w:rsidRDefault="008B71DF">
      <w:pPr>
        <w:tabs>
          <w:tab w:val="center" w:pos="4680"/>
        </w:tabs>
        <w:spacing w:line="360" w:lineRule="auto"/>
        <w:ind w:firstLine="720"/>
        <w:rPr>
          <w:color w:val="000000"/>
        </w:rPr>
      </w:pPr>
      <w:r>
        <w:rPr>
          <w:color w:val="000000"/>
        </w:rPr>
        <w:t xml:space="preserve">If necessary, please charge any additional fees or credit overpayment to Deposit Account No. </w:t>
      </w:r>
      <w:r w:rsidR="002F12D3">
        <w:rPr>
          <w:color w:val="000000"/>
        </w:rPr>
        <w:t>&lt;&lt;depAcc</w:t>
      </w:r>
      <w:r w:rsidR="00DA2ACC">
        <w:rPr>
          <w:color w:val="000000"/>
        </w:rPr>
        <w:t>oun</w:t>
      </w:r>
      <w:r w:rsidR="002F12D3">
        <w:rPr>
          <w:color w:val="000000"/>
        </w:rPr>
        <w:t>t&gt;&gt;</w:t>
      </w:r>
      <w:r>
        <w:rPr>
          <w:color w:val="000000"/>
        </w:rPr>
        <w:t>.</w:t>
      </w:r>
    </w:p>
    <w:p w14:paraId="77E6170D" w14:textId="77777777" w:rsidR="002F12D3" w:rsidRDefault="002F12D3" w:rsidP="002F12D3">
      <w:pPr>
        <w:ind w:firstLine="3600"/>
        <w:rPr>
          <w:color w:val="000000"/>
        </w:rPr>
      </w:pPr>
    </w:p>
    <w:p w14:paraId="510F3A11" w14:textId="77777777" w:rsidR="002F12D3" w:rsidRPr="00C83EB6" w:rsidRDefault="002F12D3" w:rsidP="002F12D3">
      <w:pPr>
        <w:ind w:left="2880" w:firstLine="720"/>
      </w:pPr>
      <w:r w:rsidRPr="00C83EB6">
        <w:t>Respectfully submitted,</w:t>
      </w:r>
    </w:p>
    <w:p w14:paraId="50339131" w14:textId="77777777" w:rsidR="002F12D3" w:rsidRPr="00C83EB6" w:rsidRDefault="002F12D3" w:rsidP="002F12D3"/>
    <w:p w14:paraId="6555D7AB" w14:textId="77777777" w:rsidR="002F12D3" w:rsidRPr="00C83EB6" w:rsidRDefault="002F12D3" w:rsidP="002F12D3">
      <w:pPr>
        <w:ind w:firstLine="3600"/>
      </w:pPr>
      <w:r w:rsidRPr="00C83EB6">
        <w:rPr>
          <w:sz w:val="22"/>
          <w:szCs w:val="22"/>
        </w:rPr>
        <w:t>SCHWEGMAN, LUNDBERG</w:t>
      </w:r>
      <w:r>
        <w:rPr>
          <w:sz w:val="22"/>
          <w:szCs w:val="22"/>
        </w:rPr>
        <w:t xml:space="preserve"> &amp;</w:t>
      </w:r>
      <w:r w:rsidRPr="00C83EB6">
        <w:rPr>
          <w:sz w:val="22"/>
          <w:szCs w:val="22"/>
        </w:rPr>
        <w:t xml:space="preserve"> WOESSNER, P.A.</w:t>
      </w:r>
    </w:p>
    <w:p w14:paraId="293FB747" w14:textId="77777777" w:rsidR="002F12D3" w:rsidRPr="00C83EB6" w:rsidRDefault="002F12D3" w:rsidP="002F12D3">
      <w:pPr>
        <w:ind w:firstLine="3600"/>
      </w:pPr>
      <w:smartTag w:uri="urn:schemas-microsoft-com:office:smarttags" w:element="address">
        <w:smartTag w:uri="urn:schemas-microsoft-com:office:smarttags" w:element="Street">
          <w:r w:rsidRPr="00C83EB6">
            <w:t>P.O. Box</w:t>
          </w:r>
        </w:smartTag>
        <w:r w:rsidRPr="00C83EB6">
          <w:t xml:space="preserve"> 2938</w:t>
        </w:r>
      </w:smartTag>
    </w:p>
    <w:p w14:paraId="0C66F7D0" w14:textId="77777777" w:rsidR="002F12D3" w:rsidRPr="00C83EB6" w:rsidRDefault="002F12D3" w:rsidP="002F12D3">
      <w:pPr>
        <w:ind w:firstLine="3600"/>
      </w:pPr>
      <w:smartTag w:uri="urn:schemas-microsoft-com:office:smarttags" w:element="place">
        <w:smartTag w:uri="urn:schemas-microsoft-com:office:smarttags" w:element="City">
          <w:r w:rsidRPr="00C83EB6">
            <w:t>Minneapolis</w:t>
          </w:r>
        </w:smartTag>
        <w:r w:rsidRPr="00C83EB6">
          <w:t xml:space="preserve">, </w:t>
        </w:r>
        <w:smartTag w:uri="urn:schemas-microsoft-com:office:smarttags" w:element="State">
          <w:r w:rsidRPr="00C83EB6">
            <w:t>MN</w:t>
          </w:r>
        </w:smartTag>
        <w:r w:rsidRPr="00C83EB6">
          <w:t xml:space="preserve">  </w:t>
        </w:r>
        <w:smartTag w:uri="urn:schemas-microsoft-com:office:smarttags" w:element="PostalCode">
          <w:r w:rsidRPr="00C83EB6">
            <w:t>55402</w:t>
          </w:r>
        </w:smartTag>
      </w:smartTag>
    </w:p>
    <w:p w14:paraId="653D91F2" w14:textId="77777777" w:rsidR="002F12D3" w:rsidRPr="008D356B" w:rsidRDefault="002F12D3" w:rsidP="002F12D3">
      <w:pPr>
        <w:ind w:firstLine="3600"/>
      </w:pPr>
      <w:r>
        <w:t>&lt;&lt;SAPhone&gt;&gt;</w:t>
      </w:r>
    </w:p>
    <w:p w14:paraId="0614D147" w14:textId="77777777" w:rsidR="002F12D3" w:rsidRDefault="002F12D3" w:rsidP="002F12D3">
      <w:pPr>
        <w:pStyle w:val="Header"/>
        <w:tabs>
          <w:tab w:val="clear" w:pos="4320"/>
          <w:tab w:val="clear" w:pos="8640"/>
          <w:tab w:val="center" w:pos="3715"/>
          <w:tab w:val="right" w:pos="9245"/>
        </w:tabs>
      </w:pPr>
    </w:p>
    <w:p w14:paraId="67AD3488" w14:textId="77777777" w:rsidR="002F12D3" w:rsidRDefault="00B50039" w:rsidP="002F12D3">
      <w:pPr>
        <w:pStyle w:val="Header"/>
      </w:pPr>
      <w:r>
        <w:t xml:space="preserve">          </w:t>
      </w:r>
      <w:r w:rsidRPr="005122AA">
        <w:t>&lt;&lt;signatureDate&gt;&gt;</w:t>
      </w:r>
      <w:r>
        <w:tab/>
      </w:r>
      <w:r w:rsidR="00D937A9">
        <w:t xml:space="preserve">                 </w:t>
      </w:r>
      <w:r w:rsidR="000566AF">
        <w:t xml:space="preserve">           </w:t>
      </w:r>
      <w:r w:rsidRPr="005122AA">
        <w:t>&lt;&lt;echoSignature&gt;&gt;</w:t>
      </w:r>
    </w:p>
    <w:p w14:paraId="7AC537E5" w14:textId="77777777" w:rsidR="002F12D3" w:rsidRPr="00C83EB6" w:rsidRDefault="002F12D3" w:rsidP="002F12D3">
      <w:pPr>
        <w:tabs>
          <w:tab w:val="left" w:pos="3600"/>
        </w:tabs>
      </w:pPr>
      <w:r w:rsidRPr="00C83EB6">
        <w:t>Date ___________________________  By  __________________________________________</w:t>
      </w:r>
    </w:p>
    <w:p w14:paraId="7AFE3B02" w14:textId="77777777" w:rsidR="002F12D3" w:rsidRDefault="002F12D3" w:rsidP="002F12D3">
      <w:pPr>
        <w:tabs>
          <w:tab w:val="left" w:pos="4320"/>
        </w:tabs>
      </w:pPr>
      <w:r>
        <w:tab/>
        <w:t>&lt;&lt;SAName&gt;&gt;</w:t>
      </w:r>
    </w:p>
    <w:p w14:paraId="062AAE72" w14:textId="77777777" w:rsidR="002F12D3" w:rsidRPr="00827067" w:rsidRDefault="002F12D3" w:rsidP="00934AF6">
      <w:pPr>
        <w:tabs>
          <w:tab w:val="left" w:pos="4320"/>
        </w:tabs>
        <w:rPr>
          <w:sz w:val="18"/>
          <w:szCs w:val="18"/>
        </w:rPr>
      </w:pPr>
      <w:r>
        <w:tab/>
      </w:r>
      <w:r w:rsidRPr="00C83EB6">
        <w:t xml:space="preserve">Reg. No. </w:t>
      </w:r>
      <w:r>
        <w:t>&lt;&lt;SARegNo&gt;&gt;</w:t>
      </w:r>
    </w:p>
    <w:p w14:paraId="2E73027D" w14:textId="77777777" w:rsidR="008B71DF" w:rsidRDefault="008B71DF" w:rsidP="002F12D3"/>
    <w:sectPr w:rsidR="008B71DF">
      <w:headerReference w:type="default" r:id="rId8"/>
      <w:endnotePr>
        <w:numFmt w:val="decimal"/>
      </w:endnotePr>
      <w:type w:val="continuous"/>
      <w:pgSz w:w="12240" w:h="15840" w:code="1"/>
      <w:pgMar w:top="1080" w:right="1440" w:bottom="1080" w:left="1440" w:header="1080" w:footer="1080" w:gutter="0"/>
      <w:cols w:space="720"/>
      <w:noEndnote/>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5F536" w14:textId="77777777" w:rsidR="006757C0" w:rsidRDefault="006757C0">
      <w:r>
        <w:separator/>
      </w:r>
    </w:p>
  </w:endnote>
  <w:endnote w:type="continuationSeparator" w:id="0">
    <w:p w14:paraId="7399FB78" w14:textId="77777777" w:rsidR="006757C0" w:rsidRDefault="00675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3C4C" w14:textId="77777777" w:rsidR="006757C0" w:rsidRDefault="006757C0">
      <w:r>
        <w:separator/>
      </w:r>
    </w:p>
  </w:footnote>
  <w:footnote w:type="continuationSeparator" w:id="0">
    <w:p w14:paraId="79C95FC8" w14:textId="77777777" w:rsidR="006757C0" w:rsidRDefault="00675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0E72B" w14:textId="77777777" w:rsidR="00D04CFA" w:rsidRDefault="00D04CFA">
    <w:pPr>
      <w:tabs>
        <w:tab w:val="right" w:pos="9360"/>
      </w:tabs>
      <w:jc w:val="both"/>
      <w:rPr>
        <w:color w:val="000000"/>
        <w:sz w:val="16"/>
        <w:szCs w:val="16"/>
      </w:rPr>
    </w:pPr>
    <w:r>
      <w:rPr>
        <w:b/>
        <w:bCs/>
        <w:sz w:val="16"/>
        <w:szCs w:val="20"/>
      </w:rPr>
      <w:t>RESPONSE TO RESTRICTION REQUIREMENT</w:t>
    </w:r>
    <w:r>
      <w:rPr>
        <w:b/>
        <w:bCs/>
        <w:color w:val="000000"/>
        <w:sz w:val="16"/>
        <w:szCs w:val="16"/>
      </w:rPr>
      <w:tab/>
      <w:t xml:space="preserve">Page </w:t>
    </w:r>
    <w:r>
      <w:rPr>
        <w:b/>
        <w:bCs/>
        <w:color w:val="000000"/>
        <w:sz w:val="16"/>
        <w:szCs w:val="16"/>
      </w:rPr>
      <w:fldChar w:fldCharType="begin"/>
    </w:r>
    <w:r>
      <w:rPr>
        <w:b/>
        <w:bCs/>
        <w:color w:val="000000"/>
        <w:sz w:val="16"/>
        <w:szCs w:val="16"/>
      </w:rPr>
      <w:instrText xml:space="preserve">PAGE </w:instrText>
    </w:r>
    <w:r>
      <w:rPr>
        <w:b/>
        <w:bCs/>
        <w:color w:val="000000"/>
        <w:sz w:val="16"/>
        <w:szCs w:val="16"/>
      </w:rPr>
      <w:fldChar w:fldCharType="separate"/>
    </w:r>
    <w:r w:rsidR="00472031">
      <w:rPr>
        <w:b/>
        <w:bCs/>
        <w:noProof/>
        <w:color w:val="000000"/>
        <w:sz w:val="16"/>
        <w:szCs w:val="16"/>
      </w:rPr>
      <w:t>8</w:t>
    </w:r>
    <w:r>
      <w:rPr>
        <w:b/>
        <w:bCs/>
        <w:color w:val="000000"/>
        <w:sz w:val="16"/>
        <w:szCs w:val="16"/>
      </w:rPr>
      <w:fldChar w:fldCharType="end"/>
    </w:r>
  </w:p>
  <w:p w14:paraId="14B134F7" w14:textId="77777777" w:rsidR="00D04CFA" w:rsidRPr="00C74B3C" w:rsidRDefault="00D04CFA" w:rsidP="002F12D3">
    <w:pPr>
      <w:pBdr>
        <w:bottom w:val="single" w:sz="4" w:space="1" w:color="auto"/>
      </w:pBdr>
      <w:tabs>
        <w:tab w:val="right" w:pos="9360"/>
      </w:tabs>
      <w:rPr>
        <w:sz w:val="16"/>
        <w:szCs w:val="16"/>
      </w:rPr>
    </w:pPr>
    <w:r>
      <w:rPr>
        <w:sz w:val="16"/>
        <w:szCs w:val="16"/>
      </w:rPr>
      <w:t xml:space="preserve">Serial Number: </w:t>
    </w:r>
    <w:r>
      <w:rPr>
        <w:color w:val="000000"/>
        <w:sz w:val="16"/>
      </w:rPr>
      <w:t>&lt;&lt;serialNo&gt;&gt;</w:t>
    </w:r>
    <w:r>
      <w:rPr>
        <w:b/>
        <w:bCs/>
        <w:sz w:val="16"/>
        <w:szCs w:val="16"/>
      </w:rPr>
      <w:tab/>
    </w:r>
    <w:r>
      <w:rPr>
        <w:sz w:val="16"/>
        <w:szCs w:val="16"/>
      </w:rPr>
      <w:t xml:space="preserve">Dkt: </w:t>
    </w:r>
    <w:r>
      <w:rPr>
        <w:color w:val="000000"/>
        <w:sz w:val="16"/>
      </w:rPr>
      <w:t>&lt;&lt;matterNo&gt;&gt;</w:t>
    </w:r>
  </w:p>
  <w:p w14:paraId="6D49A120" w14:textId="77777777" w:rsidR="00D04CFA" w:rsidRDefault="00D04CFA" w:rsidP="002F12D3">
    <w:pPr>
      <w:pBdr>
        <w:bottom w:val="single" w:sz="4" w:space="1" w:color="auto"/>
      </w:pBdr>
      <w:jc w:val="both"/>
      <w:rPr>
        <w:sz w:val="16"/>
        <w:szCs w:val="16"/>
      </w:rPr>
    </w:pPr>
    <w:r>
      <w:rPr>
        <w:sz w:val="16"/>
        <w:szCs w:val="16"/>
      </w:rPr>
      <w:t xml:space="preserve">Filing Date: </w:t>
    </w:r>
    <w:r>
      <w:rPr>
        <w:color w:val="000000"/>
        <w:sz w:val="16"/>
      </w:rPr>
      <w:t>&lt;&lt;filedDate&gt;&gt;</w:t>
    </w:r>
  </w:p>
  <w:p w14:paraId="3CB727B6" w14:textId="77777777" w:rsidR="00D04CFA" w:rsidRDefault="00D04CFA" w:rsidP="002F12D3">
    <w:pPr>
      <w:pBdr>
        <w:bottom w:val="single" w:sz="4" w:space="1" w:color="auto"/>
      </w:pBdr>
      <w:tabs>
        <w:tab w:val="left" w:pos="-1440"/>
      </w:tabs>
      <w:ind w:left="403" w:hanging="403"/>
      <w:rPr>
        <w:sz w:val="16"/>
      </w:rPr>
    </w:pPr>
    <w:r>
      <w:rPr>
        <w:sz w:val="16"/>
        <w:szCs w:val="16"/>
      </w:rPr>
      <w:t xml:space="preserve">Title: </w:t>
    </w:r>
    <w:r>
      <w:rPr>
        <w:color w:val="000000"/>
        <w:sz w:val="16"/>
      </w:rPr>
      <w:t>&lt;&lt;title&gt;&gt;</w:t>
    </w:r>
  </w:p>
  <w:p w14:paraId="597B37EC" w14:textId="77777777" w:rsidR="00D04CFA" w:rsidRDefault="00D04CFA" w:rsidP="002F12D3">
    <w:pPr>
      <w:pStyle w:val="Header"/>
      <w:tabs>
        <w:tab w:val="clear" w:pos="8640"/>
        <w:tab w:val="right" w:pos="9360"/>
      </w:tabs>
    </w:pPr>
    <w:r>
      <w:rPr>
        <w:noProof/>
      </w:rPr>
      <w:pict w14:anchorId="665C86E1">
        <v:rect id="_x0000_s1025" style="position:absolute;margin-left:1in;margin-top:-.8pt;width:468pt;height:.7pt;z-index:-251658752;mso-position-horizontal-relative:page" fillcolor="black" stroked="f" strokeweight="0">
          <v:fill color2="black"/>
          <w10:wrap anchorx="page"/>
          <w10:anchorlock/>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D0800"/>
    <w:multiLevelType w:val="hybridMultilevel"/>
    <w:tmpl w:val="66DEBBAC"/>
    <w:lvl w:ilvl="0" w:tplc="2E3AEFC8">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75C5797"/>
    <w:multiLevelType w:val="hybridMultilevel"/>
    <w:tmpl w:val="A1AAA770"/>
    <w:lvl w:ilvl="0" w:tplc="EB70BDEC">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82B5E2E"/>
    <w:multiLevelType w:val="hybridMultilevel"/>
    <w:tmpl w:val="411E7342"/>
    <w:lvl w:ilvl="0" w:tplc="4A26FE9E">
      <w:start w:val="1"/>
      <w:numFmt w:val="upperRoman"/>
      <w:pStyle w:val="Heading2"/>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30446692">
    <w:abstractNumId w:val="1"/>
  </w:num>
  <w:num w:numId="2" w16cid:durableId="1006323233">
    <w:abstractNumId w:val="0"/>
  </w:num>
  <w:num w:numId="3" w16cid:durableId="880560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AF6"/>
    <w:rsid w:val="000566AF"/>
    <w:rsid w:val="000C0E38"/>
    <w:rsid w:val="001303D7"/>
    <w:rsid w:val="00164538"/>
    <w:rsid w:val="001B1CE5"/>
    <w:rsid w:val="002F12D3"/>
    <w:rsid w:val="00472031"/>
    <w:rsid w:val="00500882"/>
    <w:rsid w:val="00544E6F"/>
    <w:rsid w:val="005719AF"/>
    <w:rsid w:val="0060609D"/>
    <w:rsid w:val="006757C0"/>
    <w:rsid w:val="006D7E42"/>
    <w:rsid w:val="00704861"/>
    <w:rsid w:val="0070547F"/>
    <w:rsid w:val="00795DEA"/>
    <w:rsid w:val="007A1B16"/>
    <w:rsid w:val="007F7EA6"/>
    <w:rsid w:val="008B71DF"/>
    <w:rsid w:val="00934AF6"/>
    <w:rsid w:val="009400D6"/>
    <w:rsid w:val="009A0FAF"/>
    <w:rsid w:val="009E629E"/>
    <w:rsid w:val="00A04808"/>
    <w:rsid w:val="00A66E6D"/>
    <w:rsid w:val="00A77BC7"/>
    <w:rsid w:val="00B50039"/>
    <w:rsid w:val="00C807A1"/>
    <w:rsid w:val="00CC5551"/>
    <w:rsid w:val="00CF637B"/>
    <w:rsid w:val="00D04CFA"/>
    <w:rsid w:val="00D937A9"/>
    <w:rsid w:val="00DA260B"/>
    <w:rsid w:val="00DA2ACC"/>
    <w:rsid w:val="00DB2814"/>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3074"/>
    <o:shapelayout v:ext="edit">
      <o:idmap v:ext="edit" data="2"/>
    </o:shapelayout>
  </w:shapeDefaults>
  <w:decimalSymbol w:val="."/>
  <w:listSeparator w:val=","/>
  <w14:docId w14:val="119BE397"/>
  <w15:chartTrackingRefBased/>
  <w15:docId w15:val="{5B3367CF-0768-4788-83C9-85B6B50A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12D3"/>
    <w:pPr>
      <w:widowControl w:val="0"/>
      <w:autoSpaceDE w:val="0"/>
      <w:autoSpaceDN w:val="0"/>
      <w:adjustRightInd w:val="0"/>
    </w:pPr>
    <w:rPr>
      <w:sz w:val="24"/>
      <w:szCs w:val="24"/>
    </w:rPr>
  </w:style>
  <w:style w:type="paragraph" w:styleId="Heading1">
    <w:name w:val="heading 1"/>
    <w:basedOn w:val="Normal"/>
    <w:next w:val="Normal"/>
    <w:qFormat/>
    <w:pPr>
      <w:keepNext/>
      <w:ind w:firstLine="3600"/>
      <w:outlineLvl w:val="0"/>
    </w:pPr>
  </w:style>
  <w:style w:type="paragraph" w:styleId="Heading2">
    <w:name w:val="heading 2"/>
    <w:basedOn w:val="Normal"/>
    <w:next w:val="Normal"/>
    <w:qFormat/>
    <w:pPr>
      <w:keepNext/>
      <w:numPr>
        <w:numId w:val="3"/>
      </w:numPr>
      <w:spacing w:line="360" w:lineRule="auto"/>
      <w:outlineLvl w:val="1"/>
    </w:pPr>
    <w:rPr>
      <w:color w:val="00000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2F12D3"/>
    <w:rPr>
      <w:sz w:val="16"/>
      <w:szCs w:val="16"/>
    </w:rPr>
  </w:style>
  <w:style w:type="paragraph" w:styleId="CommentText">
    <w:name w:val="annotation text"/>
    <w:basedOn w:val="Normal"/>
    <w:semiHidden/>
    <w:rsid w:val="002F12D3"/>
    <w:rPr>
      <w:sz w:val="20"/>
      <w:szCs w:val="20"/>
    </w:rPr>
  </w:style>
  <w:style w:type="paragraph" w:styleId="BalloonText">
    <w:name w:val="Balloon Text"/>
    <w:basedOn w:val="Normal"/>
    <w:semiHidden/>
    <w:rsid w:val="002F12D3"/>
    <w:rPr>
      <w:rFonts w:ascii="Tahoma" w:hAnsi="Tahoma" w:cs="Tahoma"/>
      <w:sz w:val="16"/>
      <w:szCs w:val="16"/>
    </w:rPr>
  </w:style>
  <w:style w:type="paragraph" w:styleId="CommentSubject">
    <w:name w:val="annotation subject"/>
    <w:basedOn w:val="CommentText"/>
    <w:next w:val="CommentText"/>
    <w:semiHidden/>
    <w:rsid w:val="002F12D3"/>
    <w:rPr>
      <w:b/>
      <w:bCs/>
    </w:rPr>
  </w:style>
  <w:style w:type="paragraph" w:styleId="BodyTextIndent">
    <w:name w:val="Body Text Indent"/>
    <w:basedOn w:val="Normal"/>
    <w:link w:val="BodyTextIndentChar"/>
    <w:rsid w:val="00704861"/>
    <w:pPr>
      <w:autoSpaceDE/>
      <w:autoSpaceDN/>
      <w:adjustRightInd/>
      <w:spacing w:line="360" w:lineRule="auto"/>
      <w:ind w:firstLine="720"/>
    </w:pPr>
  </w:style>
  <w:style w:type="character" w:customStyle="1" w:styleId="BodyTextIndentChar">
    <w:name w:val="Body Text Indent Char"/>
    <w:link w:val="BodyTextIndent"/>
    <w:rsid w:val="0070486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restrictionreq1.dot</Template>
  <TotalTime>0</TotalTime>
  <Pages>2</Pages>
  <Words>501</Words>
  <Characters>2861</Characters>
  <Application>Microsoft Office Word</Application>
  <DocSecurity>0</DocSecurity>
  <PresentationFormat/>
  <Lines>23</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restrictionreq1.DOT</vt:lpstr>
      <vt:lpstr>    Claims ________, drawn to</vt:lpstr>
      <vt:lpstr>    Claims ________, drawn to</vt:lpstr>
      <vt:lpstr>    Claims ________, drawn to</vt:lpstr>
    </vt:vector>
  </TitlesOfParts>
  <Company>SLWK</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restrictionreq1.dot</dc:title>
  <dc:subject/>
  <dc:creator>Lynn Jurrens</dc:creator>
  <cp:keywords/>
  <cp:lastModifiedBy>Jacob Burns</cp:lastModifiedBy>
  <cp:revision>2</cp:revision>
  <cp:lastPrinted>1601-01-01T00:00:00Z</cp:lastPrinted>
  <dcterms:created xsi:type="dcterms:W3CDTF">2024-06-03T23:49:00Z</dcterms:created>
  <dcterms:modified xsi:type="dcterms:W3CDTF">2024-06-03T23:49:00Z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2034214507</vt:i4>
  </property>
  <property fmtid="{D5CDD505-2E9C-101B-9397-08002B2CF9AE}" pid="3" name="_EmailSubject">
    <vt:lpwstr>MergeDocs Update[28-06-05]</vt:lpwstr>
  </property>
  <property fmtid="{D5CDD505-2E9C-101B-9397-08002B2CF9AE}" pid="4" name="_AuthorEmail">
    <vt:lpwstr>chulsey@foundationip.com</vt:lpwstr>
  </property>
  <property fmtid="{D5CDD505-2E9C-101B-9397-08002B2CF9AE}" pid="5" name="_AuthorEmailDisplayName">
    <vt:lpwstr>Carolyn Hulsey</vt:lpwstr>
  </property>
  <property fmtid="{D5CDD505-2E9C-101B-9397-08002B2CF9AE}" pid="6" name="_PreviousAdHocReviewCycleID">
    <vt:i4>-1575100736</vt:i4>
  </property>
  <property fmtid="{D5CDD505-2E9C-101B-9397-08002B2CF9AE}" pid="7" name="_ReviewingToolsShownOnce">
    <vt:lpwstr/>
  </property>
</Properties>
</file>