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F8D0D" w14:textId="77777777" w:rsidR="0001379D" w:rsidRDefault="00171F67" w:rsidP="006507A4">
      <w:pPr>
        <w:tabs>
          <w:tab w:val="left" w:pos="4605"/>
          <w:tab w:val="right" w:pos="9360"/>
        </w:tabs>
        <w:rPr>
          <w:b/>
          <w:sz w:val="20"/>
          <w:szCs w:val="20"/>
        </w:rPr>
      </w:pPr>
      <w:r w:rsidRPr="00DA5E7D">
        <w:rPr>
          <w:b/>
          <w:sz w:val="20"/>
          <w:szCs w:val="20"/>
        </w:rPr>
        <w:t>&lt;&lt;WAName&gt;&gt;</w:t>
      </w:r>
      <w:r w:rsidR="0001379D" w:rsidRPr="00DA5E7D">
        <w:rPr>
          <w:b/>
          <w:sz w:val="20"/>
          <w:szCs w:val="20"/>
        </w:rPr>
        <w:t xml:space="preserve"> </w:t>
      </w:r>
      <w:r w:rsidRPr="00DA5E7D">
        <w:rPr>
          <w:b/>
          <w:sz w:val="20"/>
          <w:szCs w:val="20"/>
        </w:rPr>
        <w:t>&lt;&lt;WAPhone&gt;&gt;</w:t>
      </w:r>
      <w:r w:rsidR="0001379D" w:rsidRPr="00DA5E7D">
        <w:rPr>
          <w:b/>
          <w:sz w:val="20"/>
          <w:szCs w:val="20"/>
        </w:rPr>
        <w:tab/>
      </w:r>
      <w:r w:rsidR="006507A4">
        <w:rPr>
          <w:b/>
          <w:sz w:val="20"/>
          <w:szCs w:val="20"/>
        </w:rPr>
        <w:tab/>
      </w:r>
      <w:r w:rsidRPr="00DA5E7D">
        <w:rPr>
          <w:b/>
          <w:sz w:val="20"/>
          <w:szCs w:val="20"/>
        </w:rPr>
        <w:t>&lt;&lt;paraName&gt;&gt;</w:t>
      </w:r>
      <w:r w:rsidR="0001379D" w:rsidRPr="00DA5E7D">
        <w:rPr>
          <w:b/>
          <w:sz w:val="20"/>
          <w:szCs w:val="20"/>
        </w:rPr>
        <w:t xml:space="preserve"> </w:t>
      </w:r>
      <w:r w:rsidRPr="00DA5E7D">
        <w:rPr>
          <w:b/>
          <w:sz w:val="20"/>
          <w:szCs w:val="20"/>
        </w:rPr>
        <w:t>&lt;&lt;paraPhone&gt;&gt;</w:t>
      </w:r>
    </w:p>
    <w:p w14:paraId="3B832076" w14:textId="77777777" w:rsidR="0001379D" w:rsidRPr="0001379D" w:rsidRDefault="00171F67" w:rsidP="0001379D">
      <w:pPr>
        <w:tabs>
          <w:tab w:val="right" w:pos="9360"/>
        </w:tabs>
        <w:rPr>
          <w:b/>
          <w:sz w:val="20"/>
          <w:szCs w:val="20"/>
        </w:rPr>
      </w:pPr>
      <w:r>
        <w:rPr>
          <w:b/>
          <w:sz w:val="20"/>
          <w:szCs w:val="20"/>
        </w:rPr>
        <w:t>&lt;&lt;WAEmail&gt;&gt;</w:t>
      </w:r>
      <w:r w:rsidR="0001379D" w:rsidRPr="0001379D">
        <w:rPr>
          <w:b/>
          <w:sz w:val="20"/>
          <w:szCs w:val="20"/>
        </w:rPr>
        <w:tab/>
      </w:r>
      <w:r>
        <w:rPr>
          <w:b/>
          <w:sz w:val="20"/>
          <w:szCs w:val="20"/>
        </w:rPr>
        <w:t>&lt;&lt;paraEmail&gt;&gt;</w:t>
      </w:r>
    </w:p>
    <w:p w14:paraId="308128B5" w14:textId="77777777" w:rsidR="0001379D" w:rsidRPr="0001379D" w:rsidRDefault="0001379D" w:rsidP="0001379D"/>
    <w:p w14:paraId="6603796C" w14:textId="77777777" w:rsidR="00616D6D" w:rsidRPr="00F92B8F" w:rsidRDefault="00616D6D" w:rsidP="00616D6D">
      <w:r>
        <w:t>&lt;&lt;recipient&gt;&gt;</w:t>
      </w:r>
      <w:r w:rsidR="00311F3C">
        <w:t xml:space="preserve"> </w:t>
      </w:r>
      <w:r w:rsidRPr="00F92B8F">
        <w:t>&lt;&lt;recipientTitle&gt;&gt;</w:t>
      </w:r>
      <w:r w:rsidR="00EF4F56">
        <w:t xml:space="preserve"> </w:t>
      </w:r>
    </w:p>
    <w:p w14:paraId="2E5623FD" w14:textId="77777777" w:rsidR="00616D6D" w:rsidRPr="00F92B8F" w:rsidRDefault="00616D6D" w:rsidP="00616D6D">
      <w:r w:rsidRPr="00F92B8F">
        <w:t>&lt;&lt;orgName&gt;&gt;</w:t>
      </w:r>
    </w:p>
    <w:p w14:paraId="39AF6F23" w14:textId="77777777" w:rsidR="00616D6D" w:rsidRPr="00F92B8F" w:rsidRDefault="00616D6D" w:rsidP="00616D6D">
      <w:r w:rsidRPr="00F92B8F">
        <w:t>&lt;&lt;workAddr&gt;&gt;</w:t>
      </w:r>
    </w:p>
    <w:p w14:paraId="1A475D78" w14:textId="77777777" w:rsidR="00616D6D" w:rsidRDefault="00616D6D" w:rsidP="00616D6D">
      <w:r>
        <w:t>&lt;&lt;CSZ&gt;&gt;</w:t>
      </w:r>
    </w:p>
    <w:p w14:paraId="3ED99092" w14:textId="77777777" w:rsidR="0001379D" w:rsidRPr="0001379D" w:rsidRDefault="0001379D" w:rsidP="0001379D"/>
    <w:p w14:paraId="3B8C11EC" w14:textId="77777777" w:rsidR="0001379D" w:rsidRDefault="0001379D" w:rsidP="006C224A">
      <w:pPr>
        <w:ind w:left="720" w:hanging="720"/>
      </w:pPr>
      <w:r>
        <w:t>Re:</w:t>
      </w:r>
      <w:r>
        <w:tab/>
      </w:r>
      <w:r w:rsidRPr="0001379D">
        <w:rPr>
          <w:b/>
        </w:rPr>
        <w:t xml:space="preserve">Your Ref. No. </w:t>
      </w:r>
      <w:r w:rsidR="00171F67">
        <w:rPr>
          <w:b/>
        </w:rPr>
        <w:t>&lt;&lt;RefNo&gt;&gt;</w:t>
      </w:r>
      <w:r w:rsidRPr="0001379D">
        <w:t xml:space="preserve"> </w:t>
      </w:r>
      <w:r>
        <w:t>-</w:t>
      </w:r>
      <w:r w:rsidRPr="0001379D">
        <w:t xml:space="preserve"> Our </w:t>
      </w:r>
      <w:r>
        <w:t>Ref. No.</w:t>
      </w:r>
      <w:r w:rsidRPr="0001379D">
        <w:t xml:space="preserve"> </w:t>
      </w:r>
      <w:r w:rsidR="00171F67">
        <w:t>&lt;&lt;matterNo&gt;&gt;</w:t>
      </w:r>
    </w:p>
    <w:p w14:paraId="07985F42" w14:textId="77777777" w:rsidR="0001379D" w:rsidRDefault="0001379D" w:rsidP="0001379D">
      <w:pPr>
        <w:ind w:left="720"/>
      </w:pPr>
      <w:smartTag w:uri="urn:schemas-microsoft-com:office:smarttags" w:element="country-region">
        <w:smartTag w:uri="urn:schemas-microsoft-com:office:smarttags" w:element="place">
          <w:r w:rsidRPr="0001379D">
            <w:t>U.S.</w:t>
          </w:r>
        </w:smartTag>
      </w:smartTag>
      <w:r w:rsidRPr="0001379D">
        <w:t xml:space="preserve"> Patent Application Serial Number: </w:t>
      </w:r>
      <w:r w:rsidR="00171F67">
        <w:t>&lt;&lt;serialNo&gt;&gt;</w:t>
      </w:r>
    </w:p>
    <w:p w14:paraId="7B8B1641" w14:textId="23DD72F7" w:rsidR="0001379D" w:rsidRDefault="0001379D" w:rsidP="0001379D">
      <w:pPr>
        <w:ind w:left="720"/>
      </w:pPr>
      <w:r w:rsidRPr="0001379D">
        <w:t>Title</w:t>
      </w:r>
      <w:r w:rsidR="00171F67">
        <w:t>: &lt;&lt;title&gt;&gt;</w:t>
      </w:r>
    </w:p>
    <w:p w14:paraId="1655E661" w14:textId="4C0B723C" w:rsidR="00EB730E" w:rsidRPr="00EB730E" w:rsidRDefault="00EB730E" w:rsidP="00EB730E">
      <w:pPr>
        <w:pStyle w:val="NormalWeb"/>
        <w:spacing w:before="0" w:beforeAutospacing="0" w:after="0" w:afterAutospacing="0"/>
        <w:rPr>
          <w:rFonts w:ascii="Times New Roman" w:hAnsi="Times New Roman" w:cs="Times New Roman"/>
          <w:sz w:val="24"/>
          <w:szCs w:val="24"/>
        </w:rPr>
      </w:pPr>
      <w:r>
        <w:t xml:space="preserve">        </w:t>
      </w:r>
      <w:r>
        <w:tab/>
      </w:r>
      <w:r w:rsidRPr="00EB730E">
        <w:rPr>
          <w:rFonts w:ascii="Times New Roman" w:hAnsi="Times New Roman" w:cs="Times New Roman"/>
          <w:sz w:val="24"/>
          <w:szCs w:val="24"/>
        </w:rPr>
        <w:t>Inventor(s): &lt;&lt;inventorList&gt;&gt;</w:t>
      </w:r>
    </w:p>
    <w:p w14:paraId="0190428E" w14:textId="4DE9CFC3" w:rsidR="00EB730E" w:rsidRPr="00EB730E" w:rsidRDefault="00EB730E" w:rsidP="00EB730E">
      <w:pPr>
        <w:ind w:left="720"/>
      </w:pPr>
      <w:r w:rsidRPr="00EB730E">
        <w:t>Earliest Priority Information: Serial No. &lt;&lt;earlyPrioSerialNo&gt;&gt;, Filed &lt;&lt;earlyPriorFilingDate&gt;&gt;</w:t>
      </w:r>
    </w:p>
    <w:p w14:paraId="21E1AD0F" w14:textId="77777777" w:rsidR="0001379D" w:rsidRDefault="0001379D" w:rsidP="0001379D">
      <w:pPr>
        <w:pBdr>
          <w:bottom w:val="single" w:sz="12" w:space="1" w:color="auto"/>
        </w:pBdr>
      </w:pPr>
    </w:p>
    <w:p w14:paraId="69B8CC39" w14:textId="77777777" w:rsidR="008771AA" w:rsidRPr="0001379D" w:rsidRDefault="008771AA" w:rsidP="0001379D"/>
    <w:p w14:paraId="717F9440" w14:textId="77777777" w:rsidR="0001379D" w:rsidRPr="0001379D" w:rsidRDefault="008771AA" w:rsidP="0001379D">
      <w:r>
        <w:rPr>
          <w:b/>
        </w:rPr>
        <w:t>ACTION:</w:t>
      </w:r>
      <w:r>
        <w:t xml:space="preserve"> </w:t>
      </w:r>
      <w:r w:rsidRPr="008771AA">
        <w:t>NON-PCT COUNTRY NATIONAL STAGE INSTRUCTIONS NEEDED</w:t>
      </w:r>
    </w:p>
    <w:p w14:paraId="46674A85" w14:textId="77777777" w:rsidR="0001379D" w:rsidRPr="0001379D" w:rsidRDefault="0001379D" w:rsidP="0001379D"/>
    <w:p w14:paraId="03A2A01E" w14:textId="77777777" w:rsidR="0001379D" w:rsidRPr="0001379D" w:rsidRDefault="008771AA" w:rsidP="0001379D">
      <w:r w:rsidRPr="008771AA">
        <w:rPr>
          <w:b/>
        </w:rPr>
        <w:t>RESPONSE REQUIRED NO LATER THAN</w:t>
      </w:r>
      <w:r w:rsidRPr="008771AA">
        <w:t>:  &lt;&lt;</w:t>
      </w:r>
      <w:r w:rsidR="00F00EDA">
        <w:t>requestDate</w:t>
      </w:r>
      <w:r w:rsidRPr="008771AA">
        <w:t>&gt;&gt;</w:t>
      </w:r>
    </w:p>
    <w:p w14:paraId="10E56389" w14:textId="77777777" w:rsidR="0001379D" w:rsidRPr="0001379D" w:rsidRDefault="0001379D" w:rsidP="0001379D"/>
    <w:p w14:paraId="4B2840EE" w14:textId="77777777" w:rsidR="0001379D" w:rsidRDefault="0001379D" w:rsidP="0001379D">
      <w:pPr>
        <w:pBdr>
          <w:bottom w:val="single" w:sz="12" w:space="1" w:color="auto"/>
        </w:pBdr>
      </w:pPr>
      <w:r w:rsidRPr="008771AA">
        <w:rPr>
          <w:b/>
        </w:rPr>
        <w:t>NON-EXTENDABLE DEADLINE:</w:t>
      </w:r>
      <w:r w:rsidR="00171F67">
        <w:t xml:space="preserve">  </w:t>
      </w:r>
      <w:r w:rsidR="008771AA" w:rsidRPr="008771AA">
        <w:t>&lt;&lt;dueDate&gt;&gt; (Local Time in Each Country</w:t>
      </w:r>
      <w:r w:rsidR="00DE58F2">
        <w:t>)</w:t>
      </w:r>
    </w:p>
    <w:p w14:paraId="624FD335" w14:textId="77777777" w:rsidR="008771AA" w:rsidRPr="0001379D" w:rsidRDefault="008771AA" w:rsidP="0001379D">
      <w:pPr>
        <w:pBdr>
          <w:bottom w:val="single" w:sz="12" w:space="1" w:color="auto"/>
        </w:pBdr>
      </w:pPr>
    </w:p>
    <w:p w14:paraId="2B6695E9" w14:textId="77777777" w:rsidR="008771AA" w:rsidRDefault="008771AA" w:rsidP="0001379D"/>
    <w:p w14:paraId="1991D693" w14:textId="77777777" w:rsidR="0001379D" w:rsidRDefault="0001379D" w:rsidP="0001379D">
      <w:r w:rsidRPr="0001379D">
        <w:t xml:space="preserve">Dear </w:t>
      </w:r>
      <w:r w:rsidR="00616D6D">
        <w:t>&lt;&lt;salutation&gt;&gt;:</w:t>
      </w:r>
    </w:p>
    <w:p w14:paraId="0AE19175" w14:textId="77777777" w:rsidR="00616D6D" w:rsidRPr="0001379D" w:rsidRDefault="00616D6D" w:rsidP="0001379D"/>
    <w:p w14:paraId="0A95F6FF" w14:textId="77777777" w:rsidR="008771AA" w:rsidRDefault="00694DCE" w:rsidP="0001379D">
      <w:r w:rsidRPr="00694DCE">
        <w:t xml:space="preserve">We would like to remind you that the one-year convention date for filing applications in Non - PCT countries claiming priority to the international application </w:t>
      </w:r>
      <w:r w:rsidR="008771AA" w:rsidRPr="008771AA">
        <w:t xml:space="preserve">is </w:t>
      </w:r>
      <w:r w:rsidR="008771AA" w:rsidRPr="008771AA">
        <w:rPr>
          <w:u w:val="single"/>
        </w:rPr>
        <w:t>&lt;&lt;dueDate&gt;&gt;</w:t>
      </w:r>
      <w:r w:rsidR="008771AA" w:rsidRPr="008771AA">
        <w:t xml:space="preserve">.  This deadline is the local date and time in the designated countries and/or regional offices where national stage is initiated.  </w:t>
      </w:r>
    </w:p>
    <w:p w14:paraId="36313EAC" w14:textId="77777777" w:rsidR="00694DCE" w:rsidRPr="0001379D" w:rsidRDefault="008771AA" w:rsidP="0001379D">
      <w:r w:rsidRPr="008771AA">
        <w:t>According to our records, we have not yet received instructions as to whether you wish to pursue further applications in Non - PCT countries based on the</w:t>
      </w:r>
      <w:r>
        <w:t xml:space="preserve"> above-identified application (see </w:t>
      </w:r>
      <w:r w:rsidRPr="007C0558">
        <w:t>http://www.wipo.int/pct/en/pct_contracting_states.html</w:t>
      </w:r>
      <w:r w:rsidRPr="008771AA">
        <w:t xml:space="preserve"> for the most current list).</w:t>
      </w:r>
    </w:p>
    <w:p w14:paraId="1A3E2281" w14:textId="77777777" w:rsidR="008771AA" w:rsidRDefault="008771AA" w:rsidP="0001379D"/>
    <w:p w14:paraId="5CBE766B" w14:textId="77777777" w:rsidR="0001379D" w:rsidRDefault="0001379D" w:rsidP="0001379D">
      <w:r w:rsidRPr="0001379D">
        <w:t xml:space="preserve">It is important that we receive your instructions </w:t>
      </w:r>
      <w:r w:rsidR="008771AA" w:rsidRPr="008771AA">
        <w:t xml:space="preserve">by </w:t>
      </w:r>
      <w:r w:rsidR="008771AA" w:rsidRPr="00C760CE">
        <w:rPr>
          <w:u w:val="single"/>
        </w:rPr>
        <w:t>&lt;&lt;</w:t>
      </w:r>
      <w:r w:rsidR="0089061C">
        <w:rPr>
          <w:u w:val="single"/>
        </w:rPr>
        <w:t>requestDate</w:t>
      </w:r>
      <w:r w:rsidR="008771AA" w:rsidRPr="00C760CE">
        <w:rPr>
          <w:u w:val="single"/>
        </w:rPr>
        <w:t>&gt;&gt;</w:t>
      </w:r>
      <w:r w:rsidR="008771AA" w:rsidRPr="008771AA">
        <w:t xml:space="preserve"> </w:t>
      </w:r>
      <w:r w:rsidRPr="0001379D">
        <w:t xml:space="preserve">as to whether we should proceed with the filing of applications in NON - PCT countries or not, so that there is adequate time to prepare the necessary papers. </w:t>
      </w:r>
      <w:r w:rsidR="00171F67">
        <w:t xml:space="preserve"> </w:t>
      </w:r>
      <w:r w:rsidRPr="0001379D">
        <w:t>We want you to be aware, however, that if we have not received instructions at least one week prior to the DEADLINE, we cannot guarantee that we will be able to complete filing of the applic</w:t>
      </w:r>
      <w:r w:rsidR="00694DCE">
        <w:t xml:space="preserve">ations prior to the DEADLINE, </w:t>
      </w:r>
      <w:r w:rsidRPr="0001379D">
        <w:t>though we will exercise our best efforts to carry out your instructions.</w:t>
      </w:r>
      <w:r w:rsidR="00171F67">
        <w:t xml:space="preserve"> </w:t>
      </w:r>
      <w:r w:rsidRPr="0001379D">
        <w:t xml:space="preserve"> </w:t>
      </w:r>
    </w:p>
    <w:p w14:paraId="11D1D29F" w14:textId="77777777" w:rsidR="00694DCE" w:rsidRPr="0001379D" w:rsidRDefault="00694DCE" w:rsidP="0001379D"/>
    <w:p w14:paraId="3989D8E2" w14:textId="27DAD3E2" w:rsidR="0001379D" w:rsidRPr="0001379D" w:rsidRDefault="0001379D" w:rsidP="0001379D">
      <w:r w:rsidRPr="0001379D">
        <w:t xml:space="preserve">Please feel free to call </w:t>
      </w:r>
      <w:r w:rsidR="00171F67">
        <w:t>&lt;&lt;WA</w:t>
      </w:r>
      <w:r w:rsidR="00985728">
        <w:t>Informal</w:t>
      </w:r>
      <w:r w:rsidR="00171F67">
        <w:t>&gt;&gt;</w:t>
      </w:r>
      <w:r w:rsidRPr="0001379D">
        <w:t xml:space="preserve"> </w:t>
      </w:r>
      <w:r w:rsidR="00EB730E">
        <w:t xml:space="preserve">at </w:t>
      </w:r>
      <w:r w:rsidR="00EB730E" w:rsidRPr="00EB730E">
        <w:t xml:space="preserve">&lt;&lt;WAPhone&gt;&gt; </w:t>
      </w:r>
      <w:r w:rsidRPr="0001379D">
        <w:t>if you would like to discuss this matter more fully, if you wo</w:t>
      </w:r>
      <w:r w:rsidR="00171F67">
        <w:t>uld like a specific estimate of</w:t>
      </w:r>
      <w:r w:rsidRPr="0001379D">
        <w:t xml:space="preserve"> filing costs or if you need to discuss any financial arrangements prior to filing of any applications. </w:t>
      </w:r>
    </w:p>
    <w:p w14:paraId="785215A3" w14:textId="77777777" w:rsidR="0001379D" w:rsidRPr="0001379D" w:rsidRDefault="0001379D" w:rsidP="0001379D"/>
    <w:p w14:paraId="00150F9F" w14:textId="77777777" w:rsidR="0001379D" w:rsidRPr="0001379D" w:rsidRDefault="0001379D" w:rsidP="0001379D">
      <w:r w:rsidRPr="0001379D">
        <w:t>Very truly yours,</w:t>
      </w:r>
    </w:p>
    <w:p w14:paraId="4304EE8C" w14:textId="77777777" w:rsidR="0001379D" w:rsidRDefault="0001379D" w:rsidP="0001379D"/>
    <w:p w14:paraId="2F405C02" w14:textId="77777777" w:rsidR="00694DCE" w:rsidRPr="0001379D" w:rsidRDefault="00694DCE" w:rsidP="0001379D"/>
    <w:p w14:paraId="53169676" w14:textId="77777777" w:rsidR="0070399B" w:rsidRPr="002125D4" w:rsidRDefault="0070399B" w:rsidP="0070399B">
      <w:pPr>
        <w:pStyle w:val="Header"/>
        <w:tabs>
          <w:tab w:val="clear" w:pos="4320"/>
          <w:tab w:val="clear" w:pos="8640"/>
        </w:tabs>
      </w:pPr>
      <w:r w:rsidRPr="002125D4">
        <w:t>&lt;&lt;cmgName&gt;&gt;</w:t>
      </w:r>
    </w:p>
    <w:p w14:paraId="24970FA0" w14:textId="77777777" w:rsidR="0001379D" w:rsidRPr="0001379D" w:rsidRDefault="0001379D" w:rsidP="0001379D"/>
    <w:tbl>
      <w:tblPr>
        <w:tblW w:w="0" w:type="auto"/>
        <w:tblLayout w:type="fixed"/>
        <w:tblLook w:val="01E0" w:firstRow="1" w:lastRow="1" w:firstColumn="1" w:lastColumn="1" w:noHBand="0" w:noVBand="0"/>
      </w:tblPr>
      <w:tblGrid>
        <w:gridCol w:w="1188"/>
        <w:gridCol w:w="8359"/>
      </w:tblGrid>
      <w:tr w:rsidR="0024653F" w14:paraId="16060D44" w14:textId="77777777" w:rsidTr="0097662A">
        <w:tc>
          <w:tcPr>
            <w:tcW w:w="1188" w:type="dxa"/>
          </w:tcPr>
          <w:p w14:paraId="523F3009" w14:textId="77777777" w:rsidR="0024653F" w:rsidRDefault="0024653F" w:rsidP="0001379D">
            <w:r>
              <w:lastRenderedPageBreak/>
              <w:t>&lt;&lt;cc&gt;&gt;</w:t>
            </w:r>
          </w:p>
        </w:tc>
        <w:tc>
          <w:tcPr>
            <w:tcW w:w="8359" w:type="dxa"/>
          </w:tcPr>
          <w:p w14:paraId="5D22AAF9" w14:textId="77777777" w:rsidR="0024653F" w:rsidRDefault="0024653F" w:rsidP="0001379D">
            <w:r>
              <w:t>&lt;&lt;ccList&gt;&gt;</w:t>
            </w:r>
          </w:p>
        </w:tc>
      </w:tr>
    </w:tbl>
    <w:p w14:paraId="0137B862" w14:textId="77777777" w:rsidR="0024653F" w:rsidRPr="0001379D" w:rsidRDefault="0024653F" w:rsidP="00694DCE"/>
    <w:sectPr w:rsidR="0024653F" w:rsidRPr="0001379D" w:rsidSect="00694DCE">
      <w:pgSz w:w="12240" w:h="15840" w:code="1"/>
      <w:pgMar w:top="1872" w:right="936" w:bottom="720" w:left="936" w:header="720" w:footer="720" w:gutter="0"/>
      <w:paperSrc w:firs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068E6" w14:textId="77777777" w:rsidR="00335EB1" w:rsidRDefault="00335EB1">
      <w:r>
        <w:separator/>
      </w:r>
    </w:p>
  </w:endnote>
  <w:endnote w:type="continuationSeparator" w:id="0">
    <w:p w14:paraId="7761EE76" w14:textId="77777777" w:rsidR="00335EB1" w:rsidRDefault="00335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93070" w14:textId="77777777" w:rsidR="00335EB1" w:rsidRDefault="00335EB1">
      <w:r>
        <w:separator/>
      </w:r>
    </w:p>
  </w:footnote>
  <w:footnote w:type="continuationSeparator" w:id="0">
    <w:p w14:paraId="312F0291" w14:textId="77777777" w:rsidR="00335EB1" w:rsidRDefault="00335E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EB1"/>
    <w:rsid w:val="0001379D"/>
    <w:rsid w:val="000F59D4"/>
    <w:rsid w:val="00171F67"/>
    <w:rsid w:val="001C0978"/>
    <w:rsid w:val="002401FB"/>
    <w:rsid w:val="0024653F"/>
    <w:rsid w:val="00311F3C"/>
    <w:rsid w:val="00335EB1"/>
    <w:rsid w:val="00400DE1"/>
    <w:rsid w:val="004C40E0"/>
    <w:rsid w:val="00616D6D"/>
    <w:rsid w:val="00631509"/>
    <w:rsid w:val="006507A4"/>
    <w:rsid w:val="00694DCE"/>
    <w:rsid w:val="006C224A"/>
    <w:rsid w:val="006E7DC8"/>
    <w:rsid w:val="0070399B"/>
    <w:rsid w:val="007C0558"/>
    <w:rsid w:val="008771AA"/>
    <w:rsid w:val="0089061C"/>
    <w:rsid w:val="008926DD"/>
    <w:rsid w:val="00921580"/>
    <w:rsid w:val="009318BC"/>
    <w:rsid w:val="0097662A"/>
    <w:rsid w:val="00985728"/>
    <w:rsid w:val="00997EAB"/>
    <w:rsid w:val="009E77BF"/>
    <w:rsid w:val="00A449D7"/>
    <w:rsid w:val="00AA66C3"/>
    <w:rsid w:val="00B75CB2"/>
    <w:rsid w:val="00C44660"/>
    <w:rsid w:val="00C6599D"/>
    <w:rsid w:val="00C760CE"/>
    <w:rsid w:val="00CD30D7"/>
    <w:rsid w:val="00CF0D63"/>
    <w:rsid w:val="00DA5E7D"/>
    <w:rsid w:val="00DE58F2"/>
    <w:rsid w:val="00E01639"/>
    <w:rsid w:val="00EB730E"/>
    <w:rsid w:val="00EF4F56"/>
    <w:rsid w:val="00F00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E1D80F1"/>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1379D"/>
    <w:rPr>
      <w:color w:val="0000FF"/>
      <w:u w:val="single"/>
    </w:rPr>
  </w:style>
  <w:style w:type="character" w:styleId="CommentReference">
    <w:name w:val="annotation reference"/>
    <w:semiHidden/>
    <w:rsid w:val="0001379D"/>
    <w:rPr>
      <w:sz w:val="16"/>
      <w:szCs w:val="16"/>
    </w:rPr>
  </w:style>
  <w:style w:type="paragraph" w:styleId="CommentText">
    <w:name w:val="annotation text"/>
    <w:basedOn w:val="Normal"/>
    <w:semiHidden/>
    <w:rsid w:val="0001379D"/>
    <w:rPr>
      <w:sz w:val="20"/>
      <w:szCs w:val="20"/>
    </w:rPr>
  </w:style>
  <w:style w:type="paragraph" w:styleId="CommentSubject">
    <w:name w:val="annotation subject"/>
    <w:basedOn w:val="CommentText"/>
    <w:next w:val="CommentText"/>
    <w:semiHidden/>
    <w:rsid w:val="0001379D"/>
    <w:rPr>
      <w:b/>
      <w:bCs/>
    </w:rPr>
  </w:style>
  <w:style w:type="paragraph" w:styleId="BalloonText">
    <w:name w:val="Balloon Text"/>
    <w:basedOn w:val="Normal"/>
    <w:semiHidden/>
    <w:rsid w:val="0001379D"/>
    <w:rPr>
      <w:rFonts w:ascii="Tahoma" w:hAnsi="Tahoma" w:cs="Tahoma"/>
      <w:sz w:val="16"/>
      <w:szCs w:val="16"/>
    </w:rPr>
  </w:style>
  <w:style w:type="table" w:styleId="TableGrid">
    <w:name w:val="Table Grid"/>
    <w:basedOn w:val="TableNormal"/>
    <w:rsid w:val="002465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507A4"/>
    <w:pPr>
      <w:tabs>
        <w:tab w:val="center" w:pos="4320"/>
        <w:tab w:val="right" w:pos="8640"/>
      </w:tabs>
    </w:pPr>
  </w:style>
  <w:style w:type="paragraph" w:styleId="Footer">
    <w:name w:val="footer"/>
    <w:basedOn w:val="Normal"/>
    <w:rsid w:val="006507A4"/>
    <w:pPr>
      <w:tabs>
        <w:tab w:val="center" w:pos="4320"/>
        <w:tab w:val="right" w:pos="8640"/>
      </w:tabs>
    </w:pPr>
  </w:style>
  <w:style w:type="character" w:customStyle="1" w:styleId="HeaderChar">
    <w:name w:val="Header Char"/>
    <w:basedOn w:val="DefaultParagraphFont"/>
    <w:link w:val="Header"/>
    <w:rsid w:val="0070399B"/>
    <w:rPr>
      <w:sz w:val="24"/>
      <w:szCs w:val="24"/>
    </w:rPr>
  </w:style>
  <w:style w:type="paragraph" w:styleId="NormalWeb">
    <w:name w:val="Normal (Web)"/>
    <w:basedOn w:val="Normal"/>
    <w:uiPriority w:val="99"/>
    <w:unhideWhenUsed/>
    <w:rsid w:val="00EB730E"/>
    <w:pPr>
      <w:spacing w:before="100" w:beforeAutospacing="1" w:after="100" w:afterAutospacing="1"/>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50841">
      <w:bodyDiv w:val="1"/>
      <w:marLeft w:val="0"/>
      <w:marRight w:val="0"/>
      <w:marTop w:val="0"/>
      <w:marBottom w:val="0"/>
      <w:divBdr>
        <w:top w:val="none" w:sz="0" w:space="0" w:color="auto"/>
        <w:left w:val="none" w:sz="0" w:space="0" w:color="auto"/>
        <w:bottom w:val="none" w:sz="0" w:space="0" w:color="auto"/>
        <w:right w:val="none" w:sz="0" w:space="0" w:color="auto"/>
      </w:divBdr>
      <w:divsChild>
        <w:div w:id="171376728">
          <w:marLeft w:val="0"/>
          <w:marRight w:val="0"/>
          <w:marTop w:val="0"/>
          <w:marBottom w:val="0"/>
          <w:divBdr>
            <w:top w:val="none" w:sz="0" w:space="0" w:color="auto"/>
            <w:left w:val="none" w:sz="0" w:space="0" w:color="auto"/>
            <w:bottom w:val="none" w:sz="0" w:space="0" w:color="auto"/>
            <w:right w:val="none" w:sz="0" w:space="0" w:color="auto"/>
          </w:divBdr>
        </w:div>
        <w:div w:id="196938573">
          <w:marLeft w:val="0"/>
          <w:marRight w:val="0"/>
          <w:marTop w:val="0"/>
          <w:marBottom w:val="0"/>
          <w:divBdr>
            <w:top w:val="none" w:sz="0" w:space="0" w:color="auto"/>
            <w:left w:val="none" w:sz="0" w:space="0" w:color="auto"/>
            <w:bottom w:val="none" w:sz="0" w:space="0" w:color="auto"/>
            <w:right w:val="none" w:sz="0" w:space="0" w:color="auto"/>
          </w:divBdr>
        </w:div>
        <w:div w:id="270868842">
          <w:marLeft w:val="0"/>
          <w:marRight w:val="0"/>
          <w:marTop w:val="0"/>
          <w:marBottom w:val="0"/>
          <w:divBdr>
            <w:top w:val="none" w:sz="0" w:space="0" w:color="auto"/>
            <w:left w:val="none" w:sz="0" w:space="0" w:color="auto"/>
            <w:bottom w:val="none" w:sz="0" w:space="0" w:color="auto"/>
            <w:right w:val="none" w:sz="0" w:space="0" w:color="auto"/>
          </w:divBdr>
        </w:div>
        <w:div w:id="454832208">
          <w:marLeft w:val="0"/>
          <w:marRight w:val="0"/>
          <w:marTop w:val="0"/>
          <w:marBottom w:val="0"/>
          <w:divBdr>
            <w:top w:val="none" w:sz="0" w:space="0" w:color="auto"/>
            <w:left w:val="none" w:sz="0" w:space="0" w:color="auto"/>
            <w:bottom w:val="none" w:sz="0" w:space="0" w:color="auto"/>
            <w:right w:val="none" w:sz="0" w:space="0" w:color="auto"/>
          </w:divBdr>
        </w:div>
        <w:div w:id="515002176">
          <w:marLeft w:val="0"/>
          <w:marRight w:val="0"/>
          <w:marTop w:val="0"/>
          <w:marBottom w:val="0"/>
          <w:divBdr>
            <w:top w:val="none" w:sz="0" w:space="0" w:color="auto"/>
            <w:left w:val="none" w:sz="0" w:space="0" w:color="auto"/>
            <w:bottom w:val="none" w:sz="0" w:space="0" w:color="auto"/>
            <w:right w:val="none" w:sz="0" w:space="0" w:color="auto"/>
          </w:divBdr>
        </w:div>
        <w:div w:id="524095744">
          <w:marLeft w:val="0"/>
          <w:marRight w:val="0"/>
          <w:marTop w:val="0"/>
          <w:marBottom w:val="0"/>
          <w:divBdr>
            <w:top w:val="none" w:sz="0" w:space="0" w:color="auto"/>
            <w:left w:val="none" w:sz="0" w:space="0" w:color="auto"/>
            <w:bottom w:val="none" w:sz="0" w:space="0" w:color="auto"/>
            <w:right w:val="none" w:sz="0" w:space="0" w:color="auto"/>
          </w:divBdr>
        </w:div>
        <w:div w:id="541403384">
          <w:marLeft w:val="0"/>
          <w:marRight w:val="0"/>
          <w:marTop w:val="0"/>
          <w:marBottom w:val="0"/>
          <w:divBdr>
            <w:top w:val="none" w:sz="0" w:space="0" w:color="auto"/>
            <w:left w:val="none" w:sz="0" w:space="0" w:color="auto"/>
            <w:bottom w:val="none" w:sz="0" w:space="0" w:color="auto"/>
            <w:right w:val="none" w:sz="0" w:space="0" w:color="auto"/>
          </w:divBdr>
        </w:div>
        <w:div w:id="553127826">
          <w:marLeft w:val="0"/>
          <w:marRight w:val="0"/>
          <w:marTop w:val="0"/>
          <w:marBottom w:val="0"/>
          <w:divBdr>
            <w:top w:val="none" w:sz="0" w:space="0" w:color="auto"/>
            <w:left w:val="none" w:sz="0" w:space="0" w:color="auto"/>
            <w:bottom w:val="none" w:sz="0" w:space="0" w:color="auto"/>
            <w:right w:val="none" w:sz="0" w:space="0" w:color="auto"/>
          </w:divBdr>
        </w:div>
        <w:div w:id="587035227">
          <w:marLeft w:val="0"/>
          <w:marRight w:val="0"/>
          <w:marTop w:val="0"/>
          <w:marBottom w:val="0"/>
          <w:divBdr>
            <w:top w:val="none" w:sz="0" w:space="0" w:color="auto"/>
            <w:left w:val="none" w:sz="0" w:space="0" w:color="auto"/>
            <w:bottom w:val="none" w:sz="0" w:space="0" w:color="auto"/>
            <w:right w:val="none" w:sz="0" w:space="0" w:color="auto"/>
          </w:divBdr>
        </w:div>
        <w:div w:id="760950016">
          <w:marLeft w:val="0"/>
          <w:marRight w:val="0"/>
          <w:marTop w:val="0"/>
          <w:marBottom w:val="0"/>
          <w:divBdr>
            <w:top w:val="none" w:sz="0" w:space="0" w:color="auto"/>
            <w:left w:val="none" w:sz="0" w:space="0" w:color="auto"/>
            <w:bottom w:val="none" w:sz="0" w:space="0" w:color="auto"/>
            <w:right w:val="none" w:sz="0" w:space="0" w:color="auto"/>
          </w:divBdr>
        </w:div>
        <w:div w:id="770324112">
          <w:marLeft w:val="0"/>
          <w:marRight w:val="0"/>
          <w:marTop w:val="0"/>
          <w:marBottom w:val="0"/>
          <w:divBdr>
            <w:top w:val="none" w:sz="0" w:space="0" w:color="auto"/>
            <w:left w:val="none" w:sz="0" w:space="0" w:color="auto"/>
            <w:bottom w:val="none" w:sz="0" w:space="0" w:color="auto"/>
            <w:right w:val="none" w:sz="0" w:space="0" w:color="auto"/>
          </w:divBdr>
        </w:div>
        <w:div w:id="770473035">
          <w:marLeft w:val="0"/>
          <w:marRight w:val="0"/>
          <w:marTop w:val="0"/>
          <w:marBottom w:val="0"/>
          <w:divBdr>
            <w:top w:val="none" w:sz="0" w:space="0" w:color="auto"/>
            <w:left w:val="none" w:sz="0" w:space="0" w:color="auto"/>
            <w:bottom w:val="none" w:sz="0" w:space="0" w:color="auto"/>
            <w:right w:val="none" w:sz="0" w:space="0" w:color="auto"/>
          </w:divBdr>
        </w:div>
        <w:div w:id="836458241">
          <w:marLeft w:val="0"/>
          <w:marRight w:val="0"/>
          <w:marTop w:val="0"/>
          <w:marBottom w:val="0"/>
          <w:divBdr>
            <w:top w:val="none" w:sz="0" w:space="0" w:color="auto"/>
            <w:left w:val="none" w:sz="0" w:space="0" w:color="auto"/>
            <w:bottom w:val="none" w:sz="0" w:space="0" w:color="auto"/>
            <w:right w:val="none" w:sz="0" w:space="0" w:color="auto"/>
          </w:divBdr>
        </w:div>
        <w:div w:id="1018192787">
          <w:marLeft w:val="0"/>
          <w:marRight w:val="0"/>
          <w:marTop w:val="0"/>
          <w:marBottom w:val="0"/>
          <w:divBdr>
            <w:top w:val="none" w:sz="0" w:space="0" w:color="auto"/>
            <w:left w:val="none" w:sz="0" w:space="0" w:color="auto"/>
            <w:bottom w:val="none" w:sz="0" w:space="0" w:color="auto"/>
            <w:right w:val="none" w:sz="0" w:space="0" w:color="auto"/>
          </w:divBdr>
        </w:div>
        <w:div w:id="1067923914">
          <w:marLeft w:val="0"/>
          <w:marRight w:val="0"/>
          <w:marTop w:val="0"/>
          <w:marBottom w:val="0"/>
          <w:divBdr>
            <w:top w:val="none" w:sz="0" w:space="0" w:color="auto"/>
            <w:left w:val="none" w:sz="0" w:space="0" w:color="auto"/>
            <w:bottom w:val="none" w:sz="0" w:space="0" w:color="auto"/>
            <w:right w:val="none" w:sz="0" w:space="0" w:color="auto"/>
          </w:divBdr>
        </w:div>
        <w:div w:id="1143082342">
          <w:marLeft w:val="0"/>
          <w:marRight w:val="0"/>
          <w:marTop w:val="0"/>
          <w:marBottom w:val="0"/>
          <w:divBdr>
            <w:top w:val="none" w:sz="0" w:space="0" w:color="auto"/>
            <w:left w:val="none" w:sz="0" w:space="0" w:color="auto"/>
            <w:bottom w:val="none" w:sz="0" w:space="0" w:color="auto"/>
            <w:right w:val="none" w:sz="0" w:space="0" w:color="auto"/>
          </w:divBdr>
        </w:div>
        <w:div w:id="1186603539">
          <w:marLeft w:val="0"/>
          <w:marRight w:val="0"/>
          <w:marTop w:val="0"/>
          <w:marBottom w:val="0"/>
          <w:divBdr>
            <w:top w:val="none" w:sz="0" w:space="0" w:color="auto"/>
            <w:left w:val="none" w:sz="0" w:space="0" w:color="auto"/>
            <w:bottom w:val="none" w:sz="0" w:space="0" w:color="auto"/>
            <w:right w:val="none" w:sz="0" w:space="0" w:color="auto"/>
          </w:divBdr>
        </w:div>
        <w:div w:id="1240603374">
          <w:marLeft w:val="0"/>
          <w:marRight w:val="0"/>
          <w:marTop w:val="0"/>
          <w:marBottom w:val="0"/>
          <w:divBdr>
            <w:top w:val="none" w:sz="0" w:space="0" w:color="auto"/>
            <w:left w:val="none" w:sz="0" w:space="0" w:color="auto"/>
            <w:bottom w:val="none" w:sz="0" w:space="0" w:color="auto"/>
            <w:right w:val="none" w:sz="0" w:space="0" w:color="auto"/>
          </w:divBdr>
        </w:div>
        <w:div w:id="1306473759">
          <w:marLeft w:val="0"/>
          <w:marRight w:val="0"/>
          <w:marTop w:val="0"/>
          <w:marBottom w:val="0"/>
          <w:divBdr>
            <w:top w:val="none" w:sz="0" w:space="0" w:color="auto"/>
            <w:left w:val="none" w:sz="0" w:space="0" w:color="auto"/>
            <w:bottom w:val="none" w:sz="0" w:space="0" w:color="auto"/>
            <w:right w:val="none" w:sz="0" w:space="0" w:color="auto"/>
          </w:divBdr>
        </w:div>
        <w:div w:id="1329989457">
          <w:marLeft w:val="0"/>
          <w:marRight w:val="0"/>
          <w:marTop w:val="0"/>
          <w:marBottom w:val="0"/>
          <w:divBdr>
            <w:top w:val="none" w:sz="0" w:space="0" w:color="auto"/>
            <w:left w:val="none" w:sz="0" w:space="0" w:color="auto"/>
            <w:bottom w:val="none" w:sz="0" w:space="0" w:color="auto"/>
            <w:right w:val="none" w:sz="0" w:space="0" w:color="auto"/>
          </w:divBdr>
        </w:div>
        <w:div w:id="1337614831">
          <w:marLeft w:val="0"/>
          <w:marRight w:val="0"/>
          <w:marTop w:val="0"/>
          <w:marBottom w:val="0"/>
          <w:divBdr>
            <w:top w:val="none" w:sz="0" w:space="0" w:color="auto"/>
            <w:left w:val="none" w:sz="0" w:space="0" w:color="auto"/>
            <w:bottom w:val="none" w:sz="0" w:space="0" w:color="auto"/>
            <w:right w:val="none" w:sz="0" w:space="0" w:color="auto"/>
          </w:divBdr>
        </w:div>
        <w:div w:id="1424493626">
          <w:marLeft w:val="0"/>
          <w:marRight w:val="0"/>
          <w:marTop w:val="0"/>
          <w:marBottom w:val="0"/>
          <w:divBdr>
            <w:top w:val="none" w:sz="0" w:space="0" w:color="auto"/>
            <w:left w:val="none" w:sz="0" w:space="0" w:color="auto"/>
            <w:bottom w:val="none" w:sz="0" w:space="0" w:color="auto"/>
            <w:right w:val="none" w:sz="0" w:space="0" w:color="auto"/>
          </w:divBdr>
        </w:div>
        <w:div w:id="1676685062">
          <w:marLeft w:val="0"/>
          <w:marRight w:val="0"/>
          <w:marTop w:val="0"/>
          <w:marBottom w:val="0"/>
          <w:divBdr>
            <w:top w:val="none" w:sz="0" w:space="0" w:color="auto"/>
            <w:left w:val="none" w:sz="0" w:space="0" w:color="auto"/>
            <w:bottom w:val="none" w:sz="0" w:space="0" w:color="auto"/>
            <w:right w:val="none" w:sz="0" w:space="0" w:color="auto"/>
          </w:divBdr>
        </w:div>
        <w:div w:id="1765373580">
          <w:marLeft w:val="0"/>
          <w:marRight w:val="0"/>
          <w:marTop w:val="0"/>
          <w:marBottom w:val="0"/>
          <w:divBdr>
            <w:top w:val="none" w:sz="0" w:space="0" w:color="auto"/>
            <w:left w:val="none" w:sz="0" w:space="0" w:color="auto"/>
            <w:bottom w:val="none" w:sz="0" w:space="0" w:color="auto"/>
            <w:right w:val="none" w:sz="0" w:space="0" w:color="auto"/>
          </w:divBdr>
        </w:div>
        <w:div w:id="1914242499">
          <w:marLeft w:val="0"/>
          <w:marRight w:val="0"/>
          <w:marTop w:val="0"/>
          <w:marBottom w:val="0"/>
          <w:divBdr>
            <w:top w:val="none" w:sz="0" w:space="0" w:color="auto"/>
            <w:left w:val="none" w:sz="0" w:space="0" w:color="auto"/>
            <w:bottom w:val="none" w:sz="0" w:space="0" w:color="auto"/>
            <w:right w:val="none" w:sz="0" w:space="0" w:color="auto"/>
          </w:divBdr>
        </w:div>
        <w:div w:id="1950812715">
          <w:marLeft w:val="0"/>
          <w:marRight w:val="0"/>
          <w:marTop w:val="0"/>
          <w:marBottom w:val="0"/>
          <w:divBdr>
            <w:top w:val="none" w:sz="0" w:space="0" w:color="auto"/>
            <w:left w:val="none" w:sz="0" w:space="0" w:color="auto"/>
            <w:bottom w:val="none" w:sz="0" w:space="0" w:color="auto"/>
            <w:right w:val="none" w:sz="0" w:space="0" w:color="auto"/>
          </w:divBdr>
        </w:div>
        <w:div w:id="1970089282">
          <w:marLeft w:val="0"/>
          <w:marRight w:val="0"/>
          <w:marTop w:val="0"/>
          <w:marBottom w:val="0"/>
          <w:divBdr>
            <w:top w:val="none" w:sz="0" w:space="0" w:color="auto"/>
            <w:left w:val="none" w:sz="0" w:space="0" w:color="auto"/>
            <w:bottom w:val="none" w:sz="0" w:space="0" w:color="auto"/>
            <w:right w:val="none" w:sz="0" w:space="0" w:color="auto"/>
          </w:divBdr>
        </w:div>
        <w:div w:id="2101221339">
          <w:marLeft w:val="0"/>
          <w:marRight w:val="0"/>
          <w:marTop w:val="0"/>
          <w:marBottom w:val="0"/>
          <w:divBdr>
            <w:top w:val="none" w:sz="0" w:space="0" w:color="auto"/>
            <w:left w:val="none" w:sz="0" w:space="0" w:color="auto"/>
            <w:bottom w:val="none" w:sz="0" w:space="0" w:color="auto"/>
            <w:right w:val="none" w:sz="0" w:space="0" w:color="auto"/>
          </w:divBdr>
        </w:div>
        <w:div w:id="2102993494">
          <w:marLeft w:val="0"/>
          <w:marRight w:val="0"/>
          <w:marTop w:val="0"/>
          <w:marBottom w:val="0"/>
          <w:divBdr>
            <w:top w:val="none" w:sz="0" w:space="0" w:color="auto"/>
            <w:left w:val="none" w:sz="0" w:space="0" w:color="auto"/>
            <w:bottom w:val="none" w:sz="0" w:space="0" w:color="auto"/>
            <w:right w:val="none" w:sz="0" w:space="0" w:color="auto"/>
          </w:divBdr>
        </w:div>
      </w:divsChild>
    </w:div>
    <w:div w:id="120756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nonpctreminder.dotx</Template>
  <TotalTime>0</TotalTime>
  <Pages>2</Pages>
  <Words>301</Words>
  <Characters>1720</Characters>
  <Application>Microsoft Office Word</Application>
  <DocSecurity>0</DocSecurity>
  <PresentationFormat>15|.DOTX</PresentationFormat>
  <Lines>14</Lines>
  <Paragraphs>4</Paragraphs>
  <ScaleCrop>false</ScaleCrop>
  <HeadingPairs>
    <vt:vector size="2" baseType="variant">
      <vt:variant>
        <vt:lpstr>Title</vt:lpstr>
      </vt:variant>
      <vt:variant>
        <vt:i4>1</vt:i4>
      </vt:variant>
    </vt:vector>
  </HeadingPairs>
  <TitlesOfParts>
    <vt:vector size="1" baseType="lpstr">
      <vt:lpstr>nonpctreminder.DOT</vt:lpstr>
    </vt:vector>
  </TitlesOfParts>
  <Company>SLWK</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nonpctreminder.DOT</dc:title>
  <dc:subject/>
  <dc:creator>Emily Bates</dc:creator>
  <cp:keywords/>
  <dc:description/>
  <cp:lastModifiedBy>Jacob Burns</cp:lastModifiedBy>
  <cp:revision>2</cp:revision>
  <dcterms:created xsi:type="dcterms:W3CDTF">2024-06-03T23:52:00Z</dcterms:created>
  <dcterms:modified xsi:type="dcterms:W3CDTF">2024-06-03T23:52:00Z</dcterms:modified>
</cp:coreProperties>
</file>