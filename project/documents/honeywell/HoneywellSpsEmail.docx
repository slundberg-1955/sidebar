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2592E" w14:textId="49D3059F" w:rsidR="00E769C3" w:rsidRDefault="00B73767" w:rsidP="00B73767">
      <w:pPr>
        <w:spacing w:after="0" w:line="240" w:lineRule="auto"/>
      </w:pPr>
      <w:r>
        <w:t>Subject Line:</w:t>
      </w:r>
    </w:p>
    <w:p w14:paraId="3F8B7DED" w14:textId="656ACCC7" w:rsidR="00B73767" w:rsidRDefault="00B73767" w:rsidP="00B73767">
      <w:pPr>
        <w:spacing w:after="0" w:line="240" w:lineRule="auto"/>
      </w:pPr>
    </w:p>
    <w:p w14:paraId="1AF2D1B9" w14:textId="77777777" w:rsidR="00D14F08" w:rsidRDefault="00D14F08" w:rsidP="00D14F08">
      <w:r>
        <w:t xml:space="preserve">&lt;&lt;Purpose&gt;&gt; –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</w:t>
      </w:r>
      <w:r>
        <w:t xml:space="preserve">– &lt;&lt;activityname&gt;&gt; - &lt;&lt;CountryCode&gt;&gt; – &lt;&lt;DueDate&gt;&gt; - &lt;&lt;GenericCategory&gt;&gt; - </w:t>
      </w:r>
      <w:r>
        <w:rPr>
          <w:noProof/>
        </w:rPr>
        <w:t>&lt;&lt;serialNo&gt;&gt;</w:t>
      </w:r>
      <w:r>
        <w:t xml:space="preserve"> (</w:t>
      </w:r>
      <w:r>
        <w:rPr>
          <w:noProof/>
        </w:rPr>
        <w:t>&lt;&lt;matterNo&gt;&gt;</w:t>
      </w:r>
      <w:r>
        <w:t xml:space="preserve">) - Attorney-Client Privileged and Confidential </w:t>
      </w:r>
    </w:p>
    <w:p w14:paraId="4D3EECC5" w14:textId="1A2D7C4D" w:rsidR="00B73767" w:rsidRDefault="00B73767" w:rsidP="00B73767">
      <w:pPr>
        <w:spacing w:after="0" w:line="240" w:lineRule="auto"/>
      </w:pPr>
    </w:p>
    <w:p w14:paraId="5E0646C0" w14:textId="095F6B6B" w:rsidR="00A02528" w:rsidRDefault="00A02528" w:rsidP="00B73767">
      <w:pPr>
        <w:spacing w:after="0" w:line="240" w:lineRule="auto"/>
      </w:pPr>
      <w:r>
        <w:t xml:space="preserve">Attachment:  </w:t>
      </w:r>
      <w:r w:rsidRPr="00D923D6">
        <w:rPr>
          <w:bCs/>
          <w:noProof/>
        </w:rPr>
        <w:t>&lt;&lt;clientRefNo&gt;&gt;</w:t>
      </w:r>
      <w:r>
        <w:rPr>
          <w:bCs/>
          <w:noProof/>
        </w:rPr>
        <w:t>_</w:t>
      </w:r>
      <w:r>
        <w:t>attachment name</w:t>
      </w:r>
    </w:p>
    <w:p w14:paraId="08414923" w14:textId="4B9F8294" w:rsidR="00D14F08" w:rsidRDefault="00D14F08" w:rsidP="00B73767">
      <w:pPr>
        <w:spacing w:after="0" w:line="240" w:lineRule="auto"/>
      </w:pPr>
    </w:p>
    <w:p w14:paraId="416150D1" w14:textId="601A6361" w:rsidR="00D14F08" w:rsidRDefault="00D14F08" w:rsidP="00B73767">
      <w:pPr>
        <w:spacing w:after="0" w:line="240" w:lineRule="auto"/>
      </w:pPr>
      <w:r>
        <w:t>Body:</w:t>
      </w:r>
    </w:p>
    <w:p w14:paraId="641B7660" w14:textId="77777777" w:rsidR="00D14F08" w:rsidRDefault="00D14F08" w:rsidP="00B73767">
      <w:pPr>
        <w:spacing w:after="0" w:line="240" w:lineRule="auto"/>
      </w:pPr>
    </w:p>
    <w:p w14:paraId="2A364D73" w14:textId="77777777" w:rsidR="00D14F08" w:rsidRDefault="00D14F08" w:rsidP="00D14F08">
      <w:r w:rsidRPr="59418EE2">
        <w:rPr>
          <w:rFonts w:cs="Arial"/>
          <w:b/>
          <w:bCs/>
          <w:u w:val="single"/>
        </w:rPr>
        <w:t>Attorney-Client Privileged and Confidential; At the request of Counsel; Do not disseminate</w:t>
      </w:r>
    </w:p>
    <w:p w14:paraId="0045F1EC" w14:textId="77777777" w:rsidR="00D14F08" w:rsidRDefault="00D14F08" w:rsidP="00D14F08">
      <w:r>
        <w:t>Title: &lt;&lt;title&gt;&gt;</w:t>
      </w:r>
    </w:p>
    <w:p w14:paraId="54A36250" w14:textId="77777777" w:rsidR="00D14F08" w:rsidRDefault="00D14F08" w:rsidP="00B73767">
      <w:pPr>
        <w:spacing w:after="0" w:line="240" w:lineRule="auto"/>
      </w:pPr>
    </w:p>
    <w:sectPr w:rsidR="00D1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67"/>
    <w:rsid w:val="00406976"/>
    <w:rsid w:val="004524E7"/>
    <w:rsid w:val="006A4E37"/>
    <w:rsid w:val="00A02528"/>
    <w:rsid w:val="00AF33D4"/>
    <w:rsid w:val="00B73767"/>
    <w:rsid w:val="00C7432C"/>
    <w:rsid w:val="00D14F08"/>
    <w:rsid w:val="00E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3F74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HoneywellSpsEmail.dotx</Template>
  <TotalTime>0</TotalTime>
  <Pages>1</Pages>
  <Words>53</Words>
  <Characters>305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2024-06-03T23:49:00Z</dcterms:created>
  <dcterms:modified xsi:type="dcterms:W3CDTF">2024-06-03T23:49:00Z</dcterms:modified>
</cp:coreProperties>
</file>