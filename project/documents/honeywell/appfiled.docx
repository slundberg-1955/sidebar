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9A0C5" w14:textId="6D49B1DE" w:rsidR="00927077" w:rsidRDefault="00F96C9D" w:rsidP="00717329">
      <w:pPr>
        <w:pStyle w:val="NormalWeb"/>
        <w:spacing w:before="0" w:beforeAutospacing="0" w:after="0" w:afterAutospacing="0"/>
      </w:pPr>
      <w:r w:rsidRPr="004D2A4A">
        <w:t>&lt;b&gt;&lt;u&gt;</w:t>
      </w:r>
      <w:r w:rsidR="00927077" w:rsidRPr="004D2A4A">
        <w:t>FILING DATA</w:t>
      </w:r>
      <w:r w:rsidRPr="004D2A4A">
        <w:t>&lt;/b&gt;&lt;/u&gt;</w:t>
      </w:r>
      <w:r w:rsidR="00927077" w:rsidRPr="004D2A4A">
        <w:t xml:space="preserve"> </w:t>
      </w:r>
    </w:p>
    <w:p w14:paraId="3F399632" w14:textId="16BC13C5" w:rsidR="00717329" w:rsidRPr="004D2A4A" w:rsidRDefault="00717329" w:rsidP="00717329">
      <w:pPr>
        <w:pStyle w:val="NormalWeb"/>
        <w:spacing w:before="0" w:beforeAutospacing="0" w:after="0" w:afterAutospacing="0"/>
      </w:pPr>
      <w:r>
        <w:t>&lt;pre&gt;</w:t>
      </w:r>
    </w:p>
    <w:p w14:paraId="2F0975F7" w14:textId="14341062" w:rsidR="00927077" w:rsidRDefault="00927077" w:rsidP="00717329">
      <w:pPr>
        <w:pStyle w:val="NormalWeb"/>
        <w:spacing w:before="0" w:beforeAutospacing="0" w:after="0" w:afterAutospacing="0"/>
      </w:pPr>
      <w:r>
        <w:t xml:space="preserve">APPLICATION TYPE:  </w:t>
      </w:r>
      <w:r w:rsidR="004D2A4A">
        <w:t>@apptype@</w:t>
      </w:r>
    </w:p>
    <w:p w14:paraId="2C654CC7" w14:textId="77777777" w:rsidR="00717329" w:rsidRDefault="00717329" w:rsidP="00717329">
      <w:pPr>
        <w:pStyle w:val="NormalWeb"/>
        <w:spacing w:before="0" w:beforeAutospacing="0" w:after="0" w:afterAutospacing="0"/>
      </w:pPr>
    </w:p>
    <w:p w14:paraId="18FF5AC0" w14:textId="04F00EC4" w:rsidR="00927077" w:rsidRDefault="00927077" w:rsidP="00717329">
      <w:pPr>
        <w:pStyle w:val="NormalWeb"/>
        <w:spacing w:before="0" w:beforeAutospacing="0" w:after="0" w:afterAutospacing="0"/>
      </w:pPr>
      <w:r>
        <w:t xml:space="preserve">APPLICATION TITLE:   </w:t>
      </w:r>
      <w:r w:rsidR="004D2A4A">
        <w:t>@title@</w:t>
      </w:r>
    </w:p>
    <w:p w14:paraId="28434C14" w14:textId="77777777" w:rsidR="00717329" w:rsidRDefault="00717329" w:rsidP="00717329">
      <w:pPr>
        <w:pStyle w:val="NormalWeb"/>
        <w:spacing w:before="0" w:beforeAutospacing="0" w:after="0" w:afterAutospacing="0"/>
      </w:pPr>
    </w:p>
    <w:p w14:paraId="17493F4F" w14:textId="453F4B94" w:rsidR="00927077" w:rsidRDefault="00927077" w:rsidP="00717329">
      <w:pPr>
        <w:pStyle w:val="NormalWeb"/>
        <w:spacing w:before="0" w:beforeAutospacing="0" w:after="0" w:afterAutospacing="0"/>
      </w:pPr>
      <w:r>
        <w:t xml:space="preserve">APPLICATION NUMBER:  </w:t>
      </w:r>
      <w:r w:rsidR="004D2A4A">
        <w:t>@serialNo@</w:t>
      </w:r>
    </w:p>
    <w:p w14:paraId="44809D97" w14:textId="77777777" w:rsidR="00717329" w:rsidRDefault="00717329" w:rsidP="00717329">
      <w:pPr>
        <w:pStyle w:val="NormalWeb"/>
        <w:spacing w:before="0" w:beforeAutospacing="0" w:after="0" w:afterAutospacing="0"/>
      </w:pPr>
    </w:p>
    <w:p w14:paraId="700E7F15" w14:textId="38CA508A" w:rsidR="00927077" w:rsidRDefault="00927077" w:rsidP="00717329">
      <w:pPr>
        <w:pStyle w:val="NormalWeb"/>
        <w:spacing w:before="0" w:beforeAutospacing="0" w:after="0" w:afterAutospacing="0"/>
      </w:pPr>
      <w:r>
        <w:t xml:space="preserve">FILING DATE:    </w:t>
      </w:r>
      <w:r w:rsidR="004D2A4A">
        <w:t>@filedDate@</w:t>
      </w:r>
    </w:p>
    <w:p w14:paraId="1D66BA2E" w14:textId="77777777" w:rsidR="00717329" w:rsidRDefault="00717329" w:rsidP="00717329">
      <w:pPr>
        <w:pStyle w:val="NormalWeb"/>
        <w:spacing w:before="0" w:beforeAutospacing="0" w:after="0" w:afterAutospacing="0"/>
      </w:pPr>
    </w:p>
    <w:p w14:paraId="772E2A1C" w14:textId="152A936F" w:rsidR="00927077" w:rsidRDefault="00927077" w:rsidP="00717329">
      <w:pPr>
        <w:pStyle w:val="NormalWeb"/>
        <w:spacing w:before="0" w:beforeAutospacing="0" w:after="0" w:afterAutospacing="0"/>
      </w:pPr>
      <w:r>
        <w:t xml:space="preserve">INVENTORS:      </w:t>
      </w:r>
      <w:r w:rsidR="004D2A4A">
        <w:t>@inventorList@</w:t>
      </w:r>
    </w:p>
    <w:p w14:paraId="0F34A8A9" w14:textId="77777777" w:rsidR="00717329" w:rsidRDefault="00717329" w:rsidP="00717329">
      <w:pPr>
        <w:pStyle w:val="NormalWeb"/>
        <w:spacing w:before="0" w:beforeAutospacing="0" w:after="0" w:afterAutospacing="0"/>
      </w:pPr>
    </w:p>
    <w:p w14:paraId="41125A26" w14:textId="09013AAD" w:rsidR="00927077" w:rsidRDefault="00927077" w:rsidP="00717329">
      <w:pPr>
        <w:pStyle w:val="NormalWeb"/>
        <w:spacing w:before="0" w:beforeAutospacing="0" w:after="0" w:afterAutospacing="0"/>
      </w:pPr>
      <w:r>
        <w:t xml:space="preserve">ABSTRACT:       </w:t>
      </w:r>
      <w:r w:rsidR="004D2A4A">
        <w:t>@abstract@</w:t>
      </w:r>
    </w:p>
    <w:p w14:paraId="474D7B25" w14:textId="77777777" w:rsidR="00717329" w:rsidRDefault="00717329" w:rsidP="00717329">
      <w:pPr>
        <w:pStyle w:val="NormalWeb"/>
        <w:spacing w:before="0" w:beforeAutospacing="0" w:after="0" w:afterAutospacing="0"/>
      </w:pPr>
    </w:p>
    <w:p w14:paraId="781945E2" w14:textId="7620D105" w:rsidR="00927077" w:rsidRDefault="00927077" w:rsidP="00717329">
      <w:pPr>
        <w:pStyle w:val="NormalWeb"/>
        <w:spacing w:before="0" w:beforeAutospacing="0" w:after="0" w:afterAutospacing="0"/>
      </w:pPr>
      <w:r>
        <w:t>ASSIGNMENT FILED WITH APPLICATION:     </w:t>
      </w:r>
      <w:r w:rsidR="0082773E">
        <w:t>Yes or No</w:t>
      </w:r>
      <w:r>
        <w:t xml:space="preserve"> </w:t>
      </w:r>
    </w:p>
    <w:p w14:paraId="5F45EF9A" w14:textId="7D1652FE" w:rsidR="0082773E" w:rsidRDefault="0082773E" w:rsidP="0082773E">
      <w:pPr>
        <w:ind w:firstLine="720"/>
      </w:pPr>
      <w:r>
        <w:t>Assignee:  @assigneeName@</w:t>
      </w:r>
    </w:p>
    <w:p w14:paraId="1905C19C" w14:textId="77777777" w:rsidR="0082773E" w:rsidRDefault="0082773E" w:rsidP="0082773E"/>
    <w:p w14:paraId="0CE14F46" w14:textId="30B64FD9" w:rsidR="0082773E" w:rsidRDefault="0082773E" w:rsidP="0082773E">
      <w:pPr>
        <w:ind w:firstLine="720"/>
      </w:pPr>
      <w:r>
        <w:t xml:space="preserve">Reel:  </w:t>
      </w:r>
      <w:r w:rsidRPr="0082773E">
        <w:t>&lt;u&gt;@reel@&lt;/u&gt;     Frame:  &lt;u&gt;@frame@&lt;/u&gt;   Recordation Date:  &lt;u&gt;@recordationDate@&lt;/u&gt;</w:t>
      </w:r>
    </w:p>
    <w:p w14:paraId="67771AA4" w14:textId="77777777" w:rsidR="0082773E" w:rsidRDefault="0082773E" w:rsidP="00717329">
      <w:pPr>
        <w:pStyle w:val="NormalWeb"/>
        <w:spacing w:before="0" w:beforeAutospacing="0" w:after="0" w:afterAutospacing="0"/>
      </w:pPr>
    </w:p>
    <w:p w14:paraId="22ECC2DC" w14:textId="56B45F25" w:rsidR="00717329" w:rsidRDefault="00DE5B20" w:rsidP="00717329">
      <w:pPr>
        <w:pStyle w:val="NormalWeb"/>
        <w:spacing w:before="0" w:beforeAutospacing="0" w:after="0" w:afterAutospacing="0"/>
      </w:pPr>
      <w:r>
        <w:t>&lt;/pre&gt;</w:t>
      </w:r>
    </w:p>
    <w:p w14:paraId="396259E4" w14:textId="37D81A2F" w:rsidR="00927077" w:rsidRDefault="00927077" w:rsidP="00717329">
      <w:pPr>
        <w:pStyle w:val="NormalWeb"/>
        <w:spacing w:before="0" w:beforeAutospacing="0" w:after="0" w:afterAutospacing="0"/>
      </w:pPr>
      <w:r>
        <w:t xml:space="preserve">PRIORITY CLAIMS:       </w:t>
      </w:r>
      <w:r w:rsidR="0082773E">
        <w:t>Yes or No</w:t>
      </w:r>
    </w:p>
    <w:p w14:paraId="0632C718" w14:textId="77777777" w:rsidR="003F041A" w:rsidRDefault="003F041A" w:rsidP="003F041A">
      <w:pPr>
        <w:pStyle w:val="NormalWeb"/>
        <w:spacing w:before="0" w:beforeAutospacing="0" w:after="0" w:afterAutospacing="0"/>
      </w:pPr>
      <w:r>
        <w:t>&lt;head&gt;</w:t>
      </w:r>
    </w:p>
    <w:p w14:paraId="650C99F7" w14:textId="77777777" w:rsidR="003F041A" w:rsidRDefault="003F041A" w:rsidP="003F041A">
      <w:pPr>
        <w:pStyle w:val="NormalWeb"/>
        <w:spacing w:before="0" w:beforeAutospacing="0" w:after="0" w:afterAutospacing="0"/>
      </w:pPr>
      <w:r>
        <w:t>&lt;style&gt;</w:t>
      </w:r>
    </w:p>
    <w:p w14:paraId="2F7B860D" w14:textId="77777777" w:rsidR="003F041A" w:rsidRDefault="003F041A" w:rsidP="003F041A">
      <w:pPr>
        <w:pStyle w:val="NormalWeb"/>
        <w:spacing w:before="0" w:beforeAutospacing="0" w:after="0" w:afterAutospacing="0"/>
      </w:pPr>
      <w:r>
        <w:t>table, th, td {</w:t>
      </w:r>
    </w:p>
    <w:p w14:paraId="30D27B16" w14:textId="77777777" w:rsidR="003F041A" w:rsidRDefault="003F041A" w:rsidP="003F041A">
      <w:pPr>
        <w:pStyle w:val="NormalWeb"/>
        <w:spacing w:before="0" w:beforeAutospacing="0" w:after="0" w:afterAutospacing="0"/>
      </w:pPr>
      <w:r>
        <w:t xml:space="preserve">  border: 1px solid black;</w:t>
      </w:r>
    </w:p>
    <w:p w14:paraId="15C8D715" w14:textId="77777777" w:rsidR="003F041A" w:rsidRDefault="003F041A" w:rsidP="003F041A">
      <w:pPr>
        <w:pStyle w:val="NormalWeb"/>
        <w:spacing w:before="0" w:beforeAutospacing="0" w:after="0" w:afterAutospacing="0"/>
      </w:pPr>
      <w:r>
        <w:t xml:space="preserve">  border-collapse: collapse;</w:t>
      </w:r>
    </w:p>
    <w:p w14:paraId="54EFFD2C" w14:textId="77777777" w:rsidR="003F041A" w:rsidRDefault="003F041A" w:rsidP="003F041A">
      <w:pPr>
        <w:pStyle w:val="NormalWeb"/>
        <w:spacing w:before="0" w:beforeAutospacing="0" w:after="0" w:afterAutospacing="0"/>
      </w:pPr>
      <w:r>
        <w:t>}</w:t>
      </w:r>
    </w:p>
    <w:p w14:paraId="15D051D6" w14:textId="77777777" w:rsidR="003F041A" w:rsidRDefault="003F041A" w:rsidP="003F041A">
      <w:pPr>
        <w:pStyle w:val="NormalWeb"/>
        <w:spacing w:before="0" w:beforeAutospacing="0" w:after="0" w:afterAutospacing="0"/>
      </w:pPr>
      <w:r>
        <w:t>&lt;/style&gt;</w:t>
      </w:r>
    </w:p>
    <w:p w14:paraId="73E031D7" w14:textId="77777777" w:rsidR="003F041A" w:rsidRDefault="003F041A" w:rsidP="003F041A">
      <w:pPr>
        <w:pStyle w:val="NormalWeb"/>
        <w:spacing w:before="0" w:beforeAutospacing="0" w:after="0" w:afterAutospacing="0"/>
      </w:pPr>
      <w:r>
        <w:t>&lt;/head&gt;</w:t>
      </w:r>
    </w:p>
    <w:p w14:paraId="7AE500A9" w14:textId="77777777" w:rsidR="003F041A" w:rsidRDefault="003F041A" w:rsidP="003F041A">
      <w:pPr>
        <w:pStyle w:val="NormalWeb"/>
        <w:spacing w:before="0" w:beforeAutospacing="0" w:after="0" w:afterAutospacing="0"/>
      </w:pPr>
      <w:r>
        <w:t>&lt;body&gt;</w:t>
      </w:r>
    </w:p>
    <w:p w14:paraId="3E574177" w14:textId="77777777" w:rsidR="003F041A" w:rsidRDefault="003F041A" w:rsidP="003F041A">
      <w:pPr>
        <w:pStyle w:val="NormalWeb"/>
        <w:spacing w:before="0" w:beforeAutospacing="0" w:after="0" w:afterAutospacing="0"/>
      </w:pPr>
    </w:p>
    <w:p w14:paraId="380B592E" w14:textId="77777777" w:rsidR="003F041A" w:rsidRDefault="003F041A" w:rsidP="003F041A">
      <w:pPr>
        <w:pStyle w:val="NormalWeb"/>
        <w:spacing w:before="0" w:beforeAutospacing="0" w:after="0" w:afterAutospacing="0"/>
      </w:pPr>
      <w:r>
        <w:t>&lt;table style="width:100%"&gt;</w:t>
      </w:r>
    </w:p>
    <w:p w14:paraId="4E8A183E" w14:textId="2668FC19" w:rsidR="003F041A" w:rsidRDefault="003F041A" w:rsidP="003F041A">
      <w:pPr>
        <w:pStyle w:val="NormalWeb"/>
        <w:spacing w:before="0" w:beforeAutospacing="0" w:after="0" w:afterAutospacing="0"/>
      </w:pPr>
      <w:r>
        <w:t xml:space="preserve">  &lt;tr&gt;</w:t>
      </w:r>
    </w:p>
    <w:p w14:paraId="02ECDE0C" w14:textId="12799ADF" w:rsidR="003F041A" w:rsidRDefault="003F041A" w:rsidP="003F041A">
      <w:pPr>
        <w:pStyle w:val="NormalWeb"/>
        <w:spacing w:before="0" w:beforeAutospacing="0" w:after="0" w:afterAutospacing="0"/>
      </w:pPr>
      <w:r>
        <w:t>&lt;td&gt;@priorityType@&lt;/td&gt;</w:t>
      </w:r>
    </w:p>
    <w:p w14:paraId="540F1161" w14:textId="26883780" w:rsidR="003F041A" w:rsidRDefault="003F041A" w:rsidP="003F041A">
      <w:pPr>
        <w:pStyle w:val="NormalWeb"/>
        <w:spacing w:before="0" w:beforeAutospacing="0" w:after="0" w:afterAutospacing="0"/>
      </w:pPr>
      <w:r>
        <w:t xml:space="preserve">    &lt;td&gt;@appNo@&lt;/td&gt;</w:t>
      </w:r>
    </w:p>
    <w:p w14:paraId="611A97B8" w14:textId="1D443E53" w:rsidR="003F041A" w:rsidRDefault="003F041A" w:rsidP="003F041A">
      <w:pPr>
        <w:pStyle w:val="NormalWeb"/>
        <w:spacing w:before="0" w:beforeAutospacing="0" w:after="0" w:afterAutospacing="0"/>
      </w:pPr>
      <w:r>
        <w:t xml:space="preserve">    &lt;td&gt;@filingDate@&lt;/td&gt;</w:t>
      </w:r>
    </w:p>
    <w:p w14:paraId="543B6AC0" w14:textId="77777777" w:rsidR="003F041A" w:rsidRDefault="003F041A" w:rsidP="003F041A">
      <w:pPr>
        <w:pStyle w:val="NormalWeb"/>
        <w:spacing w:before="0" w:beforeAutospacing="0" w:after="0" w:afterAutospacing="0"/>
      </w:pPr>
      <w:r>
        <w:t xml:space="preserve">  &lt;/tr&gt;</w:t>
      </w:r>
    </w:p>
    <w:p w14:paraId="12CA6517" w14:textId="0FFA4A96" w:rsidR="003F041A" w:rsidRDefault="003F041A" w:rsidP="003F041A">
      <w:pPr>
        <w:pStyle w:val="NormalWeb"/>
        <w:spacing w:before="0" w:beforeAutospacing="0" w:after="0" w:afterAutospacing="0"/>
      </w:pPr>
      <w:r>
        <w:t>&lt;/table&gt;</w:t>
      </w:r>
    </w:p>
    <w:p w14:paraId="6B5C5C5B" w14:textId="7E6132AF" w:rsidR="00927077" w:rsidRDefault="00DE5B20" w:rsidP="00717329">
      <w:pPr>
        <w:pStyle w:val="NormalWeb"/>
        <w:spacing w:before="0" w:beforeAutospacing="0" w:after="0" w:afterAutospacing="0"/>
      </w:pPr>
      <w:r>
        <w:t>&lt;pre&gt;</w:t>
      </w:r>
      <w:r w:rsidR="00927077">
        <w:br/>
        <w:t xml:space="preserve">GOVERNMENT RIGHTS:  </w:t>
      </w:r>
      <w:r w:rsidR="00FE700E">
        <w:t>Yes or No</w:t>
      </w:r>
    </w:p>
    <w:p w14:paraId="28DBD9CB" w14:textId="77777777" w:rsidR="004D2A4A" w:rsidRDefault="004D2A4A" w:rsidP="00717329">
      <w:pPr>
        <w:pStyle w:val="NormalWeb"/>
        <w:spacing w:before="0" w:beforeAutospacing="0" w:after="0" w:afterAutospacing="0"/>
      </w:pPr>
      <w:r>
        <w:t xml:space="preserve">Contract Name and Number: </w:t>
      </w:r>
    </w:p>
    <w:p w14:paraId="3C86256E" w14:textId="77777777" w:rsidR="00717329" w:rsidRDefault="00717329" w:rsidP="00717329">
      <w:pPr>
        <w:pStyle w:val="NormalWeb"/>
        <w:spacing w:before="0" w:beforeAutospacing="0" w:after="0" w:afterAutospacing="0"/>
      </w:pPr>
    </w:p>
    <w:p w14:paraId="514FFE8D" w14:textId="71E2705D" w:rsidR="00927077" w:rsidRDefault="00927077" w:rsidP="00717329">
      <w:pPr>
        <w:pStyle w:val="NormalWeb"/>
        <w:spacing w:before="0" w:beforeAutospacing="0" w:after="0" w:afterAutospacing="0"/>
      </w:pPr>
      <w:r>
        <w:t xml:space="preserve">NON-PUBLICATION REQUEST FILED:  </w:t>
      </w:r>
      <w:r w:rsidR="00FE700E">
        <w:t>Yes or No</w:t>
      </w:r>
    </w:p>
    <w:p w14:paraId="78240301" w14:textId="77777777" w:rsidR="00717329" w:rsidRDefault="00717329" w:rsidP="00717329">
      <w:pPr>
        <w:pStyle w:val="NormalWeb"/>
        <w:spacing w:before="0" w:beforeAutospacing="0" w:after="0" w:afterAutospacing="0"/>
      </w:pPr>
    </w:p>
    <w:p w14:paraId="04E54BDB" w14:textId="16FD8551" w:rsidR="00927077" w:rsidRDefault="00927077" w:rsidP="00717329">
      <w:pPr>
        <w:pStyle w:val="NormalWeb"/>
        <w:spacing w:before="0" w:beforeAutospacing="0" w:after="0" w:afterAutospacing="0"/>
      </w:pPr>
      <w:r>
        <w:t xml:space="preserve">IDS FILED WITH APPLICATION:  </w:t>
      </w:r>
      <w:r w:rsidR="00FE700E">
        <w:t>Yes or No</w:t>
      </w:r>
    </w:p>
    <w:p w14:paraId="2CD28BF9" w14:textId="77777777" w:rsidR="004D2A4A" w:rsidRDefault="004D2A4A" w:rsidP="00717329">
      <w:pPr>
        <w:pStyle w:val="NormalWeb"/>
        <w:spacing w:before="0" w:beforeAutospacing="0" w:after="0" w:afterAutospacing="0"/>
      </w:pPr>
      <w:r>
        <w:t xml:space="preserve">        ______ IDS will not be filed because there are no known references </w:t>
      </w:r>
    </w:p>
    <w:p w14:paraId="771CF43C" w14:textId="467CBB44" w:rsidR="004D2A4A" w:rsidRDefault="004D2A4A" w:rsidP="00717329">
      <w:pPr>
        <w:pStyle w:val="NormalWeb"/>
        <w:spacing w:before="0" w:beforeAutospacing="0" w:after="0" w:afterAutospacing="0"/>
      </w:pPr>
      <w:r>
        <w:lastRenderedPageBreak/>
        <w:t xml:space="preserve">        ______ IDS will be filed at a later date </w:t>
      </w:r>
      <w:r>
        <w:br/>
      </w:r>
      <w:r w:rsidR="00717329">
        <w:t>&lt;/pre&gt;</w:t>
      </w:r>
    </w:p>
    <w:p w14:paraId="27512137" w14:textId="52BBD517" w:rsidR="00927077" w:rsidRDefault="00927077" w:rsidP="003F041A">
      <w:r>
        <w:br/>
      </w:r>
    </w:p>
    <w:sectPr w:rsidR="00927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77"/>
    <w:rsid w:val="0005418D"/>
    <w:rsid w:val="00197280"/>
    <w:rsid w:val="001D7AF4"/>
    <w:rsid w:val="00284CD5"/>
    <w:rsid w:val="003F041A"/>
    <w:rsid w:val="004D2A4A"/>
    <w:rsid w:val="00717329"/>
    <w:rsid w:val="00744D4A"/>
    <w:rsid w:val="0082773E"/>
    <w:rsid w:val="00927077"/>
    <w:rsid w:val="00DE5B20"/>
    <w:rsid w:val="00E13CD3"/>
    <w:rsid w:val="00E366F6"/>
    <w:rsid w:val="00F96C9D"/>
    <w:rsid w:val="00FE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06F36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077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7077"/>
    <w:pPr>
      <w:spacing w:before="100" w:beforeAutospacing="1" w:after="100" w:afterAutospacing="1"/>
    </w:pPr>
  </w:style>
  <w:style w:type="table" w:styleId="TableGrid">
    <w:name w:val="Table Grid"/>
    <w:basedOn w:val="TableNormal"/>
    <w:rsid w:val="004D2A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277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773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73E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7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73E"/>
    <w:rPr>
      <w:rFonts w:ascii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appfiled.dotx</Template>
  <TotalTime>0</TotalTime>
  <Pages>2</Pages>
  <Words>140</Words>
  <Characters>804</Characters>
  <Application>Microsoft Office Word</Application>
  <DocSecurity>0</DocSecurity>
  <PresentationFormat/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Honeywellnewappln.docx</dc:title>
  <dc:subject/>
  <dc:creator>Emily Bates</dc:creator>
  <cp:keywords/>
  <dc:description/>
  <cp:lastModifiedBy>Jacob Burns</cp:lastModifiedBy>
  <cp:revision>2</cp:revision>
  <dcterms:created xsi:type="dcterms:W3CDTF">2024-06-03T23:49:00Z</dcterms:created>
  <dcterms:modified xsi:type="dcterms:W3CDTF">2024-06-03T23:49:00Z</dcterms:modified>
</cp:coreProperties>
</file>