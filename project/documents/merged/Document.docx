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9E9C8" w14:textId="77777777" w:rsidR="00FF188A" w:rsidRPr="004F2890" w:rsidRDefault="00FF188A" w:rsidP="00FF188A">
      <w:pPr>
        <w:tabs>
          <w:tab w:val="right" w:pos="9028"/>
        </w:tabs>
        <w:spacing w:after="120"/>
        <w:rPr>
          <w:rFonts w:ascii="Times New Roman" w:hAnsi="Times New Roman"/>
          <w:b/>
        </w:rPr>
      </w:pPr>
      <w:r w:rsidRPr="004F2890">
        <w:rPr>
          <w:rFonts w:ascii="Times New Roman" w:hAnsi="Times New Roman"/>
          <w:b/>
          <w:u w:val="single"/>
        </w:rPr>
        <w:t>12/356,986</w:t>
      </w:r>
      <w:r w:rsidRPr="004F2890">
        <w:rPr>
          <w:rFonts w:ascii="Times New Roman" w:hAnsi="Times New Roman"/>
          <w:b/>
        </w:rPr>
        <w:tab/>
      </w:r>
      <w:r w:rsidRPr="004F2890">
        <w:rPr>
          <w:rFonts w:ascii="Times New Roman" w:hAnsi="Times New Roman"/>
          <w:b/>
          <w:u w:val="single"/>
        </w:rPr>
        <w:t>PATENT</w:t>
      </w:r>
    </w:p>
    <w:p w14:paraId="098A77A6" w14:textId="77777777" w:rsidR="00FF188A" w:rsidRPr="004F2890" w:rsidRDefault="00FF188A" w:rsidP="00FF188A">
      <w:pPr>
        <w:tabs>
          <w:tab w:val="center" w:pos="4514"/>
        </w:tabs>
        <w:spacing w:line="300" w:lineRule="auto"/>
        <w:jc w:val="center"/>
        <w:rPr>
          <w:rFonts w:ascii="Times New Roman" w:hAnsi="Times New Roman"/>
        </w:rPr>
      </w:pPr>
      <w:r w:rsidRPr="004F2890">
        <w:rPr>
          <w:rFonts w:ascii="Times New Roman" w:hAnsi="Times New Roman"/>
          <w:b/>
          <w:bCs/>
          <w:u w:val="single"/>
        </w:rPr>
        <w:t>IN THE UNITED STATES PATENT AND TRADEMARK OFFICE</w:t>
      </w:r>
    </w:p>
    <w:p w14:paraId="201CD48D" w14:textId="77777777" w:rsidR="00FF188A" w:rsidRPr="004F2890" w:rsidRDefault="007B2103" w:rsidP="008E4E5F">
      <w:pPr>
        <w:tabs>
          <w:tab w:val="left" w:pos="1440"/>
          <w:tab w:val="left" w:pos="5760"/>
        </w:tabs>
        <w:spacing w:line="300" w:lineRule="auto"/>
        <w:rPr>
          <w:rFonts w:ascii="Times New Roman" w:hAnsi="Times New Roman"/>
        </w:rPr>
      </w:pPr>
      <w:r w:rsidRPr="007B2103">
        <w:rPr>
          <w:rFonts w:ascii="Times New Roman" w:hAnsi="Times New Roman"/>
        </w:rPr>
        <w:t>Inventor(s):     Wiley E. Coyote</w:t>
      </w:r>
      <w:r w:rsidR="00FF188A" w:rsidRPr="004F2890">
        <w:rPr>
          <w:rFonts w:ascii="Times New Roman" w:hAnsi="Times New Roman"/>
        </w:rPr>
        <w:tab/>
        <w:t>Docket:  1.003US1</w:t>
      </w:r>
    </w:p>
    <w:p w14:paraId="0D12F660" w14:textId="77777777" w:rsidR="00FF188A" w:rsidRPr="004F2890" w:rsidRDefault="00FF188A" w:rsidP="008E4E5F">
      <w:pPr>
        <w:tabs>
          <w:tab w:val="left" w:pos="1440"/>
          <w:tab w:val="left" w:pos="5760"/>
        </w:tabs>
        <w:spacing w:line="300" w:lineRule="auto"/>
        <w:rPr>
          <w:rFonts w:ascii="Times New Roman" w:hAnsi="Times New Roman"/>
        </w:rPr>
      </w:pPr>
      <w:r w:rsidRPr="004F2890">
        <w:rPr>
          <w:rFonts w:ascii="Times New Roman" w:hAnsi="Times New Roman"/>
        </w:rPr>
        <w:t>Serial No.:</w:t>
      </w:r>
      <w:r w:rsidRPr="004F2890">
        <w:rPr>
          <w:rFonts w:ascii="Times New Roman" w:hAnsi="Times New Roman"/>
        </w:rPr>
        <w:tab/>
        <w:t>12/356,986</w:t>
      </w:r>
      <w:r w:rsidRPr="004F2890">
        <w:rPr>
          <w:rFonts w:ascii="Times New Roman" w:hAnsi="Times New Roman"/>
        </w:rPr>
        <w:tab/>
        <w:t>Filed:</w:t>
      </w:r>
      <w:r w:rsidRPr="004F2890">
        <w:rPr>
          <w:rFonts w:ascii="Times New Roman" w:hAnsi="Times New Roman"/>
        </w:rPr>
        <w:tab/>
        <w:t>August 21, 2023</w:t>
      </w:r>
    </w:p>
    <w:p w14:paraId="2B82697D" w14:textId="77777777" w:rsidR="00FF188A" w:rsidRPr="004F2890" w:rsidRDefault="00FF188A" w:rsidP="008E4E5F">
      <w:pPr>
        <w:tabs>
          <w:tab w:val="left" w:pos="-1440"/>
          <w:tab w:val="left" w:pos="1440"/>
          <w:tab w:val="left" w:pos="5760"/>
        </w:tabs>
        <w:spacing w:line="300" w:lineRule="auto"/>
        <w:ind w:left="1440" w:hanging="1440"/>
        <w:rPr>
          <w:rFonts w:ascii="Times New Roman" w:hAnsi="Times New Roman"/>
        </w:rPr>
      </w:pPr>
      <w:r w:rsidRPr="004F2890">
        <w:rPr>
          <w:rFonts w:ascii="Times New Roman" w:hAnsi="Times New Roman"/>
        </w:rPr>
        <w:t>Title:</w:t>
      </w:r>
      <w:r w:rsidRPr="004F2890">
        <w:rPr>
          <w:rFonts w:ascii="Times New Roman" w:hAnsi="Times New Roman"/>
        </w:rPr>
        <w:tab/>
        <w:t>Method and apparatus for making a title for a matter 1000</w:t>
      </w:r>
    </w:p>
    <w:p w14:paraId="4515A51F" w14:textId="77777777" w:rsidR="00FF188A" w:rsidRDefault="00FF188A" w:rsidP="00FF188A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29442066">
          <v:rect id="_x0000_s1026" style="position:absolute;margin-left:1in;margin-top:0;width:451.4pt;height:.95pt;z-index:-1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6A6C5F64" w14:textId="77777777" w:rsidR="00FF188A" w:rsidRDefault="00FF188A" w:rsidP="00FF188A">
      <w:pPr>
        <w:rPr>
          <w:rFonts w:ascii="Times New Roman" w:hAnsi="Times New Roman"/>
        </w:rPr>
      </w:pPr>
    </w:p>
    <w:p w14:paraId="5A9463F5" w14:textId="77777777" w:rsidR="00C260C8" w:rsidRDefault="00C260C8">
      <w:pPr>
        <w:tabs>
          <w:tab w:val="center" w:pos="4514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  <w:u w:val="single"/>
        </w:rPr>
        <w:t xml:space="preserve">REQUEST FOR </w:t>
      </w:r>
      <w:r w:rsidR="00D749A5">
        <w:rPr>
          <w:rFonts w:ascii="Times New Roman" w:hAnsi="Times New Roman"/>
          <w:b/>
          <w:u w:val="single"/>
        </w:rPr>
        <w:t>TWELVE</w:t>
      </w:r>
      <w:r w:rsidR="00181D27">
        <w:rPr>
          <w:rFonts w:ascii="Times New Roman" w:hAnsi="Times New Roman"/>
          <w:b/>
          <w:u w:val="single"/>
        </w:rPr>
      </w:r>
      <w:r w:rsidR="00D749A5" w:rsidRPr="00D749A5">
        <w:rPr>
          <w:rFonts w:ascii="Times New Roman" w:hAnsi="Times New Roman"/>
          <w:b/>
          <w:u w:val="single"/>
        </w:rPr>
      </w:r>
      <w:r>
        <w:rPr>
          <w:rFonts w:ascii="Times New Roman" w:hAnsi="Times New Roman"/>
          <w:b/>
          <w:bCs/>
          <w:u w:val="single"/>
        </w:rPr>
        <w:t>-MONTH EXTENSION OF TIME</w:t>
      </w:r>
    </w:p>
    <w:p w14:paraId="09CB85AC" w14:textId="77777777" w:rsidR="00C260C8" w:rsidRDefault="00C260C8">
      <w:pPr>
        <w:rPr>
          <w:rFonts w:ascii="Times New Roman" w:hAnsi="Times New Roman"/>
        </w:rPr>
      </w:pPr>
    </w:p>
    <w:p w14:paraId="5FD3DEE4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MS PCT</w:t>
      </w:r>
    </w:p>
    <w:p w14:paraId="5E1AAEA3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40AA8CF0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69EDB857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5FC5C3AF" w14:textId="77777777" w:rsidR="00C260C8" w:rsidRDefault="00C260C8">
      <w:pPr>
        <w:rPr>
          <w:rFonts w:ascii="Times New Roman" w:hAnsi="Times New Roman"/>
        </w:rPr>
      </w:pPr>
    </w:p>
    <w:p w14:paraId="40F107DC" w14:textId="77777777" w:rsidR="00C260C8" w:rsidRDefault="00C260C8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response to the Form PCT/RO/106 </w:t>
      </w:r>
      <w:r w:rsidR="00FF188A">
        <w:rPr>
          <w:rFonts w:ascii="Times New Roman" w:hAnsi="Times New Roman"/>
        </w:rPr>
        <w:t xml:space="preserve">(“Invitation”) </w:t>
      </w:r>
      <w:r>
        <w:rPr>
          <w:rFonts w:ascii="Times New Roman" w:hAnsi="Times New Roman"/>
        </w:rPr>
        <w:t xml:space="preserve">in the International Application mailed </w:t>
      </w:r>
      <w:r w:rsidR="00FF188A" w:rsidRPr="004F2890">
        <w:rPr>
          <w:rFonts w:ascii="Times New Roman" w:hAnsi="Times New Roman"/>
        </w:rPr>
        <w:t>123123</w:t>
      </w:r>
      <w:r>
        <w:rPr>
          <w:rFonts w:ascii="Times New Roman" w:hAnsi="Times New Roman"/>
        </w:rPr>
        <w:t xml:space="preserve">, </w:t>
      </w:r>
      <w:r w:rsidR="00FF188A" w:rsidRPr="004F2890">
        <w:rPr>
          <w:rFonts w:ascii="Times New Roman" w:hAnsi="Times New Roman"/>
        </w:rPr>
        <w:t>Applicant</w:t>
      </w:r>
      <w:r w:rsidR="00FF188A">
        <w:rPr>
          <w:rFonts w:ascii="Times New Roman" w:hAnsi="Times New Roman"/>
        </w:rPr>
        <w:t xml:space="preserve"> respectfully requests</w:t>
      </w:r>
      <w:r>
        <w:rPr>
          <w:rFonts w:ascii="Times New Roman" w:hAnsi="Times New Roman"/>
        </w:rPr>
        <w:t xml:space="preserve"> a </w:t>
      </w:r>
      <w:r w:rsidR="00D749A5">
        <w:rPr>
          <w:rFonts w:ascii="Times New Roman" w:hAnsi="Times New Roman"/>
        </w:rPr>
        <w:t>twelve</w:t>
      </w:r>
      <w:r w:rsidR="00410C9E">
        <w:rPr>
          <w:rFonts w:ascii="Times New Roman" w:hAnsi="Times New Roman"/>
        </w:rPr>
      </w:r>
      <w:r>
        <w:rPr>
          <w:rFonts w:ascii="Times New Roman" w:hAnsi="Times New Roman"/>
        </w:rPr>
        <w:t xml:space="preserve"> month extension of time to comply with </w:t>
      </w:r>
      <w:r w:rsidR="00410C9E">
        <w:rPr>
          <w:rFonts w:ascii="Times New Roman" w:hAnsi="Times New Roman"/>
        </w:rPr>
        <w:t>Annex A, Annex B, and Annex C</w:t>
      </w:r>
      <w:r>
        <w:rPr>
          <w:rFonts w:ascii="Times New Roman" w:hAnsi="Times New Roman"/>
        </w:rPr>
        <w:t xml:space="preserve"> of the Invitation, thereby extending the deadline to </w:t>
      </w:r>
      <w:r w:rsidR="00410C9E">
        <w:rPr>
          <w:rFonts w:ascii="Times New Roman" w:hAnsi="Times New Roman"/>
          <w:b/>
          <w:bCs/>
        </w:rPr>
        <w:t>&lt;&lt;</w:t>
      </w:r>
      <w:r w:rsidR="00410C9E" w:rsidRPr="00410C9E">
        <w:rPr>
          <w:rFonts w:ascii="Times New Roman" w:hAnsi="Times New Roman"/>
          <w:bCs/>
        </w:rPr>
        <w:t>requestDueDate</w:t>
      </w:r>
      <w:r w:rsidR="00410C9E">
        <w:rPr>
          <w:rFonts w:ascii="Times New Roman" w:hAnsi="Times New Roman"/>
          <w:b/>
          <w:bCs/>
        </w:rPr>
        <w:t>&gt;&gt;</w:t>
      </w:r>
      <w:r>
        <w:rPr>
          <w:rFonts w:ascii="Times New Roman" w:hAnsi="Times New Roman"/>
        </w:rPr>
        <w:t>.</w:t>
      </w:r>
    </w:p>
    <w:p w14:paraId="79C7635A" w14:textId="77777777" w:rsidR="00FF188A" w:rsidRDefault="00FF188A" w:rsidP="00FF188A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direct any inquiry regarding this matter to the undersigned at </w:t>
      </w:r>
      <w:r w:rsidRPr="00135169">
        <w:rPr>
          <w:rFonts w:ascii="Times New Roman" w:hAnsi="Times New Roman"/>
        </w:rPr>
        <w:t>&lt;&lt;SAPhone&gt;&gt;</w:t>
      </w:r>
      <w:r>
        <w:rPr>
          <w:rFonts w:ascii="Times New Roman" w:hAnsi="Times New Roman"/>
        </w:rPr>
        <w:t>.</w:t>
      </w:r>
    </w:p>
    <w:p w14:paraId="713B6B21" w14:textId="77777777" w:rsidR="00FF188A" w:rsidRDefault="00FF188A" w:rsidP="00FF188A">
      <w:pPr>
        <w:ind w:firstLine="3600"/>
        <w:rPr>
          <w:rFonts w:ascii="Times New Roman" w:hAnsi="Times New Roman"/>
        </w:rPr>
      </w:pPr>
    </w:p>
    <w:p w14:paraId="0F89BF83" w14:textId="77777777" w:rsidR="00FF188A" w:rsidRDefault="00FF188A" w:rsidP="00FF188A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3284B512" w14:textId="77777777" w:rsidR="00FF188A" w:rsidRPr="00135169" w:rsidRDefault="00FF188A" w:rsidP="00FF188A">
      <w:pPr>
        <w:rPr>
          <w:rFonts w:ascii="Times New Roman" w:hAnsi="Times New Roman"/>
        </w:rPr>
      </w:pPr>
    </w:p>
    <w:p w14:paraId="28233B06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&lt;&lt;upperFirmName&gt;&gt;</w:t>
      </w:r>
    </w:p>
    <w:p w14:paraId="6A9C1398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&lt;&lt;firmPoBox&gt;&gt;</w:t>
      </w:r>
    </w:p>
    <w:p w14:paraId="00A893D3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&lt;&lt;firmCityStZip&gt;&gt;</w:t>
      </w:r>
    </w:p>
    <w:p w14:paraId="5E3BC4D1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&lt;&lt;SAPhone&gt;&gt;</w:t>
      </w:r>
    </w:p>
    <w:p w14:paraId="35FA647D" w14:textId="77777777" w:rsidR="00FF188A" w:rsidRPr="00135169" w:rsidRDefault="00FF188A" w:rsidP="00FF188A">
      <w:pPr>
        <w:rPr>
          <w:rFonts w:ascii="Times New Roman" w:hAnsi="Times New Roman"/>
        </w:rPr>
      </w:pPr>
    </w:p>
    <w:p w14:paraId="61EDD731" w14:textId="77777777" w:rsidR="00FF188A" w:rsidRPr="00135169" w:rsidRDefault="00EB7433" w:rsidP="00FF188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="00F408A1" w:rsidRPr="005122AA">
        <w:rPr>
          <w:rFonts w:ascii="Times New Roman" w:hAnsi="Times New Roman"/>
        </w:rPr>
        <w:t>{{Dte_es_:signer1:date}}</w:t>
      </w:r>
      <w:r w:rsidR="00F408A1">
        <w:rPr>
          <w:rFonts w:ascii="Times New Roman" w:hAnsi="Times New Roman"/>
        </w:rPr>
        <w:tab/>
      </w:r>
      <w:r w:rsidR="00F408A1">
        <w:rPr>
          <w:rFonts w:ascii="Times New Roman" w:hAnsi="Times New Roman"/>
        </w:rPr>
        <w:tab/>
        <w:t xml:space="preserve">    </w:t>
      </w:r>
      <w:r w:rsidR="00F408A1" w:rsidRPr="005122AA">
        <w:rPr>
          <w:rFonts w:ascii="Times New Roman" w:hAnsi="Times New Roman"/>
        </w:rPr>
        <w:t>/ {{Sig_es_:signer1:signature}} /</w:t>
      </w:r>
    </w:p>
    <w:p w14:paraId="7C654D16" w14:textId="77777777" w:rsidR="00FF188A" w:rsidRPr="00135169" w:rsidRDefault="00FF188A" w:rsidP="00EB7433">
      <w:pPr>
        <w:tabs>
          <w:tab w:val="left" w:pos="1500"/>
          <w:tab w:val="left" w:pos="288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proofErr w:type="gramStart"/>
      <w:r w:rsidRPr="00135169">
        <w:rPr>
          <w:rFonts w:ascii="Times New Roman" w:hAnsi="Times New Roman"/>
          <w:u w:val="single"/>
        </w:rPr>
        <w:tab/>
      </w:r>
      <w:r w:rsidR="00EB7433">
        <w:rPr>
          <w:rFonts w:ascii="Times New Roman" w:hAnsi="Times New Roman"/>
          <w:u w:val="single"/>
        </w:rPr>
        <w:t xml:space="preserve">  </w:t>
      </w:r>
      <w:r w:rsidR="00EB7433">
        <w:rPr>
          <w:rFonts w:ascii="Times New Roman" w:hAnsi="Times New Roman"/>
          <w:u w:val="single"/>
        </w:rPr>
        <w:tab/>
      </w:r>
      <w:proofErr w:type="gramEnd"/>
      <w:r w:rsidR="00EB7433">
        <w:rPr>
          <w:rFonts w:ascii="Times New Roman" w:hAnsi="Times New Roman"/>
          <w:u w:val="single"/>
        </w:rPr>
        <w:t xml:space="preserve">     </w:t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554B4079" w14:textId="77777777" w:rsidR="00FF188A" w:rsidRPr="00135169" w:rsidRDefault="00FF188A" w:rsidP="00FF188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  <w:t>Homer J. Simpson</w:t>
      </w:r>
    </w:p>
    <w:p w14:paraId="42F548FC" w14:textId="77777777" w:rsidR="00FF188A" w:rsidRPr="00135169" w:rsidRDefault="00FF188A" w:rsidP="00FF188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D0078">
        <w:rPr>
          <w:rFonts w:ascii="Times New Roman" w:hAnsi="Times New Roman"/>
        </w:rPr>
        <w:t xml:space="preserve">USPTO </w:t>
      </w:r>
      <w:r w:rsidRPr="00135169">
        <w:rPr>
          <w:rFonts w:ascii="Times New Roman" w:hAnsi="Times New Roman"/>
        </w:rPr>
        <w:t xml:space="preserve">Reg. No. </w:t>
      </w:r>
    </w:p>
    <w:p w14:paraId="56FDBC05" w14:textId="77777777" w:rsidR="00C260C8" w:rsidRDefault="00C260C8">
      <w:pPr>
        <w:rPr>
          <w:rFonts w:ascii="Times New Roman" w:hAnsi="Times New Roman"/>
        </w:rPr>
      </w:pPr>
    </w:p>
    <w:p w14:paraId="5F22E8CD" w14:textId="77777777" w:rsidR="001B1D51" w:rsidRDefault="001B1D51" w:rsidP="001B1D51">
      <w:pPr>
        <w:ind w:left="432" w:hanging="432"/>
        <w:rPr>
          <w:rFonts w:ascii="Times New Roman" w:hAnsi="Times New Roman"/>
          <w:sz w:val="16"/>
          <w:szCs w:val="16"/>
        </w:rPr>
      </w:pPr>
    </w:p>
    <w:p w14:paraId="5949EA45" w14:textId="77777777" w:rsidR="001B1D51" w:rsidRDefault="001B1D51" w:rsidP="00353020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&lt;&lt;certificateForEmailPaperFilingStandard&gt;&gt;&lt;&lt;certificateForPaperFilingExpressMail&gt;&gt;</w:t>
      </w:r>
    </w:p>
    <w:p w14:paraId="03AD4531" w14:textId="77777777" w:rsidR="00C260C8" w:rsidRDefault="00C260C8">
      <w:pPr>
        <w:rPr>
          <w:rFonts w:ascii="Times New Roman" w:hAnsi="Times New Roman"/>
        </w:rPr>
      </w:pPr>
    </w:p>
    <w:sectPr w:rsidR="00C260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8" w:h="16833" w:code="9"/>
      <w:pgMar w:top="1080" w:right="1440" w:bottom="1339" w:left="1440" w:header="1080" w:footer="360" w:gutter="0"/>
      <w:paperSrc w:first="258" w:other="258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12B62" w14:textId="77777777" w:rsidR="009F0A71" w:rsidRDefault="009F0A71" w:rsidP="00B93D16">
      <w:r>
        <w:separator/>
      </w:r>
    </w:p>
  </w:endnote>
  <w:endnote w:type="continuationSeparator" w:id="0">
    <w:p w14:paraId="742385EE" w14:textId="77777777" w:rsidR="009F0A71" w:rsidRDefault="009F0A71" w:rsidP="00B9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A5D4F" w14:textId="77777777" w:rsidR="00D1213E" w:rsidRDefault="00D121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FDC52" w14:textId="77777777" w:rsidR="00D1213E" w:rsidRDefault="00D121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54AA8" w14:textId="77777777" w:rsidR="00D1213E" w:rsidRDefault="00D12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C8D7D" w14:textId="77777777" w:rsidR="009F0A71" w:rsidRDefault="009F0A71" w:rsidP="00B93D16">
      <w:r>
        <w:separator/>
      </w:r>
    </w:p>
  </w:footnote>
  <w:footnote w:type="continuationSeparator" w:id="0">
    <w:p w14:paraId="514D0F46" w14:textId="77777777" w:rsidR="009F0A71" w:rsidRDefault="009F0A71" w:rsidP="00B93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C89B2" w14:textId="77777777" w:rsidR="00D1213E" w:rsidRDefault="00D12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F9B5" w14:textId="77777777" w:rsidR="00D1213E" w:rsidRDefault="00D121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2B2A" w14:textId="77777777" w:rsidR="00D1213E" w:rsidRDefault="00D121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C65"/>
    <w:rsid w:val="00046270"/>
    <w:rsid w:val="00064650"/>
    <w:rsid w:val="00181D27"/>
    <w:rsid w:val="001B1D51"/>
    <w:rsid w:val="001D0078"/>
    <w:rsid w:val="001E1CC1"/>
    <w:rsid w:val="002053D6"/>
    <w:rsid w:val="002F5BE6"/>
    <w:rsid w:val="00353020"/>
    <w:rsid w:val="00410C9E"/>
    <w:rsid w:val="0044300A"/>
    <w:rsid w:val="004D1D5F"/>
    <w:rsid w:val="005868E4"/>
    <w:rsid w:val="005D63F8"/>
    <w:rsid w:val="006553CE"/>
    <w:rsid w:val="006557D8"/>
    <w:rsid w:val="006A26A7"/>
    <w:rsid w:val="007B2103"/>
    <w:rsid w:val="007F0BF2"/>
    <w:rsid w:val="008A31C2"/>
    <w:rsid w:val="008B17C5"/>
    <w:rsid w:val="008C6C2B"/>
    <w:rsid w:val="008E4E5F"/>
    <w:rsid w:val="009A74A7"/>
    <w:rsid w:val="009C6575"/>
    <w:rsid w:val="009F0A71"/>
    <w:rsid w:val="00A04C65"/>
    <w:rsid w:val="00A65B67"/>
    <w:rsid w:val="00AB0D36"/>
    <w:rsid w:val="00B60284"/>
    <w:rsid w:val="00B93D16"/>
    <w:rsid w:val="00C260C8"/>
    <w:rsid w:val="00C43A17"/>
    <w:rsid w:val="00D1213E"/>
    <w:rsid w:val="00D749A5"/>
    <w:rsid w:val="00DD123E"/>
    <w:rsid w:val="00E31E46"/>
    <w:rsid w:val="00E82C00"/>
    <w:rsid w:val="00EA7B13"/>
    <w:rsid w:val="00EB7433"/>
    <w:rsid w:val="00F408A1"/>
    <w:rsid w:val="00F85904"/>
    <w:rsid w:val="00FE75C3"/>
    <w:rsid w:val="00FF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D8B78C3"/>
  <w15:chartTrackingRefBased/>
  <w15:docId w15:val="{4FD021BD-0FD6-4A78-9AA0-C4F363C7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tabs>
        <w:tab w:val="left" w:pos="-1440"/>
      </w:tabs>
      <w:spacing w:line="300" w:lineRule="auto"/>
      <w:ind w:left="1440" w:hanging="1440"/>
    </w:pPr>
  </w:style>
  <w:style w:type="paragraph" w:styleId="BalloonText">
    <w:name w:val="Balloon Text"/>
    <w:basedOn w:val="Normal"/>
    <w:link w:val="BalloonTextChar"/>
    <w:rsid w:val="00B93D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3D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93D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93D16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B93D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93D16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FF18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F188A"/>
    <w:rPr>
      <w:sz w:val="20"/>
      <w:szCs w:val="20"/>
    </w:rPr>
  </w:style>
  <w:style w:type="character" w:customStyle="1" w:styleId="CommentTextChar">
    <w:name w:val="Comment Text Char"/>
    <w:link w:val="CommentText"/>
    <w:rsid w:val="00FF188A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FF188A"/>
    <w:rPr>
      <w:b/>
      <w:bCs/>
    </w:rPr>
  </w:style>
  <w:style w:type="character" w:customStyle="1" w:styleId="CommentSubjectChar">
    <w:name w:val="Comment Subject Char"/>
    <w:link w:val="CommentSubject"/>
    <w:rsid w:val="00FF188A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Q:\DevSource\MergeTemplates\Communications\PCTExten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PCTExtension.dot</Template>
  <TotalTime>1</TotalTime>
  <Pages>1</Pages>
  <Words>151</Words>
  <Characters>867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PCTExtension.DOT</vt:lpstr>
    </vt:vector>
  </TitlesOfParts>
  <Company>SLWK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PCTExtension.dot</dc:title>
  <dc:subject/>
  <dc:creator>Jacob Burns</dc:creator>
  <cp:keywords/>
  <dc:description/>
  <cp:lastModifiedBy>Jacob Burns</cp:lastModifiedBy>
  <cp:revision>1</cp:revision>
  <cp:lastPrinted>2010-08-02T18:05:00Z</cp:lastPrinted>
  <dcterms:created xsi:type="dcterms:W3CDTF">2024-08-07T19:57:00Z</dcterms:created>
  <dcterms:modified xsi:type="dcterms:W3CDTF">2024-08-07T19:58:00Z</dcterms:modified>
</cp:coreProperties>
</file>