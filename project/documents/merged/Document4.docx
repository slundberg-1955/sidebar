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9CD511" w14:textId="77777777" w:rsidR="001B5C8B" w:rsidRPr="00D1445A" w:rsidRDefault="001B5C8B" w:rsidP="001B5C8B">
      <w:pPr>
        <w:widowControl/>
        <w:tabs>
          <w:tab w:val="center" w:pos="3902"/>
        </w:tabs>
        <w:spacing w:line="360" w:lineRule="auto"/>
        <w:rPr>
          <w:rFonts w:ascii="Times New Roman" w:eastAsia="@WipoUni" w:hAnsi="Times New Roman"/>
        </w:rPr>
      </w:pPr>
      <w:r w:rsidRPr="00D1445A">
        <w:rPr>
          <w:rFonts w:ascii="Times New Roman" w:eastAsia="@WipoUni" w:hAnsi="Times New Roman"/>
          <w:u w:val="single"/>
        </w:rPr>
        <w:t>NOTARIAL CERTIFICATE</w:t>
      </w:r>
    </w:p>
    <w:p w14:paraId="52A6B196" w14:textId="77777777" w:rsidR="001B5C8B" w:rsidRPr="00D1445A" w:rsidRDefault="001B5C8B" w:rsidP="001B5C8B">
      <w:pPr>
        <w:widowControl/>
        <w:spacing w:line="360" w:lineRule="auto"/>
        <w:rPr>
          <w:rFonts w:ascii="Times New Roman" w:eastAsia="@WipoUni" w:hAnsi="Times New Roman"/>
        </w:rPr>
      </w:pPr>
    </w:p>
    <w:p w14:paraId="5FF79B1C" w14:textId="77777777" w:rsidR="001B5C8B" w:rsidRPr="00D1445A" w:rsidRDefault="001B5C8B" w:rsidP="001B5C8B">
      <w:pPr>
        <w:widowControl/>
        <w:spacing w:line="360" w:lineRule="auto"/>
        <w:rPr>
          <w:rFonts w:ascii="Times New Roman" w:eastAsia="@WipoUni" w:hAnsi="Times New Roman"/>
        </w:rPr>
      </w:pPr>
    </w:p>
    <w:p w14:paraId="39067649" w14:textId="77777777" w:rsidR="001B5C8B" w:rsidRPr="00D1445A" w:rsidRDefault="001B5C8B" w:rsidP="001B5C8B">
      <w:pPr>
        <w:widowControl/>
        <w:rPr>
          <w:rFonts w:ascii="Times New Roman" w:eastAsia="@WipoUni" w:hAnsi="Times New Roman"/>
        </w:rPr>
      </w:pPr>
      <w:r w:rsidRPr="00D1445A">
        <w:rPr>
          <w:rFonts w:ascii="Times New Roman" w:eastAsia="@WipoUni" w:hAnsi="Times New Roman"/>
        </w:rPr>
        <w:t xml:space="preserve">State of </w:t>
      </w:r>
      <w:smartTag w:uri="urn:schemas-microsoft-com:office:smarttags" w:element="place">
        <w:smartTag w:uri="urn:schemas-microsoft-com:office:smarttags" w:element="State">
          <w:r w:rsidRPr="00D1445A">
            <w:rPr>
              <w:rFonts w:ascii="Times New Roman" w:eastAsia="@WipoUni" w:hAnsi="Times New Roman"/>
            </w:rPr>
            <w:t>Minnesota</w:t>
          </w:r>
        </w:smartTag>
      </w:smartTag>
      <w:r w:rsidRPr="00D1445A">
        <w:rPr>
          <w:rFonts w:ascii="Times New Roman" w:eastAsia="@WipoUni" w:hAnsi="Times New Roman"/>
        </w:rPr>
        <w:tab/>
        <w:t>)</w:t>
      </w:r>
    </w:p>
    <w:p w14:paraId="47F4A4B0" w14:textId="77777777" w:rsidR="001B5C8B" w:rsidRPr="00D1445A" w:rsidRDefault="001B5C8B" w:rsidP="001B5C8B">
      <w:pPr>
        <w:widowControl/>
        <w:ind w:firstLine="2160"/>
        <w:rPr>
          <w:rFonts w:ascii="Times New Roman" w:eastAsia="@WipoUni" w:hAnsi="Times New Roman"/>
        </w:rPr>
      </w:pPr>
      <w:r w:rsidRPr="00D1445A">
        <w:rPr>
          <w:rFonts w:ascii="Times New Roman" w:eastAsia="@WipoUni" w:hAnsi="Times New Roman"/>
        </w:rPr>
        <w:t>)</w:t>
      </w:r>
      <w:r w:rsidRPr="00D1445A">
        <w:rPr>
          <w:rFonts w:ascii="Times New Roman" w:eastAsia="@WipoUni" w:hAnsi="Times New Roman"/>
        </w:rPr>
        <w:tab/>
      </w:r>
    </w:p>
    <w:p w14:paraId="0F5EC96F" w14:textId="77777777" w:rsidR="001B5C8B" w:rsidRPr="00D1445A" w:rsidRDefault="001B5C8B" w:rsidP="001B5C8B">
      <w:pPr>
        <w:widowControl/>
        <w:rPr>
          <w:rFonts w:ascii="Times New Roman" w:eastAsia="@WipoUni" w:hAnsi="Times New Roman"/>
        </w:rPr>
      </w:pPr>
      <w:smartTag w:uri="urn:schemas-microsoft-com:office:smarttags" w:element="place">
        <w:smartTag w:uri="urn:schemas-microsoft-com:office:smarttags" w:element="PlaceType">
          <w:r w:rsidRPr="00D1445A">
            <w:rPr>
              <w:rFonts w:ascii="Times New Roman" w:eastAsia="@WipoUni" w:hAnsi="Times New Roman"/>
            </w:rPr>
            <w:t>County</w:t>
          </w:r>
        </w:smartTag>
        <w:r w:rsidRPr="00D1445A">
          <w:rPr>
            <w:rFonts w:ascii="Times New Roman" w:eastAsia="@WipoUni" w:hAnsi="Times New Roman"/>
          </w:rPr>
          <w:t xml:space="preserve"> of </w:t>
        </w:r>
        <w:smartTag w:uri="urn:schemas-microsoft-com:office:smarttags" w:element="PlaceName">
          <w:r w:rsidRPr="00D1445A">
            <w:rPr>
              <w:rFonts w:ascii="Times New Roman" w:eastAsia="@WipoUni" w:hAnsi="Times New Roman"/>
            </w:rPr>
            <w:t>Hennepin</w:t>
          </w:r>
        </w:smartTag>
      </w:smartTag>
      <w:r w:rsidRPr="00D1445A">
        <w:rPr>
          <w:rFonts w:ascii="Times New Roman" w:eastAsia="@WipoUni" w:hAnsi="Times New Roman"/>
        </w:rPr>
        <w:tab/>
        <w:t>)</w:t>
      </w:r>
    </w:p>
    <w:p w14:paraId="42626477" w14:textId="77777777" w:rsidR="001B5C8B" w:rsidRPr="00D1445A" w:rsidRDefault="001B5C8B" w:rsidP="001B5C8B">
      <w:pPr>
        <w:widowControl/>
        <w:rPr>
          <w:rFonts w:ascii="Times New Roman" w:eastAsia="@WipoUni" w:hAnsi="Times New Roman"/>
        </w:rPr>
      </w:pPr>
    </w:p>
    <w:p w14:paraId="53B50B76" w14:textId="77777777" w:rsidR="001B5C8B" w:rsidRPr="00D1445A" w:rsidRDefault="001B5C8B" w:rsidP="001B5C8B">
      <w:pPr>
        <w:widowControl/>
        <w:rPr>
          <w:rFonts w:ascii="Times New Roman" w:eastAsia="@WipoUni" w:hAnsi="Times New Roman"/>
        </w:rPr>
      </w:pPr>
    </w:p>
    <w:p w14:paraId="18320BE1" w14:textId="6ACAC737" w:rsidR="00E80FE5" w:rsidRPr="00477DDA" w:rsidRDefault="00E80FE5" w:rsidP="00E80FE5">
      <w:pPr>
        <w:widowControl/>
        <w:spacing w:line="360" w:lineRule="auto"/>
        <w:rPr>
          <w:rFonts w:ascii="Times New Roman" w:eastAsia="@WipoUni" w:hAnsi="Times New Roman"/>
        </w:rPr>
      </w:pPr>
      <w:r>
        <w:rPr>
          <w:rFonts w:ascii="Times New Roman" w:eastAsia="@WipoUni" w:hAnsi="Times New Roman"/>
        </w:rPr>
        <w:t xml:space="preserve">I, </w:t>
      </w:r>
      <w:r w:rsidRPr="004D2DB2">
        <w:rPr>
          <w:rFonts w:ascii="Times New Roman" w:eastAsia="@WipoUni" w:hAnsi="Times New Roman"/>
        </w:rPr>
        <w:t>NO FF CMG PERSONNEL</w:t>
      </w:r>
      <w:r>
        <w:rPr>
          <w:rFonts w:ascii="Times New Roman" w:eastAsia="@WipoUni" w:hAnsi="Times New Roman"/>
        </w:rPr>
        <w:t xml:space="preserve">, a foreign filing case manager of the law firm Schwegman Lundberg &amp; Woessner, P.A., </w:t>
      </w:r>
      <w:r w:rsidRPr="00F84830">
        <w:rPr>
          <w:rFonts w:ascii="Times New Roman" w:eastAsia="@WipoUni" w:hAnsi="Times New Roman"/>
          <w:sz w:val="22"/>
          <w:szCs w:val="22"/>
        </w:rPr>
        <w:t>hereby certify that attached hereto</w:t>
      </w:r>
      <w:r>
        <w:rPr>
          <w:rFonts w:ascii="Times New Roman" w:eastAsia="@WipoUni" w:hAnsi="Times New Roman"/>
          <w:sz w:val="22"/>
          <w:szCs w:val="22"/>
        </w:rPr>
        <w:t xml:space="preserve"> is a</w:t>
      </w:r>
      <w:r w:rsidRPr="00F84830">
        <w:rPr>
          <w:rFonts w:ascii="Times New Roman" w:eastAsia="@WipoUni" w:hAnsi="Times New Roman"/>
          <w:sz w:val="22"/>
          <w:szCs w:val="22"/>
        </w:rPr>
        <w:t xml:space="preserve"> true and correct copy of </w:t>
      </w:r>
      <w:r>
        <w:rPr>
          <w:rFonts w:ascii="Times New Roman" w:eastAsia="@WipoUni" w:hAnsi="Times New Roman"/>
          <w:sz w:val="22"/>
          <w:szCs w:val="22"/>
        </w:rPr>
        <w:t xml:space="preserve">an </w:t>
      </w:r>
      <w:r w:rsidRPr="00F84830">
        <w:rPr>
          <w:rFonts w:ascii="Times New Roman" w:eastAsia="@WipoUni" w:hAnsi="Times New Roman"/>
          <w:sz w:val="22"/>
          <w:szCs w:val="22"/>
        </w:rPr>
        <w:t>Assignment document in</w:t>
      </w:r>
      <w:r>
        <w:rPr>
          <w:rFonts w:ascii="Times New Roman" w:eastAsia="@WipoUni" w:hAnsi="Times New Roman"/>
          <w:sz w:val="22"/>
          <w:szCs w:val="22"/>
        </w:rPr>
        <w:t xml:space="preserve"> my </w:t>
      </w:r>
      <w:r w:rsidRPr="00F84830">
        <w:rPr>
          <w:rFonts w:ascii="Times New Roman" w:eastAsia="@WipoUni" w:hAnsi="Times New Roman"/>
          <w:sz w:val="22"/>
          <w:szCs w:val="22"/>
        </w:rPr>
        <w:t>possession</w:t>
      </w:r>
      <w:r>
        <w:rPr>
          <w:rFonts w:ascii="Times New Roman" w:eastAsia="@WipoUni" w:hAnsi="Times New Roman"/>
          <w:sz w:val="22"/>
          <w:szCs w:val="22"/>
        </w:rPr>
        <w:t>.</w:t>
      </w:r>
    </w:p>
    <w:p w14:paraId="78240072" w14:textId="77777777" w:rsidR="00E80FE5" w:rsidRDefault="00E80FE5" w:rsidP="001B5C8B">
      <w:pPr>
        <w:spacing w:line="360" w:lineRule="auto"/>
        <w:jc w:val="both"/>
        <w:rPr>
          <w:rFonts w:ascii="Times New Roman" w:eastAsia="@WipoUni" w:hAnsi="Times New Roman"/>
        </w:rPr>
      </w:pPr>
    </w:p>
    <w:p w14:paraId="253FF33F" w14:textId="77777777" w:rsidR="00E80FE5" w:rsidRPr="00D1445A" w:rsidRDefault="00E80FE5" w:rsidP="00E80FE5">
      <w:pPr>
        <w:spacing w:line="360" w:lineRule="auto"/>
        <w:jc w:val="both"/>
        <w:rPr>
          <w:rFonts w:ascii="Times New Roman" w:eastAsia="@WipoUni" w:hAnsi="Times New Roman"/>
        </w:rPr>
      </w:pPr>
      <w:r w:rsidRPr="00D1445A">
        <w:rPr>
          <w:rFonts w:ascii="Times New Roman" w:eastAsia="@WipoUni" w:hAnsi="Times New Roman"/>
        </w:rPr>
        <w:t>The Assignment documents show Assignee: ACME Manufacturing to &lt;&lt;assignee&gt;&gt; of patent rights, as filed with the United States Patent and Trademark Office in United States Patent Application Serial No.</w:t>
      </w:r>
      <w:r w:rsidRPr="00D1445A">
        <w:rPr>
          <w:rFonts w:ascii="Times New Roman" w:hAnsi="Times New Roman"/>
          <w:bCs/>
          <w:color w:val="000000"/>
        </w:rPr>
        <w:t xml:space="preserve"> 12/356,986 </w:t>
      </w:r>
      <w:r w:rsidRPr="00D1445A">
        <w:rPr>
          <w:rFonts w:ascii="Times New Roman" w:eastAsia="@WipoUni" w:hAnsi="Times New Roman"/>
        </w:rPr>
        <w:t>filed August 21, 2023 for Method and apparatus for making a title for a matter 1000.</w:t>
      </w:r>
    </w:p>
    <w:p w14:paraId="157493C4" w14:textId="77777777" w:rsidR="001B5C8B" w:rsidRPr="00D1445A" w:rsidRDefault="001B5C8B" w:rsidP="001B5C8B">
      <w:pPr>
        <w:spacing w:line="360" w:lineRule="auto"/>
        <w:jc w:val="both"/>
        <w:rPr>
          <w:rFonts w:ascii="Times New Roman" w:eastAsia="@WipoUni" w:hAnsi="Times New Roman"/>
        </w:rPr>
      </w:pPr>
    </w:p>
    <w:p w14:paraId="345571AA" w14:textId="6D67359B" w:rsidR="001B5C8B" w:rsidRPr="00D1445A" w:rsidRDefault="001B5C8B" w:rsidP="001B5C8B">
      <w:pPr>
        <w:spacing w:line="360" w:lineRule="auto"/>
        <w:jc w:val="both"/>
        <w:rPr>
          <w:rFonts w:ascii="Times New Roman" w:eastAsia="@WipoUni" w:hAnsi="Times New Roman"/>
          <w:sz w:val="22"/>
          <w:szCs w:val="22"/>
        </w:rPr>
      </w:pPr>
      <w:r w:rsidRPr="00D1445A">
        <w:rPr>
          <w:rFonts w:ascii="Times New Roman" w:eastAsia="@WipoUni" w:hAnsi="Times New Roman"/>
        </w:rPr>
        <w:t>Signature</w:t>
      </w:r>
      <w:r w:rsidRPr="00D1445A">
        <w:rPr>
          <w:rFonts w:ascii="Times New Roman" w:eastAsia="@WipoUni" w:hAnsi="Times New Roman"/>
          <w:sz w:val="22"/>
          <w:szCs w:val="22"/>
        </w:rPr>
        <w:t>: _________________________</w:t>
      </w:r>
      <w:r>
        <w:rPr>
          <w:rFonts w:ascii="Times New Roman" w:eastAsia="@WipoUni" w:hAnsi="Times New Roman"/>
          <w:sz w:val="22"/>
          <w:szCs w:val="22"/>
        </w:rPr>
        <w:t>__</w:t>
      </w:r>
      <w:r w:rsidRPr="00D1445A">
        <w:rPr>
          <w:rFonts w:ascii="Times New Roman" w:eastAsia="@WipoUni" w:hAnsi="Times New Roman"/>
          <w:sz w:val="22"/>
          <w:szCs w:val="22"/>
        </w:rPr>
        <w:t xml:space="preserve">___ </w:t>
      </w:r>
      <w:r>
        <w:rPr>
          <w:rFonts w:ascii="Times New Roman" w:eastAsia="@WipoUni" w:hAnsi="Times New Roman"/>
          <w:sz w:val="22"/>
          <w:szCs w:val="22"/>
        </w:rPr>
        <w:t xml:space="preserve">        </w:t>
      </w:r>
      <w:r w:rsidRPr="00D1445A">
        <w:rPr>
          <w:rFonts w:ascii="Times New Roman" w:eastAsia="@WipoUni" w:hAnsi="Times New Roman"/>
        </w:rPr>
        <w:t>Dated</w:t>
      </w:r>
      <w:r w:rsidRPr="00D1445A">
        <w:rPr>
          <w:rFonts w:ascii="Times New Roman" w:eastAsia="@WipoUni" w:hAnsi="Times New Roman"/>
          <w:sz w:val="22"/>
          <w:szCs w:val="22"/>
        </w:rPr>
        <w:t xml:space="preserve">: </w:t>
      </w:r>
      <w:r w:rsidRPr="00D1445A">
        <w:rPr>
          <w:rFonts w:ascii="Times New Roman" w:eastAsia="@WipoUni" w:hAnsi="Times New Roman"/>
          <w:sz w:val="22"/>
          <w:szCs w:val="22"/>
          <w:u w:val="single"/>
        </w:rPr>
        <w:t>_________________________</w:t>
      </w:r>
      <w:r>
        <w:rPr>
          <w:rFonts w:ascii="Times New Roman" w:eastAsia="@WipoUni" w:hAnsi="Times New Roman"/>
          <w:sz w:val="22"/>
          <w:szCs w:val="22"/>
          <w:u w:val="single"/>
        </w:rPr>
        <w:t>______</w:t>
      </w:r>
    </w:p>
    <w:p w14:paraId="4CF647B8" w14:textId="77777777" w:rsidR="001B5C8B" w:rsidRPr="00D1445A" w:rsidRDefault="001B5C8B" w:rsidP="001B5C8B">
      <w:pPr>
        <w:spacing w:line="360" w:lineRule="auto"/>
        <w:jc w:val="both"/>
        <w:rPr>
          <w:rFonts w:ascii="Times New Roman" w:eastAsia="@WipoUni" w:hAnsi="Times New Roman"/>
        </w:rPr>
      </w:pPr>
    </w:p>
    <w:p w14:paraId="02592F93" w14:textId="7E4F791A" w:rsidR="00E80FE5" w:rsidRDefault="00E80FE5" w:rsidP="00E80FE5">
      <w:pPr>
        <w:widowControl/>
        <w:spacing w:line="360" w:lineRule="auto"/>
        <w:jc w:val="both"/>
        <w:rPr>
          <w:rFonts w:ascii="Times New Roman" w:eastAsia="@WipoUni" w:hAnsi="Times New Roman"/>
        </w:rPr>
      </w:pPr>
      <w:r>
        <w:rPr>
          <w:rFonts w:ascii="Times New Roman" w:eastAsia="@WipoUni" w:hAnsi="Times New Roman"/>
        </w:rPr>
        <w:t xml:space="preserve">I have witnessed before me, in person, </w:t>
      </w:r>
      <w:r w:rsidRPr="004D2DB2">
        <w:rPr>
          <w:rFonts w:ascii="Times New Roman" w:eastAsia="@WipoUni" w:hAnsi="Times New Roman"/>
        </w:rPr>
        <w:t>NO FF CMG PERSONNEL</w:t>
      </w:r>
      <w:r>
        <w:rPr>
          <w:rFonts w:ascii="Times New Roman" w:eastAsia="@WipoUni" w:hAnsi="Times New Roman"/>
        </w:rPr>
        <w:t xml:space="preserve"> and have satisfactory evidence to verify that this person’s true signature was executed on the statement above. </w:t>
      </w:r>
    </w:p>
    <w:p w14:paraId="5597A345" w14:textId="77777777" w:rsidR="001B5C8B" w:rsidRPr="00D1445A" w:rsidRDefault="001B5C8B" w:rsidP="001B5C8B">
      <w:pPr>
        <w:widowControl/>
        <w:spacing w:line="360" w:lineRule="auto"/>
        <w:jc w:val="both"/>
        <w:rPr>
          <w:rFonts w:ascii="Times New Roman" w:eastAsia="@WipoUni" w:hAnsi="Times New Roman"/>
        </w:rPr>
      </w:pPr>
    </w:p>
    <w:p w14:paraId="355F6C1A" w14:textId="77777777" w:rsidR="001B5C8B" w:rsidRPr="00D1445A" w:rsidRDefault="001B5C8B" w:rsidP="001B5C8B">
      <w:pPr>
        <w:widowControl/>
        <w:spacing w:line="360" w:lineRule="auto"/>
        <w:jc w:val="both"/>
        <w:rPr>
          <w:rFonts w:ascii="Times New Roman" w:eastAsia="@WipoUni" w:hAnsi="Times New Roman"/>
        </w:rPr>
      </w:pPr>
    </w:p>
    <w:p w14:paraId="28C2F9B6" w14:textId="77777777" w:rsidR="001B5C8B" w:rsidRPr="00D1445A" w:rsidRDefault="001B5C8B" w:rsidP="001B5C8B">
      <w:pPr>
        <w:widowControl/>
        <w:jc w:val="both"/>
        <w:rPr>
          <w:rFonts w:ascii="Times New Roman" w:eastAsia="@WipoUni" w:hAnsi="Times New Roman"/>
        </w:rPr>
      </w:pPr>
      <w:r w:rsidRPr="00D1445A">
        <w:rPr>
          <w:rFonts w:ascii="Times New Roman" w:eastAsia="@WipoUni" w:hAnsi="Times New Roman"/>
        </w:rPr>
        <w:t>_______________________________</w:t>
      </w:r>
    </w:p>
    <w:p w14:paraId="5AF293E8" w14:textId="77777777" w:rsidR="001B5C8B" w:rsidRPr="00D1445A" w:rsidRDefault="001B5C8B" w:rsidP="001B5C8B">
      <w:pPr>
        <w:widowControl/>
        <w:jc w:val="both"/>
        <w:rPr>
          <w:rFonts w:ascii="Times New Roman" w:eastAsia="@WipoUni" w:hAnsi="Times New Roman"/>
        </w:rPr>
      </w:pPr>
      <w:r w:rsidRPr="00D1445A">
        <w:rPr>
          <w:rFonts w:ascii="Times New Roman" w:eastAsia="@WipoUni" w:hAnsi="Times New Roman"/>
        </w:rPr>
        <w:t>Notary Public</w:t>
      </w:r>
      <w:r w:rsidRPr="00D1445A">
        <w:rPr>
          <w:rFonts w:ascii="Times New Roman" w:eastAsia="@WipoUni" w:hAnsi="Times New Roman"/>
        </w:rPr>
        <w:tab/>
      </w:r>
      <w:r w:rsidRPr="00D1445A">
        <w:rPr>
          <w:rFonts w:ascii="Times New Roman" w:eastAsia="@WipoUni" w:hAnsi="Times New Roman"/>
        </w:rPr>
        <w:tab/>
      </w:r>
      <w:r w:rsidRPr="00D1445A">
        <w:rPr>
          <w:rFonts w:ascii="Times New Roman" w:eastAsia="@WipoUni" w:hAnsi="Times New Roman"/>
        </w:rPr>
        <w:tab/>
      </w:r>
      <w:r w:rsidRPr="00D1445A">
        <w:rPr>
          <w:rFonts w:ascii="Times New Roman" w:eastAsia="@WipoUni" w:hAnsi="Times New Roman"/>
        </w:rPr>
        <w:tab/>
      </w:r>
      <w:r w:rsidRPr="00D1445A">
        <w:rPr>
          <w:rFonts w:ascii="Times New Roman" w:eastAsia="@WipoUni" w:hAnsi="Times New Roman"/>
        </w:rPr>
        <w:tab/>
      </w:r>
      <w:r w:rsidRPr="00D1445A">
        <w:rPr>
          <w:rFonts w:ascii="Times New Roman" w:eastAsia="@WipoUni" w:hAnsi="Times New Roman"/>
        </w:rPr>
        <w:tab/>
      </w:r>
      <w:r w:rsidRPr="00D1445A">
        <w:rPr>
          <w:rFonts w:ascii="Times New Roman" w:eastAsia="@WipoUni" w:hAnsi="Times New Roman"/>
        </w:rPr>
        <w:tab/>
        <w:t>(SEAL)</w:t>
      </w:r>
    </w:p>
    <w:p w14:paraId="27210E7D" w14:textId="77777777" w:rsidR="001B5C8B" w:rsidRPr="00D1445A" w:rsidRDefault="001B5C8B" w:rsidP="001B5C8B">
      <w:pPr>
        <w:widowControl/>
        <w:jc w:val="both"/>
        <w:rPr>
          <w:rFonts w:ascii="Times New Roman" w:eastAsia="@WipoUni" w:hAnsi="Times New Roman"/>
        </w:rPr>
      </w:pPr>
    </w:p>
    <w:p w14:paraId="3A3597C5" w14:textId="77777777" w:rsidR="001B5C8B" w:rsidRPr="00D1445A" w:rsidRDefault="001B5C8B" w:rsidP="001B5C8B">
      <w:pPr>
        <w:widowControl/>
        <w:jc w:val="both"/>
        <w:rPr>
          <w:rFonts w:ascii="Times New Roman" w:eastAsia="@WipoUni" w:hAnsi="Times New Roman"/>
        </w:rPr>
      </w:pPr>
    </w:p>
    <w:p w14:paraId="350C298C" w14:textId="77777777" w:rsidR="001B5C8B" w:rsidRPr="00D1445A" w:rsidRDefault="001B5C8B" w:rsidP="001B5C8B">
      <w:pPr>
        <w:widowControl/>
        <w:jc w:val="both"/>
        <w:rPr>
          <w:rFonts w:ascii="Times New Roman" w:eastAsia="@WipoUni" w:hAnsi="Times New Roman"/>
        </w:rPr>
      </w:pPr>
    </w:p>
    <w:p w14:paraId="2EA2B68E" w14:textId="77777777" w:rsidR="001B5C8B" w:rsidRPr="00D1445A" w:rsidRDefault="001B5C8B" w:rsidP="001B5C8B">
      <w:pPr>
        <w:widowControl/>
        <w:jc w:val="both"/>
        <w:rPr>
          <w:rFonts w:ascii="Times New Roman" w:eastAsia="@WipoUni" w:hAnsi="Times New Roman"/>
        </w:rPr>
      </w:pPr>
    </w:p>
    <w:p w14:paraId="71EEA779" w14:textId="33421F22" w:rsidR="00AD4CFB" w:rsidRDefault="001B5C8B" w:rsidP="001B5C8B">
      <w:r w:rsidRPr="00D1445A">
        <w:rPr>
          <w:rFonts w:ascii="Times New Roman" w:eastAsia="@WipoUni" w:hAnsi="Times New Roman"/>
        </w:rPr>
        <w:t>Dated: __________________________</w:t>
      </w:r>
    </w:p>
    <w:sectPr w:rsidR="00AD4CFB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@WipoUni">
    <w:altName w:val="@Arial Unicode MS"/>
    <w:charset w:val="80"/>
    <w:family w:val="roman"/>
    <w:pitch w:val="variable"/>
    <w:sig w:usb0="E1339AFF" w:usb1="584FFDFF" w:usb2="00000932" w:usb3="00000000" w:csb0="800700B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C8B"/>
    <w:rsid w:val="00085EA6"/>
    <w:rsid w:val="001B5C8B"/>
    <w:rsid w:val="00AD4CFB"/>
    <w:rsid w:val="00C82403"/>
    <w:rsid w:val="00E80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Name"/>
  <w:smartTagType w:namespaceuri="urn:schemas-microsoft-com:office:smarttags" w:name="PlaceType"/>
  <w:smartTagType w:namespaceuri="urn:schemas-microsoft-com:office:smarttags" w:name="place"/>
  <w:smartTagType w:namespaceuri="urn:schemas-microsoft-com:office:smarttags" w:name="State"/>
  <w:shapeDefaults>
    <o:shapedefaults v:ext="edit" spidmax="1026"/>
    <o:shapelayout v:ext="edit">
      <o:idmap v:ext="edit" data="1"/>
    </o:shapelayout>
  </w:shapeDefaults>
  <w:decimalSymbol w:val="."/>
  <w:listSeparator w:val=","/>
  <w14:docId w14:val="5200BC51"/>
  <w15:chartTrackingRefBased/>
  <w15:docId w15:val="{48877F45-F4B5-43BF-99D6-C2A34365E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5C8B"/>
    <w:pPr>
      <w:widowControl w:val="0"/>
      <w:autoSpaceDE w:val="0"/>
      <w:autoSpaceDN w:val="0"/>
      <w:adjustRightInd w:val="0"/>
      <w:spacing w:after="0" w:line="240" w:lineRule="auto"/>
    </w:pPr>
    <w:rPr>
      <w:rFonts w:ascii="Courier" w:eastAsia="Times New Roman" w:hAnsi="Courier" w:cs="Times New Roman"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InventrNotarialCert.dotx</Template>
  <TotalTime>0</TotalTime>
  <Pages>1</Pages>
  <Words>130</Words>
  <Characters>741</Characters>
  <Application>Microsoft Office Word</Application>
  <DocSecurity>0</DocSecurity>
  <Lines>6</Lines>
  <Paragraphs>1</Paragraphs>
  <ScaleCrop>false</ScaleCrop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Bates</dc:creator>
  <cp:keywords/>
  <dc:description/>
  <cp:lastModifiedBy>Jacob Burns</cp:lastModifiedBy>
  <cp:revision>2</cp:revision>
  <dcterms:created xsi:type="dcterms:W3CDTF">2024-06-03T23:48:00Z</dcterms:created>
  <dcterms:modified xsi:type="dcterms:W3CDTF">2024-06-03T23:48:00Z</dcterms:modified>
</cp:coreProperties>
</file>