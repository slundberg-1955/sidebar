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1118E" w14:textId="77777777" w:rsidR="00BD72B7" w:rsidRDefault="00BD72B7" w:rsidP="00BD72B7">
      <w:r>
        <w:t>Subject line: &lt;&lt;This.orgName&gt;&gt; &lt;&lt;This.clientRefNo&gt;&gt; / SLW Ref: &lt;&lt;This.matterNo&gt;&gt; / SLW Report out: &lt;&lt;activityname&gt;&gt;</w:t>
      </w:r>
    </w:p>
    <w:p w14:paraId="260B4775" w14:textId="77777777" w:rsidR="00BD72B7" w:rsidRDefault="00BD72B7" w:rsidP="00BD72B7">
      <w:pPr>
        <w:pStyle w:val="NormalWeb"/>
      </w:pPr>
      <w:r>
        <w:t>Body of email:</w:t>
      </w:r>
    </w:p>
    <w:p w14:paraId="19C1294D" w14:textId="77777777" w:rsidR="00BD72B7" w:rsidRDefault="00BD72B7" w:rsidP="00BD72B7">
      <w:pPr>
        <w:pStyle w:val="NormalWeb"/>
      </w:pPr>
      <w:r>
        <w:t xml:space="preserve">SCHWEGMAN LUNDBERG &amp; WOESSNER, P.A. </w:t>
      </w:r>
    </w:p>
    <w:p w14:paraId="225A21A0" w14:textId="77777777" w:rsidR="00BD72B7" w:rsidRDefault="00BD72B7" w:rsidP="00BD72B7">
      <w:pPr>
        <w:spacing w:after="0" w:line="240" w:lineRule="auto"/>
      </w:pPr>
      <w:r>
        <w:t>&lt;&lt;This.WAName&gt;&gt; &lt;&lt;This.WAPhone&gt;&gt;  &lt;&lt;This.WAEmail&gt;&gt;</w:t>
      </w:r>
    </w:p>
    <w:p w14:paraId="76C8C8DE" w14:textId="77777777" w:rsidR="00BD72B7" w:rsidRDefault="00BD72B7" w:rsidP="00BD72B7">
      <w:pPr>
        <w:spacing w:after="0" w:line="240" w:lineRule="auto"/>
      </w:pPr>
      <w:r>
        <w:t>&lt;&lt;This.paraName&gt;&gt; &lt;&lt;This.paraPhone&gt;&gt;  &lt;&lt;This.paraEmail&gt;&gt;</w:t>
      </w:r>
    </w:p>
    <w:p w14:paraId="0FCEF35F" w14:textId="77777777" w:rsidR="00BD72B7" w:rsidRDefault="00BD72B7" w:rsidP="00BD72B7">
      <w:pPr>
        <w:spacing w:after="0" w:line="240" w:lineRule="auto"/>
      </w:pPr>
    </w:p>
    <w:p w14:paraId="115B4DC5" w14:textId="77777777" w:rsidR="00BD72B7" w:rsidRDefault="00BD72B7" w:rsidP="00BD72B7">
      <w:pPr>
        <w:spacing w:after="0" w:line="240" w:lineRule="auto"/>
      </w:pPr>
      <w:r>
        <w:t>Re:</w:t>
      </w:r>
      <w:r>
        <w:tab/>
        <w:t>&lt;&lt;This.orgName&gt;&gt; &lt;&lt;This.clientRefNo&gt;&gt; - SLW Ref. No. &lt;&lt;This.matterNo&gt;&gt;</w:t>
      </w:r>
    </w:p>
    <w:p w14:paraId="76C33244" w14:textId="77777777" w:rsidR="00BD72B7" w:rsidRDefault="00BD72B7" w:rsidP="00BD72B7">
      <w:pPr>
        <w:spacing w:after="0" w:line="240" w:lineRule="auto"/>
        <w:ind w:firstLine="720"/>
      </w:pPr>
      <w:r>
        <w:t>Patent Application Serial No. &lt;&lt;This.serialNo&gt;&gt;, filed &lt;&lt;This.filedDate&gt;&gt;</w:t>
      </w:r>
    </w:p>
    <w:p w14:paraId="396C4148" w14:textId="77777777" w:rsidR="00BD72B7" w:rsidRDefault="00BD72B7" w:rsidP="00BD72B7">
      <w:pPr>
        <w:spacing w:after="0" w:line="240" w:lineRule="auto"/>
        <w:ind w:firstLine="720"/>
      </w:pPr>
      <w:r w:rsidRPr="002C100E">
        <w:rPr>
          <w:rFonts w:cstheme="minorHAnsi"/>
          <w:color w:val="000000"/>
        </w:rPr>
        <w:t>U.S. Patent No. &lt;&lt;THIS.patNo&gt;&gt;, issued &lt;&lt;THIS.issueDate&gt;&gt;</w:t>
      </w:r>
    </w:p>
    <w:p w14:paraId="09113443" w14:textId="77777777" w:rsidR="00BD72B7" w:rsidRDefault="00BD72B7" w:rsidP="00BD72B7">
      <w:pPr>
        <w:spacing w:after="0" w:line="240" w:lineRule="auto"/>
        <w:ind w:firstLine="720"/>
      </w:pPr>
      <w:r>
        <w:t>Title: &lt;&lt;This.title&gt;&gt;</w:t>
      </w:r>
    </w:p>
    <w:p w14:paraId="5ADD66E3" w14:textId="77777777" w:rsidR="00E20D34" w:rsidRDefault="00E20D34" w:rsidP="00E20D34">
      <w:pPr>
        <w:spacing w:after="0" w:line="240" w:lineRule="auto"/>
      </w:pPr>
    </w:p>
    <w:p w14:paraId="7AC0EACD" w14:textId="77777777" w:rsidR="00E20D34" w:rsidRDefault="00E20D34" w:rsidP="00E20D34">
      <w:pPr>
        <w:spacing w:after="0" w:line="240" w:lineRule="auto"/>
      </w:pPr>
      <w:r>
        <w:t xml:space="preserve">We are pleased to attach an electronic copy of United States Letters Patent No. &lt;&lt;THIS.patNo&gt;&gt; issued &lt;&lt;THIS.issueDate&gt;&gt; and entitled "&lt;&lt;THIS.title&gt;&gt;".   </w:t>
      </w:r>
    </w:p>
    <w:p w14:paraId="55FCC098" w14:textId="77777777" w:rsidR="00E20D34" w:rsidRDefault="00E20D34" w:rsidP="00E20D34">
      <w:pPr>
        <w:spacing w:after="0" w:line="240" w:lineRule="auto"/>
      </w:pPr>
    </w:p>
    <w:p w14:paraId="3A90C130" w14:textId="49608D22" w:rsidR="00E20D34" w:rsidRDefault="00E20D34" w:rsidP="00E20D34">
      <w:pPr>
        <w:spacing w:after="0" w:line="240" w:lineRule="auto"/>
      </w:pPr>
      <w:r w:rsidRPr="00E20D34">
        <w:t>&lt;&lt;designText&gt;&gt;</w:t>
      </w:r>
    </w:p>
    <w:p w14:paraId="18133695" w14:textId="77777777" w:rsidR="00E20D34" w:rsidRDefault="00E20D34" w:rsidP="00E20D34">
      <w:pPr>
        <w:spacing w:after="0" w:line="240" w:lineRule="auto"/>
      </w:pPr>
    </w:p>
    <w:p w14:paraId="5C756674" w14:textId="465EB69F" w:rsidR="00E20D34" w:rsidRDefault="00E20D34" w:rsidP="00E20D34">
      <w:pPr>
        <w:spacing w:after="0" w:line="240" w:lineRule="auto"/>
      </w:pPr>
      <w:r>
        <w:t>&lt;&lt;utilityText1&gt;&gt;</w:t>
      </w:r>
    </w:p>
    <w:p w14:paraId="1EE844D0" w14:textId="77777777" w:rsidR="00E20D34" w:rsidRDefault="00E20D34" w:rsidP="00E20D34">
      <w:pPr>
        <w:spacing w:after="0" w:line="240" w:lineRule="auto"/>
      </w:pPr>
    </w:p>
    <w:p w14:paraId="4FA49CC7" w14:textId="77777777" w:rsidR="00E20D34" w:rsidRDefault="00E20D34" w:rsidP="00E20D34">
      <w:pPr>
        <w:spacing w:after="0" w:line="240" w:lineRule="auto"/>
      </w:pPr>
      <w:r>
        <w:tab/>
      </w:r>
      <w:r>
        <w:tab/>
      </w:r>
      <w:r>
        <w:tab/>
        <w:t>&lt;&lt;utilityFee1&gt;&gt;</w:t>
      </w:r>
    </w:p>
    <w:p w14:paraId="791F677D" w14:textId="77777777" w:rsidR="00E20D34" w:rsidRDefault="00E20D34" w:rsidP="00E20D34">
      <w:pPr>
        <w:spacing w:after="0" w:line="240" w:lineRule="auto"/>
      </w:pPr>
      <w:r>
        <w:tab/>
      </w:r>
      <w:r>
        <w:tab/>
      </w:r>
      <w:r>
        <w:tab/>
        <w:t>&lt;&lt;utilityFee2&gt;&gt;</w:t>
      </w:r>
    </w:p>
    <w:p w14:paraId="44D22783" w14:textId="77777777" w:rsidR="00E20D34" w:rsidRDefault="00E20D34" w:rsidP="00E20D34">
      <w:pPr>
        <w:spacing w:after="0" w:line="240" w:lineRule="auto"/>
      </w:pPr>
      <w:r>
        <w:tab/>
      </w:r>
      <w:r>
        <w:tab/>
      </w:r>
      <w:r>
        <w:tab/>
        <w:t>&lt;&lt;utilityFee3&gt;&gt;</w:t>
      </w:r>
    </w:p>
    <w:p w14:paraId="4D42A53B" w14:textId="77777777" w:rsidR="00E20D34" w:rsidRDefault="00E20D34" w:rsidP="00E20D34">
      <w:pPr>
        <w:spacing w:after="0" w:line="240" w:lineRule="auto"/>
      </w:pPr>
    </w:p>
    <w:p w14:paraId="10C99DB5" w14:textId="77777777" w:rsidR="00E20D34" w:rsidRDefault="00E20D34" w:rsidP="00E20D34">
      <w:pPr>
        <w:spacing w:after="0" w:line="240" w:lineRule="auto"/>
      </w:pPr>
      <w:r>
        <w:t>&lt;&lt;cutilityText2&gt;&gt;</w:t>
      </w:r>
    </w:p>
    <w:p w14:paraId="21B3D0FE" w14:textId="77777777" w:rsidR="00E20D34" w:rsidRDefault="00E20D34" w:rsidP="00E20D34">
      <w:pPr>
        <w:spacing w:after="0" w:line="240" w:lineRule="auto"/>
      </w:pPr>
    </w:p>
    <w:p w14:paraId="0A656882" w14:textId="77777777" w:rsidR="00E20D34" w:rsidRDefault="00E20D34" w:rsidP="00E20D34">
      <w:pPr>
        <w:spacing w:after="0" w:line="240" w:lineRule="auto"/>
      </w:pPr>
      <w:r>
        <w:t xml:space="preserve">Additionally, please note that any request for broadening the claims of your patent via reissue must be made within two (2) years of issuance of the patent.  Broadening reissue applications are filed for a number of reasons and may be used to correct claim scope when it is determined that the issued claims are narrower than what is thought to be allowable.  Once this deadline passes, the only kind of reissue application possible is one where the scope of the claims remains the same or is reduced.  Please contact us if you would like to discuss the possibility of filing a reissue application based on the above patent.  However, we will not send any further reminders regarding the deadline to file a broadening reissue application, and will take no further action unless instructed to do so in writing. </w:t>
      </w:r>
    </w:p>
    <w:p w14:paraId="6F66FA99" w14:textId="77777777" w:rsidR="00E20D34" w:rsidRDefault="00E20D34" w:rsidP="00E20D34">
      <w:pPr>
        <w:spacing w:after="0" w:line="240" w:lineRule="auto"/>
      </w:pPr>
    </w:p>
    <w:p w14:paraId="5CA8A256" w14:textId="77777777" w:rsidR="00E20D34" w:rsidRDefault="00E20D34" w:rsidP="00E20D34">
      <w:pPr>
        <w:spacing w:after="0" w:line="240" w:lineRule="auto"/>
      </w:pPr>
      <w:r>
        <w:t xml:space="preserve">We are pleased to have been of service in helping to secure the issuance of the attached Letters Patent and consider our representation before the USPTO in the above-referenced matter to be completed and are therefore closing our file. We will of course inform you of any future correspondence received in relation to your patent.   </w:t>
      </w:r>
    </w:p>
    <w:p w14:paraId="4C68A6AA" w14:textId="77777777" w:rsidR="00E20D34" w:rsidRDefault="00E20D34" w:rsidP="00E20D34">
      <w:pPr>
        <w:spacing w:after="0" w:line="240" w:lineRule="auto"/>
      </w:pPr>
    </w:p>
    <w:p w14:paraId="333EA5C4" w14:textId="65CEB766" w:rsidR="00E20D34" w:rsidRDefault="00E20D34" w:rsidP="00E20D34">
      <w:pPr>
        <w:spacing w:after="0" w:line="240" w:lineRule="auto"/>
      </w:pPr>
      <w:r>
        <w:t>If you have any questions regarding the attached patent or the possibility of filing a reissue application, please contact &lt;&lt;THIS.WAName&gt;&gt; at &lt;&lt;THIS.WAPhone&gt;&gt;.</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E20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34"/>
    <w:rsid w:val="0036093B"/>
    <w:rsid w:val="0054325A"/>
    <w:rsid w:val="00BD72B7"/>
    <w:rsid w:val="00D75988"/>
    <w:rsid w:val="00E20D34"/>
    <w:rsid w:val="00F84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70C51"/>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72B7"/>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OLPemail.dotx</Template>
  <TotalTime>0</TotalTime>
  <Pages>1</Pages>
  <Words>310</Words>
  <Characters>1771</Characters>
  <Application>Microsoft Office Word</Application>
  <DocSecurity>0</DocSecurity>
  <PresentationFormat/>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2</cp:revision>
  <dcterms:created xsi:type="dcterms:W3CDTF">2024-06-03T23:53:00Z</dcterms:created>
  <dcterms:modified xsi:type="dcterms:W3CDTF">2024-06-03T23:53:00Z</dcterms:modified>
</cp:coreProperties>
</file>